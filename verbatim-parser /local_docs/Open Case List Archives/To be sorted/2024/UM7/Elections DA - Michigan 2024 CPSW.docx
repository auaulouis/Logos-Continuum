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F08C7" w14:textId="393AE71D" w:rsidR="005D388F" w:rsidRDefault="00782B94" w:rsidP="00782B94">
      <w:pPr>
        <w:pStyle w:val="Heading1"/>
      </w:pPr>
      <w:r>
        <w:t>DA---Elections---CPSW</w:t>
      </w:r>
    </w:p>
    <w:p w14:paraId="0E41701E" w14:textId="46D51708" w:rsidR="00782B94" w:rsidRDefault="00782B94" w:rsidP="00782B94">
      <w:pPr>
        <w:pStyle w:val="Heading3"/>
      </w:pPr>
      <w:r>
        <w:lastRenderedPageBreak/>
        <w:t>1NC</w:t>
      </w:r>
    </w:p>
    <w:p w14:paraId="4CB3CD27" w14:textId="71D1A362" w:rsidR="00782B94" w:rsidRDefault="00782B94" w:rsidP="00782B94">
      <w:r>
        <w:t>Elections</w:t>
      </w:r>
    </w:p>
    <w:p w14:paraId="756B578B" w14:textId="77777777" w:rsidR="009C630C" w:rsidRDefault="009C630C" w:rsidP="009C630C">
      <w:pPr>
        <w:pStyle w:val="Heading4"/>
      </w:pPr>
      <w:r>
        <w:t>Debate performance doesn’t matter --- Biden will still win.</w:t>
      </w:r>
    </w:p>
    <w:p w14:paraId="320A5600" w14:textId="77777777" w:rsidR="009C630C" w:rsidRDefault="009C630C" w:rsidP="009C630C">
      <w:r>
        <w:t xml:space="preserve">Marina </w:t>
      </w:r>
      <w:r w:rsidRPr="006D701B">
        <w:rPr>
          <w:rStyle w:val="Style13ptBold"/>
        </w:rPr>
        <w:t>Pitofsky 7-7</w:t>
      </w:r>
      <w:r>
        <w:t xml:space="preserve">-2024, Marina Pitofsky is the deputy editor for Congress and Campaigns at USA Today and graduated with a BA in Political Science and Government from Georgetown University. “Historian who predicted 9 of the last 10 elections says Dems shouldn't rebel against Biden” [USA Today] </w:t>
      </w:r>
      <w:hyperlink r:id="rId8" w:history="1">
        <w:r w:rsidRPr="00FF3C0C">
          <w:rPr>
            <w:rStyle w:val="Hyperlink"/>
          </w:rPr>
          <w:t>https://www.usatoday.com/story/news/politics/elections/2024/07/07/allan-lichtman-democratic-delegates-joe-biden/74320955007/</w:t>
        </w:r>
      </w:hyperlink>
      <w:r>
        <w:t xml:space="preserve"> /MDC</w:t>
      </w:r>
    </w:p>
    <w:p w14:paraId="5192040F" w14:textId="77777777" w:rsidR="009C630C" w:rsidRPr="00FA5A90" w:rsidRDefault="009C630C" w:rsidP="009C630C">
      <w:pPr>
        <w:rPr>
          <w:sz w:val="16"/>
        </w:rPr>
      </w:pPr>
      <w:r w:rsidRPr="00892982">
        <w:rPr>
          <w:rStyle w:val="StyleUnderline"/>
        </w:rPr>
        <w:t>Allan Lichtman, a historian who has correctly predicted the results of nine of the 10 most recent presidential elections</w:t>
      </w:r>
      <w:r w:rsidRPr="00FA5A90">
        <w:rPr>
          <w:sz w:val="16"/>
        </w:rPr>
        <w:t xml:space="preserve">, said Sunday that if Democratic delegates rebel against President Joe Biden and choose another Democratic nominee, it could spell chaos for the party.  </w:t>
      </w:r>
    </w:p>
    <w:p w14:paraId="69B286EB" w14:textId="77777777" w:rsidR="009C630C" w:rsidRPr="00FA5A90" w:rsidRDefault="009C630C" w:rsidP="009C630C">
      <w:pPr>
        <w:rPr>
          <w:sz w:val="16"/>
        </w:rPr>
      </w:pPr>
      <w:r w:rsidRPr="00FA5A90">
        <w:rPr>
          <w:sz w:val="16"/>
        </w:rPr>
        <w:t>There's no indication that Democratic delegates in large numbers would opt for another candidate to lead the party in November's election. But “Fox News Sunday” host Shannon Bream asked Lichtman what obligations Democratic delegates have “if President Biden says he’s not going to leave the ticket.”</w:t>
      </w:r>
    </w:p>
    <w:p w14:paraId="00EECC8D" w14:textId="77777777" w:rsidR="009C630C" w:rsidRPr="00FA5A90" w:rsidRDefault="009C630C" w:rsidP="009C630C">
      <w:pPr>
        <w:rPr>
          <w:sz w:val="16"/>
        </w:rPr>
      </w:pPr>
      <w:r w:rsidRPr="00FA5A90">
        <w:rPr>
          <w:rStyle w:val="StyleUnderline"/>
        </w:rPr>
        <w:t>Biden overwhelmingly won Democratic primaries in all 50 states this year</w:t>
      </w:r>
      <w:r w:rsidRPr="00FA5A90">
        <w:rPr>
          <w:sz w:val="16"/>
        </w:rPr>
        <w:t xml:space="preserve">, racking up thousands of delegates ahead of the party's convention next month.  </w:t>
      </w:r>
    </w:p>
    <w:p w14:paraId="6429F544" w14:textId="77777777" w:rsidR="009C630C" w:rsidRPr="00FA5A90" w:rsidRDefault="009C630C" w:rsidP="009C630C">
      <w:pPr>
        <w:rPr>
          <w:sz w:val="16"/>
        </w:rPr>
      </w:pPr>
      <w:r w:rsidRPr="00FA5A90">
        <w:rPr>
          <w:sz w:val="16"/>
        </w:rPr>
        <w:t xml:space="preserve">“Delegates could, in fact, decide to replace President Biden, but based on history, that would be a disaster to have a convention brawl,” Lichtman, a professor at American University, argued on Sunday.  </w:t>
      </w:r>
    </w:p>
    <w:p w14:paraId="38B32CD0" w14:textId="77777777" w:rsidR="009C630C" w:rsidRPr="00FA5A90" w:rsidRDefault="009C630C" w:rsidP="009C630C">
      <w:pPr>
        <w:rPr>
          <w:sz w:val="16"/>
        </w:rPr>
      </w:pPr>
      <w:r w:rsidRPr="00FA5A90">
        <w:rPr>
          <w:sz w:val="16"/>
        </w:rPr>
        <w:t xml:space="preserve">But the historian’s comments come as some Democrats have called on Biden to drop out of 2024 race after his rocky debate performance against former President Donald Trump last month.  </w:t>
      </w:r>
    </w:p>
    <w:p w14:paraId="4CCAF736" w14:textId="77777777" w:rsidR="009C630C" w:rsidRPr="00FA5A90" w:rsidRDefault="009C630C" w:rsidP="009C630C">
      <w:pPr>
        <w:rPr>
          <w:sz w:val="16"/>
        </w:rPr>
      </w:pPr>
      <w:r w:rsidRPr="00FA5A90">
        <w:rPr>
          <w:rStyle w:val="StyleUnderline"/>
        </w:rPr>
        <w:t>Lichtman has correctly predicted the outcome of almost every election over the last half century</w:t>
      </w:r>
      <w:r w:rsidRPr="00FA5A90">
        <w:rPr>
          <w:sz w:val="16"/>
        </w:rPr>
        <w:t xml:space="preserve">, except for the race in 2000, using a series of 13 historical factors or “keys.”   </w:t>
      </w:r>
    </w:p>
    <w:p w14:paraId="217AAFAE" w14:textId="77777777" w:rsidR="009C630C" w:rsidRPr="00FA5A90" w:rsidRDefault="009C630C" w:rsidP="009C630C">
      <w:pPr>
        <w:rPr>
          <w:sz w:val="16"/>
        </w:rPr>
      </w:pPr>
      <w:r w:rsidRPr="00FA5A90">
        <w:rPr>
          <w:sz w:val="16"/>
        </w:rPr>
        <w:t>[images omitted]</w:t>
      </w:r>
    </w:p>
    <w:p w14:paraId="7AB2709D" w14:textId="77777777" w:rsidR="009C630C" w:rsidRPr="00FA5A90" w:rsidRDefault="009C630C" w:rsidP="009C630C">
      <w:pPr>
        <w:rPr>
          <w:sz w:val="16"/>
        </w:rPr>
      </w:pPr>
      <w:r w:rsidRPr="00FA5A90">
        <w:rPr>
          <w:sz w:val="16"/>
        </w:rPr>
        <w:t xml:space="preserve">The system includes four factors based on politics, seven on performance, and two on candidate personality. Lichtman said the incumbent party would need to lose six of those actors, or “keys,” to lose the White House.  </w:t>
      </w:r>
    </w:p>
    <w:p w14:paraId="2A971F0A" w14:textId="77777777" w:rsidR="009C630C" w:rsidRPr="00FA5A90" w:rsidRDefault="009C630C" w:rsidP="009C630C">
      <w:pPr>
        <w:rPr>
          <w:sz w:val="16"/>
        </w:rPr>
      </w:pPr>
      <w:r w:rsidRPr="00FA5A90">
        <w:rPr>
          <w:sz w:val="16"/>
        </w:rPr>
        <w:t xml:space="preserve">The </w:t>
      </w:r>
      <w:r w:rsidRPr="00576637">
        <w:rPr>
          <w:rStyle w:val="StyleUnderline"/>
        </w:rPr>
        <w:t>keys range from whether a candidate is an incumbent president to the state of the economy and the presence of third-party hopefuls</w:t>
      </w:r>
      <w:r w:rsidRPr="00FA5A90">
        <w:rPr>
          <w:sz w:val="16"/>
        </w:rPr>
        <w:t xml:space="preserve">. </w:t>
      </w:r>
    </w:p>
    <w:p w14:paraId="028E7A9C" w14:textId="77777777" w:rsidR="009C630C" w:rsidRPr="00FA5A90" w:rsidRDefault="009C630C" w:rsidP="009C630C">
      <w:pPr>
        <w:rPr>
          <w:sz w:val="16"/>
        </w:rPr>
      </w:pPr>
      <w:r w:rsidRPr="00576637">
        <w:rPr>
          <w:rStyle w:val="StyleUnderline"/>
        </w:rPr>
        <w:t xml:space="preserve">Debate performance, however, is </w:t>
      </w:r>
      <w:r w:rsidRPr="00576637">
        <w:rPr>
          <w:rStyle w:val="Emphasis"/>
        </w:rPr>
        <w:t>not one of the factors</w:t>
      </w:r>
      <w:r w:rsidRPr="00576637">
        <w:rPr>
          <w:rStyle w:val="StyleUnderline"/>
        </w:rPr>
        <w:t xml:space="preserve"> that determines the outcome of an election</w:t>
      </w:r>
      <w:r w:rsidRPr="00FA5A90">
        <w:rPr>
          <w:sz w:val="16"/>
        </w:rPr>
        <w:t xml:space="preserve">, Lichtman has previously argued. The professor said Sunday that </w:t>
      </w:r>
      <w:r w:rsidRPr="00576637">
        <w:rPr>
          <w:rStyle w:val="StyleUnderline"/>
        </w:rPr>
        <w:t>Biden has already ticked two of the 13 keys, giving him an advantage</w:t>
      </w:r>
      <w:r w:rsidRPr="00FA5A90">
        <w:rPr>
          <w:sz w:val="16"/>
        </w:rPr>
        <w:t xml:space="preserve"> over potential Democratic challengers. Those include already being an incumbent president and there being no “party contest” this year for Democrats.  </w:t>
      </w:r>
    </w:p>
    <w:p w14:paraId="2F025A16" w14:textId="77777777" w:rsidR="009C630C" w:rsidRPr="00FA5A90" w:rsidRDefault="009C630C" w:rsidP="009C630C">
      <w:pPr>
        <w:rPr>
          <w:sz w:val="16"/>
        </w:rPr>
      </w:pPr>
      <w:r w:rsidRPr="00FA5A90">
        <w:rPr>
          <w:sz w:val="16"/>
        </w:rPr>
        <w:t xml:space="preserve">Lichtman warned that Democrats could risk “setting up the same situation that led to the election of Donald Trump in the first place in 2016, an open seat with no incumbent running and a party contest.”  </w:t>
      </w:r>
    </w:p>
    <w:p w14:paraId="0846C64E" w14:textId="77777777" w:rsidR="009C630C" w:rsidRDefault="009C630C" w:rsidP="009C630C">
      <w:pPr>
        <w:rPr>
          <w:sz w:val="16"/>
        </w:rPr>
      </w:pPr>
      <w:r w:rsidRPr="00FA5A90">
        <w:rPr>
          <w:sz w:val="16"/>
        </w:rPr>
        <w:t>Biden has vowed that he’s staying in the 2024 race, and only a handful of Democratic lawmakers have publicly called on him to pass the torch.</w:t>
      </w:r>
    </w:p>
    <w:p w14:paraId="15B254C9" w14:textId="1B4BD767" w:rsidR="009C630C" w:rsidRDefault="009C630C" w:rsidP="009C630C">
      <w:pPr>
        <w:pStyle w:val="Heading4"/>
      </w:pPr>
      <w:r>
        <w:t>[</w:t>
      </w:r>
      <w:r w:rsidR="001D45CC">
        <w:t>Link]</w:t>
      </w:r>
    </w:p>
    <w:p w14:paraId="7AC7FD2C" w14:textId="77777777" w:rsidR="001D45CC" w:rsidRDefault="001D45CC" w:rsidP="001D45CC"/>
    <w:p w14:paraId="403DCA9B" w14:textId="77777777" w:rsidR="001D45CC" w:rsidRDefault="001D45CC" w:rsidP="001D45CC">
      <w:pPr>
        <w:pStyle w:val="Heading4"/>
      </w:pPr>
      <w:r>
        <w:t>Trump kills innovation</w:t>
      </w:r>
    </w:p>
    <w:p w14:paraId="1D927ACC" w14:textId="77777777" w:rsidR="001D45CC" w:rsidRPr="0086130C" w:rsidRDefault="001D45CC" w:rsidP="001D45CC">
      <w:r w:rsidRPr="00107CDA">
        <w:rPr>
          <w:rFonts w:eastAsiaTheme="majorEastAsia" w:cstheme="majorBidi"/>
          <w:b/>
          <w:iCs/>
          <w:sz w:val="26"/>
        </w:rPr>
        <w:t>Solomon’16</w:t>
      </w:r>
      <w:r>
        <w:t xml:space="preserve">[Brian Solomon; July 14; </w:t>
      </w:r>
      <w:r w:rsidRPr="00852A87">
        <w:t>Forbes staff writer</w:t>
      </w:r>
      <w:r>
        <w:t>; Forbes, “</w:t>
      </w:r>
      <w:r w:rsidRPr="00852A87">
        <w:t>Donald Trump Would Be 'A Disaster For Innovation,' 145 Tech Leaders Say</w:t>
      </w:r>
      <w:r>
        <w:t xml:space="preserve">.” </w:t>
      </w:r>
      <w:r w:rsidRPr="00852A87">
        <w:t>https://www.forbes.com/sites/briansolomon/2016/07/14/145-tech-leaders-sign-letter-calling-trump-a-disaster-for-innovation/</w:t>
      </w:r>
      <w:r>
        <w:t>]</w:t>
      </w:r>
    </w:p>
    <w:p w14:paraId="177D9976" w14:textId="77777777" w:rsidR="001D45CC" w:rsidRPr="00852A87" w:rsidRDefault="001D45CC" w:rsidP="001D45CC">
      <w:pPr>
        <w:rPr>
          <w:u w:val="single"/>
        </w:rPr>
      </w:pPr>
      <w:r>
        <w:t xml:space="preserve">Billionaire venture capitalist Peter Thiel may be backing Donald Trump, and even speaking at the </w:t>
      </w:r>
      <w:r w:rsidRPr="00107CDA">
        <w:rPr>
          <w:rStyle w:val="Emphasis"/>
        </w:rPr>
        <w:t>Republican</w:t>
      </w:r>
      <w:r>
        <w:t xml:space="preserve"> National Convention. </w:t>
      </w:r>
      <w:r w:rsidRPr="00852A87">
        <w:rPr>
          <w:u w:val="single"/>
        </w:rPr>
        <w:t xml:space="preserve">But many other </w:t>
      </w:r>
      <w:r w:rsidRPr="00107CDA">
        <w:rPr>
          <w:rStyle w:val="Emphasis"/>
          <w:highlight w:val="cyan"/>
        </w:rPr>
        <w:t>tech</w:t>
      </w:r>
      <w:r w:rsidRPr="00107CDA">
        <w:rPr>
          <w:rStyle w:val="Emphasis"/>
        </w:rPr>
        <w:t>nology</w:t>
      </w:r>
      <w:r w:rsidRPr="00852A87">
        <w:rPr>
          <w:u w:val="single"/>
        </w:rPr>
        <w:t xml:space="preserve"> </w:t>
      </w:r>
      <w:r w:rsidRPr="00852A87">
        <w:rPr>
          <w:highlight w:val="cyan"/>
          <w:u w:val="single"/>
        </w:rPr>
        <w:t>leaders</w:t>
      </w:r>
      <w:r w:rsidRPr="00852A87">
        <w:rPr>
          <w:u w:val="single"/>
        </w:rPr>
        <w:t xml:space="preserve"> have come out strongly </w:t>
      </w:r>
      <w:r w:rsidRPr="00852A87">
        <w:rPr>
          <w:highlight w:val="cyan"/>
          <w:u w:val="single"/>
        </w:rPr>
        <w:t>oppose</w:t>
      </w:r>
      <w:r w:rsidRPr="00852A87">
        <w:rPr>
          <w:u w:val="single"/>
        </w:rPr>
        <w:t xml:space="preserve">d to a </w:t>
      </w:r>
      <w:r w:rsidRPr="00852A87">
        <w:rPr>
          <w:highlight w:val="cyan"/>
          <w:u w:val="single"/>
        </w:rPr>
        <w:t xml:space="preserve">Trump </w:t>
      </w:r>
      <w:r w:rsidRPr="00107CDA">
        <w:rPr>
          <w:rStyle w:val="Emphasis"/>
          <w:highlight w:val="cyan"/>
        </w:rPr>
        <w:t>presidency</w:t>
      </w:r>
      <w:r w:rsidRPr="00852A87">
        <w:rPr>
          <w:u w:val="single"/>
        </w:rPr>
        <w:t>.</w:t>
      </w:r>
    </w:p>
    <w:p w14:paraId="487503EE" w14:textId="77777777" w:rsidR="001D45CC" w:rsidRDefault="001D45CC" w:rsidP="001D45CC">
      <w:r>
        <w:t xml:space="preserve">On Thursday morning, </w:t>
      </w:r>
      <w:r w:rsidRPr="00107CDA">
        <w:rPr>
          <w:rStyle w:val="Emphasis"/>
          <w:highlight w:val="cyan"/>
        </w:rPr>
        <w:t>145</w:t>
      </w:r>
      <w:r w:rsidRPr="00852A87">
        <w:rPr>
          <w:highlight w:val="cyan"/>
          <w:u w:val="single"/>
        </w:rPr>
        <w:t xml:space="preserve"> tech</w:t>
      </w:r>
      <w:r w:rsidRPr="00852A87">
        <w:rPr>
          <w:u w:val="single"/>
        </w:rPr>
        <w:t xml:space="preserve">nology </w:t>
      </w:r>
      <w:r w:rsidRPr="00852A87">
        <w:rPr>
          <w:highlight w:val="cyan"/>
          <w:u w:val="single"/>
        </w:rPr>
        <w:t>CEOs</w:t>
      </w:r>
      <w:r w:rsidRPr="00852A87">
        <w:rPr>
          <w:u w:val="single"/>
        </w:rPr>
        <w:t xml:space="preserve">, billionaire investors, and upcoming entrepreneurs </w:t>
      </w:r>
      <w:r w:rsidRPr="00852A87">
        <w:rPr>
          <w:highlight w:val="cyan"/>
          <w:u w:val="single"/>
        </w:rPr>
        <w:t>from</w:t>
      </w:r>
      <w:r w:rsidRPr="00852A87">
        <w:rPr>
          <w:u w:val="single"/>
        </w:rPr>
        <w:t xml:space="preserve"> some of the </w:t>
      </w:r>
      <w:r w:rsidRPr="00107CDA">
        <w:rPr>
          <w:rStyle w:val="Emphasis"/>
          <w:highlight w:val="cyan"/>
        </w:rPr>
        <w:t>largest</w:t>
      </w:r>
      <w:r w:rsidRPr="00852A87">
        <w:rPr>
          <w:highlight w:val="cyan"/>
          <w:u w:val="single"/>
        </w:rPr>
        <w:t xml:space="preserve"> companies</w:t>
      </w:r>
      <w:r w:rsidRPr="00852A87">
        <w:rPr>
          <w:u w:val="single"/>
        </w:rPr>
        <w:t xml:space="preserve"> and startups </w:t>
      </w:r>
      <w:r w:rsidRPr="00852A87">
        <w:rPr>
          <w:highlight w:val="cyan"/>
          <w:u w:val="single"/>
        </w:rPr>
        <w:t xml:space="preserve">in </w:t>
      </w:r>
      <w:r w:rsidRPr="00107CDA">
        <w:rPr>
          <w:rStyle w:val="Emphasis"/>
          <w:highlight w:val="cyan"/>
        </w:rPr>
        <w:t>Silicon Valley</w:t>
      </w:r>
      <w:r w:rsidRPr="00852A87">
        <w:rPr>
          <w:highlight w:val="cyan"/>
          <w:u w:val="single"/>
        </w:rPr>
        <w:t xml:space="preserve"> signed </w:t>
      </w:r>
      <w:r w:rsidRPr="00852A87">
        <w:rPr>
          <w:u w:val="single"/>
        </w:rPr>
        <w:t xml:space="preserve">an open </w:t>
      </w:r>
      <w:r w:rsidRPr="00852A87">
        <w:rPr>
          <w:highlight w:val="cyan"/>
          <w:u w:val="single"/>
        </w:rPr>
        <w:t xml:space="preserve">letter that </w:t>
      </w:r>
      <w:r w:rsidRPr="00107CDA">
        <w:rPr>
          <w:rStyle w:val="Emphasis"/>
          <w:highlight w:val="cyan"/>
        </w:rPr>
        <w:t>condemned</w:t>
      </w:r>
      <w:r w:rsidRPr="00852A87">
        <w:rPr>
          <w:u w:val="single"/>
        </w:rPr>
        <w:t xml:space="preserve"> </w:t>
      </w:r>
      <w:r w:rsidRPr="00852A87">
        <w:rPr>
          <w:highlight w:val="cyan"/>
          <w:u w:val="single"/>
        </w:rPr>
        <w:t>Trump as "a</w:t>
      </w:r>
      <w:r w:rsidRPr="00852A87">
        <w:rPr>
          <w:u w:val="single"/>
        </w:rPr>
        <w:t xml:space="preserve"> </w:t>
      </w:r>
      <w:r w:rsidRPr="00107CDA">
        <w:rPr>
          <w:rStyle w:val="Emphasis"/>
          <w:highlight w:val="cyan"/>
        </w:rPr>
        <w:t>disaster</w:t>
      </w:r>
      <w:r w:rsidRPr="00852A87">
        <w:rPr>
          <w:highlight w:val="cyan"/>
          <w:u w:val="single"/>
        </w:rPr>
        <w:t xml:space="preserve"> for </w:t>
      </w:r>
      <w:r w:rsidRPr="00107CDA">
        <w:rPr>
          <w:rStyle w:val="Emphasis"/>
          <w:highlight w:val="cyan"/>
        </w:rPr>
        <w:t>innovation</w:t>
      </w:r>
      <w:r w:rsidRPr="00852A87">
        <w:rPr>
          <w:u w:val="single"/>
        </w:rPr>
        <w:t>."</w:t>
      </w:r>
      <w:r>
        <w:t xml:space="preserve"> The list includes Slack's Stewart Butterfield, IAC's Barry Diller, Qualcomm's Irwin Jacobs, Tumblr's David Karp, Box's Aaron Levie, Facebook's Dustin Moskovitz, Reddit's Alexis Ohanian, eBay's Pierre Omidyar, Zynga's Mark Pincus, Medium's Ev Williams, Apple's Steve Wozniak, and venture capitalists Vinod Khosla and Chris Sacca.</w:t>
      </w:r>
    </w:p>
    <w:p w14:paraId="4C24A6EA" w14:textId="77777777" w:rsidR="001D45CC" w:rsidRDefault="001D45CC" w:rsidP="001D45CC">
      <w:r>
        <w:t>Each person who signed the letter did so in their "personal capacity" rather than as representing their respective organizations. But it's a clear industry-wide rebuke to the presidential candidate for a political party generally known as pro-business. 52 of the signatories are listed as CEOs and 83 as founders or co-founders.</w:t>
      </w:r>
    </w:p>
    <w:p w14:paraId="3524369A" w14:textId="77777777" w:rsidR="001D45CC" w:rsidRDefault="001D45CC" w:rsidP="001D45CC">
      <w:r>
        <w:t>No current employees of Microsoft, Amazon, Apple, or Google signed the letter, although a number of alumni did. Mark Zuckerberg, along with other upper echelon CEOs, didn't join in, but his sister Arielle Zuckerberg, a partner at Kleiner Perkins Caufield &amp; Byers, did sign.</w:t>
      </w:r>
    </w:p>
    <w:p w14:paraId="494F7262" w14:textId="77777777" w:rsidR="001D45CC" w:rsidRDefault="001D45CC" w:rsidP="001D45CC">
      <w:r>
        <w:t xml:space="preserve">The </w:t>
      </w:r>
      <w:r w:rsidRPr="00852A87">
        <w:rPr>
          <w:highlight w:val="cyan"/>
          <w:u w:val="single"/>
        </w:rPr>
        <w:t xml:space="preserve">letter supports "progressive </w:t>
      </w:r>
      <w:r w:rsidRPr="00107CDA">
        <w:rPr>
          <w:rStyle w:val="Emphasis"/>
          <w:highlight w:val="cyan"/>
        </w:rPr>
        <w:t>immigration</w:t>
      </w:r>
      <w:r w:rsidRPr="00852A87">
        <w:rPr>
          <w:u w:val="single"/>
        </w:rPr>
        <w:t xml:space="preserve"> policies," </w:t>
      </w:r>
      <w:r w:rsidRPr="00852A87">
        <w:rPr>
          <w:highlight w:val="cyan"/>
          <w:u w:val="single"/>
        </w:rPr>
        <w:t xml:space="preserve">media </w:t>
      </w:r>
      <w:r w:rsidRPr="00107CDA">
        <w:rPr>
          <w:rStyle w:val="Emphasis"/>
          <w:highlight w:val="cyan"/>
        </w:rPr>
        <w:t>freedom</w:t>
      </w:r>
      <w:r w:rsidRPr="00107CDA">
        <w:rPr>
          <w:u w:val="single"/>
        </w:rPr>
        <w:t>, and</w:t>
      </w:r>
      <w:r w:rsidRPr="00852A87">
        <w:rPr>
          <w:u w:val="single"/>
        </w:rPr>
        <w:t xml:space="preserve"> "an optimistic vision for a more inclusive country."</w:t>
      </w:r>
    </w:p>
    <w:p w14:paraId="07E3FB89" w14:textId="77777777" w:rsidR="001D45CC" w:rsidRDefault="001D45CC" w:rsidP="001D45CC">
      <w:r>
        <w:t>[Picture Omitted</w:t>
      </w:r>
    </w:p>
    <w:p w14:paraId="503579C1" w14:textId="77777777" w:rsidR="001D45CC" w:rsidRDefault="001D45CC" w:rsidP="001D45CC">
      <w:r>
        <w:t>By signing up, you agree to receive this newsletter, other updates about Forbes and its affiliates’ offerings, our Terms of Service (including resolving disputes on an individual basis via arbitration), and you acknowledge our Privacy Statement. Forbes is protected by reCAPTCHA, and the Google Privacy Policy and Terms of Service apply.</w:t>
      </w:r>
    </w:p>
    <w:p w14:paraId="2E8CC9CA" w14:textId="77777777" w:rsidR="001D45CC" w:rsidRDefault="001D45CC" w:rsidP="001D45CC">
      <w:r w:rsidRPr="00852A87">
        <w:rPr>
          <w:highlight w:val="cyan"/>
          <w:u w:val="single"/>
        </w:rPr>
        <w:t>We believe in</w:t>
      </w:r>
      <w:r w:rsidRPr="00852A87">
        <w:rPr>
          <w:u w:val="single"/>
        </w:rPr>
        <w:t xml:space="preserve"> an inclusive </w:t>
      </w:r>
      <w:r w:rsidRPr="00852A87">
        <w:rPr>
          <w:highlight w:val="cyan"/>
          <w:u w:val="single"/>
        </w:rPr>
        <w:t xml:space="preserve">country that fosters </w:t>
      </w:r>
      <w:r w:rsidRPr="00107CDA">
        <w:rPr>
          <w:rStyle w:val="Emphasis"/>
          <w:highlight w:val="cyan"/>
        </w:rPr>
        <w:t>opportunity</w:t>
      </w:r>
      <w:r w:rsidRPr="00852A87">
        <w:rPr>
          <w:highlight w:val="cyan"/>
          <w:u w:val="single"/>
        </w:rPr>
        <w:t xml:space="preserve">, </w:t>
      </w:r>
      <w:r w:rsidRPr="00107CDA">
        <w:rPr>
          <w:rStyle w:val="Emphasis"/>
          <w:highlight w:val="cyan"/>
        </w:rPr>
        <w:t>creativity</w:t>
      </w:r>
      <w:r w:rsidRPr="00852A87">
        <w:rPr>
          <w:u w:val="single"/>
        </w:rPr>
        <w:t xml:space="preserve"> and a level playing field. Donald </w:t>
      </w:r>
      <w:r w:rsidRPr="00852A87">
        <w:rPr>
          <w:highlight w:val="cyan"/>
          <w:u w:val="single"/>
        </w:rPr>
        <w:t>Trump does not</w:t>
      </w:r>
      <w:r w:rsidRPr="00852A87">
        <w:rPr>
          <w:u w:val="single"/>
        </w:rPr>
        <w:t xml:space="preserve">. He </w:t>
      </w:r>
      <w:r w:rsidRPr="00852A87">
        <w:rPr>
          <w:highlight w:val="cyan"/>
          <w:u w:val="single"/>
        </w:rPr>
        <w:t xml:space="preserve">campaigns on </w:t>
      </w:r>
      <w:r w:rsidRPr="00107CDA">
        <w:rPr>
          <w:rStyle w:val="Emphasis"/>
          <w:highlight w:val="cyan"/>
        </w:rPr>
        <w:t>anger</w:t>
      </w:r>
      <w:r>
        <w:t xml:space="preserve">, bigotry, fear of new ideas and new people, and a fundamental belief that America is weak and in decline. We have listened to Donald Trump over the past year and we have concluded: </w:t>
      </w:r>
      <w:r w:rsidRPr="00852A87">
        <w:rPr>
          <w:highlight w:val="cyan"/>
          <w:u w:val="single"/>
        </w:rPr>
        <w:t xml:space="preserve">Trump would be a </w:t>
      </w:r>
      <w:r w:rsidRPr="00107CDA">
        <w:rPr>
          <w:rStyle w:val="Emphasis"/>
          <w:highlight w:val="cyan"/>
        </w:rPr>
        <w:t>disaster</w:t>
      </w:r>
      <w:r w:rsidRPr="00852A87">
        <w:rPr>
          <w:highlight w:val="cyan"/>
          <w:u w:val="single"/>
        </w:rPr>
        <w:t xml:space="preserve"> for innovation</w:t>
      </w:r>
      <w:r w:rsidRPr="00852A87">
        <w:rPr>
          <w:u w:val="single"/>
        </w:rPr>
        <w:t xml:space="preserve">. His vision </w:t>
      </w:r>
      <w:r w:rsidRPr="00852A87">
        <w:rPr>
          <w:highlight w:val="cyan"/>
          <w:u w:val="single"/>
        </w:rPr>
        <w:t>stands against</w:t>
      </w:r>
      <w:r w:rsidRPr="00852A87">
        <w:rPr>
          <w:u w:val="single"/>
        </w:rPr>
        <w:t xml:space="preserve"> the open </w:t>
      </w:r>
      <w:r w:rsidRPr="00107CDA">
        <w:rPr>
          <w:rStyle w:val="Emphasis"/>
          <w:highlight w:val="cyan"/>
        </w:rPr>
        <w:t>exchange</w:t>
      </w:r>
      <w:r w:rsidRPr="00852A87">
        <w:rPr>
          <w:highlight w:val="cyan"/>
          <w:u w:val="single"/>
        </w:rPr>
        <w:t xml:space="preserve"> of ideas</w:t>
      </w:r>
      <w:r w:rsidRPr="00852A87">
        <w:rPr>
          <w:u w:val="single"/>
        </w:rPr>
        <w:t xml:space="preserve">, free </w:t>
      </w:r>
      <w:r w:rsidRPr="00107CDA">
        <w:rPr>
          <w:rStyle w:val="Emphasis"/>
          <w:highlight w:val="cyan"/>
        </w:rPr>
        <w:t>movement</w:t>
      </w:r>
      <w:r w:rsidRPr="00852A87">
        <w:rPr>
          <w:highlight w:val="cyan"/>
          <w:u w:val="single"/>
        </w:rPr>
        <w:t xml:space="preserve"> of people, and</w:t>
      </w:r>
      <w:r w:rsidRPr="00852A87">
        <w:rPr>
          <w:u w:val="single"/>
        </w:rPr>
        <w:t xml:space="preserve"> productive </w:t>
      </w:r>
      <w:r w:rsidRPr="00107CDA">
        <w:rPr>
          <w:rStyle w:val="Emphasis"/>
          <w:highlight w:val="cyan"/>
        </w:rPr>
        <w:t>engagement</w:t>
      </w:r>
      <w:r w:rsidRPr="00852A87">
        <w:rPr>
          <w:highlight w:val="cyan"/>
          <w:u w:val="single"/>
        </w:rPr>
        <w:t xml:space="preserve"> with</w:t>
      </w:r>
      <w:r w:rsidRPr="00852A87">
        <w:rPr>
          <w:u w:val="single"/>
        </w:rPr>
        <w:t xml:space="preserve"> the </w:t>
      </w:r>
      <w:r w:rsidRPr="00107CDA">
        <w:rPr>
          <w:rStyle w:val="Emphasis"/>
          <w:highlight w:val="cyan"/>
        </w:rPr>
        <w:t>outside</w:t>
      </w:r>
      <w:r w:rsidRPr="00852A87">
        <w:rPr>
          <w:u w:val="single"/>
        </w:rPr>
        <w:t xml:space="preserve"> </w:t>
      </w:r>
      <w:r w:rsidRPr="00852A87">
        <w:rPr>
          <w:highlight w:val="cyan"/>
          <w:u w:val="single"/>
        </w:rPr>
        <w:t>world that is critical to</w:t>
      </w:r>
      <w:r w:rsidRPr="00852A87">
        <w:rPr>
          <w:u w:val="single"/>
        </w:rPr>
        <w:t xml:space="preserve"> our </w:t>
      </w:r>
      <w:r w:rsidRPr="00852A87">
        <w:rPr>
          <w:highlight w:val="cyan"/>
          <w:u w:val="single"/>
        </w:rPr>
        <w:t>econ</w:t>
      </w:r>
      <w:r w:rsidRPr="00852A87">
        <w:rPr>
          <w:u w:val="single"/>
        </w:rPr>
        <w:t>omy — </w:t>
      </w:r>
      <w:r>
        <w:t>and that provide the foundation for innovation and growth.</w:t>
      </w:r>
    </w:p>
    <w:p w14:paraId="6A261AB4" w14:textId="77777777" w:rsidR="001D45CC" w:rsidRDefault="001D45CC" w:rsidP="001D45CC">
      <w:r>
        <w:t xml:space="preserve">Let’s start with the human talent that drives innovation forward. We believe that America’s </w:t>
      </w:r>
      <w:r w:rsidRPr="00107CDA">
        <w:rPr>
          <w:rStyle w:val="Emphasis"/>
          <w:highlight w:val="cyan"/>
        </w:rPr>
        <w:t>diversity</w:t>
      </w:r>
      <w:r w:rsidRPr="00852A87">
        <w:rPr>
          <w:highlight w:val="cyan"/>
          <w:u w:val="single"/>
        </w:rPr>
        <w:t xml:space="preserve"> is</w:t>
      </w:r>
      <w:r w:rsidRPr="00852A87">
        <w:rPr>
          <w:u w:val="single"/>
        </w:rPr>
        <w:t xml:space="preserve"> </w:t>
      </w:r>
      <w:r w:rsidRPr="00852A87">
        <w:rPr>
          <w:highlight w:val="cyan"/>
          <w:u w:val="single"/>
        </w:rPr>
        <w:t xml:space="preserve">our </w:t>
      </w:r>
      <w:r w:rsidRPr="00107CDA">
        <w:rPr>
          <w:rStyle w:val="Emphasis"/>
          <w:highlight w:val="cyan"/>
        </w:rPr>
        <w:t>strength</w:t>
      </w:r>
      <w:r w:rsidRPr="00852A87">
        <w:rPr>
          <w:u w:val="single"/>
        </w:rPr>
        <w:t>.</w:t>
      </w:r>
      <w:r>
        <w:t xml:space="preserve"> Great ideas come from all parts of society, and we should champion that broad-based creative potential. We also believe that progressive immigration policies help us attract and retain some of the brightest minds on earth — scientists, entrepreneurs, and creators. In fact, </w:t>
      </w:r>
      <w:r w:rsidRPr="00107CDA">
        <w:rPr>
          <w:rStyle w:val="Emphasis"/>
          <w:highlight w:val="cyan"/>
        </w:rPr>
        <w:t>40</w:t>
      </w:r>
      <w:r w:rsidRPr="00852A87">
        <w:rPr>
          <w:highlight w:val="cyan"/>
          <w:u w:val="single"/>
        </w:rPr>
        <w:t>% of Fortune</w:t>
      </w:r>
      <w:r w:rsidRPr="00852A87">
        <w:rPr>
          <w:u w:val="single"/>
        </w:rPr>
        <w:t xml:space="preserve"> </w:t>
      </w:r>
      <w:r w:rsidRPr="00852A87">
        <w:rPr>
          <w:highlight w:val="cyan"/>
          <w:u w:val="single"/>
        </w:rPr>
        <w:t>500 companies</w:t>
      </w:r>
      <w:r w:rsidRPr="00852A87">
        <w:rPr>
          <w:u w:val="single"/>
        </w:rPr>
        <w:t xml:space="preserve"> were </w:t>
      </w:r>
      <w:r w:rsidRPr="00852A87">
        <w:rPr>
          <w:highlight w:val="cyan"/>
          <w:u w:val="single"/>
        </w:rPr>
        <w:t xml:space="preserve">founded by </w:t>
      </w:r>
      <w:r w:rsidRPr="00107CDA">
        <w:rPr>
          <w:rStyle w:val="Emphasis"/>
          <w:highlight w:val="cyan"/>
        </w:rPr>
        <w:t>immigrants</w:t>
      </w:r>
      <w:r w:rsidRPr="00852A87">
        <w:rPr>
          <w:u w:val="single"/>
        </w:rPr>
        <w:t xml:space="preserve"> or their children. Donald </w:t>
      </w:r>
      <w:r w:rsidRPr="00852A87">
        <w:rPr>
          <w:highlight w:val="cyan"/>
          <w:u w:val="single"/>
        </w:rPr>
        <w:t>Trump</w:t>
      </w:r>
      <w:r w:rsidRPr="00852A87">
        <w:rPr>
          <w:u w:val="single"/>
        </w:rPr>
        <w:t xml:space="preserve">, meanwhile, </w:t>
      </w:r>
      <w:r w:rsidRPr="00852A87">
        <w:rPr>
          <w:highlight w:val="cyan"/>
          <w:u w:val="single"/>
        </w:rPr>
        <w:t xml:space="preserve">traffics </w:t>
      </w:r>
      <w:r w:rsidRPr="00852A87">
        <w:rPr>
          <w:u w:val="single"/>
        </w:rPr>
        <w:t xml:space="preserve">in ethnic and racial stereotypes, repeatedly insults women, and </w:t>
      </w:r>
      <w:r w:rsidRPr="00852A87">
        <w:rPr>
          <w:highlight w:val="cyan"/>
          <w:u w:val="single"/>
        </w:rPr>
        <w:t xml:space="preserve">is openly </w:t>
      </w:r>
      <w:r w:rsidRPr="00107CDA">
        <w:rPr>
          <w:rStyle w:val="Emphasis"/>
          <w:highlight w:val="cyan"/>
        </w:rPr>
        <w:t>hostile</w:t>
      </w:r>
      <w:r w:rsidRPr="00852A87">
        <w:rPr>
          <w:highlight w:val="cyan"/>
          <w:u w:val="single"/>
        </w:rPr>
        <w:t xml:space="preserve"> to </w:t>
      </w:r>
      <w:r w:rsidRPr="00107CDA">
        <w:rPr>
          <w:rStyle w:val="Emphasis"/>
          <w:highlight w:val="cyan"/>
        </w:rPr>
        <w:t>immigration</w:t>
      </w:r>
      <w:r>
        <w:t>. He has promised a wall, mass deportations, and profiling.</w:t>
      </w:r>
    </w:p>
    <w:p w14:paraId="52DB60CD" w14:textId="77777777" w:rsidR="001D45CC" w:rsidRDefault="001D45CC" w:rsidP="001D45CC">
      <w:r>
        <w:t xml:space="preserve">We also believe in the free and open exchange of ideas, including over the Internet, as a seed from which innovation springs. Donald </w:t>
      </w:r>
      <w:r w:rsidRPr="00852A87">
        <w:rPr>
          <w:highlight w:val="cyan"/>
          <w:u w:val="single"/>
        </w:rPr>
        <w:t>Trump proposes “</w:t>
      </w:r>
      <w:r w:rsidRPr="00107CDA">
        <w:rPr>
          <w:rStyle w:val="Emphasis"/>
          <w:highlight w:val="cyan"/>
        </w:rPr>
        <w:t>shutting</w:t>
      </w:r>
      <w:r w:rsidRPr="00852A87">
        <w:rPr>
          <w:highlight w:val="cyan"/>
          <w:u w:val="single"/>
        </w:rPr>
        <w:t xml:space="preserve"> down” parts of</w:t>
      </w:r>
      <w:r w:rsidRPr="00852A87">
        <w:rPr>
          <w:u w:val="single"/>
        </w:rPr>
        <w:t xml:space="preserve"> the </w:t>
      </w:r>
      <w:r w:rsidRPr="00107CDA">
        <w:rPr>
          <w:rStyle w:val="Emphasis"/>
          <w:highlight w:val="cyan"/>
        </w:rPr>
        <w:t>Internet</w:t>
      </w:r>
      <w:r w:rsidRPr="00852A87">
        <w:rPr>
          <w:highlight w:val="cyan"/>
          <w:u w:val="single"/>
        </w:rPr>
        <w:t xml:space="preserve"> as</w:t>
      </w:r>
      <w:r w:rsidRPr="00852A87">
        <w:rPr>
          <w:u w:val="single"/>
        </w:rPr>
        <w:t xml:space="preserve"> a </w:t>
      </w:r>
      <w:r w:rsidRPr="00107CDA">
        <w:rPr>
          <w:rStyle w:val="Emphasis"/>
          <w:highlight w:val="cyan"/>
        </w:rPr>
        <w:t>security</w:t>
      </w:r>
      <w:r w:rsidRPr="00852A87">
        <w:rPr>
          <w:u w:val="single"/>
        </w:rPr>
        <w:t xml:space="preserve"> </w:t>
      </w:r>
      <w:r w:rsidRPr="00852A87">
        <w:rPr>
          <w:highlight w:val="cyan"/>
          <w:u w:val="single"/>
        </w:rPr>
        <w:t>strategy</w:t>
      </w:r>
      <w:r w:rsidRPr="00852A87">
        <w:rPr>
          <w:u w:val="single"/>
        </w:rPr>
        <w:t> — </w:t>
      </w:r>
      <w:r w:rsidRPr="00852A87">
        <w:rPr>
          <w:highlight w:val="cyan"/>
          <w:u w:val="single"/>
        </w:rPr>
        <w:t>demonstrating</w:t>
      </w:r>
      <w:r w:rsidRPr="00852A87">
        <w:rPr>
          <w:u w:val="single"/>
        </w:rPr>
        <w:t xml:space="preserve"> both </w:t>
      </w:r>
      <w:r w:rsidRPr="00107CDA">
        <w:rPr>
          <w:rStyle w:val="Emphasis"/>
          <w:highlight w:val="cyan"/>
        </w:rPr>
        <w:t>poor</w:t>
      </w:r>
      <w:r w:rsidRPr="00852A87">
        <w:rPr>
          <w:highlight w:val="cyan"/>
          <w:u w:val="single"/>
        </w:rPr>
        <w:t xml:space="preserve"> judgment </w:t>
      </w:r>
      <w:r w:rsidRPr="00852A87">
        <w:rPr>
          <w:u w:val="single"/>
        </w:rPr>
        <w:t xml:space="preserve">and ignorance </w:t>
      </w:r>
      <w:r w:rsidRPr="00852A87">
        <w:rPr>
          <w:highlight w:val="cyan"/>
          <w:u w:val="single"/>
        </w:rPr>
        <w:t>about</w:t>
      </w:r>
      <w:r w:rsidRPr="00852A87">
        <w:rPr>
          <w:u w:val="single"/>
        </w:rPr>
        <w:t xml:space="preserve"> how </w:t>
      </w:r>
      <w:r w:rsidRPr="00107CDA">
        <w:rPr>
          <w:rStyle w:val="Emphasis"/>
          <w:highlight w:val="cyan"/>
        </w:rPr>
        <w:t>tech</w:t>
      </w:r>
      <w:r w:rsidRPr="00107CDA">
        <w:rPr>
          <w:rStyle w:val="Emphasis"/>
        </w:rPr>
        <w:t>nology</w:t>
      </w:r>
      <w:r w:rsidRPr="00852A87">
        <w:rPr>
          <w:u w:val="single"/>
        </w:rPr>
        <w:t xml:space="preserve"> works</w:t>
      </w:r>
      <w:r>
        <w:t>. His penchant to censor extends to revoking press credentials and threatening to punish media platforms that criticize him.</w:t>
      </w:r>
    </w:p>
    <w:p w14:paraId="451D8A83" w14:textId="77777777" w:rsidR="001D45CC" w:rsidRPr="00852A87" w:rsidRDefault="001D45CC" w:rsidP="001D45CC">
      <w:pPr>
        <w:rPr>
          <w:u w:val="single"/>
        </w:rPr>
      </w:pPr>
      <w:r>
        <w:t xml:space="preserve">Finally, we believe that </w:t>
      </w:r>
      <w:r w:rsidRPr="00852A87">
        <w:rPr>
          <w:highlight w:val="cyan"/>
          <w:u w:val="single"/>
        </w:rPr>
        <w:t>government plays</w:t>
      </w:r>
      <w:r w:rsidRPr="00852A87">
        <w:rPr>
          <w:u w:val="single"/>
        </w:rPr>
        <w:t xml:space="preserve"> an </w:t>
      </w:r>
      <w:r w:rsidRPr="00107CDA">
        <w:rPr>
          <w:rStyle w:val="Emphasis"/>
          <w:highlight w:val="cyan"/>
        </w:rPr>
        <w:t>important</w:t>
      </w:r>
      <w:r w:rsidRPr="00852A87">
        <w:rPr>
          <w:highlight w:val="cyan"/>
          <w:u w:val="single"/>
        </w:rPr>
        <w:t xml:space="preserve"> role in </w:t>
      </w:r>
      <w:r w:rsidRPr="00852A87">
        <w:rPr>
          <w:u w:val="single"/>
        </w:rPr>
        <w:t xml:space="preserve">the </w:t>
      </w:r>
      <w:r w:rsidRPr="00852A87">
        <w:rPr>
          <w:highlight w:val="cyan"/>
          <w:u w:val="single"/>
        </w:rPr>
        <w:t>tech</w:t>
      </w:r>
      <w:r w:rsidRPr="00852A87">
        <w:rPr>
          <w:u w:val="single"/>
        </w:rPr>
        <w:t xml:space="preserve">nology </w:t>
      </w:r>
      <w:r w:rsidRPr="00107CDA">
        <w:rPr>
          <w:rStyle w:val="Emphasis"/>
          <w:highlight w:val="cyan"/>
        </w:rPr>
        <w:t>economy</w:t>
      </w:r>
      <w:r w:rsidRPr="00852A87">
        <w:rPr>
          <w:u w:val="single"/>
        </w:rPr>
        <w:t xml:space="preserve"> by investing</w:t>
      </w:r>
      <w:r>
        <w:t xml:space="preserve"> in infrastructure, education and scientific research. Donald </w:t>
      </w:r>
      <w:r w:rsidRPr="00852A87">
        <w:rPr>
          <w:highlight w:val="cyan"/>
          <w:u w:val="single"/>
        </w:rPr>
        <w:t>Trump</w:t>
      </w:r>
      <w:r w:rsidRPr="00852A87">
        <w:rPr>
          <w:u w:val="single"/>
        </w:rPr>
        <w:t xml:space="preserve"> articulates few policies beyond erratic and contradictory pronouncements. Hi</w:t>
      </w:r>
      <w:r w:rsidRPr="00852A87">
        <w:rPr>
          <w:highlight w:val="cyan"/>
          <w:u w:val="single"/>
        </w:rPr>
        <w:t>s</w:t>
      </w:r>
      <w:r w:rsidRPr="00852A87">
        <w:rPr>
          <w:u w:val="single"/>
        </w:rPr>
        <w:t xml:space="preserve"> reckless </w:t>
      </w:r>
      <w:r w:rsidRPr="00852A87">
        <w:rPr>
          <w:highlight w:val="cyan"/>
          <w:u w:val="single"/>
        </w:rPr>
        <w:t>disregard for</w:t>
      </w:r>
      <w:r w:rsidRPr="00852A87">
        <w:rPr>
          <w:u w:val="single"/>
        </w:rPr>
        <w:t xml:space="preserve"> our legal</w:t>
      </w:r>
      <w:r>
        <w:t xml:space="preserve"> </w:t>
      </w:r>
      <w:r w:rsidRPr="00852A87">
        <w:rPr>
          <w:u w:val="single"/>
        </w:rPr>
        <w:t xml:space="preserve">and political </w:t>
      </w:r>
      <w:r w:rsidRPr="00852A87">
        <w:rPr>
          <w:highlight w:val="cyan"/>
          <w:u w:val="single"/>
        </w:rPr>
        <w:t>institutions</w:t>
      </w:r>
      <w:r w:rsidRPr="00852A87">
        <w:rPr>
          <w:u w:val="single"/>
        </w:rPr>
        <w:t xml:space="preserve"> </w:t>
      </w:r>
      <w:r w:rsidRPr="00852A87">
        <w:rPr>
          <w:highlight w:val="cyan"/>
          <w:u w:val="single"/>
        </w:rPr>
        <w:t>threatens to</w:t>
      </w:r>
      <w:r w:rsidRPr="00852A87">
        <w:rPr>
          <w:u w:val="single"/>
        </w:rPr>
        <w:t xml:space="preserve"> upend</w:t>
      </w:r>
      <w:r>
        <w:t xml:space="preserve"> what attracts companies to start and scale in America. He </w:t>
      </w:r>
      <w:r w:rsidRPr="00852A87">
        <w:rPr>
          <w:u w:val="single"/>
        </w:rPr>
        <w:t xml:space="preserve">risks </w:t>
      </w:r>
      <w:r w:rsidRPr="00107CDA">
        <w:rPr>
          <w:rStyle w:val="Emphasis"/>
          <w:highlight w:val="cyan"/>
        </w:rPr>
        <w:t>distort</w:t>
      </w:r>
      <w:r w:rsidRPr="00107CDA">
        <w:rPr>
          <w:rStyle w:val="Emphasis"/>
        </w:rPr>
        <w:t>ing</w:t>
      </w:r>
      <w:r w:rsidRPr="00852A87">
        <w:rPr>
          <w:u w:val="single"/>
        </w:rPr>
        <w:t xml:space="preserve"> </w:t>
      </w:r>
      <w:r w:rsidRPr="00852A87">
        <w:rPr>
          <w:highlight w:val="cyan"/>
          <w:u w:val="single"/>
        </w:rPr>
        <w:t>markets</w:t>
      </w:r>
      <w:r w:rsidRPr="00852A87">
        <w:rPr>
          <w:u w:val="single"/>
        </w:rPr>
        <w:t xml:space="preserve">, </w:t>
      </w:r>
      <w:r w:rsidRPr="00852A87">
        <w:rPr>
          <w:highlight w:val="cyan"/>
          <w:u w:val="single"/>
        </w:rPr>
        <w:t xml:space="preserve">reducing </w:t>
      </w:r>
      <w:r w:rsidRPr="00107CDA">
        <w:rPr>
          <w:rStyle w:val="Emphasis"/>
          <w:highlight w:val="cyan"/>
        </w:rPr>
        <w:t>exports</w:t>
      </w:r>
      <w:r w:rsidRPr="00852A87">
        <w:rPr>
          <w:highlight w:val="cyan"/>
          <w:u w:val="single"/>
        </w:rPr>
        <w:t xml:space="preserve">, and slowing </w:t>
      </w:r>
      <w:r w:rsidRPr="00107CDA">
        <w:rPr>
          <w:rStyle w:val="Emphasis"/>
          <w:highlight w:val="cyan"/>
        </w:rPr>
        <w:t>job creation</w:t>
      </w:r>
      <w:r w:rsidRPr="00852A87">
        <w:rPr>
          <w:u w:val="single"/>
        </w:rPr>
        <w:t>.</w:t>
      </w:r>
    </w:p>
    <w:p w14:paraId="2AC47246" w14:textId="77777777" w:rsidR="001D45CC" w:rsidRPr="001D45CC" w:rsidRDefault="001D45CC" w:rsidP="001D45CC"/>
    <w:p w14:paraId="4BB7B189" w14:textId="77777777" w:rsidR="00782B94" w:rsidRPr="00782B94" w:rsidRDefault="00782B94" w:rsidP="00782B94"/>
    <w:p w14:paraId="051E947D" w14:textId="76F2D37E" w:rsidR="00782B94" w:rsidRDefault="00782B94" w:rsidP="00782B94">
      <w:pPr>
        <w:pStyle w:val="Heading1"/>
      </w:pPr>
      <w:r>
        <w:t>Link</w:t>
      </w:r>
    </w:p>
    <w:p w14:paraId="47DF9BF4" w14:textId="6E8D948F" w:rsidR="00BB3ABD" w:rsidRPr="00BB3ABD" w:rsidRDefault="00BB3ABD" w:rsidP="00BB3ABD">
      <w:pPr>
        <w:pStyle w:val="Heading2"/>
      </w:pPr>
      <w:r>
        <w:t>Main</w:t>
      </w:r>
    </w:p>
    <w:p w14:paraId="49426911" w14:textId="1EAA8C09" w:rsidR="00782B94" w:rsidRDefault="00BA1A31" w:rsidP="00BA1A31">
      <w:pPr>
        <w:pStyle w:val="Heading3"/>
      </w:pPr>
      <w:r>
        <w:t>Link---Big Tech---Main</w:t>
      </w:r>
    </w:p>
    <w:p w14:paraId="036A43FB" w14:textId="77777777" w:rsidR="00BA1A31" w:rsidRPr="009D598F" w:rsidRDefault="00BA1A31" w:rsidP="00BA1A31">
      <w:pPr>
        <w:pStyle w:val="Heading4"/>
      </w:pPr>
      <w:r>
        <w:t>Through techniques like targeted ads and fake news, Big Tech can shift at least 12 million votes to whoever they want.</w:t>
      </w:r>
    </w:p>
    <w:p w14:paraId="1EBEB90C" w14:textId="47BF5AC6" w:rsidR="00BA1A31" w:rsidRPr="009D598F" w:rsidRDefault="00BA1A31" w:rsidP="00BA1A31">
      <w:r w:rsidRPr="009D598F">
        <w:rPr>
          <w:rFonts w:eastAsiaTheme="majorEastAsia" w:cstheme="majorBidi"/>
          <w:b/>
          <w:iCs/>
          <w:sz w:val="26"/>
          <w:szCs w:val="26"/>
        </w:rPr>
        <w:t>Redmond’22</w:t>
      </w:r>
      <w:r w:rsidRPr="009D598F">
        <w:t>[SD; March 17; Pro Se non-lawyer federal whistle-blower/witness; UNITED STATES DISTRICT COURT NORTHERN DISTRICT OF CALIFORNIA, “THIRD AMENDED COMPLAINT,” LexisNexis]</w:t>
      </w:r>
      <w:r>
        <w:t xml:space="preserve"> ZA</w:t>
      </w:r>
    </w:p>
    <w:p w14:paraId="15CDB211" w14:textId="77777777" w:rsidR="00BA1A31" w:rsidRDefault="00BA1A31" w:rsidP="00BA1A31">
      <w:pPr>
        <w:rPr>
          <w:sz w:val="16"/>
        </w:rPr>
      </w:pPr>
      <w:r w:rsidRPr="009D598F">
        <w:rPr>
          <w:sz w:val="16"/>
        </w:rPr>
        <w:t xml:space="preserve"> “Cyberwar,” a new book by political scientist Kathleen Hall Jamieson, reminds us that </w:t>
      </w:r>
      <w:r w:rsidRPr="009D598F">
        <w:rPr>
          <w:rStyle w:val="Emphasis"/>
          <w:highlight w:val="cyan"/>
        </w:rPr>
        <w:t>targeted</w:t>
      </w:r>
      <w:r w:rsidRPr="009D598F">
        <w:rPr>
          <w:highlight w:val="cyan"/>
          <w:u w:val="single"/>
        </w:rPr>
        <w:t xml:space="preserve"> ads and </w:t>
      </w:r>
      <w:r w:rsidRPr="009D598F">
        <w:rPr>
          <w:rStyle w:val="Emphasis"/>
          <w:highlight w:val="cyan"/>
        </w:rPr>
        <w:t>fake</w:t>
      </w:r>
      <w:r w:rsidRPr="009D598F">
        <w:rPr>
          <w:highlight w:val="cyan"/>
          <w:u w:val="single"/>
        </w:rPr>
        <w:t xml:space="preserve"> news</w:t>
      </w:r>
      <w:r w:rsidRPr="009D598F">
        <w:rPr>
          <w:u w:val="single"/>
        </w:rPr>
        <w:t xml:space="preserve"> stories can indeed </w:t>
      </w:r>
      <w:r w:rsidRPr="009D598F">
        <w:rPr>
          <w:rStyle w:val="Emphasis"/>
          <w:highlight w:val="cyan"/>
        </w:rPr>
        <w:t>shift votes</w:t>
      </w:r>
      <w:r w:rsidRPr="009D598F">
        <w:rPr>
          <w:rStyle w:val="Emphasis"/>
        </w:rPr>
        <w:t>,</w:t>
      </w:r>
      <w:r w:rsidRPr="009D598F">
        <w:rPr>
          <w:sz w:val="16"/>
        </w:rPr>
        <w:t xml:space="preserve"> but the numbers are necessarily small. It’s hard to overwhelm your competitor when he or she can play the same games you are playing. Now, take a look at my numbered list. The </w:t>
      </w:r>
      <w:r w:rsidRPr="009D598F">
        <w:rPr>
          <w:rStyle w:val="StyleUnderline"/>
          <w:highlight w:val="cyan"/>
        </w:rPr>
        <w:t>techniques</w:t>
      </w:r>
      <w:r w:rsidRPr="009D598F">
        <w:rPr>
          <w:rStyle w:val="StyleUnderline"/>
        </w:rPr>
        <w:t xml:space="preserve"> I’ve described can </w:t>
      </w:r>
      <w:r w:rsidRPr="009D598F">
        <w:rPr>
          <w:rStyle w:val="StyleUnderline"/>
          <w:highlight w:val="cyan"/>
        </w:rPr>
        <w:t xml:space="preserve">shift </w:t>
      </w:r>
      <w:r w:rsidRPr="009D598F">
        <w:rPr>
          <w:rStyle w:val="Emphasis"/>
          <w:highlight w:val="cyan"/>
        </w:rPr>
        <w:t>millions</w:t>
      </w:r>
      <w:r w:rsidRPr="009D598F">
        <w:rPr>
          <w:rStyle w:val="StyleUnderline"/>
          <w:highlight w:val="cyan"/>
        </w:rPr>
        <w:t xml:space="preserve"> of votes </w:t>
      </w:r>
      <w:r w:rsidRPr="009D598F">
        <w:rPr>
          <w:rStyle w:val="Emphasis"/>
          <w:highlight w:val="cyan"/>
        </w:rPr>
        <w:t>without</w:t>
      </w:r>
      <w:r w:rsidRPr="009D598F">
        <w:rPr>
          <w:rStyle w:val="StyleUnderline"/>
          <w:highlight w:val="cyan"/>
        </w:rPr>
        <w:t xml:space="preserve"> people’s </w:t>
      </w:r>
      <w:r w:rsidRPr="009D598F">
        <w:rPr>
          <w:rStyle w:val="Emphasis"/>
          <w:highlight w:val="cyan"/>
        </w:rPr>
        <w:t>awareness</w:t>
      </w:r>
      <w:r w:rsidRPr="009D598F">
        <w:rPr>
          <w:rStyle w:val="StyleUnderline"/>
          <w:highlight w:val="cyan"/>
        </w:rPr>
        <w:t>, and because they are controlled by</w:t>
      </w:r>
      <w:r w:rsidRPr="009D598F">
        <w:rPr>
          <w:rStyle w:val="StyleUnderline"/>
        </w:rPr>
        <w:t xml:space="preserve"> the </w:t>
      </w:r>
      <w:r w:rsidRPr="009D598F">
        <w:rPr>
          <w:rStyle w:val="Emphasis"/>
          <w:highlight w:val="cyan"/>
        </w:rPr>
        <w:t>platforms</w:t>
      </w:r>
      <w:r w:rsidRPr="009D598F">
        <w:rPr>
          <w:sz w:val="16"/>
        </w:rPr>
        <w:t xml:space="preserve"> themselves, </w:t>
      </w:r>
      <w:r w:rsidRPr="009D598F">
        <w:rPr>
          <w:rStyle w:val="StyleUnderline"/>
          <w:highlight w:val="cyan"/>
        </w:rPr>
        <w:t>they are</w:t>
      </w:r>
      <w:r w:rsidRPr="009D598F">
        <w:rPr>
          <w:rStyle w:val="StyleUnderline"/>
        </w:rPr>
        <w:t xml:space="preserve"> entirely </w:t>
      </w:r>
      <w:r w:rsidRPr="009D598F">
        <w:rPr>
          <w:rStyle w:val="Emphasis"/>
          <w:highlight w:val="cyan"/>
        </w:rPr>
        <w:t>noncompetitive</w:t>
      </w:r>
      <w:r w:rsidRPr="009D598F">
        <w:rPr>
          <w:rStyle w:val="StyleUnderline"/>
          <w:highlight w:val="cyan"/>
        </w:rPr>
        <w:t xml:space="preserve">. If </w:t>
      </w:r>
      <w:r w:rsidRPr="009D598F">
        <w:rPr>
          <w:rStyle w:val="Emphasis"/>
          <w:highlight w:val="cyan"/>
        </w:rPr>
        <w:t>Google</w:t>
      </w:r>
      <w:r w:rsidRPr="009D598F">
        <w:rPr>
          <w:sz w:val="16"/>
        </w:rPr>
        <w:t xml:space="preserve"> or Facebook or Twitter </w:t>
      </w:r>
      <w:r w:rsidRPr="009D598F">
        <w:rPr>
          <w:rStyle w:val="StyleUnderline"/>
          <w:highlight w:val="cyan"/>
        </w:rPr>
        <w:t>wants to shift votes</w:t>
      </w:r>
      <w:r w:rsidRPr="009D598F">
        <w:rPr>
          <w:rStyle w:val="StyleUnderline"/>
        </w:rPr>
        <w:t xml:space="preserve">, </w:t>
      </w:r>
      <w:r w:rsidRPr="009D598F">
        <w:rPr>
          <w:rStyle w:val="StyleUnderline"/>
          <w:highlight w:val="cyan"/>
        </w:rPr>
        <w:t xml:space="preserve">there is </w:t>
      </w:r>
      <w:r w:rsidRPr="009D598F">
        <w:rPr>
          <w:rStyle w:val="Emphasis"/>
          <w:highlight w:val="cyan"/>
        </w:rPr>
        <w:t>no way</w:t>
      </w:r>
      <w:r w:rsidRPr="009D598F">
        <w:rPr>
          <w:rStyle w:val="StyleUnderline"/>
          <w:highlight w:val="cyan"/>
        </w:rPr>
        <w:t xml:space="preserve"> to </w:t>
      </w:r>
      <w:r w:rsidRPr="009D598F">
        <w:rPr>
          <w:rStyle w:val="Emphasis"/>
          <w:highlight w:val="cyan"/>
        </w:rPr>
        <w:t>counteract</w:t>
      </w:r>
      <w:r w:rsidRPr="009D598F">
        <w:rPr>
          <w:rStyle w:val="StyleUnderline"/>
        </w:rPr>
        <w:t xml:space="preserve"> their </w:t>
      </w:r>
      <w:r w:rsidRPr="009D598F">
        <w:rPr>
          <w:rStyle w:val="StyleUnderline"/>
          <w:highlight w:val="cyan"/>
        </w:rPr>
        <w:t>manipulations</w:t>
      </w:r>
      <w:r w:rsidRPr="009D598F">
        <w:rPr>
          <w:sz w:val="16"/>
        </w:rPr>
        <w:t xml:space="preserve">. In fact, at this writing, there is </w:t>
      </w:r>
      <w:r w:rsidRPr="009D598F">
        <w:rPr>
          <w:rStyle w:val="Emphasis"/>
          <w:highlight w:val="cyan"/>
        </w:rPr>
        <w:t>not</w:t>
      </w:r>
      <w:r w:rsidRPr="009D598F">
        <w:rPr>
          <w:rStyle w:val="StyleUnderline"/>
        </w:rPr>
        <w:t xml:space="preserve"> even </w:t>
      </w:r>
      <w:r w:rsidRPr="009D598F">
        <w:rPr>
          <w:rStyle w:val="StyleUnderline"/>
          <w:highlight w:val="cyan"/>
        </w:rPr>
        <w:t>a</w:t>
      </w:r>
      <w:r w:rsidRPr="009D598F">
        <w:rPr>
          <w:rStyle w:val="StyleUnderline"/>
        </w:rPr>
        <w:t xml:space="preserve"> credible </w:t>
      </w:r>
      <w:r w:rsidRPr="009D598F">
        <w:rPr>
          <w:rStyle w:val="StyleUnderline"/>
          <w:highlight w:val="cyan"/>
        </w:rPr>
        <w:t xml:space="preserve">way of </w:t>
      </w:r>
      <w:r w:rsidRPr="009D598F">
        <w:rPr>
          <w:rStyle w:val="Emphasis"/>
          <w:highlight w:val="cyan"/>
        </w:rPr>
        <w:t>detecting</w:t>
      </w:r>
      <w:r w:rsidRPr="009D598F">
        <w:rPr>
          <w:rStyle w:val="StyleUnderline"/>
        </w:rPr>
        <w:t xml:space="preserve"> those </w:t>
      </w:r>
      <w:r w:rsidRPr="009D598F">
        <w:rPr>
          <w:rStyle w:val="StyleUnderline"/>
          <w:highlight w:val="cyan"/>
        </w:rPr>
        <w:t>manipulations</w:t>
      </w:r>
      <w:r w:rsidRPr="009D598F">
        <w:rPr>
          <w:rStyle w:val="StyleUnderline"/>
        </w:rPr>
        <w:t xml:space="preserve">. And what </w:t>
      </w:r>
      <w:r w:rsidRPr="009D598F">
        <w:rPr>
          <w:rStyle w:val="StyleUnderline"/>
          <w:highlight w:val="cyan"/>
        </w:rPr>
        <w:t>if</w:t>
      </w:r>
      <w:r w:rsidRPr="009D598F">
        <w:rPr>
          <w:rStyle w:val="StyleUnderline"/>
        </w:rPr>
        <w:t xml:space="preserve"> the </w:t>
      </w:r>
      <w:r w:rsidRPr="009D598F">
        <w:rPr>
          <w:rStyle w:val="Emphasis"/>
          <w:highlight w:val="cyan"/>
        </w:rPr>
        <w:t>tech giants</w:t>
      </w:r>
      <w:r w:rsidRPr="009D598F">
        <w:rPr>
          <w:rStyle w:val="StyleUnderline"/>
        </w:rPr>
        <w:t xml:space="preserve"> are all </w:t>
      </w:r>
      <w:r w:rsidRPr="009D598F">
        <w:rPr>
          <w:rStyle w:val="Emphasis"/>
          <w:highlight w:val="cyan"/>
        </w:rPr>
        <w:t>lean</w:t>
      </w:r>
      <w:r w:rsidRPr="009D598F">
        <w:rPr>
          <w:rStyle w:val="Emphasis"/>
        </w:rPr>
        <w:t>ing</w:t>
      </w:r>
      <w:r w:rsidRPr="009D598F">
        <w:rPr>
          <w:rStyle w:val="StyleUnderline"/>
        </w:rPr>
        <w:t xml:space="preserve"> </w:t>
      </w:r>
      <w:r w:rsidRPr="009D598F">
        <w:rPr>
          <w:rStyle w:val="StyleUnderline"/>
          <w:highlight w:val="cyan"/>
        </w:rPr>
        <w:t>in</w:t>
      </w:r>
      <w:r w:rsidRPr="009D598F">
        <w:rPr>
          <w:rStyle w:val="StyleUnderline"/>
        </w:rPr>
        <w:t xml:space="preserve"> the </w:t>
      </w:r>
      <w:r w:rsidRPr="009D598F">
        <w:rPr>
          <w:rStyle w:val="StyleUnderline"/>
          <w:highlight w:val="cyan"/>
        </w:rPr>
        <w:t xml:space="preserve">same </w:t>
      </w:r>
      <w:r w:rsidRPr="009D598F">
        <w:rPr>
          <w:rStyle w:val="Emphasis"/>
          <w:highlight w:val="cyan"/>
        </w:rPr>
        <w:t>political</w:t>
      </w:r>
      <w:r w:rsidRPr="009D598F">
        <w:rPr>
          <w:rStyle w:val="StyleUnderline"/>
        </w:rPr>
        <w:t xml:space="preserve"> </w:t>
      </w:r>
      <w:r w:rsidRPr="009D598F">
        <w:rPr>
          <w:rStyle w:val="StyleUnderline"/>
          <w:highlight w:val="cyan"/>
        </w:rPr>
        <w:t>direction</w:t>
      </w:r>
      <w:r w:rsidRPr="009D598F">
        <w:rPr>
          <w:sz w:val="16"/>
        </w:rPr>
        <w:t xml:space="preserve">? What if the combined weight of their subtle and untraceable manipulative power favors one political party? If 150 million people vote this November in the United States, with 20 percent still undecided at this writing (that’s 30 million people), I estimate that the combined </w:t>
      </w:r>
      <w:r w:rsidRPr="009D598F">
        <w:rPr>
          <w:rStyle w:val="Emphasis"/>
          <w:highlight w:val="cyan"/>
        </w:rPr>
        <w:t>weight</w:t>
      </w:r>
      <w:r w:rsidRPr="009D598F">
        <w:rPr>
          <w:rStyle w:val="StyleUnderline"/>
          <w:highlight w:val="cyan"/>
        </w:rPr>
        <w:t xml:space="preserve"> of Big</w:t>
      </w:r>
      <w:r w:rsidRPr="009D598F">
        <w:rPr>
          <w:rStyle w:val="StyleUnderline"/>
        </w:rPr>
        <w:t xml:space="preserve"> </w:t>
      </w:r>
      <w:r w:rsidRPr="009D598F">
        <w:rPr>
          <w:rStyle w:val="StyleUnderline"/>
          <w:highlight w:val="cyan"/>
        </w:rPr>
        <w:t>Tech</w:t>
      </w:r>
      <w:r w:rsidRPr="009D598F">
        <w:rPr>
          <w:rStyle w:val="StyleUnderline"/>
        </w:rPr>
        <w:t xml:space="preserve"> manipulations could </w:t>
      </w:r>
      <w:r w:rsidRPr="009D598F">
        <w:rPr>
          <w:rStyle w:val="StyleUnderline"/>
          <w:highlight w:val="cyan"/>
        </w:rPr>
        <w:t xml:space="preserve">easily shift </w:t>
      </w:r>
      <w:r w:rsidRPr="009D598F">
        <w:rPr>
          <w:rStyle w:val="StyleUnderline"/>
        </w:rPr>
        <w:t xml:space="preserve">upwards of </w:t>
      </w:r>
      <w:r w:rsidRPr="009D598F">
        <w:rPr>
          <w:rStyle w:val="Emphasis"/>
          <w:highlight w:val="cyan"/>
        </w:rPr>
        <w:t>12</w:t>
      </w:r>
      <w:r w:rsidRPr="009D598F">
        <w:rPr>
          <w:rStyle w:val="StyleUnderline"/>
          <w:highlight w:val="cyan"/>
        </w:rPr>
        <w:t xml:space="preserve"> </w:t>
      </w:r>
      <w:r w:rsidRPr="009D598F">
        <w:rPr>
          <w:rStyle w:val="Emphasis"/>
          <w:highlight w:val="cyan"/>
        </w:rPr>
        <w:t>million</w:t>
      </w:r>
      <w:r w:rsidRPr="009D598F">
        <w:rPr>
          <w:rStyle w:val="StyleUnderline"/>
          <w:highlight w:val="cyan"/>
        </w:rPr>
        <w:t xml:space="preserve"> votes</w:t>
      </w:r>
      <w:r w:rsidRPr="009D598F">
        <w:rPr>
          <w:rStyle w:val="StyleUnderline"/>
        </w:rPr>
        <w:t xml:space="preserve"> without anyone knowing. That’s </w:t>
      </w:r>
      <w:r w:rsidRPr="009D598F">
        <w:rPr>
          <w:rStyle w:val="StyleUnderline"/>
          <w:highlight w:val="cyan"/>
        </w:rPr>
        <w:t xml:space="preserve">enough votes to </w:t>
      </w:r>
      <w:r w:rsidRPr="009D598F">
        <w:rPr>
          <w:rStyle w:val="Emphasis"/>
          <w:highlight w:val="cyan"/>
        </w:rPr>
        <w:t>determine</w:t>
      </w:r>
      <w:r w:rsidRPr="009D598F">
        <w:rPr>
          <w:rStyle w:val="StyleUnderline"/>
          <w:highlight w:val="cyan"/>
        </w:rPr>
        <w:t xml:space="preserve"> the </w:t>
      </w:r>
      <w:r w:rsidRPr="009D598F">
        <w:rPr>
          <w:rStyle w:val="Emphasis"/>
          <w:highlight w:val="cyan"/>
        </w:rPr>
        <w:t>outcome</w:t>
      </w:r>
      <w:r w:rsidRPr="009D598F">
        <w:rPr>
          <w:rStyle w:val="Emphasis"/>
        </w:rPr>
        <w:t>s</w:t>
      </w:r>
      <w:r w:rsidRPr="009D598F">
        <w:rPr>
          <w:rStyle w:val="StyleUnderline"/>
        </w:rPr>
        <w:t xml:space="preserve"> of hundreds</w:t>
      </w:r>
      <w:r w:rsidRPr="009D598F">
        <w:rPr>
          <w:sz w:val="16"/>
        </w:rPr>
        <w:t xml:space="preserve"> of close local, state, and congressional races throughout the country, which makes the free-and-fair election little more than an illusion. Full disclosure: I happen to think that the political party currently in favor in Silicon Valley is, by a hair (so to speak), the superior party at the moment. But I also love America and democracy, and I believe that the free-and-fair election is the bedrock of our political system. I don’t care how “right” these companies might be; lofty ends do not justify shady means, especially when </w:t>
      </w:r>
      <w:r w:rsidRPr="009D598F">
        <w:rPr>
          <w:rStyle w:val="StyleUnderline"/>
        </w:rPr>
        <w:t xml:space="preserve">those </w:t>
      </w:r>
      <w:r w:rsidRPr="009D598F">
        <w:rPr>
          <w:rStyle w:val="StyleUnderline"/>
          <w:highlight w:val="cyan"/>
        </w:rPr>
        <w:t xml:space="preserve">means are </w:t>
      </w:r>
      <w:r w:rsidRPr="009D598F">
        <w:rPr>
          <w:rStyle w:val="StyleUnderline"/>
        </w:rPr>
        <w:t xml:space="preserve">difficult to see and </w:t>
      </w:r>
      <w:r w:rsidRPr="009D598F">
        <w:rPr>
          <w:rStyle w:val="Emphasis"/>
          <w:highlight w:val="cyan"/>
        </w:rPr>
        <w:t>not</w:t>
      </w:r>
      <w:r w:rsidRPr="009D598F">
        <w:rPr>
          <w:rStyle w:val="StyleUnderline"/>
          <w:highlight w:val="cyan"/>
        </w:rPr>
        <w:t xml:space="preserve"> well understood by</w:t>
      </w:r>
      <w:r w:rsidRPr="009D598F">
        <w:rPr>
          <w:rStyle w:val="StyleUnderline"/>
        </w:rPr>
        <w:t xml:space="preserve"> either </w:t>
      </w:r>
      <w:r w:rsidRPr="009D598F">
        <w:rPr>
          <w:rStyle w:val="Emphasis"/>
          <w:highlight w:val="cyan"/>
        </w:rPr>
        <w:t>authorities</w:t>
      </w:r>
      <w:r w:rsidRPr="009D598F">
        <w:rPr>
          <w:rStyle w:val="StyleUnderline"/>
          <w:highlight w:val="cyan"/>
        </w:rPr>
        <w:t xml:space="preserve"> or</w:t>
      </w:r>
      <w:r w:rsidRPr="009D598F">
        <w:rPr>
          <w:rStyle w:val="StyleUnderline"/>
        </w:rPr>
        <w:t xml:space="preserve"> the </w:t>
      </w:r>
      <w:r w:rsidRPr="009D598F">
        <w:rPr>
          <w:rStyle w:val="Emphasis"/>
          <w:highlight w:val="cyan"/>
        </w:rPr>
        <w:t>public</w:t>
      </w:r>
      <w:r w:rsidRPr="009D598F">
        <w:rPr>
          <w:sz w:val="16"/>
        </w:rPr>
        <w:t>. Can new regulations or laws save us from the extraordinary powers of manipulation the Big Tech companies now possess? Maybe, but our leaders seem to be especially regulation-shy these 379 days, and I doubt, in any case, whether laws and regulations will ever be able to keep up with the new kinds of threats that new technologies will almost certainly pose in coming years</w:t>
      </w:r>
    </w:p>
    <w:p w14:paraId="0AA58B42" w14:textId="77777777" w:rsidR="00BA1A31" w:rsidRDefault="00BA1A31" w:rsidP="00BA1A31">
      <w:pPr>
        <w:rPr>
          <w:sz w:val="16"/>
        </w:rPr>
      </w:pPr>
    </w:p>
    <w:p w14:paraId="6064EB1D" w14:textId="6C13FBDB" w:rsidR="00BA1A31" w:rsidRDefault="00BA1A31" w:rsidP="00BA1A31">
      <w:pPr>
        <w:pStyle w:val="Heading4"/>
      </w:pPr>
      <w:r>
        <w:t>Big Tech hates strong intellectual property protections, they invest millions to lobby for weaker IP so they can decrease litigation---it’s the key to their business model.</w:t>
      </w:r>
    </w:p>
    <w:p w14:paraId="1A9C919A" w14:textId="77777777" w:rsidR="00BA1A31" w:rsidRPr="00987FDD" w:rsidRDefault="00BA1A31" w:rsidP="00BA1A31">
      <w:r w:rsidRPr="00987FDD">
        <w:rPr>
          <w:rFonts w:eastAsiaTheme="majorEastAsia" w:cstheme="majorBidi"/>
          <w:b/>
          <w:iCs/>
          <w:sz w:val="26"/>
          <w:szCs w:val="26"/>
        </w:rPr>
        <w:t>Schiffner’22</w:t>
      </w:r>
      <w:r w:rsidRPr="009603BF">
        <w:rPr>
          <w:sz w:val="16"/>
        </w:rPr>
        <w:t>[</w:t>
      </w:r>
      <w:r w:rsidRPr="00987FDD">
        <w:t>Christine Schiffner; May 25; Bureau Chief for the National Law Journal in Washington,</w:t>
      </w:r>
      <w:r>
        <w:t xml:space="preserve"> National Law Journal</w:t>
      </w:r>
      <w:r w:rsidRPr="00987FDD">
        <w:t>; “Plaintiffs Firms See New Momentum for Patent Litigation As Tech Giants Push for IP Reform.” Lexis Nexis Access]</w:t>
      </w:r>
    </w:p>
    <w:p w14:paraId="038A812A" w14:textId="77777777" w:rsidR="00BA1A31" w:rsidRPr="009603BF" w:rsidRDefault="00BA1A31" w:rsidP="00BA1A31">
      <w:pPr>
        <w:rPr>
          <w:sz w:val="16"/>
        </w:rPr>
      </w:pPr>
      <w:r w:rsidRPr="00D83B09">
        <w:rPr>
          <w:u w:val="single"/>
        </w:rPr>
        <w:t xml:space="preserve">A </w:t>
      </w:r>
      <w:r w:rsidRPr="00D83B09">
        <w:rPr>
          <w:rStyle w:val="Emphasis"/>
          <w:highlight w:val="cyan"/>
        </w:rPr>
        <w:t>storm</w:t>
      </w:r>
      <w:r w:rsidRPr="00D83B09">
        <w:rPr>
          <w:u w:val="single"/>
        </w:rPr>
        <w:t xml:space="preserve"> has been </w:t>
      </w:r>
      <w:r w:rsidRPr="00D83B09">
        <w:rPr>
          <w:highlight w:val="cyan"/>
          <w:u w:val="single"/>
        </w:rPr>
        <w:t>brewing in</w:t>
      </w:r>
      <w:r w:rsidRPr="00D83B09">
        <w:rPr>
          <w:u w:val="single"/>
        </w:rPr>
        <w:t xml:space="preserve"> the </w:t>
      </w:r>
      <w:r w:rsidRPr="00D83B09">
        <w:rPr>
          <w:rStyle w:val="Emphasis"/>
          <w:highlight w:val="cyan"/>
        </w:rPr>
        <w:t>i</w:t>
      </w:r>
      <w:r w:rsidRPr="00D83B09">
        <w:rPr>
          <w:u w:val="single"/>
        </w:rPr>
        <w:t xml:space="preserve">ntellectual </w:t>
      </w:r>
      <w:r w:rsidRPr="00D83B09">
        <w:rPr>
          <w:rStyle w:val="Emphasis"/>
          <w:highlight w:val="cyan"/>
        </w:rPr>
        <w:t>p</w:t>
      </w:r>
      <w:r w:rsidRPr="00D83B09">
        <w:rPr>
          <w:u w:val="single"/>
        </w:rPr>
        <w:t xml:space="preserve">roperty </w:t>
      </w:r>
      <w:r w:rsidRPr="00D83B09">
        <w:rPr>
          <w:highlight w:val="cyan"/>
          <w:u w:val="single"/>
        </w:rPr>
        <w:t>arena</w:t>
      </w:r>
      <w:r w:rsidRPr="009603BF">
        <w:rPr>
          <w:sz w:val="16"/>
        </w:rPr>
        <w:t xml:space="preserve"> involving a growing number of small to midsize technology </w:t>
      </w:r>
      <w:r w:rsidRPr="00D83B09">
        <w:rPr>
          <w:highlight w:val="cyan"/>
          <w:u w:val="single"/>
        </w:rPr>
        <w:t xml:space="preserve">inventors litigating </w:t>
      </w:r>
      <w:r w:rsidRPr="00D83B09">
        <w:rPr>
          <w:u w:val="single"/>
        </w:rPr>
        <w:t xml:space="preserve">against </w:t>
      </w:r>
      <w:r w:rsidRPr="00D83B09">
        <w:rPr>
          <w:rStyle w:val="Emphasis"/>
          <w:highlight w:val="cyan"/>
        </w:rPr>
        <w:t>Big Tech</w:t>
      </w:r>
      <w:r w:rsidRPr="00D83B09">
        <w:rPr>
          <w:highlight w:val="cyan"/>
          <w:u w:val="single"/>
        </w:rPr>
        <w:t xml:space="preserve"> over</w:t>
      </w:r>
      <w:r w:rsidRPr="00D83B09">
        <w:rPr>
          <w:u w:val="single"/>
        </w:rPr>
        <w:t xml:space="preserve"> patent </w:t>
      </w:r>
      <w:r w:rsidRPr="00D83B09">
        <w:rPr>
          <w:rStyle w:val="Emphasis"/>
          <w:highlight w:val="cyan"/>
        </w:rPr>
        <w:t>infringement</w:t>
      </w:r>
      <w:r w:rsidRPr="009603BF">
        <w:rPr>
          <w:sz w:val="16"/>
        </w:rPr>
        <w:t>.</w:t>
      </w:r>
    </w:p>
    <w:p w14:paraId="7389CEEB" w14:textId="77777777" w:rsidR="00BA1A31" w:rsidRPr="009603BF" w:rsidRDefault="00BA1A31" w:rsidP="00BA1A31">
      <w:pPr>
        <w:rPr>
          <w:sz w:val="16"/>
        </w:rPr>
      </w:pPr>
      <w:r w:rsidRPr="009603BF">
        <w:rPr>
          <w:sz w:val="16"/>
        </w:rPr>
        <w:t>"Now you have Google, Facebook and others having more than 50 cases a year in the United States being filed against them. They can't just bury their head in the sand. Where there is smoke, there is fire," said McKool Smith principal Blair Jacobs.</w:t>
      </w:r>
    </w:p>
    <w:p w14:paraId="08D40316" w14:textId="77777777" w:rsidR="00BA1A31" w:rsidRPr="009603BF" w:rsidRDefault="00BA1A31" w:rsidP="00BA1A31">
      <w:pPr>
        <w:rPr>
          <w:sz w:val="16"/>
        </w:rPr>
      </w:pPr>
      <w:r w:rsidRPr="009603BF">
        <w:rPr>
          <w:sz w:val="16"/>
        </w:rPr>
        <w:t>He believes there may be a changing trend in how these cases are being litigated and ultimately decided in court-usually after several-years of litigation and millions of dollars spent in legal fees. "</w:t>
      </w:r>
      <w:r w:rsidRPr="00D83B09">
        <w:rPr>
          <w:highlight w:val="cyan"/>
          <w:u w:val="single"/>
        </w:rPr>
        <w:t>Juries</w:t>
      </w:r>
      <w:r w:rsidRPr="00D83B09">
        <w:rPr>
          <w:u w:val="single"/>
        </w:rPr>
        <w:t xml:space="preserve"> have been more </w:t>
      </w:r>
      <w:r w:rsidRPr="00D83B09">
        <w:rPr>
          <w:highlight w:val="cyan"/>
          <w:u w:val="single"/>
        </w:rPr>
        <w:t>sympathetic to</w:t>
      </w:r>
      <w:r w:rsidRPr="00D83B09">
        <w:rPr>
          <w:u w:val="single"/>
        </w:rPr>
        <w:t xml:space="preserve">ward </w:t>
      </w:r>
      <w:r w:rsidRPr="00D83B09">
        <w:rPr>
          <w:rStyle w:val="Emphasis"/>
          <w:highlight w:val="cyan"/>
        </w:rPr>
        <w:t>small</w:t>
      </w:r>
      <w:r w:rsidRPr="00D83B09">
        <w:rPr>
          <w:u w:val="single"/>
        </w:rPr>
        <w:t xml:space="preserve"> to midsize tech </w:t>
      </w:r>
      <w:r w:rsidRPr="00D83B09">
        <w:rPr>
          <w:highlight w:val="cyan"/>
          <w:u w:val="single"/>
        </w:rPr>
        <w:t>inventors</w:t>
      </w:r>
      <w:r w:rsidRPr="00D83B09">
        <w:rPr>
          <w:u w:val="single"/>
        </w:rPr>
        <w:t xml:space="preserve"> </w:t>
      </w:r>
      <w:r w:rsidRPr="009603BF">
        <w:rPr>
          <w:sz w:val="16"/>
        </w:rPr>
        <w:t>recently," Jacobs said, pointing out that juries appreciate the efforts of the smaller companies in coming up with remarkable inventions. Apple has been hit with several high-stakes patent infringement verdicts, including one favoring VirnetX Holding Corp. forcing the Silicon Valley giant to pay more than $500 million to the data security developer.</w:t>
      </w:r>
    </w:p>
    <w:p w14:paraId="48872441" w14:textId="77777777" w:rsidR="00BA1A31" w:rsidRPr="009603BF" w:rsidRDefault="00BA1A31" w:rsidP="00BA1A31">
      <w:pPr>
        <w:rPr>
          <w:sz w:val="16"/>
        </w:rPr>
      </w:pPr>
      <w:r w:rsidRPr="009603BF">
        <w:rPr>
          <w:sz w:val="16"/>
        </w:rPr>
        <w:t xml:space="preserve">Other billion-dollar verdicts, such as one against Cisco brought by the technology developer Centripetal Systems, as reported last month, or another against Intel by VSLI Technology are under repeated judicial review. As ALMs Law.com/Radar found, dozens of IP infringement cases have been filed in the recent months including against Google, YouTube, Amazon.com, Tesla and Netflix. In August of last year, the wireless technology developer </w:t>
      </w:r>
      <w:r w:rsidRPr="00D83B09">
        <w:rPr>
          <w:highlight w:val="cyan"/>
          <w:u w:val="single"/>
        </w:rPr>
        <w:t>PanOptis</w:t>
      </w:r>
      <w:r w:rsidRPr="00D83B09">
        <w:rPr>
          <w:u w:val="single"/>
        </w:rPr>
        <w:t xml:space="preserve"> was </w:t>
      </w:r>
      <w:r w:rsidRPr="00D83B09">
        <w:rPr>
          <w:highlight w:val="cyan"/>
          <w:u w:val="single"/>
        </w:rPr>
        <w:t>awarded $300 million against Apple</w:t>
      </w:r>
      <w:r w:rsidRPr="009603BF">
        <w:rPr>
          <w:sz w:val="16"/>
        </w:rPr>
        <w:t xml:space="preserve"> in a case brought by McKool Smith and Irell &amp; Manella. And earlier this month, </w:t>
      </w:r>
      <w:r w:rsidRPr="00D83B09">
        <w:rPr>
          <w:highlight w:val="cyan"/>
          <w:u w:val="single"/>
        </w:rPr>
        <w:t>USAA</w:t>
      </w:r>
      <w:r w:rsidRPr="00D83B09">
        <w:rPr>
          <w:u w:val="single"/>
        </w:rPr>
        <w:t xml:space="preserve"> was </w:t>
      </w:r>
      <w:r w:rsidRPr="00D83B09">
        <w:rPr>
          <w:highlight w:val="cyan"/>
          <w:u w:val="single"/>
        </w:rPr>
        <w:t>awarded</w:t>
      </w:r>
      <w:r w:rsidRPr="00D83B09">
        <w:rPr>
          <w:u w:val="single"/>
        </w:rPr>
        <w:t xml:space="preserve"> more than </w:t>
      </w:r>
      <w:r w:rsidRPr="00D83B09">
        <w:rPr>
          <w:highlight w:val="cyan"/>
          <w:u w:val="single"/>
        </w:rPr>
        <w:t>$200 million in</w:t>
      </w:r>
      <w:r w:rsidRPr="00D83B09">
        <w:rPr>
          <w:u w:val="single"/>
        </w:rPr>
        <w:t xml:space="preserve"> a patent infringement </w:t>
      </w:r>
      <w:r w:rsidRPr="00D83B09">
        <w:rPr>
          <w:highlight w:val="cyan"/>
          <w:u w:val="single"/>
        </w:rPr>
        <w:t>case against PNC Bank</w:t>
      </w:r>
      <w:r w:rsidRPr="009603BF">
        <w:rPr>
          <w:sz w:val="16"/>
        </w:rPr>
        <w:t>.</w:t>
      </w:r>
    </w:p>
    <w:p w14:paraId="0386B379" w14:textId="77777777" w:rsidR="00BA1A31" w:rsidRPr="009603BF" w:rsidRDefault="00BA1A31" w:rsidP="00BA1A31">
      <w:pPr>
        <w:rPr>
          <w:sz w:val="16"/>
        </w:rPr>
      </w:pPr>
      <w:r w:rsidRPr="009603BF">
        <w:rPr>
          <w:sz w:val="16"/>
        </w:rPr>
        <w:t>Many of these have been brought in the Eastern District of Texas, which continues to be a patent litigation hotspot with the District of Delaware coming in as the second most popular IP litigation venue. But overall, "</w:t>
      </w:r>
      <w:r w:rsidRPr="00D83B09">
        <w:rPr>
          <w:highlight w:val="cyan"/>
          <w:u w:val="single"/>
        </w:rPr>
        <w:t>cases have</w:t>
      </w:r>
      <w:r w:rsidRPr="00D83B09">
        <w:rPr>
          <w:u w:val="single"/>
        </w:rPr>
        <w:t xml:space="preserve"> been </w:t>
      </w:r>
      <w:r w:rsidRPr="00D83B09">
        <w:rPr>
          <w:rStyle w:val="Emphasis"/>
          <w:highlight w:val="cyan"/>
        </w:rPr>
        <w:t>spread</w:t>
      </w:r>
      <w:r w:rsidRPr="00D83B09">
        <w:rPr>
          <w:highlight w:val="cyan"/>
          <w:u w:val="single"/>
        </w:rPr>
        <w:t xml:space="preserve"> across</w:t>
      </w:r>
      <w:r w:rsidRPr="00D83B09">
        <w:rPr>
          <w:u w:val="single"/>
        </w:rPr>
        <w:t xml:space="preserve"> the </w:t>
      </w:r>
      <w:r w:rsidRPr="00D83B09">
        <w:rPr>
          <w:highlight w:val="cyan"/>
          <w:u w:val="single"/>
        </w:rPr>
        <w:t>U.S.,</w:t>
      </w:r>
      <w:r w:rsidRPr="009603BF">
        <w:rPr>
          <w:sz w:val="16"/>
        </w:rPr>
        <w:t>" according to Jacobs.</w:t>
      </w:r>
    </w:p>
    <w:p w14:paraId="619FE4F9" w14:textId="77777777" w:rsidR="00BA1A31" w:rsidRPr="00D83B09" w:rsidRDefault="00BA1A31" w:rsidP="00BA1A31">
      <w:pPr>
        <w:rPr>
          <w:u w:val="single"/>
        </w:rPr>
      </w:pPr>
      <w:r w:rsidRPr="009603BF">
        <w:rPr>
          <w:sz w:val="16"/>
        </w:rPr>
        <w:t>"</w:t>
      </w:r>
      <w:r w:rsidRPr="00311FCA">
        <w:rPr>
          <w:highlight w:val="cyan"/>
          <w:u w:val="single"/>
        </w:rPr>
        <w:t xml:space="preserve">It's a </w:t>
      </w:r>
      <w:r w:rsidRPr="00311FCA">
        <w:rPr>
          <w:rStyle w:val="Emphasis"/>
          <w:highlight w:val="cyan"/>
        </w:rPr>
        <w:t>systemic</w:t>
      </w:r>
      <w:r w:rsidRPr="00311FCA">
        <w:rPr>
          <w:highlight w:val="cyan"/>
          <w:u w:val="single"/>
        </w:rPr>
        <w:t xml:space="preserve"> framework</w:t>
      </w:r>
      <w:r w:rsidRPr="00311FCA">
        <w:rPr>
          <w:u w:val="single"/>
        </w:rPr>
        <w:t xml:space="preserve">, it's kind of a </w:t>
      </w:r>
      <w:r w:rsidRPr="00311FCA">
        <w:rPr>
          <w:highlight w:val="cyan"/>
          <w:u w:val="single"/>
        </w:rPr>
        <w:t xml:space="preserve">way of doing </w:t>
      </w:r>
      <w:r w:rsidRPr="00311FCA">
        <w:rPr>
          <w:rStyle w:val="Emphasis"/>
          <w:highlight w:val="cyan"/>
        </w:rPr>
        <w:t>business</w:t>
      </w:r>
      <w:r w:rsidRPr="009603BF">
        <w:rPr>
          <w:sz w:val="16"/>
        </w:rPr>
        <w:t xml:space="preserve">," Chris Israel, executive director of the U.S. Alliance of Startups and Inventors for Jobs, said of how Big Tech approaches things. "It's a pretty </w:t>
      </w:r>
      <w:r w:rsidRPr="00311FCA">
        <w:rPr>
          <w:rStyle w:val="Emphasis"/>
          <w:highlight w:val="cyan"/>
        </w:rPr>
        <w:t>effective</w:t>
      </w:r>
      <w:r w:rsidRPr="00311FCA">
        <w:rPr>
          <w:u w:val="single"/>
        </w:rPr>
        <w:t xml:space="preserve"> </w:t>
      </w:r>
      <w:r w:rsidRPr="00D83B09">
        <w:rPr>
          <w:highlight w:val="cyan"/>
          <w:u w:val="single"/>
        </w:rPr>
        <w:t>business model for</w:t>
      </w:r>
      <w:r w:rsidRPr="00D83B09">
        <w:rPr>
          <w:u w:val="single"/>
        </w:rPr>
        <w:t xml:space="preserve"> large </w:t>
      </w:r>
      <w:r w:rsidRPr="00D83B09">
        <w:rPr>
          <w:highlight w:val="cyan"/>
          <w:u w:val="single"/>
        </w:rPr>
        <w:t>tech</w:t>
      </w:r>
      <w:r w:rsidRPr="00D83B09">
        <w:rPr>
          <w:u w:val="single"/>
        </w:rPr>
        <w:t xml:space="preserve">nology </w:t>
      </w:r>
      <w:r w:rsidRPr="00D83B09">
        <w:rPr>
          <w:highlight w:val="cyan"/>
          <w:u w:val="single"/>
        </w:rPr>
        <w:t>firms to</w:t>
      </w:r>
      <w:r w:rsidRPr="00D83B09">
        <w:rPr>
          <w:u w:val="single"/>
        </w:rPr>
        <w:t xml:space="preserve"> take and </w:t>
      </w:r>
      <w:r w:rsidRPr="00D83B09">
        <w:rPr>
          <w:rStyle w:val="Emphasis"/>
          <w:highlight w:val="cyan"/>
        </w:rPr>
        <w:t>absorb</w:t>
      </w:r>
      <w:r w:rsidRPr="00D83B09">
        <w:rPr>
          <w:highlight w:val="cyan"/>
          <w:u w:val="single"/>
        </w:rPr>
        <w:t xml:space="preserve"> i</w:t>
      </w:r>
      <w:r w:rsidRPr="00D83B09">
        <w:rPr>
          <w:u w:val="single"/>
        </w:rPr>
        <w:t xml:space="preserve">ntellectual </w:t>
      </w:r>
      <w:r w:rsidRPr="00D83B09">
        <w:rPr>
          <w:highlight w:val="cyan"/>
          <w:u w:val="single"/>
        </w:rPr>
        <w:t>p</w:t>
      </w:r>
      <w:r w:rsidRPr="00D83B09">
        <w:rPr>
          <w:u w:val="single"/>
        </w:rPr>
        <w:t xml:space="preserve">roperty </w:t>
      </w:r>
      <w:r w:rsidRPr="00D83B09">
        <w:rPr>
          <w:highlight w:val="cyan"/>
          <w:u w:val="single"/>
        </w:rPr>
        <w:t>of smaller</w:t>
      </w:r>
      <w:r w:rsidRPr="00D83B09">
        <w:rPr>
          <w:u w:val="single"/>
        </w:rPr>
        <w:t xml:space="preserve">, innovative </w:t>
      </w:r>
      <w:r w:rsidRPr="00D83B09">
        <w:rPr>
          <w:highlight w:val="cyan"/>
          <w:u w:val="single"/>
        </w:rPr>
        <w:t>companies</w:t>
      </w:r>
      <w:r w:rsidRPr="009603BF">
        <w:rPr>
          <w:sz w:val="16"/>
        </w:rPr>
        <w:t xml:space="preserve">," he explained, pointing out that </w:t>
      </w:r>
      <w:r w:rsidRPr="00D83B09">
        <w:rPr>
          <w:highlight w:val="cyan"/>
          <w:u w:val="single"/>
        </w:rPr>
        <w:t>Big Tech has</w:t>
      </w:r>
      <w:r w:rsidRPr="00D83B09">
        <w:rPr>
          <w:u w:val="single"/>
        </w:rPr>
        <w:t xml:space="preserve"> had very </w:t>
      </w:r>
      <w:r w:rsidRPr="00D83B09">
        <w:rPr>
          <w:highlight w:val="cyan"/>
          <w:u w:val="single"/>
        </w:rPr>
        <w:t>little fear that there is</w:t>
      </w:r>
      <w:r w:rsidRPr="00D83B09">
        <w:rPr>
          <w:u w:val="single"/>
        </w:rPr>
        <w:t xml:space="preserve"> going to be a </w:t>
      </w:r>
      <w:r w:rsidRPr="00D83B09">
        <w:rPr>
          <w:highlight w:val="cyan"/>
          <w:u w:val="single"/>
        </w:rPr>
        <w:t>legal recourse</w:t>
      </w:r>
      <w:r w:rsidRPr="00D83B09">
        <w:rPr>
          <w:u w:val="single"/>
        </w:rPr>
        <w:t>.</w:t>
      </w:r>
    </w:p>
    <w:p w14:paraId="4E201141" w14:textId="77777777" w:rsidR="00BA1A31" w:rsidRPr="009603BF" w:rsidRDefault="00BA1A31" w:rsidP="00BA1A31">
      <w:pPr>
        <w:rPr>
          <w:sz w:val="16"/>
        </w:rPr>
      </w:pPr>
      <w:r w:rsidRPr="009603BF">
        <w:rPr>
          <w:sz w:val="16"/>
        </w:rPr>
        <w:t>"It's the single-biggest problem," retired chief judge of the U.S. Court of Appeals for the Federal Circuit Paul R. Michel told the National Law Journal. Since the formation of the Patent Trial and Appeal Board in December 2012, the technology IP infringement arena has been "aggravated by the high cost of court litigation and the very long delays."</w:t>
      </w:r>
    </w:p>
    <w:p w14:paraId="3F42BA90" w14:textId="77777777" w:rsidR="00BA1A31" w:rsidRPr="009603BF" w:rsidRDefault="00BA1A31" w:rsidP="00BA1A31">
      <w:pPr>
        <w:rPr>
          <w:sz w:val="16"/>
        </w:rPr>
      </w:pPr>
      <w:r w:rsidRPr="009603BF">
        <w:rPr>
          <w:sz w:val="16"/>
        </w:rPr>
        <w:t>In addition, since the Supreme Court decision in eBay Inc. v. MercExchange LLC in 2006, "it's almost impossible for smaller entities to get an injunction," Michel said. "It's the perfect storm," formed by lengthy Patent Appeals Board review processes as well as endless litigation culminating in "the unavailability of injunctions" leaving small technology firms little or no leverage against Big Tech. "It's a terrible breakdown of the system," he added.</w:t>
      </w:r>
    </w:p>
    <w:p w14:paraId="7DFBF8E1" w14:textId="77777777" w:rsidR="00BA1A31" w:rsidRPr="009603BF" w:rsidRDefault="00BA1A31" w:rsidP="00BA1A31">
      <w:pPr>
        <w:rPr>
          <w:sz w:val="16"/>
        </w:rPr>
      </w:pPr>
      <w:r w:rsidRPr="009603BF">
        <w:rPr>
          <w:sz w:val="16"/>
        </w:rPr>
        <w:t>Small to mid-size technology developers "have limited resources and need to focus their attention on operating their company," said Andrei Iancu, former undersecretary of Commerce for Intellectual Property in the United States and now partner at the boutique firm Irell &amp; Manella. Pursuing IP infringement litigation in multiple arenas is simply not feasible for many of these firms.</w:t>
      </w:r>
    </w:p>
    <w:p w14:paraId="4687D662" w14:textId="77777777" w:rsidR="00BA1A31" w:rsidRPr="009603BF" w:rsidRDefault="00BA1A31" w:rsidP="00BA1A31">
      <w:pPr>
        <w:rPr>
          <w:sz w:val="16"/>
        </w:rPr>
      </w:pPr>
      <w:r w:rsidRPr="009603BF">
        <w:rPr>
          <w:sz w:val="16"/>
        </w:rPr>
        <w:t>But is that changing?</w:t>
      </w:r>
    </w:p>
    <w:p w14:paraId="6438572C" w14:textId="77777777" w:rsidR="00BA1A31" w:rsidRPr="009603BF" w:rsidRDefault="00BA1A31" w:rsidP="00BA1A31">
      <w:pPr>
        <w:rPr>
          <w:sz w:val="16"/>
        </w:rPr>
      </w:pPr>
      <w:r w:rsidRPr="009603BF">
        <w:rPr>
          <w:sz w:val="16"/>
        </w:rPr>
        <w:t>What may have shifted the equation toward smaller firms is the increased availability of litigation financing options. "Litigation funding has become a major, major equalizer in these type of cases," Jacobs said. His firm is currently involved in IP litigation against large technology companies.</w:t>
      </w:r>
    </w:p>
    <w:p w14:paraId="60753090" w14:textId="77777777" w:rsidR="00BA1A31" w:rsidRPr="009603BF" w:rsidRDefault="00BA1A31" w:rsidP="00BA1A31">
      <w:pPr>
        <w:rPr>
          <w:sz w:val="16"/>
        </w:rPr>
      </w:pPr>
      <w:r w:rsidRPr="009603BF">
        <w:rPr>
          <w:sz w:val="16"/>
        </w:rPr>
        <w:t>While Burford Capital litigation funders view IP litigation as "higher risk, higher reward style commercial litigation," there are a lot of instances, in which "there is very cutting-edge technology and people are willing to fight hard over it," Burford director Eric Carlson said. The IP and patent specific space "has absolutely seen growth," for his firm year over year.</w:t>
      </w:r>
    </w:p>
    <w:p w14:paraId="27115E8C" w14:textId="0AD4EEA4" w:rsidR="00BA1A31" w:rsidRDefault="00BA1A31" w:rsidP="00BA1A31">
      <w:pPr>
        <w:rPr>
          <w:sz w:val="16"/>
        </w:rPr>
      </w:pPr>
      <w:r w:rsidRPr="009603BF">
        <w:rPr>
          <w:sz w:val="16"/>
        </w:rPr>
        <w:t>Meanwhile</w:t>
      </w:r>
      <w:r w:rsidRPr="00D83B09">
        <w:rPr>
          <w:highlight w:val="cyan"/>
          <w:u w:val="single"/>
        </w:rPr>
        <w:t>,</w:t>
      </w:r>
      <w:r w:rsidRPr="00D83B09">
        <w:rPr>
          <w:rStyle w:val="Emphasis"/>
          <w:highlight w:val="cyan"/>
        </w:rPr>
        <w:t xml:space="preserve"> tech</w:t>
      </w:r>
      <w:r w:rsidRPr="00D83B09">
        <w:rPr>
          <w:u w:val="single"/>
        </w:rPr>
        <w:t xml:space="preserve">nology </w:t>
      </w:r>
      <w:r w:rsidRPr="00D83B09">
        <w:rPr>
          <w:rStyle w:val="Emphasis"/>
          <w:highlight w:val="cyan"/>
        </w:rPr>
        <w:t>giants</w:t>
      </w:r>
      <w:r w:rsidRPr="00D83B09">
        <w:rPr>
          <w:u w:val="single"/>
        </w:rPr>
        <w:t xml:space="preserve"> are </w:t>
      </w:r>
      <w:r w:rsidRPr="00D83B09">
        <w:rPr>
          <w:highlight w:val="cyan"/>
          <w:u w:val="single"/>
        </w:rPr>
        <w:t>spend</w:t>
      </w:r>
      <w:r w:rsidRPr="00D83B09">
        <w:rPr>
          <w:u w:val="single"/>
        </w:rPr>
        <w:t xml:space="preserve">ing </w:t>
      </w:r>
      <w:r w:rsidRPr="00D83B09">
        <w:rPr>
          <w:rStyle w:val="Emphasis"/>
          <w:highlight w:val="cyan"/>
        </w:rPr>
        <w:t>millions</w:t>
      </w:r>
      <w:r w:rsidRPr="00D83B09">
        <w:rPr>
          <w:highlight w:val="cyan"/>
          <w:u w:val="single"/>
        </w:rPr>
        <w:t xml:space="preserve"> of dollars </w:t>
      </w:r>
      <w:r w:rsidRPr="00D83B09">
        <w:rPr>
          <w:rStyle w:val="Emphasis"/>
          <w:highlight w:val="cyan"/>
        </w:rPr>
        <w:t>lobbying</w:t>
      </w:r>
      <w:r w:rsidRPr="00D83B09">
        <w:rPr>
          <w:highlight w:val="cyan"/>
          <w:u w:val="single"/>
        </w:rPr>
        <w:t xml:space="preserve"> for </w:t>
      </w:r>
      <w:r w:rsidRPr="00D83B09">
        <w:rPr>
          <w:rStyle w:val="Emphasis"/>
          <w:highlight w:val="cyan"/>
        </w:rPr>
        <w:t>IP reform</w:t>
      </w:r>
      <w:r w:rsidRPr="00D83B09">
        <w:rPr>
          <w:u w:val="single"/>
        </w:rPr>
        <w:t>. "</w:t>
      </w:r>
      <w:r w:rsidRPr="009603BF">
        <w:rPr>
          <w:sz w:val="16"/>
        </w:rPr>
        <w:t xml:space="preserve">They are lobbying Congress heavily </w:t>
      </w:r>
      <w:r w:rsidRPr="00D83B09">
        <w:rPr>
          <w:highlight w:val="cyan"/>
          <w:u w:val="single"/>
        </w:rPr>
        <w:t xml:space="preserve">to </w:t>
      </w:r>
      <w:r w:rsidRPr="00D83B09">
        <w:rPr>
          <w:rStyle w:val="Emphasis"/>
          <w:highlight w:val="cyan"/>
        </w:rPr>
        <w:t>weaken</w:t>
      </w:r>
      <w:r w:rsidRPr="00D83B09">
        <w:rPr>
          <w:u w:val="single"/>
        </w:rPr>
        <w:t xml:space="preserve"> the </w:t>
      </w:r>
      <w:r w:rsidRPr="00D83B09">
        <w:rPr>
          <w:rStyle w:val="Emphasis"/>
          <w:highlight w:val="cyan"/>
        </w:rPr>
        <w:t>strength</w:t>
      </w:r>
      <w:r w:rsidRPr="00D83B09">
        <w:rPr>
          <w:highlight w:val="cyan"/>
          <w:u w:val="single"/>
        </w:rPr>
        <w:t xml:space="preserve"> of </w:t>
      </w:r>
      <w:r w:rsidRPr="00BA1A31">
        <w:rPr>
          <w:rStyle w:val="Emphasis"/>
        </w:rPr>
        <w:t>patent</w:t>
      </w:r>
      <w:r w:rsidRPr="00BA1A31">
        <w:rPr>
          <w:u w:val="single"/>
        </w:rPr>
        <w:t xml:space="preserve"> </w:t>
      </w:r>
      <w:r w:rsidRPr="00D83B09">
        <w:rPr>
          <w:highlight w:val="cyan"/>
          <w:u w:val="single"/>
        </w:rPr>
        <w:t>laws</w:t>
      </w:r>
      <w:r w:rsidRPr="00D83B09">
        <w:rPr>
          <w:u w:val="single"/>
        </w:rPr>
        <w:t xml:space="preserve"> because </w:t>
      </w:r>
      <w:r w:rsidRPr="00D83B09">
        <w:rPr>
          <w:highlight w:val="cyan"/>
          <w:u w:val="single"/>
        </w:rPr>
        <w:t>they don't like</w:t>
      </w:r>
      <w:r w:rsidRPr="00D83B09">
        <w:rPr>
          <w:u w:val="single"/>
        </w:rPr>
        <w:t xml:space="preserve"> the </w:t>
      </w:r>
      <w:r w:rsidRPr="00D83B09">
        <w:rPr>
          <w:highlight w:val="cyan"/>
          <w:u w:val="single"/>
        </w:rPr>
        <w:t>fact</w:t>
      </w:r>
      <w:r w:rsidRPr="00D83B09">
        <w:rPr>
          <w:u w:val="single"/>
        </w:rPr>
        <w:t xml:space="preserve"> that </w:t>
      </w:r>
      <w:r w:rsidRPr="00D83B09">
        <w:rPr>
          <w:highlight w:val="cyan"/>
          <w:u w:val="single"/>
        </w:rPr>
        <w:t>they are</w:t>
      </w:r>
      <w:r w:rsidRPr="00D83B09">
        <w:rPr>
          <w:u w:val="single"/>
        </w:rPr>
        <w:t xml:space="preserve"> </w:t>
      </w:r>
      <w:r w:rsidRPr="00D83B09">
        <w:rPr>
          <w:rStyle w:val="Emphasis"/>
          <w:highlight w:val="cyan"/>
        </w:rPr>
        <w:t>exposed</w:t>
      </w:r>
      <w:r w:rsidRPr="00D83B09">
        <w:rPr>
          <w:highlight w:val="cyan"/>
          <w:u w:val="single"/>
        </w:rPr>
        <w:t xml:space="preserve"> to </w:t>
      </w:r>
      <w:r w:rsidRPr="00D83B09">
        <w:rPr>
          <w:rStyle w:val="Emphasis"/>
          <w:highlight w:val="cyan"/>
        </w:rPr>
        <w:t>litigation</w:t>
      </w:r>
      <w:r w:rsidRPr="009603BF">
        <w:rPr>
          <w:sz w:val="16"/>
        </w:rPr>
        <w:t>," Jacobs said.</w:t>
      </w:r>
      <w:r>
        <w:rPr>
          <w:sz w:val="16"/>
        </w:rPr>
        <w:br/>
      </w:r>
    </w:p>
    <w:p w14:paraId="761BFB62" w14:textId="77777777" w:rsidR="00BA1A31" w:rsidRPr="00BA1A31" w:rsidRDefault="00BA1A31" w:rsidP="00BA1A31"/>
    <w:p w14:paraId="48377A22" w14:textId="19FE5CAA" w:rsidR="00782B94" w:rsidRDefault="00782B94" w:rsidP="00782B94">
      <w:pPr>
        <w:pStyle w:val="Heading3"/>
      </w:pPr>
      <w:r>
        <w:t>Link---Elderly---Main</w:t>
      </w:r>
    </w:p>
    <w:p w14:paraId="4A6FAA33" w14:textId="77777777" w:rsidR="00782B94" w:rsidRDefault="00782B94" w:rsidP="00782B94">
      <w:pPr>
        <w:pStyle w:val="Heading4"/>
      </w:pPr>
      <w:r>
        <w:t xml:space="preserve">Older voters </w:t>
      </w:r>
      <w:r>
        <w:rPr>
          <w:u w:val="single"/>
        </w:rPr>
        <w:t>will swing</w:t>
      </w:r>
      <w:r>
        <w:t xml:space="preserve"> the election – fear over benefit cuts and economic malaise ensures it</w:t>
      </w:r>
    </w:p>
    <w:p w14:paraId="38E13C05" w14:textId="77777777" w:rsidR="00782B94" w:rsidRPr="00433982" w:rsidRDefault="00782B94" w:rsidP="00782B94">
      <w:r>
        <w:rPr>
          <w:rStyle w:val="Style13ptBold"/>
        </w:rPr>
        <w:t xml:space="preserve">Lytle 6-20 </w:t>
      </w:r>
      <w:r w:rsidRPr="00433982">
        <w:t>[Tamara Lytle. 6.20.2024. Tamara Lytle is a veteran political reporter whose work has been published in The Washington Post, the Orlando Sentinel and many other news outlets. AARP. “Older Voters Will Decide the 2024 Elections”. https://www.aarp.org/politics-society/government-elections/info-2024/role-older-voters-2024-election.html]</w:t>
      </w:r>
      <w:r>
        <w:t>/CPSW-NL</w:t>
      </w:r>
    </w:p>
    <w:p w14:paraId="33C86F52" w14:textId="77777777" w:rsidR="00782B94" w:rsidRDefault="00782B94" w:rsidP="00782B94">
      <w:pPr>
        <w:rPr>
          <w:sz w:val="16"/>
        </w:rPr>
      </w:pPr>
      <w:r w:rsidRPr="00433982">
        <w:rPr>
          <w:u w:val="single"/>
        </w:rPr>
        <w:t>It has become a political truism that older voters</w:t>
      </w:r>
      <w:r w:rsidRPr="00433982">
        <w:rPr>
          <w:sz w:val="16"/>
        </w:rPr>
        <w:t xml:space="preserve"> — because of their numbers and their dedication to making it to the polls — </w:t>
      </w:r>
      <w:r w:rsidRPr="00433982">
        <w:rPr>
          <w:u w:val="single"/>
        </w:rPr>
        <w:t xml:space="preserve">decide elections at every level, from the White House to city and county councils. </w:t>
      </w:r>
      <w:r w:rsidRPr="00433982">
        <w:rPr>
          <w:sz w:val="16"/>
        </w:rPr>
        <w:t xml:space="preserve">But </w:t>
      </w:r>
      <w:r w:rsidRPr="00433982">
        <w:rPr>
          <w:u w:val="single"/>
        </w:rPr>
        <w:t>what matters to them this year seems to vary as much as at any time in recent memory.</w:t>
      </w:r>
      <w:r w:rsidRPr="00433982">
        <w:rPr>
          <w:sz w:val="16"/>
        </w:rPr>
        <w:t xml:space="preserve"> And no party or candidate appears to have a lock on their hearts. For Mike Britt, 67, of Edmond, Oklahoma, the November elections are about dollars and cents. He’s been hit hard by rising prescription drug prices and inflation. Like others on a fixed income, Britt, a retired ­insurance ­auditor, notices each time property taxes, groceries and gasoline prices go up, especially since he drives nearly 200 miles each way to Texas and back to check on his mother, whom he and a sister help pay basic bills. “She has about the same amount coming in, but costs go up,” Britt says. Robert Fulkerson, 64, of Reno, Nevada, is focused on a more abstract vision: the future of the planet. He can still recall the song he and his classmates sang on the first Earth Day in 1970 as they cleaned up trash. His lifetime of environmentalism carries forward to this year’s election. </w:t>
      </w:r>
      <w:r w:rsidRPr="00433982">
        <w:rPr>
          <w:u w:val="single"/>
        </w:rPr>
        <w:t>Fear motivates some older voters this election cycle</w:t>
      </w:r>
      <w:r w:rsidRPr="00433982">
        <w:rPr>
          <w:sz w:val="16"/>
        </w:rPr>
        <w:t xml:space="preserve">. “We’re about the only country in the world that doesn’t control immigration,” says Pam L., a 78-year-old from Nevada who participated in an AARP focus group last fall on election concerns. (Last names of those in the focus groups were kept confidential.) “Now that terrorism is going on, it’s not safe for the American people, and nobody seems to care about that.” </w:t>
      </w:r>
      <w:r w:rsidRPr="00433982">
        <w:rPr>
          <w:u w:val="single"/>
        </w:rPr>
        <w:t xml:space="preserve">These and other concerns will be on the minds of older voters when they enter the ­ballot booth. </w:t>
      </w:r>
      <w:r w:rsidRPr="00433982">
        <w:rPr>
          <w:sz w:val="16"/>
        </w:rPr>
        <w:t xml:space="preserve">And since presidential elections have been so close in recent years, candidates seek the right formula to motivate a small sliver of the electorate that could prove decisive, says Bruce Oppenheimer, professor emeritus of political science at Vanderbilt University. “Older voters are a remarkably stable group,” Oppenheimer says. “It might take more to move them than those who do not have a long attachment to a political party.” </w:t>
      </w:r>
      <w:r w:rsidRPr="00433982">
        <w:rPr>
          <w:u w:val="single"/>
        </w:rPr>
        <w:t>A stronger economy, Social Security are top issues How the economy affects people personally matters most</w:t>
      </w:r>
      <w:r w:rsidRPr="00433982">
        <w:rPr>
          <w:sz w:val="16"/>
        </w:rPr>
        <w:t>, AARP found after hearing from women 50 and older for a survey</w:t>
      </w:r>
      <w:r w:rsidRPr="00433982">
        <w:rPr>
          <w:u w:val="single"/>
        </w:rPr>
        <w:t xml:space="preserve">. Of women who work, 54 percent said they are not confident they will have enough money to retire when they would like. Forty-one ­percent of the retired women said they weren’t doing as well financially as they expected. </w:t>
      </w:r>
      <w:r w:rsidRPr="00433982">
        <w:rPr>
          <w:sz w:val="16"/>
        </w:rPr>
        <w:t>“</w:t>
      </w:r>
      <w:r w:rsidRPr="00433982">
        <w:rPr>
          <w:u w:val="single"/>
        </w:rPr>
        <w:t>You can always count on older voters to be concerned about the economy</w:t>
      </w:r>
      <w:r w:rsidRPr="00433982">
        <w:rPr>
          <w:sz w:val="16"/>
        </w:rPr>
        <w:t>, and in their world, it’s Social Security and Medicare,” says Nancy LeaMond, AARP chief advocacy and engagement officer. “And those are reliably the most important issues to older voters, no matter what election year it is.” Other surveys and polls confirm that</w:t>
      </w:r>
      <w:r w:rsidRPr="00433982">
        <w:rPr>
          <w:u w:val="single"/>
        </w:rPr>
        <w:t>. A Pew Research Center poll early this year found that strengthening the economy was the top issue for 4 out of 5 people 50 to 64 years old</w:t>
      </w:r>
      <w:r w:rsidRPr="00433982">
        <w:rPr>
          <w:sz w:val="16"/>
        </w:rPr>
        <w:t xml:space="preserve">. </w:t>
      </w:r>
      <w:r w:rsidRPr="00433982">
        <w:rPr>
          <w:u w:val="single"/>
        </w:rPr>
        <w:t>Making Social Security fiscally sound was important to 77 percent of voters 65-plus, ranking third in a tie with immigration after terrorism and the economy.</w:t>
      </w:r>
      <w:r w:rsidRPr="00433982">
        <w:rPr>
          <w:sz w:val="16"/>
        </w:rPr>
        <w:t xml:space="preserve"> For those ages 50 to 64, 73 percent list Social Security, after the economy and defending against terrorism. A 54-year-old Arizona independent voter in an AARP focus group said medical deductibles and copays, along with high prices for goods, take a toll. “It’s just ridiculous. You go to the store, everything is expensive,” says Girlie C. </w:t>
      </w:r>
      <w:r w:rsidRPr="00433982">
        <w:rPr>
          <w:u w:val="single"/>
        </w:rPr>
        <w:t>High prescription drug prices were also a concern for many.</w:t>
      </w:r>
      <w:r w:rsidRPr="00433982">
        <w:rPr>
          <w:sz w:val="16"/>
        </w:rPr>
        <w:t xml:space="preserve"> Britt says his wife has a migraine-inducing rare illness that racks up high prescription bills of $1,100 monthly for one drug alone. “There has to be some way they can ­lower these drug prices. They’re just ­exorbitant,” he says. The polarized nature of politics has an impact on what voters see as important, says Beth Rickenbach, associate professor of psychology at Saint Anselm College in New Hampshire. Immigration is one ­example: Nearly twice as many Republican voters as Democrats said it was important. Crime also is a much hotter issue for ­Republicans than for Democrats. And Democrats were more concerned than Republicans about climate change and environmental issues. In one focus group, a Republican woman said she was so frustrated with politicians’ dysfunction and polarization that she’d like to “give Congress a good talking-to.” She would tell lawmakers to set aside their pet projects and reelection concerns and focus on ethics and working together. Caregiving was on the minds of voters. About 87 percent of women support paid family leave benefits for caregivers, the AARP poll found. Women in the focus groups said they felt their caregiving work was undervalued. A 55-year-old caregiver named Kelley M. of ­Nevada asked, “For somebody like myself that had to give up their job so they could take care of their parent and not get paid for it: What are you gonna do about us?”</w:t>
      </w:r>
    </w:p>
    <w:p w14:paraId="2B637F06" w14:textId="77777777" w:rsidR="00782B94" w:rsidRDefault="00782B94" w:rsidP="00782B94">
      <w:pPr>
        <w:rPr>
          <w:sz w:val="16"/>
        </w:rPr>
      </w:pPr>
    </w:p>
    <w:p w14:paraId="3086A96B" w14:textId="77777777" w:rsidR="00782B94" w:rsidRDefault="00782B94" w:rsidP="00782B94">
      <w:pPr>
        <w:pStyle w:val="Heading4"/>
      </w:pPr>
      <w:r>
        <w:t xml:space="preserve">Old voters </w:t>
      </w:r>
      <w:r>
        <w:rPr>
          <w:u w:val="single"/>
        </w:rPr>
        <w:t>vote</w:t>
      </w:r>
      <w:r>
        <w:t xml:space="preserve"> based on the cost of prescription drugs – anything against that will lose them support</w:t>
      </w:r>
    </w:p>
    <w:p w14:paraId="391E3FEB" w14:textId="77777777" w:rsidR="00782B94" w:rsidRPr="007E5045" w:rsidRDefault="00782B94" w:rsidP="00782B94">
      <w:pPr>
        <w:rPr>
          <w:rStyle w:val="Style13ptBold"/>
        </w:rPr>
      </w:pPr>
      <w:r>
        <w:rPr>
          <w:rStyle w:val="Style13ptBold"/>
        </w:rPr>
        <w:t xml:space="preserve">Bunis ’22 </w:t>
      </w:r>
      <w:r w:rsidRPr="008F45B4">
        <w:t>[Dena Bunis. 5.4.2022. Dena Bunis was a reporter for the AARP with experience at the New York writer’s guild. AARP. “What Issues Will Sway the Midterm Elections for 50+ Voters?”. https://www.aarp.org/politics-society/government-elections/info-2022/older-voters-midterm-issues.html]/CPSW-NL</w:t>
      </w:r>
    </w:p>
    <w:p w14:paraId="5886F03D" w14:textId="77777777" w:rsidR="00782B94" w:rsidRPr="007E5045" w:rsidRDefault="00782B94" w:rsidP="00782B94">
      <w:pPr>
        <w:rPr>
          <w:sz w:val="16"/>
        </w:rPr>
      </w:pPr>
      <w:r w:rsidRPr="007E5045">
        <w:rPr>
          <w:sz w:val="16"/>
        </w:rPr>
        <w:t xml:space="preserve">“We know that </w:t>
      </w:r>
      <w:r w:rsidRPr="007E5045">
        <w:rPr>
          <w:u w:val="single"/>
        </w:rPr>
        <w:t>people 50 and older vote more than any other age group</w:t>
      </w:r>
      <w:r w:rsidRPr="007E5045">
        <w:rPr>
          <w:sz w:val="16"/>
        </w:rPr>
        <w:t xml:space="preserve">,” says Bill Sweeney, AARP senior vice president for government affairs. Sweeney points out that overall turnout tends to be lower in a nonpresidential year, and that will make the 50-plus vote even more important. Take the last midterm elections, in 2018: Turnout among Americans ages 45 to 59 was 56 percent; among voters 60 and over, the rate was 66 percent. The turnout among voters ages 18 to 29 that year? Just 33 percent. “We also know that </w:t>
      </w:r>
      <w:r w:rsidRPr="007E5045">
        <w:rPr>
          <w:u w:val="single"/>
        </w:rPr>
        <w:t>voters 50 and older take time to find out where candidates stand on the issues</w:t>
      </w:r>
      <w:r w:rsidRPr="007E5045">
        <w:rPr>
          <w:sz w:val="16"/>
        </w:rPr>
        <w:t xml:space="preserve">,” says Sweeney. “They want to make sure that the people they are voting for are really going to represent them.” This election, voters across all age groups report being worried about pocketbook items like the price of food and gas. Continuing concerns over COVID-19 and voting rights, as well as local education issues, also rank high in preliminary surveys. But </w:t>
      </w:r>
      <w:r w:rsidRPr="007E5045">
        <w:rPr>
          <w:u w:val="single"/>
        </w:rPr>
        <w:t>older Americans have their own issues that are top of mind</w:t>
      </w:r>
      <w:r w:rsidRPr="007E5045">
        <w:rPr>
          <w:sz w:val="16"/>
        </w:rPr>
        <w:t>.</w:t>
      </w:r>
      <w:r w:rsidRPr="007E5045">
        <w:rPr>
          <w:u w:val="single"/>
        </w:rPr>
        <w:t xml:space="preserve"> They want to know candidates’ views on them</w:t>
      </w:r>
      <w:r w:rsidRPr="007E5045">
        <w:rPr>
          <w:sz w:val="16"/>
        </w:rPr>
        <w:t xml:space="preserve"> and will be evaluating how much progress incumbent lawmakers in Washington and in their state have made. </w:t>
      </w:r>
      <w:r w:rsidRPr="007E5045">
        <w:rPr>
          <w:u w:val="single"/>
        </w:rPr>
        <w:t>Here are four that surveys show are top of mind among older voters.</w:t>
      </w:r>
      <w:r>
        <w:rPr>
          <w:u w:val="single"/>
        </w:rPr>
        <w:t xml:space="preserve"> </w:t>
      </w:r>
      <w:r w:rsidRPr="007E5045">
        <w:rPr>
          <w:sz w:val="16"/>
        </w:rPr>
        <w:t>Prescription drugs At issue</w:t>
      </w:r>
      <w:r w:rsidRPr="007E5045">
        <w:rPr>
          <w:u w:val="single"/>
        </w:rPr>
        <w:t>: Americans continue to pay among the highest prices in the world for prescription drugs, and the problem’s not going away: List prices of pharmaceuticals increased by an average of 5.2 percent in 2021 for many of the medications that Medicare spends the most on. Medicare beneficiaries, who have a median annual income of just under $30,000, take an average of four to five prescription drugs every month and public opinion surveys consistently have found that many beneficiaries skip doses or don’t refill their prescriptions because of the cost.</w:t>
      </w:r>
      <w:r>
        <w:rPr>
          <w:u w:val="single"/>
        </w:rPr>
        <w:t xml:space="preserve"> </w:t>
      </w:r>
      <w:r w:rsidRPr="007E5045">
        <w:rPr>
          <w:sz w:val="16"/>
        </w:rPr>
        <w:t xml:space="preserve">Status: In December, the U.S. House of Representatives passed the Build Back Better Act of 2021, which included prescription drug reforms. The U.S. Senate has not acted on this bill even though lawmakers on both sides of the aisle say they want to lower the cost of prescription drugs. In individual states, about 90 Rx-related bills were enacted in 2020 and 2021, according to the National Academy for State Health Policy. AARP’s state offices helped get 53 bills or regulations passed during that time, including measures requiring transparency in drug pricing, allowing lower-cost medications to be safely imported from Canada, creating state-based drug assistance programs, preventing midyear changes to the lists of drugs that plans cover and capping out-of-pocket costs on insulin. What older voters want: </w:t>
      </w:r>
      <w:r w:rsidRPr="007E5045">
        <w:rPr>
          <w:u w:val="single"/>
        </w:rPr>
        <w:t>AARP’s Fair Rx Prices Now campaign has called on Congress to pass these measures to help lower prescription drug prices: Allow Medicare to negotiate prices with drugmakers, impose tax penalties on manufacturers that raise prices higher than</w:t>
      </w:r>
      <w:r w:rsidRPr="007E5045">
        <w:rPr>
          <w:sz w:val="16"/>
        </w:rPr>
        <w:t xml:space="preserve"> the rate of general </w:t>
      </w:r>
      <w:r w:rsidRPr="007E5045">
        <w:rPr>
          <w:u w:val="single"/>
        </w:rPr>
        <w:t>inflation</w:t>
      </w:r>
      <w:r w:rsidRPr="007E5045">
        <w:rPr>
          <w:sz w:val="16"/>
        </w:rPr>
        <w:t xml:space="preserve"> and put a cap on out-of-pocket costs for those enrolled in Medicare Part D prescription drug plans. “Millions of Americans are looking to their elected leaders from both parties to put their differences aside and work together to lower drug prices,” said Nancy LeaMond, AARP executive vice president and chief advocacy and engagement officer.</w:t>
      </w:r>
    </w:p>
    <w:p w14:paraId="4BBB3425" w14:textId="77777777" w:rsidR="00782B94" w:rsidRDefault="00782B94" w:rsidP="00782B94"/>
    <w:p w14:paraId="67CC3D11" w14:textId="77777777" w:rsidR="00782B94" w:rsidRDefault="00782B94" w:rsidP="00782B94">
      <w:pPr>
        <w:pStyle w:val="Heading4"/>
      </w:pPr>
      <w:r>
        <w:t xml:space="preserve">Strengthening IPR causes drug prices to </w:t>
      </w:r>
      <w:r>
        <w:rPr>
          <w:u w:val="single"/>
        </w:rPr>
        <w:t>skyrocket</w:t>
      </w:r>
      <w:r>
        <w:t xml:space="preserve"> – that means that Biden loses support</w:t>
      </w:r>
    </w:p>
    <w:p w14:paraId="214F95E9" w14:textId="77777777" w:rsidR="00782B94" w:rsidRPr="003A650D" w:rsidRDefault="00782B94" w:rsidP="00782B94">
      <w:pPr>
        <w:rPr>
          <w:rStyle w:val="Style13ptBold"/>
        </w:rPr>
      </w:pPr>
      <w:r>
        <w:rPr>
          <w:rStyle w:val="Style13ptBold"/>
        </w:rPr>
        <w:t>Jung and Kwon ’14</w:t>
      </w:r>
      <w:r w:rsidRPr="00CA5E8D">
        <w:rPr>
          <w:sz w:val="10"/>
          <w:szCs w:val="10"/>
        </w:rPr>
        <w:t xml:space="preserve"> [Youn Jung and Soonman Kwon. 2014. Younsoo Jung is a research associate in the Department of Environmental Health at Harvard T.H Chan School of Public Health, mentored by Kari Neadu. Her research interests are quantifying the impact of climate change and understanding the vulnerable groups to improve health disparity and help better shape health policy. She completed her Ph.D. in Economics at the University of Iowa. Soonman Kwon is a Professor and former dean of the School of Public Health, Seoul National University (SNU) in Korea, and holds visiting positions at the Harvard School of Public Health, London School of Economics, University of Toronto, Peking University, and University of Bremen. He is the founding director of the WHO Collaborating Centre for Health System and Financing and was the Chief of the Health Sector Group in the Asian Development Bank (ADB). He has been a member of advisory committees of WHO Alliance for Health Policy and Systems Research, GAVI, and WHO Centre for Health and Development. He is currently the president of the Korean Health Economic Association and has served the Korean Association of Schools of Public Health and the Korean Gerontological Society as a president. He holds Ph.D. in health economics from the Wharton School, University of Pennsylvania (1993) and taught at the University of Southern California School of Public Policy. International Journal of Health Services. Sage. “The Effects of Intellectual Property Rights on Access to Medicines and Catastrophic Expenditure”. https://pubmed.ncbi.nlm.nih.gov/26077858/]</w:t>
      </w:r>
      <w:r>
        <w:rPr>
          <w:sz w:val="10"/>
          <w:szCs w:val="10"/>
        </w:rPr>
        <w:t>/CPSW-NL</w:t>
      </w:r>
    </w:p>
    <w:p w14:paraId="0536D23B" w14:textId="77777777" w:rsidR="00782B94" w:rsidRDefault="00782B94" w:rsidP="00782B94">
      <w:pPr>
        <w:rPr>
          <w:sz w:val="16"/>
        </w:rPr>
      </w:pPr>
      <w:r w:rsidRPr="003A650D">
        <w:rPr>
          <w:sz w:val="16"/>
        </w:rPr>
        <w:t xml:space="preserve">This study investigated how </w:t>
      </w:r>
      <w:r w:rsidRPr="00310307">
        <w:rPr>
          <w:u w:val="single"/>
        </w:rPr>
        <w:t>the national level of IPR is associated with individuals’ access to medicines and households’ experience of catastrophic expenditure for medicines</w:t>
      </w:r>
      <w:r w:rsidRPr="003A650D">
        <w:rPr>
          <w:sz w:val="16"/>
        </w:rPr>
        <w:t xml:space="preserve">. First, our </w:t>
      </w:r>
      <w:r w:rsidRPr="00310307">
        <w:rPr>
          <w:u w:val="single"/>
        </w:rPr>
        <w:t>results show that higher level of IPR is associated with low access to prescribed medicines. This adverse relationship between IPR and access to medicines is significant even after controlling for</w:t>
      </w:r>
      <w:r w:rsidRPr="003A650D">
        <w:rPr>
          <w:sz w:val="16"/>
        </w:rPr>
        <w:t xml:space="preserve"> country income level and individuals’ </w:t>
      </w:r>
      <w:r w:rsidRPr="00310307">
        <w:rPr>
          <w:u w:val="single"/>
        </w:rPr>
        <w:t>socioeconomic status</w:t>
      </w:r>
      <w:r w:rsidRPr="003A650D">
        <w:rPr>
          <w:sz w:val="16"/>
        </w:rPr>
        <w:t xml:space="preserve"> and demographic characteristics. Adding other variables, which reflect the characteristics of each country’s healthcare system, in the model did not change the significant effect of IPR on access to medicines, although the magnitude of the effect slightly decreased. These results imply that </w:t>
      </w:r>
      <w:r w:rsidRPr="003A650D">
        <w:rPr>
          <w:u w:val="single"/>
        </w:rPr>
        <w:t>strengthened IPR for pharmaceuticals is functioning as a barrier to people’s access to medicines.</w:t>
      </w:r>
      <w:r w:rsidRPr="003A650D">
        <w:rPr>
          <w:sz w:val="16"/>
        </w:rPr>
        <w:t xml:space="preserve"> Even though each country’s policy efforts, such as strengthening the infrastructure of healthcare provision and increasing the public expenditure for healthcare, have contributed to offsetting the negative impact of IPR on medicine utilization to some extent, the effect of IPR was still significant. Our results also show that IPR exerts an influence on medicine utilization only in countries above a certain income level. We did not observe the significant effect of IPR on access to medicines in low-income countries where GDP per capita is below $1000, whereas it was negatively associated with access to medicines in middle-income countries. These results are more likely to be related with access to healthcare, which is the premise of utilizing the prescription drugs. This study only included the population for whom medicines were prescribed when they visited health care providers, excluding the population who could not see healthcare providers even though they were in need. Given that a greater number of people are suffering from poor access to healthcare in low-income countries than in middle-income ones, no association between IPR and access to medicines in low-income countries is more likely to be explained by this kind of sample selection problem. Furthermore, a gap between rules and practice in the enforcement of IPR may contribute to the non-significant impact of IPR in low-income countries. As Shadlen and colleagues pointed out,41 low-income countries may have a large gap between rules and reality with regard to IPR, considering their limited resources for implementation and enforcement of IPR. The GP index that we used as an index of IPR in this study was developed by a text-based approach using the existing legal and institutional arrangements for patent systems, so it may not show us the full picture of actual protection level for IPR. Thus, we cannot exclude the possibility of this type of measurement error in low-income countries. We also found that those who live in rural areas have better access to medicines than those who live in urban areas. This may be related to sample selection process. Rural areas are likely to have inferior healthcare infrastructure, so rural residents have more difficulties in utilizing healthcare service. Because rural residents included in this study are those who visit healthcare providers despite this barrier, it is possible that they have more propensity to use healthcare, including prescribed medicines, than urban residents. This possibility is supported by the result that the coefficient of rural residence is bigger and significant in low-income countries, but not in middle-income countries, because the difference in healthcare infrastructure between rural and urban areas would be bigger in low-income countries than in middle-income ones. Next, our results show that the effects of the national healthcare system on access to medicines are not the same across countries with different income levels. Although essential medicines lists and the number of doctors had positive significant relationships with access to medicines in low-income countries, only a public share of total health expenditure had a significant impact in middle-income countries. This suggests that the main types of access barrier that countries face are different according to their income level. Middle-income countries tend to suffer from non-affordable price of medicines rather than availability problems, whereas low availability of essential medicines is a more serious issue for low-income countries. Last, our results show that </w:t>
      </w:r>
      <w:r w:rsidRPr="003A650D">
        <w:rPr>
          <w:u w:val="single"/>
        </w:rPr>
        <w:t>IPR is</w:t>
      </w:r>
      <w:r w:rsidRPr="003A650D">
        <w:rPr>
          <w:sz w:val="16"/>
        </w:rPr>
        <w:t xml:space="preserve"> not associated with households’ catastrophic expenditure for medicines even though it is </w:t>
      </w:r>
      <w:r w:rsidRPr="003A650D">
        <w:rPr>
          <w:u w:val="single"/>
        </w:rPr>
        <w:t>significantly associated with access to prescribed medicines</w:t>
      </w:r>
      <w:r w:rsidRPr="003A650D">
        <w:rPr>
          <w:sz w:val="16"/>
        </w:rPr>
        <w:t>. This is due to the possibility that many people cannot purchase medicines at all because of their poor purchasing capacity and the high price of medicines. As a result, they are likely to be excluded from the analysis. Accordingly, the results of this study provide strong empirical evidence for the linkage between IPR and access to medicines in developing countries. As we hypothesized, strengthening IPR led to lower access to medicines in developing countries, and particularly lower access for the poorest of the poor. This result supports previous theoretical debate that patent protection may result in welfare loss in developing countries.</w:t>
      </w:r>
    </w:p>
    <w:p w14:paraId="2617649A" w14:textId="77777777" w:rsidR="00782B94" w:rsidRDefault="00782B94" w:rsidP="00782B94">
      <w:pPr>
        <w:rPr>
          <w:sz w:val="16"/>
        </w:rPr>
      </w:pPr>
    </w:p>
    <w:p w14:paraId="135E674D" w14:textId="608D70C8" w:rsidR="00782B94" w:rsidRDefault="00782B94" w:rsidP="00782B94">
      <w:pPr>
        <w:pStyle w:val="Heading3"/>
      </w:pPr>
      <w:r>
        <w:t>Link---Suburban Voters---Main</w:t>
      </w:r>
    </w:p>
    <w:p w14:paraId="25D7E742" w14:textId="77777777" w:rsidR="00782B94" w:rsidRDefault="00782B94" w:rsidP="00782B94">
      <w:pPr>
        <w:pStyle w:val="Heading4"/>
      </w:pPr>
      <w:r>
        <w:t>Biden is winning the suburbs now – that’s key to the election.</w:t>
      </w:r>
    </w:p>
    <w:p w14:paraId="66CF9CD3" w14:textId="77777777" w:rsidR="00782B94" w:rsidRDefault="00782B94" w:rsidP="00782B94">
      <w:r>
        <w:t xml:space="preserve">Lawrence </w:t>
      </w:r>
      <w:r w:rsidRPr="002854AA">
        <w:rPr>
          <w:rStyle w:val="Style13ptBold"/>
        </w:rPr>
        <w:t>Levy 4-12</w:t>
      </w:r>
      <w:r>
        <w:t xml:space="preserve">-2024, Levy has since 2007 been the executive dean of the National Center for Suburban Studies at Hofstra University. He is an expert on suburban politics. Levy majored in Journalism, Film &amp; English Literature at the Boston University School of Communication. “Opinion: Biden’s not-so-secret path to success in November” [CNN] </w:t>
      </w:r>
      <w:hyperlink r:id="rId9" w:history="1">
        <w:r w:rsidRPr="00056703">
          <w:rPr>
            <w:rStyle w:val="Hyperlink"/>
          </w:rPr>
          <w:t>https://www.cnn.com/2024/04/12/opinions/biden-trump-election-2024-suburban-voters-levy/index.html</w:t>
        </w:r>
      </w:hyperlink>
      <w:r>
        <w:t xml:space="preserve"> /MDC</w:t>
      </w:r>
    </w:p>
    <w:p w14:paraId="45C0404A" w14:textId="77777777" w:rsidR="00782B94" w:rsidRPr="003D0079" w:rsidRDefault="00782B94" w:rsidP="00782B94">
      <w:pPr>
        <w:rPr>
          <w:sz w:val="16"/>
        </w:rPr>
      </w:pPr>
      <w:r w:rsidRPr="003D0079">
        <w:rPr>
          <w:sz w:val="16"/>
        </w:rPr>
        <w:t>From the veterans who surged into new “bedroom communities” after World War II to the growing number of immigrants now diversifying and reviving them, suburbia has served as a symbol of renewal.</w:t>
      </w:r>
    </w:p>
    <w:p w14:paraId="7B6F3776" w14:textId="77777777" w:rsidR="00782B94" w:rsidRPr="003D0079" w:rsidRDefault="00782B94" w:rsidP="00782B94">
      <w:pPr>
        <w:rPr>
          <w:sz w:val="16"/>
        </w:rPr>
      </w:pPr>
      <w:r w:rsidRPr="003D0079">
        <w:rPr>
          <w:sz w:val="16"/>
        </w:rPr>
        <w:t>President Joe Biden knows this fresh-start narrative poignantly: The suburbs are not only where he built a soaring career but rebuilt a broken family after a traffic accident took his wife and daughter decades ago.</w:t>
      </w:r>
    </w:p>
    <w:p w14:paraId="74AFAF3D" w14:textId="77777777" w:rsidR="00782B94" w:rsidRPr="00D243CC" w:rsidRDefault="00782B94" w:rsidP="00782B94">
      <w:pPr>
        <w:rPr>
          <w:rStyle w:val="StyleUnderline"/>
        </w:rPr>
      </w:pPr>
      <w:r w:rsidRPr="003D0079">
        <w:rPr>
          <w:sz w:val="16"/>
        </w:rPr>
        <w:t xml:space="preserve">Now, </w:t>
      </w:r>
      <w:r w:rsidRPr="00D243CC">
        <w:rPr>
          <w:rStyle w:val="Emphasis"/>
        </w:rPr>
        <w:t>Biden needs the suburbs</w:t>
      </w:r>
      <w:r w:rsidRPr="00D243CC">
        <w:rPr>
          <w:rStyle w:val="StyleUnderline"/>
        </w:rPr>
        <w:t xml:space="preserve"> to save his political life</w:t>
      </w:r>
      <w:r w:rsidRPr="003D0079">
        <w:rPr>
          <w:sz w:val="16"/>
        </w:rPr>
        <w:t xml:space="preserve">. And despite his low approval ratings and cracks in the Democratic base, </w:t>
      </w:r>
      <w:r w:rsidRPr="00D243CC">
        <w:rPr>
          <w:rStyle w:val="StyleUnderline"/>
        </w:rPr>
        <w:t>it’s likely these politically pivotal places again will step up for him against former President Donald Trump. Biden’s longtime affinity with suburban voters, especially women, could give him an edge. And recent primary results underscore this strength over his rival.</w:t>
      </w:r>
    </w:p>
    <w:p w14:paraId="12E29D4A" w14:textId="77777777" w:rsidR="00782B94" w:rsidRPr="00960448" w:rsidRDefault="00782B94" w:rsidP="00782B94">
      <w:pPr>
        <w:rPr>
          <w:rStyle w:val="StyleUnderline"/>
        </w:rPr>
      </w:pPr>
      <w:r w:rsidRPr="003D0079">
        <w:rPr>
          <w:sz w:val="16"/>
        </w:rPr>
        <w:t xml:space="preserve">In the most recent primaries, </w:t>
      </w:r>
      <w:r w:rsidRPr="00960448">
        <w:rPr>
          <w:rStyle w:val="StyleUnderline"/>
        </w:rPr>
        <w:t>Trump technically ran unopposed. However, non-candidate and former UN Ambassador Nikki Haley still took a significant chunk of the voters in swing states including Wisconsin, taking 13% of the vote to Trump’s 79%.</w:t>
      </w:r>
    </w:p>
    <w:p w14:paraId="1AB8E98A" w14:textId="77777777" w:rsidR="00782B94" w:rsidRPr="003D0079" w:rsidRDefault="00782B94" w:rsidP="00782B94">
      <w:pPr>
        <w:rPr>
          <w:sz w:val="16"/>
        </w:rPr>
      </w:pPr>
      <w:r w:rsidRPr="003D0079">
        <w:rPr>
          <w:sz w:val="16"/>
        </w:rPr>
        <w:t>Multiple media sources report that well-educated suburban women comprised a large share of non-candidacy support of Haley, reaffirming Trump’s disconnect with the “swingiest” of voters. Their defections were fatal to Trump in 2020 and can only help Biden in November.</w:t>
      </w:r>
    </w:p>
    <w:p w14:paraId="42E41BD0" w14:textId="77777777" w:rsidR="00782B94" w:rsidRPr="003D0079" w:rsidRDefault="00782B94" w:rsidP="00782B94">
      <w:pPr>
        <w:rPr>
          <w:sz w:val="16"/>
        </w:rPr>
      </w:pPr>
      <w:r w:rsidRPr="00960448">
        <w:rPr>
          <w:rStyle w:val="StyleUnderline"/>
        </w:rPr>
        <w:t>The primary in Wisconsin offers insight into Trump’s suburban problem. In Milwaukee County, which includes several suburban communities, Trump received 73%, down from his winning percentage statewide.</w:t>
      </w:r>
      <w:r w:rsidRPr="003D0079">
        <w:rPr>
          <w:sz w:val="16"/>
        </w:rPr>
        <w:t xml:space="preserve"> In neighboring Waukesha County, Trump fell only one percentage point shy of his statewide total but well behind his totals in more rural areas, such as Rusk County, where he rolled up 88%.</w:t>
      </w:r>
    </w:p>
    <w:p w14:paraId="440BDBBF" w14:textId="77777777" w:rsidR="00782B94" w:rsidRPr="00960448" w:rsidRDefault="00782B94" w:rsidP="00782B94">
      <w:pPr>
        <w:rPr>
          <w:rStyle w:val="StyleUnderline"/>
        </w:rPr>
      </w:pPr>
      <w:r w:rsidRPr="003D0079">
        <w:rPr>
          <w:sz w:val="16"/>
        </w:rPr>
        <w:t xml:space="preserve">By contrast, </w:t>
      </w:r>
      <w:r w:rsidRPr="00960448">
        <w:rPr>
          <w:rStyle w:val="Emphasis"/>
        </w:rPr>
        <w:t>Biden overperformed in several Milwaukee suburbs</w:t>
      </w:r>
      <w:r w:rsidRPr="00960448">
        <w:rPr>
          <w:rStyle w:val="StyleUnderline"/>
        </w:rPr>
        <w:t>. Overall, he won 88% of the Wisconsin Democratic vote, with an even stronger showing in suburban Waukesha, capturing 90% (compared to Trump’s 78%) and Racine, garnering 92% to the former president’s 81%.</w:t>
      </w:r>
    </w:p>
    <w:p w14:paraId="15F9F86B" w14:textId="77777777" w:rsidR="00782B94" w:rsidRPr="003D0079" w:rsidRDefault="00782B94" w:rsidP="00782B94">
      <w:pPr>
        <w:rPr>
          <w:sz w:val="16"/>
        </w:rPr>
      </w:pPr>
      <w:r w:rsidRPr="003D0079">
        <w:rPr>
          <w:sz w:val="16"/>
        </w:rPr>
        <w:t>In Virginia and North Carolina, among other Super Tuesday contests, Haley’s only centers of strength were suburban and urban counties with significant concentrations of young, college-educated voters.</w:t>
      </w:r>
    </w:p>
    <w:p w14:paraId="31BBE608" w14:textId="77777777" w:rsidR="00782B94" w:rsidRPr="003D0079" w:rsidRDefault="00782B94" w:rsidP="00782B94">
      <w:pPr>
        <w:rPr>
          <w:sz w:val="16"/>
        </w:rPr>
      </w:pPr>
      <w:r w:rsidRPr="003D0079">
        <w:rPr>
          <w:sz w:val="16"/>
        </w:rPr>
        <w:t>In the swing state of North Carolina, Trump received 74% of the vote to Haley’s 23%. But in Mecklenberg County, where Charlotte comprises about a third of the population, Trump gathered only 52%, Haley 45%; in Wake County, where nearly half of the residents live in Raleigh, Trump won 58%. In Virginia, Haley won several suburban counties outright, racking up 71% in Arlington, 71% in Alexandria and 57% in Fairfax, and ran ahead of her statewide totals in suburbs surrounding Richmond.</w:t>
      </w:r>
    </w:p>
    <w:p w14:paraId="10748D7C" w14:textId="77777777" w:rsidR="00782B94" w:rsidRPr="00960448" w:rsidRDefault="00782B94" w:rsidP="00782B94">
      <w:pPr>
        <w:rPr>
          <w:rStyle w:val="StyleUnderline"/>
        </w:rPr>
      </w:pPr>
      <w:r w:rsidRPr="003D0079">
        <w:rPr>
          <w:sz w:val="16"/>
        </w:rPr>
        <w:t xml:space="preserve">The former president isn’t the only one with work to do: The results in a number of other primaries weren’t completely positive for Biden, who faced a protest vote amid dissatisfaction from the progressive wing of his party and softening support in polls from voters of color. </w:t>
      </w:r>
      <w:r w:rsidRPr="00960448">
        <w:rPr>
          <w:rStyle w:val="StyleUnderline"/>
        </w:rPr>
        <w:t>But when it comes to suburbanites, Biden clearly has a head start.</w:t>
      </w:r>
    </w:p>
    <w:p w14:paraId="626499F3" w14:textId="77777777" w:rsidR="00782B94" w:rsidRPr="003D0079" w:rsidRDefault="00782B94" w:rsidP="00782B94">
      <w:pPr>
        <w:rPr>
          <w:sz w:val="16"/>
        </w:rPr>
      </w:pPr>
      <w:r w:rsidRPr="00C6326D">
        <w:rPr>
          <w:rStyle w:val="StyleUnderline"/>
        </w:rPr>
        <w:t xml:space="preserve">For decades, with the close exception of 2012, the candidate who won the suburbs went on to win the White House. Comprising </w:t>
      </w:r>
      <w:r w:rsidRPr="00C6326D">
        <w:rPr>
          <w:rStyle w:val="Emphasis"/>
        </w:rPr>
        <w:t>more than 60% of the population</w:t>
      </w:r>
      <w:r w:rsidRPr="00C6326D">
        <w:rPr>
          <w:rStyle w:val="StyleUnderline"/>
        </w:rPr>
        <w:t xml:space="preserve"> by some measures, </w:t>
      </w:r>
      <w:r w:rsidRPr="003D0079">
        <w:rPr>
          <w:sz w:val="16"/>
        </w:rPr>
        <w:t>suburbanites also have played an outsized role in determining which party controls Congress.</w:t>
      </w:r>
    </w:p>
    <w:p w14:paraId="4872D931" w14:textId="77777777" w:rsidR="00782B94" w:rsidRPr="003D0079" w:rsidRDefault="00782B94" w:rsidP="00782B94">
      <w:pPr>
        <w:rPr>
          <w:sz w:val="16"/>
        </w:rPr>
      </w:pPr>
      <w:r w:rsidRPr="003D0079">
        <w:rPr>
          <w:sz w:val="16"/>
        </w:rPr>
        <w:t xml:space="preserve">The challenge for candidates is to build a bridge to the suburbs from their urban or rural bases. </w:t>
      </w:r>
      <w:r w:rsidRPr="00C6326D">
        <w:rPr>
          <w:rStyle w:val="Emphasis"/>
        </w:rPr>
        <w:t>Biden needs “purple” suburbanites</w:t>
      </w:r>
      <w:r w:rsidRPr="00C6326D">
        <w:rPr>
          <w:rStyle w:val="StyleUnderline"/>
        </w:rPr>
        <w:t xml:space="preserve"> to join with the “blue” city voters, at least as much as they did four years ago</w:t>
      </w:r>
      <w:r w:rsidRPr="003D0079">
        <w:rPr>
          <w:sz w:val="16"/>
        </w:rPr>
        <w:t xml:space="preserve"> — otherwise, he’ll struggle to cover the potential loss of Muslim and young voters if they abandon Biden over issues like Israel. But from performances in the voting booth to stronger polls,</w:t>
      </w:r>
      <w:r w:rsidRPr="00C6326D">
        <w:rPr>
          <w:rStyle w:val="StyleUnderline"/>
        </w:rPr>
        <w:t xml:space="preserve"> these moderate, open-minded “swingers” are increasingly likely to remain in Biden’s corner.</w:t>
      </w:r>
    </w:p>
    <w:p w14:paraId="79030570" w14:textId="77777777" w:rsidR="00782B94" w:rsidRPr="003D0079" w:rsidRDefault="00782B94" w:rsidP="00782B94">
      <w:pPr>
        <w:rPr>
          <w:sz w:val="16"/>
        </w:rPr>
      </w:pPr>
      <w:r w:rsidRPr="003D0079">
        <w:rPr>
          <w:sz w:val="16"/>
        </w:rPr>
        <w:t>Even before his strong State of the Union address and subsequent campaign blitz, a New York Times/Sienna poll showed Biden leading among suburban voters by slightly more than in 2020. And with Trump unwilling or unable to broaden his base, Biden is well-positioned to build on his suburban margins.</w:t>
      </w:r>
    </w:p>
    <w:p w14:paraId="03F49553" w14:textId="77777777" w:rsidR="00782B94" w:rsidRPr="003D0079" w:rsidRDefault="00782B94" w:rsidP="00782B94">
      <w:pPr>
        <w:rPr>
          <w:sz w:val="16"/>
        </w:rPr>
      </w:pPr>
      <w:r w:rsidRPr="003D0079">
        <w:rPr>
          <w:sz w:val="16"/>
        </w:rPr>
        <w:t>Suburbanites have supported Biden for every office he’s held, from a county councilman to commander-in-chief. A daily commuter between Delaware and Washington, DC, during his 36 years in the Senate, people like his New Castle neighbors and fellow Amtrak passengers shaped his political sensibilities and enhanced his centrist appeal.</w:t>
      </w:r>
    </w:p>
    <w:p w14:paraId="59113963" w14:textId="77777777" w:rsidR="00782B94" w:rsidRPr="003D0079" w:rsidRDefault="00782B94" w:rsidP="00782B94">
      <w:pPr>
        <w:rPr>
          <w:sz w:val="16"/>
        </w:rPr>
      </w:pPr>
      <w:r w:rsidRPr="003D0079">
        <w:rPr>
          <w:sz w:val="16"/>
        </w:rPr>
        <w:t>In 2008, Barack Obama chose “Amtrak Joe” as his running mate as much for Biden’s moderate image as his experience in Congress. And in 2020, Biden was able to push aside and then unite progressive opponents behind a centrist candidacy that resonated with swing voters, making Trump seem all the more extreme.</w:t>
      </w:r>
    </w:p>
    <w:p w14:paraId="04D37990" w14:textId="77777777" w:rsidR="00782B94" w:rsidRPr="003D0079" w:rsidRDefault="00782B94" w:rsidP="00782B94">
      <w:pPr>
        <w:rPr>
          <w:sz w:val="16"/>
        </w:rPr>
      </w:pPr>
      <w:r w:rsidRPr="003D0079">
        <w:rPr>
          <w:sz w:val="16"/>
        </w:rPr>
        <w:t>Four years after Hillary Clinton lost the suburbs, Biden trumped Trump by two percentage points among suburban voters, driven especially by suburban women who, as key advisors warned Trump, found rhetoric on the suburbs, and his positions on issues they cared about, unpalatable.</w:t>
      </w:r>
    </w:p>
    <w:p w14:paraId="3FEB40AF" w14:textId="77777777" w:rsidR="00782B94" w:rsidRPr="003D0079" w:rsidRDefault="00782B94" w:rsidP="00782B94">
      <w:pPr>
        <w:rPr>
          <w:sz w:val="16"/>
        </w:rPr>
      </w:pPr>
      <w:r w:rsidRPr="003D0079">
        <w:rPr>
          <w:sz w:val="16"/>
        </w:rPr>
        <w:t>Of course, recreating his urban-suburban coalition isn’t going to be easy for Biden, given the blame he’s received for a bipartisan immigration mess, the intraparty feuding over the Israel-Hamas war, the leakage of previously loyal Latino voters and denial that the economy is soaring.</w:t>
      </w:r>
    </w:p>
    <w:p w14:paraId="3F1D5C55" w14:textId="77777777" w:rsidR="00782B94" w:rsidRPr="003D0079" w:rsidRDefault="00782B94" w:rsidP="00782B94">
      <w:pPr>
        <w:rPr>
          <w:sz w:val="16"/>
        </w:rPr>
      </w:pPr>
      <w:r w:rsidRPr="003D0079">
        <w:rPr>
          <w:sz w:val="16"/>
        </w:rPr>
        <w:t>Biden’s strength in the suburbs isn’t only his track record there. His party’s recent performance on issues — abortion only the most obvious — has animated suburbanites up and down the ballot.</w:t>
      </w:r>
    </w:p>
    <w:p w14:paraId="646BEBCA" w14:textId="77777777" w:rsidR="00782B94" w:rsidRPr="003D0079" w:rsidRDefault="00782B94" w:rsidP="00782B94">
      <w:pPr>
        <w:rPr>
          <w:sz w:val="16"/>
        </w:rPr>
      </w:pPr>
      <w:r w:rsidRPr="003D0079">
        <w:rPr>
          <w:sz w:val="16"/>
        </w:rPr>
        <w:t xml:space="preserve">Last year, </w:t>
      </w:r>
      <w:r w:rsidRPr="009847D9">
        <w:rPr>
          <w:rStyle w:val="StyleUnderline"/>
        </w:rPr>
        <w:t>suburbanites embraced Democratic politicians and positions in state and local contests</w:t>
      </w:r>
      <w:r w:rsidRPr="003D0079">
        <w:rPr>
          <w:sz w:val="16"/>
        </w:rPr>
        <w:t>. Voters in Virginia, Ohio, Pennsylvania, New Jersey and even deep “red” Kentucky rebuked Republicans, who pushed positions that moderate, independent (and even some Republican leaning) suburbanites saw as extremist. Abortion garnered the most headlines, as suburban women especially came out in droves for “pro-choice” plebiscites and politicians. Last month, Democrat Thomas Suozzi won a special election to recapture a Long Island congressional seat, following former GOP Rep. George Santos’ expulsion.</w:t>
      </w:r>
    </w:p>
    <w:p w14:paraId="1B418618" w14:textId="77777777" w:rsidR="00782B94" w:rsidRPr="003D0079" w:rsidRDefault="00782B94" w:rsidP="00782B94">
      <w:pPr>
        <w:rPr>
          <w:sz w:val="16"/>
        </w:rPr>
      </w:pPr>
      <w:r w:rsidRPr="003D0079">
        <w:rPr>
          <w:sz w:val="16"/>
        </w:rPr>
        <w:t>Inflation, a key concern in polling, didn’t stick to suburban Democrats as much as they had feared and Republicans hoped; their candidates repeatedly turned back Republicans who campaigned on that issue.</w:t>
      </w:r>
    </w:p>
    <w:p w14:paraId="3BC1F4CD" w14:textId="77777777" w:rsidR="00782B94" w:rsidRPr="003D0079" w:rsidRDefault="00782B94" w:rsidP="00782B94">
      <w:pPr>
        <w:rPr>
          <w:sz w:val="16"/>
        </w:rPr>
      </w:pPr>
      <w:r w:rsidRPr="003D0079">
        <w:rPr>
          <w:sz w:val="16"/>
        </w:rPr>
        <w:t>On immigration, another issue on which Biden and other Democrats poll poorly, Trump’s and other Republicans’ refusal to embrace a bipartisan solution enabled Suozzi to refocus the issue as one of GOP intransigence and partisanship.</w:t>
      </w:r>
    </w:p>
    <w:p w14:paraId="1AD92B26" w14:textId="77777777" w:rsidR="00782B94" w:rsidRPr="003D0079" w:rsidRDefault="00782B94" w:rsidP="00782B94">
      <w:pPr>
        <w:rPr>
          <w:sz w:val="16"/>
        </w:rPr>
      </w:pPr>
      <w:r w:rsidRPr="003D0079">
        <w:rPr>
          <w:sz w:val="16"/>
        </w:rPr>
        <w:t>Like Suozzi, Biden and other Democrats are taking a tougher stance on border security, while pounding Republicans for being more interested in scoring political points than solving problems. Suburban Democrats also have experienced less fallout on the issue because migrants aren’t nearly as prevalent in their districts as they are in many cities.</w:t>
      </w:r>
    </w:p>
    <w:p w14:paraId="18592002" w14:textId="77777777" w:rsidR="00782B94" w:rsidRPr="00B03169" w:rsidRDefault="00782B94" w:rsidP="00782B94">
      <w:pPr>
        <w:rPr>
          <w:rStyle w:val="StyleUnderline"/>
        </w:rPr>
      </w:pPr>
      <w:r w:rsidRPr="00B03169">
        <w:rPr>
          <w:rStyle w:val="StyleUnderline"/>
        </w:rPr>
        <w:t>Biden and the suburbs have enjoyed a symbiotic relationship for decades</w:t>
      </w:r>
      <w:r w:rsidRPr="003D0079">
        <w:rPr>
          <w:sz w:val="16"/>
        </w:rPr>
        <w:t xml:space="preserve">. If his new momentum in the polls is to be sustained through November, </w:t>
      </w:r>
      <w:r w:rsidRPr="00B03169">
        <w:rPr>
          <w:rStyle w:val="StyleUnderline"/>
        </w:rPr>
        <w:t>it will be suburbanites who step up to save one of their own.</w:t>
      </w:r>
    </w:p>
    <w:p w14:paraId="240C4078" w14:textId="77777777" w:rsidR="00782B94" w:rsidRPr="00782B94" w:rsidRDefault="00782B94" w:rsidP="00782B94"/>
    <w:p w14:paraId="2D531AF3" w14:textId="77777777" w:rsidR="00A23AD5" w:rsidRDefault="00A23AD5" w:rsidP="00A23AD5">
      <w:pPr>
        <w:pStyle w:val="Heading4"/>
      </w:pPr>
      <w:r>
        <w:t>Prioritizing corporate rights is seen as inflationary.</w:t>
      </w:r>
    </w:p>
    <w:p w14:paraId="683DABC6" w14:textId="77777777" w:rsidR="00A23AD5" w:rsidRDefault="00A23AD5" w:rsidP="00A23AD5">
      <w:r>
        <w:t xml:space="preserve">Taylor </w:t>
      </w:r>
      <w:r w:rsidRPr="00B42130">
        <w:rPr>
          <w:rStyle w:val="Style13ptBold"/>
        </w:rPr>
        <w:t>Giorno 2-14</w:t>
      </w:r>
      <w:r>
        <w:t xml:space="preserve">-2024, Giorno covers business and lobbying for The Hill and co-authors The Hill’s nightly Business &amp; Economy newsletter. Giorno graduated with a B.A. in foreign affairs from the University of Virginia in 2016 and received a Rotary Club scholarship to pursue a master’s in international affairs at Johns Hopkins School of Advanced International Studies (SAIS) in Bologna, Italy. “Corporate greed increasingly seen as ‘major cause’ of inflation: Poll” [The Hill] </w:t>
      </w:r>
      <w:hyperlink r:id="rId10" w:history="1">
        <w:r w:rsidRPr="0026426E">
          <w:rPr>
            <w:rStyle w:val="Hyperlink"/>
          </w:rPr>
          <w:t>https://thehill.com/business/4467484-corporate-greed-increasingly-seen-as-major-cause-of-inflation-poll/</w:t>
        </w:r>
      </w:hyperlink>
      <w:r>
        <w:t xml:space="preserve"> /MDC</w:t>
      </w:r>
    </w:p>
    <w:p w14:paraId="20F3C06B" w14:textId="77777777" w:rsidR="00A23AD5" w:rsidRPr="00B42130" w:rsidRDefault="00A23AD5" w:rsidP="00A23AD5">
      <w:pPr>
        <w:rPr>
          <w:sz w:val="16"/>
        </w:rPr>
      </w:pPr>
      <w:r w:rsidRPr="00B42130">
        <w:rPr>
          <w:sz w:val="16"/>
        </w:rPr>
        <w:t xml:space="preserve">A new poll found </w:t>
      </w:r>
      <w:r w:rsidRPr="00B42130">
        <w:rPr>
          <w:rStyle w:val="StyleUnderline"/>
        </w:rPr>
        <w:t xml:space="preserve">3 in 5 Americans now say </w:t>
      </w:r>
      <w:r w:rsidRPr="00B42130">
        <w:rPr>
          <w:rStyle w:val="Emphasis"/>
        </w:rPr>
        <w:t>corporate greed</w:t>
      </w:r>
      <w:r w:rsidRPr="00B42130">
        <w:rPr>
          <w:rStyle w:val="StyleUnderline"/>
        </w:rPr>
        <w:t xml:space="preserve"> is a “major cause” of inflation</w:t>
      </w:r>
      <w:r w:rsidRPr="00B42130">
        <w:rPr>
          <w:sz w:val="16"/>
        </w:rPr>
        <w:t>.</w:t>
      </w:r>
    </w:p>
    <w:p w14:paraId="42299B84" w14:textId="77777777" w:rsidR="00A23AD5" w:rsidRPr="00B42130" w:rsidRDefault="00A23AD5" w:rsidP="00A23AD5">
      <w:pPr>
        <w:rPr>
          <w:sz w:val="16"/>
        </w:rPr>
      </w:pPr>
      <w:r w:rsidRPr="00B42130">
        <w:rPr>
          <w:sz w:val="16"/>
        </w:rPr>
        <w:t>That’s a 15 percent jump to 59 percent from 44 percent in January 2022, according to a new poll from Navigator Research. The left-leaning polling and opinion research group surveyed 1,000 registered voters from Jan. 25-29.</w:t>
      </w:r>
    </w:p>
    <w:p w14:paraId="513FFE34" w14:textId="77777777" w:rsidR="00A23AD5" w:rsidRPr="00B42130" w:rsidRDefault="00A23AD5" w:rsidP="00A23AD5">
      <w:pPr>
        <w:rPr>
          <w:sz w:val="16"/>
        </w:rPr>
      </w:pPr>
      <w:r w:rsidRPr="00B42130">
        <w:rPr>
          <w:sz w:val="16"/>
        </w:rPr>
        <w:t xml:space="preserve">“After </w:t>
      </w:r>
      <w:r w:rsidRPr="00B42130">
        <w:rPr>
          <w:rStyle w:val="StyleUnderline"/>
        </w:rPr>
        <w:t>more than two years of corporations posting record profits while Americans struggle to balance their checkbooks</w:t>
      </w:r>
      <w:r w:rsidRPr="00B42130">
        <w:rPr>
          <w:sz w:val="16"/>
        </w:rPr>
        <w:t>, it’s no surprise that people increasingly see corporate greed as a problem,” said Maryann Cousens, associate of polling and analytics for Navigator Research.</w:t>
      </w:r>
    </w:p>
    <w:p w14:paraId="1F07F645" w14:textId="77777777" w:rsidR="00A23AD5" w:rsidRPr="00B42130" w:rsidRDefault="00A23AD5" w:rsidP="00A23AD5">
      <w:pPr>
        <w:rPr>
          <w:sz w:val="16"/>
        </w:rPr>
      </w:pPr>
      <w:r w:rsidRPr="00B42130">
        <w:rPr>
          <w:sz w:val="16"/>
        </w:rPr>
        <w:t>Inflation hit 7.5 percent year over year in January 2022 and peaked at 9.1 percent 6 months later, as measured by the Labor Department’s consumer price index (CPI). Prices have fallen precipitously, with annual inflation clocking in at 3.1 percent in January, but it remains above the Federal Reserve’s goal of 2 percent.</w:t>
      </w:r>
    </w:p>
    <w:p w14:paraId="0F7F85B1" w14:textId="77777777" w:rsidR="00A23AD5" w:rsidRPr="00B42130" w:rsidRDefault="00A23AD5" w:rsidP="00A23AD5">
      <w:pPr>
        <w:rPr>
          <w:sz w:val="16"/>
        </w:rPr>
      </w:pPr>
      <w:r w:rsidRPr="00B42130">
        <w:rPr>
          <w:sz w:val="16"/>
        </w:rPr>
        <w:t>The Fed hiked interest rates from near zero in March 2022 to a range of 5.25 percent to 5.5 percent in July 2023, hiking borrowing costs to suppress demand and, the theory goes, inflation. Higher interest rates have eroded savings that were once flush with pandemic-era stimulus, and delinquencies on credit cards, mortgages and car loans have slowly ticked up.</w:t>
      </w:r>
    </w:p>
    <w:p w14:paraId="2A389BDD" w14:textId="77777777" w:rsidR="00A23AD5" w:rsidRPr="00B42130" w:rsidRDefault="00A23AD5" w:rsidP="00A23AD5">
      <w:pPr>
        <w:rPr>
          <w:sz w:val="16"/>
        </w:rPr>
      </w:pPr>
      <w:r w:rsidRPr="00B42130">
        <w:rPr>
          <w:sz w:val="16"/>
        </w:rPr>
        <w:t>In contrast, companies have been posting large profits even amid rampant inflation. Corporate profits peaked during the third quarter of 2022, when inflation was at its worst, according to data from the St. Louis Federal Reserve, which also shows profits remain above pre-pandemic levels.</w:t>
      </w:r>
    </w:p>
    <w:p w14:paraId="58C0287A" w14:textId="77777777" w:rsidR="00A23AD5" w:rsidRPr="00B42130" w:rsidRDefault="00A23AD5" w:rsidP="00A23AD5">
      <w:pPr>
        <w:rPr>
          <w:sz w:val="16"/>
        </w:rPr>
      </w:pPr>
      <w:r w:rsidRPr="00B42130">
        <w:rPr>
          <w:rStyle w:val="StyleUnderline"/>
        </w:rPr>
        <w:t>The phenomenon has gained mainstream traction even as it remains divisive among economists</w:t>
      </w:r>
      <w:r w:rsidRPr="00B42130">
        <w:rPr>
          <w:sz w:val="16"/>
        </w:rPr>
        <w:t>. Dictionary.com announced Tuesday it added the word “greedflation,” defined as “a rise in prices, rents, or the like, that is not due to market pressure or any other factor organic to the economy, but is caused by corporate executives or boards of directors, property owners, etc., solely to increase profits that are already healthy or excessive.”</w:t>
      </w:r>
    </w:p>
    <w:p w14:paraId="5EDDBD31" w14:textId="77777777" w:rsidR="00A23AD5" w:rsidRPr="00B42130" w:rsidRDefault="00A23AD5" w:rsidP="00A23AD5">
      <w:pPr>
        <w:rPr>
          <w:sz w:val="16"/>
        </w:rPr>
      </w:pPr>
      <w:r w:rsidRPr="00B42130">
        <w:rPr>
          <w:sz w:val="16"/>
        </w:rPr>
        <w:t xml:space="preserve">The share of respondents who said they believe corporate greed causes inflation is now on par with the share who blame inflation on government spending. While the latter position tends to be favored by Republicans, the </w:t>
      </w:r>
      <w:r w:rsidRPr="00B42130">
        <w:rPr>
          <w:rStyle w:val="StyleUnderline"/>
        </w:rPr>
        <w:t>rise in Americans blaming corporate greed for higher prices spans party lines</w:t>
      </w:r>
      <w:r w:rsidRPr="00B42130">
        <w:rPr>
          <w:sz w:val="16"/>
        </w:rPr>
        <w:t xml:space="preserve">. </w:t>
      </w:r>
    </w:p>
    <w:p w14:paraId="7BAFD7B7" w14:textId="77777777" w:rsidR="00A23AD5" w:rsidRPr="00B42130" w:rsidRDefault="00A23AD5" w:rsidP="00A23AD5">
      <w:pPr>
        <w:rPr>
          <w:sz w:val="16"/>
        </w:rPr>
      </w:pPr>
      <w:r w:rsidRPr="00B42130">
        <w:rPr>
          <w:sz w:val="16"/>
        </w:rPr>
        <w:t>The share of Democrats and independents who said corporate greed was a “major cause” of inflation increased by 17 percentage points, while the share of Republicans who agree increased by 13 percentage points.</w:t>
      </w:r>
    </w:p>
    <w:p w14:paraId="23F37C4C" w14:textId="77777777" w:rsidR="00A23AD5" w:rsidRPr="00B42130" w:rsidRDefault="00A23AD5" w:rsidP="00A23AD5">
      <w:pPr>
        <w:rPr>
          <w:sz w:val="16"/>
        </w:rPr>
      </w:pPr>
      <w:r w:rsidRPr="00B42130">
        <w:rPr>
          <w:sz w:val="16"/>
        </w:rPr>
        <w:t xml:space="preserve">A whopping </w:t>
      </w:r>
      <w:r w:rsidRPr="00B42130">
        <w:rPr>
          <w:rStyle w:val="StyleUnderline"/>
        </w:rPr>
        <w:t>84 percent of all respondents said</w:t>
      </w:r>
      <w:r w:rsidRPr="00B42130">
        <w:rPr>
          <w:sz w:val="16"/>
        </w:rPr>
        <w:t xml:space="preserve"> they believe “</w:t>
      </w:r>
      <w:r w:rsidRPr="00B42130">
        <w:rPr>
          <w:rStyle w:val="StyleUnderline"/>
        </w:rPr>
        <w:t>corporations being greedy and raising prices to make record profits” is a driver of inflation</w:t>
      </w:r>
      <w:r w:rsidRPr="00B42130">
        <w:rPr>
          <w:sz w:val="16"/>
        </w:rPr>
        <w:t>, according to the poll.</w:t>
      </w:r>
    </w:p>
    <w:p w14:paraId="4EF429FA" w14:textId="77777777" w:rsidR="00A23AD5" w:rsidRPr="00B42130" w:rsidRDefault="00A23AD5" w:rsidP="00A23AD5">
      <w:pPr>
        <w:rPr>
          <w:sz w:val="16"/>
        </w:rPr>
      </w:pPr>
      <w:r w:rsidRPr="00B42130">
        <w:rPr>
          <w:sz w:val="16"/>
        </w:rPr>
        <w:t>Overall, Democrats are still more likely to say that corporate greed is a “major cause” of inflation: 72 percent, according to the new poll, compared to 62 percent of independents and 45 percent of Republicans.</w:t>
      </w:r>
    </w:p>
    <w:p w14:paraId="07FB48C5" w14:textId="77777777" w:rsidR="00A23AD5" w:rsidRPr="00B42130" w:rsidRDefault="00A23AD5" w:rsidP="00A23AD5">
      <w:pPr>
        <w:rPr>
          <w:sz w:val="16"/>
        </w:rPr>
      </w:pPr>
      <w:r w:rsidRPr="00B42130">
        <w:rPr>
          <w:sz w:val="16"/>
        </w:rPr>
        <w:t xml:space="preserve">“This is only the latest evidence that </w:t>
      </w:r>
      <w:r w:rsidRPr="00B42130">
        <w:rPr>
          <w:rStyle w:val="StyleUnderline"/>
        </w:rPr>
        <w:t>an economic platform which puts workers ahead of CEOs and corporations is a popular, cross-partisan way to address the things Americans still worry about the most: the cost of living and inflation</w:t>
      </w:r>
      <w:r w:rsidRPr="00B42130">
        <w:rPr>
          <w:sz w:val="16"/>
        </w:rPr>
        <w:t>,” Cousens said.</w:t>
      </w:r>
    </w:p>
    <w:p w14:paraId="4E236516" w14:textId="77777777" w:rsidR="00A23AD5" w:rsidRPr="00B42130" w:rsidRDefault="00A23AD5" w:rsidP="00A23AD5">
      <w:pPr>
        <w:rPr>
          <w:sz w:val="16"/>
        </w:rPr>
      </w:pPr>
      <w:r w:rsidRPr="00B42130">
        <w:rPr>
          <w:sz w:val="16"/>
        </w:rPr>
        <w:t>While Americans are more optimistic about their financial situation than they’ve been since the pandemic started in 2020, according to data released Monday by the New York Fed’s Center for Microeconomic Data, they aren’t necessarily sold on President Biden’s handling of the economy heading into the election.</w:t>
      </w:r>
    </w:p>
    <w:p w14:paraId="3EE9EDAF" w14:textId="77777777" w:rsidR="00A23AD5" w:rsidRPr="00B42130" w:rsidRDefault="00A23AD5" w:rsidP="00A23AD5">
      <w:pPr>
        <w:rPr>
          <w:sz w:val="16"/>
        </w:rPr>
      </w:pPr>
      <w:r w:rsidRPr="00B42130">
        <w:rPr>
          <w:sz w:val="16"/>
        </w:rPr>
        <w:t>Biden’s approval rating languishes at 41.2 percent, according to polling averages analyzed by Decision Desk HQ/The Hill. In a hypothetical general election match-up against former President Trump, the front-runner for the Republican presidential nomination, Trump has a 2.2 percent lead.</w:t>
      </w:r>
    </w:p>
    <w:p w14:paraId="2F50339C" w14:textId="77777777" w:rsidR="00A23AD5" w:rsidRPr="00B42130" w:rsidRDefault="00A23AD5" w:rsidP="00A23AD5">
      <w:pPr>
        <w:rPr>
          <w:sz w:val="16"/>
        </w:rPr>
      </w:pPr>
      <w:r w:rsidRPr="00B42130">
        <w:rPr>
          <w:sz w:val="16"/>
        </w:rPr>
        <w:t>Trump had an 11-point lead over Biden on the question of who would better handle the economy, a recent Financial Times poll found.</w:t>
      </w:r>
    </w:p>
    <w:p w14:paraId="32D8A3C4" w14:textId="77777777" w:rsidR="00A23AD5" w:rsidRDefault="00A23AD5" w:rsidP="00A23AD5">
      <w:pPr>
        <w:pStyle w:val="Heading4"/>
      </w:pPr>
      <w:r>
        <w:t>Suburban voters prioritize pocketbook issues, like inflation.</w:t>
      </w:r>
    </w:p>
    <w:p w14:paraId="3C0F639B" w14:textId="77777777" w:rsidR="00A23AD5" w:rsidRDefault="00A23AD5" w:rsidP="00A23AD5">
      <w:r>
        <w:t xml:space="preserve">Tim </w:t>
      </w:r>
      <w:r w:rsidRPr="008C1E8D">
        <w:rPr>
          <w:rStyle w:val="Style13ptBold"/>
        </w:rPr>
        <w:t>Reid</w:t>
      </w:r>
      <w:r>
        <w:t xml:space="preserve"> 5-9-20</w:t>
      </w:r>
      <w:r w:rsidRPr="008C1E8D">
        <w:rPr>
          <w:rStyle w:val="Style13ptBold"/>
        </w:rPr>
        <w:t>22</w:t>
      </w:r>
      <w:r>
        <w:t xml:space="preserve">, Tim Reid is U.S. Political Correspondent covering America’s Midwest and Southeast for Reuters. Tim began his career as a journalist with The London Telegraph after working for three years as a media and entertainment lawyer. “Suburban Phoenix is cautionary tale for Democrats hoping to galvanize voters on abortion” [Thomson Reuters] </w:t>
      </w:r>
      <w:hyperlink r:id="rId11" w:history="1">
        <w:r w:rsidRPr="00056703">
          <w:rPr>
            <w:rStyle w:val="Hyperlink"/>
          </w:rPr>
          <w:t>https://www.reuters.com/legal/government/suburban-phoenix-is-cautionary-tale-democrats-hoping-galvanize-voters-abortion-2022-05-09/</w:t>
        </w:r>
      </w:hyperlink>
      <w:r>
        <w:t xml:space="preserve"> /MDC</w:t>
      </w:r>
    </w:p>
    <w:p w14:paraId="356CFD23" w14:textId="77777777" w:rsidR="00A23AD5" w:rsidRPr="009F2095" w:rsidRDefault="00A23AD5" w:rsidP="00A23AD5">
      <w:pPr>
        <w:rPr>
          <w:sz w:val="16"/>
        </w:rPr>
      </w:pPr>
      <w:r w:rsidRPr="009F2095">
        <w:rPr>
          <w:sz w:val="16"/>
        </w:rPr>
        <w:t>Laura Wilson is a mother of three who lives in the sprawling suburbs of north Phoenix, a hotly contested electoral area of Arizona that could decide which party controls the U.S. Senate after November's congressional elections.</w:t>
      </w:r>
    </w:p>
    <w:p w14:paraId="3137FAA9" w14:textId="77777777" w:rsidR="00A23AD5" w:rsidRPr="009F2095" w:rsidRDefault="00A23AD5" w:rsidP="00A23AD5">
      <w:pPr>
        <w:rPr>
          <w:sz w:val="16"/>
        </w:rPr>
      </w:pPr>
      <w:r w:rsidRPr="009F2095">
        <w:rPr>
          <w:sz w:val="16"/>
        </w:rPr>
        <w:t>Wilson, 61, is pro-choice, voted for Democratic President Joe Biden, and knew all about the news last week that the U.S. Supreme Court is likely poised to overturn the landmark 1973 Roe v. Wade decision giving women the right to an abortion.</w:t>
      </w:r>
    </w:p>
    <w:p w14:paraId="4B980228" w14:textId="77777777" w:rsidR="00A23AD5" w:rsidRPr="009F2095" w:rsidRDefault="00A23AD5" w:rsidP="00A23AD5">
      <w:pPr>
        <w:rPr>
          <w:sz w:val="16"/>
        </w:rPr>
      </w:pPr>
      <w:r w:rsidRPr="009F2095">
        <w:rPr>
          <w:sz w:val="16"/>
        </w:rPr>
        <w:t xml:space="preserve">Yet Wilson said she is undecided about who she will vote for this November, and </w:t>
      </w:r>
      <w:r w:rsidRPr="00747FB4">
        <w:rPr>
          <w:rStyle w:val="StyleUnderline"/>
        </w:rPr>
        <w:t>abortion rights are not a priority for her</w:t>
      </w:r>
      <w:r w:rsidRPr="009F2095">
        <w:rPr>
          <w:sz w:val="16"/>
        </w:rPr>
        <w:t>.</w:t>
      </w:r>
    </w:p>
    <w:p w14:paraId="21978D6D" w14:textId="77777777" w:rsidR="00A23AD5" w:rsidRPr="009F2095" w:rsidRDefault="00A23AD5" w:rsidP="00A23AD5">
      <w:pPr>
        <w:rPr>
          <w:sz w:val="16"/>
        </w:rPr>
      </w:pPr>
      <w:r w:rsidRPr="009F2095">
        <w:rPr>
          <w:sz w:val="16"/>
        </w:rPr>
        <w:t>"</w:t>
      </w:r>
      <w:r w:rsidRPr="00747FB4">
        <w:rPr>
          <w:rStyle w:val="StyleUnderline"/>
        </w:rPr>
        <w:t>It's the economy and jobs</w:t>
      </w:r>
      <w:r w:rsidRPr="009F2095">
        <w:rPr>
          <w:sz w:val="16"/>
        </w:rPr>
        <w:t xml:space="preserve">," Wilson said. She said she was </w:t>
      </w:r>
      <w:r w:rsidRPr="00747FB4">
        <w:rPr>
          <w:rStyle w:val="StyleUnderline"/>
        </w:rPr>
        <w:t>disappointed in Biden, because of high inflation</w:t>
      </w:r>
      <w:r w:rsidRPr="009F2095">
        <w:rPr>
          <w:sz w:val="16"/>
        </w:rPr>
        <w:t xml:space="preserve"> and "too many homeless people on the streets."</w:t>
      </w:r>
    </w:p>
    <w:p w14:paraId="4E1960B8" w14:textId="77777777" w:rsidR="00A23AD5" w:rsidRPr="00747FB4" w:rsidRDefault="00A23AD5" w:rsidP="00A23AD5">
      <w:pPr>
        <w:rPr>
          <w:rStyle w:val="StyleUnderline"/>
        </w:rPr>
      </w:pPr>
      <w:r w:rsidRPr="009F2095">
        <w:rPr>
          <w:sz w:val="16"/>
        </w:rPr>
        <w:t xml:space="preserve">Wilson was one of 21 women interviewed by Reuters in the northern suburbs of Phoenix - a key area for Democratic Senator Mark Kelly's efforts to hold onto his seat - after news of the Supreme Court draft ruling broke. </w:t>
      </w:r>
      <w:r w:rsidRPr="00747FB4">
        <w:rPr>
          <w:rStyle w:val="StyleUnderline"/>
        </w:rPr>
        <w:t xml:space="preserve">Most of the women said </w:t>
      </w:r>
      <w:r w:rsidRPr="00747FB4">
        <w:rPr>
          <w:rStyle w:val="Emphasis"/>
        </w:rPr>
        <w:t>inflation, not abortion, was the galvanizing issue</w:t>
      </w:r>
      <w:r w:rsidRPr="00747FB4">
        <w:rPr>
          <w:rStyle w:val="StyleUnderline"/>
        </w:rPr>
        <w:t xml:space="preserve"> for them.</w:t>
      </w:r>
    </w:p>
    <w:p w14:paraId="3EA04FAE" w14:textId="77777777" w:rsidR="00A23AD5" w:rsidRPr="009F2095" w:rsidRDefault="00A23AD5" w:rsidP="00A23AD5">
      <w:pPr>
        <w:rPr>
          <w:sz w:val="16"/>
        </w:rPr>
      </w:pPr>
      <w:r w:rsidRPr="009F2095">
        <w:rPr>
          <w:sz w:val="16"/>
        </w:rPr>
        <w:t>Significantly, the interviewees were from a key swing demographic group - suburban mothers - who are hotly sought after by both Democrats and Republicans in elections.</w:t>
      </w:r>
    </w:p>
    <w:p w14:paraId="271DA213" w14:textId="77777777" w:rsidR="00A23AD5" w:rsidRPr="009F2095" w:rsidRDefault="00A23AD5" w:rsidP="00A23AD5">
      <w:pPr>
        <w:rPr>
          <w:sz w:val="16"/>
        </w:rPr>
      </w:pPr>
      <w:r w:rsidRPr="009F2095">
        <w:rPr>
          <w:sz w:val="16"/>
        </w:rPr>
        <w:t xml:space="preserve">The interviews, while not a large sample, provide a sobering reminder for Democrats that </w:t>
      </w:r>
      <w:r w:rsidRPr="003806CF">
        <w:rPr>
          <w:rStyle w:val="StyleUnderline"/>
        </w:rPr>
        <w:t>inflation - which has reached 40-year highs - remains the most pressing issue for most Americans</w:t>
      </w:r>
      <w:r w:rsidRPr="009F2095">
        <w:rPr>
          <w:sz w:val="16"/>
        </w:rPr>
        <w:t>, who are grappling with soaring food and fuel costs and have given Biden low marks in opinion polls for his economic policies.</w:t>
      </w:r>
    </w:p>
    <w:p w14:paraId="36DF80E7" w14:textId="77777777" w:rsidR="00A23AD5" w:rsidRPr="009F2095" w:rsidRDefault="00A23AD5" w:rsidP="00A23AD5">
      <w:pPr>
        <w:rPr>
          <w:sz w:val="16"/>
        </w:rPr>
      </w:pPr>
      <w:r w:rsidRPr="009F2095">
        <w:rPr>
          <w:sz w:val="16"/>
        </w:rPr>
        <w:t>`MAJOR, MAJOR ISSUE`</w:t>
      </w:r>
    </w:p>
    <w:p w14:paraId="3760FB21" w14:textId="77777777" w:rsidR="00A23AD5" w:rsidRPr="009F2095" w:rsidRDefault="00A23AD5" w:rsidP="00A23AD5">
      <w:pPr>
        <w:rPr>
          <w:sz w:val="16"/>
        </w:rPr>
      </w:pPr>
      <w:r w:rsidRPr="009F2095">
        <w:rPr>
          <w:sz w:val="16"/>
        </w:rPr>
        <w:t>Democrats, who face stiff headwinds to keep their razor-thin majority in the U.S. Congress, seized on the bombshell leak of the draft majority opinion from the country's top court that said states should decide abortion access.</w:t>
      </w:r>
    </w:p>
    <w:p w14:paraId="1E8EF955" w14:textId="77777777" w:rsidR="00A23AD5" w:rsidRPr="009F2095" w:rsidRDefault="00A23AD5" w:rsidP="00A23AD5">
      <w:pPr>
        <w:rPr>
          <w:sz w:val="16"/>
        </w:rPr>
      </w:pPr>
      <w:r w:rsidRPr="009F2095">
        <w:rPr>
          <w:sz w:val="16"/>
        </w:rPr>
        <w:t>Democrats said they hoped it would help to mobilize Democratic voters, especially women, in an election year where the party has struggled to counter the enthusiasm of Republicans, who are widely seen winning at least the House of Representatives and possibly the Senate.</w:t>
      </w:r>
    </w:p>
    <w:p w14:paraId="6DFFEB46" w14:textId="77777777" w:rsidR="00A23AD5" w:rsidRPr="009F2095" w:rsidRDefault="00A23AD5" w:rsidP="00A23AD5">
      <w:pPr>
        <w:rPr>
          <w:sz w:val="16"/>
        </w:rPr>
      </w:pPr>
      <w:r w:rsidRPr="009F2095">
        <w:rPr>
          <w:sz w:val="16"/>
        </w:rPr>
        <w:t>Arizona is one of a handful of toss-up Senate races this November that will decide control of the upper chamber now controlled by Democrats. It is one of more than 20 Republican-run states where there would be an almost immediate ban on many abortions if the Supreme Court decides to overturn the Roe decision. A ruling is expected in June.</w:t>
      </w:r>
    </w:p>
    <w:p w14:paraId="0DF1BB84" w14:textId="77777777" w:rsidR="00A23AD5" w:rsidRPr="009F2095" w:rsidRDefault="00A23AD5" w:rsidP="00A23AD5">
      <w:pPr>
        <w:rPr>
          <w:sz w:val="16"/>
        </w:rPr>
      </w:pPr>
      <w:r w:rsidRPr="009F2095">
        <w:rPr>
          <w:sz w:val="16"/>
        </w:rPr>
        <w:t xml:space="preserve">Maria Alvarez, 46, a mother and a realtor, said she is pro-choice, but "I really don't have a strong opinion on it." She </w:t>
      </w:r>
      <w:r w:rsidRPr="003806CF">
        <w:rPr>
          <w:rStyle w:val="StyleUnderline"/>
        </w:rPr>
        <w:t xml:space="preserve">wants politicians who will take care of </w:t>
      </w:r>
      <w:r w:rsidRPr="003806CF">
        <w:rPr>
          <w:rStyle w:val="Emphasis"/>
        </w:rPr>
        <w:t>pocketbook issues</w:t>
      </w:r>
      <w:r w:rsidRPr="009F2095">
        <w:rPr>
          <w:sz w:val="16"/>
        </w:rPr>
        <w:t>. She had just completed a grocery shop that cost her $400, twice what she used to pay a year ago.</w:t>
      </w:r>
    </w:p>
    <w:p w14:paraId="0DB37DC4" w14:textId="77777777" w:rsidR="00A23AD5" w:rsidRPr="009F2095" w:rsidRDefault="00A23AD5" w:rsidP="00A23AD5">
      <w:pPr>
        <w:rPr>
          <w:sz w:val="16"/>
        </w:rPr>
      </w:pPr>
      <w:r w:rsidRPr="009F2095">
        <w:rPr>
          <w:sz w:val="16"/>
        </w:rPr>
        <w:t xml:space="preserve">Of the 21 women interviewed by Reuters, five said they were pro-life and Republican, while </w:t>
      </w:r>
      <w:r w:rsidRPr="00225B95">
        <w:rPr>
          <w:rStyle w:val="StyleUnderline"/>
        </w:rPr>
        <w:t>16 said they were pro-choice</w:t>
      </w:r>
      <w:r w:rsidRPr="009F2095">
        <w:rPr>
          <w:sz w:val="16"/>
        </w:rPr>
        <w:t xml:space="preserve">. Just two of the 16 said the issue was the top priority for them when voting this November, while </w:t>
      </w:r>
      <w:r w:rsidRPr="00225B95">
        <w:rPr>
          <w:rStyle w:val="StyleUnderline"/>
        </w:rPr>
        <w:t>half</w:t>
      </w:r>
      <w:r w:rsidRPr="009F2095">
        <w:rPr>
          <w:sz w:val="16"/>
        </w:rPr>
        <w:t xml:space="preserve"> of the 16 </w:t>
      </w:r>
      <w:r w:rsidRPr="00225B95">
        <w:rPr>
          <w:rStyle w:val="StyleUnderline"/>
        </w:rPr>
        <w:t>were undecided about who to vote for</w:t>
      </w:r>
      <w:r w:rsidRPr="009F2095">
        <w:rPr>
          <w:sz w:val="16"/>
        </w:rPr>
        <w:t xml:space="preserve"> in the Senate race </w:t>
      </w:r>
      <w:r w:rsidRPr="00225B95">
        <w:rPr>
          <w:rStyle w:val="StyleUnderline"/>
        </w:rPr>
        <w:t>because of concerns about the economy</w:t>
      </w:r>
      <w:r w:rsidRPr="009F2095">
        <w:rPr>
          <w:sz w:val="16"/>
        </w:rPr>
        <w:t>. The other half said they would likely vote Democrat.</w:t>
      </w:r>
    </w:p>
    <w:p w14:paraId="39EC6E44" w14:textId="77777777" w:rsidR="00A23AD5" w:rsidRPr="009F2095" w:rsidRDefault="00A23AD5" w:rsidP="00A23AD5">
      <w:pPr>
        <w:rPr>
          <w:sz w:val="16"/>
        </w:rPr>
      </w:pPr>
      <w:r w:rsidRPr="009F2095">
        <w:rPr>
          <w:sz w:val="16"/>
        </w:rPr>
        <w:t>The women all live in the northern suburbs of Phoenix, a densely populated part of Maricopa County, Arizona’s biggest county. Those suburbs had leaned Republican but in recent election cycles have become more evenly split and are a target for both parties.</w:t>
      </w:r>
    </w:p>
    <w:p w14:paraId="3E4F0B08" w14:textId="77777777" w:rsidR="00A23AD5" w:rsidRPr="009F2095" w:rsidRDefault="00A23AD5" w:rsidP="00A23AD5">
      <w:pPr>
        <w:rPr>
          <w:sz w:val="16"/>
        </w:rPr>
      </w:pPr>
      <w:r w:rsidRPr="009F2095">
        <w:rPr>
          <w:sz w:val="16"/>
        </w:rPr>
        <w:t>[image omitted]</w:t>
      </w:r>
    </w:p>
    <w:p w14:paraId="7967140F" w14:textId="77777777" w:rsidR="00A23AD5" w:rsidRPr="009F2095" w:rsidRDefault="00A23AD5" w:rsidP="00A23AD5">
      <w:pPr>
        <w:rPr>
          <w:sz w:val="16"/>
        </w:rPr>
      </w:pPr>
      <w:r w:rsidRPr="009F2095">
        <w:rPr>
          <w:sz w:val="16"/>
        </w:rPr>
        <w:t>Christy Johnson, 51, described herself as an independent voter. She voted for former Republican President Donald Trump in 2020 but has voted for Democrats. Abortion rights are important to her but inflation is a "major, major issue" for her, along with climate change.</w:t>
      </w:r>
    </w:p>
    <w:p w14:paraId="027981B5" w14:textId="77777777" w:rsidR="00A23AD5" w:rsidRPr="009F2095" w:rsidRDefault="00A23AD5" w:rsidP="00A23AD5">
      <w:pPr>
        <w:rPr>
          <w:sz w:val="16"/>
        </w:rPr>
      </w:pPr>
      <w:r w:rsidRPr="009F2095">
        <w:rPr>
          <w:sz w:val="16"/>
        </w:rPr>
        <w:t>Sherica Bailey, 33, got tearful talking about her two abortions. She is now adamantly opposed to abortion and says she will vote Republican and for any candidate who is pro-life.</w:t>
      </w:r>
    </w:p>
    <w:p w14:paraId="0A71B2C8" w14:textId="77777777" w:rsidR="00A23AD5" w:rsidRPr="009F2095" w:rsidRDefault="00A23AD5" w:rsidP="00A23AD5">
      <w:pPr>
        <w:rPr>
          <w:sz w:val="16"/>
        </w:rPr>
      </w:pPr>
      <w:r w:rsidRPr="009F2095">
        <w:rPr>
          <w:sz w:val="16"/>
        </w:rPr>
        <w:t>"I do support the overturn of Roe v. Wade. I had abortions during a very dark time in my life. I was naive and stupid," she said.</w:t>
      </w:r>
    </w:p>
    <w:p w14:paraId="46E454B6" w14:textId="77777777" w:rsidR="00A23AD5" w:rsidRPr="009F2095" w:rsidRDefault="00A23AD5" w:rsidP="00A23AD5">
      <w:pPr>
        <w:rPr>
          <w:sz w:val="16"/>
        </w:rPr>
      </w:pPr>
      <w:r w:rsidRPr="009F2095">
        <w:rPr>
          <w:sz w:val="16"/>
        </w:rPr>
        <w:t>Polls show most Americans support a woman's right to an abortion. A majority of Americans - roughly 70% - believe abortion should be legal in most cases, polls say.</w:t>
      </w:r>
    </w:p>
    <w:p w14:paraId="4092A179" w14:textId="77777777" w:rsidR="00A23AD5" w:rsidRPr="009F2095" w:rsidRDefault="00A23AD5" w:rsidP="00A23AD5">
      <w:pPr>
        <w:rPr>
          <w:sz w:val="16"/>
        </w:rPr>
      </w:pPr>
      <w:r w:rsidRPr="009F2095">
        <w:rPr>
          <w:sz w:val="16"/>
        </w:rPr>
        <w:t>PARTIES MOBILIZE</w:t>
      </w:r>
    </w:p>
    <w:p w14:paraId="544987EE" w14:textId="77777777" w:rsidR="00A23AD5" w:rsidRPr="009F2095" w:rsidRDefault="00A23AD5" w:rsidP="00A23AD5">
      <w:pPr>
        <w:rPr>
          <w:sz w:val="16"/>
        </w:rPr>
      </w:pPr>
      <w:r w:rsidRPr="009F2095">
        <w:rPr>
          <w:sz w:val="16"/>
        </w:rPr>
        <w:t>Democrats and Republicans are already mobilizing around the issue, sending out fund-raising emails and mailers, knocking on doors and making ads.</w:t>
      </w:r>
    </w:p>
    <w:p w14:paraId="23F0A1A9" w14:textId="77777777" w:rsidR="00A23AD5" w:rsidRPr="009F2095" w:rsidRDefault="00A23AD5" w:rsidP="00A23AD5">
      <w:pPr>
        <w:rPr>
          <w:sz w:val="16"/>
        </w:rPr>
      </w:pPr>
      <w:r w:rsidRPr="009F2095">
        <w:rPr>
          <w:sz w:val="16"/>
        </w:rPr>
        <w:t>Last week, the Arizona Democratic Party held a news conference outside the Arizona State Capitol, with a focus on Kelly's re-election bid and the threat to abortion rights from his Republican challengers.</w:t>
      </w:r>
    </w:p>
    <w:p w14:paraId="61768EF5" w14:textId="77777777" w:rsidR="00A23AD5" w:rsidRPr="009F2095" w:rsidRDefault="00A23AD5" w:rsidP="00A23AD5">
      <w:pPr>
        <w:rPr>
          <w:sz w:val="16"/>
        </w:rPr>
      </w:pPr>
      <w:r w:rsidRPr="009F2095">
        <w:rPr>
          <w:sz w:val="16"/>
        </w:rPr>
        <w:t>"This fall it is absolutely critical that we elect pro-choice candidates," said Rebecca Rios, the top Democrat in the Arizona Senate.</w:t>
      </w:r>
    </w:p>
    <w:p w14:paraId="1C57408C" w14:textId="77777777" w:rsidR="00A23AD5" w:rsidRPr="009F2095" w:rsidRDefault="00A23AD5" w:rsidP="00A23AD5">
      <w:pPr>
        <w:rPr>
          <w:sz w:val="16"/>
        </w:rPr>
      </w:pPr>
      <w:r w:rsidRPr="009F2095">
        <w:rPr>
          <w:sz w:val="16"/>
        </w:rPr>
        <w:t>Still, a spokesperson for Kelly's campaign appeared to acknowledge in a statement to Reuters that inflation remains the elephant in the room for most voters.</w:t>
      </w:r>
    </w:p>
    <w:p w14:paraId="5A53F1C8" w14:textId="77777777" w:rsidR="00A23AD5" w:rsidRPr="009F2095" w:rsidRDefault="00A23AD5" w:rsidP="00A23AD5">
      <w:pPr>
        <w:rPr>
          <w:sz w:val="16"/>
        </w:rPr>
      </w:pPr>
      <w:r w:rsidRPr="009F2095">
        <w:rPr>
          <w:sz w:val="16"/>
        </w:rPr>
        <w:t>"Arizonans know they can count on Kelly to continue his work to protect access to abortion, lower costs for hardworking families, and get our economy back on track - at the same time,” spokesperson Sarah Guggenheimer said.</w:t>
      </w:r>
    </w:p>
    <w:p w14:paraId="616F64F7" w14:textId="77777777" w:rsidR="00A23AD5" w:rsidRPr="009F2095" w:rsidRDefault="00A23AD5" w:rsidP="00A23AD5">
      <w:pPr>
        <w:rPr>
          <w:sz w:val="16"/>
        </w:rPr>
      </w:pPr>
      <w:r w:rsidRPr="009F2095">
        <w:rPr>
          <w:sz w:val="16"/>
        </w:rPr>
        <w:t>Kelly will discover his opponent after a Republican primary vote on Aug. 2. One challenger, Blake Masters, told Reuters: "Progressive activists were hoping they could gin up some abortionist outrage, but that has backfired."</w:t>
      </w:r>
    </w:p>
    <w:p w14:paraId="0981335F" w14:textId="77777777" w:rsidR="00A23AD5" w:rsidRPr="009F2095" w:rsidRDefault="00A23AD5" w:rsidP="00A23AD5">
      <w:pPr>
        <w:rPr>
          <w:sz w:val="16"/>
        </w:rPr>
      </w:pPr>
      <w:r w:rsidRPr="009F2095">
        <w:rPr>
          <w:sz w:val="16"/>
        </w:rPr>
        <w:t>Two other leading Republican Senate hopefuls, Arizona Attorney General Mark Brnovich, and businessman Jim Lamon - both abortion opponents - did not respond to a request for comment.</w:t>
      </w:r>
    </w:p>
    <w:p w14:paraId="3C9C7C9C" w14:textId="77777777" w:rsidR="00A23AD5" w:rsidRPr="009F2095" w:rsidRDefault="00A23AD5" w:rsidP="00A23AD5">
      <w:pPr>
        <w:rPr>
          <w:sz w:val="16"/>
        </w:rPr>
      </w:pPr>
      <w:r w:rsidRPr="009F2095">
        <w:rPr>
          <w:sz w:val="16"/>
        </w:rPr>
        <w:t>Stu Rothenberg, a non-partisan political analyst, said it was not clear the abortion issue will be a game changer for Democrats this November.</w:t>
      </w:r>
    </w:p>
    <w:p w14:paraId="5A652FE2" w14:textId="77777777" w:rsidR="00A23AD5" w:rsidRPr="009F2095" w:rsidRDefault="00A23AD5" w:rsidP="00A23AD5">
      <w:pPr>
        <w:rPr>
          <w:sz w:val="16"/>
        </w:rPr>
      </w:pPr>
      <w:r w:rsidRPr="009F2095">
        <w:rPr>
          <w:sz w:val="16"/>
        </w:rPr>
        <w:t>"</w:t>
      </w:r>
      <w:r w:rsidRPr="00225B95">
        <w:rPr>
          <w:rStyle w:val="StyleUnderline"/>
        </w:rPr>
        <w:t>The biggest issue is still inflation and the economy</w:t>
      </w:r>
      <w:r w:rsidRPr="009F2095">
        <w:rPr>
          <w:sz w:val="16"/>
        </w:rPr>
        <w:t>," he said.</w:t>
      </w:r>
    </w:p>
    <w:p w14:paraId="76EAC851" w14:textId="77777777" w:rsidR="00A23AD5" w:rsidRDefault="00A23AD5" w:rsidP="00A23AD5">
      <w:pPr>
        <w:pStyle w:val="Heading4"/>
      </w:pPr>
      <w:r>
        <w:t>Inflation allows Republicans to flip suburban voters.</w:t>
      </w:r>
    </w:p>
    <w:p w14:paraId="2813B5C0" w14:textId="77777777" w:rsidR="00A23AD5" w:rsidRDefault="00A23AD5" w:rsidP="00A23AD5">
      <w:r>
        <w:t xml:space="preserve">Aaron Zitner, Scott Calvert, and Daniella Cheslow 7-1-2022, Aaron Zitner is a reporter and editor in The Wall Street Journal's Washington bureau, focusing largely on how politics are driven by demographic and economic change. He helped lead presidential campaign coverage for the Los Angeles Times and served as the paper’s White House and Washington economics editor. Scott Calvert is a Baltimore-based reporter for The Wall Street Journal. Daniella Cheslow covered breaking news and national security in audio and print at the Wall Street Journal. She is a 2018 Burns Fellow. “”Abortion Ruling Scrambles Voting Calculus for Suburban Women” [The Wall Street Journal] </w:t>
      </w:r>
      <w:hyperlink r:id="rId12" w:history="1">
        <w:r w:rsidRPr="0026426E">
          <w:rPr>
            <w:rStyle w:val="Hyperlink"/>
          </w:rPr>
          <w:t>https://www.wsj.com/articles/abortion-ruling-scrambles-voting-calculus-for-suburban-women-11656684001</w:t>
        </w:r>
      </w:hyperlink>
      <w:r>
        <w:t xml:space="preserve"> /MDC</w:t>
      </w:r>
    </w:p>
    <w:p w14:paraId="17305700" w14:textId="77777777" w:rsidR="00A23AD5" w:rsidRPr="00105057" w:rsidRDefault="00A23AD5" w:rsidP="00A23AD5">
      <w:pPr>
        <w:rPr>
          <w:sz w:val="16"/>
        </w:rPr>
      </w:pPr>
      <w:r w:rsidRPr="00105057">
        <w:rPr>
          <w:sz w:val="16"/>
        </w:rPr>
        <w:t xml:space="preserve">Mary Schultz says the Supreme Court </w:t>
      </w:r>
      <w:r w:rsidRPr="00105057">
        <w:rPr>
          <w:rStyle w:val="StyleUnderline"/>
        </w:rPr>
        <w:t>decision to eliminate the constitutional right to abortion left her shaken</w:t>
      </w:r>
      <w:r w:rsidRPr="00105057">
        <w:rPr>
          <w:sz w:val="16"/>
        </w:rPr>
        <w:t>. “I can’t believe they took us back 50 years, that my girls have less rights than I had,” she said. One of her two grown daughters cried over the news, she said.</w:t>
      </w:r>
    </w:p>
    <w:p w14:paraId="34866315" w14:textId="77777777" w:rsidR="00A23AD5" w:rsidRPr="00105057" w:rsidRDefault="00A23AD5" w:rsidP="00A23AD5">
      <w:pPr>
        <w:rPr>
          <w:sz w:val="16"/>
        </w:rPr>
      </w:pPr>
      <w:r w:rsidRPr="00105057">
        <w:rPr>
          <w:rStyle w:val="StyleUnderline"/>
        </w:rPr>
        <w:t>Yet</w:t>
      </w:r>
      <w:r w:rsidRPr="00105057">
        <w:rPr>
          <w:sz w:val="16"/>
        </w:rPr>
        <w:t xml:space="preserve">, Ms. Schultz, 61, who lives in suburban Atlanta, said </w:t>
      </w:r>
      <w:r w:rsidRPr="00105057">
        <w:rPr>
          <w:rStyle w:val="StyleUnderline"/>
        </w:rPr>
        <w:t>she is likely to vote this fall to re-elect Georgia’s Republican governor</w:t>
      </w:r>
      <w:r w:rsidRPr="00105057">
        <w:rPr>
          <w:sz w:val="16"/>
        </w:rPr>
        <w:t>, Brian Kemp, even though he signed a bill that would ban most abortions once fetal cardiac activity is detected, at about six weeks into a pregnancy.</w:t>
      </w:r>
    </w:p>
    <w:p w14:paraId="2293EC6E" w14:textId="77777777" w:rsidR="00A23AD5" w:rsidRPr="00105057" w:rsidRDefault="00A23AD5" w:rsidP="00A23AD5">
      <w:pPr>
        <w:rPr>
          <w:sz w:val="16"/>
        </w:rPr>
      </w:pPr>
      <w:r w:rsidRPr="00105057">
        <w:rPr>
          <w:sz w:val="16"/>
        </w:rPr>
        <w:t>Ms. Schultz sees abortion as a medical procedure best left primarily to a doctor and patient. But she gives Mr. Kemp credit for guiding the state through the Covid-19 crisis and thinks he would manage the state better than his Democratic challenger, Stacey Abrams.</w:t>
      </w:r>
    </w:p>
    <w:p w14:paraId="1FE1FC99" w14:textId="77777777" w:rsidR="00A23AD5" w:rsidRDefault="00A23AD5" w:rsidP="00A23AD5">
      <w:pPr>
        <w:rPr>
          <w:sz w:val="16"/>
        </w:rPr>
      </w:pPr>
      <w:r w:rsidRPr="00105057">
        <w:rPr>
          <w:sz w:val="16"/>
        </w:rPr>
        <w:t xml:space="preserve">The nation’s </w:t>
      </w:r>
      <w:r w:rsidRPr="00105057">
        <w:rPr>
          <w:rStyle w:val="StyleUnderline"/>
        </w:rPr>
        <w:t>suburbs have voted increasingly Democratic in recent years</w:t>
      </w:r>
      <w:r w:rsidRPr="00105057">
        <w:rPr>
          <w:sz w:val="16"/>
        </w:rPr>
        <w:t xml:space="preserve">, in part because of women with shifting political allegiances such as Ms. Schultz, who backed Donald Trump in 2016 and then Joe Biden four years later. </w:t>
      </w:r>
      <w:r w:rsidRPr="00105057">
        <w:rPr>
          <w:rStyle w:val="StyleUnderline"/>
        </w:rPr>
        <w:t>This year</w:t>
      </w:r>
      <w:r w:rsidRPr="00105057">
        <w:rPr>
          <w:sz w:val="16"/>
        </w:rPr>
        <w:t xml:space="preserve">, though, </w:t>
      </w:r>
      <w:r w:rsidRPr="00105057">
        <w:rPr>
          <w:rStyle w:val="StyleUnderline"/>
        </w:rPr>
        <w:t xml:space="preserve">concerns over </w:t>
      </w:r>
      <w:r w:rsidRPr="00105057">
        <w:rPr>
          <w:rStyle w:val="Emphasis"/>
        </w:rPr>
        <w:t>inflation</w:t>
      </w:r>
      <w:r w:rsidRPr="00105057">
        <w:rPr>
          <w:rStyle w:val="StyleUnderline"/>
        </w:rPr>
        <w:t xml:space="preserve"> and disillusionment with Mr. Biden’s leadership have made these swing voters top targets for Republican candidates</w:t>
      </w:r>
      <w:r w:rsidRPr="00105057">
        <w:rPr>
          <w:sz w:val="16"/>
        </w:rPr>
        <w:t>. Democrats are hoping anger over the Supreme Court’s abortion ruling will override those concerns and prompt them to turn out on Election Day and stick with the Democratic Party.</w:t>
      </w:r>
    </w:p>
    <w:p w14:paraId="4132E351" w14:textId="77777777" w:rsidR="00A23AD5" w:rsidRPr="00105057" w:rsidRDefault="00A23AD5" w:rsidP="00A23AD5">
      <w:pPr>
        <w:rPr>
          <w:sz w:val="16"/>
        </w:rPr>
      </w:pPr>
    </w:p>
    <w:p w14:paraId="69DA0505" w14:textId="29ED92A1" w:rsidR="00782B94" w:rsidRDefault="00A23AD5" w:rsidP="00A23AD5">
      <w:pPr>
        <w:pStyle w:val="Heading3"/>
      </w:pPr>
      <w:r>
        <w:t>Link---Michigan Voters---Main</w:t>
      </w:r>
    </w:p>
    <w:p w14:paraId="56C91E2B" w14:textId="77777777" w:rsidR="00A23AD5" w:rsidRDefault="00A23AD5" w:rsidP="00A23AD5">
      <w:pPr>
        <w:pStyle w:val="Heading4"/>
      </w:pPr>
      <w:r>
        <w:t>Michigan decides the election --- it is the state that flips the electoral college.</w:t>
      </w:r>
    </w:p>
    <w:p w14:paraId="7C972E62" w14:textId="77777777" w:rsidR="00A23AD5" w:rsidRDefault="00A23AD5" w:rsidP="00A23AD5">
      <w:pPr>
        <w:rPr>
          <w:rStyle w:val="Hyperlink"/>
        </w:rPr>
      </w:pPr>
      <w:r>
        <w:t xml:space="preserve">Todd </w:t>
      </w:r>
      <w:r w:rsidRPr="00524AB6">
        <w:rPr>
          <w:rStyle w:val="Style13ptBold"/>
        </w:rPr>
        <w:t>Spangler 5-5</w:t>
      </w:r>
      <w:r>
        <w:t xml:space="preserve">-2024, Todd Spangler has been with the Free Press since 2003, previously as an editor in Detroit and more recently (for more than a decade) as Washington correspondent. “Michigan is important swing state for Biden, Trump in 2024 presidential election” [Yahoo News] </w:t>
      </w:r>
      <w:hyperlink r:id="rId13" w:history="1">
        <w:r w:rsidRPr="00EC761F">
          <w:rPr>
            <w:rStyle w:val="Hyperlink"/>
          </w:rPr>
          <w:t>https://www.yahoo.com/news/michigan-important-swing-state-biden-100143304.html</w:t>
        </w:r>
      </w:hyperlink>
      <w:r>
        <w:t xml:space="preserve"> /MDC</w:t>
      </w:r>
    </w:p>
    <w:p w14:paraId="4EDB72D7" w14:textId="77777777" w:rsidR="00A23AD5" w:rsidRPr="00F45771" w:rsidRDefault="00A23AD5" w:rsidP="00A23AD5">
      <w:pPr>
        <w:rPr>
          <w:sz w:val="16"/>
        </w:rPr>
      </w:pPr>
      <w:r w:rsidRPr="00F45771">
        <w:rPr>
          <w:sz w:val="16"/>
        </w:rPr>
        <w:t>It wasn't so long ago, Michigan's place in presidential elections was considered almost a foregone conclusion.</w:t>
      </w:r>
    </w:p>
    <w:p w14:paraId="53D18B14" w14:textId="77777777" w:rsidR="00A23AD5" w:rsidRPr="00F45771" w:rsidRDefault="00A23AD5" w:rsidP="00A23AD5">
      <w:pPr>
        <w:rPr>
          <w:sz w:val="16"/>
        </w:rPr>
      </w:pPr>
      <w:r w:rsidRPr="00F45771">
        <w:rPr>
          <w:sz w:val="16"/>
        </w:rPr>
        <w:t>From 1992 through 2012, it only backed Democratic nominees and national campaigns noticed. U.S. Sen. John McCain, as the Republican nominee in 2008, pulled up stakes early in the state, figuring it was out of reach and that he had to spend resources elsewhere. Former Secretary of State Hillary Clinton, as the Democratic nominee in 2016, was criticized for not campaigning there more frequently and ceding it — albeit narrowly — to Donald Trump that year.</w:t>
      </w:r>
    </w:p>
    <w:p w14:paraId="28D16A77" w14:textId="77777777" w:rsidR="00A23AD5" w:rsidRPr="002E2877" w:rsidRDefault="00A23AD5" w:rsidP="00A23AD5">
      <w:pPr>
        <w:rPr>
          <w:rStyle w:val="StyleUnderline"/>
        </w:rPr>
      </w:pPr>
      <w:r w:rsidRPr="00F45771">
        <w:rPr>
          <w:sz w:val="16"/>
        </w:rPr>
        <w:t xml:space="preserve">Well, </w:t>
      </w:r>
      <w:r w:rsidRPr="002E2877">
        <w:rPr>
          <w:rStyle w:val="StyleUnderline"/>
        </w:rPr>
        <w:t>no one's taking Michigan for granted any more.</w:t>
      </w:r>
    </w:p>
    <w:p w14:paraId="04EE15CD" w14:textId="77777777" w:rsidR="00A23AD5" w:rsidRPr="00F45771" w:rsidRDefault="00A23AD5" w:rsidP="00A23AD5">
      <w:pPr>
        <w:rPr>
          <w:sz w:val="16"/>
        </w:rPr>
      </w:pPr>
      <w:r w:rsidRPr="00F45771">
        <w:rPr>
          <w:sz w:val="16"/>
        </w:rPr>
        <w:t>Former President Trump has made three visits to the state in the last 2½ months, with rallies in Oakland and Saginaw counties and a news conference on immigration in Grand Rapids. President Joe Biden has made two decidedly more low-key visits with UAW members in Warren in February and at a private residence and a golf club in Saginaw in March. But Vice President Kamala Harris has been here as well, at a reproductive rights roundtable in Grand Rapids, and she's coming to Detroit on Monday to talk about the administration's economic agenda. And Biden will be speaking at the Detroit NAACP's Fight for Freedom Fund dinner on May 19 that is expected to attract thousands of people to Huntington Place.</w:t>
      </w:r>
    </w:p>
    <w:p w14:paraId="3CC70049" w14:textId="77777777" w:rsidR="00A23AD5" w:rsidRPr="00F45771" w:rsidRDefault="00A23AD5" w:rsidP="00A23AD5">
      <w:pPr>
        <w:rPr>
          <w:sz w:val="16"/>
        </w:rPr>
      </w:pPr>
      <w:r w:rsidRPr="00F45771">
        <w:rPr>
          <w:sz w:val="16"/>
        </w:rPr>
        <w:t>Six months out from the Nov. 5 election, campaign ads in the state have been picking up as well.</w:t>
      </w:r>
    </w:p>
    <w:p w14:paraId="3962CDCE" w14:textId="77777777" w:rsidR="00A23AD5" w:rsidRPr="00F45771" w:rsidRDefault="00A23AD5" w:rsidP="00A23AD5">
      <w:pPr>
        <w:rPr>
          <w:sz w:val="16"/>
        </w:rPr>
      </w:pPr>
      <w:r w:rsidRPr="00F45771">
        <w:rPr>
          <w:sz w:val="16"/>
        </w:rPr>
        <w:t>[image omitted]</w:t>
      </w:r>
    </w:p>
    <w:p w14:paraId="1E7E3726" w14:textId="77777777" w:rsidR="00A23AD5" w:rsidRPr="00F45771" w:rsidRDefault="00A23AD5" w:rsidP="00A23AD5">
      <w:pPr>
        <w:rPr>
          <w:sz w:val="16"/>
        </w:rPr>
      </w:pPr>
      <w:r w:rsidRPr="00F45771">
        <w:rPr>
          <w:sz w:val="16"/>
        </w:rPr>
        <w:t xml:space="preserve">Is all this activity unusual? This early in a presidential election, it absolutely is. Usually, it would be fall before the state would be showered with so much personal attention. But it's not unusual given that it's increasingly looking like </w:t>
      </w:r>
      <w:r w:rsidRPr="002E2877">
        <w:rPr>
          <w:rStyle w:val="StyleUnderline"/>
        </w:rPr>
        <w:t xml:space="preserve">Michigan may — and this is not an exaggeration — </w:t>
      </w:r>
      <w:r w:rsidRPr="002E2877">
        <w:rPr>
          <w:rStyle w:val="Emphasis"/>
        </w:rPr>
        <w:t>decide the election</w:t>
      </w:r>
      <w:r w:rsidRPr="002E2877">
        <w:rPr>
          <w:rStyle w:val="StyleUnderline"/>
        </w:rPr>
        <w:t>.</w:t>
      </w:r>
    </w:p>
    <w:p w14:paraId="6B166214" w14:textId="77777777" w:rsidR="00A23AD5" w:rsidRPr="00F45771" w:rsidRDefault="00A23AD5" w:rsidP="00A23AD5">
      <w:pPr>
        <w:rPr>
          <w:sz w:val="16"/>
        </w:rPr>
      </w:pPr>
      <w:r w:rsidRPr="00F45771">
        <w:rPr>
          <w:sz w:val="16"/>
        </w:rPr>
        <w:t xml:space="preserve">"I don't know if there is a shade of purple deeper than Michigan is," said Jamaine Dickens, a Detroit-based political consultant. "If I'm Trump, I'm thinking, I've won Michigan before and I can win Michigan again. As for Biden, the community is really polarized over the (Israel-Hamas) conflict. ... </w:t>
      </w:r>
      <w:r w:rsidRPr="009F0335">
        <w:rPr>
          <w:rStyle w:val="StyleUnderline"/>
        </w:rPr>
        <w:t>Anything's possible</w:t>
      </w:r>
      <w:r w:rsidRPr="00F45771">
        <w:rPr>
          <w:sz w:val="16"/>
        </w:rPr>
        <w:t>."</w:t>
      </w:r>
    </w:p>
    <w:p w14:paraId="54BD78B9" w14:textId="77777777" w:rsidR="00A23AD5" w:rsidRPr="00F45771" w:rsidRDefault="00A23AD5" w:rsidP="00A23AD5">
      <w:pPr>
        <w:rPr>
          <w:sz w:val="16"/>
        </w:rPr>
      </w:pPr>
      <w:r w:rsidRPr="00F45771">
        <w:rPr>
          <w:sz w:val="16"/>
        </w:rPr>
        <w:t>This week, in the Atlantic magazine, political analyst Ron Brownstein wrote about the election, focusing particular attention on Michigan, noting that Biden has struggled in polls despite it typically being considered the most-Democratic leaning of the so-called Rust Belt swing states that include Pennsylvania and Wisconsin. Brownstein said Biden — who beat Trump in Michigan by about 154,000 votes, or just under 3 percentage points in 2020 — has been "whipsawed by defections among multiple groups Democrats rely on, including Arab Americans, auto workers, young people and Black Americans."</w:t>
      </w:r>
    </w:p>
    <w:p w14:paraId="03CD3AC9" w14:textId="77777777" w:rsidR="00A23AD5" w:rsidRPr="00F45771" w:rsidRDefault="00A23AD5" w:rsidP="00A23AD5">
      <w:pPr>
        <w:rPr>
          <w:sz w:val="16"/>
        </w:rPr>
      </w:pPr>
      <w:r w:rsidRPr="001271A6">
        <w:rPr>
          <w:rStyle w:val="StyleUnderline"/>
        </w:rPr>
        <w:t>No one believes that Michigan is out of reach for Biden, far from it</w:t>
      </w:r>
      <w:r w:rsidRPr="00F45771">
        <w:rPr>
          <w:sz w:val="16"/>
        </w:rPr>
        <w:t>. His campaign has poured resources and personnel into the state for voter outreach, get-out-the-vote efforts and blunting Trump's messages through copious ads from his own campaign fund, as well as other Democratic political organizations in the media at every turn. While the Trump campaign is said to have recently begun creating such infrastructure in Michigan, it hasn't been nearly as active, relying instead largely on surrogates, social media and the candidate himself.</w:t>
      </w:r>
    </w:p>
    <w:p w14:paraId="7354E1DF" w14:textId="77777777" w:rsidR="00A23AD5" w:rsidRPr="00F45771" w:rsidRDefault="00A23AD5" w:rsidP="00A23AD5">
      <w:pPr>
        <w:rPr>
          <w:sz w:val="16"/>
        </w:rPr>
      </w:pPr>
      <w:r w:rsidRPr="001271A6">
        <w:rPr>
          <w:rStyle w:val="StyleUnderline"/>
        </w:rPr>
        <w:t xml:space="preserve">"You </w:t>
      </w:r>
      <w:r w:rsidRPr="001271A6">
        <w:rPr>
          <w:rStyle w:val="Emphasis"/>
        </w:rPr>
        <w:t>can’t win without Michigan</w:t>
      </w:r>
      <w:r w:rsidRPr="00F45771">
        <w:rPr>
          <w:sz w:val="16"/>
        </w:rPr>
        <w:t>," said Michigan-based Democratic political consultant Jill Alper. "So, visit early, visit often, visit always. Leave an advance team on the ground. And organize every inch."</w:t>
      </w:r>
    </w:p>
    <w:p w14:paraId="1A6A1256" w14:textId="77777777" w:rsidR="00A23AD5" w:rsidRPr="00F45771" w:rsidRDefault="00A23AD5" w:rsidP="00A23AD5">
      <w:pPr>
        <w:rPr>
          <w:sz w:val="16"/>
        </w:rPr>
      </w:pPr>
      <w:r w:rsidRPr="001271A6">
        <w:rPr>
          <w:rStyle w:val="StyleUnderline"/>
        </w:rPr>
        <w:t>Recent polls also have shown the race tightening in Michigan from where it appeared to be late last year</w:t>
      </w:r>
      <w:r w:rsidRPr="00F45771">
        <w:rPr>
          <w:sz w:val="16"/>
        </w:rPr>
        <w:t xml:space="preserve"> and early this year when Trump had a wider lead, in some cases by as many as 8 to 10 points. Despite Trump's claims to the contrary, his average lead has dropped to about 1 point — well within the margin of error and a virtual tie — and some recent polls have shown Biden narrowly ahead (though, again, within the margin of error).</w:t>
      </w:r>
    </w:p>
    <w:p w14:paraId="724E3D7D" w14:textId="77777777" w:rsidR="00A23AD5" w:rsidRPr="00F45771" w:rsidRDefault="00A23AD5" w:rsidP="00A23AD5">
      <w:pPr>
        <w:rPr>
          <w:sz w:val="16"/>
        </w:rPr>
      </w:pPr>
      <w:r w:rsidRPr="00F45771">
        <w:rPr>
          <w:sz w:val="16"/>
        </w:rPr>
        <w:t>[image omitted]</w:t>
      </w:r>
    </w:p>
    <w:p w14:paraId="3E99D2DB" w14:textId="77777777" w:rsidR="00A23AD5" w:rsidRPr="00F45771" w:rsidRDefault="00A23AD5" w:rsidP="00A23AD5">
      <w:pPr>
        <w:rPr>
          <w:sz w:val="16"/>
        </w:rPr>
      </w:pPr>
      <w:r w:rsidRPr="00F45771">
        <w:rPr>
          <w:sz w:val="16"/>
        </w:rPr>
        <w:t>That, by itself, doesn't explain why Michigan would be so important. What does is the national circumstances that Biden and Trump face in this year's election and the reality of Electoral College math.</w:t>
      </w:r>
    </w:p>
    <w:p w14:paraId="2E3AEB5C" w14:textId="77777777" w:rsidR="00A23AD5" w:rsidRPr="00F45771" w:rsidRDefault="00A23AD5" w:rsidP="00A23AD5">
      <w:pPr>
        <w:rPr>
          <w:sz w:val="16"/>
        </w:rPr>
      </w:pPr>
      <w:r w:rsidRPr="00F45771">
        <w:rPr>
          <w:sz w:val="16"/>
        </w:rPr>
        <w:t>Here it is in a nutshell: Four years ago, Biden won — and let's get this out of the way here, there is no credible evidence that he did not, no matter what Trump and his allies claim — a host of swing states, a group that for this story we'll limit to Michigan, Pennsylvania, Wisconsin, Nevada, Arizona and Georgia. That, plus all the other state outcomes, gave Biden an Electoral College victory over Trump of 306-232. A president needs 270 Electoral College votes to win.</w:t>
      </w:r>
    </w:p>
    <w:p w14:paraId="2563ED0F" w14:textId="77777777" w:rsidR="00A23AD5" w:rsidRPr="00F45771" w:rsidRDefault="00A23AD5" w:rsidP="00A23AD5">
      <w:pPr>
        <w:rPr>
          <w:sz w:val="16"/>
        </w:rPr>
      </w:pPr>
      <w:r w:rsidRPr="00F45771">
        <w:rPr>
          <w:sz w:val="16"/>
        </w:rPr>
        <w:t>This year, Arizona and Georgia, traditionally far more Republican-leaning states, appear as if they could be more difficult targets for Biden to capture again. Nevada, too, has appeared to be swinging more strongly toward Trump. Democratic hopes of flipping North Carolina and Florida, while possible, are long shots in an environment where Biden is still suffering from poor favorability ratings.</w:t>
      </w:r>
    </w:p>
    <w:p w14:paraId="058A1A9D" w14:textId="77777777" w:rsidR="00A23AD5" w:rsidRPr="00F45771" w:rsidRDefault="00A23AD5" w:rsidP="00A23AD5">
      <w:pPr>
        <w:rPr>
          <w:sz w:val="16"/>
        </w:rPr>
      </w:pPr>
      <w:r w:rsidRPr="005A5196">
        <w:rPr>
          <w:rStyle w:val="StyleUnderline"/>
        </w:rPr>
        <w:t>If Arizona, Georgia and Nevada go red, that gives Trump an Electoral College margin of 268 to 226</w:t>
      </w:r>
      <w:r w:rsidRPr="00F45771">
        <w:rPr>
          <w:sz w:val="16"/>
        </w:rPr>
        <w:t xml:space="preserve">, all else staying as it did in 2020 and not yet factoring in Michigan, Pennsylvania and Wisconsin. </w:t>
      </w:r>
      <w:r w:rsidRPr="005A5196">
        <w:rPr>
          <w:rStyle w:val="StyleUnderline"/>
        </w:rPr>
        <w:t>But that means Biden has to run the table in those states to get to exactly 270. Trump only has to win one of them.</w:t>
      </w:r>
      <w:r w:rsidRPr="00F45771">
        <w:rPr>
          <w:sz w:val="16"/>
        </w:rPr>
        <w:t xml:space="preserve"> (You can play around with Electoral College combinations at www.270towin.com).</w:t>
      </w:r>
    </w:p>
    <w:p w14:paraId="1E2BBB6D" w14:textId="77777777" w:rsidR="00A23AD5" w:rsidRPr="00F45771" w:rsidRDefault="00A23AD5" w:rsidP="00A23AD5">
      <w:pPr>
        <w:rPr>
          <w:sz w:val="16"/>
        </w:rPr>
      </w:pPr>
      <w:r w:rsidRPr="00F45771">
        <w:rPr>
          <w:sz w:val="16"/>
        </w:rPr>
        <w:t xml:space="preserve">And </w:t>
      </w:r>
      <w:r w:rsidRPr="005A5196">
        <w:rPr>
          <w:rStyle w:val="StyleUnderline"/>
        </w:rPr>
        <w:t xml:space="preserve">Michigan has, for months, looked like the one that might be </w:t>
      </w:r>
      <w:r w:rsidRPr="005A5196">
        <w:rPr>
          <w:rStyle w:val="Emphasis"/>
        </w:rPr>
        <w:t>most likely to flip</w:t>
      </w:r>
      <w:r w:rsidRPr="00F45771">
        <w:rPr>
          <w:sz w:val="16"/>
        </w:rPr>
        <w:t>.</w:t>
      </w:r>
    </w:p>
    <w:p w14:paraId="6BEF4586" w14:textId="77777777" w:rsidR="00A23AD5" w:rsidRDefault="00A23AD5" w:rsidP="00A23AD5">
      <w:pPr>
        <w:pStyle w:val="Heading4"/>
      </w:pPr>
      <w:r>
        <w:t>IP is used to crack down on unions --- flips Michigan.</w:t>
      </w:r>
    </w:p>
    <w:p w14:paraId="554B0AE8" w14:textId="77777777" w:rsidR="00A23AD5" w:rsidRPr="004D21F8" w:rsidRDefault="00A23AD5" w:rsidP="00A23AD5">
      <w:r>
        <w:t xml:space="preserve">Kyle </w:t>
      </w:r>
      <w:r w:rsidRPr="001D34BF">
        <w:rPr>
          <w:rStyle w:val="Style13ptBold"/>
        </w:rPr>
        <w:t>Jahner and</w:t>
      </w:r>
      <w:r>
        <w:t xml:space="preserve"> Robert </w:t>
      </w:r>
      <w:r w:rsidRPr="001D34BF">
        <w:rPr>
          <w:rStyle w:val="Style13ptBold"/>
        </w:rPr>
        <w:t>Iafolla</w:t>
      </w:r>
      <w:r>
        <w:t xml:space="preserve"> 7-31-20</w:t>
      </w:r>
      <w:r w:rsidRPr="001D34BF">
        <w:rPr>
          <w:rStyle w:val="Style13ptBold"/>
        </w:rPr>
        <w:t>23</w:t>
      </w:r>
      <w:r>
        <w:t xml:space="preserve">, Kyle Jahner covers intellectual property for Bloomberg Law, copyright and trademark law in particular. Robert Ialfolla is a senior legal reporter at Bloomberg Law. “Trader Joe’s Launches Trademark Fight Amid Wider Union Battles” [Bloomberg Law] </w:t>
      </w:r>
      <w:hyperlink r:id="rId14" w:history="1">
        <w:r w:rsidRPr="00EC761F">
          <w:rPr>
            <w:rStyle w:val="Hyperlink"/>
          </w:rPr>
          <w:t>https://news.bloomberglaw.com/ip-law/trader-joes-launches-trademark-fight-amid-wider-union-battles</w:t>
        </w:r>
      </w:hyperlink>
      <w:r>
        <w:t xml:space="preserve"> /MDC</w:t>
      </w:r>
    </w:p>
    <w:p w14:paraId="3AEE4F68" w14:textId="77777777" w:rsidR="00A23AD5" w:rsidRPr="005B7CB8" w:rsidRDefault="00A23AD5" w:rsidP="00A23AD5">
      <w:pPr>
        <w:rPr>
          <w:sz w:val="16"/>
        </w:rPr>
      </w:pPr>
      <w:r w:rsidRPr="005B7CB8">
        <w:rPr>
          <w:sz w:val="16"/>
        </w:rPr>
        <w:t xml:space="preserve">Trader Joe’s Co.'s recent </w:t>
      </w:r>
      <w:r w:rsidRPr="00320E54">
        <w:rPr>
          <w:rStyle w:val="StyleUnderline"/>
        </w:rPr>
        <w:t>trademark lawsuit against a union treads into the murky intersection of intellectual property and labor law</w:t>
      </w:r>
      <w:r w:rsidRPr="005B7CB8">
        <w:rPr>
          <w:sz w:val="16"/>
        </w:rPr>
        <w:t xml:space="preserve">, potentially </w:t>
      </w:r>
      <w:r w:rsidRPr="00320E54">
        <w:rPr>
          <w:rStyle w:val="StyleUnderline"/>
        </w:rPr>
        <w:t>testing the strength of the company’s infringement claim</w:t>
      </w:r>
      <w:r w:rsidRPr="005B7CB8">
        <w:rPr>
          <w:sz w:val="16"/>
        </w:rPr>
        <w:t>s and the workers’ argument that the litigation amounts to retribution.</w:t>
      </w:r>
    </w:p>
    <w:p w14:paraId="63691C8D" w14:textId="77777777" w:rsidR="00A23AD5" w:rsidRPr="005B7CB8" w:rsidRDefault="00A23AD5" w:rsidP="00A23AD5">
      <w:pPr>
        <w:rPr>
          <w:sz w:val="16"/>
        </w:rPr>
      </w:pPr>
      <w:r w:rsidRPr="005B7CB8">
        <w:rPr>
          <w:sz w:val="16"/>
        </w:rPr>
        <w:t>Trader Joe’s United, which formed last year and represents some of the grocery chain’s employees in three states, faces trademark claims over merchandise graphically bearing the company’s trademarks that go beyond identifying the union. The grocer’s complaint, filed in California federal court earlier this month, says the “purely commercial” sales “to the public is irreparably harming.”</w:t>
      </w:r>
    </w:p>
    <w:p w14:paraId="527929E8" w14:textId="77777777" w:rsidR="00A23AD5" w:rsidRPr="005B7CB8" w:rsidRDefault="00A23AD5" w:rsidP="00A23AD5">
      <w:pPr>
        <w:rPr>
          <w:sz w:val="16"/>
        </w:rPr>
      </w:pPr>
      <w:r w:rsidRPr="005B7CB8">
        <w:rPr>
          <w:sz w:val="16"/>
        </w:rPr>
        <w:t>The union called the lawsuit “retaliation” and “simply one more act of union-busting.”</w:t>
      </w:r>
    </w:p>
    <w:p w14:paraId="0D499D93" w14:textId="77777777" w:rsidR="00A23AD5" w:rsidRPr="005B7CB8" w:rsidRDefault="00A23AD5" w:rsidP="00A23AD5">
      <w:pPr>
        <w:rPr>
          <w:sz w:val="16"/>
        </w:rPr>
      </w:pPr>
      <w:r w:rsidRPr="005B7CB8">
        <w:rPr>
          <w:sz w:val="16"/>
        </w:rPr>
        <w:t>The dispute comes amid a continued wave of labor organizing, with several newer unions incorporating company names in their monikers, such as the Amazon Labor Union, Starbucks Workers United, and Apple Retail Union. Medieval Times USA last year brought trademark infringement accusations against a union.</w:t>
      </w:r>
    </w:p>
    <w:p w14:paraId="5C2EC048" w14:textId="77777777" w:rsidR="00A23AD5" w:rsidRPr="005B7CB8" w:rsidRDefault="00A23AD5" w:rsidP="00A23AD5">
      <w:pPr>
        <w:rPr>
          <w:sz w:val="16"/>
        </w:rPr>
      </w:pPr>
      <w:r w:rsidRPr="005B7CB8">
        <w:rPr>
          <w:sz w:val="16"/>
        </w:rPr>
        <w:t>The Trader Joe’s dispute will turn on how a union-company relationship will affect a consumer confusion analysis—used to determine infringement—and whether First Amendment free speech rights will offer the union a defense. Shifting interpretations of labor law and whether employees can use a company’s marks add further wrinkles.</w:t>
      </w:r>
    </w:p>
    <w:p w14:paraId="0893669F" w14:textId="77777777" w:rsidR="00A23AD5" w:rsidRPr="005B7CB8" w:rsidRDefault="00A23AD5" w:rsidP="00A23AD5">
      <w:pPr>
        <w:rPr>
          <w:sz w:val="16"/>
        </w:rPr>
      </w:pPr>
      <w:r w:rsidRPr="005B7CB8">
        <w:rPr>
          <w:sz w:val="16"/>
        </w:rPr>
        <w:t xml:space="preserve">Those </w:t>
      </w:r>
      <w:r w:rsidRPr="00C36486">
        <w:rPr>
          <w:rStyle w:val="StyleUnderline"/>
        </w:rPr>
        <w:t>questions aren’t particularly well-trodden legal areas</w:t>
      </w:r>
      <w:r w:rsidRPr="005B7CB8">
        <w:rPr>
          <w:sz w:val="16"/>
        </w:rPr>
        <w:t xml:space="preserve"> in the specific context of company-versus-union trademark disputes, attorneys and academics said.</w:t>
      </w:r>
    </w:p>
    <w:p w14:paraId="19D49AC9" w14:textId="77777777" w:rsidR="00A23AD5" w:rsidRPr="005B7CB8" w:rsidRDefault="00A23AD5" w:rsidP="00A23AD5">
      <w:pPr>
        <w:rPr>
          <w:sz w:val="16"/>
        </w:rPr>
      </w:pPr>
      <w:r w:rsidRPr="005B7CB8">
        <w:rPr>
          <w:sz w:val="16"/>
        </w:rPr>
        <w:t>“You would think there’d be a straightforward answer, but there’s not,” said intellectual property law professor William McGeveran of the University of Minnesota.</w:t>
      </w:r>
    </w:p>
    <w:p w14:paraId="0C42CD44" w14:textId="77777777" w:rsidR="00A23AD5" w:rsidRPr="005B7CB8" w:rsidRDefault="00A23AD5" w:rsidP="00A23AD5">
      <w:pPr>
        <w:rPr>
          <w:sz w:val="16"/>
        </w:rPr>
      </w:pPr>
      <w:r w:rsidRPr="005B7CB8">
        <w:rPr>
          <w:sz w:val="16"/>
        </w:rPr>
        <w:t>That uncertainty and the fact-specific nature of trademark disputes makes venturing into that territory an expensive proposition, which can disadvantage the union, McGeveran said.</w:t>
      </w:r>
    </w:p>
    <w:p w14:paraId="79C95EAD" w14:textId="77777777" w:rsidR="00A23AD5" w:rsidRPr="005B7CB8" w:rsidRDefault="00A23AD5" w:rsidP="00A23AD5">
      <w:pPr>
        <w:rPr>
          <w:sz w:val="16"/>
        </w:rPr>
      </w:pPr>
      <w:r w:rsidRPr="005B7CB8">
        <w:rPr>
          <w:sz w:val="16"/>
        </w:rPr>
        <w:t>The facts in the Trader Joe’s case appear to leave both sides enough arguments to get past summary judgment and to trial, IP attorney Kenneth G. Parker of Haynes and Boone LLP said of the “once in a lifetime case.” But that’s assuming the parties locked in a labor dispute wanted to litigate the merits of the trademark claims to the finish, he said.</w:t>
      </w:r>
    </w:p>
    <w:p w14:paraId="3D41FCCC" w14:textId="77777777" w:rsidR="00A23AD5" w:rsidRPr="005B7CB8" w:rsidRDefault="00A23AD5" w:rsidP="00A23AD5">
      <w:pPr>
        <w:rPr>
          <w:sz w:val="16"/>
        </w:rPr>
      </w:pPr>
      <w:r w:rsidRPr="005B7CB8">
        <w:rPr>
          <w:sz w:val="16"/>
        </w:rPr>
        <w:t>“</w:t>
      </w:r>
      <w:r w:rsidRPr="00710189">
        <w:rPr>
          <w:rStyle w:val="StyleUnderline"/>
        </w:rPr>
        <w:t xml:space="preserve">There’s a </w:t>
      </w:r>
      <w:r w:rsidRPr="00710189">
        <w:rPr>
          <w:rStyle w:val="Emphasis"/>
        </w:rPr>
        <w:t>larger battlefield</w:t>
      </w:r>
      <w:r w:rsidRPr="00710189">
        <w:rPr>
          <w:rStyle w:val="StyleUnderline"/>
        </w:rPr>
        <w:t xml:space="preserve"> associated with this case</w:t>
      </w:r>
      <w:r w:rsidRPr="005B7CB8">
        <w:rPr>
          <w:sz w:val="16"/>
        </w:rPr>
        <w:t>. And I think what’s going on in that larger battlefield is going to dictate what happens in this case,” Parker said.</w:t>
      </w:r>
    </w:p>
    <w:p w14:paraId="278BF1CE" w14:textId="77777777" w:rsidR="00A23AD5" w:rsidRPr="005B7CB8" w:rsidRDefault="00A23AD5" w:rsidP="00A23AD5">
      <w:pPr>
        <w:rPr>
          <w:sz w:val="16"/>
        </w:rPr>
      </w:pPr>
      <w:r w:rsidRPr="005B7CB8">
        <w:rPr>
          <w:sz w:val="16"/>
        </w:rPr>
        <w:t>Consumers United in Confusion?</w:t>
      </w:r>
    </w:p>
    <w:p w14:paraId="3EC8418E" w14:textId="77777777" w:rsidR="00A23AD5" w:rsidRPr="005B7CB8" w:rsidRDefault="00A23AD5" w:rsidP="00A23AD5">
      <w:pPr>
        <w:rPr>
          <w:sz w:val="16"/>
        </w:rPr>
      </w:pPr>
      <w:r w:rsidRPr="005B7CB8">
        <w:rPr>
          <w:sz w:val="16"/>
        </w:rPr>
        <w:t>The doctrine of nominative fair use, which protects referential use of trademarks, lets unions like Trader Joe’s United use the company name to identify themselves, lawyers say. But the union has also sold reusable tote bags, apparel, mugs, and buttons that include the font from Trader Joe’s trademark as well as other design elements.</w:t>
      </w:r>
    </w:p>
    <w:p w14:paraId="2387B6A2" w14:textId="77777777" w:rsidR="00A23AD5" w:rsidRPr="005B7CB8" w:rsidRDefault="00A23AD5" w:rsidP="00A23AD5">
      <w:pPr>
        <w:rPr>
          <w:sz w:val="16"/>
        </w:rPr>
      </w:pPr>
      <w:r w:rsidRPr="005B7CB8">
        <w:rPr>
          <w:sz w:val="16"/>
        </w:rPr>
        <w:t>“It gets trickier when they start selling merchandise that appears to bear a logo, the trade dress, that circle with the stylized font,” IP professor Elizabeth A. Rowe of the University of Virginia said. “It’s sort of in the eye of the beholder and eye of the fact finder how similar they are.”</w:t>
      </w:r>
    </w:p>
    <w:p w14:paraId="28763AB9" w14:textId="77777777" w:rsidR="00A23AD5" w:rsidRPr="005B7CB8" w:rsidRDefault="00A23AD5" w:rsidP="00A23AD5">
      <w:pPr>
        <w:rPr>
          <w:sz w:val="16"/>
        </w:rPr>
      </w:pPr>
      <w:r w:rsidRPr="005B7CB8">
        <w:rPr>
          <w:sz w:val="16"/>
        </w:rPr>
        <w:t>“The fact that it’s a union, it’s significant. But it’s an entity, and it’s selling stuff like a retail store,” said IP attorney Rod S. Berman of Jeffer Mangels Butler &amp; Mitchell LLP. “I think it’s infringing, not 100% clear.”</w:t>
      </w:r>
    </w:p>
    <w:p w14:paraId="5AB784D3" w14:textId="77777777" w:rsidR="00A23AD5" w:rsidRPr="005B7CB8" w:rsidRDefault="00A23AD5" w:rsidP="00A23AD5">
      <w:pPr>
        <w:rPr>
          <w:sz w:val="16"/>
        </w:rPr>
      </w:pPr>
      <w:r w:rsidRPr="005B7CB8">
        <w:rPr>
          <w:sz w:val="16"/>
        </w:rPr>
        <w:t>The confusion question that emerges includes whether the average consumer would see union merchandise and automatically realize the company had no association with it. That could hinge on how the query is framed for the particular relevant consumers. Rowe also said “context is often very important,” including how prominent the company’s name is relative to the union aspect.</w:t>
      </w:r>
    </w:p>
    <w:p w14:paraId="4D6F86A4" w14:textId="77777777" w:rsidR="00A23AD5" w:rsidRPr="005B7CB8" w:rsidRDefault="00A23AD5" w:rsidP="00A23AD5">
      <w:pPr>
        <w:rPr>
          <w:sz w:val="16"/>
        </w:rPr>
      </w:pPr>
      <w:r w:rsidRPr="005B7CB8">
        <w:rPr>
          <w:sz w:val="16"/>
        </w:rPr>
        <w:t>One thing that may hurt the union’s confusion argument may be its choice to use “United” rather than “Union,” Parker said.</w:t>
      </w:r>
    </w:p>
    <w:p w14:paraId="4A8D224F" w14:textId="77777777" w:rsidR="00A23AD5" w:rsidRPr="005B7CB8" w:rsidRDefault="00A23AD5" w:rsidP="00A23AD5">
      <w:pPr>
        <w:rPr>
          <w:sz w:val="16"/>
        </w:rPr>
      </w:pPr>
      <w:r w:rsidRPr="005B7CB8">
        <w:rPr>
          <w:sz w:val="16"/>
        </w:rPr>
        <w:t>“If it said ‘Union,’ there probably wouldn’t be a confusion case,” Parker said. “United is the name of the union, but united is also an adjective. It creates an impression that Trader Joe’s is united by something, about some cause.”</w:t>
      </w:r>
    </w:p>
    <w:p w14:paraId="236A1DA6" w14:textId="77777777" w:rsidR="00A23AD5" w:rsidRPr="005B7CB8" w:rsidRDefault="00A23AD5" w:rsidP="00A23AD5">
      <w:pPr>
        <w:rPr>
          <w:sz w:val="16"/>
        </w:rPr>
      </w:pPr>
      <w:r w:rsidRPr="005B7CB8">
        <w:rPr>
          <w:sz w:val="16"/>
        </w:rPr>
        <w:t>But McGeveran said selling the goods at a union website or at union event makes consumer confusion extremely unlikely. In addition, he said the First Amendment should factor in strongly.</w:t>
      </w:r>
    </w:p>
    <w:p w14:paraId="390020D4" w14:textId="77777777" w:rsidR="00A23AD5" w:rsidRPr="005B7CB8" w:rsidRDefault="00A23AD5" w:rsidP="00A23AD5">
      <w:pPr>
        <w:rPr>
          <w:sz w:val="16"/>
        </w:rPr>
      </w:pPr>
      <w:r w:rsidRPr="005B7CB8">
        <w:rPr>
          <w:sz w:val="16"/>
        </w:rPr>
        <w:t>Whether it’s selling gear or giving it away, the union is clearly voicing criticism of the company even if it’s not so obvious as saying “Trader Joe’s Sucks,” he said.</w:t>
      </w:r>
    </w:p>
    <w:p w14:paraId="54F82F58" w14:textId="77777777" w:rsidR="00A23AD5" w:rsidRPr="005B7CB8" w:rsidRDefault="00A23AD5" w:rsidP="00A23AD5">
      <w:pPr>
        <w:rPr>
          <w:sz w:val="16"/>
        </w:rPr>
      </w:pPr>
      <w:r w:rsidRPr="005B7CB8">
        <w:rPr>
          <w:sz w:val="16"/>
        </w:rPr>
        <w:t>“There shouldn’t be a requirement for how you refer to a mark-holder, that you have to be extremely blatant or get silenced,” he said.</w:t>
      </w:r>
    </w:p>
    <w:p w14:paraId="503D2400" w14:textId="77777777" w:rsidR="00A23AD5" w:rsidRPr="005B7CB8" w:rsidRDefault="00A23AD5" w:rsidP="00A23AD5">
      <w:pPr>
        <w:rPr>
          <w:sz w:val="16"/>
        </w:rPr>
      </w:pPr>
      <w:r w:rsidRPr="005B7CB8">
        <w:rPr>
          <w:sz w:val="16"/>
        </w:rPr>
        <w:t>Trader Joe’s didn’t respond to a request for comment.</w:t>
      </w:r>
    </w:p>
    <w:p w14:paraId="549AF674" w14:textId="77777777" w:rsidR="00A23AD5" w:rsidRPr="005B7CB8" w:rsidRDefault="00A23AD5" w:rsidP="00A23AD5">
      <w:pPr>
        <w:rPr>
          <w:sz w:val="16"/>
        </w:rPr>
      </w:pPr>
      <w:r w:rsidRPr="005B7CB8">
        <w:rPr>
          <w:sz w:val="16"/>
        </w:rPr>
        <w:t>Court-Ordered Blocks</w:t>
      </w:r>
    </w:p>
    <w:p w14:paraId="57EDB3E7" w14:textId="77777777" w:rsidR="00A23AD5" w:rsidRPr="005B7CB8" w:rsidRDefault="00A23AD5" w:rsidP="00A23AD5">
      <w:pPr>
        <w:rPr>
          <w:sz w:val="16"/>
        </w:rPr>
      </w:pPr>
      <w:r w:rsidRPr="005B7CB8">
        <w:rPr>
          <w:sz w:val="16"/>
        </w:rPr>
        <w:t>While mere confusion is enough to establish infringement, if the store wants to block Trader Joe’s United’s merchandise sales, it would have to establish irreparable harm to secure a court injunction, Parker said. If Trader Joe’s claims the bags cause false association with the union, it would undercut its consumer confusion argument for its infringement claim.</w:t>
      </w:r>
    </w:p>
    <w:p w14:paraId="551B971C" w14:textId="77777777" w:rsidR="00A23AD5" w:rsidRPr="005B7CB8" w:rsidRDefault="00A23AD5" w:rsidP="00A23AD5">
      <w:pPr>
        <w:rPr>
          <w:sz w:val="16"/>
        </w:rPr>
      </w:pPr>
      <w:r w:rsidRPr="005B7CB8">
        <w:rPr>
          <w:sz w:val="16"/>
        </w:rPr>
        <w:t>Multiple attorneys said Trader Joe’s would likely argue post-sale confusion, which the US Court of Appeals for the Ninth Circuit has recognized. While initial purchasers of a product may know that a company had nothing to do with the items because of the circumstances of the sale, it’s possible that others see the product being used and wrongly assume a link.</w:t>
      </w:r>
    </w:p>
    <w:p w14:paraId="1E80E01F" w14:textId="77777777" w:rsidR="00A23AD5" w:rsidRPr="005B7CB8" w:rsidRDefault="00A23AD5" w:rsidP="00A23AD5">
      <w:pPr>
        <w:rPr>
          <w:sz w:val="16"/>
        </w:rPr>
      </w:pPr>
      <w:r w:rsidRPr="005B7CB8">
        <w:rPr>
          <w:sz w:val="16"/>
        </w:rPr>
        <w:t>But McGeveran called post-sale confusion “incoherent” and said cases have cast doubt on the entire premise.</w:t>
      </w:r>
    </w:p>
    <w:p w14:paraId="5122BBA9" w14:textId="77777777" w:rsidR="00A23AD5" w:rsidRPr="005B7CB8" w:rsidRDefault="00A23AD5" w:rsidP="00A23AD5">
      <w:pPr>
        <w:rPr>
          <w:sz w:val="16"/>
        </w:rPr>
      </w:pPr>
      <w:r w:rsidRPr="005B7CB8">
        <w:rPr>
          <w:sz w:val="16"/>
        </w:rPr>
        <w:t>Parker added that such confusion would essentially have to be demonstrated outside of the store context, where most would know what the merchandise signifies—plus where employees displaying union gear would be heavily protected by the First Amendment and labor law.</w:t>
      </w:r>
    </w:p>
    <w:p w14:paraId="3C86174A" w14:textId="77777777" w:rsidR="00A23AD5" w:rsidRPr="005B7CB8" w:rsidRDefault="00A23AD5" w:rsidP="00A23AD5">
      <w:pPr>
        <w:rPr>
          <w:sz w:val="16"/>
        </w:rPr>
      </w:pPr>
      <w:r w:rsidRPr="005B7CB8">
        <w:rPr>
          <w:sz w:val="16"/>
        </w:rPr>
        <w:t>“The survey is going to have to be very precise and nuanced,” Parker said of an effort to find evidence of post-sale confusion.</w:t>
      </w:r>
    </w:p>
    <w:p w14:paraId="7F384400" w14:textId="77777777" w:rsidR="00A23AD5" w:rsidRPr="005B7CB8" w:rsidRDefault="00A23AD5" w:rsidP="00A23AD5">
      <w:pPr>
        <w:rPr>
          <w:sz w:val="16"/>
        </w:rPr>
      </w:pPr>
      <w:r w:rsidRPr="005B7CB8">
        <w:rPr>
          <w:sz w:val="16"/>
        </w:rPr>
        <w:t>Labor Landscape</w:t>
      </w:r>
    </w:p>
    <w:p w14:paraId="2C95B733" w14:textId="77777777" w:rsidR="00A23AD5" w:rsidRPr="005B7CB8" w:rsidRDefault="00A23AD5" w:rsidP="00A23AD5">
      <w:pPr>
        <w:rPr>
          <w:sz w:val="16"/>
        </w:rPr>
      </w:pPr>
      <w:r w:rsidRPr="005B7CB8">
        <w:rPr>
          <w:sz w:val="16"/>
        </w:rPr>
        <w:t>As with Medieval Times’ October trademark lawsuit against a union, the Trader Joe’s IP dispute falls within broader labor fights.</w:t>
      </w:r>
    </w:p>
    <w:p w14:paraId="06A1FB78" w14:textId="77777777" w:rsidR="00A23AD5" w:rsidRPr="005B7CB8" w:rsidRDefault="00A23AD5" w:rsidP="00A23AD5">
      <w:pPr>
        <w:rPr>
          <w:sz w:val="16"/>
        </w:rPr>
      </w:pPr>
      <w:r w:rsidRPr="005B7CB8">
        <w:rPr>
          <w:sz w:val="16"/>
        </w:rPr>
        <w:t>Trader Joe’s employees have scored mixed results in their organizing bids nationwide. Some have staged walkouts this summer, and their union has filed dozens of unfair labor practice charges against the company with the National Labor Relations Board. Meanwhile, some Medieval Times workers in California have gone on strike.</w:t>
      </w:r>
    </w:p>
    <w:p w14:paraId="0F38D934" w14:textId="77777777" w:rsidR="00A23AD5" w:rsidRPr="005B7CB8" w:rsidRDefault="00A23AD5" w:rsidP="00A23AD5">
      <w:pPr>
        <w:rPr>
          <w:sz w:val="16"/>
        </w:rPr>
      </w:pPr>
      <w:r w:rsidRPr="005B7CB8">
        <w:rPr>
          <w:sz w:val="16"/>
        </w:rPr>
        <w:t>The Medieval Times trademark case—which has a motion to dismiss pending as the company pushes for immediate discovery—also involves allegedly infringing use of company trademarks and imagery on Medieval Times Performers United merchandise. It also invokes use on a website, social media, and a fundraising performance by members at a brewery.</w:t>
      </w:r>
    </w:p>
    <w:p w14:paraId="12F1529F" w14:textId="77777777" w:rsidR="00A23AD5" w:rsidRPr="005B7CB8" w:rsidRDefault="00A23AD5" w:rsidP="00A23AD5">
      <w:pPr>
        <w:rPr>
          <w:sz w:val="16"/>
        </w:rPr>
      </w:pPr>
      <w:r w:rsidRPr="005B7CB8">
        <w:rPr>
          <w:sz w:val="16"/>
        </w:rPr>
        <w:t>The Medieval Times union’s motion to dismiss accused the company of “weaponizing” the courts “in retaliation” for union activities, adding that such suits are routinely dismissed.</w:t>
      </w:r>
    </w:p>
    <w:p w14:paraId="4EFB501D" w14:textId="77777777" w:rsidR="00A23AD5" w:rsidRPr="005B7CB8" w:rsidRDefault="00A23AD5" w:rsidP="00A23AD5">
      <w:pPr>
        <w:rPr>
          <w:sz w:val="16"/>
        </w:rPr>
      </w:pPr>
      <w:r w:rsidRPr="005B7CB8">
        <w:rPr>
          <w:sz w:val="16"/>
        </w:rPr>
        <w:t>Medieval Times responded that the union was engaging in activity that isn’t protected by labor law and is “what trademark laws are meant to prevent.”</w:t>
      </w:r>
    </w:p>
    <w:p w14:paraId="1A3D44C6" w14:textId="77777777" w:rsidR="00A23AD5" w:rsidRPr="005B7CB8" w:rsidRDefault="00A23AD5" w:rsidP="00A23AD5">
      <w:pPr>
        <w:rPr>
          <w:sz w:val="16"/>
        </w:rPr>
      </w:pPr>
      <w:r w:rsidRPr="006066FA">
        <w:rPr>
          <w:rStyle w:val="StyleUnderline"/>
        </w:rPr>
        <w:t>Employers and unions have wrestled in the past over trademark use</w:t>
      </w:r>
      <w:r w:rsidRPr="005B7CB8">
        <w:rPr>
          <w:sz w:val="16"/>
        </w:rPr>
        <w:t xml:space="preserve">. While unions invoke trademarks in their activities, </w:t>
      </w:r>
      <w:r w:rsidRPr="006066FA">
        <w:rPr>
          <w:rStyle w:val="StyleUnderline"/>
        </w:rPr>
        <w:t xml:space="preserve">employers sometimes endeavor to restrict use of their marks and other IP through workplace rules, </w:t>
      </w:r>
      <w:r w:rsidRPr="005B7CB8">
        <w:rPr>
          <w:sz w:val="16"/>
        </w:rPr>
        <w:t>which can lead to disputes over whether such rules pass legal muster.</w:t>
      </w:r>
    </w:p>
    <w:p w14:paraId="3B842A69" w14:textId="77777777" w:rsidR="00A23AD5" w:rsidRPr="005B7CB8" w:rsidRDefault="00A23AD5" w:rsidP="00A23AD5">
      <w:pPr>
        <w:rPr>
          <w:sz w:val="16"/>
        </w:rPr>
      </w:pPr>
      <w:r w:rsidRPr="005B7CB8">
        <w:rPr>
          <w:sz w:val="16"/>
        </w:rPr>
        <w:t>NLRB’s Stance</w:t>
      </w:r>
    </w:p>
    <w:p w14:paraId="585BC6C0" w14:textId="77777777" w:rsidR="00A23AD5" w:rsidRPr="005B7CB8" w:rsidRDefault="00A23AD5" w:rsidP="00A23AD5">
      <w:pPr>
        <w:rPr>
          <w:sz w:val="16"/>
        </w:rPr>
      </w:pPr>
      <w:r w:rsidRPr="005B7CB8">
        <w:rPr>
          <w:sz w:val="16"/>
        </w:rPr>
        <w:t>The NLRB, which administers federal labor law, assesses employer policies under the legal framework from its 2017 ruling in Boeing. That standard turns on whether the policy in question could interfere with labor law rights, based on a balancing of the potential impact on those rights against an employer’s justification for the rule.</w:t>
      </w:r>
    </w:p>
    <w:p w14:paraId="53E48DF6" w14:textId="77777777" w:rsidR="00A23AD5" w:rsidRPr="005B7CB8" w:rsidRDefault="00A23AD5" w:rsidP="00A23AD5">
      <w:pPr>
        <w:rPr>
          <w:sz w:val="16"/>
        </w:rPr>
      </w:pPr>
      <w:r w:rsidRPr="005B7CB8">
        <w:rPr>
          <w:sz w:val="16"/>
        </w:rPr>
        <w:t>The labor board’s top lawyer during the Trump administration told his deputies in the field that rules prohibiting workers from using the company logo for any reason are presumptively lawful under Boeing. He reasoned in a guidance memo that “usually employees will understand this type of rule as protecting the employer’s intellectual property from commercial and other” uses unrelated to worker activism.</w:t>
      </w:r>
    </w:p>
    <w:p w14:paraId="02270AE3" w14:textId="77777777" w:rsidR="00A23AD5" w:rsidRPr="005B7CB8" w:rsidRDefault="00A23AD5" w:rsidP="00A23AD5">
      <w:pPr>
        <w:rPr>
          <w:sz w:val="16"/>
        </w:rPr>
      </w:pPr>
      <w:r w:rsidRPr="005B7CB8">
        <w:rPr>
          <w:sz w:val="16"/>
        </w:rPr>
        <w:t>But President Joe Biden fired NLRB General Counsel Peter Robb on Inauguration Day. Robb’s temporary replacement then rescinded Robb’s guidance memo on Boeing.</w:t>
      </w:r>
    </w:p>
    <w:p w14:paraId="2ED944E3" w14:textId="77777777" w:rsidR="00A23AD5" w:rsidRPr="005B7CB8" w:rsidRDefault="00A23AD5" w:rsidP="00A23AD5">
      <w:pPr>
        <w:rPr>
          <w:sz w:val="16"/>
        </w:rPr>
      </w:pPr>
      <w:r w:rsidRPr="005B7CB8">
        <w:rPr>
          <w:sz w:val="16"/>
        </w:rPr>
        <w:t>The NLRB has a fully briefed case pending in which the agency’s current GC, Jennifer Abruzzo, calls for replacing the Boeing framework with the more worker-friendly standard that was previously in place. That test focuses on whether a worker would reasonably interpret the rule to bar exercising labor law rights.</w:t>
      </w:r>
    </w:p>
    <w:p w14:paraId="60348890" w14:textId="77777777" w:rsidR="00A23AD5" w:rsidRPr="005B7CB8" w:rsidRDefault="00A23AD5" w:rsidP="00A23AD5">
      <w:pPr>
        <w:rPr>
          <w:sz w:val="16"/>
        </w:rPr>
      </w:pPr>
      <w:r w:rsidRPr="005B7CB8">
        <w:rPr>
          <w:sz w:val="16"/>
        </w:rPr>
        <w:t>Employer rules prohibiting the use of their trademarks are unlikely to survive NLRB review under that standard if it’s revived, said Steven Suflas, a management-side attorney with Holland &amp; Hart LLP.</w:t>
      </w:r>
    </w:p>
    <w:p w14:paraId="5A67F3D2" w14:textId="77777777" w:rsidR="00A23AD5" w:rsidRPr="005B7CB8" w:rsidRDefault="00A23AD5" w:rsidP="00A23AD5">
      <w:pPr>
        <w:rPr>
          <w:sz w:val="16"/>
        </w:rPr>
      </w:pPr>
      <w:r w:rsidRPr="005B7CB8">
        <w:rPr>
          <w:sz w:val="16"/>
        </w:rPr>
        <w:t>“Disney sues mom and pop bakeries who use Mickey Mouse on cakes, but all of a sudden, unions will be able to,” said Suflas, who litigated a trademark case at the NLRB. “It leaves you in a Wild West landscape.”</w:t>
      </w:r>
    </w:p>
    <w:p w14:paraId="6101B4A0" w14:textId="77777777" w:rsidR="00A23AD5" w:rsidRPr="005B7CB8" w:rsidRDefault="00A23AD5" w:rsidP="00A23AD5">
      <w:pPr>
        <w:rPr>
          <w:sz w:val="16"/>
        </w:rPr>
      </w:pPr>
      <w:r w:rsidRPr="005B7CB8">
        <w:rPr>
          <w:sz w:val="16"/>
        </w:rPr>
        <w:t>Circuit courts have limited precedent regarding union use of company trademarks. A decades-old Ninth Circuit case protected a union’s right to enforce its own mark against a company that used it without permission, but said the union’s use of the business’s mark in an illegal secondary boycott wasn’t privileged under labor law.</w:t>
      </w:r>
    </w:p>
    <w:p w14:paraId="197B4933" w14:textId="77777777" w:rsidR="00A23AD5" w:rsidRPr="005B7CB8" w:rsidRDefault="00A23AD5" w:rsidP="00A23AD5">
      <w:pPr>
        <w:rPr>
          <w:sz w:val="16"/>
        </w:rPr>
      </w:pPr>
      <w:r w:rsidRPr="005B7CB8">
        <w:rPr>
          <w:sz w:val="16"/>
        </w:rPr>
        <w:t>Parker said Trader Joe’s could flip that premise and say it should be able to enforce its mark too.</w:t>
      </w:r>
    </w:p>
    <w:p w14:paraId="29B3F2A9" w14:textId="77777777" w:rsidR="00A23AD5" w:rsidRPr="005B7CB8" w:rsidRDefault="00A23AD5" w:rsidP="00A23AD5">
      <w:pPr>
        <w:rPr>
          <w:sz w:val="16"/>
        </w:rPr>
      </w:pPr>
      <w:r w:rsidRPr="005B7CB8">
        <w:rPr>
          <w:sz w:val="16"/>
        </w:rPr>
        <w:t xml:space="preserve">In the backdrop, too, are public relations concerns. </w:t>
      </w:r>
      <w:r w:rsidRPr="005B7CB8">
        <w:rPr>
          <w:rStyle w:val="StyleUnderline"/>
        </w:rPr>
        <w:t>While a union may feel pressure from the monetary costs of litigation</w:t>
      </w:r>
      <w:r w:rsidRPr="005B7CB8">
        <w:rPr>
          <w:sz w:val="16"/>
        </w:rPr>
        <w:t>, the company may see its image damaged by the perception that it’s filing meritless or trivial litigation to punish the union or gain leverage.</w:t>
      </w:r>
    </w:p>
    <w:p w14:paraId="7770FBA8" w14:textId="77777777" w:rsidR="00A23AD5" w:rsidRPr="005B7CB8" w:rsidRDefault="00A23AD5" w:rsidP="00A23AD5">
      <w:pPr>
        <w:rPr>
          <w:sz w:val="16"/>
        </w:rPr>
      </w:pPr>
      <w:r w:rsidRPr="005B7CB8">
        <w:rPr>
          <w:sz w:val="16"/>
        </w:rPr>
        <w:t>Berman added that even if Trader Joe’s won an injunction, it’d be automatically appealable, lengthening the window between the suit and any effect.</w:t>
      </w:r>
    </w:p>
    <w:p w14:paraId="44735A10" w14:textId="77777777" w:rsidR="00A23AD5" w:rsidRPr="005B7CB8" w:rsidRDefault="00A23AD5" w:rsidP="00A23AD5">
      <w:pPr>
        <w:rPr>
          <w:sz w:val="16"/>
        </w:rPr>
      </w:pPr>
      <w:r w:rsidRPr="005B7CB8">
        <w:rPr>
          <w:sz w:val="16"/>
        </w:rPr>
        <w:t>“We’re talking about a year before a ruling from the Ninth Circuit,” Berman said. “It seems to me that there are bigger and better things to fight about.”</w:t>
      </w:r>
    </w:p>
    <w:p w14:paraId="1852DF39" w14:textId="77777777" w:rsidR="00A23AD5" w:rsidRDefault="00A23AD5" w:rsidP="00A23AD5">
      <w:pPr>
        <w:pStyle w:val="Heading4"/>
      </w:pPr>
      <w:r>
        <w:t>Union endorsement flips the election, but relies on a perception that unions are protected.</w:t>
      </w:r>
    </w:p>
    <w:p w14:paraId="3E4A4528" w14:textId="77777777" w:rsidR="00A23AD5" w:rsidRPr="00397D3E" w:rsidRDefault="00A23AD5" w:rsidP="00A23AD5">
      <w:r>
        <w:t xml:space="preserve">Marick </w:t>
      </w:r>
      <w:r w:rsidRPr="002A7895">
        <w:rPr>
          <w:rStyle w:val="Style13ptBold"/>
        </w:rPr>
        <w:t>Masters 1-25</w:t>
      </w:r>
      <w:r>
        <w:t>-2024, Marick F. Masters is currently Director of Labor@Wayne at Wayne State University, where he is a Professor of Business and Adjunct Professor of Political Science. Professor Masters received his Ph.D. in Labor and Industrial Relations from the University of Illinois in 1983. He served on the faculty of the Department of Management at Texas A&amp;M University from 1982-1986. He served on the faculty of the Katz Graduate School of Business, University of Pittsburgh , from 1986-2009 (January 4), where he was a professor, Director of MBA Programs, and Associate Dean (Interim). “What UAW backing means for Biden − and why the union’s endorsement took so long” [The Conversation]</w:t>
      </w:r>
      <w:hyperlink r:id="rId15" w:history="1">
        <w:r w:rsidRPr="00EC761F">
          <w:rPr>
            <w:rStyle w:val="Hyperlink"/>
          </w:rPr>
          <w:t>https://theconversation.com/what-uaw-backing-means-for-biden-and-why-the-unions-endorsement-took-so-long-221958</w:t>
        </w:r>
      </w:hyperlink>
      <w:r>
        <w:t xml:space="preserve"> /MDC</w:t>
      </w:r>
    </w:p>
    <w:p w14:paraId="424BD2E4" w14:textId="77777777" w:rsidR="00A23AD5" w:rsidRPr="00BD559F" w:rsidRDefault="00A23AD5" w:rsidP="00A23AD5">
      <w:pPr>
        <w:rPr>
          <w:sz w:val="16"/>
        </w:rPr>
      </w:pPr>
      <w:r w:rsidRPr="00BD559F">
        <w:rPr>
          <w:sz w:val="16"/>
        </w:rPr>
        <w:t>Why is the UAW endorsement significant?</w:t>
      </w:r>
    </w:p>
    <w:p w14:paraId="71E659FB" w14:textId="77777777" w:rsidR="00A23AD5" w:rsidRPr="00397D3E" w:rsidRDefault="00A23AD5" w:rsidP="00A23AD5">
      <w:pPr>
        <w:rPr>
          <w:rStyle w:val="StyleUnderline"/>
        </w:rPr>
      </w:pPr>
      <w:r w:rsidRPr="00BD559F">
        <w:rPr>
          <w:sz w:val="16"/>
        </w:rPr>
        <w:t xml:space="preserve">The </w:t>
      </w:r>
      <w:r w:rsidRPr="00397D3E">
        <w:rPr>
          <w:rStyle w:val="StyleUnderline"/>
        </w:rPr>
        <w:t>UAW’s endorsement provides symbolic and substantive support for the president.</w:t>
      </w:r>
    </w:p>
    <w:p w14:paraId="2D16D444" w14:textId="77777777" w:rsidR="00A23AD5" w:rsidRPr="00BD559F" w:rsidRDefault="00A23AD5" w:rsidP="00A23AD5">
      <w:pPr>
        <w:rPr>
          <w:sz w:val="16"/>
        </w:rPr>
      </w:pPr>
      <w:r w:rsidRPr="00BD559F">
        <w:rPr>
          <w:sz w:val="16"/>
        </w:rPr>
        <w:t xml:space="preserve">Symbolically, it shores up Biden’s backing by </w:t>
      </w:r>
      <w:r w:rsidRPr="00397D3E">
        <w:rPr>
          <w:rStyle w:val="StyleUnderline"/>
        </w:rPr>
        <w:t>organized labor – a critical constituency in an election year that promises a tight rematch</w:t>
      </w:r>
      <w:r w:rsidRPr="00BD559F">
        <w:rPr>
          <w:sz w:val="16"/>
        </w:rPr>
        <w:t xml:space="preserve"> between him and former President Donald Trump.</w:t>
      </w:r>
    </w:p>
    <w:p w14:paraId="5FDA05B3" w14:textId="77777777" w:rsidR="00A23AD5" w:rsidRPr="00397D3E" w:rsidRDefault="00A23AD5" w:rsidP="00A23AD5">
      <w:pPr>
        <w:rPr>
          <w:rStyle w:val="StyleUnderline"/>
        </w:rPr>
      </w:pPr>
      <w:r w:rsidRPr="00BD559F">
        <w:rPr>
          <w:sz w:val="16"/>
        </w:rPr>
        <w:t xml:space="preserve">Recent </w:t>
      </w:r>
      <w:r w:rsidRPr="00397D3E">
        <w:rPr>
          <w:rStyle w:val="StyleUnderline"/>
        </w:rPr>
        <w:t xml:space="preserve">national polls have leaned at least slightly in Trump’s favor, which means that Biden will have to mobilize voters in key battleground states like </w:t>
      </w:r>
      <w:r w:rsidRPr="00397D3E">
        <w:rPr>
          <w:rStyle w:val="Emphasis"/>
        </w:rPr>
        <w:t>Michigan</w:t>
      </w:r>
      <w:r w:rsidRPr="00397D3E">
        <w:rPr>
          <w:rStyle w:val="StyleUnderline"/>
        </w:rPr>
        <w:t xml:space="preserve"> – where the </w:t>
      </w:r>
      <w:r w:rsidRPr="00397D3E">
        <w:rPr>
          <w:rStyle w:val="Emphasis"/>
        </w:rPr>
        <w:t>largest number of the UAW’s</w:t>
      </w:r>
      <w:r w:rsidRPr="00397D3E">
        <w:rPr>
          <w:rStyle w:val="StyleUnderline"/>
        </w:rPr>
        <w:t xml:space="preserve"> 400,000 active and 580,000 retired members live – to win reelection.</w:t>
      </w:r>
    </w:p>
    <w:p w14:paraId="4A198B6E" w14:textId="77777777" w:rsidR="00A23AD5" w:rsidRPr="00BD559F" w:rsidRDefault="00A23AD5" w:rsidP="00A23AD5">
      <w:pPr>
        <w:rPr>
          <w:sz w:val="16"/>
        </w:rPr>
      </w:pPr>
      <w:r w:rsidRPr="00BD559F">
        <w:rPr>
          <w:sz w:val="16"/>
        </w:rPr>
        <w:t xml:space="preserve">Substantively, the endorsement clears the way for the deployment of the political muscle of this union to help get out the vote for Biden in November. Historically, the </w:t>
      </w:r>
      <w:r w:rsidRPr="00AE7EC5">
        <w:rPr>
          <w:rStyle w:val="StyleUnderline"/>
        </w:rPr>
        <w:t>United Auto Workers has tried to help its members and the public in general become well informed about politics and elections</w:t>
      </w:r>
      <w:r w:rsidRPr="00BD559F">
        <w:rPr>
          <w:sz w:val="16"/>
        </w:rPr>
        <w:t xml:space="preserve"> and sought to mobilize voters for the candidates it endorses.</w:t>
      </w:r>
    </w:p>
    <w:p w14:paraId="5106C7E9" w14:textId="77777777" w:rsidR="00A23AD5" w:rsidRPr="00BD559F" w:rsidRDefault="00A23AD5" w:rsidP="00A23AD5">
      <w:pPr>
        <w:rPr>
          <w:sz w:val="16"/>
        </w:rPr>
      </w:pPr>
      <w:r w:rsidRPr="00BD559F">
        <w:rPr>
          <w:sz w:val="16"/>
        </w:rPr>
        <w:t xml:space="preserve">Although the ranks of organized labor in the U.S., including the UAW, have generally declined significantly since their heyday in the 1950s, </w:t>
      </w:r>
      <w:r w:rsidRPr="00AE7EC5">
        <w:rPr>
          <w:rStyle w:val="StyleUnderline"/>
        </w:rPr>
        <w:t xml:space="preserve">the United Auto Workers has a </w:t>
      </w:r>
      <w:r w:rsidRPr="00AE7EC5">
        <w:rPr>
          <w:rStyle w:val="Emphasis"/>
        </w:rPr>
        <w:t>formidable network</w:t>
      </w:r>
      <w:r w:rsidRPr="00AE7EC5">
        <w:rPr>
          <w:rStyle w:val="StyleUnderline"/>
        </w:rPr>
        <w:t xml:space="preserve"> in battleground states like Michigan, where roughly 130,000 of its members reside</w:t>
      </w:r>
      <w:r w:rsidRPr="00BD559F">
        <w:rPr>
          <w:sz w:val="16"/>
        </w:rPr>
        <w:t>. Biden won Michigan by 154,000 votes in 2020, while Hillary Clinton lost it by just 11,600 votes in 2016.</w:t>
      </w:r>
    </w:p>
    <w:p w14:paraId="0C302464" w14:textId="77777777" w:rsidR="00A23AD5" w:rsidRPr="00BD559F" w:rsidRDefault="00A23AD5" w:rsidP="00A23AD5">
      <w:pPr>
        <w:rPr>
          <w:sz w:val="16"/>
        </w:rPr>
      </w:pPr>
      <w:r w:rsidRPr="00BD559F">
        <w:rPr>
          <w:sz w:val="16"/>
        </w:rPr>
        <w:t>Unions made about US$27.5 million in contributions to Biden’s 2020 campaign. While nominally a significant amount, it pales in comparison to the amount that businesses contributed. Biden’s 2020 bid was the first ever to draw more than $1 billion from donors.</w:t>
      </w:r>
    </w:p>
    <w:p w14:paraId="2DF0D5A3" w14:textId="77777777" w:rsidR="00A23AD5" w:rsidRPr="00BD559F" w:rsidRDefault="00A23AD5" w:rsidP="00A23AD5">
      <w:pPr>
        <w:rPr>
          <w:sz w:val="16"/>
        </w:rPr>
      </w:pPr>
      <w:r w:rsidRPr="00BD559F">
        <w:rPr>
          <w:sz w:val="16"/>
        </w:rPr>
        <w:t>What led to the delay in endorsing?</w:t>
      </w:r>
    </w:p>
    <w:p w14:paraId="0B40A8BB" w14:textId="77777777" w:rsidR="00A23AD5" w:rsidRPr="00AE7EC5" w:rsidRDefault="00A23AD5" w:rsidP="00A23AD5">
      <w:pPr>
        <w:rPr>
          <w:rStyle w:val="StyleUnderline"/>
        </w:rPr>
      </w:pPr>
      <w:r w:rsidRPr="00BD559F">
        <w:rPr>
          <w:sz w:val="16"/>
        </w:rPr>
        <w:t xml:space="preserve">Rather than make an early endorsement of President Biden, in 2023 the </w:t>
      </w:r>
      <w:r w:rsidRPr="00AE7EC5">
        <w:rPr>
          <w:rStyle w:val="StyleUnderline"/>
        </w:rPr>
        <w:t>United Auto Workers instead voiced dissatisfaction with the administration’s policy of accelerating the transition to electric vehicles.</w:t>
      </w:r>
    </w:p>
    <w:p w14:paraId="4A95D198" w14:textId="77777777" w:rsidR="00A23AD5" w:rsidRPr="00BD559F" w:rsidRDefault="00A23AD5" w:rsidP="00A23AD5">
      <w:pPr>
        <w:rPr>
          <w:sz w:val="16"/>
        </w:rPr>
      </w:pPr>
      <w:r w:rsidRPr="00AE7EC5">
        <w:rPr>
          <w:rStyle w:val="StyleUnderline"/>
        </w:rPr>
        <w:t xml:space="preserve">From the union’s perspective, the Biden administration had not given labor rights </w:t>
      </w:r>
      <w:r w:rsidRPr="00AE7EC5">
        <w:rPr>
          <w:rStyle w:val="Emphasis"/>
        </w:rPr>
        <w:t>adequate protection</w:t>
      </w:r>
      <w:r w:rsidRPr="00BD559F">
        <w:rPr>
          <w:sz w:val="16"/>
        </w:rPr>
        <w:t xml:space="preserve"> as the Big Three automakers formed joint ventures with foreign-based manufacturers of batteries to facilitate the industry’s transition to producing far more electric vehicles.</w:t>
      </w:r>
    </w:p>
    <w:p w14:paraId="70968EE1" w14:textId="77777777" w:rsidR="00A23AD5" w:rsidRPr="00BD559F" w:rsidRDefault="00A23AD5" w:rsidP="00A23AD5">
      <w:pPr>
        <w:rPr>
          <w:sz w:val="16"/>
        </w:rPr>
      </w:pPr>
      <w:r w:rsidRPr="00BD559F">
        <w:rPr>
          <w:sz w:val="16"/>
        </w:rPr>
        <w:t>As the union prepared for its contract negotiations with General Motors, Ford and Stellantis – the global company that manufacturers Chrysler, Dodge and Jeep vehicles in the U.S. – the UAW hoped to exert whatever influence it could over lawmakers and the companies to open the joint ventures to union representation.</w:t>
      </w:r>
    </w:p>
    <w:p w14:paraId="5AF445B2" w14:textId="77777777" w:rsidR="00A23AD5" w:rsidRPr="00BD559F" w:rsidRDefault="00A23AD5" w:rsidP="00A23AD5">
      <w:pPr>
        <w:rPr>
          <w:sz w:val="16"/>
        </w:rPr>
      </w:pPr>
      <w:r w:rsidRPr="00BD559F">
        <w:rPr>
          <w:sz w:val="16"/>
        </w:rPr>
        <w:t>But Fain made it abundantly clear at the time, as he has done again and again, that Trump was not a viable alternative. He has repeatedly said that Trump’s election in 2024 would be “a disaster.”</w:t>
      </w:r>
    </w:p>
    <w:p w14:paraId="6822B685" w14:textId="77777777" w:rsidR="00A23AD5" w:rsidRPr="00BD559F" w:rsidRDefault="00A23AD5" w:rsidP="00A23AD5">
      <w:pPr>
        <w:rPr>
          <w:sz w:val="16"/>
        </w:rPr>
      </w:pPr>
      <w:r w:rsidRPr="00BD559F">
        <w:rPr>
          <w:sz w:val="16"/>
        </w:rPr>
        <w:t>And to be sure, the UAW didn’t endorse Biden’s 2020 candidacy until April 21 of that year. It moved faster this time.</w:t>
      </w:r>
    </w:p>
    <w:p w14:paraId="5321E7DE" w14:textId="619F9EFC" w:rsidR="00A23AD5" w:rsidRDefault="00A23AD5" w:rsidP="00A23AD5">
      <w:pPr>
        <w:pStyle w:val="Heading3"/>
      </w:pPr>
      <w:r>
        <w:t>Link---Youth Voters---Main</w:t>
      </w:r>
    </w:p>
    <w:p w14:paraId="02FFD654" w14:textId="77777777" w:rsidR="00A23AD5" w:rsidRDefault="00A23AD5" w:rsidP="00A23AD5">
      <w:pPr>
        <w:pStyle w:val="Heading4"/>
      </w:pPr>
      <w:r>
        <w:t>Young voters decide the election</w:t>
      </w:r>
    </w:p>
    <w:p w14:paraId="2BCE13AF" w14:textId="77777777" w:rsidR="00A23AD5" w:rsidRPr="00A803A8" w:rsidRDefault="00A23AD5" w:rsidP="00A23AD5">
      <w:pPr>
        <w:rPr>
          <w:sz w:val="20"/>
          <w:szCs w:val="20"/>
        </w:rPr>
      </w:pPr>
      <w:r>
        <w:rPr>
          <w:b/>
          <w:bCs/>
          <w:sz w:val="24"/>
          <w:szCs w:val="24"/>
        </w:rPr>
        <w:t xml:space="preserve">Lempinen 6/27 </w:t>
      </w:r>
      <w:r>
        <w:rPr>
          <w:sz w:val="20"/>
          <w:szCs w:val="20"/>
        </w:rPr>
        <w:t xml:space="preserve">– (Edward Lempinen, </w:t>
      </w:r>
      <w:r w:rsidRPr="0076697C">
        <w:rPr>
          <w:sz w:val="20"/>
          <w:szCs w:val="20"/>
        </w:rPr>
        <w:t>High-impact communications professional skilled across a range of fields: public policy in California and the United States</w:t>
      </w:r>
      <w:r>
        <w:rPr>
          <w:sz w:val="20"/>
          <w:szCs w:val="20"/>
        </w:rPr>
        <w:t>, University of California, “</w:t>
      </w:r>
      <w:r w:rsidRPr="00173904">
        <w:rPr>
          <w:sz w:val="20"/>
          <w:szCs w:val="20"/>
        </w:rPr>
        <w:t>Young voters have growing power, but broken politics leave them ‘fatalistic,’ studies find</w:t>
      </w:r>
      <w:r>
        <w:rPr>
          <w:sz w:val="20"/>
          <w:szCs w:val="20"/>
        </w:rPr>
        <w:t xml:space="preserve">,” June 27, 2024, </w:t>
      </w:r>
      <w:r w:rsidRPr="00083557">
        <w:rPr>
          <w:sz w:val="20"/>
          <w:szCs w:val="20"/>
        </w:rPr>
        <w:t>https://www.universityofcalifornia.edu/news/young-voters-have-growing-power-broken-politics-leave-them-fatalistic-studies-find</w:t>
      </w:r>
      <w:r>
        <w:rPr>
          <w:sz w:val="20"/>
          <w:szCs w:val="20"/>
        </w:rPr>
        <w:t>)//DDeng</w:t>
      </w:r>
    </w:p>
    <w:p w14:paraId="1BD5D8C6" w14:textId="77777777" w:rsidR="00A23AD5" w:rsidRPr="00031915" w:rsidRDefault="00A23AD5" w:rsidP="00A23AD5">
      <w:pPr>
        <w:rPr>
          <w:sz w:val="16"/>
        </w:rPr>
      </w:pPr>
      <w:r w:rsidRPr="00031915">
        <w:rPr>
          <w:rStyle w:val="StyleUnderline"/>
        </w:rPr>
        <w:t xml:space="preserve">Young voters from the millennial generation and Gen Z are emerging as the </w:t>
      </w:r>
      <w:r w:rsidRPr="00A1240E">
        <w:rPr>
          <w:rStyle w:val="StyleUnderline"/>
          <w:b/>
          <w:bCs/>
        </w:rPr>
        <w:t>demographic center of power in American politics</w:t>
      </w:r>
      <w:r w:rsidRPr="00031915">
        <w:rPr>
          <w:sz w:val="16"/>
        </w:rPr>
        <w:t>, but new studies by UC Berkeley researchers find they are fatalistic about critical problems such as economic inequality, climate change and the future of democracy</w:t>
      </w:r>
      <w:r>
        <w:rPr>
          <w:sz w:val="16"/>
        </w:rPr>
        <w:t>.</w:t>
      </w:r>
    </w:p>
    <w:p w14:paraId="75E9F73F" w14:textId="77777777" w:rsidR="00A23AD5" w:rsidRPr="00031915" w:rsidRDefault="00A23AD5" w:rsidP="00A23AD5">
      <w:pPr>
        <w:rPr>
          <w:sz w:val="16"/>
        </w:rPr>
      </w:pPr>
      <w:r w:rsidRPr="00A1240E">
        <w:rPr>
          <w:rStyle w:val="StyleUnderline"/>
          <w:b/>
          <w:bCs/>
        </w:rPr>
        <w:t>Younger voters had a broad, decisive impact on the 2020 presidential election</w:t>
      </w:r>
      <w:r w:rsidRPr="00031915">
        <w:rPr>
          <w:rStyle w:val="StyleUnderline"/>
        </w:rPr>
        <w:t xml:space="preserve"> and congressional elections in 2018 and 2022, according to research released today by the Berkeley Institute for Young Americans (BIFYA)</w:t>
      </w:r>
      <w:r w:rsidRPr="00031915">
        <w:rPr>
          <w:sz w:val="16"/>
        </w:rPr>
        <w:t>. Now, with the 2024 presidential election just months away, the institute’s analysis raises concerns about possibly low turnout among young voters in November.</w:t>
      </w:r>
    </w:p>
    <w:p w14:paraId="2BBF2B7E" w14:textId="77777777" w:rsidR="00A23AD5" w:rsidRPr="00031915" w:rsidRDefault="00A23AD5" w:rsidP="00A23AD5">
      <w:pPr>
        <w:rPr>
          <w:sz w:val="16"/>
        </w:rPr>
      </w:pPr>
      <w:r w:rsidRPr="00031915">
        <w:rPr>
          <w:sz w:val="16"/>
        </w:rPr>
        <w:t>Two new studies offer a deeply detailed look at the social values and political behaviors of voters aged 18-43 — and jarring insights into their generational zeitgeist. Some findings diverge sharply from prevailing stereotypes about the political behavior of young voters.</w:t>
      </w:r>
    </w:p>
    <w:p w14:paraId="5FF44123" w14:textId="77777777" w:rsidR="00A23AD5" w:rsidRPr="00031915" w:rsidRDefault="00A23AD5" w:rsidP="00A23AD5">
      <w:pPr>
        <w:rPr>
          <w:sz w:val="16"/>
        </w:rPr>
      </w:pPr>
      <w:r w:rsidRPr="00031915">
        <w:rPr>
          <w:sz w:val="16"/>
        </w:rPr>
        <w:t>Surprisingly, the institute reports, the values of Gen Z and millennial voters across the political spectrum are converging toward agreement on key issues. But the researchers found a substantial generation gap in American politics: Both young liberals and young conservatives want effective government action to solve challenges, while their parents and grandparents have been in conflict for a half-century over the role of government.</w:t>
      </w:r>
    </w:p>
    <w:p w14:paraId="3873B6AE" w14:textId="77777777" w:rsidR="00A23AD5" w:rsidRPr="00031915" w:rsidRDefault="00A23AD5" w:rsidP="00A23AD5">
      <w:pPr>
        <w:rPr>
          <w:sz w:val="16"/>
        </w:rPr>
      </w:pPr>
      <w:r w:rsidRPr="00031915">
        <w:rPr>
          <w:sz w:val="16"/>
        </w:rPr>
        <w:t>At the same time, however, many young voters appear to share a belief that fractured, dysfunctional government systems are incapable of addressing critical challenges that fall heavily on their generations. A sense of fatalism extends across the right, center and left, according to the researchers.</w:t>
      </w:r>
    </w:p>
    <w:p w14:paraId="4A33F851" w14:textId="77777777" w:rsidR="00A23AD5" w:rsidRPr="00031915" w:rsidRDefault="00A23AD5" w:rsidP="00A23AD5">
      <w:pPr>
        <w:rPr>
          <w:sz w:val="16"/>
        </w:rPr>
      </w:pPr>
      <w:r w:rsidRPr="00031915">
        <w:rPr>
          <w:sz w:val="16"/>
        </w:rPr>
        <w:t xml:space="preserve">“Millennials and Gen Zers are generations unlike any other because of the risks they face,” said Erin Heys, the institute’s policy director and senior researcher. “From the housing crisis to the threat of climate change and AI, young people are feeling hopeless about the challenges in front of them, and are disillusioned with a political system that is unresponsive to their needs.” </w:t>
      </w:r>
    </w:p>
    <w:p w14:paraId="46CA23BA" w14:textId="77777777" w:rsidR="00A23AD5" w:rsidRPr="00031915" w:rsidRDefault="00A23AD5" w:rsidP="00A23AD5">
      <w:pPr>
        <w:rPr>
          <w:sz w:val="16"/>
        </w:rPr>
      </w:pPr>
      <w:r w:rsidRPr="00031915">
        <w:rPr>
          <w:sz w:val="16"/>
        </w:rPr>
        <w:t>“</w:t>
      </w:r>
      <w:r w:rsidRPr="00A1240E">
        <w:rPr>
          <w:rStyle w:val="StyleUnderline"/>
        </w:rPr>
        <w:t>In this pivotal election year, whether or not young people decide to vote could very well decide the outcome of the election</w:t>
      </w:r>
      <w:r w:rsidRPr="00031915">
        <w:rPr>
          <w:sz w:val="16"/>
        </w:rPr>
        <w:t>,” said Sarah Swanbeck, BIFYA’s executive director. “These new papers give us an important first glimpse into one factor that could affect whether or not young people turn up at the polls: their increasing feeling of fatalism and a sense that the American Dream is farther and farther out of reach.”</w:t>
      </w:r>
    </w:p>
    <w:p w14:paraId="15B6BF91" w14:textId="77777777" w:rsidR="00A23AD5" w:rsidRDefault="00A23AD5" w:rsidP="00A23AD5"/>
    <w:p w14:paraId="04ECCFB1" w14:textId="77777777" w:rsidR="00A23AD5" w:rsidRPr="00A47B80" w:rsidRDefault="00A23AD5" w:rsidP="005E4F81">
      <w:pPr>
        <w:pStyle w:val="Heading4"/>
      </w:pPr>
      <w:r>
        <w:t>Strengthening property rights alienates young voters.</w:t>
      </w:r>
    </w:p>
    <w:p w14:paraId="0BE863DD" w14:textId="77777777" w:rsidR="00A23AD5" w:rsidRPr="00983401" w:rsidRDefault="00A23AD5" w:rsidP="00A23AD5">
      <w:r>
        <w:t xml:space="preserve">Gregory N </w:t>
      </w:r>
      <w:r w:rsidRPr="00983401">
        <w:rPr>
          <w:rStyle w:val="Style13ptBold"/>
        </w:rPr>
        <w:t>Mandel 2014</w:t>
      </w:r>
      <w:r>
        <w:t xml:space="preserve"> Peter J. Liacouras Professor of Law &amp; Associate Dean for Research, Temple University—Beasley School of Law. J.D., Stanford Law School; B.A., Wesleyan University “The Public Perception of Intellectual Property” Florida Law Review, Vol. 66, Iss. 1 [], Art. 5 https://scholarship.law.ufl.edu/cgi/viewcontent.cgi?article=1178&amp;context=flr</w:t>
      </w:r>
    </w:p>
    <w:p w14:paraId="6D4BCF5A" w14:textId="77777777" w:rsidR="00A23AD5" w:rsidRPr="003B7126" w:rsidRDefault="00A23AD5" w:rsidP="00A23AD5">
      <w:pPr>
        <w:rPr>
          <w:sz w:val="16"/>
        </w:rPr>
      </w:pPr>
      <w:r w:rsidRPr="003B7126">
        <w:rPr>
          <w:sz w:val="16"/>
        </w:rPr>
        <w:t xml:space="preserve">The finding that </w:t>
      </w:r>
      <w:r w:rsidRPr="007C11B3">
        <w:rPr>
          <w:rStyle w:val="StyleUnderline"/>
          <w:highlight w:val="cyan"/>
        </w:rPr>
        <w:t>young</w:t>
      </w:r>
      <w:r w:rsidRPr="00A47B80">
        <w:rPr>
          <w:rStyle w:val="StyleUnderline"/>
        </w:rPr>
        <w:t xml:space="preserve">er </w:t>
      </w:r>
      <w:r w:rsidRPr="007C11B3">
        <w:rPr>
          <w:rStyle w:val="StyleUnderline"/>
          <w:highlight w:val="cyan"/>
        </w:rPr>
        <w:t xml:space="preserve">people </w:t>
      </w:r>
      <w:r w:rsidRPr="007C11B3">
        <w:rPr>
          <w:rStyle w:val="Emphasis"/>
          <w:highlight w:val="cyan"/>
        </w:rPr>
        <w:t>prefer</w:t>
      </w:r>
      <w:r w:rsidRPr="007C11B3">
        <w:rPr>
          <w:rStyle w:val="StyleUnderline"/>
          <w:highlight w:val="cyan"/>
        </w:rPr>
        <w:t xml:space="preserve"> </w:t>
      </w:r>
      <w:r w:rsidRPr="007C11B3">
        <w:rPr>
          <w:rStyle w:val="Emphasis"/>
          <w:highlight w:val="cyan"/>
        </w:rPr>
        <w:t>weaker</w:t>
      </w:r>
      <w:r w:rsidRPr="007C11B3">
        <w:rPr>
          <w:rStyle w:val="StyleUnderline"/>
          <w:highlight w:val="cyan"/>
        </w:rPr>
        <w:t xml:space="preserve"> </w:t>
      </w:r>
      <w:r w:rsidRPr="007C11B3">
        <w:rPr>
          <w:rStyle w:val="Emphasis"/>
          <w:highlight w:val="cyan"/>
        </w:rPr>
        <w:t>intellectual property rights</w:t>
      </w:r>
      <w:r w:rsidRPr="003B7126">
        <w:rPr>
          <w:sz w:val="16"/>
        </w:rPr>
        <w:t xml:space="preserve"> is </w:t>
      </w:r>
      <w:r w:rsidRPr="00A47B80">
        <w:rPr>
          <w:rStyle w:val="StyleUnderline"/>
        </w:rPr>
        <w:t xml:space="preserve">consistent with past studies that have found similar results </w:t>
      </w:r>
      <w:r w:rsidRPr="003B7126">
        <w:rPr>
          <w:sz w:val="16"/>
        </w:rPr>
        <w:t xml:space="preserve">when examining attitudes toward file sharing on the Internet.145 </w:t>
      </w:r>
      <w:r w:rsidRPr="007C11B3">
        <w:rPr>
          <w:rStyle w:val="StyleUnderline"/>
          <w:highlight w:val="cyan"/>
        </w:rPr>
        <w:t>There</w:t>
      </w:r>
      <w:r w:rsidRPr="00A47B80">
        <w:rPr>
          <w:rStyle w:val="StyleUnderline"/>
        </w:rPr>
        <w:t xml:space="preserve"> does </w:t>
      </w:r>
      <w:r w:rsidRPr="007C11B3">
        <w:rPr>
          <w:rStyle w:val="StyleUnderline"/>
          <w:highlight w:val="cyan"/>
        </w:rPr>
        <w:t xml:space="preserve">appear to be a </w:t>
      </w:r>
      <w:r w:rsidRPr="007C11B3">
        <w:rPr>
          <w:rStyle w:val="Emphasis"/>
          <w:highlight w:val="cyan"/>
        </w:rPr>
        <w:t>generational divide</w:t>
      </w:r>
      <w:r w:rsidRPr="00A47B80">
        <w:rPr>
          <w:rStyle w:val="StyleUnderline"/>
        </w:rPr>
        <w:t xml:space="preserve"> </w:t>
      </w:r>
      <w:r w:rsidRPr="007C11B3">
        <w:rPr>
          <w:rStyle w:val="StyleUnderline"/>
        </w:rPr>
        <w:t>concerning</w:t>
      </w:r>
      <w:r w:rsidRPr="00A47B80">
        <w:rPr>
          <w:rStyle w:val="StyleUnderline"/>
        </w:rPr>
        <w:t xml:space="preserve"> intellectual property protection</w:t>
      </w:r>
      <w:r w:rsidRPr="003B7126">
        <w:rPr>
          <w:sz w:val="16"/>
        </w:rPr>
        <w:t xml:space="preserve">. Interesting, here, is that most past research has focused on individual attitudes towards copyright protection, primarily in the context of the Internet, while the present study finds an age effect for the full population, across the patent and copyright conditions. This study appears to be the first to indicate that the </w:t>
      </w:r>
      <w:r w:rsidRPr="00A47B80">
        <w:rPr>
          <w:rStyle w:val="StyleUnderline"/>
        </w:rPr>
        <w:t xml:space="preserve">generational divide concerning intellectual property rights </w:t>
      </w:r>
      <w:r w:rsidRPr="007C11B3">
        <w:rPr>
          <w:rStyle w:val="Emphasis"/>
          <w:highlight w:val="cyan"/>
        </w:rPr>
        <w:t>cuts across</w:t>
      </w:r>
      <w:r w:rsidRPr="007C11B3">
        <w:rPr>
          <w:rStyle w:val="StyleUnderline"/>
          <w:highlight w:val="cyan"/>
        </w:rPr>
        <w:t xml:space="preserve"> intellectual property </w:t>
      </w:r>
      <w:r w:rsidRPr="007C11B3">
        <w:rPr>
          <w:rStyle w:val="Emphasis"/>
          <w:highlight w:val="cyan"/>
        </w:rPr>
        <w:t>domains</w:t>
      </w:r>
      <w:r w:rsidRPr="00A47B80">
        <w:rPr>
          <w:rStyle w:val="StyleUnderline"/>
        </w:rPr>
        <w:t>.</w:t>
      </w:r>
      <w:r w:rsidRPr="003B7126">
        <w:rPr>
          <w:sz w:val="16"/>
        </w:rPr>
        <w:t xml:space="preserve"> </w:t>
      </w:r>
    </w:p>
    <w:p w14:paraId="105EA722" w14:textId="77777777" w:rsidR="00A23AD5" w:rsidRPr="003B7126" w:rsidRDefault="00A23AD5" w:rsidP="00A23AD5">
      <w:pPr>
        <w:rPr>
          <w:sz w:val="16"/>
        </w:rPr>
      </w:pPr>
    </w:p>
    <w:p w14:paraId="39A83457" w14:textId="58E8B88C" w:rsidR="00A23AD5" w:rsidRDefault="00A23AD5" w:rsidP="00A23AD5">
      <w:pPr>
        <w:pStyle w:val="Heading3"/>
      </w:pPr>
      <w:r>
        <w:t>Link---Independents---Main</w:t>
      </w:r>
    </w:p>
    <w:p w14:paraId="61029BBC" w14:textId="77777777" w:rsidR="00A23AD5" w:rsidRPr="00E064B1" w:rsidRDefault="00A23AD5" w:rsidP="00A23AD5">
      <w:pPr>
        <w:pStyle w:val="Heading4"/>
      </w:pPr>
      <w:r w:rsidRPr="00E064B1">
        <w:t>Independent</w:t>
      </w:r>
      <w:r>
        <w:t xml:space="preserve">s </w:t>
      </w:r>
      <w:r w:rsidRPr="00E064B1">
        <w:t xml:space="preserve">are uniquely key for both candidates </w:t>
      </w:r>
      <w:r>
        <w:t>– even if numbers are overstated</w:t>
      </w:r>
    </w:p>
    <w:p w14:paraId="3C1D5536" w14:textId="77777777" w:rsidR="00A23AD5" w:rsidRPr="00E064B1" w:rsidRDefault="00A23AD5" w:rsidP="00A23AD5">
      <w:r w:rsidRPr="00E064B1">
        <w:rPr>
          <w:rStyle w:val="Style13ptBold"/>
        </w:rPr>
        <w:t>Borquez 6/11</w:t>
      </w:r>
      <w:r w:rsidRPr="00E064B1">
        <w:t>/24 [Associate Professor of Political Science, University of Michigan-Dearborn</w:t>
      </w:r>
      <w:r>
        <w:t>;</w:t>
      </w:r>
      <w:r w:rsidRPr="00E064B1">
        <w:t xml:space="preserve"> “Independent voters are few in number, influential in close elections – and hard for campaigns to reach”</w:t>
      </w:r>
      <w:r>
        <w:t>;</w:t>
      </w:r>
      <w:r w:rsidRPr="00E064B1">
        <w:t xml:space="preserve"> The Conversation</w:t>
      </w:r>
      <w:r>
        <w:t>;</w:t>
      </w:r>
      <w:r w:rsidRPr="00E064B1">
        <w:t xml:space="preserve"> </w:t>
      </w:r>
      <w:r w:rsidRPr="00A660FC">
        <w:t>https://theconversation.com/independent-voters-are-few-in-number-influential-in-close-elections-and-hard-for-campaigns-to-reach-231567</w:t>
      </w:r>
      <w:r w:rsidRPr="00E064B1">
        <w:t xml:space="preserve">] </w:t>
      </w:r>
      <w:r>
        <w:t>/sb</w:t>
      </w:r>
    </w:p>
    <w:p w14:paraId="4C5AD142" w14:textId="77777777" w:rsidR="00A23AD5" w:rsidRPr="00944597" w:rsidRDefault="00A23AD5" w:rsidP="00A23AD5">
      <w:pPr>
        <w:pStyle w:val="NormalWeb"/>
        <w:shd w:val="clear" w:color="auto" w:fill="FFFFFF"/>
        <w:spacing w:before="0" w:beforeAutospacing="0" w:after="0" w:afterAutospacing="0" w:line="276" w:lineRule="auto"/>
        <w:textAlignment w:val="baseline"/>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 </w:t>
      </w:r>
      <w:r w:rsidRPr="00944597">
        <w:rPr>
          <w:rStyle w:val="StyleUnderline"/>
          <w:rFonts w:asciiTheme="minorHAnsi" w:hAnsiTheme="minorHAnsi" w:cstheme="minorHAnsi"/>
          <w:sz w:val="16"/>
          <w:szCs w:val="16"/>
          <w:u w:val="none"/>
        </w:rPr>
        <w:t>y</w:t>
      </w:r>
      <w:r w:rsidRPr="00944597">
        <w:rPr>
          <w:rFonts w:asciiTheme="minorHAnsi" w:hAnsiTheme="minorHAnsi" w:cstheme="minorHAnsi"/>
          <w:color w:val="000000"/>
          <w:sz w:val="16"/>
          <w:szCs w:val="16"/>
        </w:rPr>
        <w:t xml:space="preserve">ear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egan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 xml:space="preserve">ith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J</w:t>
      </w:r>
      <w:r w:rsidRPr="00944597">
        <w:rPr>
          <w:rFonts w:asciiTheme="minorHAnsi" w:hAnsiTheme="minorHAnsi" w:cstheme="minorHAnsi"/>
          <w:color w:val="000000"/>
          <w:sz w:val="16"/>
          <w:szCs w:val="16"/>
        </w:rPr>
        <w:t xml:space="preserve">anuary </w:t>
      </w:r>
      <w:r w:rsidRPr="00944597">
        <w:rPr>
          <w:rStyle w:val="StyleUnderline"/>
          <w:rFonts w:asciiTheme="minorHAnsi" w:hAnsiTheme="minorHAnsi" w:cstheme="minorHAnsi"/>
          <w:sz w:val="16"/>
          <w:szCs w:val="16"/>
          <w:u w:val="none"/>
        </w:rPr>
        <w:t>2</w:t>
      </w:r>
      <w:r w:rsidRPr="00944597">
        <w:rPr>
          <w:rFonts w:asciiTheme="minorHAnsi" w:hAnsiTheme="minorHAnsi" w:cstheme="minorHAnsi"/>
          <w:color w:val="000000"/>
          <w:sz w:val="16"/>
          <w:szCs w:val="16"/>
        </w:rPr>
        <w:t xml:space="preserve">024 </w:t>
      </w:r>
      <w:r w:rsidRPr="00944597">
        <w:rPr>
          <w:rStyle w:val="StyleUnderline"/>
          <w:rFonts w:asciiTheme="minorHAnsi" w:hAnsiTheme="minorHAnsi" w:cstheme="minorHAnsi"/>
          <w:sz w:val="16"/>
          <w:szCs w:val="16"/>
          <w:u w:val="none"/>
        </w:rPr>
        <w:t>G</w:t>
      </w:r>
      <w:r w:rsidRPr="00944597">
        <w:rPr>
          <w:rFonts w:asciiTheme="minorHAnsi" w:hAnsiTheme="minorHAnsi" w:cstheme="minorHAnsi"/>
          <w:color w:val="000000"/>
          <w:sz w:val="16"/>
          <w:szCs w:val="16"/>
        </w:rPr>
        <w:t xml:space="preserve">allup </w:t>
      </w:r>
      <w:r w:rsidRPr="00944597">
        <w:rPr>
          <w:rStyle w:val="StyleUnderline"/>
          <w:rFonts w:asciiTheme="minorHAnsi" w:hAnsiTheme="minorHAnsi" w:cstheme="minorHAnsi"/>
          <w:sz w:val="16"/>
          <w:szCs w:val="16"/>
          <w:u w:val="none"/>
        </w:rPr>
        <w:t>r</w:t>
      </w:r>
      <w:r w:rsidRPr="00944597">
        <w:rPr>
          <w:rFonts w:asciiTheme="minorHAnsi" w:hAnsiTheme="minorHAnsi" w:cstheme="minorHAnsi"/>
          <w:color w:val="000000"/>
          <w:sz w:val="16"/>
          <w:szCs w:val="16"/>
        </w:rPr>
        <w:t xml:space="preserve">eport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hat </w:t>
      </w:r>
      <w:r w:rsidRPr="00944597">
        <w:rPr>
          <w:rStyle w:val="StyleUnderline"/>
          <w:rFonts w:asciiTheme="minorHAnsi" w:eastAsiaTheme="majorEastAsia" w:hAnsiTheme="minorHAnsi" w:cstheme="minorHAnsi"/>
          <w:b/>
          <w:bCs/>
        </w:rPr>
        <w:t xml:space="preserve">43% of Americans </w:t>
      </w:r>
      <w:r w:rsidRPr="00944597">
        <w:rPr>
          <w:rStyle w:val="StyleUnderline"/>
          <w:rFonts w:asciiTheme="minorHAnsi" w:eastAsiaTheme="majorEastAsia" w:hAnsiTheme="minorHAnsi" w:cstheme="minorHAnsi"/>
        </w:rPr>
        <w:t xml:space="preserve">identify as political </w:t>
      </w:r>
      <w:r w:rsidRPr="00944597">
        <w:rPr>
          <w:rStyle w:val="StyleUnderline"/>
          <w:rFonts w:asciiTheme="minorHAnsi" w:eastAsiaTheme="majorEastAsia" w:hAnsiTheme="minorHAnsi" w:cstheme="minorHAnsi"/>
          <w:b/>
          <w:bCs/>
        </w:rPr>
        <w:t>independents</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r</w:t>
      </w:r>
      <w:r w:rsidRPr="00944597">
        <w:rPr>
          <w:rFonts w:asciiTheme="minorHAnsi" w:hAnsiTheme="minorHAnsi" w:cstheme="minorHAnsi"/>
          <w:color w:val="000000"/>
          <w:sz w:val="16"/>
          <w:szCs w:val="16"/>
        </w:rPr>
        <w:t xml:space="preserve">egardless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 xml:space="preserve">hether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hey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re </w:t>
      </w:r>
      <w:r w:rsidRPr="00944597">
        <w:rPr>
          <w:rStyle w:val="StyleUnderline"/>
          <w:rFonts w:asciiTheme="minorHAnsi" w:hAnsiTheme="minorHAnsi" w:cstheme="minorHAnsi"/>
          <w:sz w:val="16"/>
          <w:szCs w:val="16"/>
          <w:u w:val="none"/>
        </w:rPr>
        <w:t>r</w:t>
      </w:r>
      <w:r w:rsidRPr="00944597">
        <w:rPr>
          <w:rFonts w:asciiTheme="minorHAnsi" w:hAnsiTheme="minorHAnsi" w:cstheme="minorHAnsi"/>
          <w:color w:val="000000"/>
          <w:sz w:val="16"/>
          <w:szCs w:val="16"/>
        </w:rPr>
        <w:t xml:space="preserve">egistered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o </w:t>
      </w:r>
      <w:r w:rsidRPr="00944597">
        <w:rPr>
          <w:rStyle w:val="StyleUnderline"/>
          <w:rFonts w:asciiTheme="minorHAnsi" w:hAnsiTheme="minorHAnsi" w:cstheme="minorHAnsi"/>
          <w:sz w:val="16"/>
          <w:szCs w:val="16"/>
          <w:u w:val="none"/>
        </w:rPr>
        <w:t>v</w:t>
      </w:r>
      <w:r w:rsidRPr="00944597">
        <w:rPr>
          <w:rFonts w:asciiTheme="minorHAnsi" w:hAnsiTheme="minorHAnsi" w:cstheme="minorHAnsi"/>
          <w:color w:val="000000"/>
          <w:sz w:val="16"/>
          <w:szCs w:val="16"/>
        </w:rPr>
        <w:t xml:space="preserve">ote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s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m</w:t>
      </w:r>
      <w:r w:rsidRPr="00944597">
        <w:rPr>
          <w:rFonts w:asciiTheme="minorHAnsi" w:hAnsiTheme="minorHAnsi" w:cstheme="minorHAnsi"/>
          <w:color w:val="000000"/>
          <w:sz w:val="16"/>
          <w:szCs w:val="16"/>
        </w:rPr>
        <w:t xml:space="preserve">ember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ne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 xml:space="preserve">arty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r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ther</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V</w:t>
      </w:r>
      <w:r w:rsidRPr="00944597">
        <w:rPr>
          <w:rFonts w:asciiTheme="minorHAnsi" w:hAnsiTheme="minorHAnsi" w:cstheme="minorHAnsi"/>
          <w:color w:val="000000"/>
          <w:sz w:val="16"/>
          <w:szCs w:val="16"/>
        </w:rPr>
        <w:t xml:space="preserve">arious </w:t>
      </w:r>
      <w:r w:rsidRPr="00944597">
        <w:rPr>
          <w:rStyle w:val="StyleUnderline"/>
          <w:rFonts w:asciiTheme="minorHAnsi" w:hAnsiTheme="minorHAnsi" w:cstheme="minorHAnsi"/>
          <w:sz w:val="16"/>
          <w:szCs w:val="16"/>
          <w:u w:val="none"/>
        </w:rPr>
        <w:t>m</w:t>
      </w:r>
      <w:r w:rsidRPr="00944597">
        <w:rPr>
          <w:rFonts w:asciiTheme="minorHAnsi" w:hAnsiTheme="minorHAnsi" w:cstheme="minorHAnsi"/>
          <w:color w:val="000000"/>
          <w:sz w:val="16"/>
          <w:szCs w:val="16"/>
        </w:rPr>
        <w:t xml:space="preserve">edia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utlets </w:t>
      </w:r>
      <w:r w:rsidRPr="00944597">
        <w:rPr>
          <w:rStyle w:val="StyleUnderline"/>
          <w:rFonts w:asciiTheme="minorHAnsi" w:hAnsiTheme="minorHAnsi" w:cstheme="minorHAnsi"/>
          <w:sz w:val="16"/>
          <w:szCs w:val="16"/>
          <w:u w:val="none"/>
        </w:rPr>
        <w:t>r</w:t>
      </w:r>
      <w:r w:rsidRPr="00944597">
        <w:rPr>
          <w:rFonts w:asciiTheme="minorHAnsi" w:hAnsiTheme="minorHAnsi" w:cstheme="minorHAnsi"/>
          <w:color w:val="000000"/>
          <w:sz w:val="16"/>
          <w:szCs w:val="16"/>
        </w:rPr>
        <w:t xml:space="preserve">esponded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 xml:space="preserve">ith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 xml:space="preserve">roclamations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hat </w:t>
      </w:r>
      <w:r w:rsidRPr="00944597">
        <w:rPr>
          <w:rStyle w:val="StyleUnderline"/>
          <w:rFonts w:asciiTheme="minorHAnsi" w:hAnsiTheme="minorHAnsi" w:cstheme="minorHAnsi"/>
          <w:sz w:val="16"/>
          <w:szCs w:val="16"/>
          <w:u w:val="none"/>
        </w:rPr>
        <w:t>“</w:t>
      </w:r>
      <w:r w:rsidRPr="00944597">
        <w:rPr>
          <w:rStyle w:val="StyleUnderline"/>
          <w:rFonts w:asciiTheme="minorHAnsi" w:eastAsiaTheme="majorEastAsia" w:hAnsiTheme="minorHAnsi" w:cstheme="minorHAnsi"/>
          <w:sz w:val="16"/>
          <w:szCs w:val="16"/>
          <w:u w:val="none"/>
        </w:rPr>
        <w:t>i</w:t>
      </w:r>
      <w:r w:rsidRPr="00944597">
        <w:rPr>
          <w:rFonts w:asciiTheme="minorHAnsi" w:eastAsiaTheme="majorEastAsia" w:hAnsiTheme="minorHAnsi" w:cstheme="minorHAnsi"/>
          <w:color w:val="000000"/>
          <w:sz w:val="16"/>
          <w:szCs w:val="16"/>
        </w:rPr>
        <w:t xml:space="preserve">ndependent </w:t>
      </w:r>
      <w:r w:rsidRPr="00944597">
        <w:rPr>
          <w:rStyle w:val="StyleUnderline"/>
          <w:rFonts w:asciiTheme="minorHAnsi" w:eastAsiaTheme="majorEastAsia" w:hAnsiTheme="minorHAnsi" w:cstheme="minorHAnsi"/>
          <w:sz w:val="16"/>
          <w:szCs w:val="16"/>
          <w:u w:val="none"/>
        </w:rPr>
        <w:t>v</w:t>
      </w:r>
      <w:r w:rsidRPr="00944597">
        <w:rPr>
          <w:rFonts w:asciiTheme="minorHAnsi" w:eastAsiaTheme="majorEastAsia" w:hAnsiTheme="minorHAnsi" w:cstheme="minorHAnsi"/>
          <w:color w:val="000000"/>
          <w:sz w:val="16"/>
          <w:szCs w:val="16"/>
        </w:rPr>
        <w:t xml:space="preserve">oters </w:t>
      </w:r>
      <w:r w:rsidRPr="00944597">
        <w:rPr>
          <w:rStyle w:val="StyleUnderline"/>
          <w:rFonts w:asciiTheme="minorHAnsi" w:eastAsiaTheme="majorEastAsia" w:hAnsiTheme="minorHAnsi" w:cstheme="minorHAnsi"/>
          <w:sz w:val="16"/>
          <w:szCs w:val="16"/>
          <w:u w:val="none"/>
        </w:rPr>
        <w:t>d</w:t>
      </w:r>
      <w:r w:rsidRPr="00944597">
        <w:rPr>
          <w:rFonts w:asciiTheme="minorHAnsi" w:eastAsiaTheme="majorEastAsia" w:hAnsiTheme="minorHAnsi" w:cstheme="minorHAnsi"/>
          <w:color w:val="000000"/>
          <w:sz w:val="16"/>
          <w:szCs w:val="16"/>
        </w:rPr>
        <w:t xml:space="preserve">ominate </w:t>
      </w:r>
      <w:r w:rsidRPr="00944597">
        <w:rPr>
          <w:rStyle w:val="StyleUnderline"/>
          <w:rFonts w:asciiTheme="minorHAnsi" w:eastAsiaTheme="majorEastAsia" w:hAnsiTheme="minorHAnsi" w:cstheme="minorHAnsi"/>
          <w:sz w:val="16"/>
          <w:szCs w:val="16"/>
          <w:u w:val="none"/>
        </w:rPr>
        <w:t>U.S.</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nd </w:t>
      </w:r>
      <w:r w:rsidRPr="00944597">
        <w:rPr>
          <w:rStyle w:val="StyleUnderline"/>
          <w:rFonts w:asciiTheme="minorHAnsi" w:hAnsiTheme="minorHAnsi" w:cstheme="minorHAnsi"/>
          <w:sz w:val="16"/>
          <w:szCs w:val="16"/>
          <w:u w:val="none"/>
        </w:rPr>
        <w:t>d</w:t>
      </w:r>
      <w:r w:rsidRPr="00944597">
        <w:rPr>
          <w:rFonts w:asciiTheme="minorHAnsi" w:hAnsiTheme="minorHAnsi" w:cstheme="minorHAnsi"/>
          <w:color w:val="000000"/>
          <w:sz w:val="16"/>
          <w:szCs w:val="16"/>
        </w:rPr>
        <w:t xml:space="preserve">escriptions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h</w:t>
      </w:r>
      <w:r w:rsidRPr="00944597">
        <w:rPr>
          <w:rFonts w:asciiTheme="minorHAnsi" w:hAnsiTheme="minorHAnsi" w:cstheme="minorHAnsi"/>
          <w:color w:val="000000"/>
          <w:sz w:val="16"/>
          <w:szCs w:val="16"/>
        </w:rPr>
        <w:t xml:space="preserve">ow </w:t>
      </w:r>
      <w:r w:rsidRPr="00944597">
        <w:rPr>
          <w:rStyle w:val="StyleUnderline"/>
          <w:rFonts w:asciiTheme="minorHAnsi" w:hAnsiTheme="minorHAnsi" w:cstheme="minorHAnsi"/>
          <w:sz w:val="16"/>
          <w:szCs w:val="16"/>
          <w:u w:val="none"/>
        </w:rPr>
        <w:t>J</w:t>
      </w:r>
      <w:r w:rsidRPr="00944597">
        <w:rPr>
          <w:rFonts w:asciiTheme="minorHAnsi" w:hAnsiTheme="minorHAnsi" w:cstheme="minorHAnsi"/>
          <w:color w:val="000000"/>
          <w:sz w:val="16"/>
          <w:szCs w:val="16"/>
        </w:rPr>
        <w:t xml:space="preserve">oe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iden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nd </w:t>
      </w:r>
      <w:r w:rsidRPr="00944597">
        <w:rPr>
          <w:rStyle w:val="StyleUnderline"/>
          <w:rFonts w:asciiTheme="minorHAnsi" w:hAnsiTheme="minorHAnsi" w:cstheme="minorHAnsi"/>
          <w:sz w:val="16"/>
          <w:szCs w:val="16"/>
          <w:u w:val="none"/>
        </w:rPr>
        <w:t>D</w:t>
      </w:r>
      <w:r w:rsidRPr="00944597">
        <w:rPr>
          <w:rFonts w:asciiTheme="minorHAnsi" w:hAnsiTheme="minorHAnsi" w:cstheme="minorHAnsi"/>
          <w:color w:val="000000"/>
          <w:sz w:val="16"/>
          <w:szCs w:val="16"/>
        </w:rPr>
        <w:t xml:space="preserve">onald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rump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re </w:t>
      </w:r>
      <w:r w:rsidRPr="00944597">
        <w:rPr>
          <w:rStyle w:val="StyleUnderline"/>
          <w:rFonts w:asciiTheme="minorHAnsi" w:hAnsiTheme="minorHAnsi" w:cstheme="minorHAnsi"/>
          <w:sz w:val="16"/>
          <w:szCs w:val="16"/>
          <w:u w:val="none"/>
        </w:rPr>
        <w:t>“</w:t>
      </w:r>
      <w:r w:rsidRPr="00944597">
        <w:rPr>
          <w:rStyle w:val="StyleUnderline"/>
          <w:rFonts w:asciiTheme="minorHAnsi" w:eastAsiaTheme="majorEastAsia" w:hAnsiTheme="minorHAnsi" w:cstheme="minorHAnsi"/>
          <w:sz w:val="16"/>
          <w:szCs w:val="16"/>
          <w:u w:val="none"/>
        </w:rPr>
        <w:t>o</w:t>
      </w:r>
      <w:r w:rsidRPr="00944597">
        <w:rPr>
          <w:rFonts w:asciiTheme="minorHAnsi" w:eastAsiaTheme="majorEastAsia" w:hAnsiTheme="minorHAnsi" w:cstheme="minorHAnsi"/>
          <w:color w:val="000000"/>
          <w:sz w:val="16"/>
          <w:szCs w:val="16"/>
        </w:rPr>
        <w:t xml:space="preserve">n </w:t>
      </w:r>
      <w:r w:rsidRPr="00944597">
        <w:rPr>
          <w:rStyle w:val="StyleUnderline"/>
          <w:rFonts w:asciiTheme="minorHAnsi" w:eastAsiaTheme="majorEastAsia" w:hAnsiTheme="minorHAnsi" w:cstheme="minorHAnsi"/>
          <w:sz w:val="16"/>
          <w:szCs w:val="16"/>
          <w:u w:val="none"/>
        </w:rPr>
        <w:t>t</w:t>
      </w:r>
      <w:r w:rsidRPr="00944597">
        <w:rPr>
          <w:rFonts w:asciiTheme="minorHAnsi" w:eastAsiaTheme="majorEastAsia" w:hAnsiTheme="minorHAnsi" w:cstheme="minorHAnsi"/>
          <w:color w:val="000000"/>
          <w:sz w:val="16"/>
          <w:szCs w:val="16"/>
        </w:rPr>
        <w:t xml:space="preserve">he </w:t>
      </w:r>
      <w:r w:rsidRPr="00944597">
        <w:rPr>
          <w:rStyle w:val="StyleUnderline"/>
          <w:rFonts w:asciiTheme="minorHAnsi" w:eastAsiaTheme="majorEastAsia" w:hAnsiTheme="minorHAnsi" w:cstheme="minorHAnsi"/>
          <w:sz w:val="16"/>
          <w:szCs w:val="16"/>
          <w:u w:val="none"/>
        </w:rPr>
        <w:t>h</w:t>
      </w:r>
      <w:r w:rsidRPr="00944597">
        <w:rPr>
          <w:rFonts w:asciiTheme="minorHAnsi" w:eastAsiaTheme="majorEastAsia" w:hAnsiTheme="minorHAnsi" w:cstheme="minorHAnsi"/>
          <w:color w:val="000000"/>
          <w:sz w:val="16"/>
          <w:szCs w:val="16"/>
        </w:rPr>
        <w:t>unt</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f</w:t>
      </w:r>
      <w:r w:rsidRPr="00944597">
        <w:rPr>
          <w:rFonts w:asciiTheme="minorHAnsi" w:hAnsiTheme="minorHAnsi" w:cstheme="minorHAnsi"/>
          <w:color w:val="000000"/>
          <w:sz w:val="16"/>
          <w:szCs w:val="16"/>
        </w:rPr>
        <w:t xml:space="preserve">or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upport </w:t>
      </w:r>
      <w:r w:rsidRPr="00944597">
        <w:rPr>
          <w:rStyle w:val="StyleUnderline"/>
          <w:rFonts w:asciiTheme="minorHAnsi" w:hAnsiTheme="minorHAnsi" w:cstheme="minorHAnsi"/>
          <w:sz w:val="16"/>
          <w:szCs w:val="16"/>
          <w:u w:val="none"/>
        </w:rPr>
        <w:t>f</w:t>
      </w:r>
      <w:r w:rsidRPr="00944597">
        <w:rPr>
          <w:rFonts w:asciiTheme="minorHAnsi" w:hAnsiTheme="minorHAnsi" w:cstheme="minorHAnsi"/>
          <w:color w:val="000000"/>
          <w:sz w:val="16"/>
          <w:szCs w:val="16"/>
        </w:rPr>
        <w:t xml:space="preserve">rom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ndependents</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ther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 xml:space="preserve">ublications </w:t>
      </w:r>
      <w:r w:rsidRPr="00944597">
        <w:rPr>
          <w:rStyle w:val="StyleUnderline"/>
          <w:rFonts w:asciiTheme="minorHAnsi" w:eastAsiaTheme="majorEastAsia" w:hAnsiTheme="minorHAnsi" w:cstheme="minorHAnsi"/>
          <w:sz w:val="16"/>
          <w:szCs w:val="16"/>
          <w:u w:val="none"/>
        </w:rPr>
        <w:t>s</w:t>
      </w:r>
      <w:r w:rsidRPr="00944597">
        <w:rPr>
          <w:rFonts w:asciiTheme="minorHAnsi" w:eastAsiaTheme="majorEastAsia" w:hAnsiTheme="minorHAnsi" w:cstheme="minorHAnsi"/>
          <w:color w:val="000000"/>
          <w:sz w:val="16"/>
          <w:szCs w:val="16"/>
        </w:rPr>
        <w:t xml:space="preserve">peculated </w:t>
      </w:r>
      <w:r w:rsidRPr="00944597">
        <w:rPr>
          <w:rStyle w:val="StyleUnderline"/>
          <w:rFonts w:asciiTheme="minorHAnsi" w:eastAsiaTheme="majorEastAsia" w:hAnsiTheme="minorHAnsi" w:cstheme="minorHAnsi"/>
          <w:sz w:val="16"/>
          <w:szCs w:val="16"/>
          <w:u w:val="none"/>
        </w:rPr>
        <w:t>m</w:t>
      </w:r>
      <w:r w:rsidRPr="00944597">
        <w:rPr>
          <w:rFonts w:asciiTheme="minorHAnsi" w:eastAsiaTheme="majorEastAsia" w:hAnsiTheme="minorHAnsi" w:cstheme="minorHAnsi"/>
          <w:color w:val="000000"/>
          <w:sz w:val="16"/>
          <w:szCs w:val="16"/>
        </w:rPr>
        <w:t xml:space="preserve">ore </w:t>
      </w:r>
      <w:r w:rsidRPr="00944597">
        <w:rPr>
          <w:rStyle w:val="StyleUnderline"/>
          <w:rFonts w:asciiTheme="minorHAnsi" w:eastAsiaTheme="majorEastAsia" w:hAnsiTheme="minorHAnsi" w:cstheme="minorHAnsi"/>
          <w:sz w:val="16"/>
          <w:szCs w:val="16"/>
          <w:u w:val="none"/>
        </w:rPr>
        <w:t>g</w:t>
      </w:r>
      <w:r w:rsidRPr="00944597">
        <w:rPr>
          <w:rFonts w:asciiTheme="minorHAnsi" w:eastAsiaTheme="majorEastAsia" w:hAnsiTheme="minorHAnsi" w:cstheme="minorHAnsi"/>
          <w:color w:val="000000"/>
          <w:sz w:val="16"/>
          <w:szCs w:val="16"/>
        </w:rPr>
        <w:t>enerally</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bout </w:t>
      </w:r>
      <w:r w:rsidRPr="00944597">
        <w:rPr>
          <w:rStyle w:val="StyleUnderline"/>
          <w:rFonts w:asciiTheme="minorHAnsi" w:hAnsiTheme="minorHAnsi" w:cstheme="minorHAnsi"/>
          <w:sz w:val="16"/>
          <w:szCs w:val="16"/>
          <w:u w:val="none"/>
        </w:rPr>
        <w:t>h</w:t>
      </w:r>
      <w:r w:rsidRPr="00944597">
        <w:rPr>
          <w:rFonts w:asciiTheme="minorHAnsi" w:hAnsiTheme="minorHAnsi" w:cstheme="minorHAnsi"/>
          <w:color w:val="000000"/>
          <w:sz w:val="16"/>
          <w:szCs w:val="16"/>
        </w:rPr>
        <w:t xml:space="preserve">ow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pparently </w:t>
      </w:r>
      <w:r w:rsidRPr="00944597">
        <w:rPr>
          <w:rStyle w:val="StyleUnderline"/>
          <w:rFonts w:asciiTheme="minorHAnsi" w:hAnsiTheme="minorHAnsi" w:cstheme="minorHAnsi"/>
          <w:sz w:val="16"/>
          <w:szCs w:val="16"/>
          <w:u w:val="none"/>
        </w:rPr>
        <w:t>l</w:t>
      </w:r>
      <w:r w:rsidRPr="00944597">
        <w:rPr>
          <w:rFonts w:asciiTheme="minorHAnsi" w:hAnsiTheme="minorHAnsi" w:cstheme="minorHAnsi"/>
          <w:color w:val="000000"/>
          <w:sz w:val="16"/>
          <w:szCs w:val="16"/>
        </w:rPr>
        <w:t xml:space="preserve">arge </w:t>
      </w:r>
      <w:r w:rsidRPr="00944597">
        <w:rPr>
          <w:rStyle w:val="StyleUnderline"/>
          <w:rFonts w:asciiTheme="minorHAnsi" w:hAnsiTheme="minorHAnsi" w:cstheme="minorHAnsi"/>
          <w:sz w:val="16"/>
          <w:szCs w:val="16"/>
          <w:u w:val="none"/>
        </w:rPr>
        <w:t>n</w:t>
      </w:r>
      <w:r w:rsidRPr="00944597">
        <w:rPr>
          <w:rFonts w:asciiTheme="minorHAnsi" w:hAnsiTheme="minorHAnsi" w:cstheme="minorHAnsi"/>
          <w:color w:val="000000"/>
          <w:sz w:val="16"/>
          <w:szCs w:val="16"/>
        </w:rPr>
        <w:t xml:space="preserve">umber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ndependents </w:t>
      </w:r>
      <w:r w:rsidRPr="00944597">
        <w:rPr>
          <w:rStyle w:val="StyleUnderline"/>
          <w:rFonts w:asciiTheme="minorHAnsi" w:hAnsiTheme="minorHAnsi" w:cstheme="minorHAnsi"/>
          <w:sz w:val="16"/>
          <w:szCs w:val="16"/>
          <w:u w:val="none"/>
        </w:rPr>
        <w:t>c</w:t>
      </w:r>
      <w:r w:rsidRPr="00944597">
        <w:rPr>
          <w:rFonts w:asciiTheme="minorHAnsi" w:hAnsiTheme="minorHAnsi" w:cstheme="minorHAnsi"/>
          <w:color w:val="000000"/>
          <w:sz w:val="16"/>
          <w:szCs w:val="16"/>
        </w:rPr>
        <w:t xml:space="preserve">ould </w:t>
      </w:r>
      <w:r w:rsidRPr="00944597">
        <w:rPr>
          <w:rStyle w:val="StyleUnderline"/>
          <w:rFonts w:asciiTheme="minorHAnsi" w:eastAsiaTheme="majorEastAsia" w:hAnsiTheme="minorHAnsi" w:cstheme="minorHAnsi"/>
          <w:sz w:val="16"/>
          <w:szCs w:val="16"/>
          <w:u w:val="none"/>
        </w:rPr>
        <w:t>s</w:t>
      </w:r>
      <w:r w:rsidRPr="00944597">
        <w:rPr>
          <w:rFonts w:asciiTheme="minorHAnsi" w:eastAsiaTheme="majorEastAsia" w:hAnsiTheme="minorHAnsi" w:cstheme="minorHAnsi"/>
          <w:color w:val="000000"/>
          <w:sz w:val="16"/>
          <w:szCs w:val="16"/>
        </w:rPr>
        <w:t xml:space="preserve">hape </w:t>
      </w:r>
      <w:r w:rsidRPr="00944597">
        <w:rPr>
          <w:rStyle w:val="StyleUnderline"/>
          <w:rFonts w:asciiTheme="minorHAnsi" w:eastAsiaTheme="majorEastAsia" w:hAnsiTheme="minorHAnsi" w:cstheme="minorHAnsi"/>
          <w:sz w:val="16"/>
          <w:szCs w:val="16"/>
          <w:u w:val="none"/>
        </w:rPr>
        <w:t>t</w:t>
      </w:r>
      <w:r w:rsidRPr="00944597">
        <w:rPr>
          <w:rFonts w:asciiTheme="minorHAnsi" w:eastAsiaTheme="majorEastAsia" w:hAnsiTheme="minorHAnsi" w:cstheme="minorHAnsi"/>
          <w:color w:val="000000"/>
          <w:sz w:val="16"/>
          <w:szCs w:val="16"/>
        </w:rPr>
        <w:t xml:space="preserve">he </w:t>
      </w:r>
      <w:r w:rsidRPr="00944597">
        <w:rPr>
          <w:rStyle w:val="StyleUnderline"/>
          <w:rFonts w:asciiTheme="minorHAnsi" w:eastAsiaTheme="majorEastAsia" w:hAnsiTheme="minorHAnsi" w:cstheme="minorHAnsi"/>
          <w:sz w:val="16"/>
          <w:szCs w:val="16"/>
          <w:u w:val="none"/>
        </w:rPr>
        <w:t>2</w:t>
      </w:r>
      <w:r w:rsidRPr="00944597">
        <w:rPr>
          <w:rFonts w:asciiTheme="minorHAnsi" w:eastAsiaTheme="majorEastAsia" w:hAnsiTheme="minorHAnsi" w:cstheme="minorHAnsi"/>
          <w:color w:val="000000"/>
          <w:sz w:val="16"/>
          <w:szCs w:val="16"/>
        </w:rPr>
        <w:t xml:space="preserve">024 </w:t>
      </w:r>
      <w:r w:rsidRPr="00944597">
        <w:rPr>
          <w:rStyle w:val="StyleUnderline"/>
          <w:rFonts w:asciiTheme="minorHAnsi" w:eastAsiaTheme="majorEastAsia" w:hAnsiTheme="minorHAnsi" w:cstheme="minorHAnsi"/>
          <w:sz w:val="16"/>
          <w:szCs w:val="16"/>
          <w:u w:val="none"/>
        </w:rPr>
        <w:t>e</w:t>
      </w:r>
      <w:r w:rsidRPr="00944597">
        <w:rPr>
          <w:rFonts w:asciiTheme="minorHAnsi" w:eastAsiaTheme="majorEastAsia" w:hAnsiTheme="minorHAnsi" w:cstheme="minorHAnsi"/>
          <w:color w:val="000000"/>
          <w:sz w:val="16"/>
          <w:szCs w:val="16"/>
        </w:rPr>
        <w:t xml:space="preserve">lectoral </w:t>
      </w:r>
      <w:r w:rsidRPr="00944597">
        <w:rPr>
          <w:rStyle w:val="StyleUnderline"/>
          <w:rFonts w:asciiTheme="minorHAnsi" w:eastAsiaTheme="majorEastAsia" w:hAnsiTheme="minorHAnsi" w:cstheme="minorHAnsi"/>
          <w:sz w:val="16"/>
          <w:szCs w:val="16"/>
          <w:u w:val="none"/>
        </w:rPr>
        <w:t>l</w:t>
      </w:r>
      <w:r w:rsidRPr="00944597">
        <w:rPr>
          <w:rFonts w:asciiTheme="minorHAnsi" w:eastAsiaTheme="majorEastAsia" w:hAnsiTheme="minorHAnsi" w:cstheme="minorHAnsi"/>
          <w:color w:val="000000"/>
          <w:sz w:val="16"/>
          <w:szCs w:val="16"/>
        </w:rPr>
        <w:t>andscape</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ecause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t </w:t>
      </w:r>
      <w:r w:rsidRPr="00944597">
        <w:rPr>
          <w:rStyle w:val="StyleUnderline"/>
          <w:rFonts w:asciiTheme="minorHAnsi" w:hAnsiTheme="minorHAnsi" w:cstheme="minorHAnsi"/>
          <w:sz w:val="16"/>
          <w:szCs w:val="16"/>
          <w:u w:val="none"/>
        </w:rPr>
        <w:t>m</w:t>
      </w:r>
      <w:r w:rsidRPr="00944597">
        <w:rPr>
          <w:rFonts w:asciiTheme="minorHAnsi" w:hAnsiTheme="minorHAnsi" w:cstheme="minorHAnsi"/>
          <w:color w:val="000000"/>
          <w:sz w:val="16"/>
          <w:szCs w:val="16"/>
        </w:rPr>
        <w:t xml:space="preserve">ay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e </w:t>
      </w:r>
      <w:r w:rsidRPr="00944597">
        <w:rPr>
          <w:rStyle w:val="StyleUnderline"/>
          <w:rFonts w:asciiTheme="minorHAnsi" w:hAnsiTheme="minorHAnsi" w:cstheme="minorHAnsi"/>
          <w:sz w:val="16"/>
          <w:szCs w:val="16"/>
          <w:u w:val="none"/>
        </w:rPr>
        <w:t>h</w:t>
      </w:r>
      <w:r w:rsidRPr="00944597">
        <w:rPr>
          <w:rFonts w:asciiTheme="minorHAnsi" w:hAnsiTheme="minorHAnsi" w:cstheme="minorHAnsi"/>
          <w:color w:val="000000"/>
          <w:sz w:val="16"/>
          <w:szCs w:val="16"/>
        </w:rPr>
        <w:t xml:space="preserve">ard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o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 xml:space="preserve">redict </w:t>
      </w:r>
      <w:r w:rsidRPr="00944597">
        <w:rPr>
          <w:rStyle w:val="StyleUnderline"/>
          <w:rFonts w:asciiTheme="minorHAnsi" w:hAnsiTheme="minorHAnsi" w:cstheme="minorHAnsi"/>
          <w:sz w:val="16"/>
          <w:szCs w:val="16"/>
          <w:u w:val="none"/>
        </w:rPr>
        <w:t>h</w:t>
      </w:r>
      <w:r w:rsidRPr="00944597">
        <w:rPr>
          <w:rFonts w:asciiTheme="minorHAnsi" w:hAnsiTheme="minorHAnsi" w:cstheme="minorHAnsi"/>
          <w:color w:val="000000"/>
          <w:sz w:val="16"/>
          <w:szCs w:val="16"/>
        </w:rPr>
        <w:t xml:space="preserve">ow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hey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 xml:space="preserve">ill </w:t>
      </w:r>
      <w:r w:rsidRPr="00944597">
        <w:rPr>
          <w:rStyle w:val="StyleUnderline"/>
          <w:rFonts w:asciiTheme="minorHAnsi" w:hAnsiTheme="minorHAnsi" w:cstheme="minorHAnsi"/>
          <w:sz w:val="16"/>
          <w:szCs w:val="16"/>
          <w:u w:val="none"/>
        </w:rPr>
        <w:t>v</w:t>
      </w:r>
      <w:r w:rsidRPr="00944597">
        <w:rPr>
          <w:rFonts w:asciiTheme="minorHAnsi" w:hAnsiTheme="minorHAnsi" w:cstheme="minorHAnsi"/>
          <w:color w:val="000000"/>
          <w:sz w:val="16"/>
          <w:szCs w:val="16"/>
        </w:rPr>
        <w:t>ote</w:t>
      </w:r>
      <w:r w:rsidRPr="00944597">
        <w:rPr>
          <w:rStyle w:val="StyleUnderline"/>
          <w:rFonts w:asciiTheme="minorHAnsi" w:hAnsiTheme="minorHAnsi" w:cstheme="minorHAnsi"/>
          <w:sz w:val="16"/>
          <w:szCs w:val="16"/>
          <w:u w:val="none"/>
        </w:rPr>
        <w:t xml:space="preserve">. </w:t>
      </w:r>
    </w:p>
    <w:p w14:paraId="531AA63E" w14:textId="77777777" w:rsidR="00A23AD5" w:rsidRPr="00944597" w:rsidRDefault="00A23AD5" w:rsidP="00A23AD5">
      <w:pPr>
        <w:pStyle w:val="NormalWeb"/>
        <w:shd w:val="clear" w:color="auto" w:fill="FFFFFF"/>
        <w:spacing w:before="0" w:beforeAutospacing="0" w:after="0" w:afterAutospacing="0" w:line="276" w:lineRule="auto"/>
        <w:textAlignment w:val="baseline"/>
        <w:rPr>
          <w:rStyle w:val="StyleUnderline"/>
          <w:rFonts w:asciiTheme="minorHAnsi" w:hAnsiTheme="minorHAnsi" w:cstheme="minorHAnsi"/>
        </w:rPr>
      </w:pPr>
      <w:r w:rsidRPr="00944597">
        <w:rPr>
          <w:rStyle w:val="StyleUnderline"/>
          <w:rFonts w:asciiTheme="minorHAnsi" w:hAnsiTheme="minorHAnsi" w:cstheme="minorHAnsi"/>
        </w:rPr>
        <w:t xml:space="preserve">That landscape points to a very close presidential election, one that will likely be decided by very small margins in a handful of </w:t>
      </w:r>
      <w:r w:rsidRPr="00944597">
        <w:rPr>
          <w:rStyle w:val="StyleUnderline"/>
          <w:rFonts w:asciiTheme="minorHAnsi" w:eastAsiaTheme="majorEastAsia" w:hAnsiTheme="minorHAnsi" w:cstheme="minorHAnsi"/>
        </w:rPr>
        <w:t>swing states</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 xml:space="preserve">rimary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ask </w:t>
      </w:r>
      <w:r w:rsidRPr="00944597">
        <w:rPr>
          <w:rStyle w:val="StyleUnderline"/>
          <w:rFonts w:asciiTheme="minorHAnsi" w:hAnsiTheme="minorHAnsi" w:cstheme="minorHAnsi"/>
          <w:sz w:val="16"/>
          <w:szCs w:val="16"/>
          <w:u w:val="none"/>
        </w:rPr>
        <w:t>f</w:t>
      </w:r>
      <w:r w:rsidRPr="00944597">
        <w:rPr>
          <w:rFonts w:asciiTheme="minorHAnsi" w:hAnsiTheme="minorHAnsi" w:cstheme="minorHAnsi"/>
          <w:color w:val="000000"/>
          <w:sz w:val="16"/>
          <w:szCs w:val="16"/>
        </w:rPr>
        <w:t xml:space="preserve">or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oth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iden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nd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rump </w:t>
      </w:r>
      <w:r w:rsidRPr="00944597">
        <w:rPr>
          <w:rStyle w:val="StyleUnderline"/>
          <w:rFonts w:asciiTheme="minorHAnsi" w:hAnsiTheme="minorHAnsi" w:cstheme="minorHAnsi"/>
          <w:sz w:val="16"/>
          <w:szCs w:val="16"/>
          <w:u w:val="none"/>
        </w:rPr>
        <w:t>c</w:t>
      </w:r>
      <w:r w:rsidRPr="00944597">
        <w:rPr>
          <w:rFonts w:asciiTheme="minorHAnsi" w:hAnsiTheme="minorHAnsi" w:cstheme="minorHAnsi"/>
          <w:color w:val="000000"/>
          <w:sz w:val="16"/>
          <w:szCs w:val="16"/>
        </w:rPr>
        <w:t xml:space="preserve">ampaigns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 xml:space="preserve">ill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e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o </w:t>
      </w:r>
      <w:r w:rsidRPr="00944597">
        <w:rPr>
          <w:rStyle w:val="StyleUnderline"/>
          <w:rFonts w:asciiTheme="minorHAnsi" w:hAnsiTheme="minorHAnsi" w:cstheme="minorHAnsi"/>
          <w:sz w:val="16"/>
          <w:szCs w:val="16"/>
          <w:u w:val="none"/>
        </w:rPr>
        <w:t>m</w:t>
      </w:r>
      <w:r w:rsidRPr="00944597">
        <w:rPr>
          <w:rFonts w:asciiTheme="minorHAnsi" w:hAnsiTheme="minorHAnsi" w:cstheme="minorHAnsi"/>
          <w:color w:val="000000"/>
          <w:sz w:val="16"/>
          <w:szCs w:val="16"/>
        </w:rPr>
        <w:t xml:space="preserve">obilize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heir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ases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nd </w:t>
      </w:r>
      <w:r w:rsidRPr="00944597">
        <w:rPr>
          <w:rStyle w:val="StyleUnderline"/>
          <w:rFonts w:asciiTheme="minorHAnsi" w:hAnsiTheme="minorHAnsi" w:cstheme="minorHAnsi"/>
          <w:sz w:val="16"/>
          <w:szCs w:val="16"/>
          <w:u w:val="none"/>
        </w:rPr>
        <w:t>m</w:t>
      </w:r>
      <w:r w:rsidRPr="00944597">
        <w:rPr>
          <w:rFonts w:asciiTheme="minorHAnsi" w:hAnsiTheme="minorHAnsi" w:cstheme="minorHAnsi"/>
          <w:color w:val="000000"/>
          <w:sz w:val="16"/>
          <w:szCs w:val="16"/>
        </w:rPr>
        <w:t xml:space="preserve">aximize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urnout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mong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heir </w:t>
      </w:r>
      <w:r w:rsidRPr="00944597">
        <w:rPr>
          <w:rStyle w:val="StyleUnderline"/>
          <w:rFonts w:asciiTheme="minorHAnsi" w:hAnsiTheme="minorHAnsi" w:cstheme="minorHAnsi"/>
          <w:sz w:val="16"/>
          <w:szCs w:val="16"/>
          <w:u w:val="none"/>
        </w:rPr>
        <w:t>m</w:t>
      </w:r>
      <w:r w:rsidRPr="00944597">
        <w:rPr>
          <w:rFonts w:asciiTheme="minorHAnsi" w:hAnsiTheme="minorHAnsi" w:cstheme="minorHAnsi"/>
          <w:color w:val="000000"/>
          <w:sz w:val="16"/>
          <w:szCs w:val="16"/>
        </w:rPr>
        <w:t xml:space="preserve">ost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rdent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upporters</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ut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hose </w:t>
      </w:r>
      <w:r w:rsidRPr="00944597">
        <w:rPr>
          <w:rStyle w:val="StyleUnderline"/>
          <w:rFonts w:asciiTheme="minorHAnsi" w:hAnsiTheme="minorHAnsi" w:cstheme="minorHAnsi"/>
        </w:rPr>
        <w:t>bases will probably not be enough to ensure victory for either candidate. Both candidates will seek to convince</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v</w:t>
      </w:r>
      <w:r w:rsidRPr="00944597">
        <w:rPr>
          <w:rFonts w:asciiTheme="minorHAnsi" w:hAnsiTheme="minorHAnsi" w:cstheme="minorHAnsi"/>
          <w:color w:val="000000"/>
          <w:sz w:val="16"/>
          <w:szCs w:val="16"/>
        </w:rPr>
        <w:t xml:space="preserve">oters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 xml:space="preserve">ho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re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till </w:t>
      </w:r>
      <w:r w:rsidRPr="00944597">
        <w:rPr>
          <w:rStyle w:val="StyleUnderline"/>
          <w:rFonts w:asciiTheme="minorHAnsi" w:hAnsiTheme="minorHAnsi" w:cstheme="minorHAnsi"/>
          <w:sz w:val="16"/>
          <w:szCs w:val="16"/>
          <w:u w:val="none"/>
        </w:rPr>
        <w:t>“</w:t>
      </w:r>
      <w:r w:rsidRPr="00944597">
        <w:rPr>
          <w:rStyle w:val="StyleUnderline"/>
          <w:rFonts w:asciiTheme="minorHAnsi" w:eastAsiaTheme="majorEastAsia" w:hAnsiTheme="minorHAnsi" w:cstheme="minorHAnsi"/>
          <w:sz w:val="16"/>
          <w:szCs w:val="16"/>
          <w:u w:val="none"/>
        </w:rPr>
        <w:t>i</w:t>
      </w:r>
      <w:r w:rsidRPr="00944597">
        <w:rPr>
          <w:rFonts w:asciiTheme="minorHAnsi" w:eastAsiaTheme="majorEastAsia" w:hAnsiTheme="minorHAnsi" w:cstheme="minorHAnsi"/>
          <w:color w:val="000000"/>
          <w:sz w:val="16"/>
          <w:szCs w:val="16"/>
        </w:rPr>
        <w:t xml:space="preserve">n </w:t>
      </w:r>
      <w:r w:rsidRPr="00944597">
        <w:rPr>
          <w:rStyle w:val="StyleUnderline"/>
          <w:rFonts w:asciiTheme="minorHAnsi" w:eastAsiaTheme="majorEastAsia" w:hAnsiTheme="minorHAnsi" w:cstheme="minorHAnsi"/>
          <w:sz w:val="16"/>
          <w:szCs w:val="16"/>
          <w:u w:val="none"/>
        </w:rPr>
        <w:t>p</w:t>
      </w:r>
      <w:r w:rsidRPr="00944597">
        <w:rPr>
          <w:rFonts w:asciiTheme="minorHAnsi" w:eastAsiaTheme="majorEastAsia" w:hAnsiTheme="minorHAnsi" w:cstheme="minorHAnsi"/>
          <w:color w:val="000000"/>
          <w:sz w:val="16"/>
          <w:szCs w:val="16"/>
        </w:rPr>
        <w:t>lay</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n</w:t>
      </w:r>
      <w:r w:rsidRPr="00944597">
        <w:rPr>
          <w:rFonts w:asciiTheme="minorHAnsi" w:hAnsiTheme="minorHAnsi" w:cstheme="minorHAnsi"/>
          <w:color w:val="000000"/>
          <w:sz w:val="16"/>
          <w:szCs w:val="16"/>
        </w:rPr>
        <w:t>amely</w:t>
      </w:r>
      <w:r w:rsidRPr="00944597">
        <w:rPr>
          <w:rStyle w:val="StyleUnderline"/>
          <w:rFonts w:asciiTheme="minorHAnsi" w:hAnsiTheme="minorHAnsi" w:cstheme="minorHAnsi"/>
        </w:rPr>
        <w:t xml:space="preserve">, independent voters. </w:t>
      </w:r>
    </w:p>
    <w:p w14:paraId="40688D7D" w14:textId="77777777" w:rsidR="00A23AD5" w:rsidRPr="00944597" w:rsidRDefault="00A23AD5" w:rsidP="00A23AD5">
      <w:pPr>
        <w:pStyle w:val="NormalWeb"/>
        <w:shd w:val="clear" w:color="auto" w:fill="FFFFFF"/>
        <w:spacing w:before="0" w:beforeAutospacing="0" w:after="0" w:afterAutospacing="0" w:line="276" w:lineRule="auto"/>
        <w:textAlignment w:val="baseline"/>
        <w:rPr>
          <w:rStyle w:val="StyleUnderline"/>
          <w:rFonts w:asciiTheme="minorHAnsi" w:hAnsiTheme="minorHAnsi" w:cstheme="minorHAnsi"/>
          <w:sz w:val="16"/>
          <w:szCs w:val="16"/>
          <w:u w:val="none"/>
        </w:rPr>
      </w:pPr>
      <w:r w:rsidRPr="00944597">
        <w:rPr>
          <w:rStyle w:val="StyleUnderline"/>
          <w:rFonts w:asciiTheme="minorHAnsi" w:hAnsiTheme="minorHAnsi" w:cstheme="minorHAnsi"/>
        </w:rPr>
        <w:t>Every new development on the campaign trail may spark questions about independents</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ome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 </w:t>
      </w:r>
      <w:r w:rsidRPr="00944597">
        <w:rPr>
          <w:rStyle w:val="StyleUnderline"/>
          <w:rFonts w:asciiTheme="minorHAnsi" w:eastAsiaTheme="majorEastAsia" w:hAnsiTheme="minorHAnsi" w:cstheme="minorHAnsi"/>
          <w:sz w:val="16"/>
          <w:szCs w:val="16"/>
          <w:u w:val="none"/>
        </w:rPr>
        <w:t>e</w:t>
      </w:r>
      <w:r w:rsidRPr="00944597">
        <w:rPr>
          <w:rFonts w:asciiTheme="minorHAnsi" w:eastAsiaTheme="majorEastAsia" w:hAnsiTheme="minorHAnsi" w:cstheme="minorHAnsi"/>
          <w:color w:val="000000"/>
          <w:sz w:val="16"/>
          <w:szCs w:val="16"/>
        </w:rPr>
        <w:t xml:space="preserve">arly </w:t>
      </w:r>
      <w:r w:rsidRPr="00944597">
        <w:rPr>
          <w:rStyle w:val="StyleUnderline"/>
          <w:rFonts w:asciiTheme="minorHAnsi" w:eastAsiaTheme="majorEastAsia" w:hAnsiTheme="minorHAnsi" w:cstheme="minorHAnsi"/>
          <w:sz w:val="16"/>
          <w:szCs w:val="16"/>
          <w:u w:val="none"/>
        </w:rPr>
        <w:t>m</w:t>
      </w:r>
      <w:r w:rsidRPr="00944597">
        <w:rPr>
          <w:rFonts w:asciiTheme="minorHAnsi" w:eastAsiaTheme="majorEastAsia" w:hAnsiTheme="minorHAnsi" w:cstheme="minorHAnsi"/>
          <w:color w:val="000000"/>
          <w:sz w:val="16"/>
          <w:szCs w:val="16"/>
        </w:rPr>
        <w:t xml:space="preserve">edia </w:t>
      </w:r>
      <w:r w:rsidRPr="00944597">
        <w:rPr>
          <w:rStyle w:val="StyleUnderline"/>
          <w:rFonts w:asciiTheme="minorHAnsi" w:eastAsiaTheme="majorEastAsia" w:hAnsiTheme="minorHAnsi" w:cstheme="minorHAnsi"/>
          <w:sz w:val="16"/>
          <w:szCs w:val="16"/>
          <w:u w:val="none"/>
        </w:rPr>
        <w:t>p</w:t>
      </w:r>
      <w:r w:rsidRPr="00944597">
        <w:rPr>
          <w:rFonts w:asciiTheme="minorHAnsi" w:eastAsiaTheme="majorEastAsia" w:hAnsiTheme="minorHAnsi" w:cstheme="minorHAnsi"/>
          <w:color w:val="000000"/>
          <w:sz w:val="16"/>
          <w:szCs w:val="16"/>
        </w:rPr>
        <w:t>unditry</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bout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rump’s </w:t>
      </w:r>
      <w:r w:rsidRPr="00944597">
        <w:rPr>
          <w:rStyle w:val="StyleUnderline"/>
          <w:rFonts w:asciiTheme="minorHAnsi" w:hAnsiTheme="minorHAnsi" w:cstheme="minorHAnsi"/>
          <w:sz w:val="16"/>
          <w:szCs w:val="16"/>
          <w:u w:val="none"/>
        </w:rPr>
        <w:t>f</w:t>
      </w:r>
      <w:r w:rsidRPr="00944597">
        <w:rPr>
          <w:rFonts w:asciiTheme="minorHAnsi" w:hAnsiTheme="minorHAnsi" w:cstheme="minorHAnsi"/>
          <w:color w:val="000000"/>
          <w:sz w:val="16"/>
          <w:szCs w:val="16"/>
        </w:rPr>
        <w:t xml:space="preserve">elony </w:t>
      </w:r>
      <w:r w:rsidRPr="00944597">
        <w:rPr>
          <w:rStyle w:val="StyleUnderline"/>
          <w:rFonts w:asciiTheme="minorHAnsi" w:hAnsiTheme="minorHAnsi" w:cstheme="minorHAnsi"/>
          <w:sz w:val="16"/>
          <w:szCs w:val="16"/>
          <w:u w:val="none"/>
        </w:rPr>
        <w:t>c</w:t>
      </w:r>
      <w:r w:rsidRPr="00944597">
        <w:rPr>
          <w:rFonts w:asciiTheme="minorHAnsi" w:hAnsiTheme="minorHAnsi" w:cstheme="minorHAnsi"/>
          <w:color w:val="000000"/>
          <w:sz w:val="16"/>
          <w:szCs w:val="16"/>
        </w:rPr>
        <w:t xml:space="preserve">onvictions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 </w:t>
      </w:r>
      <w:r w:rsidRPr="00944597">
        <w:rPr>
          <w:rStyle w:val="StyleUnderline"/>
          <w:rFonts w:asciiTheme="minorHAnsi" w:hAnsiTheme="minorHAnsi" w:cstheme="minorHAnsi"/>
          <w:sz w:val="16"/>
          <w:szCs w:val="16"/>
          <w:u w:val="none"/>
        </w:rPr>
        <w:t>N</w:t>
      </w:r>
      <w:r w:rsidRPr="00944597">
        <w:rPr>
          <w:rFonts w:asciiTheme="minorHAnsi" w:hAnsiTheme="minorHAnsi" w:cstheme="minorHAnsi"/>
          <w:color w:val="000000"/>
          <w:sz w:val="16"/>
          <w:szCs w:val="16"/>
        </w:rPr>
        <w:t xml:space="preserve">ew </w:t>
      </w:r>
      <w:r w:rsidRPr="00944597">
        <w:rPr>
          <w:rStyle w:val="StyleUnderline"/>
          <w:rFonts w:asciiTheme="minorHAnsi" w:hAnsiTheme="minorHAnsi" w:cstheme="minorHAnsi"/>
          <w:sz w:val="16"/>
          <w:szCs w:val="16"/>
          <w:u w:val="none"/>
        </w:rPr>
        <w:t>Y</w:t>
      </w:r>
      <w:r w:rsidRPr="00944597">
        <w:rPr>
          <w:rFonts w:asciiTheme="minorHAnsi" w:hAnsiTheme="minorHAnsi" w:cstheme="minorHAnsi"/>
          <w:color w:val="000000"/>
          <w:sz w:val="16"/>
          <w:szCs w:val="16"/>
        </w:rPr>
        <w:t xml:space="preserve">ork </w:t>
      </w:r>
      <w:r w:rsidRPr="00944597">
        <w:rPr>
          <w:rStyle w:val="StyleUnderline"/>
          <w:rFonts w:asciiTheme="minorHAnsi" w:hAnsiTheme="minorHAnsi" w:cstheme="minorHAnsi"/>
          <w:sz w:val="16"/>
          <w:szCs w:val="16"/>
          <w:u w:val="none"/>
        </w:rPr>
        <w:t>h</w:t>
      </w:r>
      <w:r w:rsidRPr="00944597">
        <w:rPr>
          <w:rFonts w:asciiTheme="minorHAnsi" w:hAnsiTheme="minorHAnsi" w:cstheme="minorHAnsi"/>
          <w:color w:val="000000"/>
          <w:sz w:val="16"/>
          <w:szCs w:val="16"/>
        </w:rPr>
        <w:t xml:space="preserve">ave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ncluded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ndications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h</w:t>
      </w:r>
      <w:r w:rsidRPr="00944597">
        <w:rPr>
          <w:rFonts w:asciiTheme="minorHAnsi" w:hAnsiTheme="minorHAnsi" w:cstheme="minorHAnsi"/>
          <w:color w:val="000000"/>
          <w:sz w:val="16"/>
          <w:szCs w:val="16"/>
        </w:rPr>
        <w:t xml:space="preserve">ow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 </w:t>
      </w:r>
      <w:r w:rsidRPr="00944597">
        <w:rPr>
          <w:rStyle w:val="StyleUnderline"/>
          <w:rFonts w:asciiTheme="minorHAnsi" w:hAnsiTheme="minorHAnsi" w:cstheme="minorHAnsi"/>
          <w:sz w:val="16"/>
          <w:szCs w:val="16"/>
          <w:u w:val="none"/>
        </w:rPr>
        <w:t>v</w:t>
      </w:r>
      <w:r w:rsidRPr="00944597">
        <w:rPr>
          <w:rFonts w:asciiTheme="minorHAnsi" w:hAnsiTheme="minorHAnsi" w:cstheme="minorHAnsi"/>
          <w:color w:val="000000"/>
          <w:sz w:val="16"/>
          <w:szCs w:val="16"/>
        </w:rPr>
        <w:t xml:space="preserve">erdict </w:t>
      </w:r>
      <w:r w:rsidRPr="00944597">
        <w:rPr>
          <w:rStyle w:val="StyleUnderline"/>
          <w:rFonts w:asciiTheme="minorHAnsi" w:hAnsiTheme="minorHAnsi" w:cstheme="minorHAnsi"/>
          <w:sz w:val="16"/>
          <w:szCs w:val="16"/>
          <w:u w:val="none"/>
        </w:rPr>
        <w:t>m</w:t>
      </w:r>
      <w:r w:rsidRPr="00944597">
        <w:rPr>
          <w:rFonts w:asciiTheme="minorHAnsi" w:hAnsiTheme="minorHAnsi" w:cstheme="minorHAnsi"/>
          <w:color w:val="000000"/>
          <w:sz w:val="16"/>
          <w:szCs w:val="16"/>
        </w:rPr>
        <w:t xml:space="preserve">ight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hift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ndependent </w:t>
      </w:r>
      <w:r w:rsidRPr="00944597">
        <w:rPr>
          <w:rStyle w:val="StyleUnderline"/>
          <w:rFonts w:asciiTheme="minorHAnsi" w:hAnsiTheme="minorHAnsi" w:cstheme="minorHAnsi"/>
          <w:sz w:val="16"/>
          <w:szCs w:val="16"/>
          <w:u w:val="none"/>
        </w:rPr>
        <w:t>v</w:t>
      </w:r>
      <w:r w:rsidRPr="00944597">
        <w:rPr>
          <w:rFonts w:asciiTheme="minorHAnsi" w:hAnsiTheme="minorHAnsi" w:cstheme="minorHAnsi"/>
          <w:color w:val="000000"/>
          <w:sz w:val="16"/>
          <w:szCs w:val="16"/>
        </w:rPr>
        <w:t xml:space="preserve">oters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way </w:t>
      </w:r>
      <w:r w:rsidRPr="00944597">
        <w:rPr>
          <w:rStyle w:val="StyleUnderline"/>
          <w:rFonts w:asciiTheme="minorHAnsi" w:hAnsiTheme="minorHAnsi" w:cstheme="minorHAnsi"/>
          <w:sz w:val="16"/>
          <w:szCs w:val="16"/>
          <w:u w:val="none"/>
        </w:rPr>
        <w:t>f</w:t>
      </w:r>
      <w:r w:rsidRPr="00944597">
        <w:rPr>
          <w:rFonts w:asciiTheme="minorHAnsi" w:hAnsiTheme="minorHAnsi" w:cstheme="minorHAnsi"/>
          <w:color w:val="000000"/>
          <w:sz w:val="16"/>
          <w:szCs w:val="16"/>
        </w:rPr>
        <w:t xml:space="preserve">rom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rump</w:t>
      </w:r>
      <w:r w:rsidRPr="00944597">
        <w:rPr>
          <w:rStyle w:val="StyleUnderline"/>
          <w:rFonts w:asciiTheme="minorHAnsi" w:hAnsiTheme="minorHAnsi" w:cstheme="minorHAnsi"/>
          <w:sz w:val="16"/>
          <w:szCs w:val="16"/>
          <w:u w:val="none"/>
        </w:rPr>
        <w:t xml:space="preserve">. </w:t>
      </w:r>
    </w:p>
    <w:p w14:paraId="0608BCA5" w14:textId="77777777" w:rsidR="00A23AD5" w:rsidRPr="00944597" w:rsidRDefault="00A23AD5" w:rsidP="00A23AD5">
      <w:pPr>
        <w:pStyle w:val="NormalWeb"/>
        <w:shd w:val="clear" w:color="auto" w:fill="FFFFFF"/>
        <w:spacing w:before="0" w:beforeAutospacing="0" w:after="0" w:afterAutospacing="0" w:line="276" w:lineRule="auto"/>
        <w:textAlignment w:val="baseline"/>
        <w:rPr>
          <w:rStyle w:val="StyleUnderline"/>
          <w:rFonts w:asciiTheme="minorHAnsi" w:hAnsiTheme="minorHAnsi" w:cstheme="minorHAnsi"/>
          <w:sz w:val="16"/>
          <w:szCs w:val="16"/>
          <w:u w:val="none"/>
        </w:rPr>
      </w:pPr>
      <w:r w:rsidRPr="00944597">
        <w:rPr>
          <w:rStyle w:val="StyleUnderline"/>
          <w:rFonts w:asciiTheme="minorHAnsi" w:hAnsiTheme="minorHAnsi" w:cstheme="minorHAnsi"/>
        </w:rPr>
        <w:t>It appears that independents are important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ncluding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o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 xml:space="preserve">olitical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cience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cholars </w:t>
      </w:r>
      <w:r w:rsidRPr="00944597">
        <w:rPr>
          <w:rStyle w:val="StyleUnderline"/>
          <w:rFonts w:asciiTheme="minorHAnsi" w:hAnsiTheme="minorHAnsi" w:cstheme="minorHAnsi"/>
          <w:sz w:val="16"/>
          <w:szCs w:val="16"/>
          <w:u w:val="none"/>
        </w:rPr>
        <w:t>l</w:t>
      </w:r>
      <w:r w:rsidRPr="00944597">
        <w:rPr>
          <w:rFonts w:asciiTheme="minorHAnsi" w:hAnsiTheme="minorHAnsi" w:cstheme="minorHAnsi"/>
          <w:color w:val="000000"/>
          <w:sz w:val="16"/>
          <w:szCs w:val="16"/>
        </w:rPr>
        <w:t xml:space="preserve">ike </w:t>
      </w:r>
      <w:r w:rsidRPr="00944597">
        <w:rPr>
          <w:rStyle w:val="StyleUnderline"/>
          <w:rFonts w:asciiTheme="minorHAnsi" w:eastAsiaTheme="majorEastAsia" w:hAnsiTheme="minorHAnsi" w:cstheme="minorHAnsi"/>
          <w:sz w:val="16"/>
          <w:szCs w:val="16"/>
          <w:u w:val="none"/>
        </w:rPr>
        <w:t>m</w:t>
      </w:r>
      <w:r w:rsidRPr="00944597">
        <w:rPr>
          <w:rFonts w:asciiTheme="minorHAnsi" w:eastAsiaTheme="majorEastAsia" w:hAnsiTheme="minorHAnsi" w:cstheme="minorHAnsi"/>
          <w:color w:val="000000"/>
          <w:sz w:val="16"/>
          <w:szCs w:val="16"/>
        </w:rPr>
        <w:t>e</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ut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hy</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r</w:t>
      </w:r>
      <w:r w:rsidRPr="00944597">
        <w:rPr>
          <w:rFonts w:asciiTheme="minorHAnsi" w:hAnsiTheme="minorHAnsi" w:cstheme="minorHAnsi"/>
          <w:color w:val="000000"/>
          <w:sz w:val="16"/>
          <w:szCs w:val="16"/>
        </w:rPr>
        <w:t>eally</w:t>
      </w:r>
      <w:r w:rsidRPr="00944597">
        <w:rPr>
          <w:rStyle w:val="StyleUnderline"/>
          <w:rFonts w:asciiTheme="minorHAnsi" w:hAnsiTheme="minorHAnsi" w:cstheme="minorHAnsi"/>
          <w:sz w:val="16"/>
          <w:szCs w:val="16"/>
          <w:u w:val="none"/>
        </w:rPr>
        <w:t xml:space="preserve">? </w:t>
      </w:r>
    </w:p>
    <w:p w14:paraId="1839BD51" w14:textId="77777777" w:rsidR="00A23AD5" w:rsidRPr="00944597" w:rsidRDefault="00A23AD5" w:rsidP="00A23AD5">
      <w:pPr>
        <w:pStyle w:val="NormalWeb"/>
        <w:shd w:val="clear" w:color="auto" w:fill="FFFFFF"/>
        <w:spacing w:before="0" w:beforeAutospacing="0" w:after="0" w:afterAutospacing="0" w:line="276" w:lineRule="auto"/>
        <w:textAlignment w:val="baseline"/>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S</w:t>
      </w:r>
      <w:r w:rsidRPr="00944597">
        <w:rPr>
          <w:rFonts w:asciiTheme="minorHAnsi" w:hAnsiTheme="minorHAnsi" w:cstheme="minorHAnsi"/>
          <w:sz w:val="16"/>
          <w:szCs w:val="16"/>
        </w:rPr>
        <w:t xml:space="preserve">mall </w:t>
      </w:r>
      <w:r w:rsidRPr="00944597">
        <w:rPr>
          <w:rStyle w:val="StyleUnderline"/>
          <w:rFonts w:asciiTheme="minorHAnsi" w:hAnsiTheme="minorHAnsi" w:cstheme="minorHAnsi"/>
          <w:sz w:val="16"/>
          <w:szCs w:val="16"/>
          <w:u w:val="none"/>
        </w:rPr>
        <w:t>i</w:t>
      </w:r>
      <w:r w:rsidRPr="00944597">
        <w:rPr>
          <w:rFonts w:asciiTheme="minorHAnsi" w:hAnsiTheme="minorHAnsi" w:cstheme="minorHAnsi"/>
          <w:sz w:val="16"/>
          <w:szCs w:val="16"/>
        </w:rPr>
        <w:t xml:space="preserve">n </w:t>
      </w:r>
      <w:r w:rsidRPr="00944597">
        <w:rPr>
          <w:rStyle w:val="StyleUnderline"/>
          <w:rFonts w:asciiTheme="minorHAnsi" w:hAnsiTheme="minorHAnsi" w:cstheme="minorHAnsi"/>
          <w:sz w:val="16"/>
          <w:szCs w:val="16"/>
          <w:u w:val="none"/>
        </w:rPr>
        <w:t>n</w:t>
      </w:r>
      <w:r w:rsidRPr="00944597">
        <w:rPr>
          <w:rFonts w:asciiTheme="minorHAnsi" w:hAnsiTheme="minorHAnsi" w:cstheme="minorHAnsi"/>
          <w:sz w:val="16"/>
          <w:szCs w:val="16"/>
        </w:rPr>
        <w:t>umbers</w:t>
      </w:r>
      <w:r w:rsidRPr="00944597">
        <w:rPr>
          <w:rStyle w:val="StyleUnderline"/>
          <w:rFonts w:asciiTheme="minorHAnsi" w:hAnsiTheme="minorHAnsi" w:cstheme="minorHAnsi"/>
          <w:sz w:val="16"/>
          <w:szCs w:val="16"/>
          <w:u w:val="none"/>
        </w:rPr>
        <w:t>,</w:t>
      </w:r>
      <w:r w:rsidRPr="00944597">
        <w:rPr>
          <w:rFonts w:asciiTheme="minorHAnsi" w:hAnsiTheme="minorHAnsi" w:cstheme="minorHAnsi"/>
          <w:sz w:val="16"/>
          <w:szCs w:val="16"/>
        </w:rPr>
        <w:t xml:space="preserve"> </w:t>
      </w:r>
      <w:r w:rsidRPr="00944597">
        <w:rPr>
          <w:rStyle w:val="StyleUnderline"/>
          <w:rFonts w:asciiTheme="minorHAnsi" w:hAnsiTheme="minorHAnsi" w:cstheme="minorHAnsi"/>
          <w:sz w:val="16"/>
          <w:szCs w:val="16"/>
          <w:u w:val="none"/>
        </w:rPr>
        <w:t>p</w:t>
      </w:r>
      <w:r w:rsidRPr="00944597">
        <w:rPr>
          <w:rFonts w:asciiTheme="minorHAnsi" w:hAnsiTheme="minorHAnsi" w:cstheme="minorHAnsi"/>
          <w:sz w:val="16"/>
          <w:szCs w:val="16"/>
        </w:rPr>
        <w:t xml:space="preserve">otentially </w:t>
      </w:r>
      <w:r w:rsidRPr="00944597">
        <w:rPr>
          <w:rStyle w:val="StyleUnderline"/>
          <w:rFonts w:asciiTheme="minorHAnsi" w:hAnsiTheme="minorHAnsi" w:cstheme="minorHAnsi"/>
          <w:sz w:val="16"/>
          <w:szCs w:val="16"/>
          <w:u w:val="none"/>
        </w:rPr>
        <w:t>b</w:t>
      </w:r>
      <w:r w:rsidRPr="00944597">
        <w:rPr>
          <w:rFonts w:asciiTheme="minorHAnsi" w:hAnsiTheme="minorHAnsi" w:cstheme="minorHAnsi"/>
          <w:sz w:val="16"/>
          <w:szCs w:val="16"/>
        </w:rPr>
        <w:t xml:space="preserve">ig </w:t>
      </w:r>
      <w:r w:rsidRPr="00944597">
        <w:rPr>
          <w:rStyle w:val="StyleUnderline"/>
          <w:rFonts w:asciiTheme="minorHAnsi" w:hAnsiTheme="minorHAnsi" w:cstheme="minorHAnsi"/>
          <w:sz w:val="16"/>
          <w:szCs w:val="16"/>
          <w:u w:val="none"/>
        </w:rPr>
        <w:t>i</w:t>
      </w:r>
      <w:r w:rsidRPr="00944597">
        <w:rPr>
          <w:rFonts w:asciiTheme="minorHAnsi" w:hAnsiTheme="minorHAnsi" w:cstheme="minorHAnsi"/>
          <w:sz w:val="16"/>
          <w:szCs w:val="16"/>
        </w:rPr>
        <w:t>nfluence</w:t>
      </w:r>
      <w:r w:rsidRPr="00944597">
        <w:rPr>
          <w:rStyle w:val="StyleUnderline"/>
          <w:rFonts w:asciiTheme="minorHAnsi" w:hAnsiTheme="minorHAnsi" w:cstheme="minorHAnsi"/>
          <w:sz w:val="16"/>
          <w:szCs w:val="16"/>
          <w:u w:val="none"/>
        </w:rPr>
        <w:t xml:space="preserve"> </w:t>
      </w:r>
    </w:p>
    <w:p w14:paraId="7A2088D1" w14:textId="77777777" w:rsidR="00A23AD5" w:rsidRPr="00944597" w:rsidRDefault="00A23AD5" w:rsidP="00A23AD5">
      <w:pPr>
        <w:pStyle w:val="NormalWeb"/>
        <w:shd w:val="clear" w:color="auto" w:fill="FFFFFF"/>
        <w:spacing w:before="0" w:beforeAutospacing="0" w:after="0" w:afterAutospacing="0" w:line="276" w:lineRule="auto"/>
        <w:textAlignment w:val="baseline"/>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F</w:t>
      </w:r>
      <w:r w:rsidRPr="00944597">
        <w:rPr>
          <w:rFonts w:asciiTheme="minorHAnsi" w:hAnsiTheme="minorHAnsi" w:cstheme="minorHAnsi"/>
          <w:color w:val="000000"/>
          <w:sz w:val="16"/>
          <w:szCs w:val="16"/>
        </w:rPr>
        <w:t xml:space="preserve">or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ne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hing</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ndependents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re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mportant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ecause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here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ometimes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eems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o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e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l</w:t>
      </w:r>
      <w:r w:rsidRPr="00944597">
        <w:rPr>
          <w:rFonts w:asciiTheme="minorHAnsi" w:hAnsiTheme="minorHAnsi" w:cstheme="minorHAnsi"/>
          <w:color w:val="000000"/>
          <w:sz w:val="16"/>
          <w:szCs w:val="16"/>
        </w:rPr>
        <w:t xml:space="preserve">ot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hem</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ut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hat’s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 xml:space="preserve">oint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c</w:t>
      </w:r>
      <w:r w:rsidRPr="00944597">
        <w:rPr>
          <w:rFonts w:asciiTheme="minorHAnsi" w:hAnsiTheme="minorHAnsi" w:cstheme="minorHAnsi"/>
          <w:color w:val="000000"/>
          <w:sz w:val="16"/>
          <w:szCs w:val="16"/>
        </w:rPr>
        <w:t xml:space="preserve">ontention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mong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cademics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nd </w:t>
      </w:r>
      <w:r w:rsidRPr="00944597">
        <w:rPr>
          <w:rStyle w:val="StyleUnderline"/>
          <w:rFonts w:asciiTheme="minorHAnsi" w:hAnsiTheme="minorHAnsi" w:cstheme="minorHAnsi"/>
          <w:sz w:val="16"/>
          <w:szCs w:val="16"/>
          <w:u w:val="none"/>
        </w:rPr>
        <w:t>c</w:t>
      </w:r>
      <w:r w:rsidRPr="00944597">
        <w:rPr>
          <w:rFonts w:asciiTheme="minorHAnsi" w:hAnsiTheme="minorHAnsi" w:cstheme="minorHAnsi"/>
          <w:color w:val="000000"/>
          <w:sz w:val="16"/>
          <w:szCs w:val="16"/>
        </w:rPr>
        <w:t xml:space="preserve">ampaign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rofessionals</w:t>
      </w:r>
      <w:r w:rsidRPr="00944597">
        <w:rPr>
          <w:rStyle w:val="StyleUnderline"/>
          <w:rFonts w:asciiTheme="minorHAnsi" w:hAnsiTheme="minorHAnsi" w:cstheme="minorHAnsi"/>
          <w:sz w:val="16"/>
          <w:szCs w:val="16"/>
          <w:u w:val="none"/>
        </w:rPr>
        <w:t>.</w:t>
      </w:r>
    </w:p>
    <w:p w14:paraId="4D2DA333" w14:textId="77777777" w:rsidR="00A23AD5" w:rsidRPr="00944597" w:rsidRDefault="00A23AD5" w:rsidP="00A23AD5">
      <w:pPr>
        <w:pStyle w:val="NormalWeb"/>
        <w:shd w:val="clear" w:color="auto" w:fill="FFFFFF"/>
        <w:spacing w:before="0" w:beforeAutospacing="0" w:after="0" w:afterAutospacing="0" w:line="276" w:lineRule="auto"/>
        <w:textAlignment w:val="baseline"/>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G</w:t>
      </w:r>
      <w:r w:rsidRPr="00944597">
        <w:rPr>
          <w:rFonts w:asciiTheme="minorHAnsi" w:hAnsiTheme="minorHAnsi" w:cstheme="minorHAnsi"/>
          <w:color w:val="000000"/>
          <w:sz w:val="16"/>
          <w:szCs w:val="16"/>
        </w:rPr>
        <w:t xml:space="preserve">allup’s </w:t>
      </w:r>
      <w:r w:rsidRPr="00944597">
        <w:rPr>
          <w:rStyle w:val="StyleUnderline"/>
          <w:rFonts w:asciiTheme="minorHAnsi" w:eastAsiaTheme="majorEastAsia" w:hAnsiTheme="minorHAnsi" w:cstheme="minorHAnsi"/>
          <w:sz w:val="16"/>
          <w:szCs w:val="16"/>
          <w:u w:val="none"/>
        </w:rPr>
        <w:t>J</w:t>
      </w:r>
      <w:r w:rsidRPr="00944597">
        <w:rPr>
          <w:rFonts w:asciiTheme="minorHAnsi" w:eastAsiaTheme="majorEastAsia" w:hAnsiTheme="minorHAnsi" w:cstheme="minorHAnsi"/>
          <w:color w:val="000000"/>
          <w:sz w:val="16"/>
          <w:szCs w:val="16"/>
        </w:rPr>
        <w:t xml:space="preserve">anuary </w:t>
      </w:r>
      <w:r w:rsidRPr="00944597">
        <w:rPr>
          <w:rStyle w:val="StyleUnderline"/>
          <w:rFonts w:asciiTheme="minorHAnsi" w:eastAsiaTheme="majorEastAsia" w:hAnsiTheme="minorHAnsi" w:cstheme="minorHAnsi"/>
          <w:sz w:val="16"/>
          <w:szCs w:val="16"/>
          <w:u w:val="none"/>
        </w:rPr>
        <w:t>2</w:t>
      </w:r>
      <w:r w:rsidRPr="00944597">
        <w:rPr>
          <w:rFonts w:asciiTheme="minorHAnsi" w:eastAsiaTheme="majorEastAsia" w:hAnsiTheme="minorHAnsi" w:cstheme="minorHAnsi"/>
          <w:color w:val="000000"/>
          <w:sz w:val="16"/>
          <w:szCs w:val="16"/>
        </w:rPr>
        <w:t xml:space="preserve">024 </w:t>
      </w:r>
      <w:r w:rsidRPr="00944597">
        <w:rPr>
          <w:rStyle w:val="StyleUnderline"/>
          <w:rFonts w:asciiTheme="minorHAnsi" w:eastAsiaTheme="majorEastAsia" w:hAnsiTheme="minorHAnsi" w:cstheme="minorHAnsi"/>
          <w:sz w:val="16"/>
          <w:szCs w:val="16"/>
          <w:u w:val="none"/>
        </w:rPr>
        <w:t>f</w:t>
      </w:r>
      <w:r w:rsidRPr="00944597">
        <w:rPr>
          <w:rFonts w:asciiTheme="minorHAnsi" w:eastAsiaTheme="majorEastAsia" w:hAnsiTheme="minorHAnsi" w:cstheme="minorHAnsi"/>
          <w:color w:val="000000"/>
          <w:sz w:val="16"/>
          <w:szCs w:val="16"/>
        </w:rPr>
        <w:t xml:space="preserve">igure </w:t>
      </w:r>
      <w:r w:rsidRPr="00944597">
        <w:rPr>
          <w:rStyle w:val="StyleUnderline"/>
          <w:rFonts w:asciiTheme="minorHAnsi" w:eastAsiaTheme="majorEastAsia" w:hAnsiTheme="minorHAnsi" w:cstheme="minorHAnsi"/>
          <w:sz w:val="16"/>
          <w:szCs w:val="16"/>
          <w:u w:val="none"/>
        </w:rPr>
        <w:t>o</w:t>
      </w:r>
      <w:r w:rsidRPr="00944597">
        <w:rPr>
          <w:rFonts w:asciiTheme="minorHAnsi" w:eastAsiaTheme="majorEastAsia" w:hAnsiTheme="minorHAnsi" w:cstheme="minorHAnsi"/>
          <w:color w:val="000000"/>
          <w:sz w:val="16"/>
          <w:szCs w:val="16"/>
        </w:rPr>
        <w:t xml:space="preserve">f </w:t>
      </w:r>
      <w:r w:rsidRPr="00944597">
        <w:rPr>
          <w:rStyle w:val="StyleUnderline"/>
          <w:rFonts w:asciiTheme="minorHAnsi" w:eastAsiaTheme="majorEastAsia" w:hAnsiTheme="minorHAnsi" w:cstheme="minorHAnsi"/>
          <w:sz w:val="16"/>
          <w:szCs w:val="16"/>
          <w:u w:val="none"/>
        </w:rPr>
        <w:t>4</w:t>
      </w:r>
      <w:r w:rsidRPr="00944597">
        <w:rPr>
          <w:rFonts w:asciiTheme="minorHAnsi" w:eastAsiaTheme="majorEastAsia" w:hAnsiTheme="minorHAnsi" w:cstheme="minorHAnsi"/>
          <w:color w:val="000000"/>
          <w:sz w:val="16"/>
          <w:szCs w:val="16"/>
        </w:rPr>
        <w:t>3</w:t>
      </w:r>
      <w:r w:rsidRPr="00944597">
        <w:rPr>
          <w:rStyle w:val="StyleUnderline"/>
          <w:rFonts w:asciiTheme="minorHAnsi" w:eastAsiaTheme="majorEastAsia"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 </w:t>
      </w:r>
      <w:r w:rsidRPr="00944597">
        <w:rPr>
          <w:rStyle w:val="StyleUnderline"/>
          <w:rFonts w:asciiTheme="minorHAnsi" w:hAnsiTheme="minorHAnsi" w:cstheme="minorHAnsi"/>
          <w:sz w:val="16"/>
          <w:szCs w:val="16"/>
          <w:u w:val="none"/>
        </w:rPr>
        <w:t>e</w:t>
      </w:r>
      <w:r w:rsidRPr="00944597">
        <w:rPr>
          <w:rFonts w:asciiTheme="minorHAnsi" w:hAnsiTheme="minorHAnsi" w:cstheme="minorHAnsi"/>
          <w:color w:val="000000"/>
          <w:sz w:val="16"/>
          <w:szCs w:val="16"/>
        </w:rPr>
        <w:t xml:space="preserve">lectorate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dentifying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s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ndependent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 xml:space="preserve">as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ased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n </w:t>
      </w:r>
      <w:r w:rsidRPr="00944597">
        <w:rPr>
          <w:rStyle w:val="StyleUnderline"/>
          <w:rFonts w:asciiTheme="minorHAnsi" w:hAnsiTheme="minorHAnsi" w:cstheme="minorHAnsi"/>
          <w:sz w:val="16"/>
          <w:szCs w:val="16"/>
          <w:u w:val="none"/>
        </w:rPr>
        <w:t>r</w:t>
      </w:r>
      <w:r w:rsidRPr="00944597">
        <w:rPr>
          <w:rFonts w:asciiTheme="minorHAnsi" w:hAnsiTheme="minorHAnsi" w:cstheme="minorHAnsi"/>
          <w:color w:val="000000"/>
          <w:sz w:val="16"/>
          <w:szCs w:val="16"/>
        </w:rPr>
        <w:t xml:space="preserve">esponses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o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ingle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urvey </w:t>
      </w:r>
      <w:r w:rsidRPr="00944597">
        <w:rPr>
          <w:rStyle w:val="StyleUnderline"/>
          <w:rFonts w:asciiTheme="minorHAnsi" w:hAnsiTheme="minorHAnsi" w:cstheme="minorHAnsi"/>
          <w:sz w:val="16"/>
          <w:szCs w:val="16"/>
          <w:u w:val="none"/>
        </w:rPr>
        <w:t>q</w:t>
      </w:r>
      <w:r w:rsidRPr="00944597">
        <w:rPr>
          <w:rFonts w:asciiTheme="minorHAnsi" w:hAnsiTheme="minorHAnsi" w:cstheme="minorHAnsi"/>
          <w:color w:val="000000"/>
          <w:sz w:val="16"/>
          <w:szCs w:val="16"/>
        </w:rPr>
        <w:t>uestion</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M</w:t>
      </w:r>
      <w:r w:rsidRPr="00944597">
        <w:rPr>
          <w:rFonts w:asciiTheme="minorHAnsi" w:hAnsiTheme="minorHAnsi" w:cstheme="minorHAnsi"/>
          <w:color w:val="000000"/>
          <w:sz w:val="16"/>
          <w:szCs w:val="16"/>
        </w:rPr>
        <w:t xml:space="preserve">any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 xml:space="preserve">urvey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perations</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ncluding </w:t>
      </w:r>
      <w:r w:rsidRPr="00944597">
        <w:rPr>
          <w:rStyle w:val="StyleUnderline"/>
          <w:rFonts w:asciiTheme="minorHAnsi" w:hAnsiTheme="minorHAnsi" w:cstheme="minorHAnsi"/>
          <w:sz w:val="16"/>
          <w:szCs w:val="16"/>
          <w:u w:val="none"/>
        </w:rPr>
        <w:t>G</w:t>
      </w:r>
      <w:r w:rsidRPr="00944597">
        <w:rPr>
          <w:rFonts w:asciiTheme="minorHAnsi" w:hAnsiTheme="minorHAnsi" w:cstheme="minorHAnsi"/>
          <w:color w:val="000000"/>
          <w:sz w:val="16"/>
          <w:szCs w:val="16"/>
        </w:rPr>
        <w:t>allup</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 xml:space="preserve">ose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f</w:t>
      </w:r>
      <w:r w:rsidRPr="00944597">
        <w:rPr>
          <w:rFonts w:asciiTheme="minorHAnsi" w:hAnsiTheme="minorHAnsi" w:cstheme="minorHAnsi"/>
          <w:color w:val="000000"/>
          <w:sz w:val="16"/>
          <w:szCs w:val="16"/>
        </w:rPr>
        <w:t>ollow</w:t>
      </w:r>
      <w:r w:rsidRPr="00944597">
        <w:rPr>
          <w:rStyle w:val="StyleUnderline"/>
          <w:rFonts w:asciiTheme="minorHAnsi" w:hAnsiTheme="minorHAnsi" w:cstheme="minorHAnsi"/>
          <w:sz w:val="16"/>
          <w:szCs w:val="16"/>
          <w:u w:val="none"/>
        </w:rPr>
        <w:t>-u</w:t>
      </w:r>
      <w:r w:rsidRPr="00944597">
        <w:rPr>
          <w:rFonts w:asciiTheme="minorHAnsi" w:hAnsiTheme="minorHAnsi" w:cstheme="minorHAnsi"/>
          <w:color w:val="000000"/>
          <w:sz w:val="16"/>
          <w:szCs w:val="16"/>
        </w:rPr>
        <w:t xml:space="preserve">p </w:t>
      </w:r>
      <w:r w:rsidRPr="00944597">
        <w:rPr>
          <w:rStyle w:val="StyleUnderline"/>
          <w:rFonts w:asciiTheme="minorHAnsi" w:hAnsiTheme="minorHAnsi" w:cstheme="minorHAnsi"/>
          <w:sz w:val="16"/>
          <w:szCs w:val="16"/>
          <w:u w:val="none"/>
        </w:rPr>
        <w:t>q</w:t>
      </w:r>
      <w:r w:rsidRPr="00944597">
        <w:rPr>
          <w:rFonts w:asciiTheme="minorHAnsi" w:hAnsiTheme="minorHAnsi" w:cstheme="minorHAnsi"/>
          <w:color w:val="000000"/>
          <w:sz w:val="16"/>
          <w:szCs w:val="16"/>
        </w:rPr>
        <w:t xml:space="preserve">uestion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o </w:t>
      </w:r>
      <w:r w:rsidRPr="00944597">
        <w:rPr>
          <w:rStyle w:val="StyleUnderline"/>
          <w:rFonts w:asciiTheme="minorHAnsi" w:hAnsiTheme="minorHAnsi" w:cstheme="minorHAnsi"/>
          <w:sz w:val="16"/>
          <w:szCs w:val="16"/>
          <w:u w:val="none"/>
        </w:rPr>
        <w:t>s</w:t>
      </w:r>
      <w:r w:rsidRPr="00944597">
        <w:rPr>
          <w:rFonts w:asciiTheme="minorHAnsi" w:hAnsiTheme="minorHAnsi" w:cstheme="minorHAnsi"/>
          <w:color w:val="000000"/>
          <w:sz w:val="16"/>
          <w:szCs w:val="16"/>
        </w:rPr>
        <w:t>elf</w:t>
      </w:r>
      <w:r w:rsidRPr="00944597">
        <w:rPr>
          <w:rStyle w:val="StyleUnderline"/>
          <w:rFonts w:asciiTheme="minorHAnsi" w:hAnsiTheme="minorHAnsi" w:cstheme="minorHAnsi"/>
          <w:sz w:val="16"/>
          <w:szCs w:val="16"/>
          <w:u w:val="none"/>
        </w:rPr>
        <w:t>-d</w:t>
      </w:r>
      <w:r w:rsidRPr="00944597">
        <w:rPr>
          <w:rFonts w:asciiTheme="minorHAnsi" w:hAnsiTheme="minorHAnsi" w:cstheme="minorHAnsi"/>
          <w:color w:val="000000"/>
          <w:sz w:val="16"/>
          <w:szCs w:val="16"/>
        </w:rPr>
        <w:t xml:space="preserve">escribed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ndependents</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a</w:t>
      </w:r>
      <w:r w:rsidRPr="00944597">
        <w:rPr>
          <w:rFonts w:asciiTheme="minorHAnsi" w:hAnsiTheme="minorHAnsi" w:cstheme="minorHAnsi"/>
          <w:color w:val="000000"/>
          <w:sz w:val="16"/>
          <w:szCs w:val="16"/>
        </w:rPr>
        <w:t xml:space="preserve">sking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 xml:space="preserve">hether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hey </w:t>
      </w:r>
      <w:r w:rsidRPr="00944597">
        <w:rPr>
          <w:rStyle w:val="StyleUnderline"/>
          <w:rFonts w:asciiTheme="minorHAnsi" w:hAnsiTheme="minorHAnsi" w:cstheme="minorHAnsi"/>
          <w:sz w:val="16"/>
          <w:szCs w:val="16"/>
          <w:u w:val="none"/>
        </w:rPr>
        <w:t>e</w:t>
      </w:r>
      <w:r w:rsidRPr="00944597">
        <w:rPr>
          <w:rFonts w:asciiTheme="minorHAnsi" w:hAnsiTheme="minorHAnsi" w:cstheme="minorHAnsi"/>
          <w:color w:val="000000"/>
          <w:sz w:val="16"/>
          <w:szCs w:val="16"/>
        </w:rPr>
        <w:t xml:space="preserve">ver </w:t>
      </w:r>
      <w:r w:rsidRPr="00944597">
        <w:rPr>
          <w:rStyle w:val="StyleUnderline"/>
          <w:rFonts w:asciiTheme="minorHAnsi" w:hAnsiTheme="minorHAnsi" w:cstheme="minorHAnsi"/>
          <w:sz w:val="16"/>
          <w:szCs w:val="16"/>
          <w:u w:val="none"/>
        </w:rPr>
        <w:t>f</w:t>
      </w:r>
      <w:r w:rsidRPr="00944597">
        <w:rPr>
          <w:rFonts w:asciiTheme="minorHAnsi" w:hAnsiTheme="minorHAnsi" w:cstheme="minorHAnsi"/>
          <w:color w:val="000000"/>
          <w:sz w:val="16"/>
          <w:szCs w:val="16"/>
        </w:rPr>
        <w:t xml:space="preserve">eel </w:t>
      </w:r>
      <w:r w:rsidRPr="00944597">
        <w:rPr>
          <w:rStyle w:val="StyleUnderline"/>
          <w:rFonts w:asciiTheme="minorHAnsi" w:hAnsiTheme="minorHAnsi" w:cstheme="minorHAnsi"/>
          <w:sz w:val="16"/>
          <w:szCs w:val="16"/>
          <w:u w:val="none"/>
        </w:rPr>
        <w:t>c</w:t>
      </w:r>
      <w:r w:rsidRPr="00944597">
        <w:rPr>
          <w:rFonts w:asciiTheme="minorHAnsi" w:hAnsiTheme="minorHAnsi" w:cstheme="minorHAnsi"/>
          <w:color w:val="000000"/>
          <w:sz w:val="16"/>
          <w:szCs w:val="16"/>
        </w:rPr>
        <w:t xml:space="preserve">loser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r </w:t>
      </w:r>
      <w:r w:rsidRPr="00944597">
        <w:rPr>
          <w:rStyle w:val="StyleUnderline"/>
          <w:rFonts w:asciiTheme="minorHAnsi" w:hAnsiTheme="minorHAnsi" w:cstheme="minorHAnsi"/>
          <w:sz w:val="16"/>
          <w:szCs w:val="16"/>
          <w:u w:val="none"/>
        </w:rPr>
        <w:t>“l</w:t>
      </w:r>
      <w:r w:rsidRPr="00944597">
        <w:rPr>
          <w:rFonts w:asciiTheme="minorHAnsi" w:hAnsiTheme="minorHAnsi" w:cstheme="minorHAnsi"/>
          <w:color w:val="000000"/>
          <w:sz w:val="16"/>
          <w:szCs w:val="16"/>
        </w:rPr>
        <w:t>ean</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oward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 </w:t>
      </w:r>
      <w:r w:rsidRPr="00944597">
        <w:rPr>
          <w:rStyle w:val="StyleUnderline"/>
          <w:rFonts w:asciiTheme="minorHAnsi" w:hAnsiTheme="minorHAnsi" w:cstheme="minorHAnsi"/>
          <w:sz w:val="16"/>
          <w:szCs w:val="16"/>
          <w:u w:val="none"/>
        </w:rPr>
        <w:t>D</w:t>
      </w:r>
      <w:r w:rsidRPr="00944597">
        <w:rPr>
          <w:rFonts w:asciiTheme="minorHAnsi" w:hAnsiTheme="minorHAnsi" w:cstheme="minorHAnsi"/>
          <w:color w:val="000000"/>
          <w:sz w:val="16"/>
          <w:szCs w:val="16"/>
        </w:rPr>
        <w:t xml:space="preserve">emocratic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r </w:t>
      </w:r>
      <w:r w:rsidRPr="00944597">
        <w:rPr>
          <w:rStyle w:val="StyleUnderline"/>
          <w:rFonts w:asciiTheme="minorHAnsi" w:hAnsiTheme="minorHAnsi" w:cstheme="minorHAnsi"/>
          <w:sz w:val="16"/>
          <w:szCs w:val="16"/>
          <w:u w:val="none"/>
        </w:rPr>
        <w:t>R</w:t>
      </w:r>
      <w:r w:rsidRPr="00944597">
        <w:rPr>
          <w:rFonts w:asciiTheme="minorHAnsi" w:hAnsiTheme="minorHAnsi" w:cstheme="minorHAnsi"/>
          <w:color w:val="000000"/>
          <w:sz w:val="16"/>
          <w:szCs w:val="16"/>
        </w:rPr>
        <w:t xml:space="preserve">epublican </w:t>
      </w:r>
      <w:r w:rsidRPr="00944597">
        <w:rPr>
          <w:rStyle w:val="StyleUnderline"/>
          <w:rFonts w:asciiTheme="minorHAnsi" w:hAnsiTheme="minorHAnsi" w:cstheme="minorHAnsi"/>
          <w:sz w:val="16"/>
          <w:szCs w:val="16"/>
          <w:u w:val="none"/>
        </w:rPr>
        <w:t>p</w:t>
      </w:r>
      <w:r w:rsidRPr="00944597">
        <w:rPr>
          <w:rFonts w:asciiTheme="minorHAnsi" w:hAnsiTheme="minorHAnsi" w:cstheme="minorHAnsi"/>
          <w:color w:val="000000"/>
          <w:sz w:val="16"/>
          <w:szCs w:val="16"/>
        </w:rPr>
        <w:t>arties</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rPr>
        <w:t>Many independents will admit to leaning toward a party, leaving a much smaller number of “pure” independents</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y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his </w:t>
      </w:r>
      <w:r w:rsidRPr="00944597">
        <w:rPr>
          <w:rStyle w:val="StyleUnderline"/>
          <w:rFonts w:asciiTheme="minorHAnsi" w:hAnsiTheme="minorHAnsi" w:cstheme="minorHAnsi"/>
          <w:sz w:val="16"/>
          <w:szCs w:val="16"/>
          <w:u w:val="none"/>
        </w:rPr>
        <w:t>m</w:t>
      </w:r>
      <w:r w:rsidRPr="00944597">
        <w:rPr>
          <w:rFonts w:asciiTheme="minorHAnsi" w:hAnsiTheme="minorHAnsi" w:cstheme="minorHAnsi"/>
          <w:color w:val="000000"/>
          <w:sz w:val="16"/>
          <w:szCs w:val="16"/>
        </w:rPr>
        <w:t>easure</w:t>
      </w:r>
      <w:r w:rsidRPr="00944597">
        <w:rPr>
          <w:rStyle w:val="StyleUnderline"/>
          <w:rFonts w:asciiTheme="minorHAnsi"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G</w:t>
      </w:r>
      <w:r w:rsidRPr="00944597">
        <w:rPr>
          <w:rFonts w:asciiTheme="minorHAnsi" w:hAnsiTheme="minorHAnsi" w:cstheme="minorHAnsi"/>
          <w:color w:val="000000"/>
          <w:sz w:val="16"/>
          <w:szCs w:val="16"/>
        </w:rPr>
        <w:t xml:space="preserve">allup’s </w:t>
      </w:r>
      <w:r w:rsidRPr="00944597">
        <w:rPr>
          <w:rStyle w:val="StyleUnderline"/>
          <w:rFonts w:asciiTheme="minorHAnsi" w:hAnsiTheme="minorHAnsi" w:cstheme="minorHAnsi"/>
          <w:sz w:val="16"/>
          <w:szCs w:val="16"/>
          <w:u w:val="none"/>
        </w:rPr>
        <w:t>e</w:t>
      </w:r>
      <w:r w:rsidRPr="00944597">
        <w:rPr>
          <w:rFonts w:asciiTheme="minorHAnsi" w:hAnsiTheme="minorHAnsi" w:cstheme="minorHAnsi"/>
          <w:color w:val="000000"/>
          <w:sz w:val="16"/>
          <w:szCs w:val="16"/>
        </w:rPr>
        <w:t xml:space="preserve">stimate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i</w:t>
      </w:r>
      <w:r w:rsidRPr="00944597">
        <w:rPr>
          <w:rFonts w:asciiTheme="minorHAnsi" w:hAnsiTheme="minorHAnsi" w:cstheme="minorHAnsi"/>
          <w:color w:val="000000"/>
          <w:sz w:val="16"/>
          <w:szCs w:val="16"/>
        </w:rPr>
        <w:t xml:space="preserve">ndependents </w:t>
      </w:r>
      <w:r w:rsidRPr="00944597">
        <w:rPr>
          <w:rStyle w:val="StyleUnderline"/>
          <w:rFonts w:asciiTheme="minorHAnsi" w:hAnsiTheme="minorHAnsi" w:cstheme="minorHAnsi"/>
          <w:sz w:val="16"/>
          <w:szCs w:val="16"/>
          <w:u w:val="none"/>
        </w:rPr>
        <w:t>w</w:t>
      </w:r>
      <w:r w:rsidRPr="00944597">
        <w:rPr>
          <w:rFonts w:asciiTheme="minorHAnsi" w:hAnsiTheme="minorHAnsi" w:cstheme="minorHAnsi"/>
          <w:color w:val="000000"/>
          <w:sz w:val="16"/>
          <w:szCs w:val="16"/>
        </w:rPr>
        <w:t xml:space="preserve">ent </w:t>
      </w:r>
      <w:r w:rsidRPr="00944597">
        <w:rPr>
          <w:rStyle w:val="StyleUnderline"/>
          <w:rFonts w:asciiTheme="minorHAnsi" w:hAnsiTheme="minorHAnsi" w:cstheme="minorHAnsi"/>
          <w:sz w:val="16"/>
          <w:szCs w:val="16"/>
          <w:u w:val="none"/>
        </w:rPr>
        <w:t>f</w:t>
      </w:r>
      <w:r w:rsidRPr="00944597">
        <w:rPr>
          <w:rFonts w:asciiTheme="minorHAnsi" w:hAnsiTheme="minorHAnsi" w:cstheme="minorHAnsi"/>
          <w:color w:val="000000"/>
          <w:sz w:val="16"/>
          <w:szCs w:val="16"/>
        </w:rPr>
        <w:t xml:space="preserve">rom </w:t>
      </w:r>
      <w:r w:rsidRPr="00944597">
        <w:rPr>
          <w:rStyle w:val="StyleUnderline"/>
          <w:rFonts w:asciiTheme="minorHAnsi" w:eastAsiaTheme="majorEastAsia" w:hAnsiTheme="minorHAnsi" w:cstheme="minorHAnsi"/>
          <w:sz w:val="16"/>
          <w:szCs w:val="16"/>
          <w:u w:val="none"/>
        </w:rPr>
        <w:t>4</w:t>
      </w:r>
      <w:r w:rsidRPr="00944597">
        <w:rPr>
          <w:rFonts w:asciiTheme="minorHAnsi" w:eastAsiaTheme="majorEastAsia" w:hAnsiTheme="minorHAnsi" w:cstheme="minorHAnsi"/>
          <w:color w:val="000000"/>
          <w:sz w:val="16"/>
          <w:szCs w:val="16"/>
        </w:rPr>
        <w:t>3</w:t>
      </w:r>
      <w:r w:rsidRPr="00944597">
        <w:rPr>
          <w:rStyle w:val="StyleUnderline"/>
          <w:rFonts w:asciiTheme="minorHAnsi" w:eastAsiaTheme="majorEastAsia" w:hAnsiTheme="minorHAnsi" w:cstheme="minorHAnsi"/>
          <w:sz w:val="16"/>
          <w:szCs w:val="16"/>
          <w:u w:val="none"/>
        </w:rPr>
        <w:t>%</w:t>
      </w:r>
      <w:r w:rsidRPr="00944597">
        <w:rPr>
          <w:rFonts w:asciiTheme="minorHAnsi" w:eastAsiaTheme="majorEastAsia" w:hAnsiTheme="minorHAnsi" w:cstheme="minorHAnsi"/>
          <w:color w:val="000000"/>
          <w:sz w:val="16"/>
          <w:szCs w:val="16"/>
        </w:rPr>
        <w:t xml:space="preserve"> </w:t>
      </w:r>
      <w:r w:rsidRPr="00944597">
        <w:rPr>
          <w:rStyle w:val="StyleUnderline"/>
          <w:rFonts w:asciiTheme="minorHAnsi" w:eastAsiaTheme="majorEastAsia" w:hAnsiTheme="minorHAnsi" w:cstheme="minorHAnsi"/>
          <w:sz w:val="16"/>
          <w:szCs w:val="16"/>
          <w:u w:val="none"/>
        </w:rPr>
        <w:t>d</w:t>
      </w:r>
      <w:r w:rsidRPr="00944597">
        <w:rPr>
          <w:rFonts w:asciiTheme="minorHAnsi" w:eastAsiaTheme="majorEastAsia" w:hAnsiTheme="minorHAnsi" w:cstheme="minorHAnsi"/>
          <w:color w:val="000000"/>
          <w:sz w:val="16"/>
          <w:szCs w:val="16"/>
        </w:rPr>
        <w:t xml:space="preserve">own </w:t>
      </w:r>
      <w:r w:rsidRPr="00944597">
        <w:rPr>
          <w:rStyle w:val="StyleUnderline"/>
          <w:rFonts w:asciiTheme="minorHAnsi" w:eastAsiaTheme="majorEastAsia" w:hAnsiTheme="minorHAnsi" w:cstheme="minorHAnsi"/>
          <w:sz w:val="16"/>
          <w:szCs w:val="16"/>
          <w:u w:val="none"/>
        </w:rPr>
        <w:t>t</w:t>
      </w:r>
      <w:r w:rsidRPr="00944597">
        <w:rPr>
          <w:rFonts w:asciiTheme="minorHAnsi" w:eastAsiaTheme="majorEastAsia" w:hAnsiTheme="minorHAnsi" w:cstheme="minorHAnsi"/>
          <w:color w:val="000000"/>
          <w:sz w:val="16"/>
          <w:szCs w:val="16"/>
        </w:rPr>
        <w:t xml:space="preserve">o </w:t>
      </w:r>
      <w:r w:rsidRPr="00944597">
        <w:rPr>
          <w:rStyle w:val="StyleUnderline"/>
          <w:rFonts w:asciiTheme="minorHAnsi" w:eastAsiaTheme="majorEastAsia" w:hAnsiTheme="minorHAnsi" w:cstheme="minorHAnsi"/>
          <w:sz w:val="16"/>
          <w:szCs w:val="16"/>
          <w:u w:val="none"/>
        </w:rPr>
        <w:t>1</w:t>
      </w:r>
      <w:r w:rsidRPr="00944597">
        <w:rPr>
          <w:rFonts w:asciiTheme="minorHAnsi" w:eastAsiaTheme="majorEastAsia" w:hAnsiTheme="minorHAnsi" w:cstheme="minorHAnsi"/>
          <w:color w:val="000000"/>
          <w:sz w:val="16"/>
          <w:szCs w:val="16"/>
        </w:rPr>
        <w:t>2</w:t>
      </w:r>
      <w:r w:rsidRPr="00944597">
        <w:rPr>
          <w:rStyle w:val="StyleUnderline"/>
          <w:rFonts w:asciiTheme="minorHAnsi" w:eastAsiaTheme="majorEastAsia" w:hAnsiTheme="minorHAnsi" w:cstheme="minorHAnsi"/>
          <w:sz w:val="16"/>
          <w:szCs w:val="16"/>
          <w:u w:val="none"/>
        </w:rPr>
        <w:t>%</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o</w:t>
      </w:r>
      <w:r w:rsidRPr="00944597">
        <w:rPr>
          <w:rFonts w:asciiTheme="minorHAnsi" w:hAnsiTheme="minorHAnsi" w:cstheme="minorHAnsi"/>
          <w:color w:val="000000"/>
          <w:sz w:val="16"/>
          <w:szCs w:val="16"/>
        </w:rPr>
        <w:t xml:space="preserve">f </w:t>
      </w:r>
      <w:r w:rsidRPr="00944597">
        <w:rPr>
          <w:rStyle w:val="StyleUnderline"/>
          <w:rFonts w:asciiTheme="minorHAnsi" w:hAnsiTheme="minorHAnsi" w:cstheme="minorHAnsi"/>
          <w:sz w:val="16"/>
          <w:szCs w:val="16"/>
          <w:u w:val="none"/>
        </w:rPr>
        <w:t>t</w:t>
      </w:r>
      <w:r w:rsidRPr="00944597">
        <w:rPr>
          <w:rFonts w:asciiTheme="minorHAnsi" w:hAnsiTheme="minorHAnsi" w:cstheme="minorHAnsi"/>
          <w:color w:val="000000"/>
          <w:sz w:val="16"/>
          <w:szCs w:val="16"/>
        </w:rPr>
        <w:t xml:space="preserve">he </w:t>
      </w:r>
      <w:r w:rsidRPr="00944597">
        <w:rPr>
          <w:rStyle w:val="StyleUnderline"/>
          <w:rFonts w:asciiTheme="minorHAnsi" w:hAnsiTheme="minorHAnsi" w:cstheme="minorHAnsi"/>
          <w:sz w:val="16"/>
          <w:szCs w:val="16"/>
          <w:u w:val="none"/>
        </w:rPr>
        <w:t>U.S.</w:t>
      </w:r>
      <w:r w:rsidRPr="00944597">
        <w:rPr>
          <w:rFonts w:asciiTheme="minorHAnsi" w:hAnsiTheme="minorHAnsi" w:cstheme="minorHAnsi"/>
          <w:color w:val="000000"/>
          <w:sz w:val="16"/>
          <w:szCs w:val="16"/>
        </w:rPr>
        <w:t xml:space="preserve"> </w:t>
      </w:r>
      <w:r w:rsidRPr="00944597">
        <w:rPr>
          <w:rStyle w:val="StyleUnderline"/>
          <w:rFonts w:asciiTheme="minorHAnsi" w:hAnsiTheme="minorHAnsi" w:cstheme="minorHAnsi"/>
          <w:sz w:val="16"/>
          <w:szCs w:val="16"/>
          <w:u w:val="none"/>
        </w:rPr>
        <w:t>e</w:t>
      </w:r>
      <w:r w:rsidRPr="00944597">
        <w:rPr>
          <w:rFonts w:asciiTheme="minorHAnsi" w:hAnsiTheme="minorHAnsi" w:cstheme="minorHAnsi"/>
          <w:color w:val="000000"/>
          <w:sz w:val="16"/>
          <w:szCs w:val="16"/>
        </w:rPr>
        <w:t>lectorate</w:t>
      </w:r>
      <w:r w:rsidRPr="00944597">
        <w:rPr>
          <w:rStyle w:val="StyleUnderline"/>
          <w:rFonts w:asciiTheme="minorHAnsi" w:hAnsiTheme="minorHAnsi" w:cstheme="minorHAnsi"/>
          <w:sz w:val="16"/>
          <w:szCs w:val="16"/>
          <w:u w:val="none"/>
        </w:rPr>
        <w:t xml:space="preserve">. </w:t>
      </w:r>
    </w:p>
    <w:p w14:paraId="6ADABD4E" w14:textId="77777777" w:rsidR="00A23AD5" w:rsidRPr="00944597" w:rsidRDefault="00A23AD5" w:rsidP="00A23AD5">
      <w:pPr>
        <w:pStyle w:val="NormalWeb"/>
        <w:shd w:val="clear" w:color="auto" w:fill="FFFFFF"/>
        <w:spacing w:before="0" w:beforeAutospacing="0" w:after="0" w:afterAutospacing="0" w:line="276" w:lineRule="auto"/>
        <w:textAlignment w:val="baseline"/>
        <w:rPr>
          <w:rFonts w:asciiTheme="minorHAnsi" w:hAnsiTheme="minorHAnsi" w:cstheme="minorHAnsi"/>
          <w:color w:val="000000"/>
          <w:sz w:val="16"/>
          <w:szCs w:val="16"/>
        </w:rPr>
      </w:pPr>
      <w:r w:rsidRPr="00944597">
        <w:rPr>
          <w:rStyle w:val="StyleUnderline"/>
          <w:rFonts w:asciiTheme="minorHAnsi" w:hAnsiTheme="minorHAnsi" w:cstheme="minorHAnsi"/>
          <w:sz w:val="16"/>
          <w:szCs w:val="16"/>
          <w:u w:val="none"/>
        </w:rPr>
        <w:t>B</w:t>
      </w:r>
      <w:r w:rsidRPr="00944597">
        <w:rPr>
          <w:rFonts w:asciiTheme="minorHAnsi" w:hAnsiTheme="minorHAnsi" w:cstheme="minorHAnsi"/>
          <w:color w:val="000000"/>
          <w:sz w:val="16"/>
          <w:szCs w:val="16"/>
        </w:rPr>
        <w:t xml:space="preserve">ut </w:t>
      </w:r>
      <w:r w:rsidRPr="00944597">
        <w:rPr>
          <w:rStyle w:val="StyleUnderline"/>
          <w:rFonts w:asciiTheme="minorHAnsi" w:hAnsiTheme="minorHAnsi" w:cstheme="minorHAnsi"/>
        </w:rPr>
        <w:t>even</w:t>
      </w:r>
      <w:r w:rsidRPr="00944597">
        <w:rPr>
          <w:rStyle w:val="StyleUnderline"/>
          <w:rFonts w:asciiTheme="minorHAnsi" w:hAnsiTheme="minorHAnsi" w:cstheme="minorHAnsi"/>
          <w:b/>
          <w:bCs/>
        </w:rPr>
        <w:t xml:space="preserve"> that small proportion can have</w:t>
      </w:r>
      <w:r w:rsidRPr="00944597">
        <w:rPr>
          <w:rStyle w:val="StyleUnderline"/>
          <w:rFonts w:asciiTheme="minorHAnsi" w:hAnsiTheme="minorHAnsi" w:cstheme="minorHAnsi"/>
        </w:rPr>
        <w:t xml:space="preserve"> an outsize </w:t>
      </w:r>
      <w:r w:rsidRPr="00944597">
        <w:rPr>
          <w:rStyle w:val="StyleUnderline"/>
          <w:rFonts w:asciiTheme="minorHAnsi" w:hAnsiTheme="minorHAnsi" w:cstheme="minorHAnsi"/>
          <w:b/>
          <w:bCs/>
        </w:rPr>
        <w:t>difference</w:t>
      </w:r>
      <w:r w:rsidRPr="00944597">
        <w:rPr>
          <w:rStyle w:val="StyleUnderline"/>
          <w:rFonts w:asciiTheme="minorHAnsi" w:hAnsiTheme="minorHAnsi" w:cstheme="minorHAnsi"/>
        </w:rPr>
        <w:t xml:space="preserve"> in a country that selects a president through the Electoral College: </w:t>
      </w:r>
      <w:r w:rsidRPr="006740AF">
        <w:rPr>
          <w:rStyle w:val="StyleUnderline"/>
          <w:rFonts w:asciiTheme="minorHAnsi" w:hAnsiTheme="minorHAnsi" w:cstheme="minorHAnsi"/>
          <w:sz w:val="16"/>
          <w:szCs w:val="16"/>
          <w:u w:val="none"/>
        </w:rPr>
        <w:t xml:space="preserve">In 2020, swing-state margins were </w:t>
      </w:r>
      <w:r w:rsidRPr="006740AF">
        <w:rPr>
          <w:rStyle w:val="StyleUnderline"/>
          <w:rFonts w:asciiTheme="minorHAnsi" w:eastAsiaTheme="majorEastAsia" w:hAnsiTheme="minorHAnsi" w:cstheme="minorHAnsi"/>
          <w:sz w:val="16"/>
          <w:szCs w:val="16"/>
          <w:u w:val="none"/>
        </w:rPr>
        <w:t>much less than 12 percentage points</w:t>
      </w:r>
      <w:r w:rsidRPr="006740AF">
        <w:rPr>
          <w:rStyle w:val="StyleUnderline"/>
          <w:rFonts w:asciiTheme="minorHAnsi" w:hAnsiTheme="minorHAnsi" w:cstheme="minorHAnsi"/>
          <w:sz w:val="16"/>
          <w:szCs w:val="16"/>
          <w:u w:val="none"/>
        </w:rPr>
        <w:t>. And polls indicate that</w:t>
      </w:r>
      <w:r w:rsidRPr="00944597">
        <w:rPr>
          <w:rStyle w:val="StyleUnderline"/>
          <w:rFonts w:asciiTheme="minorHAnsi" w:hAnsiTheme="minorHAnsi" w:cstheme="minorHAnsi"/>
        </w:rPr>
        <w:t xml:space="preserve"> Biden and Trump are now </w:t>
      </w:r>
      <w:r w:rsidRPr="006740AF">
        <w:rPr>
          <w:rStyle w:val="StyleUnderline"/>
          <w:rFonts w:asciiTheme="minorHAnsi" w:hAnsiTheme="minorHAnsi" w:cstheme="minorHAnsi"/>
          <w:sz w:val="16"/>
          <w:szCs w:val="16"/>
          <w:u w:val="none"/>
        </w:rPr>
        <w:t>essentially</w:t>
      </w:r>
      <w:r w:rsidRPr="00944597">
        <w:rPr>
          <w:rStyle w:val="StyleUnderline"/>
          <w:rFonts w:asciiTheme="minorHAnsi" w:hAnsiTheme="minorHAnsi" w:cstheme="minorHAnsi"/>
        </w:rPr>
        <w:t xml:space="preserve"> tied in most 2024 swing states. So </w:t>
      </w:r>
      <w:r w:rsidRPr="00944597">
        <w:rPr>
          <w:rStyle w:val="StyleUnderline"/>
          <w:rFonts w:asciiTheme="minorHAnsi" w:hAnsiTheme="minorHAnsi" w:cstheme="minorHAnsi"/>
          <w:b/>
          <w:bCs/>
        </w:rPr>
        <w:t>changes</w:t>
      </w:r>
      <w:r w:rsidRPr="00944597">
        <w:rPr>
          <w:rStyle w:val="StyleUnderline"/>
          <w:rFonts w:asciiTheme="minorHAnsi" w:hAnsiTheme="minorHAnsi" w:cstheme="minorHAnsi"/>
        </w:rPr>
        <w:t xml:space="preserve"> in preference </w:t>
      </w:r>
      <w:r w:rsidRPr="00944597">
        <w:rPr>
          <w:rStyle w:val="StyleUnderline"/>
          <w:rFonts w:asciiTheme="minorHAnsi" w:hAnsiTheme="minorHAnsi" w:cstheme="minorHAnsi"/>
          <w:b/>
          <w:bCs/>
        </w:rPr>
        <w:t>among</w:t>
      </w:r>
      <w:r w:rsidRPr="00944597">
        <w:rPr>
          <w:rStyle w:val="StyleUnderline"/>
          <w:rFonts w:asciiTheme="minorHAnsi" w:hAnsiTheme="minorHAnsi" w:cstheme="minorHAnsi"/>
        </w:rPr>
        <w:t xml:space="preserve"> even </w:t>
      </w:r>
      <w:r w:rsidRPr="00944597">
        <w:rPr>
          <w:rStyle w:val="StyleUnderline"/>
          <w:rFonts w:asciiTheme="minorHAnsi" w:hAnsiTheme="minorHAnsi" w:cstheme="minorHAnsi"/>
          <w:b/>
          <w:bCs/>
        </w:rPr>
        <w:t>very small blocs of independents</w:t>
      </w:r>
      <w:r w:rsidRPr="00944597">
        <w:rPr>
          <w:rStyle w:val="StyleUnderline"/>
          <w:rFonts w:asciiTheme="minorHAnsi" w:hAnsiTheme="minorHAnsi" w:cstheme="minorHAnsi"/>
        </w:rPr>
        <w:t xml:space="preserve"> may be </w:t>
      </w:r>
      <w:r w:rsidRPr="00944597">
        <w:rPr>
          <w:rStyle w:val="StyleUnderline"/>
          <w:rFonts w:asciiTheme="minorHAnsi" w:hAnsiTheme="minorHAnsi" w:cstheme="minorHAnsi"/>
          <w:b/>
          <w:bCs/>
        </w:rPr>
        <w:t>critical to</w:t>
      </w:r>
      <w:r w:rsidRPr="00944597">
        <w:rPr>
          <w:rStyle w:val="StyleUnderline"/>
          <w:rFonts w:asciiTheme="minorHAnsi" w:hAnsiTheme="minorHAnsi" w:cstheme="minorHAnsi"/>
        </w:rPr>
        <w:t xml:space="preserve"> the election’s </w:t>
      </w:r>
      <w:r w:rsidRPr="00944597">
        <w:rPr>
          <w:rStyle w:val="StyleUnderline"/>
          <w:rFonts w:asciiTheme="minorHAnsi" w:hAnsiTheme="minorHAnsi" w:cstheme="minorHAnsi"/>
          <w:b/>
          <w:bCs/>
        </w:rPr>
        <w:t>outcome</w:t>
      </w:r>
      <w:r w:rsidRPr="00944597">
        <w:rPr>
          <w:rStyle w:val="StyleUnderline"/>
          <w:rFonts w:asciiTheme="minorHAnsi" w:hAnsiTheme="minorHAnsi" w:cstheme="minorHAnsi"/>
        </w:rPr>
        <w:t>.</w:t>
      </w:r>
    </w:p>
    <w:p w14:paraId="649D5B1C" w14:textId="77777777" w:rsidR="00A23AD5" w:rsidRDefault="00A23AD5" w:rsidP="00A23AD5"/>
    <w:p w14:paraId="27045703" w14:textId="1F6230B6" w:rsidR="00BB3ABD" w:rsidRDefault="00BB3ABD" w:rsidP="00BB3ABD">
      <w:pPr>
        <w:pStyle w:val="Heading4"/>
      </w:pPr>
      <w:r>
        <w:t>[Need evidence that IP is left leaning]</w:t>
      </w:r>
    </w:p>
    <w:p w14:paraId="2732AFAC" w14:textId="77777777" w:rsidR="00BB3ABD" w:rsidRPr="00E064B1" w:rsidRDefault="00BB3ABD" w:rsidP="00A23AD5"/>
    <w:p w14:paraId="4B3A37B8" w14:textId="77777777" w:rsidR="00A23AD5" w:rsidRPr="0003213E" w:rsidRDefault="00A23AD5" w:rsidP="00A23AD5">
      <w:pPr>
        <w:pStyle w:val="Heading4"/>
      </w:pPr>
      <w:r w:rsidRPr="0003213E">
        <w:t>Independent</w:t>
      </w:r>
      <w:r>
        <w:t>s</w:t>
      </w:r>
      <w:r w:rsidRPr="0003213E">
        <w:t xml:space="preserve"> vote for left-leaning economic </w:t>
      </w:r>
      <w:r>
        <w:t>policy</w:t>
      </w:r>
    </w:p>
    <w:p w14:paraId="13785EC5" w14:textId="77777777" w:rsidR="00A23AD5" w:rsidRPr="0003213E" w:rsidRDefault="00A23AD5" w:rsidP="00A23AD5">
      <w:r>
        <w:rPr>
          <w:rStyle w:val="Style13ptBold"/>
        </w:rPr>
        <w:t>Blank et al 5/30</w:t>
      </w:r>
      <w:r>
        <w:t xml:space="preserve">/24 </w:t>
      </w:r>
      <w:r w:rsidRPr="00E064B1">
        <w:t>[</w:t>
      </w:r>
      <w:r>
        <w:t xml:space="preserve">Lew, Communications Strategist at Data for Progress; </w:t>
      </w:r>
      <w:r w:rsidRPr="00E064B1">
        <w:t>“</w:t>
      </w:r>
      <w:r w:rsidRPr="00B41115">
        <w:t>Measuring the Swing: Evaluating the Key Voters of 2024</w:t>
      </w:r>
      <w:r w:rsidRPr="00E064B1">
        <w:t>”</w:t>
      </w:r>
      <w:r>
        <w:t>;</w:t>
      </w:r>
      <w:r w:rsidRPr="00E064B1">
        <w:t xml:space="preserve"> </w:t>
      </w:r>
      <w:r>
        <w:t xml:space="preserve">Data for Progress; </w:t>
      </w:r>
      <w:r w:rsidRPr="00B41115">
        <w:t>https://www.filesforprogress.org/reports/DFP_Swing_Voter_Report.pdf</w:t>
      </w:r>
      <w:r w:rsidRPr="00E064B1">
        <w:t xml:space="preserve">] </w:t>
      </w:r>
      <w:r>
        <w:t>/sb</w:t>
      </w:r>
    </w:p>
    <w:p w14:paraId="0BD865A4" w14:textId="77777777" w:rsidR="00A23AD5" w:rsidRPr="009B58CF" w:rsidRDefault="00A23AD5" w:rsidP="00A23AD5">
      <w:pPr>
        <w:spacing w:after="0"/>
        <w:rPr>
          <w:rStyle w:val="Emphasis"/>
          <w:lang w:eastAsia="zh-CN"/>
        </w:rPr>
      </w:pPr>
      <w:r w:rsidRPr="009B58CF">
        <w:rPr>
          <w:rStyle w:val="Emphasis"/>
          <w:lang w:eastAsia="zh-CN"/>
        </w:rPr>
        <w:t xml:space="preserve">Their focus is </w:t>
      </w:r>
      <w:r w:rsidRPr="009B58CF">
        <w:rPr>
          <w:rStyle w:val="Emphasis"/>
          <w:b w:val="0"/>
          <w:bCs/>
          <w:lang w:eastAsia="zh-CN"/>
        </w:rPr>
        <w:t>on the</w:t>
      </w:r>
      <w:r w:rsidRPr="009B58CF">
        <w:rPr>
          <w:rStyle w:val="Emphasis"/>
          <w:lang w:eastAsia="zh-CN"/>
        </w:rPr>
        <w:t xml:space="preserve"> economy.</w:t>
      </w:r>
      <w:r w:rsidRPr="009B58CF">
        <w:rPr>
          <w:sz w:val="16"/>
          <w:szCs w:val="16"/>
          <w:lang w:eastAsia="zh-CN"/>
        </w:rPr>
        <w:t xml:space="preserve"> To the extent they do care about politics, it is focused heavily on the economy, </w:t>
      </w:r>
      <w:r w:rsidRPr="009B58CF">
        <w:rPr>
          <w:rStyle w:val="Emphasis"/>
          <w:lang w:eastAsia="zh-CN"/>
        </w:rPr>
        <w:t>with a plurality (33%) ranking it as their top issue in the 2024 election.</w:t>
      </w:r>
    </w:p>
    <w:p w14:paraId="07BFEF4B" w14:textId="77777777" w:rsidR="00A23AD5" w:rsidRPr="009B58CF" w:rsidRDefault="00A23AD5" w:rsidP="00A23AD5">
      <w:pPr>
        <w:spacing w:after="0"/>
        <w:rPr>
          <w:sz w:val="16"/>
          <w:szCs w:val="16"/>
          <w:lang w:eastAsia="zh-CN"/>
        </w:rPr>
      </w:pPr>
      <w:r w:rsidRPr="009B58CF">
        <w:rPr>
          <w:rStyle w:val="Emphasis"/>
          <w:b w:val="0"/>
          <w:bCs/>
          <w:lang w:eastAsia="zh-CN"/>
        </w:rPr>
        <w:t>Swing voters say they</w:t>
      </w:r>
      <w:r w:rsidRPr="009B58CF">
        <w:rPr>
          <w:rStyle w:val="Emphasis"/>
          <w:lang w:eastAsia="zh-CN"/>
        </w:rPr>
        <w:t xml:space="preserve"> want </w:t>
      </w:r>
      <w:r w:rsidRPr="009B58CF">
        <w:rPr>
          <w:rStyle w:val="Emphasis"/>
          <w:b w:val="0"/>
          <w:bCs/>
          <w:lang w:eastAsia="zh-CN"/>
        </w:rPr>
        <w:t xml:space="preserve">Biden to take </w:t>
      </w:r>
      <w:r w:rsidRPr="009B58CF">
        <w:rPr>
          <w:rStyle w:val="Emphasis"/>
          <w:lang w:eastAsia="zh-CN"/>
        </w:rPr>
        <w:t>more action</w:t>
      </w:r>
      <w:r w:rsidRPr="009B58CF">
        <w:rPr>
          <w:rStyle w:val="Emphasis"/>
          <w:b w:val="0"/>
          <w:bCs/>
          <w:lang w:eastAsia="zh-CN"/>
        </w:rPr>
        <w:t xml:space="preserve"> — not less</w:t>
      </w:r>
      <w:r w:rsidRPr="009B58CF">
        <w:rPr>
          <w:rStyle w:val="Emphasis"/>
          <w:lang w:eastAsia="zh-CN"/>
        </w:rPr>
        <w:t>.</w:t>
      </w:r>
      <w:r w:rsidRPr="009B58CF">
        <w:rPr>
          <w:sz w:val="16"/>
          <w:szCs w:val="16"/>
          <w:lang w:eastAsia="zh-CN"/>
        </w:rPr>
        <w:t xml:space="preserve"> Sixty-one percent say that “Biden needs to take more action to solve our country's problems” (compared with 49% of likely voters overall), while 22% say that “Biden has taken too much action that has made our country’s problems worse.”</w:t>
      </w:r>
    </w:p>
    <w:p w14:paraId="694BB1E3" w14:textId="77777777" w:rsidR="00A23AD5" w:rsidRPr="009B58CF" w:rsidRDefault="00A23AD5" w:rsidP="00A23AD5">
      <w:pPr>
        <w:spacing w:after="0"/>
        <w:rPr>
          <w:sz w:val="16"/>
          <w:szCs w:val="16"/>
          <w:lang w:eastAsia="zh-CN"/>
        </w:rPr>
      </w:pPr>
      <w:r w:rsidRPr="009B58CF">
        <w:rPr>
          <w:sz w:val="16"/>
          <w:szCs w:val="16"/>
          <w:lang w:eastAsia="zh-CN"/>
        </w:rPr>
        <w:t>Swing voters’ main concern is Biden’s age and ability to handle the job — not his ideology. Swing voters select Biden being too old (55%) and being incompetent (40%) as reasons they might not vote for him. Ideological concerns do not rise to the top: Only 16% select “Biden is too liberal” and only 5% select “Biden is too conservative.”</w:t>
      </w:r>
    </w:p>
    <w:p w14:paraId="17F440A9" w14:textId="77777777" w:rsidR="00A23AD5" w:rsidRPr="009B58CF" w:rsidRDefault="00A23AD5" w:rsidP="00A23AD5">
      <w:pPr>
        <w:spacing w:after="0"/>
        <w:rPr>
          <w:sz w:val="16"/>
          <w:szCs w:val="16"/>
          <w:lang w:eastAsia="zh-CN"/>
        </w:rPr>
      </w:pPr>
      <w:r w:rsidRPr="009B58CF">
        <w:rPr>
          <w:sz w:val="16"/>
          <w:szCs w:val="16"/>
          <w:lang w:eastAsia="zh-CN"/>
        </w:rPr>
        <w:t>That said, swing voters are more concerned about Trump’s criminal charges and threats to democracy (48%) than Biden’s age and mental and physical health (41%).</w:t>
      </w:r>
    </w:p>
    <w:p w14:paraId="10615C27" w14:textId="77777777" w:rsidR="00A23AD5" w:rsidRPr="009B58CF" w:rsidRDefault="00A23AD5" w:rsidP="00A23AD5">
      <w:pPr>
        <w:spacing w:after="0"/>
        <w:rPr>
          <w:sz w:val="16"/>
          <w:szCs w:val="16"/>
          <w:lang w:eastAsia="zh-CN"/>
        </w:rPr>
      </w:pPr>
      <w:r w:rsidRPr="009B58CF">
        <w:rPr>
          <w:sz w:val="16"/>
          <w:szCs w:val="16"/>
          <w:lang w:eastAsia="zh-CN"/>
        </w:rPr>
        <w:t>Swing voters trust Trump more than Biden on the economy, immigration, and foreign policy. Biden holds an edge on other key issues including abortion, health care, and climate change. However, swing voters say they’re not sure whom they trust more on these issues at a higher rate than likely voters overall.</w:t>
      </w:r>
    </w:p>
    <w:p w14:paraId="021905F6" w14:textId="77777777" w:rsidR="00A23AD5" w:rsidRPr="009B58CF" w:rsidRDefault="00A23AD5" w:rsidP="00A23AD5">
      <w:pPr>
        <w:spacing w:after="0"/>
        <w:rPr>
          <w:sz w:val="16"/>
          <w:szCs w:val="16"/>
          <w:lang w:eastAsia="zh-CN"/>
        </w:rPr>
      </w:pPr>
      <w:r w:rsidRPr="009B58CF">
        <w:rPr>
          <w:rStyle w:val="Emphasis"/>
          <w:b w:val="0"/>
          <w:bCs/>
          <w:lang w:eastAsia="zh-CN"/>
        </w:rPr>
        <w:t xml:space="preserve">There is </w:t>
      </w:r>
      <w:r w:rsidRPr="009B58CF">
        <w:rPr>
          <w:rStyle w:val="Emphasis"/>
          <w:lang w:eastAsia="zh-CN"/>
        </w:rPr>
        <w:t>no</w:t>
      </w:r>
      <w:r w:rsidRPr="009B58CF">
        <w:rPr>
          <w:rStyle w:val="Emphasis"/>
          <w:b w:val="0"/>
          <w:bCs/>
          <w:lang w:eastAsia="zh-CN"/>
        </w:rPr>
        <w:t xml:space="preserve"> evidence that a rightward ideological pivot would solve Biden’s problems</w:t>
      </w:r>
      <w:r w:rsidRPr="009B58CF">
        <w:rPr>
          <w:sz w:val="16"/>
          <w:szCs w:val="16"/>
          <w:lang w:eastAsia="zh-CN"/>
        </w:rPr>
        <w:t xml:space="preserve"> with swing voters. </w:t>
      </w:r>
      <w:r w:rsidRPr="009B58CF">
        <w:rPr>
          <w:rStyle w:val="Emphasis"/>
          <w:lang w:eastAsia="zh-CN"/>
        </w:rPr>
        <w:t>The top</w:t>
      </w:r>
      <w:r w:rsidRPr="009B58CF">
        <w:rPr>
          <w:sz w:val="16"/>
          <w:szCs w:val="16"/>
          <w:lang w:eastAsia="zh-CN"/>
        </w:rPr>
        <w:t xml:space="preserve"> two </w:t>
      </w:r>
      <w:r w:rsidRPr="009B58CF">
        <w:rPr>
          <w:rStyle w:val="Emphasis"/>
          <w:lang w:eastAsia="zh-CN"/>
        </w:rPr>
        <w:t xml:space="preserve">policies that </w:t>
      </w:r>
      <w:r w:rsidRPr="009B58CF">
        <w:rPr>
          <w:rStyle w:val="Emphasis"/>
          <w:b w:val="0"/>
          <w:bCs/>
          <w:lang w:eastAsia="zh-CN"/>
        </w:rPr>
        <w:t>swing voters say</w:t>
      </w:r>
      <w:r w:rsidRPr="009B58CF">
        <w:rPr>
          <w:rStyle w:val="Emphasis"/>
          <w:lang w:eastAsia="zh-CN"/>
        </w:rPr>
        <w:t xml:space="preserve"> would make them vote for Biden are left-leaning economic policies</w:t>
      </w:r>
      <w:r w:rsidRPr="009B58CF">
        <w:rPr>
          <w:sz w:val="16"/>
          <w:szCs w:val="16"/>
          <w:lang w:eastAsia="zh-CN"/>
        </w:rPr>
        <w:t xml:space="preserve"> — raising taxes on the wealthy (23%) and raising the minimum wage to $15 per hour (18%) — while the third-most cited is increasing border security (17%). Lower-ranked policies are a mix of left- and right-coded issues, including extending the Child Tax Credit, increasing oil drilling, conditioning military aid to Israel, adding work requirements to SNAP, legalizing marijuana, and increasing funding for police officers.</w:t>
      </w:r>
    </w:p>
    <w:p w14:paraId="15064DEA" w14:textId="77777777" w:rsidR="00A23AD5" w:rsidRPr="009B58CF" w:rsidRDefault="00A23AD5" w:rsidP="00A23AD5">
      <w:pPr>
        <w:pStyle w:val="NormalWeb"/>
        <w:shd w:val="clear" w:color="auto" w:fill="FFFFFF"/>
        <w:spacing w:before="0" w:beforeAutospacing="0" w:after="0" w:afterAutospacing="0" w:line="276" w:lineRule="auto"/>
        <w:rPr>
          <w:rFonts w:asciiTheme="minorHAnsi" w:hAnsiTheme="minorHAnsi" w:cstheme="minorHAnsi"/>
          <w:b/>
          <w:bCs/>
          <w:sz w:val="16"/>
          <w:szCs w:val="16"/>
        </w:rPr>
      </w:pPr>
    </w:p>
    <w:p w14:paraId="3243A435" w14:textId="1DEB79CC" w:rsidR="00A23AD5" w:rsidRDefault="00BB3ABD" w:rsidP="00BB3ABD">
      <w:pPr>
        <w:pStyle w:val="Heading3"/>
      </w:pPr>
      <w:r>
        <w:t>Link---Latinx---Main</w:t>
      </w:r>
    </w:p>
    <w:p w14:paraId="71817695" w14:textId="695FD167" w:rsidR="00BB3ABD" w:rsidRDefault="00BB3ABD" w:rsidP="00BB3ABD">
      <w:pPr>
        <w:pStyle w:val="Heading4"/>
      </w:pPr>
      <w:r w:rsidRPr="00FE7E4B">
        <w:t>Latin</w:t>
      </w:r>
      <w:r>
        <w:t xml:space="preserve">x </w:t>
      </w:r>
      <w:r w:rsidRPr="00FE7E4B">
        <w:t>voters will decide whether Biden wins the election or not</w:t>
      </w:r>
    </w:p>
    <w:p w14:paraId="0EAF36D5" w14:textId="77777777" w:rsidR="00BB3ABD" w:rsidRPr="00FE7E4B" w:rsidRDefault="00BB3ABD" w:rsidP="00BB3ABD">
      <w:pPr>
        <w:rPr>
          <w:rStyle w:val="Style13ptBold"/>
          <w:b w:val="0"/>
          <w:bCs w:val="0"/>
        </w:rPr>
      </w:pPr>
      <w:r w:rsidRPr="00FE7E4B">
        <w:rPr>
          <w:rStyle w:val="Style13ptBold"/>
        </w:rPr>
        <w:t xml:space="preserve">Contreras 5/11 </w:t>
      </w:r>
      <w:r w:rsidRPr="00FE7E4B">
        <w:rPr>
          <w:rStyle w:val="Style13ptBold"/>
          <w:b w:val="0"/>
          <w:bCs w:val="0"/>
          <w:sz w:val="16"/>
          <w:szCs w:val="16"/>
        </w:rPr>
        <w:t>(Russell Contreras is the Justice and Race reporter at Axios covering the policies and agencies at the heart of the administration of justice and how it impacts people of color. 5/11/24, How working-class Latino voters could upend Democrats in 2024, Axios, https://www.axios.com/2024/05/11/working-class-latino-black-voters-biden-trump, L.B.)</w:t>
      </w:r>
    </w:p>
    <w:p w14:paraId="72D730DD" w14:textId="77777777" w:rsidR="00BB3ABD" w:rsidRDefault="00BB3ABD" w:rsidP="00BB3ABD">
      <w:pPr>
        <w:rPr>
          <w:sz w:val="14"/>
        </w:rPr>
      </w:pPr>
      <w:r w:rsidRPr="00FE7E4B">
        <w:rPr>
          <w:rStyle w:val="StyleUnderline"/>
        </w:rPr>
        <w:t xml:space="preserve">The decades-long </w:t>
      </w:r>
      <w:r w:rsidRPr="00FE7E4B">
        <w:rPr>
          <w:rStyle w:val="StyleUnderline"/>
          <w:highlight w:val="cyan"/>
        </w:rPr>
        <w:t>exodus</w:t>
      </w:r>
      <w:r w:rsidRPr="00FE7E4B">
        <w:rPr>
          <w:rStyle w:val="StyleUnderline"/>
        </w:rPr>
        <w:t xml:space="preserve"> </w:t>
      </w:r>
      <w:r w:rsidRPr="00FE7E4B">
        <w:rPr>
          <w:rStyle w:val="StyleUnderline"/>
          <w:highlight w:val="cyan"/>
        </w:rPr>
        <w:t>of</w:t>
      </w:r>
      <w:r w:rsidRPr="00FE7E4B">
        <w:rPr>
          <w:rStyle w:val="StyleUnderline"/>
        </w:rPr>
        <w:t xml:space="preserve"> white working-class </w:t>
      </w:r>
      <w:r w:rsidRPr="00FE7E4B">
        <w:rPr>
          <w:rStyle w:val="StyleUnderline"/>
          <w:highlight w:val="cyan"/>
        </w:rPr>
        <w:t>voters</w:t>
      </w:r>
      <w:r w:rsidRPr="00FE7E4B">
        <w:rPr>
          <w:rStyle w:val="StyleUnderline"/>
        </w:rPr>
        <w:t xml:space="preserve"> </w:t>
      </w:r>
      <w:r w:rsidRPr="00FE7E4B">
        <w:rPr>
          <w:rStyle w:val="StyleUnderline"/>
          <w:highlight w:val="cyan"/>
        </w:rPr>
        <w:t>from the Dem</w:t>
      </w:r>
      <w:r w:rsidRPr="00FE7E4B">
        <w:rPr>
          <w:rStyle w:val="StyleUnderline"/>
        </w:rPr>
        <w:t xml:space="preserve">ocratic </w:t>
      </w:r>
      <w:r w:rsidRPr="00FE7E4B">
        <w:rPr>
          <w:rStyle w:val="StyleUnderline"/>
          <w:highlight w:val="cyan"/>
        </w:rPr>
        <w:t>Party to the</w:t>
      </w:r>
      <w:r w:rsidRPr="00FE7E4B">
        <w:rPr>
          <w:rStyle w:val="StyleUnderline"/>
        </w:rPr>
        <w:t xml:space="preserve"> </w:t>
      </w:r>
      <w:r w:rsidRPr="00FE7E4B">
        <w:rPr>
          <w:rStyle w:val="StyleUnderline"/>
          <w:highlight w:val="cyan"/>
        </w:rPr>
        <w:t>Republican</w:t>
      </w:r>
      <w:r w:rsidRPr="00FE7E4B">
        <w:rPr>
          <w:rStyle w:val="StyleUnderline"/>
        </w:rPr>
        <w:t xml:space="preserve"> Party </w:t>
      </w:r>
      <w:r w:rsidRPr="00FE7E4B">
        <w:rPr>
          <w:rStyle w:val="StyleUnderline"/>
          <w:highlight w:val="cyan"/>
        </w:rPr>
        <w:t>has a new jolt</w:t>
      </w:r>
      <w:r w:rsidRPr="00FE7E4B">
        <w:rPr>
          <w:rStyle w:val="StyleUnderline"/>
        </w:rPr>
        <w:t xml:space="preserve">: </w:t>
      </w:r>
      <w:r w:rsidRPr="00FE7E4B">
        <w:rPr>
          <w:rStyle w:val="StyleUnderline"/>
          <w:highlight w:val="cyan"/>
        </w:rPr>
        <w:t>Latino</w:t>
      </w:r>
      <w:r w:rsidRPr="00FE7E4B">
        <w:rPr>
          <w:rStyle w:val="StyleUnderline"/>
        </w:rPr>
        <w:t xml:space="preserve"> working-class </w:t>
      </w:r>
      <w:r w:rsidRPr="00FE7E4B">
        <w:rPr>
          <w:rStyle w:val="StyleUnderline"/>
          <w:highlight w:val="cyan"/>
        </w:rPr>
        <w:t>voters are joining the shift.</w:t>
      </w:r>
      <w:r w:rsidRPr="00FE7E4B">
        <w:rPr>
          <w:sz w:val="14"/>
        </w:rPr>
        <w:t xml:space="preserve"> Why it matters: </w:t>
      </w:r>
      <w:r w:rsidRPr="00FE7E4B">
        <w:rPr>
          <w:rStyle w:val="StyleUnderline"/>
          <w:highlight w:val="cyan"/>
        </w:rPr>
        <w:t>To</w:t>
      </w:r>
      <w:r w:rsidRPr="00FE7E4B">
        <w:rPr>
          <w:rStyle w:val="StyleUnderline"/>
        </w:rPr>
        <w:t xml:space="preserve"> </w:t>
      </w:r>
      <w:r w:rsidRPr="00FE7E4B">
        <w:rPr>
          <w:rStyle w:val="StyleUnderline"/>
          <w:highlight w:val="cyan"/>
        </w:rPr>
        <w:t>win</w:t>
      </w:r>
      <w:r w:rsidRPr="00FE7E4B">
        <w:rPr>
          <w:rStyle w:val="StyleUnderline"/>
        </w:rPr>
        <w:t xml:space="preserve"> key swing states, President </w:t>
      </w:r>
      <w:r w:rsidRPr="00FE7E4B">
        <w:rPr>
          <w:rStyle w:val="StyleUnderline"/>
          <w:highlight w:val="cyan"/>
        </w:rPr>
        <w:t>Biden needs the support</w:t>
      </w:r>
      <w:r w:rsidRPr="00FE7E4B">
        <w:rPr>
          <w:rStyle w:val="StyleUnderline"/>
        </w:rPr>
        <w:t xml:space="preserve"> </w:t>
      </w:r>
      <w:r w:rsidRPr="00FE7E4B">
        <w:rPr>
          <w:rStyle w:val="StyleUnderline"/>
          <w:highlight w:val="cyan"/>
        </w:rPr>
        <w:t>of</w:t>
      </w:r>
      <w:r w:rsidRPr="00FE7E4B">
        <w:rPr>
          <w:rStyle w:val="StyleUnderline"/>
        </w:rPr>
        <w:t xml:space="preserve"> some dissatisfied </w:t>
      </w:r>
      <w:r w:rsidRPr="00FE7E4B">
        <w:rPr>
          <w:sz w:val="14"/>
        </w:rPr>
        <w:t xml:space="preserve">white, </w:t>
      </w:r>
      <w:r w:rsidRPr="00FE7E4B">
        <w:rPr>
          <w:rStyle w:val="StyleUnderline"/>
          <w:highlight w:val="cyan"/>
        </w:rPr>
        <w:t>Latino</w:t>
      </w:r>
      <w:r w:rsidRPr="00FE7E4B">
        <w:rPr>
          <w:sz w:val="14"/>
        </w:rPr>
        <w:t xml:space="preserve"> and Black working-class </w:t>
      </w:r>
      <w:r w:rsidRPr="00FE7E4B">
        <w:rPr>
          <w:rStyle w:val="StyleUnderline"/>
          <w:highlight w:val="cyan"/>
        </w:rPr>
        <w:t>voters</w:t>
      </w:r>
      <w:r w:rsidRPr="00FE7E4B">
        <w:rPr>
          <w:rStyle w:val="StyleUnderline"/>
        </w:rPr>
        <w:t xml:space="preserve"> </w:t>
      </w:r>
      <w:r w:rsidRPr="00FE7E4B">
        <w:rPr>
          <w:rStyle w:val="StyleUnderline"/>
          <w:highlight w:val="cyan"/>
        </w:rPr>
        <w:t>who</w:t>
      </w:r>
      <w:r w:rsidRPr="00FE7E4B">
        <w:rPr>
          <w:rStyle w:val="StyleUnderline"/>
        </w:rPr>
        <w:t xml:space="preserve"> polls suggest </w:t>
      </w:r>
      <w:r w:rsidRPr="00FE7E4B">
        <w:rPr>
          <w:rStyle w:val="StyleUnderline"/>
          <w:highlight w:val="cyan"/>
        </w:rPr>
        <w:t>are upset</w:t>
      </w:r>
      <w:r w:rsidRPr="00FE7E4B">
        <w:rPr>
          <w:rStyle w:val="StyleUnderline"/>
        </w:rPr>
        <w:t xml:space="preserve"> about inflation and some Democratic policies.</w:t>
      </w:r>
      <w:r w:rsidRPr="00FE7E4B">
        <w:rPr>
          <w:sz w:val="14"/>
        </w:rPr>
        <w:t xml:space="preserve"> The big picture: Six swing states — Arizona, Georgia, Michigan, Nevada, Pennsylvania and Wisconsin — are widely expected to decide the Biden-Trump rematch. Voters without a college education will be key players in each state. Working-class voters also could tip tight Senate and House races in Pennsylvania, Arizona, Montana, Texas and Maryland at a time when both chambers have narrow majorities. State of play: Biden's poll numbers have been rising lately, but several surveys have indicated he is underperforming with non-white voters without college degrees — a constituency that has long been overwhelmingly Democratic. A YouGov poll commissioned by the Progressive Policy Institute at the end of 2023 found that working-class voters overwhelmingly believe they're worse off today than similar voters did 40 years ago. Voters said they trusted the GOP more than Democrats on the economy, immigration, and education — a dramatic shift from past elections. Zoom in: Among Latinos, </w:t>
      </w:r>
      <w:r w:rsidRPr="00FE7E4B">
        <w:rPr>
          <w:rStyle w:val="StyleUnderline"/>
          <w:highlight w:val="cyan"/>
        </w:rPr>
        <w:t>Republicans</w:t>
      </w:r>
      <w:r w:rsidRPr="00FE7E4B">
        <w:rPr>
          <w:rStyle w:val="StyleUnderline"/>
        </w:rPr>
        <w:t xml:space="preserve"> also now </w:t>
      </w:r>
      <w:r w:rsidRPr="00FE7E4B">
        <w:rPr>
          <w:rStyle w:val="StyleUnderline"/>
          <w:highlight w:val="cyan"/>
        </w:rPr>
        <w:t>have an edge over Democrats</w:t>
      </w:r>
      <w:r w:rsidRPr="00FE7E4B">
        <w:rPr>
          <w:rStyle w:val="StyleUnderline"/>
        </w:rPr>
        <w:t xml:space="preserve"> when it comes to dealing with the economy, </w:t>
      </w:r>
      <w:r w:rsidRPr="00FE7E4B">
        <w:rPr>
          <w:rStyle w:val="StyleUnderline"/>
          <w:highlight w:val="cyan"/>
        </w:rPr>
        <w:t>according</w:t>
      </w:r>
      <w:r w:rsidRPr="00FE7E4B">
        <w:rPr>
          <w:rStyle w:val="StyleUnderline"/>
        </w:rPr>
        <w:t xml:space="preserve"> </w:t>
      </w:r>
      <w:r w:rsidRPr="00FE7E4B">
        <w:rPr>
          <w:rStyle w:val="StyleUnderline"/>
          <w:highlight w:val="cyan"/>
        </w:rPr>
        <w:t>to</w:t>
      </w:r>
      <w:r w:rsidRPr="00FE7E4B">
        <w:rPr>
          <w:rStyle w:val="StyleUnderline"/>
        </w:rPr>
        <w:t xml:space="preserve"> an April Axios-Ipsos </w:t>
      </w:r>
      <w:r w:rsidRPr="00FE7E4B">
        <w:rPr>
          <w:rStyle w:val="StyleUnderline"/>
          <w:highlight w:val="cyan"/>
        </w:rPr>
        <w:t>Latino Poll</w:t>
      </w:r>
      <w:r w:rsidRPr="00FE7E4B">
        <w:rPr>
          <w:rStyle w:val="StyleUnderline"/>
        </w:rPr>
        <w:t xml:space="preserve"> in partnership with Noticias Telemundo.</w:t>
      </w:r>
      <w:r w:rsidRPr="00FE7E4B">
        <w:rPr>
          <w:sz w:val="14"/>
        </w:rPr>
        <w:t xml:space="preserve"> Between the lines: GOP consultant Mike Madrid tells Axios </w:t>
      </w:r>
      <w:r w:rsidRPr="00FE7E4B">
        <w:rPr>
          <w:rStyle w:val="StyleUnderline"/>
        </w:rPr>
        <w:t xml:space="preserve">the political shift among working-class Latino and Black voters has accelerated in recent elections because they see Democrats as out of touch with their way of life. </w:t>
      </w:r>
      <w:r w:rsidRPr="00FE7E4B">
        <w:rPr>
          <w:sz w:val="14"/>
        </w:rPr>
        <w:t xml:space="preserve">These voter blocs are upset with Democrats' focusing on EVs while moving to phase out fossil fuels, which many see as endangering high-paying oil worker jobs, he said. Democrats' push to forgive college students' loans also is unpopular with some working-class voters who want more focus on making food and housing more affordable, Madrid said. "These are the new Reagan Democrats. They're at the country music festivals, not the country clubs," he said. Flashback: The shift among white working-class voters began in the 1960s, when anti-Vietnam War protests pushed some to support Republican Richard Nixon, said William A. Galston, a senior fellow at the Brookings Institution. Galston said Republicans since have made gains with white working-class voters, once the bedrock of the New Deal coalition, in almost every election. </w:t>
      </w:r>
      <w:r w:rsidRPr="00FE7E4B">
        <w:rPr>
          <w:rStyle w:val="Emphasis"/>
          <w:highlight w:val="cyan"/>
        </w:rPr>
        <w:t xml:space="preserve">Any significant defection by </w:t>
      </w:r>
      <w:r w:rsidRPr="00FE7E4B">
        <w:rPr>
          <w:rStyle w:val="Emphasis"/>
        </w:rPr>
        <w:t xml:space="preserve">working-class </w:t>
      </w:r>
      <w:r w:rsidRPr="00FE7E4B">
        <w:rPr>
          <w:rStyle w:val="Emphasis"/>
          <w:highlight w:val="cyan"/>
        </w:rPr>
        <w:t>Latinos could be devastating for Democrats,</w:t>
      </w:r>
      <w:r w:rsidRPr="00FE7E4B">
        <w:rPr>
          <w:sz w:val="14"/>
        </w:rPr>
        <w:t xml:space="preserve"> he said. "I would call this the political story of my lifetime," Galston said. </w:t>
      </w:r>
    </w:p>
    <w:p w14:paraId="5A12160A" w14:textId="77777777" w:rsidR="00BB3ABD" w:rsidRDefault="00BB3ABD" w:rsidP="00BB3ABD">
      <w:pPr>
        <w:pStyle w:val="Heading4"/>
      </w:pPr>
      <w:r>
        <w:t>Americans would vote for a policymaker who would strongly protect IP therefore strengthening the economy</w:t>
      </w:r>
    </w:p>
    <w:p w14:paraId="02E46DE1" w14:textId="77777777" w:rsidR="00BB3ABD" w:rsidRPr="000972D3" w:rsidRDefault="00BB3ABD" w:rsidP="00BB3ABD">
      <w:pPr>
        <w:rPr>
          <w:rStyle w:val="Style13ptBold"/>
          <w:b w:val="0"/>
          <w:bCs w:val="0"/>
          <w:sz w:val="16"/>
          <w:szCs w:val="16"/>
        </w:rPr>
      </w:pPr>
      <w:r w:rsidRPr="000972D3">
        <w:rPr>
          <w:rStyle w:val="Style13ptBold"/>
        </w:rPr>
        <w:t>Loiacono 1/29</w:t>
      </w:r>
      <w:r>
        <w:rPr>
          <w:rStyle w:val="Style13ptBold"/>
        </w:rPr>
        <w:t xml:space="preserve"> </w:t>
      </w:r>
      <w:r w:rsidRPr="000972D3">
        <w:rPr>
          <w:rStyle w:val="Style13ptBold"/>
          <w:b w:val="0"/>
          <w:bCs w:val="0"/>
          <w:sz w:val="16"/>
          <w:szCs w:val="16"/>
        </w:rPr>
        <w:t>(Hannah Loiacono is a manager of public affairs at PhRMA focusing on communications strategies and activities for the organization’s state and international priorities. Before joining PhRMA, she worked for a public affairs firm, where she primarily supported health care related communications and research. 1/29/24, New poll: Americans agree that expanding the TRIPS waiver will harm U.S. global manufacturing and innovation leadership, PhRMA, https://phrma.org/Blog/New-poll-Americans-agree-that-expanding-the-TRIPS-waiver-will-harm-US-global-manufacturing-and-innovation-leadership, L.B.)</w:t>
      </w:r>
    </w:p>
    <w:p w14:paraId="105807F7" w14:textId="77777777" w:rsidR="00BB3ABD" w:rsidRPr="00C869F7" w:rsidRDefault="00BB3ABD" w:rsidP="00BB3ABD">
      <w:pPr>
        <w:rPr>
          <w:rStyle w:val="StyleUnderline"/>
        </w:rPr>
      </w:pPr>
      <w:r w:rsidRPr="00C869F7">
        <w:rPr>
          <w:rStyle w:val="StyleUnderline"/>
        </w:rPr>
        <w:t xml:space="preserve">Americans believe that </w:t>
      </w:r>
      <w:r w:rsidRPr="00C869F7">
        <w:rPr>
          <w:rStyle w:val="Emphasis"/>
        </w:rPr>
        <w:t xml:space="preserve">strong IP protections are the backbone of innovation, which is critical to the continued strength of the U.S. economy </w:t>
      </w:r>
      <w:r w:rsidRPr="00C869F7">
        <w:rPr>
          <w:sz w:val="14"/>
        </w:rPr>
        <w:t xml:space="preserve">and development of new medicines. Three-quarters of Americans (74%) — including 78% of Americans living in labor households — agree that </w:t>
      </w:r>
      <w:r w:rsidRPr="00C869F7">
        <w:rPr>
          <w:rStyle w:val="StyleUnderline"/>
        </w:rPr>
        <w:t xml:space="preserve">protecting the IP of U.S. innovators supports U.S. manufacturing and jobs. </w:t>
      </w:r>
      <w:r w:rsidRPr="00C869F7">
        <w:rPr>
          <w:sz w:val="14"/>
        </w:rPr>
        <w:t xml:space="preserve">Strong consensus shows that </w:t>
      </w:r>
      <w:r w:rsidRPr="00C869F7">
        <w:rPr>
          <w:rStyle w:val="StyleUnderline"/>
        </w:rPr>
        <w:t>the U.S. needs strong IP protections to encourage innovation</w:t>
      </w:r>
      <w:r w:rsidRPr="00C869F7">
        <w:rPr>
          <w:sz w:val="14"/>
        </w:rPr>
        <w:t xml:space="preserve"> (80% agree), and that innovation and creativity are highly valued in the U.S. (78% agree). selected teaser image 4. Americans saw the importance of IP during the COVID-19 pandemic and recognize alternative solutions to expand global access and public health instead of undermining American innovators. More than twice as many Americans say that IP protections are a main reason innovative solutions were developed in record time for COVID-19 (68%) than think IP protections are a barrier to access for many patients (32%). Americans value collaboration between the U.S. government and the pharmaceutical industry. 63% of Americans — including 71% of Americans living in labor union households — agree that public-private-partnerships are the best way to ensure global health security. </w:t>
      </w:r>
      <w:r w:rsidRPr="00C869F7">
        <w:rPr>
          <w:rStyle w:val="StyleUnderline"/>
        </w:rPr>
        <w:t xml:space="preserve">Instead of waiving commitments to protect IP, Americans want to see </w:t>
      </w:r>
      <w:r w:rsidRPr="00C869F7">
        <w:rPr>
          <w:rStyle w:val="Emphasis"/>
        </w:rPr>
        <w:t>policymakers</w:t>
      </w:r>
      <w:r w:rsidRPr="00C869F7">
        <w:rPr>
          <w:rStyle w:val="StyleUnderline"/>
        </w:rPr>
        <w:t xml:space="preserve"> protect American jobs and economic growth by supporting innovative industries and workers. The Biden Administration should reject any expansion of the TRIPS waiver and instead focus on solving real global health challenge and ensuring that global policies promote innovation.</w:t>
      </w:r>
    </w:p>
    <w:p w14:paraId="363DEBF9" w14:textId="0923E565" w:rsidR="00BB3ABD" w:rsidRDefault="00BB3ABD" w:rsidP="00BB3ABD">
      <w:pPr>
        <w:pStyle w:val="Heading4"/>
      </w:pPr>
      <w:r w:rsidRPr="00382F37">
        <w:t xml:space="preserve">Hispanic voters in swing states have </w:t>
      </w:r>
      <w:r w:rsidRPr="00382F37">
        <w:rPr>
          <w:u w:val="single"/>
        </w:rPr>
        <w:t>economic</w:t>
      </w:r>
      <w:r w:rsidRPr="00382F37">
        <w:t xml:space="preserve"> priorities</w:t>
      </w:r>
    </w:p>
    <w:p w14:paraId="009280D5" w14:textId="77777777" w:rsidR="00BB3ABD" w:rsidRPr="00382F37" w:rsidRDefault="00BB3ABD" w:rsidP="00BB3ABD">
      <w:pPr>
        <w:rPr>
          <w:rStyle w:val="Style13ptBold"/>
          <w:b w:val="0"/>
          <w:bCs w:val="0"/>
        </w:rPr>
      </w:pPr>
      <w:r w:rsidRPr="00382F37">
        <w:rPr>
          <w:rStyle w:val="Style13ptBold"/>
        </w:rPr>
        <w:t>Torres-Cortez 6/25</w:t>
      </w:r>
      <w:r>
        <w:rPr>
          <w:rStyle w:val="Style13ptBold"/>
        </w:rPr>
        <w:t xml:space="preserve"> </w:t>
      </w:r>
      <w:r w:rsidRPr="00382F37">
        <w:rPr>
          <w:rStyle w:val="Style13ptBold"/>
          <w:b w:val="0"/>
          <w:bCs w:val="0"/>
          <w:sz w:val="16"/>
          <w:szCs w:val="16"/>
        </w:rPr>
        <w:t>(Ricardo Torres-Cortez covers the city of Las Vegas and Clark County. He returned to the Review-Journal, where he’d interned, after a five-year stint at the Las Vegas Sun newspaper. 6/25/24, Latino voters could decide 2024 election. What issues matter to them? Las Vegas Review-Journal, https://www.reviewjournal.com/news/politics-and-government/nevada/latino-voters-could-decide-2024-election-what-issues-matter-to-them-3075057/ L.B.)</w:t>
      </w:r>
    </w:p>
    <w:p w14:paraId="0F6528E6" w14:textId="77777777" w:rsidR="00BB3ABD" w:rsidRDefault="00BB3ABD" w:rsidP="00BB3ABD">
      <w:pPr>
        <w:rPr>
          <w:sz w:val="16"/>
        </w:rPr>
      </w:pPr>
      <w:r w:rsidRPr="00382F37">
        <w:rPr>
          <w:rStyle w:val="StyleUnderline"/>
        </w:rPr>
        <w:t>While inflation and cost of living remain the top issue among registered Latino voters in Nevada,</w:t>
      </w:r>
      <w:r w:rsidRPr="00382F37">
        <w:rPr>
          <w:sz w:val="16"/>
        </w:rPr>
        <w:t xml:space="preserve"> a sample of them polled in May chose immigration and border policy as their leading concern outside their economic priorities, according to findings released Tuesday. </w:t>
      </w:r>
      <w:r w:rsidRPr="00382F37">
        <w:rPr>
          <w:rStyle w:val="StyleUnderline"/>
        </w:rPr>
        <w:t xml:space="preserve">The poll, which oversampled registered Latino voters in the </w:t>
      </w:r>
      <w:r w:rsidRPr="00382F37">
        <w:rPr>
          <w:rStyle w:val="Emphasis"/>
        </w:rPr>
        <w:t>swing states</w:t>
      </w:r>
      <w:r w:rsidRPr="00382F37">
        <w:rPr>
          <w:rStyle w:val="StyleUnderline"/>
        </w:rPr>
        <w:t xml:space="preserve"> of Nevada, Arizona and Pennsylvania, was commissioned by UnidosUS. “The top priorities for Latino voters continue to be pocketbook issues,”</w:t>
      </w:r>
      <w:r w:rsidRPr="00382F37">
        <w:rPr>
          <w:sz w:val="16"/>
        </w:rPr>
        <w:t xml:space="preserve"> said Clarissa Martinez De Castro, vice president of the Latino Vote Initiative with the national nonpartisan civil rights and advocacy organization. “That said, we also are seeing the topic of immigration.”</w:t>
      </w:r>
    </w:p>
    <w:p w14:paraId="04E88BCE" w14:textId="1634782C" w:rsidR="00BB3ABD" w:rsidRDefault="00BB3ABD" w:rsidP="00BB3ABD">
      <w:pPr>
        <w:pStyle w:val="Heading3"/>
      </w:pPr>
      <w:r>
        <w:t>Link</w:t>
      </w:r>
      <w:r w:rsidR="00BA1A31">
        <w:t>---Women---Main</w:t>
      </w:r>
    </w:p>
    <w:p w14:paraId="54B94D4D" w14:textId="77777777" w:rsidR="00BA1A31" w:rsidRDefault="00BA1A31" w:rsidP="00BA1A31"/>
    <w:p w14:paraId="59ED93C4" w14:textId="77777777" w:rsidR="00BA1A31" w:rsidRPr="00BA1A31" w:rsidRDefault="00BA1A31" w:rsidP="00BA1A31"/>
    <w:p w14:paraId="04F5818D" w14:textId="55E33BA3" w:rsidR="00BA1A31" w:rsidRDefault="00BA1A31" w:rsidP="00BA1A31">
      <w:pPr>
        <w:pStyle w:val="Heading3"/>
      </w:pPr>
      <w:r>
        <w:t>Link---Middle Class---Main</w:t>
      </w:r>
    </w:p>
    <w:p w14:paraId="5A17A62C" w14:textId="77777777" w:rsidR="00331F31" w:rsidRDefault="00331F31" w:rsidP="00331F31"/>
    <w:p w14:paraId="60E82A66" w14:textId="088F8C0C" w:rsidR="00331F31" w:rsidRDefault="00331F31" w:rsidP="00331F31">
      <w:pPr>
        <w:pStyle w:val="Heading4"/>
      </w:pPr>
      <w:r>
        <w:t>[Unfinished]</w:t>
      </w:r>
    </w:p>
    <w:p w14:paraId="3CAC9A4E" w14:textId="77777777" w:rsidR="00331F31" w:rsidRPr="00331F31" w:rsidRDefault="00331F31" w:rsidP="00331F31"/>
    <w:p w14:paraId="4EF6DA15" w14:textId="77777777" w:rsidR="00331F31" w:rsidRDefault="00331F31" w:rsidP="00331F31">
      <w:pPr>
        <w:pStyle w:val="Heading4"/>
      </w:pPr>
      <w:r>
        <w:t>The election hinges on workers in swing states.</w:t>
      </w:r>
    </w:p>
    <w:p w14:paraId="6F19368F" w14:textId="77777777" w:rsidR="00331F31" w:rsidRPr="00434A8F" w:rsidRDefault="00331F31" w:rsidP="00331F31">
      <w:r w:rsidRPr="00F7721C">
        <w:rPr>
          <w:rStyle w:val="Style13ptBold"/>
        </w:rPr>
        <w:t>Moore’ 6-6</w:t>
      </w:r>
      <w:r>
        <w:t xml:space="preserve"> [Jeff; 2024; </w:t>
      </w:r>
      <w:r w:rsidRPr="00F7721C">
        <w:t>Jeff Moore is Carolina Journal’s deputy editor. Moore has worked extensively in conservative politics, policy, and media in North Carolina, including most recently as the North Carolina Republican Party’s communications director</w:t>
      </w:r>
      <w:r>
        <w:t>; “</w:t>
      </w:r>
      <w:r w:rsidRPr="00F7721C">
        <w:t>Middle-class sentiments decide elections</w:t>
      </w:r>
      <w:r>
        <w:t xml:space="preserve">”; The Carolina Journal; </w:t>
      </w:r>
      <w:hyperlink r:id="rId16" w:history="1">
        <w:r w:rsidRPr="005073A0">
          <w:rPr>
            <w:rStyle w:val="Hyperlink"/>
          </w:rPr>
          <w:t>https://www.carolinajournal.com/opinion/middle-class-affections-decide-elections/</w:t>
        </w:r>
      </w:hyperlink>
      <w:r>
        <w:t>; Felix]</w:t>
      </w:r>
    </w:p>
    <w:p w14:paraId="354F1179" w14:textId="77777777" w:rsidR="00331F31" w:rsidRPr="00152AAB" w:rsidRDefault="00331F31" w:rsidP="00331F31">
      <w:pPr>
        <w:rPr>
          <w:sz w:val="16"/>
        </w:rPr>
      </w:pPr>
      <w:r w:rsidRPr="00152AAB">
        <w:rPr>
          <w:sz w:val="16"/>
        </w:rPr>
        <w:t>In the 90s it was “The economy, stupid” that prescient politicos figured would be the highest impact issue for voters. Before that, it was a question of, “Are you better, or worse off than you were four years ago?” And after, there have been several similarly posed iterations of “What have you done for me, lately?”</w:t>
      </w:r>
    </w:p>
    <w:p w14:paraId="355E1CA9" w14:textId="77777777" w:rsidR="00331F31" w:rsidRPr="00152AAB" w:rsidRDefault="00331F31" w:rsidP="00331F31">
      <w:pPr>
        <w:rPr>
          <w:sz w:val="16"/>
        </w:rPr>
      </w:pPr>
      <w:r w:rsidRPr="00152AAB">
        <w:rPr>
          <w:sz w:val="16"/>
        </w:rPr>
        <w:t>The American electorate has long felt the sting of elections, and their associated policies, most acutely in their wallets or pocketbooks. And when it came to political loyalties (or lack there of), that sting resonated most in the middle-class.</w:t>
      </w:r>
    </w:p>
    <w:p w14:paraId="767E40BB" w14:textId="77777777" w:rsidR="00331F31" w:rsidRPr="00152AAB" w:rsidRDefault="00331F31" w:rsidP="00331F31">
      <w:pPr>
        <w:rPr>
          <w:sz w:val="16"/>
        </w:rPr>
      </w:pPr>
      <w:r w:rsidRPr="00152AAB">
        <w:rPr>
          <w:sz w:val="16"/>
        </w:rPr>
        <w:t xml:space="preserve">Fast-forward more than three decades, and the </w:t>
      </w:r>
      <w:r w:rsidRPr="00673DCE">
        <w:rPr>
          <w:highlight w:val="green"/>
          <w:u w:val="single"/>
        </w:rPr>
        <w:t>economy</w:t>
      </w:r>
      <w:r w:rsidRPr="00152AAB">
        <w:rPr>
          <w:sz w:val="16"/>
        </w:rPr>
        <w:t xml:space="preserve"> is obviously</w:t>
      </w:r>
      <w:r w:rsidRPr="00434A8F">
        <w:rPr>
          <w:u w:val="single"/>
        </w:rPr>
        <w:t xml:space="preserve"> still a </w:t>
      </w:r>
      <w:r w:rsidRPr="00673DCE">
        <w:rPr>
          <w:rStyle w:val="Emphasis"/>
          <w:highlight w:val="green"/>
        </w:rPr>
        <w:t>top factor</w:t>
      </w:r>
      <w:r w:rsidRPr="00434A8F">
        <w:rPr>
          <w:u w:val="single"/>
        </w:rPr>
        <w:t xml:space="preserve"> when voters are </w:t>
      </w:r>
      <w:r w:rsidRPr="00673DCE">
        <w:rPr>
          <w:highlight w:val="green"/>
          <w:u w:val="single"/>
        </w:rPr>
        <w:t>weighing who to</w:t>
      </w:r>
      <w:r w:rsidRPr="00434A8F">
        <w:rPr>
          <w:u w:val="single"/>
        </w:rPr>
        <w:t xml:space="preserve"> </w:t>
      </w:r>
      <w:r w:rsidRPr="00673DCE">
        <w:rPr>
          <w:highlight w:val="green"/>
          <w:u w:val="single"/>
        </w:rPr>
        <w:t>send to the</w:t>
      </w:r>
      <w:r w:rsidRPr="00434A8F">
        <w:rPr>
          <w:u w:val="single"/>
        </w:rPr>
        <w:t xml:space="preserve"> White </w:t>
      </w:r>
      <w:r w:rsidRPr="00673DCE">
        <w:rPr>
          <w:highlight w:val="green"/>
          <w:u w:val="single"/>
        </w:rPr>
        <w:t>House</w:t>
      </w:r>
      <w:r w:rsidRPr="00434A8F">
        <w:rPr>
          <w:u w:val="single"/>
        </w:rPr>
        <w:t>.</w:t>
      </w:r>
      <w:r w:rsidRPr="00152AAB">
        <w:rPr>
          <w:sz w:val="16"/>
        </w:rPr>
        <w:t xml:space="preserve"> Unlike 30 years ago, however (and less obviously), Americans’ perceptions about who best represents their economic interests have undergone a seismic shift — one that will have an impact on this election and those going forward</w:t>
      </w:r>
    </w:p>
    <w:p w14:paraId="64862EC2" w14:textId="77777777" w:rsidR="00331F31" w:rsidRPr="00673DCE" w:rsidRDefault="00331F31" w:rsidP="00331F31">
      <w:pPr>
        <w:rPr>
          <w:sz w:val="16"/>
        </w:rPr>
      </w:pPr>
      <w:r w:rsidRPr="00673DCE">
        <w:rPr>
          <w:sz w:val="16"/>
        </w:rPr>
        <w:t>More than 30 years ago, nearly 75% of Americans said Republicans represented the interests of wealthy Americans, but in 2024, only about half the public holds this view. On the flip side, a majority of Americans once believed the Democratic Party looked out for the poor, but far fewer — only 42% — believe this today. Perhaps most significantly, few Americans currently believe either party represents the interests of America’s middle class.</w:t>
      </w:r>
    </w:p>
    <w:p w14:paraId="0ABCA6D1" w14:textId="77777777" w:rsidR="00331F31" w:rsidRPr="00152AAB" w:rsidRDefault="00331F31" w:rsidP="00331F31">
      <w:pPr>
        <w:rPr>
          <w:sz w:val="16"/>
        </w:rPr>
      </w:pPr>
      <w:r w:rsidRPr="00673DCE">
        <w:rPr>
          <w:sz w:val="16"/>
        </w:rPr>
        <w:t xml:space="preserve">This is according to a recently released survey conducted by Survey Center on American Life and published by the American Enterprise Institute (AEI). Questions were asked of more than 6,500 adults on a wide range of topics, revealing what the report authors describe as an ‘unsettled electorate’ replete with uncertainty and apathy. There are several interesting takeaways among the survey </w:t>
      </w:r>
      <w:r w:rsidRPr="00152AAB">
        <w:rPr>
          <w:sz w:val="16"/>
        </w:rPr>
        <w:t>results, but it is the shift in who Americans believe represents the interests of the American middle class, I believe, that will have the greatest influence on elections this fall, and beyond</w:t>
      </w:r>
    </w:p>
    <w:p w14:paraId="02584758" w14:textId="77777777" w:rsidR="00331F31" w:rsidRPr="00152AAB" w:rsidRDefault="00331F31" w:rsidP="00331F31">
      <w:pPr>
        <w:rPr>
          <w:sz w:val="16"/>
        </w:rPr>
      </w:pPr>
      <w:r w:rsidRPr="00152AAB">
        <w:rPr>
          <w:sz w:val="16"/>
        </w:rPr>
        <w:t xml:space="preserve">So what, exactly, is “the middle class”? In rough terms, the middle class is made up of those earning between two-thirds and double the national median household income, after adjusting for household size. </w:t>
      </w:r>
      <w:r w:rsidRPr="00152AAB">
        <w:rPr>
          <w:u w:val="single"/>
        </w:rPr>
        <w:t xml:space="preserve">Just </w:t>
      </w:r>
      <w:r w:rsidRPr="00673DCE">
        <w:rPr>
          <w:rStyle w:val="Emphasis"/>
          <w:highlight w:val="green"/>
        </w:rPr>
        <w:t>over half</w:t>
      </w:r>
      <w:r w:rsidRPr="00152AAB">
        <w:rPr>
          <w:u w:val="single"/>
        </w:rPr>
        <w:t xml:space="preserve"> of </w:t>
      </w:r>
      <w:r w:rsidRPr="00673DCE">
        <w:rPr>
          <w:highlight w:val="green"/>
          <w:u w:val="single"/>
        </w:rPr>
        <w:t>Americans</w:t>
      </w:r>
      <w:r w:rsidRPr="00152AAB">
        <w:rPr>
          <w:u w:val="single"/>
        </w:rPr>
        <w:t xml:space="preserve"> (51%) are </w:t>
      </w:r>
      <w:r w:rsidRPr="00673DCE">
        <w:rPr>
          <w:highlight w:val="green"/>
          <w:u w:val="single"/>
        </w:rPr>
        <w:t>middle class</w:t>
      </w:r>
      <w:r w:rsidRPr="00152AAB">
        <w:rPr>
          <w:sz w:val="16"/>
        </w:rPr>
        <w:t xml:space="preserve"> by this definition, according to Pew Research. But, it’s shrinking.</w:t>
      </w:r>
    </w:p>
    <w:p w14:paraId="0FB59CEA" w14:textId="77777777" w:rsidR="00331F31" w:rsidRPr="00152AAB" w:rsidRDefault="00331F31" w:rsidP="00331F31">
      <w:pPr>
        <w:rPr>
          <w:u w:val="single"/>
        </w:rPr>
      </w:pPr>
      <w:r w:rsidRPr="00152AAB">
        <w:rPr>
          <w:sz w:val="16"/>
        </w:rPr>
        <w:t xml:space="preserve">In 1971, the share of Americans who were considered middle class was closer to two-thirds (61%). Despite the shrinkage, though, the middle class and their </w:t>
      </w:r>
      <w:r w:rsidRPr="00673DCE">
        <w:rPr>
          <w:u w:val="single"/>
        </w:rPr>
        <w:t xml:space="preserve">shifting </w:t>
      </w:r>
      <w:r w:rsidRPr="00673DCE">
        <w:rPr>
          <w:highlight w:val="green"/>
          <w:u w:val="single"/>
        </w:rPr>
        <w:t>sentiments will</w:t>
      </w:r>
      <w:r w:rsidRPr="00673DCE">
        <w:rPr>
          <w:u w:val="single"/>
        </w:rPr>
        <w:t xml:space="preserve"> still </w:t>
      </w:r>
      <w:r w:rsidRPr="00673DCE">
        <w:rPr>
          <w:highlight w:val="green"/>
          <w:u w:val="single"/>
        </w:rPr>
        <w:t xml:space="preserve">have an </w:t>
      </w:r>
      <w:r w:rsidRPr="00673DCE">
        <w:rPr>
          <w:rStyle w:val="Emphasis"/>
          <w:highlight w:val="green"/>
        </w:rPr>
        <w:t>outsize</w:t>
      </w:r>
      <w:r w:rsidRPr="00673DCE">
        <w:rPr>
          <w:highlight w:val="green"/>
          <w:u w:val="single"/>
        </w:rPr>
        <w:t xml:space="preserve"> impact at the ballot</w:t>
      </w:r>
      <w:r w:rsidRPr="00152AAB">
        <w:rPr>
          <w:u w:val="single"/>
        </w:rPr>
        <w:t xml:space="preserve"> box.</w:t>
      </w:r>
    </w:p>
    <w:p w14:paraId="45517B5A" w14:textId="77777777" w:rsidR="00331F31" w:rsidRPr="00152AAB" w:rsidRDefault="00331F31" w:rsidP="00331F31">
      <w:pPr>
        <w:rPr>
          <w:sz w:val="16"/>
        </w:rPr>
      </w:pPr>
      <w:r w:rsidRPr="00152AAB">
        <w:rPr>
          <w:sz w:val="16"/>
        </w:rPr>
        <w:t>The AEI survey authors assert, “Americans increasingly do not believe Democrats represent poor and middle-class Americans, and fewer Americans associate the GOP with the wealthy’s interests.”</w:t>
      </w:r>
    </w:p>
    <w:p w14:paraId="61F5FAF8" w14:textId="77777777" w:rsidR="00331F31" w:rsidRPr="00673DCE" w:rsidRDefault="00331F31" w:rsidP="00331F31">
      <w:pPr>
        <w:rPr>
          <w:sz w:val="16"/>
        </w:rPr>
      </w:pPr>
      <w:r w:rsidRPr="00152AAB">
        <w:rPr>
          <w:sz w:val="16"/>
        </w:rPr>
        <w:t>This is a bit befuddling on a surface level. After all, the Republican nominee for president is a billionaire real estate mogul from New York City, and the Democrat nominee likes to call himself “Lunch Pail Joe.” But if one descends below the surface, the eddy of populist grievances against the “globalist elites” is no</w:t>
      </w:r>
      <w:r w:rsidRPr="00673DCE">
        <w:rPr>
          <w:sz w:val="16"/>
        </w:rPr>
        <w:t>w more Republican than Democratic. An eddy whose pull the middle class has always been susceptible to.</w:t>
      </w:r>
    </w:p>
    <w:p w14:paraId="34A9DCAD" w14:textId="77777777" w:rsidR="00331F31" w:rsidRPr="00673DCE" w:rsidRDefault="00331F31" w:rsidP="00331F31">
      <w:pPr>
        <w:rPr>
          <w:sz w:val="16"/>
        </w:rPr>
      </w:pPr>
      <w:r w:rsidRPr="00673DCE">
        <w:rPr>
          <w:sz w:val="16"/>
        </w:rPr>
        <w:t>To be sure, it is not as if the script has flipped completely. Among the 6,500 American adults (as opposed to “likely voters”) participating in the survey, only 29% believe the Republicans better represent the interest of the middle class — five percentage points lower than in 1990. But, as represented in the chart above, it’s the plunge taken by Democrats since 1990 that could make waves this election season.</w:t>
      </w:r>
    </w:p>
    <w:p w14:paraId="7383B7DB" w14:textId="77777777" w:rsidR="00331F31" w:rsidRPr="00152AAB" w:rsidRDefault="00331F31" w:rsidP="00331F31">
      <w:pPr>
        <w:rPr>
          <w:sz w:val="16"/>
        </w:rPr>
      </w:pPr>
      <w:r w:rsidRPr="00673DCE">
        <w:rPr>
          <w:sz w:val="16"/>
        </w:rPr>
        <w:t>From 1990 to 2024, Democrats fell 17 percentage points</w:t>
      </w:r>
      <w:r w:rsidRPr="00673DCE">
        <w:rPr>
          <w:sz w:val="16"/>
          <w:u w:val="single"/>
        </w:rPr>
        <w:t xml:space="preserve"> </w:t>
      </w:r>
      <w:r w:rsidRPr="00673DCE">
        <w:rPr>
          <w:highlight w:val="green"/>
          <w:u w:val="single"/>
        </w:rPr>
        <w:t>when respondents</w:t>
      </w:r>
      <w:r w:rsidRPr="00152AAB">
        <w:rPr>
          <w:sz w:val="16"/>
        </w:rPr>
        <w:t xml:space="preserve"> were </w:t>
      </w:r>
      <w:r w:rsidRPr="00673DCE">
        <w:rPr>
          <w:highlight w:val="green"/>
          <w:u w:val="single"/>
        </w:rPr>
        <w:t>asked who best</w:t>
      </w:r>
      <w:r w:rsidRPr="00673DCE">
        <w:rPr>
          <w:sz w:val="16"/>
          <w:highlight w:val="green"/>
        </w:rPr>
        <w:t xml:space="preserve"> </w:t>
      </w:r>
      <w:r w:rsidRPr="00673DCE">
        <w:rPr>
          <w:highlight w:val="green"/>
          <w:u w:val="single"/>
        </w:rPr>
        <w:t>represented</w:t>
      </w:r>
      <w:r w:rsidRPr="00152AAB">
        <w:rPr>
          <w:u w:val="single"/>
        </w:rPr>
        <w:t xml:space="preserve"> </w:t>
      </w:r>
      <w:r w:rsidRPr="00673DCE">
        <w:rPr>
          <w:rStyle w:val="Emphasis"/>
          <w:highlight w:val="green"/>
        </w:rPr>
        <w:t>m</w:t>
      </w:r>
      <w:r w:rsidRPr="00152AAB">
        <w:rPr>
          <w:u w:val="single"/>
        </w:rPr>
        <w:t>iddle-</w:t>
      </w:r>
      <w:r w:rsidRPr="00673DCE">
        <w:rPr>
          <w:highlight w:val="green"/>
          <w:u w:val="single"/>
        </w:rPr>
        <w:t>class</w:t>
      </w:r>
      <w:r w:rsidRPr="00152AAB">
        <w:rPr>
          <w:u w:val="single"/>
        </w:rPr>
        <w:t xml:space="preserve"> </w:t>
      </w:r>
      <w:r w:rsidRPr="00673DCE">
        <w:rPr>
          <w:highlight w:val="green"/>
          <w:u w:val="single"/>
        </w:rPr>
        <w:t>interests</w:t>
      </w:r>
      <w:r w:rsidRPr="00152AAB">
        <w:rPr>
          <w:sz w:val="16"/>
        </w:rPr>
        <w:t xml:space="preserve">, from 48% down to 31%, </w:t>
      </w:r>
      <w:r w:rsidRPr="00673DCE">
        <w:rPr>
          <w:u w:val="single"/>
        </w:rPr>
        <w:t xml:space="preserve">a </w:t>
      </w:r>
      <w:r w:rsidRPr="00673DCE">
        <w:rPr>
          <w:rStyle w:val="Emphasis"/>
          <w:highlight w:val="green"/>
        </w:rPr>
        <w:t>virtual tie</w:t>
      </w:r>
      <w:r w:rsidRPr="00673DCE">
        <w:rPr>
          <w:highlight w:val="green"/>
          <w:u w:val="single"/>
        </w:rPr>
        <w:t xml:space="preserve"> with Republicans</w:t>
      </w:r>
      <w:r w:rsidRPr="00152AAB">
        <w:rPr>
          <w:sz w:val="16"/>
        </w:rPr>
        <w:t>. The drop was even steeper of those believing the Democrats look out for the poor, falling from 66% to 44% of respondents.</w:t>
      </w:r>
    </w:p>
    <w:p w14:paraId="1F3132B0" w14:textId="77777777" w:rsidR="00331F31" w:rsidRPr="00152AAB" w:rsidRDefault="00331F31" w:rsidP="00331F31">
      <w:pPr>
        <w:rPr>
          <w:sz w:val="16"/>
        </w:rPr>
      </w:pPr>
      <w:r w:rsidRPr="00152AAB">
        <w:rPr>
          <w:sz w:val="16"/>
        </w:rPr>
        <w:t>Why? The economy, stupid.</w:t>
      </w:r>
    </w:p>
    <w:p w14:paraId="3D725398" w14:textId="77777777" w:rsidR="00331F31" w:rsidRPr="00152AAB" w:rsidRDefault="00331F31" w:rsidP="00331F31">
      <w:pPr>
        <w:rPr>
          <w:sz w:val="16"/>
        </w:rPr>
      </w:pPr>
      <w:r w:rsidRPr="00152AAB">
        <w:rPr>
          <w:sz w:val="16"/>
        </w:rPr>
        <w:t xml:space="preserve">National Democrats have been boasting about how stellar the US economy is doing. Indeed, stock markets are up on a stick, unemployment remains at historically low levels, and recent fears of recession are dissipating. But the </w:t>
      </w:r>
      <w:r w:rsidRPr="00A45AF8">
        <w:rPr>
          <w:highlight w:val="green"/>
          <w:u w:val="single"/>
        </w:rPr>
        <w:t>middle class</w:t>
      </w:r>
      <w:r w:rsidRPr="00152AAB">
        <w:rPr>
          <w:sz w:val="16"/>
        </w:rPr>
        <w:t xml:space="preserve"> are likely more </w:t>
      </w:r>
      <w:r w:rsidRPr="00A45AF8">
        <w:rPr>
          <w:highlight w:val="green"/>
          <w:u w:val="single"/>
        </w:rPr>
        <w:t>moved by</w:t>
      </w:r>
      <w:r w:rsidRPr="00152AAB">
        <w:rPr>
          <w:u w:val="single"/>
        </w:rPr>
        <w:t xml:space="preserve"> the total </w:t>
      </w:r>
      <w:r w:rsidRPr="00A45AF8">
        <w:rPr>
          <w:highlight w:val="green"/>
          <w:u w:val="single"/>
        </w:rPr>
        <w:t>cost of</w:t>
      </w:r>
      <w:r w:rsidRPr="00152AAB">
        <w:rPr>
          <w:u w:val="single"/>
        </w:rPr>
        <w:t xml:space="preserve"> the items in their </w:t>
      </w:r>
      <w:r w:rsidRPr="00A45AF8">
        <w:rPr>
          <w:highlight w:val="green"/>
          <w:u w:val="single"/>
        </w:rPr>
        <w:t>grocery</w:t>
      </w:r>
      <w:r w:rsidRPr="00152AAB">
        <w:rPr>
          <w:u w:val="single"/>
        </w:rPr>
        <w:t xml:space="preserve"> cart</w:t>
      </w:r>
      <w:r w:rsidRPr="00152AAB">
        <w:rPr>
          <w:sz w:val="16"/>
        </w:rPr>
        <w:t xml:space="preserve"> rather than the market value of their stock portfolios or the fact that their extra job to make ends meet isn’t necessarily reflected in the headline unemployment rate</w:t>
      </w:r>
    </w:p>
    <w:p w14:paraId="65FDB6E6" w14:textId="77777777" w:rsidR="00331F31" w:rsidRPr="00152AAB" w:rsidRDefault="00331F31" w:rsidP="00331F31">
      <w:pPr>
        <w:rPr>
          <w:sz w:val="16"/>
        </w:rPr>
      </w:pPr>
      <w:r w:rsidRPr="00152AAB">
        <w:rPr>
          <w:sz w:val="16"/>
        </w:rPr>
        <w:t xml:space="preserve">Therein lies the sentimental shift for the middle class. </w:t>
      </w:r>
      <w:r w:rsidRPr="00A45AF8">
        <w:rPr>
          <w:highlight w:val="green"/>
          <w:u w:val="single"/>
        </w:rPr>
        <w:t>Inflation</w:t>
      </w:r>
      <w:r w:rsidRPr="00152AAB">
        <w:rPr>
          <w:sz w:val="16"/>
        </w:rPr>
        <w:t xml:space="preserve"> has </w:t>
      </w:r>
      <w:r w:rsidRPr="00152AAB">
        <w:rPr>
          <w:u w:val="single"/>
        </w:rPr>
        <w:t>been rip-</w:t>
      </w:r>
      <w:r w:rsidRPr="00A45AF8">
        <w:rPr>
          <w:highlight w:val="green"/>
          <w:u w:val="single"/>
        </w:rPr>
        <w:t>roaring through</w:t>
      </w:r>
      <w:r w:rsidRPr="00152AAB">
        <w:rPr>
          <w:u w:val="single"/>
        </w:rPr>
        <w:t xml:space="preserve"> grocery stores, </w:t>
      </w:r>
      <w:r w:rsidRPr="00A45AF8">
        <w:rPr>
          <w:highlight w:val="green"/>
          <w:u w:val="single"/>
        </w:rPr>
        <w:t>housing</w:t>
      </w:r>
      <w:r w:rsidRPr="00152AAB">
        <w:rPr>
          <w:u w:val="single"/>
        </w:rPr>
        <w:t xml:space="preserve"> and everywhere in-between, putting middle-class Americans further and further behind.</w:t>
      </w:r>
      <w:r w:rsidRPr="00152AAB">
        <w:rPr>
          <w:sz w:val="16"/>
        </w:rPr>
        <w:t xml:space="preserve"> Then these same people hear from the White House about the historic strength of the US economy.</w:t>
      </w:r>
    </w:p>
    <w:p w14:paraId="515E76BC" w14:textId="77777777" w:rsidR="00331F31" w:rsidRPr="00152AAB" w:rsidRDefault="00331F31" w:rsidP="00331F31">
      <w:pPr>
        <w:rPr>
          <w:sz w:val="16"/>
        </w:rPr>
      </w:pPr>
      <w:r w:rsidRPr="00152AAB">
        <w:rPr>
          <w:sz w:val="16"/>
        </w:rPr>
        <w:t>For North Carolina voters, they hear national Republicans messaging policies to help “everyday Americans” instead of “serving the elites,” and North Carolina Republicans boasting of raising the standard deduction alongside income tax cuts, a boon for low- and middle-income families. These emphases are shifting how the middle class views the parties.</w:t>
      </w:r>
    </w:p>
    <w:p w14:paraId="2FFDFAB1" w14:textId="77777777" w:rsidR="00331F31" w:rsidRPr="00543E6E" w:rsidRDefault="00331F31" w:rsidP="00331F31">
      <w:pPr>
        <w:rPr>
          <w:rStyle w:val="Hyperlink"/>
          <w:sz w:val="16"/>
        </w:rPr>
      </w:pPr>
      <w:r w:rsidRPr="00152AAB">
        <w:rPr>
          <w:sz w:val="16"/>
        </w:rPr>
        <w:t>Despite the multitude of lightning-rod political and social topics that will soak up attention between now and November, the election is bound to go to whoever better earns the affection of the middle class.</w:t>
      </w:r>
    </w:p>
    <w:p w14:paraId="6004B899" w14:textId="77777777" w:rsidR="00331F31" w:rsidRPr="00331F31" w:rsidRDefault="00331F31" w:rsidP="00331F31"/>
    <w:p w14:paraId="6CD08D52" w14:textId="77777777" w:rsidR="00BA1A31" w:rsidRPr="00BA1A31" w:rsidRDefault="00BA1A31" w:rsidP="00BA1A31"/>
    <w:p w14:paraId="3669D0C7" w14:textId="73C95992" w:rsidR="00BA1A31" w:rsidRDefault="00BA1A31" w:rsidP="00BA1A31">
      <w:pPr>
        <w:pStyle w:val="Heading2"/>
      </w:pPr>
      <w:r>
        <w:t>Specific</w:t>
      </w:r>
    </w:p>
    <w:p w14:paraId="1986AA9F" w14:textId="19AB2923" w:rsidR="00BA1A31" w:rsidRDefault="00BA1A31" w:rsidP="00BA1A31">
      <w:pPr>
        <w:pStyle w:val="Heading3"/>
      </w:pPr>
      <w:r>
        <w:t>Link---Big Tech</w:t>
      </w:r>
      <w:r w:rsidR="00E030C1">
        <w:t>---</w:t>
      </w:r>
      <w:r>
        <w:t>2NC</w:t>
      </w:r>
    </w:p>
    <w:p w14:paraId="0DB1841F" w14:textId="77777777" w:rsidR="00BA1A31" w:rsidRPr="00BA1A31" w:rsidRDefault="00BA1A31" w:rsidP="00BA1A31"/>
    <w:p w14:paraId="1D35CAAD" w14:textId="77777777" w:rsidR="00BA1A31" w:rsidRDefault="00BA1A31" w:rsidP="00BA1A31">
      <w:pPr>
        <w:pStyle w:val="Heading4"/>
      </w:pPr>
      <w:r>
        <w:t>Tech Companies can swing millions of undecided voters through manipulating search engine suggestions</w:t>
      </w:r>
    </w:p>
    <w:p w14:paraId="33AD1F8C" w14:textId="77777777" w:rsidR="00BA1A31" w:rsidRPr="009D598F" w:rsidRDefault="00BA1A31" w:rsidP="00BA1A31">
      <w:r w:rsidRPr="009D598F">
        <w:rPr>
          <w:rFonts w:eastAsiaTheme="majorEastAsia" w:cstheme="majorBidi"/>
          <w:b/>
          <w:iCs/>
          <w:sz w:val="26"/>
          <w:szCs w:val="26"/>
        </w:rPr>
        <w:t>Pope ‘6-16</w:t>
      </w:r>
      <w:r w:rsidRPr="009D598F">
        <w:t>[Nick Pope; June 16, 2024; Head Reporter; Newstex, “DUH! Study Suggests Big Tech Can Influence Flocks Of Undecided Voters 'Without People's Awareness',” Lexis Nexis]</w:t>
      </w:r>
    </w:p>
    <w:p w14:paraId="13A00964" w14:textId="77777777" w:rsidR="00BA1A31" w:rsidRPr="009D598F" w:rsidRDefault="00BA1A31" w:rsidP="00BA1A31">
      <w:pPr>
        <w:rPr>
          <w:sz w:val="16"/>
        </w:rPr>
      </w:pPr>
      <w:r w:rsidRPr="009D598F">
        <w:rPr>
          <w:sz w:val="16"/>
        </w:rPr>
        <w:t xml:space="preserve">A </w:t>
      </w:r>
      <w:r w:rsidRPr="00C177B1">
        <w:rPr>
          <w:rStyle w:val="Emphasis"/>
          <w:highlight w:val="cyan"/>
        </w:rPr>
        <w:t>study</w:t>
      </w:r>
      <w:r w:rsidRPr="00C177B1">
        <w:rPr>
          <w:rStyle w:val="StyleUnderline"/>
        </w:rPr>
        <w:t xml:space="preserve"> has </w:t>
      </w:r>
      <w:r w:rsidRPr="00C177B1">
        <w:rPr>
          <w:rStyle w:val="StyleUnderline"/>
          <w:highlight w:val="cyan"/>
        </w:rPr>
        <w:t>found</w:t>
      </w:r>
      <w:r w:rsidRPr="00C177B1">
        <w:rPr>
          <w:rStyle w:val="StyleUnderline"/>
        </w:rPr>
        <w:t xml:space="preserve"> that </w:t>
      </w:r>
      <w:r w:rsidRPr="00C177B1">
        <w:rPr>
          <w:rStyle w:val="Emphasis"/>
          <w:highlight w:val="cyan"/>
        </w:rPr>
        <w:t>tech</w:t>
      </w:r>
      <w:r w:rsidRPr="00C177B1">
        <w:rPr>
          <w:rStyle w:val="StyleUnderline"/>
          <w:highlight w:val="cyan"/>
        </w:rPr>
        <w:t xml:space="preserve"> companies</w:t>
      </w:r>
      <w:r w:rsidRPr="00C177B1">
        <w:rPr>
          <w:rStyle w:val="StyleUnderline"/>
        </w:rPr>
        <w:t xml:space="preserve"> can </w:t>
      </w:r>
      <w:r w:rsidRPr="00C177B1">
        <w:rPr>
          <w:rStyle w:val="Emphasis"/>
          <w:highlight w:val="cyan"/>
        </w:rPr>
        <w:t>influence</w:t>
      </w:r>
      <w:r w:rsidRPr="00C177B1">
        <w:rPr>
          <w:rStyle w:val="StyleUnderline"/>
        </w:rPr>
        <w:t xml:space="preserve"> the </w:t>
      </w:r>
      <w:r w:rsidRPr="00C177B1">
        <w:rPr>
          <w:rStyle w:val="StyleUnderline"/>
          <w:highlight w:val="cyan"/>
        </w:rPr>
        <w:t xml:space="preserve">decisions of </w:t>
      </w:r>
      <w:r w:rsidRPr="00C177B1">
        <w:rPr>
          <w:rStyle w:val="Emphasis"/>
          <w:highlight w:val="cyan"/>
        </w:rPr>
        <w:t>large</w:t>
      </w:r>
      <w:r w:rsidRPr="00C177B1">
        <w:rPr>
          <w:rStyle w:val="StyleUnderline"/>
          <w:highlight w:val="cyan"/>
        </w:rPr>
        <w:t xml:space="preserve"> numbers of </w:t>
      </w:r>
      <w:r w:rsidRPr="00C177B1">
        <w:rPr>
          <w:rStyle w:val="Emphasis"/>
          <w:highlight w:val="cyan"/>
        </w:rPr>
        <w:t>undecided</w:t>
      </w:r>
      <w:r w:rsidRPr="00C177B1">
        <w:rPr>
          <w:rStyle w:val="StyleUnderline"/>
          <w:highlight w:val="cyan"/>
        </w:rPr>
        <w:t xml:space="preserve"> voters</w:t>
      </w:r>
      <w:r w:rsidRPr="009D598F">
        <w:rPr>
          <w:sz w:val="16"/>
        </w:rPr>
        <w:t xml:space="preserve"> with search suggestions on search engines.</w:t>
      </w:r>
    </w:p>
    <w:p w14:paraId="7D94F866" w14:textId="77777777" w:rsidR="00BA1A31" w:rsidRPr="009D598F" w:rsidRDefault="00BA1A31" w:rsidP="00BA1A31">
      <w:pPr>
        <w:rPr>
          <w:sz w:val="16"/>
        </w:rPr>
      </w:pPr>
      <w:r w:rsidRPr="009D598F">
        <w:rPr>
          <w:sz w:val="16"/>
        </w:rPr>
        <w:t xml:space="preserve">The study , conducted by Dr. Robert Epstein and several other affiliates of the American Institute for Behavioral Research and Technology (AIBRT), sought to determine whether the </w:t>
      </w:r>
      <w:r w:rsidRPr="00C177B1">
        <w:rPr>
          <w:rStyle w:val="StyleUnderline"/>
          <w:highlight w:val="cyan"/>
        </w:rPr>
        <w:t>suggestions</w:t>
      </w:r>
      <w:r w:rsidRPr="00C177B1">
        <w:rPr>
          <w:rStyle w:val="StyleUnderline"/>
        </w:rPr>
        <w:t xml:space="preserve"> that pop </w:t>
      </w:r>
      <w:r w:rsidRPr="00C177B1">
        <w:rPr>
          <w:rStyle w:val="StyleUnderline"/>
          <w:highlight w:val="cyan"/>
        </w:rPr>
        <w:t>in</w:t>
      </w:r>
      <w:r w:rsidRPr="00C177B1">
        <w:rPr>
          <w:rStyle w:val="StyleUnderline"/>
        </w:rPr>
        <w:t xml:space="preserve">to the search bar when using </w:t>
      </w:r>
      <w:r w:rsidRPr="00C177B1">
        <w:rPr>
          <w:rStyle w:val="StyleUnderline"/>
          <w:highlight w:val="cyan"/>
        </w:rPr>
        <w:t xml:space="preserve">engines like </w:t>
      </w:r>
      <w:r w:rsidRPr="00C177B1">
        <w:rPr>
          <w:rStyle w:val="Emphasis"/>
          <w:highlight w:val="cyan"/>
        </w:rPr>
        <w:t>Google</w:t>
      </w:r>
      <w:r w:rsidRPr="00C177B1">
        <w:rPr>
          <w:rStyle w:val="StyleUnderline"/>
        </w:rPr>
        <w:t xml:space="preserve"> can </w:t>
      </w:r>
      <w:r w:rsidRPr="00C177B1">
        <w:rPr>
          <w:rStyle w:val="Emphasis"/>
          <w:highlight w:val="cyan"/>
        </w:rPr>
        <w:t>influence</w:t>
      </w:r>
      <w:r w:rsidRPr="00C177B1">
        <w:rPr>
          <w:rStyle w:val="StyleUnderline"/>
        </w:rPr>
        <w:t xml:space="preserve"> the </w:t>
      </w:r>
      <w:r w:rsidRPr="00C177B1">
        <w:rPr>
          <w:rStyle w:val="Emphasis"/>
          <w:highlight w:val="cyan"/>
        </w:rPr>
        <w:t>voting</w:t>
      </w:r>
      <w:r w:rsidRPr="00C177B1">
        <w:rPr>
          <w:rStyle w:val="StyleUnderline"/>
          <w:highlight w:val="cyan"/>
        </w:rPr>
        <w:t xml:space="preserve"> behavior of </w:t>
      </w:r>
      <w:r w:rsidRPr="00C177B1">
        <w:rPr>
          <w:rStyle w:val="Emphasis"/>
          <w:highlight w:val="cyan"/>
        </w:rPr>
        <w:t>undecideds</w:t>
      </w:r>
      <w:r w:rsidRPr="00C177B1">
        <w:rPr>
          <w:rStyle w:val="StyleUnderline"/>
        </w:rPr>
        <w:t xml:space="preserve">. Its findings suggest that the </w:t>
      </w:r>
      <w:r w:rsidRPr="00C177B1">
        <w:rPr>
          <w:rStyle w:val="StyleUnderline"/>
          <w:highlight w:val="cyan"/>
        </w:rPr>
        <w:t>'search suggestion effect'</w:t>
      </w:r>
      <w:r w:rsidRPr="00C177B1">
        <w:rPr>
          <w:rStyle w:val="StyleUnderline"/>
        </w:rPr>
        <w:t xml:space="preserve"> (SSE) </w:t>
      </w:r>
      <w:r w:rsidRPr="00C177B1">
        <w:rPr>
          <w:rStyle w:val="StyleUnderline"/>
          <w:highlight w:val="cyan"/>
        </w:rPr>
        <w:t xml:space="preserve">is real and </w:t>
      </w:r>
      <w:r w:rsidRPr="00C177B1">
        <w:rPr>
          <w:rStyle w:val="Emphasis"/>
          <w:highlight w:val="cyan"/>
        </w:rPr>
        <w:t>powerful</w:t>
      </w:r>
      <w:r w:rsidRPr="009D598F">
        <w:rPr>
          <w:sz w:val="16"/>
        </w:rPr>
        <w:t xml:space="preserve">, so much so that search engine operators controlling search suggestions could </w:t>
      </w:r>
      <w:r w:rsidRPr="00C177B1">
        <w:rPr>
          <w:rStyle w:val="StyleUnderline"/>
          <w:highlight w:val="cyan"/>
        </w:rPr>
        <w:t>have</w:t>
      </w:r>
      <w:r w:rsidRPr="00C177B1">
        <w:rPr>
          <w:rStyle w:val="StyleUnderline"/>
        </w:rPr>
        <w:t xml:space="preserve"> 'the </w:t>
      </w:r>
      <w:r w:rsidRPr="00C177B1">
        <w:rPr>
          <w:rStyle w:val="Emphasis"/>
          <w:highlight w:val="cyan"/>
        </w:rPr>
        <w:t>power</w:t>
      </w:r>
      <w:r w:rsidRPr="00C177B1">
        <w:rPr>
          <w:rStyle w:val="StyleUnderline"/>
          <w:highlight w:val="cyan"/>
        </w:rPr>
        <w:t xml:space="preserve"> to shift</w:t>
      </w:r>
      <w:r w:rsidRPr="00C177B1">
        <w:rPr>
          <w:rStyle w:val="StyleUnderline"/>
        </w:rPr>
        <w:t xml:space="preserve"> a </w:t>
      </w:r>
      <w:r w:rsidRPr="00C177B1">
        <w:rPr>
          <w:rStyle w:val="Emphasis"/>
          <w:highlight w:val="cyan"/>
        </w:rPr>
        <w:t>large</w:t>
      </w:r>
      <w:r w:rsidRPr="00C177B1">
        <w:rPr>
          <w:rStyle w:val="StyleUnderline"/>
          <w:highlight w:val="cyan"/>
        </w:rPr>
        <w:t xml:space="preserve"> number of votes</w:t>
      </w:r>
      <w:r w:rsidRPr="009D598F">
        <w:rPr>
          <w:sz w:val="16"/>
        </w:rPr>
        <w:t xml:space="preserve"> without people's awareness,' Epstein told the Daily Caller News Foundation.</w:t>
      </w:r>
    </w:p>
    <w:p w14:paraId="570A4E4D" w14:textId="77777777" w:rsidR="00BA1A31" w:rsidRPr="009D598F" w:rsidRDefault="00BA1A31" w:rsidP="00BA1A31">
      <w:pPr>
        <w:rPr>
          <w:sz w:val="16"/>
        </w:rPr>
      </w:pPr>
      <w:r w:rsidRPr="009D598F">
        <w:rPr>
          <w:sz w:val="16"/>
        </w:rPr>
        <w:t xml:space="preserve">'We found that negative suggestions attract far more clicks than neutral or positive ones, consistent with extensive research on negativity bias, and that the differential suppression of negative search suggestions can turn a 50/50 split among undecided voters into more than a 90/10 split favoring the candidate for whom negative search suggestions were suppressed,' the study states. 'We conclude that differentially suppressing negative search suggestions can have a dramatic impact on the opinions and voting preferences of undecided voters, potentially shifting a large number of votes without people knowing and without leaving a paper trail for authorities to trace.' </w:t>
      </w:r>
    </w:p>
    <w:p w14:paraId="416AB35E" w14:textId="77777777" w:rsidR="00BA1A31" w:rsidRPr="009D598F" w:rsidRDefault="00BA1A31" w:rsidP="00BA1A31">
      <w:pPr>
        <w:rPr>
          <w:sz w:val="16"/>
        </w:rPr>
      </w:pPr>
      <w:r w:rsidRPr="009D598F">
        <w:rPr>
          <w:sz w:val="16"/>
        </w:rPr>
        <w:t>While Epstein's research indicates that the SSE can be strong, Google - by far the most popular search engine in the U.S. - says that it does not manipulate its search engine for political purposes.</w:t>
      </w:r>
    </w:p>
    <w:p w14:paraId="356FFD5B" w14:textId="77777777" w:rsidR="00BA1A31" w:rsidRPr="009D598F" w:rsidRDefault="00BA1A31" w:rsidP="00BA1A31">
      <w:pPr>
        <w:rPr>
          <w:sz w:val="16"/>
        </w:rPr>
      </w:pPr>
      <w:r w:rsidRPr="009D598F">
        <w:rPr>
          <w:sz w:val="16"/>
        </w:rPr>
        <w:t>'We do not manipulate search results, modify our products or enforce our policies in any way to promote or disadvantage any political ideology, viewpoint or candidate,' a Google spokesperson said in a statement shared with the DCNF. 'We have strict policies for autocomplete and do not allow predictions that can be interpreted as a position for or against any political figure or party.'</w:t>
      </w:r>
    </w:p>
    <w:p w14:paraId="24576E97" w14:textId="77777777" w:rsidR="00BA1A31" w:rsidRPr="009D598F" w:rsidRDefault="00BA1A31" w:rsidP="00BA1A31">
      <w:pPr>
        <w:rPr>
          <w:sz w:val="16"/>
        </w:rPr>
      </w:pPr>
      <w:r w:rsidRPr="009D598F">
        <w:rPr>
          <w:sz w:val="16"/>
        </w:rPr>
        <w:t xml:space="preserve">Using the 2016 election as an example and making some assumptions, the combination of </w:t>
      </w:r>
      <w:r w:rsidRPr="00C177B1">
        <w:rPr>
          <w:rStyle w:val="Emphasis"/>
          <w:highlight w:val="cyan"/>
        </w:rPr>
        <w:t>biased</w:t>
      </w:r>
      <w:r w:rsidRPr="00C177B1">
        <w:rPr>
          <w:rStyle w:val="StyleUnderline"/>
        </w:rPr>
        <w:t xml:space="preserve"> </w:t>
      </w:r>
      <w:r w:rsidRPr="00C177B1">
        <w:rPr>
          <w:rStyle w:val="StyleUnderline"/>
          <w:highlight w:val="cyan"/>
        </w:rPr>
        <w:t>search suggestions</w:t>
      </w:r>
      <w:r w:rsidRPr="00C177B1">
        <w:rPr>
          <w:rStyle w:val="StyleUnderline"/>
        </w:rPr>
        <w:t xml:space="preserve"> and biased search results could have theoretically </w:t>
      </w:r>
      <w:r w:rsidRPr="00C177B1">
        <w:rPr>
          <w:rStyle w:val="StyleUnderline"/>
          <w:highlight w:val="cyan"/>
        </w:rPr>
        <w:t>shifted</w:t>
      </w:r>
      <w:r w:rsidRPr="00C177B1">
        <w:rPr>
          <w:rStyle w:val="StyleUnderline"/>
        </w:rPr>
        <w:t xml:space="preserve"> about </w:t>
      </w:r>
      <w:r w:rsidRPr="00C177B1">
        <w:rPr>
          <w:rStyle w:val="Emphasis"/>
          <w:highlight w:val="cyan"/>
        </w:rPr>
        <w:t>1.5</w:t>
      </w:r>
      <w:r w:rsidRPr="00C177B1">
        <w:rPr>
          <w:rStyle w:val="StyleUnderline"/>
          <w:highlight w:val="cyan"/>
        </w:rPr>
        <w:t xml:space="preserve"> million to </w:t>
      </w:r>
      <w:r w:rsidRPr="00C177B1">
        <w:rPr>
          <w:rStyle w:val="Emphasis"/>
          <w:highlight w:val="cyan"/>
        </w:rPr>
        <w:t>2</w:t>
      </w:r>
      <w:r w:rsidRPr="00C177B1">
        <w:rPr>
          <w:rStyle w:val="StyleUnderline"/>
        </w:rPr>
        <w:t xml:space="preserve"> </w:t>
      </w:r>
      <w:r w:rsidRPr="00C177B1">
        <w:rPr>
          <w:rStyle w:val="Emphasis"/>
          <w:highlight w:val="cyan"/>
        </w:rPr>
        <w:t>million</w:t>
      </w:r>
      <w:r w:rsidRPr="00C177B1">
        <w:rPr>
          <w:rStyle w:val="StyleUnderline"/>
          <w:highlight w:val="cyan"/>
        </w:rPr>
        <w:t xml:space="preserve"> voters</w:t>
      </w:r>
      <w:r w:rsidRPr="009D598F">
        <w:rPr>
          <w:sz w:val="16"/>
        </w:rPr>
        <w:t xml:space="preserve"> to back Hillary Clinton, according to the study's authors. The study controlled for all other influences to the greatest extent possible, meaning that the effect's magnitude likely came out on the higher end than would be the case in real-life conditions, but the authors stress that the frequency with which people use search engines for political content means that the effect accumulates on voters over time in realistic conditions.</w:t>
      </w:r>
    </w:p>
    <w:p w14:paraId="493A6B39" w14:textId="77777777" w:rsidR="00BA1A31" w:rsidRPr="009D598F" w:rsidRDefault="00BA1A31" w:rsidP="00BA1A31">
      <w:pPr>
        <w:rPr>
          <w:sz w:val="16"/>
        </w:rPr>
      </w:pPr>
      <w:r w:rsidRPr="009D598F">
        <w:rPr>
          <w:sz w:val="16"/>
        </w:rPr>
        <w:t xml:space="preserve">'When SSE is used in the real world, the magnitude of its impact will vary. What we have measured is likely the upper limit of that impact,' Epstein told the DCNF. 'That said, in our experiments, we expose people to our manipulations just once, but in the real world, people are exposed to the same manipulations dozens or hundreds of times - especially in the months leading up to an election. Our ongoing research on the Multiple Exposure Effect (MEE) shows that the </w:t>
      </w:r>
      <w:r w:rsidRPr="00C177B1">
        <w:rPr>
          <w:rStyle w:val="Emphasis"/>
          <w:highlight w:val="cyan"/>
        </w:rPr>
        <w:t>impact</w:t>
      </w:r>
      <w:r w:rsidRPr="00C177B1">
        <w:rPr>
          <w:rStyle w:val="StyleUnderline"/>
          <w:highlight w:val="cyan"/>
        </w:rPr>
        <w:t xml:space="preserve"> of</w:t>
      </w:r>
      <w:r w:rsidRPr="00C177B1">
        <w:rPr>
          <w:rStyle w:val="StyleUnderline"/>
        </w:rPr>
        <w:t xml:space="preserve"> these </w:t>
      </w:r>
      <w:r w:rsidRPr="00C177B1">
        <w:rPr>
          <w:rStyle w:val="Emphasis"/>
          <w:highlight w:val="cyan"/>
        </w:rPr>
        <w:t>repeated</w:t>
      </w:r>
      <w:r w:rsidRPr="00C177B1">
        <w:rPr>
          <w:rStyle w:val="StyleUnderline"/>
        </w:rPr>
        <w:t xml:space="preserve"> </w:t>
      </w:r>
      <w:r w:rsidRPr="00C177B1">
        <w:rPr>
          <w:rStyle w:val="StyleUnderline"/>
          <w:highlight w:val="cyan"/>
        </w:rPr>
        <w:t xml:space="preserve">exposures is </w:t>
      </w:r>
      <w:r w:rsidRPr="00C177B1">
        <w:rPr>
          <w:rStyle w:val="Emphasis"/>
          <w:highlight w:val="cyan"/>
        </w:rPr>
        <w:t>additive</w:t>
      </w:r>
      <w:r w:rsidRPr="00C177B1">
        <w:rPr>
          <w:rStyle w:val="StyleUnderline"/>
        </w:rPr>
        <w:t>,</w:t>
      </w:r>
      <w:r w:rsidRPr="009D598F">
        <w:rPr>
          <w:sz w:val="16"/>
        </w:rPr>
        <w:t xml:space="preserve"> </w:t>
      </w:r>
      <w:r w:rsidRPr="00C177B1">
        <w:rPr>
          <w:rStyle w:val="StyleUnderline"/>
        </w:rPr>
        <w:t xml:space="preserve">which </w:t>
      </w:r>
      <w:r w:rsidRPr="00C177B1">
        <w:rPr>
          <w:rStyle w:val="StyleUnderline"/>
          <w:highlight w:val="cyan"/>
        </w:rPr>
        <w:t>makes</w:t>
      </w:r>
      <w:r w:rsidRPr="00C177B1">
        <w:rPr>
          <w:rStyle w:val="StyleUnderline"/>
        </w:rPr>
        <w:t xml:space="preserve"> manipulations like </w:t>
      </w:r>
      <w:r w:rsidRPr="00C177B1">
        <w:rPr>
          <w:rStyle w:val="StyleUnderline"/>
          <w:highlight w:val="cyan"/>
        </w:rPr>
        <w:t>SSE especially dangerous</w:t>
      </w:r>
      <w:r w:rsidRPr="00C177B1">
        <w:rPr>
          <w:rStyle w:val="StyleUnderline"/>
        </w:rPr>
        <w:t>.'</w:t>
      </w:r>
    </w:p>
    <w:p w14:paraId="234BE355" w14:textId="77777777" w:rsidR="00BA1A31" w:rsidRPr="00690CE6" w:rsidRDefault="00BA1A31" w:rsidP="00BA1A31"/>
    <w:p w14:paraId="073E233F" w14:textId="33FE837E" w:rsidR="00BA1A31" w:rsidRDefault="00BA1A31" w:rsidP="00BA1A31">
      <w:pPr>
        <w:pStyle w:val="Heading4"/>
      </w:pPr>
      <w:r>
        <w:t>Intellectual Property Restrictions are key to the tech industry, changing it hurts them heavily.</w:t>
      </w:r>
    </w:p>
    <w:p w14:paraId="75DAE420" w14:textId="77777777" w:rsidR="00BA1A31" w:rsidRPr="002921D6" w:rsidRDefault="00BA1A31" w:rsidP="00BA1A31">
      <w:r w:rsidRPr="002921D6">
        <w:rPr>
          <w:rFonts w:eastAsiaTheme="majorEastAsia" w:cstheme="majorBidi"/>
          <w:b/>
          <w:iCs/>
          <w:sz w:val="26"/>
        </w:rPr>
        <w:t>Greenfield’21</w:t>
      </w:r>
      <w:r>
        <w:t>[Heather Greenfield; August 30; P</w:t>
      </w:r>
      <w:r w:rsidRPr="002921D6">
        <w:t>artner in the Global Antitrust/Competition Practice of White &amp; Case</w:t>
      </w:r>
      <w:r>
        <w:t>; CCIA, “</w:t>
      </w:r>
      <w:r w:rsidRPr="002921D6">
        <w:t>CCIA Files Brief Asking Court To Uphold Law On What Is Uncopyrightable</w:t>
      </w:r>
      <w:r>
        <w:t>.” LexisNexis]</w:t>
      </w:r>
    </w:p>
    <w:p w14:paraId="696EA153" w14:textId="77777777" w:rsidR="00BA1A31" w:rsidRPr="00BA1A31" w:rsidRDefault="00BA1A31" w:rsidP="00BA1A31">
      <w:pPr>
        <w:rPr>
          <w:sz w:val="16"/>
        </w:rPr>
      </w:pPr>
      <w:r w:rsidRPr="00BA1A31">
        <w:rPr>
          <w:sz w:val="16"/>
        </w:rPr>
        <w:t xml:space="preserve">"Our brief supports rulings by U.S. courts and Europe's highest court that SAS has failed to establish that the material in question was copyrightable. The district court correctly concluded that SAS input formats and output designs are </w:t>
      </w:r>
      <w:r w:rsidRPr="002921D6">
        <w:rPr>
          <w:rStyle w:val="Emphasis"/>
        </w:rPr>
        <w:t>un</w:t>
      </w:r>
      <w:r w:rsidRPr="002921D6">
        <w:rPr>
          <w:rStyle w:val="Emphasis"/>
          <w:highlight w:val="cyan"/>
        </w:rPr>
        <w:t>copyright</w:t>
      </w:r>
      <w:r w:rsidRPr="002921D6">
        <w:rPr>
          <w:rStyle w:val="Emphasis"/>
        </w:rPr>
        <w:t>able</w:t>
      </w:r>
      <w:r w:rsidRPr="002921D6">
        <w:rPr>
          <w:rStyle w:val="StyleUnderline"/>
        </w:rPr>
        <w:t xml:space="preserve">. The outcome of </w:t>
      </w:r>
      <w:r w:rsidRPr="002921D6">
        <w:rPr>
          <w:rStyle w:val="StyleUnderline"/>
          <w:highlight w:val="cyan"/>
        </w:rPr>
        <w:t xml:space="preserve">this is </w:t>
      </w:r>
      <w:r w:rsidRPr="002921D6">
        <w:rPr>
          <w:rStyle w:val="Emphasis"/>
          <w:highlight w:val="cyan"/>
        </w:rPr>
        <w:t>important</w:t>
      </w:r>
      <w:r w:rsidRPr="002921D6">
        <w:rPr>
          <w:rStyle w:val="StyleUnderline"/>
          <w:highlight w:val="cyan"/>
        </w:rPr>
        <w:t xml:space="preserve"> to </w:t>
      </w:r>
      <w:r w:rsidRPr="002921D6">
        <w:rPr>
          <w:rStyle w:val="StyleUnderline"/>
        </w:rPr>
        <w:t xml:space="preserve">the </w:t>
      </w:r>
      <w:r w:rsidRPr="002921D6">
        <w:rPr>
          <w:rStyle w:val="Emphasis"/>
          <w:highlight w:val="cyan"/>
        </w:rPr>
        <w:t>tech</w:t>
      </w:r>
      <w:r w:rsidRPr="002921D6">
        <w:rPr>
          <w:rStyle w:val="StyleUnderline"/>
          <w:highlight w:val="cyan"/>
        </w:rPr>
        <w:t xml:space="preserve"> industry</w:t>
      </w:r>
      <w:r w:rsidRPr="002921D6">
        <w:rPr>
          <w:rStyle w:val="StyleUnderline"/>
        </w:rPr>
        <w:t xml:space="preserve"> as the appropriate </w:t>
      </w:r>
      <w:r w:rsidRPr="002921D6">
        <w:rPr>
          <w:rStyle w:val="StyleUnderline"/>
          <w:highlight w:val="cyan"/>
        </w:rPr>
        <w:t xml:space="preserve">scope of copyright law is key to </w:t>
      </w:r>
      <w:r w:rsidRPr="002921D6">
        <w:rPr>
          <w:rStyle w:val="Emphasis"/>
          <w:highlight w:val="cyan"/>
        </w:rPr>
        <w:t>competition</w:t>
      </w:r>
      <w:r w:rsidRPr="002921D6">
        <w:rPr>
          <w:rStyle w:val="StyleUnderline"/>
          <w:highlight w:val="cyan"/>
        </w:rPr>
        <w:t xml:space="preserve"> and </w:t>
      </w:r>
      <w:r w:rsidRPr="002921D6">
        <w:rPr>
          <w:rStyle w:val="Emphasis"/>
          <w:highlight w:val="cyan"/>
        </w:rPr>
        <w:t>innovation</w:t>
      </w:r>
      <w:r w:rsidRPr="00BA1A31">
        <w:rPr>
          <w:sz w:val="16"/>
        </w:rPr>
        <w:t>."</w:t>
      </w:r>
    </w:p>
    <w:p w14:paraId="542FD72D" w14:textId="77777777" w:rsidR="00BA1A31" w:rsidRPr="00BA1A31" w:rsidRDefault="00BA1A31" w:rsidP="00BA1A31">
      <w:pPr>
        <w:rPr>
          <w:sz w:val="16"/>
        </w:rPr>
      </w:pPr>
      <w:r w:rsidRPr="00BA1A31">
        <w:rPr>
          <w:sz w:val="16"/>
        </w:rPr>
        <w:t>According to the brief filed:</w:t>
      </w:r>
    </w:p>
    <w:p w14:paraId="4A5EB403" w14:textId="77777777" w:rsidR="00BA1A31" w:rsidRPr="00BA1A31" w:rsidRDefault="00BA1A31" w:rsidP="00BA1A31">
      <w:pPr>
        <w:rPr>
          <w:sz w:val="16"/>
        </w:rPr>
      </w:pPr>
      <w:r w:rsidRPr="00BA1A31">
        <w:rPr>
          <w:sz w:val="16"/>
        </w:rPr>
        <w:t>"CCIA members have a large stake in the rules of software copyright being properly designed</w:t>
      </w:r>
      <w:r w:rsidRPr="002921D6">
        <w:rPr>
          <w:rStyle w:val="StyleUnderline"/>
        </w:rPr>
        <w:t xml:space="preserve">: </w:t>
      </w:r>
      <w:r w:rsidRPr="002921D6">
        <w:rPr>
          <w:rStyle w:val="Emphasis"/>
          <w:highlight w:val="cyan"/>
        </w:rPr>
        <w:t>effective</w:t>
      </w:r>
      <w:r w:rsidRPr="002921D6">
        <w:rPr>
          <w:rStyle w:val="StyleUnderline"/>
        </w:rPr>
        <w:t xml:space="preserve"> </w:t>
      </w:r>
      <w:r w:rsidRPr="002921D6">
        <w:rPr>
          <w:rStyle w:val="Emphasis"/>
          <w:highlight w:val="cyan"/>
        </w:rPr>
        <w:t>i</w:t>
      </w:r>
      <w:r w:rsidRPr="002921D6">
        <w:rPr>
          <w:rStyle w:val="StyleUnderline"/>
        </w:rPr>
        <w:t xml:space="preserve">ntellectual </w:t>
      </w:r>
      <w:r w:rsidRPr="002921D6">
        <w:rPr>
          <w:rStyle w:val="Emphasis"/>
          <w:highlight w:val="cyan"/>
        </w:rPr>
        <w:t>p</w:t>
      </w:r>
      <w:r w:rsidRPr="002921D6">
        <w:rPr>
          <w:rStyle w:val="StyleUnderline"/>
        </w:rPr>
        <w:t xml:space="preserve">roperty </w:t>
      </w:r>
      <w:r w:rsidRPr="002921D6">
        <w:rPr>
          <w:rStyle w:val="Emphasis"/>
          <w:highlight w:val="cyan"/>
        </w:rPr>
        <w:t>protection</w:t>
      </w:r>
      <w:r w:rsidRPr="002921D6">
        <w:rPr>
          <w:rStyle w:val="StyleUnderline"/>
          <w:highlight w:val="cyan"/>
        </w:rPr>
        <w:t xml:space="preserve"> encourages </w:t>
      </w:r>
      <w:r w:rsidRPr="002921D6">
        <w:rPr>
          <w:rStyle w:val="Emphasis"/>
          <w:highlight w:val="cyan"/>
        </w:rPr>
        <w:t>developers</w:t>
      </w:r>
      <w:r w:rsidRPr="002921D6">
        <w:rPr>
          <w:rStyle w:val="StyleUnderline"/>
          <w:highlight w:val="cyan"/>
        </w:rPr>
        <w:t xml:space="preserve"> to create new applications</w:t>
      </w:r>
      <w:r w:rsidRPr="00BA1A31">
        <w:rPr>
          <w:sz w:val="16"/>
        </w:rPr>
        <w:t xml:space="preserve">, but the </w:t>
      </w:r>
      <w:r w:rsidRPr="002921D6">
        <w:rPr>
          <w:rStyle w:val="StyleUnderline"/>
          <w:highlight w:val="cyan"/>
        </w:rPr>
        <w:t>improper</w:t>
      </w:r>
      <w:r w:rsidRPr="002921D6">
        <w:rPr>
          <w:rStyle w:val="StyleUnderline"/>
        </w:rPr>
        <w:t xml:space="preserve"> </w:t>
      </w:r>
      <w:r w:rsidRPr="002921D6">
        <w:rPr>
          <w:rStyle w:val="StyleUnderline"/>
          <w:highlight w:val="cyan"/>
        </w:rPr>
        <w:t>extension</w:t>
      </w:r>
      <w:r w:rsidRPr="002921D6">
        <w:rPr>
          <w:rStyle w:val="StyleUnderline"/>
        </w:rPr>
        <w:t xml:space="preserve"> of copyright law to functional elements </w:t>
      </w:r>
      <w:r w:rsidRPr="002921D6">
        <w:rPr>
          <w:rStyle w:val="StyleUnderline"/>
          <w:highlight w:val="cyan"/>
        </w:rPr>
        <w:t>will discourage innovation, inhibit competition in</w:t>
      </w:r>
      <w:r w:rsidRPr="002921D6">
        <w:rPr>
          <w:rStyle w:val="StyleUnderline"/>
        </w:rPr>
        <w:t xml:space="preserve"> the </w:t>
      </w:r>
      <w:r w:rsidRPr="002921D6">
        <w:rPr>
          <w:rStyle w:val="StyleUnderline"/>
          <w:highlight w:val="cyan"/>
        </w:rPr>
        <w:t>industry</w:t>
      </w:r>
      <w:r w:rsidRPr="00BA1A31">
        <w:rPr>
          <w:sz w:val="16"/>
        </w:rPr>
        <w:t>, and harm consumers."</w:t>
      </w:r>
    </w:p>
    <w:p w14:paraId="2E2CA8B0" w14:textId="77777777" w:rsidR="00BA1A31" w:rsidRPr="00BA1A31" w:rsidRDefault="00BA1A31" w:rsidP="00BA1A31">
      <w:pPr>
        <w:rPr>
          <w:sz w:val="16"/>
        </w:rPr>
      </w:pPr>
      <w:r w:rsidRPr="00BA1A31">
        <w:rPr>
          <w:sz w:val="16"/>
        </w:rPr>
        <w:t xml:space="preserve">"Imposing copyright </w:t>
      </w:r>
      <w:r w:rsidRPr="002921D6">
        <w:rPr>
          <w:rStyle w:val="StyleUnderline"/>
          <w:highlight w:val="cyan"/>
        </w:rPr>
        <w:t>liability on a developer</w:t>
      </w:r>
      <w:r w:rsidRPr="00BA1A31">
        <w:rPr>
          <w:sz w:val="16"/>
        </w:rPr>
        <w:t xml:space="preserve"> merely for replicating the functionality of another program </w:t>
      </w:r>
      <w:r w:rsidRPr="00E23596">
        <w:rPr>
          <w:rStyle w:val="StyleUnderline"/>
          <w:highlight w:val="cyan"/>
        </w:rPr>
        <w:t xml:space="preserve">would have </w:t>
      </w:r>
      <w:r w:rsidRPr="00E23596">
        <w:rPr>
          <w:rStyle w:val="Emphasis"/>
          <w:highlight w:val="cyan"/>
        </w:rPr>
        <w:t>dire</w:t>
      </w:r>
      <w:r w:rsidRPr="00E23596">
        <w:rPr>
          <w:rStyle w:val="StyleUnderline"/>
          <w:highlight w:val="cyan"/>
        </w:rPr>
        <w:t xml:space="preserve"> </w:t>
      </w:r>
      <w:r w:rsidRPr="00E23596">
        <w:rPr>
          <w:rStyle w:val="Emphasis"/>
          <w:highlight w:val="cyan"/>
        </w:rPr>
        <w:t>consequences</w:t>
      </w:r>
      <w:r w:rsidRPr="00E23596">
        <w:rPr>
          <w:rStyle w:val="StyleUnderline"/>
          <w:highlight w:val="cyan"/>
        </w:rPr>
        <w:t xml:space="preserve"> for </w:t>
      </w:r>
      <w:r w:rsidRPr="00E23596">
        <w:rPr>
          <w:rStyle w:val="Emphasis"/>
          <w:highlight w:val="cyan"/>
        </w:rPr>
        <w:t>competition</w:t>
      </w:r>
      <w:r w:rsidRPr="00E23596">
        <w:rPr>
          <w:rStyle w:val="StyleUnderline"/>
          <w:highlight w:val="cyan"/>
        </w:rPr>
        <w:t xml:space="preserve"> in </w:t>
      </w:r>
      <w:r w:rsidRPr="00E23596">
        <w:rPr>
          <w:rStyle w:val="Emphasis"/>
          <w:highlight w:val="cyan"/>
        </w:rPr>
        <w:t>all</w:t>
      </w:r>
      <w:r w:rsidRPr="00E23596">
        <w:rPr>
          <w:rStyle w:val="StyleUnderline"/>
          <w:highlight w:val="cyan"/>
        </w:rPr>
        <w:t xml:space="preserve"> tech</w:t>
      </w:r>
      <w:r w:rsidRPr="00E23596">
        <w:rPr>
          <w:rStyle w:val="StyleUnderline"/>
        </w:rPr>
        <w:t xml:space="preserve">nology </w:t>
      </w:r>
      <w:r w:rsidRPr="00E23596">
        <w:rPr>
          <w:rStyle w:val="StyleUnderline"/>
          <w:highlight w:val="cyan"/>
        </w:rPr>
        <w:t>industries</w:t>
      </w:r>
      <w:r w:rsidRPr="00BA1A31">
        <w:rPr>
          <w:sz w:val="16"/>
        </w:rPr>
        <w:t>."</w:t>
      </w:r>
    </w:p>
    <w:p w14:paraId="315D057A" w14:textId="77777777" w:rsidR="00BA1A31" w:rsidRPr="00BA1A31" w:rsidRDefault="00BA1A31" w:rsidP="00BA1A31">
      <w:pPr>
        <w:rPr>
          <w:sz w:val="16"/>
        </w:rPr>
      </w:pPr>
    </w:p>
    <w:p w14:paraId="3C61B49D" w14:textId="4FF7B190" w:rsidR="00BA1A31" w:rsidRDefault="00BA1A31" w:rsidP="00BA1A31">
      <w:pPr>
        <w:pStyle w:val="Heading3"/>
      </w:pPr>
      <w:r>
        <w:t>Link---AT: Big Tech is not Powerful</w:t>
      </w:r>
    </w:p>
    <w:p w14:paraId="70719321" w14:textId="77777777" w:rsidR="00BA1A31" w:rsidRDefault="00BA1A31" w:rsidP="00BA1A31">
      <w:pPr>
        <w:pStyle w:val="Heading4"/>
      </w:pPr>
      <w:r>
        <w:t>Tech Companies can swing millions of undecided voters through manipulating search engine suggestions</w:t>
      </w:r>
    </w:p>
    <w:p w14:paraId="50264050" w14:textId="77777777" w:rsidR="00BA1A31" w:rsidRPr="009D598F" w:rsidRDefault="00BA1A31" w:rsidP="00BA1A31">
      <w:r w:rsidRPr="009D598F">
        <w:rPr>
          <w:rFonts w:eastAsiaTheme="majorEastAsia" w:cstheme="majorBidi"/>
          <w:b/>
          <w:iCs/>
          <w:sz w:val="26"/>
          <w:szCs w:val="26"/>
        </w:rPr>
        <w:t>Pope ‘6-16</w:t>
      </w:r>
      <w:r w:rsidRPr="009D598F">
        <w:t>[Nick Pope; June 16, 2024; Head Reporter; Newstex, “DUH! Study Suggests Big Tech Can Influence Flocks Of Undecided Voters 'Without People's Awareness',” Lexis Nexis]</w:t>
      </w:r>
    </w:p>
    <w:p w14:paraId="667E297B" w14:textId="77777777" w:rsidR="00BA1A31" w:rsidRPr="009D598F" w:rsidRDefault="00BA1A31" w:rsidP="00BA1A31">
      <w:pPr>
        <w:rPr>
          <w:sz w:val="16"/>
        </w:rPr>
      </w:pPr>
      <w:r w:rsidRPr="009D598F">
        <w:rPr>
          <w:sz w:val="16"/>
        </w:rPr>
        <w:t xml:space="preserve">A </w:t>
      </w:r>
      <w:r w:rsidRPr="00C177B1">
        <w:rPr>
          <w:rStyle w:val="Emphasis"/>
          <w:highlight w:val="cyan"/>
        </w:rPr>
        <w:t>study</w:t>
      </w:r>
      <w:r w:rsidRPr="00C177B1">
        <w:rPr>
          <w:rStyle w:val="StyleUnderline"/>
        </w:rPr>
        <w:t xml:space="preserve"> has </w:t>
      </w:r>
      <w:r w:rsidRPr="00C177B1">
        <w:rPr>
          <w:rStyle w:val="StyleUnderline"/>
          <w:highlight w:val="cyan"/>
        </w:rPr>
        <w:t>found</w:t>
      </w:r>
      <w:r w:rsidRPr="00C177B1">
        <w:rPr>
          <w:rStyle w:val="StyleUnderline"/>
        </w:rPr>
        <w:t xml:space="preserve"> that </w:t>
      </w:r>
      <w:r w:rsidRPr="00C177B1">
        <w:rPr>
          <w:rStyle w:val="Emphasis"/>
          <w:highlight w:val="cyan"/>
        </w:rPr>
        <w:t>tech</w:t>
      </w:r>
      <w:r w:rsidRPr="00C177B1">
        <w:rPr>
          <w:rStyle w:val="StyleUnderline"/>
          <w:highlight w:val="cyan"/>
        </w:rPr>
        <w:t xml:space="preserve"> companies</w:t>
      </w:r>
      <w:r w:rsidRPr="00C177B1">
        <w:rPr>
          <w:rStyle w:val="StyleUnderline"/>
        </w:rPr>
        <w:t xml:space="preserve"> can </w:t>
      </w:r>
      <w:r w:rsidRPr="00C177B1">
        <w:rPr>
          <w:rStyle w:val="Emphasis"/>
          <w:highlight w:val="cyan"/>
        </w:rPr>
        <w:t>influence</w:t>
      </w:r>
      <w:r w:rsidRPr="00C177B1">
        <w:rPr>
          <w:rStyle w:val="StyleUnderline"/>
        </w:rPr>
        <w:t xml:space="preserve"> the </w:t>
      </w:r>
      <w:r w:rsidRPr="00C177B1">
        <w:rPr>
          <w:rStyle w:val="StyleUnderline"/>
          <w:highlight w:val="cyan"/>
        </w:rPr>
        <w:t xml:space="preserve">decisions of </w:t>
      </w:r>
      <w:r w:rsidRPr="00C177B1">
        <w:rPr>
          <w:rStyle w:val="Emphasis"/>
          <w:highlight w:val="cyan"/>
        </w:rPr>
        <w:t>large</w:t>
      </w:r>
      <w:r w:rsidRPr="00C177B1">
        <w:rPr>
          <w:rStyle w:val="StyleUnderline"/>
          <w:highlight w:val="cyan"/>
        </w:rPr>
        <w:t xml:space="preserve"> numbers of </w:t>
      </w:r>
      <w:r w:rsidRPr="00C177B1">
        <w:rPr>
          <w:rStyle w:val="Emphasis"/>
          <w:highlight w:val="cyan"/>
        </w:rPr>
        <w:t>undecided</w:t>
      </w:r>
      <w:r w:rsidRPr="00C177B1">
        <w:rPr>
          <w:rStyle w:val="StyleUnderline"/>
          <w:highlight w:val="cyan"/>
        </w:rPr>
        <w:t xml:space="preserve"> voters</w:t>
      </w:r>
      <w:r w:rsidRPr="009D598F">
        <w:rPr>
          <w:sz w:val="16"/>
        </w:rPr>
        <w:t xml:space="preserve"> with search suggestions on search engines.</w:t>
      </w:r>
    </w:p>
    <w:p w14:paraId="110A4D85" w14:textId="77777777" w:rsidR="00BA1A31" w:rsidRPr="009D598F" w:rsidRDefault="00BA1A31" w:rsidP="00BA1A31">
      <w:pPr>
        <w:rPr>
          <w:sz w:val="16"/>
        </w:rPr>
      </w:pPr>
      <w:r w:rsidRPr="009D598F">
        <w:rPr>
          <w:sz w:val="16"/>
        </w:rPr>
        <w:t xml:space="preserve">The study , conducted by Dr. Robert Epstein and several other affiliates of the American Institute for Behavioral Research and Technology (AIBRT), sought to determine whether the </w:t>
      </w:r>
      <w:r w:rsidRPr="00C177B1">
        <w:rPr>
          <w:rStyle w:val="StyleUnderline"/>
          <w:highlight w:val="cyan"/>
        </w:rPr>
        <w:t>suggestions</w:t>
      </w:r>
      <w:r w:rsidRPr="00C177B1">
        <w:rPr>
          <w:rStyle w:val="StyleUnderline"/>
        </w:rPr>
        <w:t xml:space="preserve"> that pop </w:t>
      </w:r>
      <w:r w:rsidRPr="00C177B1">
        <w:rPr>
          <w:rStyle w:val="StyleUnderline"/>
          <w:highlight w:val="cyan"/>
        </w:rPr>
        <w:t>in</w:t>
      </w:r>
      <w:r w:rsidRPr="00C177B1">
        <w:rPr>
          <w:rStyle w:val="StyleUnderline"/>
        </w:rPr>
        <w:t xml:space="preserve">to the search bar when using </w:t>
      </w:r>
      <w:r w:rsidRPr="00C177B1">
        <w:rPr>
          <w:rStyle w:val="StyleUnderline"/>
          <w:highlight w:val="cyan"/>
        </w:rPr>
        <w:t xml:space="preserve">engines like </w:t>
      </w:r>
      <w:r w:rsidRPr="00C177B1">
        <w:rPr>
          <w:rStyle w:val="Emphasis"/>
          <w:highlight w:val="cyan"/>
        </w:rPr>
        <w:t>Google</w:t>
      </w:r>
      <w:r w:rsidRPr="00C177B1">
        <w:rPr>
          <w:rStyle w:val="StyleUnderline"/>
        </w:rPr>
        <w:t xml:space="preserve"> can </w:t>
      </w:r>
      <w:r w:rsidRPr="00C177B1">
        <w:rPr>
          <w:rStyle w:val="Emphasis"/>
          <w:highlight w:val="cyan"/>
        </w:rPr>
        <w:t>influence</w:t>
      </w:r>
      <w:r w:rsidRPr="00C177B1">
        <w:rPr>
          <w:rStyle w:val="StyleUnderline"/>
        </w:rPr>
        <w:t xml:space="preserve"> the </w:t>
      </w:r>
      <w:r w:rsidRPr="00C177B1">
        <w:rPr>
          <w:rStyle w:val="Emphasis"/>
          <w:highlight w:val="cyan"/>
        </w:rPr>
        <w:t>voting</w:t>
      </w:r>
      <w:r w:rsidRPr="00C177B1">
        <w:rPr>
          <w:rStyle w:val="StyleUnderline"/>
          <w:highlight w:val="cyan"/>
        </w:rPr>
        <w:t xml:space="preserve"> behavior of </w:t>
      </w:r>
      <w:r w:rsidRPr="00C177B1">
        <w:rPr>
          <w:rStyle w:val="Emphasis"/>
          <w:highlight w:val="cyan"/>
        </w:rPr>
        <w:t>undecideds</w:t>
      </w:r>
      <w:r w:rsidRPr="00C177B1">
        <w:rPr>
          <w:rStyle w:val="StyleUnderline"/>
        </w:rPr>
        <w:t xml:space="preserve">. Its findings suggest that the </w:t>
      </w:r>
      <w:r w:rsidRPr="00C177B1">
        <w:rPr>
          <w:rStyle w:val="StyleUnderline"/>
          <w:highlight w:val="cyan"/>
        </w:rPr>
        <w:t>'search suggestion effect'</w:t>
      </w:r>
      <w:r w:rsidRPr="00C177B1">
        <w:rPr>
          <w:rStyle w:val="StyleUnderline"/>
        </w:rPr>
        <w:t xml:space="preserve"> (SSE) </w:t>
      </w:r>
      <w:r w:rsidRPr="00C177B1">
        <w:rPr>
          <w:rStyle w:val="StyleUnderline"/>
          <w:highlight w:val="cyan"/>
        </w:rPr>
        <w:t xml:space="preserve">is real and </w:t>
      </w:r>
      <w:r w:rsidRPr="00C177B1">
        <w:rPr>
          <w:rStyle w:val="Emphasis"/>
          <w:highlight w:val="cyan"/>
        </w:rPr>
        <w:t>powerful</w:t>
      </w:r>
      <w:r w:rsidRPr="009D598F">
        <w:rPr>
          <w:sz w:val="16"/>
        </w:rPr>
        <w:t xml:space="preserve">, so much so that search engine operators controlling search suggestions could </w:t>
      </w:r>
      <w:r w:rsidRPr="00C177B1">
        <w:rPr>
          <w:rStyle w:val="StyleUnderline"/>
          <w:highlight w:val="cyan"/>
        </w:rPr>
        <w:t>have</w:t>
      </w:r>
      <w:r w:rsidRPr="00C177B1">
        <w:rPr>
          <w:rStyle w:val="StyleUnderline"/>
        </w:rPr>
        <w:t xml:space="preserve"> 'the </w:t>
      </w:r>
      <w:r w:rsidRPr="00C177B1">
        <w:rPr>
          <w:rStyle w:val="Emphasis"/>
          <w:highlight w:val="cyan"/>
        </w:rPr>
        <w:t>power</w:t>
      </w:r>
      <w:r w:rsidRPr="00C177B1">
        <w:rPr>
          <w:rStyle w:val="StyleUnderline"/>
          <w:highlight w:val="cyan"/>
        </w:rPr>
        <w:t xml:space="preserve"> to shift</w:t>
      </w:r>
      <w:r w:rsidRPr="00C177B1">
        <w:rPr>
          <w:rStyle w:val="StyleUnderline"/>
        </w:rPr>
        <w:t xml:space="preserve"> a </w:t>
      </w:r>
      <w:r w:rsidRPr="00C177B1">
        <w:rPr>
          <w:rStyle w:val="Emphasis"/>
          <w:highlight w:val="cyan"/>
        </w:rPr>
        <w:t>large</w:t>
      </w:r>
      <w:r w:rsidRPr="00C177B1">
        <w:rPr>
          <w:rStyle w:val="StyleUnderline"/>
          <w:highlight w:val="cyan"/>
        </w:rPr>
        <w:t xml:space="preserve"> number of votes</w:t>
      </w:r>
      <w:r w:rsidRPr="009D598F">
        <w:rPr>
          <w:sz w:val="16"/>
        </w:rPr>
        <w:t xml:space="preserve"> without people's awareness,' Epstein told the Daily Caller News Foundation.</w:t>
      </w:r>
    </w:p>
    <w:p w14:paraId="534CA821" w14:textId="77777777" w:rsidR="00BA1A31" w:rsidRPr="009D598F" w:rsidRDefault="00BA1A31" w:rsidP="00BA1A31">
      <w:pPr>
        <w:rPr>
          <w:sz w:val="16"/>
        </w:rPr>
      </w:pPr>
      <w:r w:rsidRPr="009D598F">
        <w:rPr>
          <w:sz w:val="16"/>
        </w:rPr>
        <w:t xml:space="preserve">'We found that negative suggestions attract far more clicks than neutral or positive ones, consistent with extensive research on negativity bias, and that the differential suppression of negative search suggestions can turn a 50/50 split among undecided voters into more than a 90/10 split favoring the candidate for whom negative search suggestions were suppressed,' the study states. 'We conclude that differentially suppressing negative search suggestions can have a dramatic impact on the opinions and voting preferences of undecided voters, potentially shifting a large number of votes without people knowing and without leaving a paper trail for authorities to trace.' </w:t>
      </w:r>
    </w:p>
    <w:p w14:paraId="3EDAD866" w14:textId="77777777" w:rsidR="00BA1A31" w:rsidRPr="009D598F" w:rsidRDefault="00BA1A31" w:rsidP="00BA1A31">
      <w:pPr>
        <w:rPr>
          <w:sz w:val="16"/>
        </w:rPr>
      </w:pPr>
      <w:r w:rsidRPr="009D598F">
        <w:rPr>
          <w:sz w:val="16"/>
        </w:rPr>
        <w:t>While Epstein's research indicates that the SSE can be strong, Google - by far the most popular search engine in the U.S. - says that it does not manipulate its search engine for political purposes.</w:t>
      </w:r>
    </w:p>
    <w:p w14:paraId="6CAC95CC" w14:textId="77777777" w:rsidR="00BA1A31" w:rsidRPr="009D598F" w:rsidRDefault="00BA1A31" w:rsidP="00BA1A31">
      <w:pPr>
        <w:rPr>
          <w:sz w:val="16"/>
        </w:rPr>
      </w:pPr>
      <w:r w:rsidRPr="009D598F">
        <w:rPr>
          <w:sz w:val="16"/>
        </w:rPr>
        <w:t>'We do not manipulate search results, modify our products or enforce our policies in any way to promote or disadvantage any political ideology, viewpoint or candidate,' a Google spokesperson said in a statement shared with the DCNF. 'We have strict policies for autocomplete and do not allow predictions that can be interpreted as a position for or against any political figure or party.'</w:t>
      </w:r>
    </w:p>
    <w:p w14:paraId="33FB9DA9" w14:textId="77777777" w:rsidR="00BA1A31" w:rsidRPr="009D598F" w:rsidRDefault="00BA1A31" w:rsidP="00BA1A31">
      <w:pPr>
        <w:rPr>
          <w:sz w:val="16"/>
        </w:rPr>
      </w:pPr>
      <w:r w:rsidRPr="009D598F">
        <w:rPr>
          <w:sz w:val="16"/>
        </w:rPr>
        <w:t xml:space="preserve">Using the 2016 election as an example and making some assumptions, the combination of </w:t>
      </w:r>
      <w:r w:rsidRPr="00C177B1">
        <w:rPr>
          <w:rStyle w:val="Emphasis"/>
          <w:highlight w:val="cyan"/>
        </w:rPr>
        <w:t>biased</w:t>
      </w:r>
      <w:r w:rsidRPr="00C177B1">
        <w:rPr>
          <w:rStyle w:val="StyleUnderline"/>
        </w:rPr>
        <w:t xml:space="preserve"> </w:t>
      </w:r>
      <w:r w:rsidRPr="00C177B1">
        <w:rPr>
          <w:rStyle w:val="StyleUnderline"/>
          <w:highlight w:val="cyan"/>
        </w:rPr>
        <w:t>search suggestions</w:t>
      </w:r>
      <w:r w:rsidRPr="00C177B1">
        <w:rPr>
          <w:rStyle w:val="StyleUnderline"/>
        </w:rPr>
        <w:t xml:space="preserve"> and biased search results could have theoretically </w:t>
      </w:r>
      <w:r w:rsidRPr="00C177B1">
        <w:rPr>
          <w:rStyle w:val="StyleUnderline"/>
          <w:highlight w:val="cyan"/>
        </w:rPr>
        <w:t>shifted</w:t>
      </w:r>
      <w:r w:rsidRPr="00C177B1">
        <w:rPr>
          <w:rStyle w:val="StyleUnderline"/>
        </w:rPr>
        <w:t xml:space="preserve"> about </w:t>
      </w:r>
      <w:r w:rsidRPr="00C177B1">
        <w:rPr>
          <w:rStyle w:val="Emphasis"/>
          <w:highlight w:val="cyan"/>
        </w:rPr>
        <w:t>1.5</w:t>
      </w:r>
      <w:r w:rsidRPr="00C177B1">
        <w:rPr>
          <w:rStyle w:val="StyleUnderline"/>
          <w:highlight w:val="cyan"/>
        </w:rPr>
        <w:t xml:space="preserve"> million to </w:t>
      </w:r>
      <w:r w:rsidRPr="00C177B1">
        <w:rPr>
          <w:rStyle w:val="Emphasis"/>
          <w:highlight w:val="cyan"/>
        </w:rPr>
        <w:t>2</w:t>
      </w:r>
      <w:r w:rsidRPr="00C177B1">
        <w:rPr>
          <w:rStyle w:val="StyleUnderline"/>
        </w:rPr>
        <w:t xml:space="preserve"> </w:t>
      </w:r>
      <w:r w:rsidRPr="00C177B1">
        <w:rPr>
          <w:rStyle w:val="Emphasis"/>
          <w:highlight w:val="cyan"/>
        </w:rPr>
        <w:t>million</w:t>
      </w:r>
      <w:r w:rsidRPr="00C177B1">
        <w:rPr>
          <w:rStyle w:val="StyleUnderline"/>
          <w:highlight w:val="cyan"/>
        </w:rPr>
        <w:t xml:space="preserve"> voters</w:t>
      </w:r>
      <w:r w:rsidRPr="009D598F">
        <w:rPr>
          <w:sz w:val="16"/>
        </w:rPr>
        <w:t xml:space="preserve"> to back Hillary Clinton, according to the study's authors. The study controlled for all other influences to the greatest extent possible, meaning that the effect's magnitude likely came out on the higher end than would be the case in real-life conditions, but the authors stress that the frequency with which people use search engines for political content means that the effect accumulates on voters over time in realistic conditions.</w:t>
      </w:r>
    </w:p>
    <w:p w14:paraId="56DC1B1C" w14:textId="77777777" w:rsidR="00BA1A31" w:rsidRPr="009D598F" w:rsidRDefault="00BA1A31" w:rsidP="00BA1A31">
      <w:pPr>
        <w:rPr>
          <w:sz w:val="16"/>
        </w:rPr>
      </w:pPr>
      <w:r w:rsidRPr="009D598F">
        <w:rPr>
          <w:sz w:val="16"/>
        </w:rPr>
        <w:t xml:space="preserve">'When SSE is used in the real world, the magnitude of its impact will vary. What we have measured is likely the upper limit of that impact,' Epstein told the DCNF. 'That said, in our experiments, we expose people to our manipulations just once, but in the real world, people are exposed to the same manipulations dozens or hundreds of times - especially in the months leading up to an election. Our ongoing research on the Multiple Exposure Effect (MEE) shows that the </w:t>
      </w:r>
      <w:r w:rsidRPr="00C177B1">
        <w:rPr>
          <w:rStyle w:val="Emphasis"/>
          <w:highlight w:val="cyan"/>
        </w:rPr>
        <w:t>impact</w:t>
      </w:r>
      <w:r w:rsidRPr="00C177B1">
        <w:rPr>
          <w:rStyle w:val="StyleUnderline"/>
          <w:highlight w:val="cyan"/>
        </w:rPr>
        <w:t xml:space="preserve"> of</w:t>
      </w:r>
      <w:r w:rsidRPr="00C177B1">
        <w:rPr>
          <w:rStyle w:val="StyleUnderline"/>
        </w:rPr>
        <w:t xml:space="preserve"> these </w:t>
      </w:r>
      <w:r w:rsidRPr="00C177B1">
        <w:rPr>
          <w:rStyle w:val="Emphasis"/>
          <w:highlight w:val="cyan"/>
        </w:rPr>
        <w:t>repeated</w:t>
      </w:r>
      <w:r w:rsidRPr="00C177B1">
        <w:rPr>
          <w:rStyle w:val="StyleUnderline"/>
        </w:rPr>
        <w:t xml:space="preserve"> </w:t>
      </w:r>
      <w:r w:rsidRPr="00C177B1">
        <w:rPr>
          <w:rStyle w:val="StyleUnderline"/>
          <w:highlight w:val="cyan"/>
        </w:rPr>
        <w:t xml:space="preserve">exposures is </w:t>
      </w:r>
      <w:r w:rsidRPr="00C177B1">
        <w:rPr>
          <w:rStyle w:val="Emphasis"/>
          <w:highlight w:val="cyan"/>
        </w:rPr>
        <w:t>additive</w:t>
      </w:r>
      <w:r w:rsidRPr="00C177B1">
        <w:rPr>
          <w:rStyle w:val="StyleUnderline"/>
        </w:rPr>
        <w:t>,</w:t>
      </w:r>
      <w:r w:rsidRPr="009D598F">
        <w:rPr>
          <w:sz w:val="16"/>
        </w:rPr>
        <w:t xml:space="preserve"> </w:t>
      </w:r>
      <w:r w:rsidRPr="00C177B1">
        <w:rPr>
          <w:rStyle w:val="StyleUnderline"/>
        </w:rPr>
        <w:t xml:space="preserve">which </w:t>
      </w:r>
      <w:r w:rsidRPr="00C177B1">
        <w:rPr>
          <w:rStyle w:val="StyleUnderline"/>
          <w:highlight w:val="cyan"/>
        </w:rPr>
        <w:t>makes</w:t>
      </w:r>
      <w:r w:rsidRPr="00C177B1">
        <w:rPr>
          <w:rStyle w:val="StyleUnderline"/>
        </w:rPr>
        <w:t xml:space="preserve"> manipulations like </w:t>
      </w:r>
      <w:r w:rsidRPr="00C177B1">
        <w:rPr>
          <w:rStyle w:val="StyleUnderline"/>
          <w:highlight w:val="cyan"/>
        </w:rPr>
        <w:t>SSE especially dangerous</w:t>
      </w:r>
      <w:r w:rsidRPr="00C177B1">
        <w:rPr>
          <w:rStyle w:val="StyleUnderline"/>
        </w:rPr>
        <w:t>.'</w:t>
      </w:r>
    </w:p>
    <w:p w14:paraId="37BD339B" w14:textId="7618AD61" w:rsidR="00BA1A31" w:rsidRDefault="00BA1A31" w:rsidP="00BA1A31">
      <w:pPr>
        <w:pStyle w:val="Heading3"/>
      </w:pPr>
      <w:r>
        <w:t>Link---AT: Big Tech doesn’t care about IP</w:t>
      </w:r>
    </w:p>
    <w:p w14:paraId="3FD16188" w14:textId="77777777" w:rsidR="00BA1A31" w:rsidRPr="00BE08C3" w:rsidRDefault="00BA1A31" w:rsidP="00BA1A31">
      <w:pPr>
        <w:pStyle w:val="Heading4"/>
      </w:pPr>
      <w:r>
        <w:t xml:space="preserve">US Technological Trade Representative affirms that the tech sector heavily values IP. </w:t>
      </w:r>
    </w:p>
    <w:p w14:paraId="5E9774B9" w14:textId="77777777" w:rsidR="00BA1A31" w:rsidRPr="00D60C53" w:rsidRDefault="00BA1A31" w:rsidP="00BA1A31">
      <w:r w:rsidRPr="00BE08C3">
        <w:rPr>
          <w:rFonts w:eastAsiaTheme="majorEastAsia" w:cstheme="majorBidi"/>
          <w:b/>
          <w:iCs/>
          <w:sz w:val="26"/>
        </w:rPr>
        <w:t>Varroney’12</w:t>
      </w:r>
      <w:r>
        <w:t xml:space="preserve">[Dan Varroney; January 20; </w:t>
      </w:r>
      <w:r w:rsidRPr="00BE08C3">
        <w:t>TechAmerica's acting President and CEO</w:t>
      </w:r>
      <w:r>
        <w:t xml:space="preserve">, </w:t>
      </w:r>
      <w:r w:rsidRPr="00BE08C3">
        <w:t>TechAmerica is a United States technology trade association</w:t>
      </w:r>
      <w:r>
        <w:t>; Washington DC, “</w:t>
      </w:r>
      <w:r w:rsidRPr="00BE08C3">
        <w:t>TECHAMERICA: IP PROTECTION MUST NOT BE AT THE EXPENSE OF TECH INDUSTRY</w:t>
      </w:r>
      <w:r>
        <w:t>.” LexisNexis Access]</w:t>
      </w:r>
    </w:p>
    <w:p w14:paraId="7365D7A3" w14:textId="77777777" w:rsidR="00BA1A31" w:rsidRPr="00D60C53" w:rsidRDefault="00BA1A31" w:rsidP="00BA1A31">
      <w:r w:rsidRPr="00D60C53">
        <w:t>TechAmerica's acting President and CEO Dan Varroney issued the following statement on the recent developments surrounding the Protect IP Act in the Senate and the Stop Online Piracy Act in the House.</w:t>
      </w:r>
    </w:p>
    <w:p w14:paraId="250E80C7" w14:textId="77777777" w:rsidR="00BA1A31" w:rsidRPr="00D60C53" w:rsidRDefault="00BA1A31" w:rsidP="00BA1A31">
      <w:r w:rsidRPr="00BE08C3">
        <w:rPr>
          <w:u w:val="single"/>
        </w:rPr>
        <w:t>"</w:t>
      </w:r>
      <w:r w:rsidRPr="00BE08C3">
        <w:rPr>
          <w:highlight w:val="cyan"/>
          <w:u w:val="single"/>
        </w:rPr>
        <w:t>As</w:t>
      </w:r>
      <w:r w:rsidRPr="00BE08C3">
        <w:rPr>
          <w:u w:val="single"/>
        </w:rPr>
        <w:t xml:space="preserve"> the </w:t>
      </w:r>
      <w:r w:rsidRPr="00BE08C3">
        <w:rPr>
          <w:rStyle w:val="Emphasis"/>
          <w:highlight w:val="cyan"/>
        </w:rPr>
        <w:t>most</w:t>
      </w:r>
      <w:r w:rsidRPr="00BE08C3">
        <w:rPr>
          <w:highlight w:val="cyan"/>
          <w:u w:val="single"/>
        </w:rPr>
        <w:t xml:space="preserve"> IP </w:t>
      </w:r>
      <w:r w:rsidRPr="00BE08C3">
        <w:rPr>
          <w:rStyle w:val="Emphasis"/>
          <w:highlight w:val="cyan"/>
        </w:rPr>
        <w:t>intensive</w:t>
      </w:r>
      <w:r w:rsidRPr="00BE08C3">
        <w:rPr>
          <w:highlight w:val="cyan"/>
          <w:u w:val="single"/>
        </w:rPr>
        <w:t xml:space="preserve"> industry in the world</w:t>
      </w:r>
      <w:r w:rsidRPr="00BE08C3">
        <w:rPr>
          <w:u w:val="single"/>
        </w:rPr>
        <w:t xml:space="preserve">, the </w:t>
      </w:r>
      <w:r w:rsidRPr="00BE08C3">
        <w:rPr>
          <w:rStyle w:val="Emphasis"/>
          <w:highlight w:val="cyan"/>
        </w:rPr>
        <w:t>tech</w:t>
      </w:r>
      <w:r w:rsidRPr="00BE08C3">
        <w:rPr>
          <w:u w:val="single"/>
        </w:rPr>
        <w:t xml:space="preserve">nology </w:t>
      </w:r>
      <w:r w:rsidRPr="00BE08C3">
        <w:rPr>
          <w:highlight w:val="cyan"/>
          <w:u w:val="single"/>
        </w:rPr>
        <w:t xml:space="preserve">sector </w:t>
      </w:r>
      <w:r w:rsidRPr="00BE08C3">
        <w:rPr>
          <w:rStyle w:val="Emphasis"/>
          <w:highlight w:val="cyan"/>
        </w:rPr>
        <w:t>believes</w:t>
      </w:r>
      <w:r w:rsidRPr="00BE08C3">
        <w:rPr>
          <w:highlight w:val="cyan"/>
          <w:u w:val="single"/>
        </w:rPr>
        <w:t xml:space="preserve"> that the </w:t>
      </w:r>
      <w:r w:rsidRPr="00BE08C3">
        <w:rPr>
          <w:rStyle w:val="Emphasis"/>
          <w:highlight w:val="cyan"/>
        </w:rPr>
        <w:t>protection</w:t>
      </w:r>
      <w:r w:rsidRPr="00D60C53">
        <w:t xml:space="preserve"> and enforcement </w:t>
      </w:r>
      <w:r w:rsidRPr="00BE08C3">
        <w:rPr>
          <w:highlight w:val="cyan"/>
          <w:u w:val="single"/>
        </w:rPr>
        <w:t xml:space="preserve">of IP rights are </w:t>
      </w:r>
      <w:r w:rsidRPr="00BE08C3">
        <w:rPr>
          <w:rStyle w:val="Emphasis"/>
          <w:highlight w:val="cyan"/>
        </w:rPr>
        <w:t>imperative</w:t>
      </w:r>
      <w:r w:rsidRPr="00BE08C3">
        <w:rPr>
          <w:highlight w:val="cyan"/>
          <w:u w:val="single"/>
        </w:rPr>
        <w:t xml:space="preserve"> for </w:t>
      </w:r>
      <w:r w:rsidRPr="00BE08C3">
        <w:rPr>
          <w:rStyle w:val="Emphasis"/>
          <w:highlight w:val="cyan"/>
        </w:rPr>
        <w:t>innovation</w:t>
      </w:r>
      <w:r w:rsidRPr="00BE08C3">
        <w:rPr>
          <w:highlight w:val="cyan"/>
          <w:u w:val="single"/>
        </w:rPr>
        <w:t xml:space="preserve"> and safeguarding it from</w:t>
      </w:r>
      <w:r w:rsidRPr="00D60C53">
        <w:t xml:space="preserve"> counterfeiting, piracy, and other forms of IP </w:t>
      </w:r>
      <w:r w:rsidRPr="00BE08C3">
        <w:rPr>
          <w:rStyle w:val="Emphasis"/>
          <w:highlight w:val="cyan"/>
        </w:rPr>
        <w:t>theft</w:t>
      </w:r>
      <w:r w:rsidRPr="00D60C53">
        <w:t>. Undoubtedly, we support a strong balanced approach to intellectual property protection but one that doesn't undermine the vitality and innovation of the Internet.</w:t>
      </w:r>
    </w:p>
    <w:p w14:paraId="386F0FCF" w14:textId="77777777" w:rsidR="00BA1A31" w:rsidRDefault="00BA1A31" w:rsidP="00BA1A31">
      <w:pPr>
        <w:rPr>
          <w:rStyle w:val="StyleUnderline"/>
        </w:rPr>
      </w:pPr>
      <w:r w:rsidRPr="00BE08C3">
        <w:rPr>
          <w:rStyle w:val="Emphasis"/>
          <w:highlight w:val="cyan"/>
        </w:rPr>
        <w:t>I</w:t>
      </w:r>
      <w:r w:rsidRPr="00BE08C3">
        <w:rPr>
          <w:u w:val="single"/>
        </w:rPr>
        <w:t xml:space="preserve">ntellectual </w:t>
      </w:r>
      <w:r w:rsidRPr="00BE08C3">
        <w:rPr>
          <w:rStyle w:val="Emphasis"/>
          <w:highlight w:val="cyan"/>
        </w:rPr>
        <w:t>p</w:t>
      </w:r>
      <w:r w:rsidRPr="00BE08C3">
        <w:rPr>
          <w:u w:val="single"/>
        </w:rPr>
        <w:t xml:space="preserve">roperty </w:t>
      </w:r>
      <w:r w:rsidRPr="00BE08C3">
        <w:rPr>
          <w:highlight w:val="cyan"/>
          <w:u w:val="single"/>
        </w:rPr>
        <w:t>is</w:t>
      </w:r>
      <w:r w:rsidRPr="00BE08C3">
        <w:rPr>
          <w:u w:val="single"/>
        </w:rPr>
        <w:t xml:space="preserve"> the </w:t>
      </w:r>
      <w:r w:rsidRPr="00BE08C3">
        <w:rPr>
          <w:rStyle w:val="Emphasis"/>
          <w:highlight w:val="cyan"/>
        </w:rPr>
        <w:t>lifeblood</w:t>
      </w:r>
      <w:r w:rsidRPr="00BE08C3">
        <w:rPr>
          <w:highlight w:val="cyan"/>
          <w:u w:val="single"/>
        </w:rPr>
        <w:t xml:space="preserve"> for</w:t>
      </w:r>
      <w:r w:rsidRPr="00BE08C3">
        <w:rPr>
          <w:u w:val="single"/>
        </w:rPr>
        <w:t xml:space="preserve"> the </w:t>
      </w:r>
      <w:r w:rsidRPr="00BE08C3">
        <w:rPr>
          <w:rStyle w:val="Emphasis"/>
          <w:highlight w:val="cyan"/>
        </w:rPr>
        <w:t>innovation</w:t>
      </w:r>
      <w:r w:rsidRPr="00D60C53">
        <w:t xml:space="preserve"> economy and an </w:t>
      </w:r>
      <w:r w:rsidRPr="00BE08C3">
        <w:rPr>
          <w:rStyle w:val="Emphasis"/>
          <w:highlight w:val="cyan"/>
        </w:rPr>
        <w:t>essential</w:t>
      </w:r>
      <w:r w:rsidRPr="00BE08C3">
        <w:rPr>
          <w:highlight w:val="cyan"/>
          <w:u w:val="single"/>
        </w:rPr>
        <w:t xml:space="preserve"> element enabling U.S. industries to </w:t>
      </w:r>
      <w:r w:rsidRPr="00BE08C3">
        <w:rPr>
          <w:rStyle w:val="Emphasis"/>
          <w:highlight w:val="cyan"/>
        </w:rPr>
        <w:t>grow</w:t>
      </w:r>
      <w:r w:rsidRPr="00BE08C3">
        <w:rPr>
          <w:highlight w:val="cyan"/>
          <w:u w:val="single"/>
        </w:rPr>
        <w:t xml:space="preserve"> and </w:t>
      </w:r>
      <w:r w:rsidRPr="00BE08C3">
        <w:rPr>
          <w:rStyle w:val="Emphasis"/>
          <w:highlight w:val="cyan"/>
        </w:rPr>
        <w:t>compete</w:t>
      </w:r>
      <w:r w:rsidRPr="00BE08C3">
        <w:rPr>
          <w:u w:val="single"/>
        </w:rPr>
        <w:t xml:space="preserve"> globally. </w:t>
      </w:r>
      <w:r w:rsidRPr="00BE08C3">
        <w:rPr>
          <w:highlight w:val="cyan"/>
          <w:u w:val="single"/>
        </w:rPr>
        <w:t>We appreciate</w:t>
      </w:r>
      <w:r w:rsidRPr="00BE08C3">
        <w:rPr>
          <w:u w:val="single"/>
        </w:rPr>
        <w:t xml:space="preserve"> the </w:t>
      </w:r>
      <w:r w:rsidRPr="00BE08C3">
        <w:rPr>
          <w:highlight w:val="cyan"/>
          <w:u w:val="single"/>
        </w:rPr>
        <w:t>recognition by Congress of</w:t>
      </w:r>
      <w:r w:rsidRPr="00BE08C3">
        <w:rPr>
          <w:u w:val="single"/>
        </w:rPr>
        <w:t xml:space="preserve"> the </w:t>
      </w:r>
      <w:r w:rsidRPr="00BE08C3">
        <w:rPr>
          <w:highlight w:val="cyan"/>
          <w:u w:val="single"/>
        </w:rPr>
        <w:t>need to</w:t>
      </w:r>
      <w:r w:rsidRPr="00BE08C3">
        <w:rPr>
          <w:u w:val="single"/>
        </w:rPr>
        <w:t xml:space="preserve"> </w:t>
      </w:r>
      <w:r w:rsidRPr="00BE08C3">
        <w:rPr>
          <w:highlight w:val="cyan"/>
          <w:u w:val="single"/>
        </w:rPr>
        <w:t>delay a vote on PIPA</w:t>
      </w:r>
      <w:r w:rsidRPr="00D60C53">
        <w:t xml:space="preserve"> and SOPA </w:t>
      </w:r>
      <w:r w:rsidRPr="00BE08C3">
        <w:rPr>
          <w:highlight w:val="cyan"/>
          <w:u w:val="single"/>
        </w:rPr>
        <w:t>to deliberate further</w:t>
      </w:r>
      <w:r w:rsidRPr="00D60C53">
        <w:t xml:space="preserve"> on the wide ranging implications of this legislation for the technology sector. The </w:t>
      </w:r>
      <w:r w:rsidRPr="00BE08C3">
        <w:rPr>
          <w:rStyle w:val="Emphasis"/>
          <w:highlight w:val="cyan"/>
        </w:rPr>
        <w:t>power</w:t>
      </w:r>
      <w:r w:rsidRPr="00BE08C3">
        <w:rPr>
          <w:rStyle w:val="StyleUnderline"/>
          <w:highlight w:val="cyan"/>
        </w:rPr>
        <w:t xml:space="preserve"> of </w:t>
      </w:r>
      <w:r w:rsidRPr="00BE08C3">
        <w:rPr>
          <w:rStyle w:val="StyleUnderline"/>
        </w:rPr>
        <w:t xml:space="preserve">the </w:t>
      </w:r>
      <w:r w:rsidRPr="00BE08C3">
        <w:rPr>
          <w:rStyle w:val="Emphasis"/>
          <w:highlight w:val="cyan"/>
        </w:rPr>
        <w:t>tech voice</w:t>
      </w:r>
      <w:r w:rsidRPr="00BE08C3">
        <w:rPr>
          <w:rStyle w:val="StyleUnderline"/>
          <w:highlight w:val="cyan"/>
        </w:rPr>
        <w:t xml:space="preserve"> has </w:t>
      </w:r>
      <w:r w:rsidRPr="00BE08C3">
        <w:rPr>
          <w:rStyle w:val="StyleUnderline"/>
        </w:rPr>
        <w:t xml:space="preserve">clearly </w:t>
      </w:r>
      <w:r w:rsidRPr="00BE08C3">
        <w:rPr>
          <w:rStyle w:val="StyleUnderline"/>
          <w:highlight w:val="cyan"/>
        </w:rPr>
        <w:t xml:space="preserve">been </w:t>
      </w:r>
      <w:r w:rsidRPr="00BE08C3">
        <w:rPr>
          <w:rStyle w:val="Emphasis"/>
          <w:highlight w:val="cyan"/>
        </w:rPr>
        <w:t>heard</w:t>
      </w:r>
      <w:r w:rsidRPr="00BE08C3">
        <w:rPr>
          <w:rStyle w:val="StyleUnderline"/>
          <w:highlight w:val="cyan"/>
        </w:rPr>
        <w:t>."</w:t>
      </w:r>
    </w:p>
    <w:p w14:paraId="17BE56E9" w14:textId="77777777" w:rsidR="00BA1A31" w:rsidRDefault="00BA1A31" w:rsidP="00BA1A31"/>
    <w:p w14:paraId="7C18F2E5" w14:textId="77777777" w:rsidR="00BA1A31" w:rsidRDefault="00BA1A31" w:rsidP="00BA1A31">
      <w:pPr>
        <w:pStyle w:val="Heading4"/>
      </w:pPr>
      <w:r>
        <w:t>Tech Industry relies on IPR.</w:t>
      </w:r>
    </w:p>
    <w:p w14:paraId="642B3B9E" w14:textId="77777777" w:rsidR="00BA1A31" w:rsidRPr="00D60C53" w:rsidRDefault="00BA1A31" w:rsidP="00BA1A31">
      <w:r w:rsidRPr="00FE5773">
        <w:rPr>
          <w:rFonts w:eastAsiaTheme="majorEastAsia" w:cstheme="majorBidi"/>
          <w:b/>
          <w:iCs/>
          <w:sz w:val="26"/>
        </w:rPr>
        <w:t>Kvamme’1</w:t>
      </w:r>
      <w:r>
        <w:t xml:space="preserve">[Floyd Kvamme; March 29; </w:t>
      </w:r>
      <w:r w:rsidRPr="000A2287">
        <w:t>Co-Chairman of President Bush’s President’s Council of Advisors on Science and Technology</w:t>
      </w:r>
      <w:r>
        <w:t>; House Financial Services, “</w:t>
      </w:r>
      <w:r w:rsidRPr="000A2287">
        <w:t>ESTIMONY ECONOMIC BENEFITS OF TAX CUT</w:t>
      </w:r>
      <w:r>
        <w:t>.”]</w:t>
      </w:r>
    </w:p>
    <w:p w14:paraId="699B02F9" w14:textId="77777777" w:rsidR="00BA1A31" w:rsidRDefault="00BA1A31" w:rsidP="00BA1A31">
      <w:pPr>
        <w:rPr>
          <w:u w:val="single"/>
        </w:rPr>
      </w:pPr>
      <w:r w:rsidRPr="00FE5773">
        <w:rPr>
          <w:u w:val="single"/>
        </w:rPr>
        <w:t xml:space="preserve">It is </w:t>
      </w:r>
      <w:r w:rsidRPr="00FE5773">
        <w:rPr>
          <w:rStyle w:val="Emphasis"/>
          <w:highlight w:val="cyan"/>
        </w:rPr>
        <w:t>important</w:t>
      </w:r>
      <w:r w:rsidRPr="00FE5773">
        <w:rPr>
          <w:highlight w:val="cyan"/>
          <w:u w:val="single"/>
        </w:rPr>
        <w:t xml:space="preserve"> to remember</w:t>
      </w:r>
      <w:r w:rsidRPr="00FE5773">
        <w:rPr>
          <w:u w:val="single"/>
        </w:rPr>
        <w:t xml:space="preserve"> that the </w:t>
      </w:r>
      <w:r w:rsidRPr="00FE5773">
        <w:rPr>
          <w:highlight w:val="cyan"/>
          <w:u w:val="single"/>
        </w:rPr>
        <w:t xml:space="preserve">American </w:t>
      </w:r>
      <w:r w:rsidRPr="00FE5773">
        <w:rPr>
          <w:rStyle w:val="Emphasis"/>
          <w:highlight w:val="cyan"/>
        </w:rPr>
        <w:t>high tech</w:t>
      </w:r>
      <w:r w:rsidRPr="00FE5773">
        <w:rPr>
          <w:highlight w:val="cyan"/>
          <w:u w:val="single"/>
        </w:rPr>
        <w:t xml:space="preserve"> industry leads</w:t>
      </w:r>
      <w:r w:rsidRPr="00FE5773">
        <w:rPr>
          <w:u w:val="single"/>
        </w:rPr>
        <w:t xml:space="preserve"> the </w:t>
      </w:r>
      <w:r w:rsidRPr="00FE5773">
        <w:rPr>
          <w:highlight w:val="cyan"/>
          <w:u w:val="single"/>
        </w:rPr>
        <w:t>world in</w:t>
      </w:r>
      <w:r w:rsidRPr="00FE5773">
        <w:rPr>
          <w:u w:val="single"/>
        </w:rPr>
        <w:t xml:space="preserve"> virtually </w:t>
      </w:r>
      <w:r w:rsidRPr="00FE5773">
        <w:rPr>
          <w:rStyle w:val="Emphasis"/>
          <w:highlight w:val="cyan"/>
        </w:rPr>
        <w:t>every</w:t>
      </w:r>
      <w:r w:rsidRPr="00FE5773">
        <w:rPr>
          <w:highlight w:val="cyan"/>
          <w:u w:val="single"/>
        </w:rPr>
        <w:t xml:space="preserve"> area</w:t>
      </w:r>
      <w:r w:rsidRPr="00BE08C3">
        <w:t xml:space="preserve"> of competence and produces nearly half of its revenue from export sales to the further benefit of the American economy. To my knowledge, there is no such thing as a high- growth regulated industry. Continued leadership for American companies could be threatened if regulations restrict the freedom of action that the industry has enjoyed to date. Other Issues of Importance: </w:t>
      </w:r>
      <w:r w:rsidRPr="00FE5773">
        <w:rPr>
          <w:rStyle w:val="Emphasis"/>
          <w:highlight w:val="cyan"/>
        </w:rPr>
        <w:t>Congress</w:t>
      </w:r>
      <w:r w:rsidRPr="00FE5773">
        <w:rPr>
          <w:u w:val="single"/>
        </w:rPr>
        <w:t xml:space="preserve"> will </w:t>
      </w:r>
      <w:r w:rsidRPr="00FE5773">
        <w:rPr>
          <w:highlight w:val="cyan"/>
          <w:u w:val="single"/>
        </w:rPr>
        <w:t xml:space="preserve">play a </w:t>
      </w:r>
      <w:r w:rsidRPr="00FE5773">
        <w:rPr>
          <w:rStyle w:val="Emphasis"/>
          <w:highlight w:val="cyan"/>
        </w:rPr>
        <w:t>key</w:t>
      </w:r>
      <w:r w:rsidRPr="00FE5773">
        <w:rPr>
          <w:highlight w:val="cyan"/>
          <w:u w:val="single"/>
        </w:rPr>
        <w:t xml:space="preserve"> role on many</w:t>
      </w:r>
      <w:r w:rsidRPr="00FE5773">
        <w:rPr>
          <w:u w:val="single"/>
        </w:rPr>
        <w:t xml:space="preserve"> other </w:t>
      </w:r>
      <w:r w:rsidRPr="00FE5773">
        <w:rPr>
          <w:rStyle w:val="Emphasis"/>
          <w:highlight w:val="cyan"/>
        </w:rPr>
        <w:t>issues</w:t>
      </w:r>
      <w:r w:rsidRPr="00FE5773">
        <w:rPr>
          <w:highlight w:val="cyan"/>
          <w:u w:val="single"/>
        </w:rPr>
        <w:t xml:space="preserve"> that</w:t>
      </w:r>
      <w:r w:rsidRPr="00FE5773">
        <w:rPr>
          <w:u w:val="single"/>
        </w:rPr>
        <w:t xml:space="preserve"> will </w:t>
      </w:r>
      <w:r w:rsidRPr="00FE5773">
        <w:rPr>
          <w:highlight w:val="cyan"/>
          <w:u w:val="single"/>
        </w:rPr>
        <w:t>affect</w:t>
      </w:r>
      <w:r w:rsidRPr="00FE5773">
        <w:rPr>
          <w:u w:val="single"/>
        </w:rPr>
        <w:t xml:space="preserve"> the </w:t>
      </w:r>
      <w:r w:rsidRPr="00FE5773">
        <w:rPr>
          <w:rStyle w:val="Emphasis"/>
          <w:highlight w:val="cyan"/>
        </w:rPr>
        <w:t>growth</w:t>
      </w:r>
      <w:r w:rsidRPr="00FE5773">
        <w:rPr>
          <w:highlight w:val="cyan"/>
          <w:u w:val="single"/>
        </w:rPr>
        <w:t xml:space="preserve"> of</w:t>
      </w:r>
      <w:r w:rsidRPr="00FE5773">
        <w:rPr>
          <w:u w:val="single"/>
        </w:rPr>
        <w:t xml:space="preserve"> the </w:t>
      </w:r>
      <w:r w:rsidRPr="00FE5773">
        <w:rPr>
          <w:rStyle w:val="Emphasis"/>
          <w:highlight w:val="cyan"/>
        </w:rPr>
        <w:t>high tech</w:t>
      </w:r>
      <w:r w:rsidRPr="00FE5773">
        <w:rPr>
          <w:u w:val="single"/>
        </w:rPr>
        <w:t xml:space="preserve"> and biotech </w:t>
      </w:r>
      <w:r w:rsidRPr="00FE5773">
        <w:rPr>
          <w:highlight w:val="cyan"/>
          <w:u w:val="single"/>
        </w:rPr>
        <w:t>sectors</w:t>
      </w:r>
      <w:r w:rsidRPr="00BE08C3">
        <w:t xml:space="preserve"> and the expansion of our economy. In order to assure that these sectors are financially healthy and have adequate access to capital, I would urge Congress to pursue pro- growth policies in the following areas: -Free trade: open and fair access to foreign markets is critical to the success and growth of these sectors. As just mentioned, the average annual export sales as a percentage of ,revenue for a typical venture-backed company grows from zero to 43 percent in the early years of the company's life. In order to expand these overseas opportunities for growth, our industry strongly supports extending Trade Promotion Authority to President Bush. -Efficient stock markets: secure, flexible and efficient stock markets are essential for high growth, venture-backed companies to grow to the next level after the venture capitalist exits his or her investment in the company. -</w:t>
      </w:r>
      <w:r w:rsidRPr="00FE5773">
        <w:rPr>
          <w:rStyle w:val="Emphasis"/>
          <w:highlight w:val="cyan"/>
        </w:rPr>
        <w:t>Effective</w:t>
      </w:r>
      <w:r w:rsidRPr="00FE5773">
        <w:rPr>
          <w:highlight w:val="cyan"/>
          <w:u w:val="single"/>
        </w:rPr>
        <w:t xml:space="preserve"> patent and copyright protection</w:t>
      </w:r>
      <w:r w:rsidRPr="00FE5773">
        <w:rPr>
          <w:u w:val="single"/>
        </w:rPr>
        <w:t xml:space="preserve">: </w:t>
      </w:r>
      <w:r w:rsidRPr="00FE5773">
        <w:rPr>
          <w:rStyle w:val="Emphasis"/>
          <w:highlight w:val="cyan"/>
        </w:rPr>
        <w:t>i</w:t>
      </w:r>
      <w:r w:rsidRPr="00FE5773">
        <w:rPr>
          <w:u w:val="single"/>
        </w:rPr>
        <w:t xml:space="preserve">ntellectual </w:t>
      </w:r>
      <w:r w:rsidRPr="00FE5773">
        <w:rPr>
          <w:rStyle w:val="Emphasis"/>
          <w:highlight w:val="cyan"/>
        </w:rPr>
        <w:t>p</w:t>
      </w:r>
      <w:r w:rsidRPr="00FE5773">
        <w:rPr>
          <w:u w:val="single"/>
        </w:rPr>
        <w:t xml:space="preserve">roperty </w:t>
      </w:r>
      <w:r w:rsidRPr="00FE5773">
        <w:rPr>
          <w:highlight w:val="cyan"/>
          <w:u w:val="single"/>
        </w:rPr>
        <w:t>is</w:t>
      </w:r>
      <w:r w:rsidRPr="00FE5773">
        <w:rPr>
          <w:u w:val="single"/>
        </w:rPr>
        <w:t xml:space="preserve"> the </w:t>
      </w:r>
      <w:r w:rsidRPr="00FE5773">
        <w:rPr>
          <w:rStyle w:val="Emphasis"/>
          <w:highlight w:val="cyan"/>
        </w:rPr>
        <w:t>lifeblood</w:t>
      </w:r>
      <w:r w:rsidRPr="00FE5773">
        <w:rPr>
          <w:highlight w:val="cyan"/>
          <w:u w:val="single"/>
        </w:rPr>
        <w:t xml:space="preserve"> of </w:t>
      </w:r>
      <w:r w:rsidRPr="00FE5773">
        <w:rPr>
          <w:u w:val="single"/>
        </w:rPr>
        <w:t xml:space="preserve">venture- backed </w:t>
      </w:r>
      <w:r w:rsidRPr="00FE5773">
        <w:rPr>
          <w:highlight w:val="cyan"/>
          <w:u w:val="single"/>
        </w:rPr>
        <w:t>high tech</w:t>
      </w:r>
      <w:r w:rsidRPr="00FE5773">
        <w:rPr>
          <w:u w:val="single"/>
        </w:rPr>
        <w:t xml:space="preserve"> and biotech </w:t>
      </w:r>
      <w:r w:rsidRPr="00FE5773">
        <w:rPr>
          <w:highlight w:val="cyan"/>
          <w:u w:val="single"/>
        </w:rPr>
        <w:t>firms</w:t>
      </w:r>
      <w:r w:rsidRPr="00FE5773">
        <w:rPr>
          <w:u w:val="single"/>
        </w:rPr>
        <w:t>.</w:t>
      </w:r>
      <w:r w:rsidRPr="00BE08C3">
        <w:t xml:space="preserve"> </w:t>
      </w:r>
      <w:r w:rsidRPr="00FE5773">
        <w:rPr>
          <w:rStyle w:val="Emphasis"/>
          <w:highlight w:val="cyan"/>
        </w:rPr>
        <w:t>Secure</w:t>
      </w:r>
      <w:r w:rsidRPr="00FE5773">
        <w:rPr>
          <w:highlight w:val="cyan"/>
          <w:u w:val="single"/>
        </w:rPr>
        <w:t xml:space="preserve"> protection of </w:t>
      </w:r>
      <w:r w:rsidRPr="00FE5773">
        <w:rPr>
          <w:rStyle w:val="Emphasis"/>
          <w:highlight w:val="cyan"/>
        </w:rPr>
        <w:t>IP</w:t>
      </w:r>
      <w:r w:rsidRPr="00FE5773">
        <w:rPr>
          <w:highlight w:val="cyan"/>
          <w:u w:val="single"/>
        </w:rPr>
        <w:t xml:space="preserve"> rights is </w:t>
      </w:r>
      <w:r w:rsidRPr="00FE5773">
        <w:rPr>
          <w:rStyle w:val="Emphasis"/>
          <w:highlight w:val="cyan"/>
        </w:rPr>
        <w:t>prerequisite</w:t>
      </w:r>
      <w:r w:rsidRPr="00FE5773">
        <w:rPr>
          <w:highlight w:val="cyan"/>
          <w:u w:val="single"/>
        </w:rPr>
        <w:t xml:space="preserve"> for investment</w:t>
      </w:r>
      <w:r w:rsidRPr="00FE5773">
        <w:rPr>
          <w:u w:val="single"/>
        </w:rPr>
        <w:t xml:space="preserve"> in a start-up. </w:t>
      </w:r>
      <w:r w:rsidRPr="00FE5773">
        <w:rPr>
          <w:highlight w:val="cyan"/>
          <w:u w:val="single"/>
        </w:rPr>
        <w:t>Assuring</w:t>
      </w:r>
      <w:r w:rsidRPr="00FE5773">
        <w:rPr>
          <w:u w:val="single"/>
        </w:rPr>
        <w:t xml:space="preserve"> an </w:t>
      </w:r>
      <w:r w:rsidRPr="00FE5773">
        <w:rPr>
          <w:rStyle w:val="Emphasis"/>
          <w:highlight w:val="cyan"/>
        </w:rPr>
        <w:t>efficient</w:t>
      </w:r>
      <w:r w:rsidRPr="00FE5773">
        <w:rPr>
          <w:u w:val="single"/>
        </w:rPr>
        <w:t xml:space="preserve"> and equitable </w:t>
      </w:r>
      <w:r w:rsidRPr="00FE5773">
        <w:rPr>
          <w:rStyle w:val="Emphasis"/>
          <w:highlight w:val="cyan"/>
        </w:rPr>
        <w:t>patent</w:t>
      </w:r>
      <w:r w:rsidRPr="00FE5773">
        <w:rPr>
          <w:u w:val="single"/>
        </w:rPr>
        <w:t xml:space="preserve"> and copyright processing </w:t>
      </w:r>
      <w:r w:rsidRPr="00FE5773">
        <w:rPr>
          <w:rStyle w:val="Emphasis"/>
          <w:highlight w:val="cyan"/>
        </w:rPr>
        <w:t>system</w:t>
      </w:r>
      <w:r w:rsidRPr="00FE5773">
        <w:rPr>
          <w:highlight w:val="cyan"/>
          <w:u w:val="single"/>
        </w:rPr>
        <w:t xml:space="preserve"> is a </w:t>
      </w:r>
      <w:r w:rsidRPr="00FE5773">
        <w:rPr>
          <w:rStyle w:val="Emphasis"/>
          <w:highlight w:val="cyan"/>
        </w:rPr>
        <w:t>priority</w:t>
      </w:r>
      <w:r w:rsidRPr="00FE5773">
        <w:rPr>
          <w:highlight w:val="cyan"/>
          <w:u w:val="single"/>
        </w:rPr>
        <w:t>.</w:t>
      </w:r>
    </w:p>
    <w:p w14:paraId="7ACDFDD8" w14:textId="24277E5F" w:rsidR="00BA1A31" w:rsidRDefault="00E030C1" w:rsidP="00E030C1">
      <w:pPr>
        <w:pStyle w:val="Heading3"/>
      </w:pPr>
      <w:r>
        <w:t>Link---AT: Big Tech doesn’t Change Their Minds</w:t>
      </w:r>
    </w:p>
    <w:p w14:paraId="030FBEF8" w14:textId="77777777" w:rsidR="00E030C1" w:rsidRPr="00E030C1" w:rsidRDefault="00E030C1" w:rsidP="00E030C1"/>
    <w:p w14:paraId="43E1F5FF" w14:textId="77777777" w:rsidR="00E030C1" w:rsidRPr="00DE6E25" w:rsidRDefault="00E030C1" w:rsidP="00E030C1">
      <w:pPr>
        <w:pStyle w:val="Heading4"/>
      </w:pPr>
      <w:r>
        <w:t>Big Tech could back Trump</w:t>
      </w:r>
    </w:p>
    <w:p w14:paraId="4EA709C2" w14:textId="77777777" w:rsidR="00E030C1" w:rsidRPr="00D03668" w:rsidRDefault="00E030C1" w:rsidP="00E030C1">
      <w:r w:rsidRPr="00DE6E25">
        <w:rPr>
          <w:rFonts w:eastAsiaTheme="majorEastAsia" w:cstheme="majorBidi"/>
          <w:b/>
          <w:iCs/>
          <w:sz w:val="26"/>
        </w:rPr>
        <w:t>Gray’20</w:t>
      </w:r>
      <w:r>
        <w:t xml:space="preserve">[Lucy Anne Gray; November 2; </w:t>
      </w:r>
      <w:r w:rsidRPr="00DE6E25">
        <w:t>Head of Audience and Voices Editor</w:t>
      </w:r>
      <w:r>
        <w:t>; The Independent, “</w:t>
      </w:r>
      <w:r w:rsidRPr="00DE6E25">
        <w:t>In an unclear election Trump's Big Tech foes could hand him a second term</w:t>
      </w:r>
      <w:r>
        <w:t>,” Lexis Nexis]</w:t>
      </w:r>
    </w:p>
    <w:p w14:paraId="792E344F" w14:textId="77777777" w:rsidR="00E030C1" w:rsidRDefault="00E030C1" w:rsidP="00E030C1">
      <w:r>
        <w:t xml:space="preserve">Professor Srinivasan says there is </w:t>
      </w:r>
      <w:r w:rsidRPr="00665875">
        <w:rPr>
          <w:rStyle w:val="Emphasis"/>
          <w:highlight w:val="cyan"/>
        </w:rPr>
        <w:t>no</w:t>
      </w:r>
      <w:r w:rsidRPr="00314B97">
        <w:rPr>
          <w:rStyle w:val="StyleUnderline"/>
          <w:highlight w:val="cyan"/>
        </w:rPr>
        <w:t xml:space="preserve"> evidence</w:t>
      </w:r>
      <w:r>
        <w:t xml:space="preserve"> for this claim, and goes so far as to say he thinks a decision was made some time ago "</w:t>
      </w:r>
      <w:r w:rsidRPr="00314B97">
        <w:rPr>
          <w:rStyle w:val="StyleUnderline"/>
          <w:highlight w:val="cyan"/>
        </w:rPr>
        <w:t>where</w:t>
      </w:r>
      <w:r w:rsidRPr="00314B97">
        <w:rPr>
          <w:rStyle w:val="StyleUnderline"/>
        </w:rPr>
        <w:t xml:space="preserve"> there was a recognition by </w:t>
      </w:r>
      <w:r w:rsidRPr="00665875">
        <w:rPr>
          <w:rStyle w:val="Emphasis"/>
          <w:highlight w:val="cyan"/>
        </w:rPr>
        <w:t>Trump</w:t>
      </w:r>
      <w:r w:rsidRPr="00314B97">
        <w:rPr>
          <w:rStyle w:val="StyleUnderline"/>
        </w:rPr>
        <w:t xml:space="preserve"> and his supporters or his maybe his advisors that </w:t>
      </w:r>
      <w:r w:rsidRPr="00314B97">
        <w:rPr>
          <w:rStyle w:val="StyleUnderline"/>
          <w:highlight w:val="cyan"/>
        </w:rPr>
        <w:t>set</w:t>
      </w:r>
      <w:r w:rsidRPr="00314B97">
        <w:rPr>
          <w:rStyle w:val="StyleUnderline"/>
        </w:rPr>
        <w:t xml:space="preserve">ting </w:t>
      </w:r>
      <w:r w:rsidRPr="00314B97">
        <w:rPr>
          <w:rStyle w:val="StyleUnderline"/>
          <w:highlight w:val="cyan"/>
        </w:rPr>
        <w:t>up</w:t>
      </w:r>
      <w:r w:rsidRPr="00314B97">
        <w:rPr>
          <w:rStyle w:val="StyleUnderline"/>
        </w:rPr>
        <w:t xml:space="preserve"> some sort of rhetorical war or </w:t>
      </w:r>
      <w:r w:rsidRPr="00665875">
        <w:rPr>
          <w:rStyle w:val="Emphasis"/>
          <w:highlight w:val="cyan"/>
        </w:rPr>
        <w:t>conflict</w:t>
      </w:r>
      <w:r w:rsidRPr="00314B97">
        <w:rPr>
          <w:rStyle w:val="StyleUnderline"/>
          <w:highlight w:val="cyan"/>
        </w:rPr>
        <w:t xml:space="preserve"> with </w:t>
      </w:r>
      <w:r w:rsidRPr="00665875">
        <w:rPr>
          <w:rStyle w:val="Emphasis"/>
          <w:highlight w:val="cyan"/>
        </w:rPr>
        <w:t>Big Tech</w:t>
      </w:r>
      <w:r w:rsidRPr="00314B97">
        <w:rPr>
          <w:rStyle w:val="StyleUnderline"/>
        </w:rPr>
        <w:t xml:space="preserve"> companies, especially </w:t>
      </w:r>
      <w:r w:rsidRPr="00665875">
        <w:rPr>
          <w:rStyle w:val="Emphasis"/>
          <w:highlight w:val="cyan"/>
        </w:rPr>
        <w:t>Google</w:t>
      </w:r>
      <w:r w:rsidRPr="00314B97">
        <w:rPr>
          <w:rStyle w:val="StyleUnderline"/>
        </w:rPr>
        <w:t xml:space="preserve">, </w:t>
      </w:r>
      <w:r w:rsidRPr="00314B97">
        <w:rPr>
          <w:rStyle w:val="StyleUnderline"/>
          <w:highlight w:val="cyan"/>
        </w:rPr>
        <w:t xml:space="preserve">might work to support </w:t>
      </w:r>
      <w:r w:rsidRPr="00665875">
        <w:rPr>
          <w:rStyle w:val="Emphasis"/>
          <w:highlight w:val="cyan"/>
        </w:rPr>
        <w:t>Trump</w:t>
      </w:r>
      <w:r w:rsidRPr="00665875">
        <w:rPr>
          <w:rStyle w:val="Emphasis"/>
        </w:rPr>
        <w:t>'s</w:t>
      </w:r>
      <w:r>
        <w:t xml:space="preserve"> political interests, as a so called populist outsider, out of the elites' world, which we know in many in many senses is not true -but it's working. It might work as a political strategy."</w:t>
      </w:r>
    </w:p>
    <w:p w14:paraId="7C99BCEC" w14:textId="77777777" w:rsidR="00E030C1" w:rsidRDefault="00E030C1" w:rsidP="00E030C1">
      <w:r>
        <w:t>By doing this, Trump and his administration set up a safety net for someone to blame -"a mechanism by which the public will be even further disoriented."</w:t>
      </w:r>
    </w:p>
    <w:p w14:paraId="30F19E19" w14:textId="77777777" w:rsidR="00E030C1" w:rsidRPr="00314B97" w:rsidRDefault="00E030C1" w:rsidP="00E030C1">
      <w:pPr>
        <w:rPr>
          <w:rStyle w:val="StyleUnderline"/>
        </w:rPr>
      </w:pPr>
      <w:r>
        <w:t xml:space="preserve">This is not to say that Google has no threat to democracy -but does </w:t>
      </w:r>
      <w:r w:rsidRPr="00314B97">
        <w:rPr>
          <w:rStyle w:val="StyleUnderline"/>
          <w:highlight w:val="cyan"/>
        </w:rPr>
        <w:t xml:space="preserve">show how politicians can </w:t>
      </w:r>
      <w:r w:rsidRPr="00665875">
        <w:rPr>
          <w:rStyle w:val="Emphasis"/>
          <w:highlight w:val="cyan"/>
        </w:rPr>
        <w:t>manipulate</w:t>
      </w:r>
      <w:r w:rsidRPr="00314B97">
        <w:rPr>
          <w:rStyle w:val="StyleUnderline"/>
        </w:rPr>
        <w:t xml:space="preserve"> </w:t>
      </w:r>
      <w:r w:rsidRPr="00314B97">
        <w:rPr>
          <w:rStyle w:val="StyleUnderline"/>
          <w:highlight w:val="cyan"/>
        </w:rPr>
        <w:t xml:space="preserve">our lack of </w:t>
      </w:r>
      <w:r w:rsidRPr="00665875">
        <w:rPr>
          <w:rStyle w:val="Emphasis"/>
          <w:highlight w:val="cyan"/>
        </w:rPr>
        <w:t>knowledge</w:t>
      </w:r>
      <w:r w:rsidRPr="00314B97">
        <w:rPr>
          <w:rStyle w:val="StyleUnderline"/>
        </w:rPr>
        <w:t xml:space="preserve"> of how it works, and wariness of Big Tech, </w:t>
      </w:r>
      <w:r w:rsidRPr="00314B97">
        <w:rPr>
          <w:rStyle w:val="StyleUnderline"/>
          <w:highlight w:val="cyan"/>
        </w:rPr>
        <w:t>to form</w:t>
      </w:r>
      <w:r w:rsidRPr="00314B97">
        <w:rPr>
          <w:rStyle w:val="StyleUnderline"/>
        </w:rPr>
        <w:t xml:space="preserve"> their own </w:t>
      </w:r>
      <w:r w:rsidRPr="00665875">
        <w:rPr>
          <w:rStyle w:val="Emphasis"/>
          <w:highlight w:val="cyan"/>
        </w:rPr>
        <w:t>narratives</w:t>
      </w:r>
      <w:r w:rsidRPr="00314B97">
        <w:rPr>
          <w:rStyle w:val="StyleUnderline"/>
        </w:rPr>
        <w:t>.</w:t>
      </w:r>
    </w:p>
    <w:p w14:paraId="404B025E" w14:textId="77777777" w:rsidR="00E030C1" w:rsidRDefault="00E030C1" w:rsidP="00E030C1">
      <w:r>
        <w:t>What will happen in the event of an unclear result?</w:t>
      </w:r>
    </w:p>
    <w:p w14:paraId="18A6AF76" w14:textId="77777777" w:rsidR="00E030C1" w:rsidRDefault="00E030C1" w:rsidP="00E030C1">
      <w:r>
        <w:t xml:space="preserve">The 2020 election is seeing huge numbers of mail-in votes due to Covid-19, meaning the </w:t>
      </w:r>
      <w:r w:rsidRPr="00314B97">
        <w:rPr>
          <w:rStyle w:val="StyleUnderline"/>
          <w:highlight w:val="cyan"/>
        </w:rPr>
        <w:t>results of some</w:t>
      </w:r>
      <w:r w:rsidRPr="00314B97">
        <w:rPr>
          <w:rStyle w:val="StyleUnderline"/>
        </w:rPr>
        <w:t xml:space="preserve"> </w:t>
      </w:r>
      <w:r w:rsidRPr="00665875">
        <w:rPr>
          <w:rStyle w:val="Emphasis"/>
          <w:highlight w:val="cyan"/>
        </w:rPr>
        <w:t>races</w:t>
      </w:r>
      <w:r w:rsidRPr="00314B97">
        <w:rPr>
          <w:rStyle w:val="StyleUnderline"/>
          <w:highlight w:val="cyan"/>
        </w:rPr>
        <w:t xml:space="preserve"> will</w:t>
      </w:r>
      <w:r w:rsidRPr="00314B97">
        <w:rPr>
          <w:rStyle w:val="StyleUnderline"/>
        </w:rPr>
        <w:t xml:space="preserve"> almost certainly </w:t>
      </w:r>
      <w:r w:rsidRPr="00665875">
        <w:rPr>
          <w:rStyle w:val="Emphasis"/>
          <w:highlight w:val="cyan"/>
        </w:rPr>
        <w:t>not be clear</w:t>
      </w:r>
      <w:r w:rsidRPr="00314B97">
        <w:rPr>
          <w:rStyle w:val="StyleUnderline"/>
          <w:highlight w:val="cyan"/>
        </w:rPr>
        <w:t xml:space="preserve"> on election night</w:t>
      </w:r>
      <w:r w:rsidRPr="00314B97">
        <w:rPr>
          <w:rStyle w:val="StyleUnderline"/>
        </w:rPr>
        <w:t>,</w:t>
      </w:r>
      <w:r>
        <w:t xml:space="preserve"> or even for the days following it.</w:t>
      </w:r>
    </w:p>
    <w:p w14:paraId="4DA5F724" w14:textId="77777777" w:rsidR="00E030C1" w:rsidRPr="00665875" w:rsidRDefault="00E030C1" w:rsidP="00E030C1">
      <w:pPr>
        <w:rPr>
          <w:rStyle w:val="StyleUnderline"/>
        </w:rPr>
      </w:pPr>
      <w:r>
        <w:t xml:space="preserve">"During that period of uncertainty, </w:t>
      </w:r>
      <w:r w:rsidRPr="00314B97">
        <w:rPr>
          <w:rStyle w:val="StyleUnderline"/>
          <w:highlight w:val="cyan"/>
        </w:rPr>
        <w:t xml:space="preserve">people will be </w:t>
      </w:r>
      <w:r w:rsidRPr="00665875">
        <w:rPr>
          <w:rStyle w:val="Emphasis"/>
          <w:highlight w:val="cyan"/>
        </w:rPr>
        <w:t>vulnerable</w:t>
      </w:r>
      <w:r w:rsidRPr="00314B97">
        <w:rPr>
          <w:rStyle w:val="StyleUnderline"/>
          <w:highlight w:val="cyan"/>
        </w:rPr>
        <w:t xml:space="preserve"> to</w:t>
      </w:r>
      <w:r w:rsidRPr="00314B97">
        <w:rPr>
          <w:rStyle w:val="StyleUnderline"/>
        </w:rPr>
        <w:t xml:space="preserve"> the spread of rumors, misinformation, and </w:t>
      </w:r>
      <w:r w:rsidRPr="00314B97">
        <w:rPr>
          <w:rStyle w:val="StyleUnderline"/>
          <w:highlight w:val="cyan"/>
        </w:rPr>
        <w:t xml:space="preserve">politically-motivated </w:t>
      </w:r>
      <w:r w:rsidRPr="00665875">
        <w:rPr>
          <w:rStyle w:val="Emphasis"/>
          <w:highlight w:val="cyan"/>
        </w:rPr>
        <w:t>disinformation</w:t>
      </w:r>
      <w:r w:rsidRPr="00314B97">
        <w:rPr>
          <w:rStyle w:val="StyleUnderline"/>
        </w:rPr>
        <w:t xml:space="preserve">," Professor Starbird warns. "Disinformation </w:t>
      </w:r>
      <w:r w:rsidRPr="00314B97">
        <w:rPr>
          <w:rStyle w:val="StyleUnderline"/>
          <w:highlight w:val="cyan"/>
        </w:rPr>
        <w:t>could come from</w:t>
      </w:r>
      <w:r w:rsidRPr="00314B97">
        <w:rPr>
          <w:rStyle w:val="StyleUnderline"/>
        </w:rPr>
        <w:t xml:space="preserve"> </w:t>
      </w:r>
      <w:r w:rsidRPr="00665875">
        <w:rPr>
          <w:rStyle w:val="Emphasis"/>
          <w:highlight w:val="cyan"/>
        </w:rPr>
        <w:t>domestic actors</w:t>
      </w:r>
      <w:r>
        <w:t xml:space="preserve"> (trying </w:t>
      </w:r>
      <w:r w:rsidRPr="00665875">
        <w:rPr>
          <w:rStyle w:val="StyleUnderline"/>
          <w:highlight w:val="cyan"/>
        </w:rPr>
        <w:t xml:space="preserve">to gain </w:t>
      </w:r>
      <w:r w:rsidRPr="00665875">
        <w:rPr>
          <w:rStyle w:val="Emphasis"/>
          <w:highlight w:val="cyan"/>
        </w:rPr>
        <w:t>advantage</w:t>
      </w:r>
      <w:r w:rsidRPr="00665875">
        <w:rPr>
          <w:rStyle w:val="StyleUnderline"/>
          <w:highlight w:val="cyan"/>
        </w:rPr>
        <w:t xml:space="preserve"> for</w:t>
      </w:r>
      <w:r w:rsidRPr="00665875">
        <w:rPr>
          <w:rStyle w:val="StyleUnderline"/>
        </w:rPr>
        <w:t xml:space="preserve"> their </w:t>
      </w:r>
      <w:r w:rsidRPr="00665875">
        <w:rPr>
          <w:rStyle w:val="Emphasis"/>
          <w:highlight w:val="cyan"/>
        </w:rPr>
        <w:t>preferred</w:t>
      </w:r>
      <w:r w:rsidRPr="00665875">
        <w:rPr>
          <w:rStyle w:val="StyleUnderline"/>
          <w:highlight w:val="cyan"/>
        </w:rPr>
        <w:t xml:space="preserve"> candidate</w:t>
      </w:r>
      <w:r>
        <w:t>) or foreign actors (trying to inflict damage to democracy by reducing our trust in the election process)." She also warns that an unclear result could lead to widespread misleading narratives about voter fraud</w:t>
      </w:r>
      <w:r w:rsidRPr="00665875">
        <w:rPr>
          <w:rStyle w:val="StyleUnderline"/>
        </w:rPr>
        <w:t xml:space="preserve">, </w:t>
      </w:r>
      <w:r w:rsidRPr="00665875">
        <w:rPr>
          <w:rStyle w:val="StyleUnderline"/>
          <w:highlight w:val="cyan"/>
        </w:rPr>
        <w:t>particularly on social media</w:t>
      </w:r>
      <w:r w:rsidRPr="00665875">
        <w:rPr>
          <w:rStyle w:val="StyleUnderline"/>
        </w:rPr>
        <w:t>.</w:t>
      </w:r>
    </w:p>
    <w:p w14:paraId="7306FF89" w14:textId="77777777" w:rsidR="00E030C1" w:rsidRDefault="00E030C1" w:rsidP="00E030C1">
      <w:r>
        <w:t>Combine this with Donald Trump's continued attacks on polls, reliable media outlets, and virtually anyone that stands in his way, we have a potential democratic danger ahead of us. "There is no question in my mind that if you combine the ambiguity and distress of the pandemic, in the mailing process, and the ambiguity and distrust that I would say has been pushed forward by the President's statements and lack of assurances that he will support a democratic outcome, or a lack of clarity even around what that looks like, we're setting ourselves up for a huge mess along the lines that we have not seen before -even including 2016," Professor Srinivasan warns.</w:t>
      </w:r>
    </w:p>
    <w:p w14:paraId="6E861457" w14:textId="77777777" w:rsidR="00E030C1" w:rsidRDefault="00E030C1" w:rsidP="00E030C1">
      <w:r w:rsidRPr="00665875">
        <w:rPr>
          <w:rStyle w:val="StyleUnderline"/>
          <w:highlight w:val="cyan"/>
        </w:rPr>
        <w:t>Although Big Tech</w:t>
      </w:r>
      <w:r w:rsidRPr="00665875">
        <w:rPr>
          <w:rStyle w:val="StyleUnderline"/>
        </w:rPr>
        <w:t xml:space="preserve"> companies </w:t>
      </w:r>
      <w:r w:rsidRPr="00665875">
        <w:rPr>
          <w:rStyle w:val="StyleUnderline"/>
          <w:highlight w:val="cyan"/>
        </w:rPr>
        <w:t>have taken</w:t>
      </w:r>
      <w:r w:rsidRPr="00665875">
        <w:rPr>
          <w:rStyle w:val="StyleUnderline"/>
        </w:rPr>
        <w:t xml:space="preserve"> some </w:t>
      </w:r>
      <w:r w:rsidRPr="00665875">
        <w:rPr>
          <w:rStyle w:val="Emphasis"/>
          <w:highlight w:val="cyan"/>
        </w:rPr>
        <w:t>steps</w:t>
      </w:r>
      <w:r w:rsidRPr="00665875">
        <w:rPr>
          <w:rStyle w:val="StyleUnderline"/>
          <w:highlight w:val="cyan"/>
        </w:rPr>
        <w:t xml:space="preserve"> to control </w:t>
      </w:r>
      <w:r w:rsidRPr="00665875">
        <w:rPr>
          <w:rStyle w:val="Emphasis"/>
          <w:highlight w:val="cyan"/>
        </w:rPr>
        <w:t>misinfo</w:t>
      </w:r>
      <w:r w:rsidRPr="00665875">
        <w:rPr>
          <w:rStyle w:val="StyleUnderline"/>
        </w:rPr>
        <w:t>rmation</w:t>
      </w:r>
      <w:r>
        <w:t xml:space="preserve"> -for example Twitter highlighting misleading tweets, Facebook clamping down on political ads, congressional hearings for Big Tech -</w:t>
      </w:r>
      <w:r w:rsidRPr="00665875">
        <w:rPr>
          <w:rStyle w:val="StyleUnderline"/>
        </w:rPr>
        <w:t xml:space="preserve">there </w:t>
      </w:r>
      <w:r w:rsidRPr="00665875">
        <w:rPr>
          <w:rStyle w:val="StyleUnderline"/>
          <w:highlight w:val="cyan"/>
        </w:rPr>
        <w:t>has bene little</w:t>
      </w:r>
      <w:r w:rsidRPr="00665875">
        <w:rPr>
          <w:rStyle w:val="StyleUnderline"/>
        </w:rPr>
        <w:t xml:space="preserve"> fundamental </w:t>
      </w:r>
      <w:r w:rsidRPr="00665875">
        <w:rPr>
          <w:rStyle w:val="Emphasis"/>
          <w:highlight w:val="cyan"/>
        </w:rPr>
        <w:t>change</w:t>
      </w:r>
      <w:r w:rsidRPr="00665875">
        <w:rPr>
          <w:rStyle w:val="StyleUnderline"/>
          <w:highlight w:val="cyan"/>
        </w:rPr>
        <w:t xml:space="preserve"> in</w:t>
      </w:r>
      <w:r w:rsidRPr="00665875">
        <w:rPr>
          <w:rStyle w:val="StyleUnderline"/>
        </w:rPr>
        <w:t xml:space="preserve"> how they work in terms of </w:t>
      </w:r>
      <w:r w:rsidRPr="00665875">
        <w:rPr>
          <w:rStyle w:val="Emphasis"/>
          <w:highlight w:val="cyan"/>
        </w:rPr>
        <w:t>political transparency</w:t>
      </w:r>
      <w:r w:rsidRPr="00665875">
        <w:rPr>
          <w:rStyle w:val="StyleUnderline"/>
        </w:rPr>
        <w:t xml:space="preserve"> and accountability.</w:t>
      </w:r>
    </w:p>
    <w:p w14:paraId="28C74B43" w14:textId="77777777" w:rsidR="00E030C1" w:rsidRDefault="00E030C1" w:rsidP="00E030C1"/>
    <w:p w14:paraId="009F1459" w14:textId="77777777" w:rsidR="00E030C1" w:rsidRDefault="00E030C1" w:rsidP="00E030C1">
      <w:pPr>
        <w:pStyle w:val="Heading4"/>
      </w:pPr>
      <w:r>
        <w:t>Biden’s Policies are making Big Tech rethink backing him.</w:t>
      </w:r>
    </w:p>
    <w:p w14:paraId="71DC46FD" w14:textId="77777777" w:rsidR="00E030C1" w:rsidRDefault="00E030C1" w:rsidP="00E030C1">
      <w:r w:rsidRPr="00DE6E25">
        <w:rPr>
          <w:rFonts w:eastAsiaTheme="majorEastAsia" w:cstheme="majorBidi"/>
          <w:b/>
          <w:iCs/>
          <w:sz w:val="26"/>
        </w:rPr>
        <w:t>Chafkin ‘5-31</w:t>
      </w:r>
      <w:r>
        <w:t>[Max Chafkin; May 31; Bloomberg, “</w:t>
      </w:r>
      <w:r w:rsidRPr="00DE6E25">
        <w:t>Trump’s Silicon Valley Supporters Are All In This Time</w:t>
      </w:r>
      <w:r>
        <w:t xml:space="preserve">,” </w:t>
      </w:r>
      <w:r w:rsidRPr="00DE6E25">
        <w:t>https://www.bloomberg.com/news/newsletters/2024-05-31/trump-conviction-doesn-t-matter-to-elon-musk-david-sacks-tech-backers</w:t>
      </w:r>
      <w:r>
        <w:t>]</w:t>
      </w:r>
    </w:p>
    <w:p w14:paraId="2A9C3BA4" w14:textId="77777777" w:rsidR="00E030C1" w:rsidRPr="00506107" w:rsidRDefault="00E030C1" w:rsidP="00E030C1">
      <w:pPr>
        <w:rPr>
          <w:rStyle w:val="StyleUnderline"/>
        </w:rPr>
      </w:pPr>
      <w:r w:rsidRPr="00506107">
        <w:rPr>
          <w:sz w:val="16"/>
        </w:rPr>
        <w:t xml:space="preserve">As the world knows, former president and current candidate Donald </w:t>
      </w:r>
      <w:r w:rsidRPr="00506107">
        <w:rPr>
          <w:rStyle w:val="Emphasis"/>
          <w:highlight w:val="cyan"/>
        </w:rPr>
        <w:t>Trump</w:t>
      </w:r>
      <w:r w:rsidRPr="00506107">
        <w:rPr>
          <w:rStyle w:val="StyleUnderline"/>
          <w:highlight w:val="cyan"/>
        </w:rPr>
        <w:t xml:space="preserve"> is</w:t>
      </w:r>
      <w:r w:rsidRPr="00506107">
        <w:rPr>
          <w:rStyle w:val="StyleUnderline"/>
        </w:rPr>
        <w:t xml:space="preserve"> now a </w:t>
      </w:r>
      <w:r w:rsidRPr="00506107">
        <w:rPr>
          <w:rStyle w:val="Emphasis"/>
          <w:highlight w:val="cyan"/>
        </w:rPr>
        <w:t>convicted</w:t>
      </w:r>
      <w:r w:rsidRPr="00506107">
        <w:rPr>
          <w:rStyle w:val="StyleUnderline"/>
          <w:highlight w:val="cyan"/>
        </w:rPr>
        <w:t xml:space="preserve"> felon. But,</w:t>
      </w:r>
      <w:r w:rsidRPr="00506107">
        <w:rPr>
          <w:rStyle w:val="StyleUnderline"/>
        </w:rPr>
        <w:t xml:space="preserve"> as Max Chafkin writes, that </w:t>
      </w:r>
      <w:r w:rsidRPr="00506107">
        <w:rPr>
          <w:rStyle w:val="StyleUnderline"/>
          <w:highlight w:val="cyan"/>
        </w:rPr>
        <w:t xml:space="preserve">hasn’t </w:t>
      </w:r>
      <w:r w:rsidRPr="00506107">
        <w:rPr>
          <w:rStyle w:val="Emphasis"/>
          <w:highlight w:val="cyan"/>
        </w:rPr>
        <w:t>slowed</w:t>
      </w:r>
      <w:r w:rsidRPr="00506107">
        <w:rPr>
          <w:rStyle w:val="StyleUnderline"/>
        </w:rPr>
        <w:t xml:space="preserve"> the stream of </w:t>
      </w:r>
      <w:r w:rsidRPr="00506107">
        <w:rPr>
          <w:rStyle w:val="StyleUnderline"/>
          <w:highlight w:val="cyan"/>
        </w:rPr>
        <w:t xml:space="preserve">Trump support from </w:t>
      </w:r>
      <w:r w:rsidRPr="00506107">
        <w:rPr>
          <w:rStyle w:val="StyleUnderline"/>
        </w:rPr>
        <w:t xml:space="preserve">the </w:t>
      </w:r>
      <w:r w:rsidRPr="00506107">
        <w:rPr>
          <w:rStyle w:val="Emphasis"/>
          <w:highlight w:val="cyan"/>
        </w:rPr>
        <w:t>tech</w:t>
      </w:r>
      <w:r w:rsidRPr="00506107">
        <w:rPr>
          <w:rStyle w:val="StyleUnderline"/>
        </w:rPr>
        <w:t xml:space="preserve"> world. Plus: </w:t>
      </w:r>
      <w:r w:rsidRPr="00506107">
        <w:rPr>
          <w:rStyle w:val="StyleUnderline"/>
          <w:highlight w:val="cyan"/>
        </w:rPr>
        <w:t xml:space="preserve">Biden has </w:t>
      </w:r>
      <w:r w:rsidRPr="00506107">
        <w:rPr>
          <w:rStyle w:val="StyleUnderline"/>
        </w:rPr>
        <w:t xml:space="preserve">a </w:t>
      </w:r>
      <w:r w:rsidRPr="00506107">
        <w:rPr>
          <w:rStyle w:val="Emphasis"/>
          <w:highlight w:val="cyan"/>
        </w:rPr>
        <w:t>prices</w:t>
      </w:r>
      <w:r w:rsidRPr="00506107">
        <w:rPr>
          <w:rStyle w:val="StyleUnderline"/>
          <w:highlight w:val="cyan"/>
        </w:rPr>
        <w:t xml:space="preserve"> problem</w:t>
      </w:r>
    </w:p>
    <w:p w14:paraId="46A8DED1" w14:textId="77777777" w:rsidR="00E030C1" w:rsidRPr="00506107" w:rsidRDefault="00E030C1" w:rsidP="00E030C1">
      <w:pPr>
        <w:rPr>
          <w:sz w:val="16"/>
        </w:rPr>
      </w:pPr>
      <w:r w:rsidRPr="00506107">
        <w:rPr>
          <w:sz w:val="16"/>
        </w:rPr>
        <w:t xml:space="preserve">In 2016, </w:t>
      </w:r>
      <w:r w:rsidRPr="00506107">
        <w:rPr>
          <w:rStyle w:val="StyleUnderline"/>
          <w:highlight w:val="cyan"/>
        </w:rPr>
        <w:t>when Peter Thiel appeared</w:t>
      </w:r>
      <w:r w:rsidRPr="00506107">
        <w:rPr>
          <w:rStyle w:val="StyleUnderline"/>
        </w:rPr>
        <w:t xml:space="preserve"> at the Republican National Convention in Cleveland </w:t>
      </w:r>
      <w:r w:rsidRPr="00506107">
        <w:rPr>
          <w:rStyle w:val="StyleUnderline"/>
          <w:highlight w:val="cyan"/>
        </w:rPr>
        <w:t>to</w:t>
      </w:r>
      <w:r w:rsidRPr="00506107">
        <w:rPr>
          <w:rStyle w:val="StyleUnderline"/>
        </w:rPr>
        <w:t xml:space="preserve"> deliver a speech </w:t>
      </w:r>
      <w:r w:rsidRPr="00506107">
        <w:rPr>
          <w:rStyle w:val="StyleUnderline"/>
          <w:highlight w:val="cyan"/>
        </w:rPr>
        <w:t>praisi</w:t>
      </w:r>
      <w:r w:rsidRPr="00506107">
        <w:rPr>
          <w:rStyle w:val="StyleUnderline"/>
        </w:rPr>
        <w:t xml:space="preserve">ng </w:t>
      </w:r>
      <w:r w:rsidRPr="00506107">
        <w:rPr>
          <w:rStyle w:val="StyleUnderline"/>
          <w:highlight w:val="cyan"/>
        </w:rPr>
        <w:t>Trump</w:t>
      </w:r>
      <w:r w:rsidRPr="00506107">
        <w:rPr>
          <w:rStyle w:val="StyleUnderline"/>
        </w:rPr>
        <w:t xml:space="preserve">, his </w:t>
      </w:r>
      <w:r w:rsidRPr="00506107">
        <w:rPr>
          <w:rStyle w:val="StyleUnderline"/>
          <w:highlight w:val="cyan"/>
        </w:rPr>
        <w:t>peers in Silicon Valley were</w:t>
      </w:r>
      <w:r w:rsidRPr="00506107">
        <w:rPr>
          <w:rStyle w:val="StyleUnderline"/>
        </w:rPr>
        <w:t xml:space="preserve"> briefly </w:t>
      </w:r>
      <w:r w:rsidRPr="00506107">
        <w:rPr>
          <w:rStyle w:val="Emphasis"/>
          <w:highlight w:val="cyan"/>
        </w:rPr>
        <w:t>flummoxed</w:t>
      </w:r>
      <w:r w:rsidRPr="00506107">
        <w:rPr>
          <w:sz w:val="16"/>
        </w:rPr>
        <w:t>. Trump’s preening, braggadocious brand of nationalistic populism—with a bit of neo-Luddism swirled in, as this was a guy who famously never sent emails—was antithetical to everything conservatives in the tech industry stood for.</w:t>
      </w:r>
    </w:p>
    <w:p w14:paraId="5778C267" w14:textId="77777777" w:rsidR="00E030C1" w:rsidRPr="00506107" w:rsidRDefault="00E030C1" w:rsidP="00E030C1">
      <w:pPr>
        <w:rPr>
          <w:sz w:val="16"/>
        </w:rPr>
      </w:pPr>
      <w:r w:rsidRPr="00506107">
        <w:rPr>
          <w:sz w:val="16"/>
        </w:rPr>
        <w:t xml:space="preserve">Ultimately, of course, and with Thiel’s encouragement, </w:t>
      </w:r>
      <w:r w:rsidRPr="00506107">
        <w:rPr>
          <w:rStyle w:val="StyleUnderline"/>
          <w:highlight w:val="cyan"/>
        </w:rPr>
        <w:t xml:space="preserve">tech came </w:t>
      </w:r>
      <w:r w:rsidRPr="00506107">
        <w:rPr>
          <w:rStyle w:val="Emphasis"/>
          <w:highlight w:val="cyan"/>
        </w:rPr>
        <w:t>around</w:t>
      </w:r>
      <w:r w:rsidRPr="00506107">
        <w:rPr>
          <w:rStyle w:val="StyleUnderline"/>
          <w:highlight w:val="cyan"/>
        </w:rPr>
        <w:t xml:space="preserve"> to </w:t>
      </w:r>
      <w:r w:rsidRPr="00506107">
        <w:rPr>
          <w:rStyle w:val="Emphasis"/>
          <w:highlight w:val="cyan"/>
        </w:rPr>
        <w:t>Trump</w:t>
      </w:r>
      <w:r w:rsidRPr="00506107">
        <w:rPr>
          <w:sz w:val="16"/>
        </w:rPr>
        <w:t>, tacitly embracing his politics even as they sometimes posed as members of the #Resistance. Trump responded by more or less leaving them alone. His boasts about cracking down on social media went nowhere; the White House created exceptions to protect big tech companies from tariffs on their Chinese goods; and Thiel’s Palantir won numerous government contracts. The left found all of this distasteful, but the tech industry’s embrace of Trump turned out to be a very profitable trade for all involved.</w:t>
      </w:r>
    </w:p>
    <w:p w14:paraId="4EC6D863" w14:textId="77777777" w:rsidR="00E030C1" w:rsidRPr="00506107" w:rsidRDefault="00E030C1" w:rsidP="00E030C1">
      <w:pPr>
        <w:rPr>
          <w:sz w:val="16"/>
        </w:rPr>
      </w:pPr>
      <w:r w:rsidRPr="00506107">
        <w:rPr>
          <w:sz w:val="16"/>
        </w:rPr>
        <w:t xml:space="preserve">Eight </w:t>
      </w:r>
      <w:r w:rsidRPr="00506107">
        <w:rPr>
          <w:rStyle w:val="StyleUnderline"/>
          <w:highlight w:val="cyan"/>
        </w:rPr>
        <w:t>years later</w:t>
      </w:r>
      <w:r w:rsidRPr="00506107">
        <w:rPr>
          <w:rStyle w:val="StyleUnderline"/>
        </w:rPr>
        <w:t xml:space="preserve">, the dynamic between Trump and tech feels similar, with an important exception: There’s </w:t>
      </w:r>
      <w:r w:rsidRPr="00506107">
        <w:rPr>
          <w:rStyle w:val="StyleUnderline"/>
          <w:highlight w:val="cyan"/>
        </w:rPr>
        <w:t xml:space="preserve">nothing </w:t>
      </w:r>
      <w:r w:rsidRPr="00506107">
        <w:rPr>
          <w:rStyle w:val="Emphasis"/>
          <w:highlight w:val="cyan"/>
        </w:rPr>
        <w:t>tacit</w:t>
      </w:r>
      <w:r w:rsidRPr="00506107">
        <w:rPr>
          <w:rStyle w:val="StyleUnderline"/>
          <w:highlight w:val="cyan"/>
        </w:rPr>
        <w:t xml:space="preserve"> about</w:t>
      </w:r>
      <w:r w:rsidRPr="00506107">
        <w:rPr>
          <w:rStyle w:val="StyleUnderline"/>
        </w:rPr>
        <w:t xml:space="preserve"> Trump’s </w:t>
      </w:r>
      <w:r w:rsidRPr="00506107">
        <w:rPr>
          <w:rStyle w:val="Emphasis"/>
          <w:highlight w:val="cyan"/>
        </w:rPr>
        <w:t>Silicon Valley</w:t>
      </w:r>
      <w:r w:rsidRPr="00506107">
        <w:rPr>
          <w:rStyle w:val="StyleUnderline"/>
          <w:highlight w:val="cyan"/>
        </w:rPr>
        <w:t xml:space="preserve"> support</w:t>
      </w:r>
      <w:r w:rsidRPr="00506107">
        <w:rPr>
          <w:sz w:val="16"/>
        </w:rPr>
        <w:t xml:space="preserve"> this time. Minutes after Trump was convicted of falsifying business records, Shaun Maguire, a Sequoia Capital partner, posted a 3,600-word tweet titled “I just donated $300k to Trump,” in which he crowed about Trump’s immigration policies, complained about Democratic efforts to rein in tech and suggested there had been “extreme election interference” in 2020. David Sacks, a venture capitalist and co-host of the All-In podcast, chimed in, calling Maguire’s donation an “act of courage” and noting that “after Biden’s disastrous presidency, Trump has a lot of supporters in Silicon Valley.”</w:t>
      </w:r>
    </w:p>
    <w:p w14:paraId="3D68282E" w14:textId="77777777" w:rsidR="00E030C1" w:rsidRPr="00506107" w:rsidRDefault="00E030C1" w:rsidP="00E030C1">
      <w:pPr>
        <w:rPr>
          <w:sz w:val="16"/>
        </w:rPr>
      </w:pPr>
      <w:r w:rsidRPr="00506107">
        <w:rPr>
          <w:sz w:val="16"/>
        </w:rPr>
        <w:t>U.S. President Donald Trump participates in a signing ceremony for The Supporting Veterans in STEM Careers Act in Washington</w:t>
      </w:r>
    </w:p>
    <w:p w14:paraId="5FDA3ADC" w14:textId="77777777" w:rsidR="00E030C1" w:rsidRPr="00506107" w:rsidRDefault="00E030C1" w:rsidP="00E030C1">
      <w:pPr>
        <w:rPr>
          <w:sz w:val="16"/>
        </w:rPr>
      </w:pPr>
      <w:r w:rsidRPr="00506107">
        <w:rPr>
          <w:sz w:val="16"/>
        </w:rPr>
        <w:t>Trump was familiar with the tech industry’s riches while he was in the Oval Office.Photographer: Tom Brenner/Reuters</w:t>
      </w:r>
    </w:p>
    <w:p w14:paraId="5210F512" w14:textId="77777777" w:rsidR="00E030C1" w:rsidRPr="00506107" w:rsidRDefault="00E030C1" w:rsidP="00E030C1">
      <w:pPr>
        <w:rPr>
          <w:sz w:val="16"/>
        </w:rPr>
      </w:pPr>
      <w:r w:rsidRPr="00506107">
        <w:rPr>
          <w:sz w:val="16"/>
        </w:rPr>
        <w:t>Thiel has stayed on the sidelines so far this cycle, but Trump’s most enthusiastic supporter has been Thiel’s old co-founder at PayPal. Elon Musk, the industry’s wealthiest and most famous figure, has spent a large part of the past two years promoting various pro-Trump causes, while posting a steady stream of anti-immigration memes and conspiracy theories on his X social network. Naturally, Musk was ready with his own pro-Trump reaction to the verdict: “Great damage was done today to the public’s faith in the American legal system,” the chief executive officer of Tesla wrote. “If a former President can be criminally convicted over such a trivial matter—motivated by politics, rather than justice—then anyone is at risk of a similar fate.”</w:t>
      </w:r>
    </w:p>
    <w:p w14:paraId="6F9683A3" w14:textId="77777777" w:rsidR="00E030C1" w:rsidRPr="00506107" w:rsidRDefault="00E030C1" w:rsidP="00E030C1">
      <w:pPr>
        <w:rPr>
          <w:sz w:val="16"/>
        </w:rPr>
      </w:pPr>
      <w:r w:rsidRPr="00506107">
        <w:rPr>
          <w:sz w:val="16"/>
        </w:rPr>
        <w:t>Expect more of this in the days to come. As Puck reported, Sacks and his podcast co-host Chamath Palihapitiya will host a fundraiser for Trump in San Francisco next week, with donors being asked to contribute as much as $300,000 per person. Back in 2016 similar fundraisers were conducted in private—and in some cases canceled if they became public—but Sacks and his peers aren’t being shy about this one. They’re bragging about the fundraiser on X, while dunking on pro-Biden technology figures who’ve had the gall to suggest that maybe Trump’s making a hush money payment to a porn star is a bad thing. Expect to hear all about this on the next episode of All-In. It would be unsurprising if Musk showed up at the fundraiser, too, after flirting privately with Trump, according to reports published by the Wall Street Journal and Bloomberg News.</w:t>
      </w:r>
    </w:p>
    <w:p w14:paraId="7C44E4B8" w14:textId="77777777" w:rsidR="00E030C1" w:rsidRPr="00506107" w:rsidRDefault="00E030C1" w:rsidP="00E030C1">
      <w:pPr>
        <w:rPr>
          <w:sz w:val="16"/>
        </w:rPr>
      </w:pPr>
      <w:r w:rsidRPr="00506107">
        <w:rPr>
          <w:sz w:val="16"/>
        </w:rPr>
        <w:t>Why are Trump’s tech supporters so much more vocal this time around? Part of it is undoubtedly a sort of influence play–a way to court a large and extremely engaged audience on social media. Trump, famously, has proved himself a savant at understanding how to use controversy to his advantage, and figures like Musk and Sacks seem to be aping those tactics as a matter of personal enrichment and vanity. (Trump’s website crashed after the verdict as donations streamed in, in case you were wondering if he was seeing this moment as a fundraising opportunity.)</w:t>
      </w:r>
    </w:p>
    <w:p w14:paraId="7A07653F" w14:textId="77777777" w:rsidR="00E030C1" w:rsidRPr="00506107" w:rsidRDefault="00E030C1" w:rsidP="00E030C1">
      <w:pPr>
        <w:rPr>
          <w:sz w:val="16"/>
        </w:rPr>
      </w:pPr>
      <w:r w:rsidRPr="00506107">
        <w:rPr>
          <w:sz w:val="16"/>
        </w:rPr>
        <w:t>But this isn’t just an attention grab or a troll. The main thing pushing Trump’s tech supporters toward him is that the Republican, for all his perceived shortcomings, is much friendlier to their interests than Biden. Over the past four years, the White House has favored a host of policies that are popular among working-class voters but that are anathema to the typical venture capitalist. Biden supports muscular antitrust prosecutions, has expressed strong pro-union sentiments (inviting Shawn Fain, the head of the United Auto Workers who regularly talks about unionizing Tesla, to the State of the Union address) and has seemed much more serious than Trump about limiting technology transfer between the US and China.</w:t>
      </w:r>
    </w:p>
    <w:p w14:paraId="08C40C37" w14:textId="77777777" w:rsidR="00E030C1" w:rsidRPr="00506107" w:rsidRDefault="00E030C1" w:rsidP="00E030C1">
      <w:pPr>
        <w:rPr>
          <w:sz w:val="16"/>
        </w:rPr>
      </w:pPr>
      <w:r w:rsidRPr="00506107">
        <w:rPr>
          <w:sz w:val="16"/>
        </w:rPr>
        <w:t xml:space="preserve">Yes, </w:t>
      </w:r>
      <w:r w:rsidRPr="00506107">
        <w:rPr>
          <w:rStyle w:val="StyleUnderline"/>
          <w:highlight w:val="cyan"/>
        </w:rPr>
        <w:t xml:space="preserve">Trump has also </w:t>
      </w:r>
      <w:r w:rsidRPr="00506107">
        <w:rPr>
          <w:rStyle w:val="StyleUnderline"/>
        </w:rPr>
        <w:t xml:space="preserve">sometimes </w:t>
      </w:r>
      <w:r w:rsidRPr="00506107">
        <w:rPr>
          <w:rStyle w:val="StyleUnderline"/>
          <w:highlight w:val="cyan"/>
        </w:rPr>
        <w:t xml:space="preserve">sounded </w:t>
      </w:r>
      <w:r w:rsidRPr="00506107">
        <w:rPr>
          <w:rStyle w:val="Emphasis"/>
          <w:highlight w:val="cyan"/>
        </w:rPr>
        <w:t>hostile</w:t>
      </w:r>
      <w:r w:rsidRPr="00506107">
        <w:rPr>
          <w:rStyle w:val="StyleUnderline"/>
          <w:highlight w:val="cyan"/>
        </w:rPr>
        <w:t xml:space="preserve"> to</w:t>
      </w:r>
      <w:r w:rsidRPr="00506107">
        <w:rPr>
          <w:rStyle w:val="StyleUnderline"/>
        </w:rPr>
        <w:t xml:space="preserve"> the </w:t>
      </w:r>
      <w:r w:rsidRPr="00506107">
        <w:rPr>
          <w:rStyle w:val="Emphasis"/>
          <w:highlight w:val="cyan"/>
        </w:rPr>
        <w:t>tech</w:t>
      </w:r>
      <w:r w:rsidRPr="00506107">
        <w:rPr>
          <w:rStyle w:val="StyleUnderline"/>
          <w:highlight w:val="cyan"/>
        </w:rPr>
        <w:t xml:space="preserve"> industry</w:t>
      </w:r>
      <w:r w:rsidRPr="00506107">
        <w:rPr>
          <w:sz w:val="16"/>
        </w:rPr>
        <w:t>, though it’s hard to take his hostility seriously given his actions while in office and his tendency to be ideological-flexible when money is at stake. After years of expressing skepticism about digital currencies, Trump recently did a full 180 on the industry—undoubtedly with an eye on the tens of billions of dollars in a pro-crypto super PAC.</w:t>
      </w:r>
    </w:p>
    <w:p w14:paraId="641543DD" w14:textId="77777777" w:rsidR="00E030C1" w:rsidRPr="00506107" w:rsidRDefault="00E030C1" w:rsidP="00E030C1">
      <w:pPr>
        <w:rPr>
          <w:sz w:val="16"/>
        </w:rPr>
      </w:pPr>
      <w:r w:rsidRPr="00506107">
        <w:rPr>
          <w:sz w:val="16"/>
        </w:rPr>
        <w:t xml:space="preserve">On the other hand, one thing </w:t>
      </w:r>
      <w:r w:rsidRPr="00506107">
        <w:rPr>
          <w:rStyle w:val="StyleUnderline"/>
          <w:highlight w:val="cyan"/>
        </w:rPr>
        <w:t xml:space="preserve">working </w:t>
      </w:r>
      <w:r w:rsidRPr="00506107">
        <w:rPr>
          <w:rStyle w:val="Emphasis"/>
          <w:highlight w:val="cyan"/>
        </w:rPr>
        <w:t>against</w:t>
      </w:r>
      <w:r w:rsidRPr="00506107">
        <w:rPr>
          <w:rStyle w:val="StyleUnderline"/>
          <w:highlight w:val="cyan"/>
        </w:rPr>
        <w:t xml:space="preserve"> </w:t>
      </w:r>
      <w:r w:rsidRPr="00506107">
        <w:rPr>
          <w:rStyle w:val="Emphasis"/>
          <w:highlight w:val="cyan"/>
        </w:rPr>
        <w:t>Trump</w:t>
      </w:r>
      <w:r w:rsidRPr="00506107">
        <w:rPr>
          <w:rStyle w:val="StyleUnderline"/>
        </w:rPr>
        <w:t xml:space="preserve"> in his efforts to court wealthy technologists </w:t>
      </w:r>
      <w:r w:rsidRPr="00506107">
        <w:rPr>
          <w:rStyle w:val="StyleUnderline"/>
          <w:highlight w:val="cyan"/>
        </w:rPr>
        <w:t>is</w:t>
      </w:r>
      <w:r w:rsidRPr="00506107">
        <w:rPr>
          <w:rStyle w:val="StyleUnderline"/>
        </w:rPr>
        <w:t xml:space="preserve"> that </w:t>
      </w:r>
      <w:r w:rsidRPr="00506107">
        <w:rPr>
          <w:rStyle w:val="StyleUnderline"/>
          <w:highlight w:val="cyan"/>
        </w:rPr>
        <w:t xml:space="preserve">many </w:t>
      </w:r>
      <w:r w:rsidRPr="00506107">
        <w:rPr>
          <w:rStyle w:val="Emphasis"/>
          <w:highlight w:val="cyan"/>
        </w:rPr>
        <w:t>VCs</w:t>
      </w:r>
      <w:r w:rsidRPr="00506107">
        <w:rPr>
          <w:rStyle w:val="StyleUnderline"/>
          <w:highlight w:val="cyan"/>
        </w:rPr>
        <w:t xml:space="preserve"> are just as fickle as he</w:t>
      </w:r>
      <w:r w:rsidRPr="00506107">
        <w:rPr>
          <w:rStyle w:val="StyleUnderline"/>
        </w:rPr>
        <w:t xml:space="preserve"> is. A big </w:t>
      </w:r>
      <w:r w:rsidRPr="00506107">
        <w:rPr>
          <w:rStyle w:val="StyleUnderline"/>
          <w:highlight w:val="cyan"/>
        </w:rPr>
        <w:t>part of</w:t>
      </w:r>
      <w:r w:rsidRPr="00506107">
        <w:rPr>
          <w:rStyle w:val="StyleUnderline"/>
        </w:rPr>
        <w:t xml:space="preserve"> their </w:t>
      </w:r>
      <w:r w:rsidRPr="00506107">
        <w:rPr>
          <w:rStyle w:val="Emphasis"/>
          <w:highlight w:val="cyan"/>
        </w:rPr>
        <w:t>support</w:t>
      </w:r>
      <w:r w:rsidRPr="00506107">
        <w:rPr>
          <w:rStyle w:val="StyleUnderline"/>
        </w:rPr>
        <w:t xml:space="preserve"> now </w:t>
      </w:r>
      <w:r w:rsidRPr="00506107">
        <w:rPr>
          <w:rStyle w:val="StyleUnderline"/>
          <w:highlight w:val="cyan"/>
        </w:rPr>
        <w:t>is</w:t>
      </w:r>
      <w:r w:rsidRPr="00506107">
        <w:rPr>
          <w:rStyle w:val="StyleUnderline"/>
        </w:rPr>
        <w:t xml:space="preserve"> a </w:t>
      </w:r>
      <w:r w:rsidRPr="00506107">
        <w:rPr>
          <w:rStyle w:val="Emphasis"/>
          <w:highlight w:val="cyan"/>
        </w:rPr>
        <w:t>sense</w:t>
      </w:r>
      <w:r w:rsidRPr="00506107">
        <w:rPr>
          <w:rStyle w:val="StyleUnderline"/>
          <w:highlight w:val="cyan"/>
        </w:rPr>
        <w:t xml:space="preserve"> that they’</w:t>
      </w:r>
      <w:r w:rsidRPr="00506107">
        <w:rPr>
          <w:rStyle w:val="StyleUnderline"/>
        </w:rPr>
        <w:t xml:space="preserve">re </w:t>
      </w:r>
      <w:r w:rsidRPr="00506107">
        <w:rPr>
          <w:rStyle w:val="Emphasis"/>
          <w:highlight w:val="cyan"/>
        </w:rPr>
        <w:t>back</w:t>
      </w:r>
      <w:r w:rsidRPr="00506107">
        <w:rPr>
          <w:rStyle w:val="StyleUnderline"/>
        </w:rPr>
        <w:t xml:space="preserve">ing </w:t>
      </w:r>
      <w:r w:rsidRPr="00506107">
        <w:rPr>
          <w:rStyle w:val="StyleUnderline"/>
          <w:highlight w:val="cyan"/>
        </w:rPr>
        <w:t>a</w:t>
      </w:r>
      <w:r w:rsidRPr="00506107">
        <w:rPr>
          <w:rStyle w:val="StyleUnderline"/>
        </w:rPr>
        <w:t xml:space="preserve"> </w:t>
      </w:r>
      <w:r w:rsidRPr="00506107">
        <w:rPr>
          <w:rStyle w:val="Emphasis"/>
          <w:highlight w:val="cyan"/>
        </w:rPr>
        <w:t>winner</w:t>
      </w:r>
      <w:r w:rsidRPr="00506107">
        <w:rPr>
          <w:sz w:val="16"/>
        </w:rPr>
        <w:t xml:space="preserve">. But the polls are close, and </w:t>
      </w:r>
      <w:r w:rsidRPr="00506107">
        <w:rPr>
          <w:rStyle w:val="Emphasis"/>
          <w:highlight w:val="cyan"/>
        </w:rPr>
        <w:t>voters</w:t>
      </w:r>
      <w:r w:rsidRPr="00506107">
        <w:rPr>
          <w:rStyle w:val="StyleUnderline"/>
        </w:rPr>
        <w:t xml:space="preserve"> may prove more resistant to supporting a convicted felon than your typical contrarian podcaster is. </w:t>
      </w:r>
      <w:r w:rsidRPr="00506107">
        <w:rPr>
          <w:rStyle w:val="StyleUnderline"/>
          <w:highlight w:val="cyan"/>
        </w:rPr>
        <w:t xml:space="preserve">If </w:t>
      </w:r>
      <w:r w:rsidRPr="00506107">
        <w:rPr>
          <w:rStyle w:val="Emphasis"/>
          <w:highlight w:val="cyan"/>
        </w:rPr>
        <w:t>voters</w:t>
      </w:r>
      <w:r w:rsidRPr="00506107">
        <w:rPr>
          <w:rStyle w:val="StyleUnderline"/>
        </w:rPr>
        <w:t xml:space="preserve"> do </w:t>
      </w:r>
      <w:r w:rsidRPr="00506107">
        <w:rPr>
          <w:rStyle w:val="StyleUnderline"/>
          <w:highlight w:val="cyan"/>
        </w:rPr>
        <w:t xml:space="preserve">move to </w:t>
      </w:r>
      <w:r w:rsidRPr="00506107">
        <w:rPr>
          <w:rStyle w:val="Emphasis"/>
          <w:highlight w:val="cyan"/>
        </w:rPr>
        <w:t>Biden</w:t>
      </w:r>
      <w:r w:rsidRPr="00506107">
        <w:rPr>
          <w:rStyle w:val="StyleUnderline"/>
        </w:rPr>
        <w:t xml:space="preserve">, it </w:t>
      </w:r>
      <w:r w:rsidRPr="00506107">
        <w:rPr>
          <w:rStyle w:val="StyleUnderline"/>
          <w:highlight w:val="cyan"/>
        </w:rPr>
        <w:t>seems</w:t>
      </w:r>
      <w:r w:rsidRPr="00506107">
        <w:rPr>
          <w:rStyle w:val="StyleUnderline"/>
        </w:rPr>
        <w:t xml:space="preserve"> almost </w:t>
      </w:r>
      <w:r w:rsidRPr="00506107">
        <w:rPr>
          <w:rStyle w:val="StyleUnderline"/>
          <w:highlight w:val="cyan"/>
        </w:rPr>
        <w:t>certain</w:t>
      </w:r>
      <w:r w:rsidRPr="00506107">
        <w:rPr>
          <w:rStyle w:val="StyleUnderline"/>
        </w:rPr>
        <w:t xml:space="preserve"> the </w:t>
      </w:r>
      <w:r w:rsidRPr="00506107">
        <w:rPr>
          <w:rStyle w:val="StyleUnderline"/>
          <w:highlight w:val="cyan"/>
        </w:rPr>
        <w:t xml:space="preserve">tech </w:t>
      </w:r>
      <w:r w:rsidRPr="00506107">
        <w:rPr>
          <w:rStyle w:val="Emphasis"/>
          <w:highlight w:val="cyan"/>
        </w:rPr>
        <w:t>industry</w:t>
      </w:r>
      <w:r w:rsidRPr="00506107">
        <w:rPr>
          <w:sz w:val="16"/>
        </w:rPr>
        <w:t xml:space="preserve"> will do what it has always done–adapt to the political moment.</w:t>
      </w:r>
    </w:p>
    <w:p w14:paraId="1ED963BB" w14:textId="77777777" w:rsidR="00E030C1" w:rsidRDefault="00E030C1" w:rsidP="00E030C1"/>
    <w:p w14:paraId="14D3CCBC" w14:textId="77777777" w:rsidR="00E030C1" w:rsidRDefault="00E030C1" w:rsidP="00E030C1">
      <w:pPr>
        <w:pStyle w:val="Heading4"/>
      </w:pPr>
      <w:r>
        <w:t>Big Tech’s experiencing growing conservative support that could change the tide.</w:t>
      </w:r>
    </w:p>
    <w:p w14:paraId="1C620CEF" w14:textId="77777777" w:rsidR="00E030C1" w:rsidRDefault="00E030C1" w:rsidP="00E030C1">
      <w:r w:rsidRPr="0048077C">
        <w:rPr>
          <w:rFonts w:eastAsiaTheme="majorEastAsia" w:cstheme="majorBidi"/>
          <w:b/>
          <w:iCs/>
          <w:sz w:val="26"/>
        </w:rPr>
        <w:t>Morris ‘6-6</w:t>
      </w:r>
      <w:r>
        <w:t xml:space="preserve">[Regan Morris and Emma Vardy; June 6; US West Coast Producer for the BBC, </w:t>
      </w:r>
      <w:r w:rsidRPr="0048077C">
        <w:t>BBC Correspondent and Presenter</w:t>
      </w:r>
      <w:r>
        <w:t>; BBC, “</w:t>
      </w:r>
      <w:r w:rsidRPr="0048077C">
        <w:t>Trump heads to Silicon Valley with eye on fundraising haul</w:t>
      </w:r>
      <w:r>
        <w:t xml:space="preserve">.” </w:t>
      </w:r>
      <w:r w:rsidRPr="0048077C">
        <w:t>https://www.bbc.com/news/articles/ckvv3zpeywko</w:t>
      </w:r>
      <w:r>
        <w:t>]</w:t>
      </w:r>
    </w:p>
    <w:p w14:paraId="7896EEFC" w14:textId="77777777" w:rsidR="00E030C1" w:rsidRDefault="00E030C1" w:rsidP="00E030C1">
      <w:r w:rsidRPr="00506107">
        <w:t xml:space="preserve">Public </w:t>
      </w:r>
      <w:r w:rsidRPr="00506107">
        <w:rPr>
          <w:rStyle w:val="StyleUnderline"/>
          <w:highlight w:val="cyan"/>
        </w:rPr>
        <w:t>support for</w:t>
      </w:r>
      <w:r w:rsidRPr="00506107">
        <w:rPr>
          <w:rStyle w:val="StyleUnderline"/>
        </w:rPr>
        <w:t xml:space="preserve"> Donald </w:t>
      </w:r>
      <w:r w:rsidRPr="00506107">
        <w:rPr>
          <w:rStyle w:val="Emphasis"/>
          <w:highlight w:val="cyan"/>
        </w:rPr>
        <w:t>Trump</w:t>
      </w:r>
      <w:r w:rsidRPr="00506107">
        <w:rPr>
          <w:rStyle w:val="StyleUnderline"/>
          <w:highlight w:val="cyan"/>
        </w:rPr>
        <w:t xml:space="preserve"> used to be </w:t>
      </w:r>
      <w:r w:rsidRPr="00506107">
        <w:rPr>
          <w:rStyle w:val="Emphasis"/>
          <w:highlight w:val="cyan"/>
        </w:rPr>
        <w:t>scarce</w:t>
      </w:r>
      <w:r w:rsidRPr="00506107">
        <w:rPr>
          <w:rStyle w:val="StyleUnderline"/>
          <w:highlight w:val="cyan"/>
        </w:rPr>
        <w:t xml:space="preserve"> in </w:t>
      </w:r>
      <w:r w:rsidRPr="00506107">
        <w:rPr>
          <w:rStyle w:val="Emphasis"/>
          <w:highlight w:val="cyan"/>
        </w:rPr>
        <w:t>Silicon Valley</w:t>
      </w:r>
      <w:r w:rsidRPr="00506107">
        <w:rPr>
          <w:rStyle w:val="StyleUnderline"/>
        </w:rPr>
        <w:t xml:space="preserve">, the land of tech billionaires, </w:t>
      </w:r>
      <w:r w:rsidRPr="00506107">
        <w:rPr>
          <w:rStyle w:val="StyleUnderline"/>
          <w:highlight w:val="cyan"/>
        </w:rPr>
        <w:t>but</w:t>
      </w:r>
      <w:r w:rsidRPr="00506107">
        <w:rPr>
          <w:rStyle w:val="StyleUnderline"/>
        </w:rPr>
        <w:t xml:space="preserve"> something of a </w:t>
      </w:r>
      <w:r w:rsidRPr="00506107">
        <w:rPr>
          <w:rStyle w:val="StyleUnderline"/>
          <w:highlight w:val="cyan"/>
        </w:rPr>
        <w:t xml:space="preserve">systems </w:t>
      </w:r>
      <w:r w:rsidRPr="00506107">
        <w:rPr>
          <w:rStyle w:val="Emphasis"/>
          <w:highlight w:val="cyan"/>
        </w:rPr>
        <w:t>reboot</w:t>
      </w:r>
      <w:r w:rsidRPr="00506107">
        <w:rPr>
          <w:rStyle w:val="StyleUnderline"/>
          <w:highlight w:val="cyan"/>
        </w:rPr>
        <w:t xml:space="preserve"> is taking place</w:t>
      </w:r>
      <w:r w:rsidRPr="00506107">
        <w:rPr>
          <w:rStyle w:val="StyleUnderline"/>
        </w:rPr>
        <w:t>.</w:t>
      </w:r>
    </w:p>
    <w:p w14:paraId="515B224C" w14:textId="77777777" w:rsidR="00E030C1" w:rsidRDefault="00E030C1" w:rsidP="00E030C1">
      <w:r>
        <w:t>“</w:t>
      </w:r>
      <w:r w:rsidRPr="00506107">
        <w:rPr>
          <w:rStyle w:val="Emphasis"/>
          <w:highlight w:val="cyan"/>
        </w:rPr>
        <w:t>Nobody’s</w:t>
      </w:r>
      <w:r w:rsidRPr="00506107">
        <w:rPr>
          <w:rStyle w:val="StyleUnderline"/>
          <w:highlight w:val="cyan"/>
        </w:rPr>
        <w:t xml:space="preserve"> excited about </w:t>
      </w:r>
      <w:r w:rsidRPr="00506107">
        <w:rPr>
          <w:rStyle w:val="Emphasis"/>
          <w:highlight w:val="cyan"/>
        </w:rPr>
        <w:t>Biden</w:t>
      </w:r>
      <w:r w:rsidRPr="00506107">
        <w:rPr>
          <w:rStyle w:val="StyleUnderline"/>
        </w:rPr>
        <w:t xml:space="preserve"> right </w:t>
      </w:r>
      <w:r w:rsidRPr="00506107">
        <w:rPr>
          <w:rStyle w:val="StyleUnderline"/>
          <w:highlight w:val="cyan"/>
        </w:rPr>
        <w:t>now</w:t>
      </w:r>
      <w:r w:rsidRPr="00506107">
        <w:rPr>
          <w:rStyle w:val="StyleUnderline"/>
        </w:rPr>
        <w:t xml:space="preserve">,” claimed David Sacks, an influential investor, on his popular All In podcast. “There’s </w:t>
      </w:r>
      <w:r w:rsidRPr="00506107">
        <w:rPr>
          <w:rStyle w:val="StyleUnderline"/>
          <w:highlight w:val="cyan"/>
        </w:rPr>
        <w:t>a lot of people who</w:t>
      </w:r>
      <w:r w:rsidRPr="00506107">
        <w:rPr>
          <w:rStyle w:val="StyleUnderline"/>
        </w:rPr>
        <w:t xml:space="preserve"> I do think </w:t>
      </w:r>
      <w:r w:rsidRPr="00506107">
        <w:rPr>
          <w:rStyle w:val="StyleUnderline"/>
          <w:highlight w:val="cyan"/>
        </w:rPr>
        <w:t xml:space="preserve">support </w:t>
      </w:r>
      <w:r w:rsidRPr="00506107">
        <w:rPr>
          <w:rStyle w:val="Emphasis"/>
          <w:highlight w:val="cyan"/>
        </w:rPr>
        <w:t>Trump</w:t>
      </w:r>
      <w:r w:rsidRPr="00506107">
        <w:rPr>
          <w:highlight w:val="cyan"/>
        </w:rPr>
        <w:t>.</w:t>
      </w:r>
      <w:r>
        <w:t>”</w:t>
      </w:r>
    </w:p>
    <w:p w14:paraId="303F94E7" w14:textId="77777777" w:rsidR="00E030C1" w:rsidRDefault="00E030C1" w:rsidP="00E030C1">
      <w:r>
        <w:t>The billionaire venture capitalist is holding a fundraiser for Trump at his mansion on “billionaire’s row” in San Francisco on Thursday evening.</w:t>
      </w:r>
    </w:p>
    <w:p w14:paraId="12402CD9" w14:textId="77777777" w:rsidR="00E030C1" w:rsidRDefault="00E030C1" w:rsidP="00E030C1">
      <w:r>
        <w:t>He acknowledged the fundraiser in a post on X, formerly Twitter, that also included an endorsement of the former president.</w:t>
      </w:r>
    </w:p>
    <w:p w14:paraId="43054CE2" w14:textId="77777777" w:rsidR="00E030C1" w:rsidRDefault="00E030C1" w:rsidP="00E030C1">
      <w:r>
        <w:t>Mr Sacks wrote that he believed that "the Biden administration has veered badly off course" and that "President Trump can lead us back".</w:t>
      </w:r>
    </w:p>
    <w:p w14:paraId="3D6361F4" w14:textId="77777777" w:rsidR="00E030C1" w:rsidRDefault="00E030C1" w:rsidP="00E030C1">
      <w:r>
        <w:t>Tickets for the event at his home are reportedly selling for up to $300,000 (£234,000). It is Trump's first fundraiser since being convicted on all 34 criminal charges in the New York hush-money trial.</w:t>
      </w:r>
    </w:p>
    <w:p w14:paraId="28B19E0A" w14:textId="77777777" w:rsidR="00E030C1" w:rsidRDefault="00E030C1" w:rsidP="00E030C1">
      <w:r>
        <w:t>The event has drawn controversy in the famously left-wing American city.</w:t>
      </w:r>
    </w:p>
    <w:p w14:paraId="4108BBA7" w14:textId="77777777" w:rsidR="00E030C1" w:rsidRDefault="00E030C1" w:rsidP="00E030C1">
      <w:r>
        <w:t>A 10-metre (33 foot) inflatable chicken that bears a passing resemblance to the former president and sports a striped prisoner’s uniform was there to greet him mockingly when he arrived to drum up dollars for his current presidential run.</w:t>
      </w:r>
    </w:p>
    <w:p w14:paraId="0713BD3A" w14:textId="77777777" w:rsidR="00E030C1" w:rsidRDefault="00E030C1" w:rsidP="00E030C1">
      <w:r>
        <w:t>Tech entrepreneur Jason Calacanis, who co-hosts All In and does not support Trump, said he's getting "crucified" by friends asking why he associates with Mr Sacks.</w:t>
      </w:r>
    </w:p>
    <w:p w14:paraId="1B4F1F75" w14:textId="77777777" w:rsidR="00E030C1" w:rsidRDefault="00E030C1" w:rsidP="00E030C1">
      <w:r>
        <w:t>California was once a red state, home to Republican presidents Ronald Reagan and Richard Nixon, but a Republican presidential candidate has not won here since the 1980s.</w:t>
      </w:r>
    </w:p>
    <w:p w14:paraId="4576869F" w14:textId="77777777" w:rsidR="00E030C1" w:rsidRDefault="00E030C1" w:rsidP="00E030C1">
      <w:r w:rsidRPr="00506107">
        <w:rPr>
          <w:rStyle w:val="Emphasis"/>
          <w:highlight w:val="cyan"/>
        </w:rPr>
        <w:t>Loyalty</w:t>
      </w:r>
      <w:r w:rsidRPr="00506107">
        <w:rPr>
          <w:rStyle w:val="StyleUnderline"/>
          <w:highlight w:val="cyan"/>
        </w:rPr>
        <w:t xml:space="preserve"> to the Democratic Party is</w:t>
      </w:r>
      <w:r w:rsidRPr="00506107">
        <w:rPr>
          <w:rStyle w:val="StyleUnderline"/>
        </w:rPr>
        <w:t xml:space="preserve"> still the </w:t>
      </w:r>
      <w:r w:rsidRPr="00506107">
        <w:rPr>
          <w:rStyle w:val="StyleUnderline"/>
          <w:highlight w:val="cyan"/>
        </w:rPr>
        <w:t xml:space="preserve">most </w:t>
      </w:r>
      <w:r w:rsidRPr="00506107">
        <w:rPr>
          <w:rStyle w:val="Emphasis"/>
          <w:highlight w:val="cyan"/>
        </w:rPr>
        <w:t>common</w:t>
      </w:r>
      <w:r w:rsidRPr="00506107">
        <w:rPr>
          <w:rStyle w:val="StyleUnderline"/>
        </w:rPr>
        <w:t xml:space="preserve"> currency </w:t>
      </w:r>
      <w:r w:rsidRPr="00506107">
        <w:rPr>
          <w:rStyle w:val="StyleUnderline"/>
          <w:highlight w:val="cyan"/>
        </w:rPr>
        <w:t>among</w:t>
      </w:r>
      <w:r w:rsidRPr="00506107">
        <w:rPr>
          <w:rStyle w:val="StyleUnderline"/>
        </w:rPr>
        <w:t xml:space="preserve"> the </w:t>
      </w:r>
      <w:r w:rsidRPr="00506107">
        <w:rPr>
          <w:rStyle w:val="StyleUnderline"/>
          <w:highlight w:val="cyan"/>
        </w:rPr>
        <w:t xml:space="preserve">titans of </w:t>
      </w:r>
      <w:r w:rsidRPr="00506107">
        <w:rPr>
          <w:rStyle w:val="Emphasis"/>
          <w:highlight w:val="cyan"/>
        </w:rPr>
        <w:t>tech</w:t>
      </w:r>
      <w:r w:rsidRPr="00506107">
        <w:rPr>
          <w:highlight w:val="cyan"/>
        </w:rPr>
        <w:t>.</w:t>
      </w:r>
    </w:p>
    <w:p w14:paraId="6F1767A9" w14:textId="77777777" w:rsidR="00E030C1" w:rsidRDefault="00E030C1" w:rsidP="00E030C1">
      <w:r>
        <w:t xml:space="preserve">But a </w:t>
      </w:r>
      <w:r w:rsidRPr="00506107">
        <w:rPr>
          <w:rStyle w:val="StyleUnderline"/>
          <w:highlight w:val="cyan"/>
        </w:rPr>
        <w:t xml:space="preserve">red </w:t>
      </w:r>
      <w:r w:rsidRPr="00506107">
        <w:rPr>
          <w:rStyle w:val="Emphasis"/>
          <w:highlight w:val="cyan"/>
        </w:rPr>
        <w:t>tide</w:t>
      </w:r>
      <w:r w:rsidRPr="00506107">
        <w:rPr>
          <w:rStyle w:val="StyleUnderline"/>
          <w:highlight w:val="cyan"/>
        </w:rPr>
        <w:t xml:space="preserve"> - or at least a </w:t>
      </w:r>
      <w:r w:rsidRPr="00506107">
        <w:rPr>
          <w:rStyle w:val="Emphasis"/>
          <w:highlight w:val="cyan"/>
        </w:rPr>
        <w:t>ripple</w:t>
      </w:r>
      <w:r w:rsidRPr="00506107">
        <w:rPr>
          <w:rStyle w:val="StyleUnderline"/>
          <w:highlight w:val="cyan"/>
        </w:rPr>
        <w:t xml:space="preserve"> - may be </w:t>
      </w:r>
      <w:r w:rsidRPr="00506107">
        <w:rPr>
          <w:rStyle w:val="Emphasis"/>
          <w:highlight w:val="cyan"/>
        </w:rPr>
        <w:t>coming</w:t>
      </w:r>
      <w:r w:rsidRPr="00506107">
        <w:rPr>
          <w:rStyle w:val="StyleUnderline"/>
          <w:highlight w:val="cyan"/>
        </w:rPr>
        <w:t xml:space="preserve">, fuelled by </w:t>
      </w:r>
      <w:r w:rsidRPr="00506107">
        <w:rPr>
          <w:rStyle w:val="StyleUnderline"/>
        </w:rPr>
        <w:t xml:space="preserve">local </w:t>
      </w:r>
      <w:r w:rsidRPr="00506107">
        <w:rPr>
          <w:rStyle w:val="Emphasis"/>
          <w:highlight w:val="cyan"/>
        </w:rPr>
        <w:t>frustrations</w:t>
      </w:r>
      <w:r w:rsidRPr="00506107">
        <w:rPr>
          <w:rStyle w:val="StyleUnderline"/>
        </w:rPr>
        <w:t xml:space="preserve">, and </w:t>
      </w:r>
      <w:r w:rsidRPr="00506107">
        <w:rPr>
          <w:rStyle w:val="StyleUnderline"/>
          <w:highlight w:val="cyan"/>
        </w:rPr>
        <w:t>emboldened by pro</w:t>
      </w:r>
      <w:r w:rsidRPr="00506107">
        <w:rPr>
          <w:rStyle w:val="StyleUnderline"/>
        </w:rPr>
        <w:t>-</w:t>
      </w:r>
      <w:r w:rsidRPr="00506107">
        <w:rPr>
          <w:rStyle w:val="StyleUnderline"/>
          <w:highlight w:val="cyan"/>
        </w:rPr>
        <w:t xml:space="preserve">Trump </w:t>
      </w:r>
      <w:r w:rsidRPr="00506107">
        <w:rPr>
          <w:rStyle w:val="Emphasis"/>
          <w:highlight w:val="cyan"/>
        </w:rPr>
        <w:t>billionaires</w:t>
      </w:r>
      <w:r>
        <w:t xml:space="preserve"> like Elon Musk.</w:t>
      </w:r>
    </w:p>
    <w:p w14:paraId="6FF0BFCB" w14:textId="77777777" w:rsidR="00E030C1" w:rsidRDefault="00E030C1" w:rsidP="00E030C1">
      <w:r>
        <w:t>The tech entrepreneur and richest man in the world, according to Forbes, helped usher Trump back onto X after he purchased the platform formerly known as Twitter.</w:t>
      </w:r>
    </w:p>
    <w:p w14:paraId="01FAC344" w14:textId="77777777" w:rsidR="00E030C1" w:rsidRDefault="00E030C1" w:rsidP="00E030C1">
      <w:r>
        <w:t>CBS An inflatable chicken mocks Donald TrumpCBS</w:t>
      </w:r>
    </w:p>
    <w:p w14:paraId="0C21A634" w14:textId="77777777" w:rsidR="00E030C1" w:rsidRDefault="00E030C1" w:rsidP="00E030C1">
      <w:r>
        <w:t>An anti-Trump inflatable chicken will "greet" the former president when he arrives in San Francisco to attend a fundraiser</w:t>
      </w:r>
    </w:p>
    <w:p w14:paraId="01F1C99A" w14:textId="77777777" w:rsidR="00E030C1" w:rsidRDefault="00E030C1" w:rsidP="00E030C1">
      <w:r>
        <w:t>The reason for the support of the tech executives is varied. Some see him as the ultimate “disrupter,” a term often used in Silicon Valley to describe out-of-the-box leaders. Others fear President Biden’s proposal to raise taxes for the uber-rich.</w:t>
      </w:r>
    </w:p>
    <w:p w14:paraId="33CFBF9A" w14:textId="77777777" w:rsidR="00E030C1" w:rsidRPr="00506107" w:rsidRDefault="00E030C1" w:rsidP="00E030C1">
      <w:pPr>
        <w:rPr>
          <w:rStyle w:val="StyleUnderline"/>
        </w:rPr>
      </w:pPr>
      <w:r>
        <w:t xml:space="preserve">There is also the issue of </w:t>
      </w:r>
      <w:r w:rsidRPr="00506107">
        <w:rPr>
          <w:rStyle w:val="Emphasis"/>
          <w:highlight w:val="cyan"/>
        </w:rPr>
        <w:t>regulation</w:t>
      </w:r>
      <w:r>
        <w:t xml:space="preserve">. Although Big Tech has enemies in both parties, the clamour to introduce stricter rules on competition and privacy </w:t>
      </w:r>
      <w:r w:rsidRPr="00506107">
        <w:rPr>
          <w:rStyle w:val="StyleUnderline"/>
          <w:highlight w:val="cyan"/>
        </w:rPr>
        <w:t>has</w:t>
      </w:r>
      <w:r>
        <w:t xml:space="preserve"> in recent years </w:t>
      </w:r>
      <w:r w:rsidRPr="00506107">
        <w:rPr>
          <w:rStyle w:val="StyleUnderline"/>
          <w:highlight w:val="cyan"/>
        </w:rPr>
        <w:t xml:space="preserve">been </w:t>
      </w:r>
      <w:r w:rsidRPr="00506107">
        <w:rPr>
          <w:rStyle w:val="Emphasis"/>
          <w:highlight w:val="cyan"/>
        </w:rPr>
        <w:t>louder</w:t>
      </w:r>
      <w:r w:rsidRPr="00506107">
        <w:rPr>
          <w:rStyle w:val="StyleUnderline"/>
          <w:highlight w:val="cyan"/>
        </w:rPr>
        <w:t xml:space="preserve"> among </w:t>
      </w:r>
      <w:r w:rsidRPr="00506107">
        <w:rPr>
          <w:rStyle w:val="Emphasis"/>
          <w:highlight w:val="cyan"/>
        </w:rPr>
        <w:t>Democrats</w:t>
      </w:r>
      <w:r w:rsidRPr="00506107">
        <w:rPr>
          <w:rStyle w:val="StyleUnderline"/>
        </w:rPr>
        <w:t>.</w:t>
      </w:r>
    </w:p>
    <w:p w14:paraId="43F6370A" w14:textId="77777777" w:rsidR="00E030C1" w:rsidRDefault="00E030C1" w:rsidP="00E030C1">
      <w:pPr>
        <w:pStyle w:val="Heading4"/>
      </w:pPr>
      <w:r>
        <w:t>The Presidential is making Big Tech question their allegiance to Biden</w:t>
      </w:r>
    </w:p>
    <w:p w14:paraId="57AA5824" w14:textId="77777777" w:rsidR="00E030C1" w:rsidRDefault="00E030C1" w:rsidP="00E030C1">
      <w:r w:rsidRPr="00A92B6E">
        <w:rPr>
          <w:rFonts w:eastAsiaTheme="majorEastAsia" w:cstheme="majorBidi"/>
          <w:b/>
          <w:iCs/>
          <w:sz w:val="26"/>
        </w:rPr>
        <w:t>Chowdury ‘6-28</w:t>
      </w:r>
      <w:r>
        <w:t xml:space="preserve">[Hasan Chowdury; June 28; </w:t>
      </w:r>
      <w:r w:rsidRPr="00A92B6E">
        <w:t>Senior Technology Reporter at Insider</w:t>
      </w:r>
      <w:r>
        <w:t>; Business Insider, “</w:t>
      </w:r>
      <w:r w:rsidRPr="00A92B6E">
        <w:t>Silicon Valley figures are not holding back after Biden's disastrous debate</w:t>
      </w:r>
      <w:r>
        <w:t xml:space="preserve">.” </w:t>
      </w:r>
      <w:r w:rsidRPr="00A92B6E">
        <w:t>https://www.businessinsider.com/silicon-valley-leaders-biden-trump-debate-disaster-2024-6</w:t>
      </w:r>
      <w:r>
        <w:t>]</w:t>
      </w:r>
    </w:p>
    <w:p w14:paraId="3D04514B" w14:textId="77777777" w:rsidR="00E030C1" w:rsidRDefault="00E030C1" w:rsidP="00E030C1">
      <w:r>
        <w:t xml:space="preserve">Many </w:t>
      </w:r>
      <w:r w:rsidRPr="00E030C1">
        <w:rPr>
          <w:rStyle w:val="StyleUnderline"/>
        </w:rPr>
        <w:t>tech figures were less than impressed with Joe Biden after his debate with Trump.</w:t>
      </w:r>
    </w:p>
    <w:p w14:paraId="69AF7985" w14:textId="77777777" w:rsidR="00E030C1" w:rsidRDefault="00E030C1" w:rsidP="00E030C1">
      <w:r>
        <w:t>Venture capitalists queried Biden's fitness for office, while joking the country was in danger.</w:t>
      </w:r>
    </w:p>
    <w:p w14:paraId="0BD5C3E7" w14:textId="77777777" w:rsidR="00E030C1" w:rsidRDefault="00E030C1" w:rsidP="00E030C1">
      <w:r>
        <w:t>Other responses ranged from sharp criticism to mockery and despair.</w:t>
      </w:r>
    </w:p>
    <w:p w14:paraId="22C92D91" w14:textId="77777777" w:rsidR="00E030C1" w:rsidRDefault="00E030C1" w:rsidP="00E030C1">
      <w:r w:rsidRPr="00E030C1">
        <w:rPr>
          <w:rStyle w:val="StyleUnderline"/>
        </w:rPr>
        <w:t>Several Silicon Valley figures have offered their thoughts on President Joe Biden's performance in Thursday's presidential debate — and it's not a pretty picture</w:t>
      </w:r>
      <w:r>
        <w:t>.</w:t>
      </w:r>
    </w:p>
    <w:p w14:paraId="1AE5D371" w14:textId="77777777" w:rsidR="00E030C1" w:rsidRDefault="00E030C1" w:rsidP="00E030C1">
      <w:r>
        <w:t>Many believe that the night simply could not have gone worse for the president.</w:t>
      </w:r>
    </w:p>
    <w:p w14:paraId="7DED5FA0" w14:textId="77777777" w:rsidR="00E030C1" w:rsidRDefault="00E030C1" w:rsidP="00E030C1">
      <w:r>
        <w:t>The event triggered no shortage of hot takes from tech personalities and influencers, who took to social media to mock Biden's performance against Donald Trump.</w:t>
      </w:r>
    </w:p>
    <w:p w14:paraId="167A8B91" w14:textId="77777777" w:rsidR="00E030C1" w:rsidRDefault="00E030C1" w:rsidP="00E030C1">
      <w:r>
        <w:t>Over the course of roughly 90 minutes, Biden's fitness for office was questioned as he fumbled several lines, appeared to forget what he was saying, and was dragged into a battle of vindictive personal attacks with his Republican nemesis.</w:t>
      </w:r>
    </w:p>
    <w:p w14:paraId="7648F8B0" w14:textId="77777777" w:rsidR="00E030C1" w:rsidRDefault="00E030C1" w:rsidP="00E030C1">
      <w:r>
        <w:t>"We have a 1,000 trillionaires in America — I mean billionaires in America," the sitting president said at one point while commenting on the country's tax system.</w:t>
      </w:r>
    </w:p>
    <w:p w14:paraId="68796EEC" w14:textId="77777777" w:rsidR="00E030C1" w:rsidRPr="00E030C1" w:rsidRDefault="00E030C1" w:rsidP="00E030C1">
      <w:pPr>
        <w:rPr>
          <w:rStyle w:val="StyleUnderline"/>
        </w:rPr>
      </w:pPr>
      <w:r>
        <w:t xml:space="preserve">Some </w:t>
      </w:r>
      <w:r w:rsidRPr="00E030C1">
        <w:rPr>
          <w:rStyle w:val="StyleUnderline"/>
        </w:rPr>
        <w:t>Silicon Valley figures have warmed up to Trump</w:t>
      </w:r>
    </w:p>
    <w:p w14:paraId="15A13EA9" w14:textId="77777777" w:rsidR="00E030C1" w:rsidRDefault="00E030C1" w:rsidP="00E030C1">
      <w:r>
        <w:t>Heading into Thursday's debate, the election was clearly splitting opinion among Silicon Valley figures.</w:t>
      </w:r>
    </w:p>
    <w:p w14:paraId="65ED9496" w14:textId="77777777" w:rsidR="00E030C1" w:rsidRDefault="00E030C1" w:rsidP="00E030C1">
      <w:r>
        <w:t>Biden had earned public support in tech circles from the likes of LinkedIn cofounder Reid Hoffman and Vinod Khosla, a billionaire venture capitalist who hosted the president at his home for a fundraiser last month.</w:t>
      </w:r>
    </w:p>
    <w:p w14:paraId="666A2B5C" w14:textId="77777777" w:rsidR="00E030C1" w:rsidRDefault="00E030C1" w:rsidP="00E030C1">
      <w:r>
        <w:t>reid hoffman</w:t>
      </w:r>
    </w:p>
    <w:p w14:paraId="120E65B5" w14:textId="77777777" w:rsidR="00E030C1" w:rsidRDefault="00E030C1" w:rsidP="00E030C1">
      <w:r>
        <w:t>Reid Hoffman publicly backed Joe Biden before the first election debate. Kimberly White/Getty Images</w:t>
      </w:r>
    </w:p>
    <w:p w14:paraId="4D6078D7" w14:textId="77777777" w:rsidR="00E030C1" w:rsidRDefault="00E030C1" w:rsidP="00E030C1">
      <w:r>
        <w:t>But he had also drawn sharp criticism from powerful tech figures like Elon Musk, who wrote on X in April that Biden "is just a tragic front for a far-left political machine" who "obviously barely knows what's going on."</w:t>
      </w:r>
    </w:p>
    <w:p w14:paraId="0908B0C4" w14:textId="77777777" w:rsidR="00E030C1" w:rsidRDefault="00E030C1" w:rsidP="00E030C1">
      <w:r>
        <w:t>After the debate, Musk chose to focus on the blizzard of memes that had been circulating rather than the candidates' performances.</w:t>
      </w:r>
    </w:p>
    <w:p w14:paraId="2D720ED2" w14:textId="77777777" w:rsidR="00E030C1" w:rsidRDefault="00E030C1" w:rsidP="00E030C1">
      <w:r w:rsidRPr="00E030C1">
        <w:rPr>
          <w:rStyle w:val="StyleUnderline"/>
        </w:rPr>
        <w:t>Plenty of other tech figures did not hold back when discussing Biden's performance, however.</w:t>
      </w:r>
    </w:p>
    <w:p w14:paraId="0BAF49EF" w14:textId="77777777" w:rsidR="00E030C1" w:rsidRDefault="00E030C1" w:rsidP="00E030C1">
      <w:r>
        <w:t>While there's been a deafening silence from Biden supporters like Hoffman and Khosla have shared a deafening silence following last night's broadcast, ardent Trump supporters were vocal.</w:t>
      </w:r>
    </w:p>
    <w:p w14:paraId="5EB41FC7" w14:textId="77777777" w:rsidR="00E030C1" w:rsidRDefault="00E030C1" w:rsidP="00E030C1">
      <w:r>
        <w:t>Related stories</w:t>
      </w:r>
    </w:p>
    <w:p w14:paraId="3F33F9D9" w14:textId="77777777" w:rsidR="00E030C1" w:rsidRDefault="00E030C1" w:rsidP="00E030C1">
      <w:r>
        <w:t>Nearly 48 million people watched the Trump-Biden debate on TV, but that's nothing compared to previous election years</w:t>
      </w:r>
    </w:p>
    <w:p w14:paraId="4804CA88" w14:textId="77777777" w:rsidR="00E030C1" w:rsidRDefault="00E030C1" w:rsidP="00E030C1">
      <w:r>
        <w:t>Elon Musk starts new beef with Lucasfilm's Kathleen Kennedy, says the 'Star Wars' chief is 'more deadly than the Death Star'</w:t>
      </w:r>
    </w:p>
    <w:p w14:paraId="7ADA8EEE" w14:textId="77777777" w:rsidR="00E030C1" w:rsidRDefault="00E030C1" w:rsidP="00E030C1">
      <w:r>
        <w:t>David Sacks, an influential entrepreneur and investor who officially endorsed Trump this month, took to social media to lay into the president's blunders on live television.</w:t>
      </w:r>
    </w:p>
    <w:p w14:paraId="2DAA4443" w14:textId="77777777" w:rsidR="00E030C1" w:rsidRDefault="00E030C1" w:rsidP="00E030C1">
      <w:r>
        <w:t>"</w:t>
      </w:r>
      <w:r w:rsidRPr="00E030C1">
        <w:rPr>
          <w:rStyle w:val="StyleUnderline"/>
        </w:rPr>
        <w:t>If Biden can't handle a debate, how can he handle the most dangerous foreign policy situation since the Cuban Missile Crisis? It's</w:t>
      </w:r>
      <w:r>
        <w:t xml:space="preserve"> time to pull back from the brink," Sacks wrote on X in the aftermath of the debate.</w:t>
      </w:r>
    </w:p>
    <w:p w14:paraId="7809854B" w14:textId="77777777" w:rsidR="00E030C1" w:rsidRDefault="00E030C1" w:rsidP="00E030C1">
      <w:r>
        <w:t>Jason Calacanis, an angel investor who cohosts the "All In" podcast with Sacks, also took to X to comment that wrote on X that a "hot swap" is coming, suggesting that the Democrats were getting ready to replace the incumbent president as their candidate.</w:t>
      </w:r>
    </w:p>
    <w:p w14:paraId="204B8EFA" w14:textId="77777777" w:rsidR="00E030C1" w:rsidRDefault="00E030C1" w:rsidP="00E030C1">
      <w:r>
        <w:t>"</w:t>
      </w:r>
      <w:r w:rsidRPr="00E030C1">
        <w:rPr>
          <w:rStyle w:val="StyleUnderline"/>
        </w:rPr>
        <w:t>This is unfair to Biden — let him retire and enjoy his twilight years,"</w:t>
      </w:r>
      <w:r>
        <w:t xml:space="preserve"> he said while adding during a live blog that "he objectively seems out of it."</w:t>
      </w:r>
    </w:p>
    <w:p w14:paraId="0DB8C28C" w14:textId="77777777" w:rsidR="00E030C1" w:rsidRDefault="00E030C1" w:rsidP="00E030C1">
      <w:r>
        <w:t xml:space="preserve">It's notable, though, that </w:t>
      </w:r>
      <w:r w:rsidRPr="00E030C1">
        <w:rPr>
          <w:rStyle w:val="StyleUnderline"/>
        </w:rPr>
        <w:t>he was not positive about Trump's performance either.</w:t>
      </w:r>
      <w:r>
        <w:t xml:space="preserve"> He accused the former president of rambling and said the fact-checkers would likely "savage" his claims.</w:t>
      </w:r>
    </w:p>
    <w:p w14:paraId="040C3168" w14:textId="77777777" w:rsidR="00E030C1" w:rsidRDefault="00E030C1" w:rsidP="00E030C1">
      <w:r w:rsidRPr="00E030C1">
        <w:rPr>
          <w:rStyle w:val="StyleUnderline"/>
        </w:rPr>
        <w:t>Some tech figures leaned into mockery</w:t>
      </w:r>
      <w:r>
        <w:t>. Nikita Bier, a Los Angeles-based founder, seemed to excoriate the president's performance, writing that "it's crazy that the entire future of the country was changed by a single intern forgetting to bring the Adderall to Atlanta."</w:t>
      </w:r>
    </w:p>
    <w:p w14:paraId="62D00D44" w14:textId="77777777" w:rsidR="00E030C1" w:rsidRPr="00E030C1" w:rsidRDefault="00E030C1" w:rsidP="00E030C1">
      <w:pPr>
        <w:rPr>
          <w:rStyle w:val="StyleUnderline"/>
        </w:rPr>
      </w:pPr>
      <w:r>
        <w:t>Meanwhile, Shaun Maguire, general partner at venture capital firm Sequoia, said: "</w:t>
      </w:r>
      <w:r w:rsidRPr="00E030C1">
        <w:rPr>
          <w:rStyle w:val="StyleUnderline"/>
        </w:rPr>
        <w:t>If Biden was that bad when maximally prepped," it's worth asking what America is getting "behind closed doors."</w:t>
      </w:r>
    </w:p>
    <w:p w14:paraId="6299C32A" w14:textId="77777777" w:rsidR="00E030C1" w:rsidRDefault="00E030C1" w:rsidP="00E030C1">
      <w:r>
        <w:t>Others expressed their dismay more broadly.</w:t>
      </w:r>
    </w:p>
    <w:p w14:paraId="3FE11DD1" w14:textId="77777777" w:rsidR="00E030C1" w:rsidRDefault="00E030C1" w:rsidP="00E030C1">
      <w:r>
        <w:t>Delian Asparouhov, partner at Founders Fund, a San Francisco-based venture capital firm, kept things more straightforward, writing: "Every American citizen tonight," alongside a screenshot of Ralph Wiggum from "The Simpsons" carrying the simple caption: "(chuckles) I'm in danger."</w:t>
      </w:r>
    </w:p>
    <w:p w14:paraId="3A41A28F" w14:textId="77777777" w:rsidR="00E030C1" w:rsidRPr="00E030C1" w:rsidRDefault="00E030C1" w:rsidP="00E030C1">
      <w:pPr>
        <w:rPr>
          <w:rStyle w:val="StyleUnderline"/>
        </w:rPr>
      </w:pPr>
      <w:r>
        <w:t>Startup investor Sarah Guo also lamented the situation, saying simply, "</w:t>
      </w:r>
      <w:r w:rsidRPr="00E030C1">
        <w:rPr>
          <w:rStyle w:val="StyleUnderline"/>
        </w:rPr>
        <w:t>This is not the best America has to offer."</w:t>
      </w:r>
    </w:p>
    <w:p w14:paraId="0306144E" w14:textId="77777777" w:rsidR="00E030C1" w:rsidRPr="00E030C1" w:rsidRDefault="00E030C1" w:rsidP="00E030C1">
      <w:pPr>
        <w:rPr>
          <w:rStyle w:val="StyleUnderline"/>
        </w:rPr>
      </w:pPr>
      <w:r>
        <w:t xml:space="preserve">Still, others sounded positive notes for the Democrats as a whole. Y Combinator cofounder Paul Graham posted on X that </w:t>
      </w:r>
      <w:r w:rsidRPr="00E030C1">
        <w:rPr>
          <w:rStyle w:val="StyleUnderline"/>
        </w:rPr>
        <w:t>"Biden bombing the debate" was good for the party as a better candidate would emerge.</w:t>
      </w:r>
    </w:p>
    <w:p w14:paraId="2D025BD1" w14:textId="033CCF13" w:rsidR="00E030C1" w:rsidRDefault="00E030C1" w:rsidP="00E030C1">
      <w:pPr>
        <w:pStyle w:val="Heading3"/>
      </w:pPr>
      <w:r>
        <w:t>Link---AT: Big Tech Doesn’t Intervene</w:t>
      </w:r>
    </w:p>
    <w:p w14:paraId="630F0F8B" w14:textId="77777777" w:rsidR="00E030C1" w:rsidRDefault="00E030C1" w:rsidP="00E030C1">
      <w:pPr>
        <w:pStyle w:val="Heading4"/>
      </w:pPr>
      <w:r>
        <w:t>Big Tech is a very active participant in elections.</w:t>
      </w:r>
    </w:p>
    <w:p w14:paraId="53D44201" w14:textId="77777777" w:rsidR="00E030C1" w:rsidRPr="00A01741" w:rsidRDefault="00E030C1" w:rsidP="00E030C1">
      <w:r w:rsidRPr="00A01741">
        <w:rPr>
          <w:rFonts w:eastAsiaTheme="majorEastAsia" w:cstheme="majorBidi"/>
          <w:b/>
          <w:iCs/>
          <w:sz w:val="26"/>
        </w:rPr>
        <w:t>Hur’21</w:t>
      </w:r>
      <w:r>
        <w:t>[Krystal Hur; January 12; M</w:t>
      </w:r>
      <w:r w:rsidRPr="00A01741">
        <w:t>arkets reporter for CNN Business</w:t>
      </w:r>
      <w:r>
        <w:t>; Open Secrets, “</w:t>
      </w:r>
      <w:r w:rsidRPr="00A01741">
        <w:t>Big tech employees rally behind Biden campaign</w:t>
      </w:r>
      <w:r>
        <w:t xml:space="preserve">.” </w:t>
      </w:r>
      <w:r w:rsidRPr="00A01741">
        <w:t>https://www.opensecrets.org/news/2021/01/big-tech-employees-rally-biden/</w:t>
      </w:r>
      <w:r>
        <w:t>]</w:t>
      </w:r>
    </w:p>
    <w:p w14:paraId="10F4F988" w14:textId="77777777" w:rsidR="00E030C1" w:rsidRDefault="00E030C1" w:rsidP="00E030C1">
      <w:r>
        <w:t xml:space="preserve">Employees at </w:t>
      </w:r>
      <w:r w:rsidRPr="001374D5">
        <w:rPr>
          <w:rStyle w:val="Emphasis"/>
          <w:highlight w:val="cyan"/>
        </w:rPr>
        <w:t>big tech</w:t>
      </w:r>
      <w:r w:rsidRPr="001374D5">
        <w:rPr>
          <w:rStyle w:val="StyleUnderline"/>
          <w:highlight w:val="cyan"/>
        </w:rPr>
        <w:t xml:space="preserve"> companies</w:t>
      </w:r>
      <w:r w:rsidRPr="001374D5">
        <w:rPr>
          <w:rStyle w:val="StyleUnderline"/>
        </w:rPr>
        <w:t xml:space="preserve">, including Google parent Alphabet and Facebook, </w:t>
      </w:r>
      <w:r w:rsidRPr="001374D5">
        <w:rPr>
          <w:rStyle w:val="StyleUnderline"/>
          <w:highlight w:val="cyan"/>
        </w:rPr>
        <w:t xml:space="preserve">funneled </w:t>
      </w:r>
      <w:r w:rsidRPr="001374D5">
        <w:rPr>
          <w:rStyle w:val="Emphasis"/>
          <w:highlight w:val="cyan"/>
        </w:rPr>
        <w:t>millions</w:t>
      </w:r>
      <w:r w:rsidRPr="001374D5">
        <w:rPr>
          <w:rStyle w:val="StyleUnderline"/>
        </w:rPr>
        <w:t xml:space="preserve"> of dollars in</w:t>
      </w:r>
      <w:r w:rsidRPr="001374D5">
        <w:rPr>
          <w:rStyle w:val="StyleUnderline"/>
          <w:highlight w:val="cyan"/>
        </w:rPr>
        <w:t xml:space="preserve">to </w:t>
      </w:r>
      <w:r w:rsidRPr="001374D5">
        <w:rPr>
          <w:rStyle w:val="Emphasis"/>
          <w:highlight w:val="cyan"/>
        </w:rPr>
        <w:t>Dem</w:t>
      </w:r>
      <w:r w:rsidRPr="001374D5">
        <w:rPr>
          <w:rStyle w:val="StyleUnderline"/>
        </w:rPr>
        <w:t>ocrat</w:t>
      </w:r>
      <w:r w:rsidRPr="001374D5">
        <w:rPr>
          <w:rStyle w:val="StyleUnderline"/>
          <w:highlight w:val="cyan"/>
        </w:rPr>
        <w:t xml:space="preserve">s’ </w:t>
      </w:r>
      <w:r w:rsidRPr="001374D5">
        <w:rPr>
          <w:rStyle w:val="Emphasis"/>
          <w:highlight w:val="cyan"/>
        </w:rPr>
        <w:t>campaigns</w:t>
      </w:r>
      <w:r>
        <w:t xml:space="preserve"> during the 2020 election cycle — a </w:t>
      </w:r>
      <w:r w:rsidRPr="001F067D">
        <w:t>move</w:t>
      </w:r>
      <w:r>
        <w:t xml:space="preserve"> that could pay off for conglomerates hoping to stymie the implementation of internet regulation.</w:t>
      </w:r>
    </w:p>
    <w:p w14:paraId="21158FBB" w14:textId="77777777" w:rsidR="00E030C1" w:rsidRDefault="00E030C1" w:rsidP="00E030C1">
      <w:r>
        <w:t>President-elect Joe Biden has yet to propose any tech-related legislation. But Biden previously took a staunch stance on the issue, calling for reform measures including revoking Section 230 of the Communications Decency Act, which stipulates that big tech companies are not responsible for their users’ content. President Donald Trump has repeatedly called for repeal of that section in his continuing dispute with social media companies.</w:t>
      </w:r>
    </w:p>
    <w:p w14:paraId="5337AAAF" w14:textId="77777777" w:rsidR="00E030C1" w:rsidRDefault="00E030C1" w:rsidP="00E030C1">
      <w:r>
        <w:t xml:space="preserve">Employees at </w:t>
      </w:r>
      <w:r w:rsidRPr="001374D5">
        <w:rPr>
          <w:rStyle w:val="StyleUnderline"/>
          <w:highlight w:val="cyan"/>
        </w:rPr>
        <w:t xml:space="preserve">big </w:t>
      </w:r>
      <w:r w:rsidRPr="001374D5">
        <w:rPr>
          <w:rStyle w:val="Emphasis"/>
          <w:highlight w:val="cyan"/>
        </w:rPr>
        <w:t>tech giants</w:t>
      </w:r>
      <w:r>
        <w:t xml:space="preserve">, including Alphabet, Amazon, Facebook, Apple and Microsoft, </w:t>
      </w:r>
      <w:r w:rsidRPr="001374D5">
        <w:rPr>
          <w:rStyle w:val="StyleUnderline"/>
          <w:highlight w:val="cyan"/>
        </w:rPr>
        <w:t>donated</w:t>
      </w:r>
      <w:r w:rsidRPr="001374D5">
        <w:rPr>
          <w:rStyle w:val="StyleUnderline"/>
        </w:rPr>
        <w:t xml:space="preserve"> </w:t>
      </w:r>
      <w:r w:rsidRPr="001374D5">
        <w:rPr>
          <w:rStyle w:val="Emphasis"/>
          <w:highlight w:val="cyan"/>
        </w:rPr>
        <w:t>millions</w:t>
      </w:r>
      <w:r w:rsidRPr="001374D5">
        <w:rPr>
          <w:rStyle w:val="StyleUnderline"/>
          <w:highlight w:val="cyan"/>
        </w:rPr>
        <w:t xml:space="preserve"> to</w:t>
      </w:r>
      <w:r w:rsidRPr="001374D5">
        <w:rPr>
          <w:rStyle w:val="StyleUnderline"/>
        </w:rPr>
        <w:t xml:space="preserve"> various Democrats’ </w:t>
      </w:r>
      <w:r w:rsidRPr="001374D5">
        <w:rPr>
          <w:rStyle w:val="Emphasis"/>
          <w:highlight w:val="cyan"/>
        </w:rPr>
        <w:t>campaigns</w:t>
      </w:r>
      <w:r w:rsidRPr="001374D5">
        <w:rPr>
          <w:rStyle w:val="StyleUnderline"/>
        </w:rPr>
        <w:t xml:space="preserve"> </w:t>
      </w:r>
      <w:r>
        <w:t xml:space="preserve">in the 2020 election cycle. Employees at the five companies shelled out a combined $12.3 million to Biden’s campaign and millions more to Democrats in high-profile Senate contests, such as recently-elected Jon Ossoff (D-Ga.) and Raphael Warnock (D-Ga.). Employees of </w:t>
      </w:r>
      <w:r w:rsidRPr="001374D5">
        <w:rPr>
          <w:rStyle w:val="Emphasis"/>
          <w:highlight w:val="cyan"/>
        </w:rPr>
        <w:t>big tech</w:t>
      </w:r>
      <w:r w:rsidRPr="001374D5">
        <w:rPr>
          <w:rStyle w:val="StyleUnderline"/>
          <w:highlight w:val="cyan"/>
        </w:rPr>
        <w:t xml:space="preserve"> firms ranked</w:t>
      </w:r>
      <w:r w:rsidRPr="001374D5">
        <w:rPr>
          <w:rStyle w:val="StyleUnderline"/>
        </w:rPr>
        <w:t xml:space="preserve"> among the </w:t>
      </w:r>
      <w:r w:rsidRPr="001374D5">
        <w:rPr>
          <w:rStyle w:val="Emphasis"/>
          <w:highlight w:val="cyan"/>
        </w:rPr>
        <w:t>top</w:t>
      </w:r>
      <w:r w:rsidRPr="001374D5">
        <w:rPr>
          <w:rStyle w:val="StyleUnderline"/>
          <w:highlight w:val="cyan"/>
        </w:rPr>
        <w:t xml:space="preserve"> donors</w:t>
      </w:r>
      <w:r>
        <w:t xml:space="preserve"> to each of those Democrats.</w:t>
      </w:r>
    </w:p>
    <w:p w14:paraId="199BECCB" w14:textId="77777777" w:rsidR="00E030C1" w:rsidRDefault="00E030C1" w:rsidP="00E030C1">
      <w:r>
        <w:t>With most donations coming from company employees, Alphabet contributed around $21 million to Democrats in the 2020 election cycle, with Amazon contributing around $9.4 million. Facebook, Microsoft and Apple contributed about $6 million, $12.7 million and $6.6 million to Democrats, respectively. The majority of each of the big tech firm’s contributions went to Democratic candidates, and excluding Microsoft, the Biden campaign was the top recipient with Ossoff and Warnock ranking in the top 10. Microsoft’s top recipient for contributions was the Senate Majority PAC, the super PAC affiliated with Democratic Senate leader Chuck Schumer. The Democratic National Committee ranked in the top three recipients for all of the companies.</w:t>
      </w:r>
    </w:p>
    <w:p w14:paraId="0DD7ECD5" w14:textId="77777777" w:rsidR="00E030C1" w:rsidRDefault="00E030C1" w:rsidP="00E030C1">
      <w:r>
        <w:t>Erik Gordon, a professor at the University of Michigan’s Ross School of Business, said that while the Biden administration and new Congress won’t be completely “lax” with big tech firms, they will likely drag their heels over instituting big tech regulation so as to not alienate their biggest donors.</w:t>
      </w:r>
    </w:p>
    <w:p w14:paraId="2FA56CFD" w14:textId="77777777" w:rsidR="00E030C1" w:rsidRDefault="00E030C1" w:rsidP="00E030C1">
      <w:r>
        <w:t>“The classic move is you slow stuff down, maybe you’ll hold the hearings later but you have people working on reports,” Gordon said. “And you hope something else moves into the news cycle so that slowing it down can mean you never get to it.”</w:t>
      </w:r>
    </w:p>
    <w:p w14:paraId="7852F5EE" w14:textId="77777777" w:rsidR="00E030C1" w:rsidRDefault="00E030C1" w:rsidP="00E030C1">
      <w:r>
        <w:t xml:space="preserve">He also said that despite the </w:t>
      </w:r>
      <w:r w:rsidRPr="001374D5">
        <w:rPr>
          <w:rStyle w:val="Emphasis"/>
          <w:highlight w:val="cyan"/>
        </w:rPr>
        <w:t>Dem</w:t>
      </w:r>
      <w:r w:rsidRPr="001374D5">
        <w:rPr>
          <w:rStyle w:val="StyleUnderline"/>
        </w:rPr>
        <w:t>ocrat</w:t>
      </w:r>
      <w:r w:rsidRPr="001374D5">
        <w:rPr>
          <w:rStyle w:val="StyleUnderline"/>
          <w:highlight w:val="cyan"/>
        </w:rPr>
        <w:t>s</w:t>
      </w:r>
      <w:r w:rsidRPr="001374D5">
        <w:rPr>
          <w:rStyle w:val="StyleUnderline"/>
        </w:rPr>
        <w:t>’ control of the Senate, they’re “</w:t>
      </w:r>
      <w:r w:rsidRPr="001374D5">
        <w:rPr>
          <w:rStyle w:val="Emphasis"/>
          <w:highlight w:val="cyan"/>
        </w:rPr>
        <w:t>barely</w:t>
      </w:r>
      <w:r w:rsidRPr="001374D5">
        <w:rPr>
          <w:rStyle w:val="StyleUnderline"/>
          <w:highlight w:val="cyan"/>
        </w:rPr>
        <w:t xml:space="preserve"> in power</w:t>
      </w:r>
      <w:r>
        <w:t>.”</w:t>
      </w:r>
    </w:p>
    <w:p w14:paraId="21B1AB5E" w14:textId="77777777" w:rsidR="00E030C1" w:rsidRDefault="00E030C1" w:rsidP="00E030C1">
      <w:r>
        <w:t>“</w:t>
      </w:r>
      <w:r w:rsidRPr="001374D5">
        <w:rPr>
          <w:rStyle w:val="StyleUnderline"/>
          <w:highlight w:val="cyan"/>
        </w:rPr>
        <w:t>If there’s much of a swing</w:t>
      </w:r>
      <w:r w:rsidRPr="001374D5">
        <w:rPr>
          <w:rStyle w:val="StyleUnderline"/>
        </w:rPr>
        <w:t xml:space="preserve">, even a tiny swing … </w:t>
      </w:r>
      <w:r w:rsidRPr="001374D5">
        <w:rPr>
          <w:rStyle w:val="StyleUnderline"/>
          <w:highlight w:val="cyan"/>
        </w:rPr>
        <w:t xml:space="preserve">they could be </w:t>
      </w:r>
      <w:r w:rsidRPr="001374D5">
        <w:rPr>
          <w:rStyle w:val="Emphasis"/>
          <w:highlight w:val="cyan"/>
        </w:rPr>
        <w:t>out of power</w:t>
      </w:r>
      <w:r w:rsidRPr="001374D5">
        <w:rPr>
          <w:rStyle w:val="StyleUnderline"/>
        </w:rPr>
        <w:t xml:space="preserve"> again,” Gordon said. “</w:t>
      </w:r>
      <w:r w:rsidRPr="001374D5">
        <w:rPr>
          <w:rStyle w:val="StyleUnderline"/>
          <w:highlight w:val="cyan"/>
        </w:rPr>
        <w:t>They</w:t>
      </w:r>
      <w:r w:rsidRPr="001374D5">
        <w:rPr>
          <w:rStyle w:val="StyleUnderline"/>
        </w:rPr>
        <w:t xml:space="preserve"> </w:t>
      </w:r>
      <w:r w:rsidRPr="001374D5">
        <w:rPr>
          <w:rStyle w:val="StyleUnderline"/>
          <w:highlight w:val="cyan"/>
        </w:rPr>
        <w:t>want</w:t>
      </w:r>
      <w:r w:rsidRPr="001374D5">
        <w:rPr>
          <w:rStyle w:val="StyleUnderline"/>
        </w:rPr>
        <w:t xml:space="preserve"> the </w:t>
      </w:r>
      <w:r w:rsidRPr="001374D5">
        <w:rPr>
          <w:rStyle w:val="Emphasis"/>
          <w:highlight w:val="cyan"/>
        </w:rPr>
        <w:t>money</w:t>
      </w:r>
      <w:r w:rsidRPr="001374D5">
        <w:rPr>
          <w:rStyle w:val="StyleUnderline"/>
        </w:rPr>
        <w:t xml:space="preserve">, </w:t>
      </w:r>
      <w:r w:rsidRPr="001374D5">
        <w:rPr>
          <w:rStyle w:val="StyleUnderline"/>
          <w:highlight w:val="cyan"/>
        </w:rPr>
        <w:t>they want</w:t>
      </w:r>
      <w:r w:rsidRPr="001374D5">
        <w:rPr>
          <w:rStyle w:val="StyleUnderline"/>
        </w:rPr>
        <w:t xml:space="preserve"> the </w:t>
      </w:r>
      <w:r w:rsidRPr="001374D5">
        <w:rPr>
          <w:rStyle w:val="StyleUnderline"/>
          <w:highlight w:val="cyan"/>
        </w:rPr>
        <w:t xml:space="preserve">favorable </w:t>
      </w:r>
      <w:r w:rsidRPr="001374D5">
        <w:rPr>
          <w:rStyle w:val="Emphasis"/>
          <w:highlight w:val="cyan"/>
        </w:rPr>
        <w:t>comments</w:t>
      </w:r>
      <w:r>
        <w:t xml:space="preserve"> — they don’t want two years from now to lose the Senate again.”</w:t>
      </w:r>
    </w:p>
    <w:p w14:paraId="3807EB06" w14:textId="77777777" w:rsidR="00E030C1" w:rsidRDefault="00E030C1" w:rsidP="00E030C1">
      <w:pPr>
        <w:pStyle w:val="Heading4"/>
      </w:pPr>
      <w:r>
        <w:t>Tech workers are very civically enaged</w:t>
      </w:r>
    </w:p>
    <w:p w14:paraId="22D00FA9" w14:textId="77777777" w:rsidR="00E030C1" w:rsidRDefault="00E030C1" w:rsidP="00E030C1">
      <w:r w:rsidRPr="00A01741">
        <w:rPr>
          <w:rFonts w:eastAsiaTheme="majorEastAsia" w:cstheme="majorBidi"/>
          <w:b/>
          <w:iCs/>
          <w:sz w:val="26"/>
        </w:rPr>
        <w:t>Nickelsburg’19</w:t>
      </w:r>
      <w:r>
        <w:t>[Monica Nickelsburg; October 7;</w:t>
      </w:r>
      <w:r w:rsidRPr="00A01741">
        <w:t xml:space="preserve"> </w:t>
      </w:r>
      <w:r>
        <w:t>C</w:t>
      </w:r>
      <w:r w:rsidRPr="00A01741">
        <w:t>ontributing editor at GeekWire</w:t>
      </w:r>
      <w:r>
        <w:t>; GeekWire, “</w:t>
      </w:r>
      <w:r w:rsidRPr="00A01741">
        <w:t>Do tech workers vote? New survey shows they do — and these are the top issues on their minds</w:t>
      </w:r>
      <w:r>
        <w:t xml:space="preserve">.” </w:t>
      </w:r>
      <w:r w:rsidRPr="00A01741">
        <w:t>https://www.geekwire.com/2019/tech-workers-vote-new-survey-shows-top-issues-minds/</w:t>
      </w:r>
      <w:r>
        <w:t>]</w:t>
      </w:r>
    </w:p>
    <w:p w14:paraId="22F58F01" w14:textId="77777777" w:rsidR="00E030C1" w:rsidRPr="001374D5" w:rsidRDefault="00E030C1" w:rsidP="00E030C1">
      <w:pPr>
        <w:rPr>
          <w:rStyle w:val="StyleUnderline"/>
        </w:rPr>
      </w:pPr>
      <w:r w:rsidRPr="001374D5">
        <w:rPr>
          <w:rStyle w:val="Emphasis"/>
          <w:highlight w:val="cyan"/>
        </w:rPr>
        <w:t>Tech workers</w:t>
      </w:r>
      <w:r w:rsidRPr="001374D5">
        <w:rPr>
          <w:rStyle w:val="StyleUnderline"/>
        </w:rPr>
        <w:t xml:space="preserve"> </w:t>
      </w:r>
      <w:r w:rsidRPr="001374D5">
        <w:t>in progressive cities such as Seattle and San Francisco</w:t>
      </w:r>
      <w:r w:rsidRPr="001374D5">
        <w:rPr>
          <w:rStyle w:val="StyleUnderline"/>
        </w:rPr>
        <w:t xml:space="preserve"> </w:t>
      </w:r>
      <w:r w:rsidRPr="001374D5">
        <w:rPr>
          <w:rStyle w:val="StyleUnderline"/>
          <w:highlight w:val="cyan"/>
        </w:rPr>
        <w:t>have</w:t>
      </w:r>
      <w:r w:rsidRPr="001374D5">
        <w:rPr>
          <w:rStyle w:val="StyleUnderline"/>
        </w:rPr>
        <w:t xml:space="preserve"> a </w:t>
      </w:r>
      <w:r w:rsidRPr="001374D5">
        <w:rPr>
          <w:rStyle w:val="Emphasis"/>
          <w:highlight w:val="cyan"/>
        </w:rPr>
        <w:t>bad rap</w:t>
      </w:r>
      <w:r w:rsidRPr="001374D5">
        <w:rPr>
          <w:rStyle w:val="StyleUnderline"/>
          <w:highlight w:val="cyan"/>
        </w:rPr>
        <w:t xml:space="preserve"> when it comes to </w:t>
      </w:r>
      <w:r w:rsidRPr="001374D5">
        <w:rPr>
          <w:rStyle w:val="Emphasis"/>
          <w:highlight w:val="cyan"/>
        </w:rPr>
        <w:t>civic</w:t>
      </w:r>
      <w:r w:rsidRPr="001374D5">
        <w:rPr>
          <w:rStyle w:val="Emphasis"/>
        </w:rPr>
        <w:t xml:space="preserve"> </w:t>
      </w:r>
      <w:r w:rsidRPr="001374D5">
        <w:rPr>
          <w:rStyle w:val="Emphasis"/>
          <w:highlight w:val="cyan"/>
        </w:rPr>
        <w:t>engagement</w:t>
      </w:r>
      <w:r w:rsidRPr="001374D5">
        <w:rPr>
          <w:rStyle w:val="StyleUnderline"/>
        </w:rPr>
        <w:t>.</w:t>
      </w:r>
    </w:p>
    <w:p w14:paraId="417BCD37" w14:textId="77777777" w:rsidR="00E030C1" w:rsidRDefault="00E030C1" w:rsidP="00E030C1">
      <w:r>
        <w:t>As a Seattle Google engineer with political ambitions once said, “The little f*****s don’t vote, to put it bluntly. They are not civically engaged. They take civic responsibility lightly, and because of that they are used as scapegoats.”</w:t>
      </w:r>
    </w:p>
    <w:p w14:paraId="457C8521" w14:textId="77777777" w:rsidR="00E030C1" w:rsidRDefault="00E030C1" w:rsidP="00E030C1">
      <w:r>
        <w:t>But that was four years ago — and a lot has changed.</w:t>
      </w:r>
    </w:p>
    <w:p w14:paraId="550C2E23" w14:textId="77777777" w:rsidR="00E030C1" w:rsidRDefault="00E030C1" w:rsidP="00E030C1">
      <w:r>
        <w:t xml:space="preserve">Tech is still seen by some as the villain in Seattle’s growth story but it’s becoming more difficult to charge the workers who comprise the industry as apathetic. This month, tech workers from Amazon and Google organized walkouts to pressure their employers on environmental issues in solidarity with the youth Climate Strike. </w:t>
      </w:r>
      <w:r w:rsidRPr="001374D5">
        <w:rPr>
          <w:rStyle w:val="Emphasis"/>
          <w:highlight w:val="cyan"/>
        </w:rPr>
        <w:t>Tech companies</w:t>
      </w:r>
      <w:r w:rsidRPr="001374D5">
        <w:rPr>
          <w:rStyle w:val="StyleUnderline"/>
        </w:rPr>
        <w:t xml:space="preserve"> and volunteer groups </w:t>
      </w:r>
      <w:r w:rsidRPr="001374D5">
        <w:rPr>
          <w:rStyle w:val="StyleUnderline"/>
          <w:highlight w:val="cyan"/>
        </w:rPr>
        <w:t>are taking</w:t>
      </w:r>
      <w:r w:rsidRPr="001374D5">
        <w:rPr>
          <w:rStyle w:val="StyleUnderline"/>
        </w:rPr>
        <w:t xml:space="preserve"> an </w:t>
      </w:r>
      <w:r w:rsidRPr="001374D5">
        <w:rPr>
          <w:rStyle w:val="Emphasis"/>
          <w:highlight w:val="cyan"/>
        </w:rPr>
        <w:t>active</w:t>
      </w:r>
      <w:r w:rsidRPr="001374D5">
        <w:rPr>
          <w:rStyle w:val="StyleUnderline"/>
          <w:highlight w:val="cyan"/>
        </w:rPr>
        <w:t xml:space="preserve"> role in</w:t>
      </w:r>
      <w:r w:rsidRPr="001374D5">
        <w:rPr>
          <w:rStyle w:val="StyleUnderline"/>
        </w:rPr>
        <w:t xml:space="preserve"> the upcoming Seattle City Council </w:t>
      </w:r>
      <w:r w:rsidRPr="001374D5">
        <w:rPr>
          <w:rStyle w:val="Emphasis"/>
          <w:highlight w:val="cyan"/>
        </w:rPr>
        <w:t>elections</w:t>
      </w:r>
      <w:r w:rsidRPr="001374D5">
        <w:rPr>
          <w:rStyle w:val="StyleUnderline"/>
        </w:rPr>
        <w:t>.</w:t>
      </w:r>
    </w:p>
    <w:p w14:paraId="4F52C4D0" w14:textId="77777777" w:rsidR="00E030C1" w:rsidRDefault="00E030C1" w:rsidP="00E030C1">
      <w:r>
        <w:t xml:space="preserve">Now a new survey shows </w:t>
      </w:r>
      <w:r w:rsidRPr="001374D5">
        <w:rPr>
          <w:rStyle w:val="Emphasis"/>
          <w:highlight w:val="cyan"/>
        </w:rPr>
        <w:t>tech</w:t>
      </w:r>
      <w:r w:rsidRPr="001374D5">
        <w:rPr>
          <w:rStyle w:val="StyleUnderline"/>
          <w:highlight w:val="cyan"/>
        </w:rPr>
        <w:t xml:space="preserve"> workers are more </w:t>
      </w:r>
      <w:r w:rsidRPr="001374D5">
        <w:rPr>
          <w:rStyle w:val="StyleUnderline"/>
        </w:rPr>
        <w:t xml:space="preserve">civically </w:t>
      </w:r>
      <w:r w:rsidRPr="001374D5">
        <w:rPr>
          <w:rStyle w:val="Emphasis"/>
          <w:highlight w:val="cyan"/>
        </w:rPr>
        <w:t>engaged</w:t>
      </w:r>
      <w:r w:rsidRPr="001374D5">
        <w:rPr>
          <w:rStyle w:val="StyleUnderline"/>
          <w:highlight w:val="cyan"/>
        </w:rPr>
        <w:t xml:space="preserve"> than stereotypes suggest</w:t>
      </w:r>
      <w:r>
        <w:t>.</w:t>
      </w:r>
    </w:p>
    <w:p w14:paraId="35554012" w14:textId="77777777" w:rsidR="00E030C1" w:rsidRDefault="00E030C1" w:rsidP="00E030C1">
      <w:r>
        <w:t xml:space="preserve">Sea.citi, a worker volunteer </w:t>
      </w:r>
      <w:r w:rsidRPr="001374D5">
        <w:rPr>
          <w:rStyle w:val="StyleUnderline"/>
          <w:highlight w:val="cyan"/>
        </w:rPr>
        <w:t>group surveyed</w:t>
      </w:r>
      <w:r w:rsidRPr="001374D5">
        <w:rPr>
          <w:rStyle w:val="StyleUnderline"/>
        </w:rPr>
        <w:t xml:space="preserve"> 1,618 </w:t>
      </w:r>
      <w:r w:rsidRPr="001374D5">
        <w:rPr>
          <w:rStyle w:val="Emphasis"/>
        </w:rPr>
        <w:t>tech workers</w:t>
      </w:r>
      <w:r>
        <w:t xml:space="preserve"> via invitations to their employers and industry organizations. Some </w:t>
      </w:r>
      <w:r w:rsidRPr="001374D5">
        <w:rPr>
          <w:rStyle w:val="Emphasis"/>
          <w:highlight w:val="cyan"/>
        </w:rPr>
        <w:t>82</w:t>
      </w:r>
      <w:r w:rsidRPr="001374D5">
        <w:rPr>
          <w:rStyle w:val="StyleUnderline"/>
          <w:highlight w:val="cyan"/>
        </w:rPr>
        <w:t xml:space="preserve"> percent said they’re registered to vote</w:t>
      </w:r>
      <w:r w:rsidRPr="001374D5">
        <w:rPr>
          <w:rStyle w:val="StyleUnderline"/>
        </w:rPr>
        <w:t xml:space="preserve"> and </w:t>
      </w:r>
      <w:r w:rsidRPr="001374D5">
        <w:rPr>
          <w:rStyle w:val="Emphasis"/>
          <w:highlight w:val="cyan"/>
        </w:rPr>
        <w:t>52</w:t>
      </w:r>
      <w:r w:rsidRPr="001374D5">
        <w:rPr>
          <w:rStyle w:val="StyleUnderline"/>
          <w:highlight w:val="cyan"/>
        </w:rPr>
        <w:t xml:space="preserve"> percent</w:t>
      </w:r>
      <w:r w:rsidRPr="001374D5">
        <w:rPr>
          <w:rStyle w:val="StyleUnderline"/>
        </w:rPr>
        <w:t xml:space="preserve"> of those registered </w:t>
      </w:r>
      <w:r w:rsidRPr="001374D5">
        <w:rPr>
          <w:rStyle w:val="StyleUnderline"/>
          <w:highlight w:val="cyan"/>
        </w:rPr>
        <w:t xml:space="preserve">say they vote in </w:t>
      </w:r>
      <w:r w:rsidRPr="001374D5">
        <w:rPr>
          <w:rStyle w:val="Emphasis"/>
          <w:highlight w:val="cyan"/>
        </w:rPr>
        <w:t>every</w:t>
      </w:r>
      <w:r w:rsidRPr="001374D5">
        <w:rPr>
          <w:rStyle w:val="StyleUnderline"/>
          <w:highlight w:val="cyan"/>
        </w:rPr>
        <w:t xml:space="preserve"> election</w:t>
      </w:r>
      <w:r>
        <w:t>. About 14 percent said they are not registered or are in the U.S. on a work visa.</w:t>
      </w:r>
    </w:p>
    <w:p w14:paraId="2287CA95" w14:textId="77777777" w:rsidR="00E030C1" w:rsidRPr="00A36E4C" w:rsidRDefault="00E030C1" w:rsidP="00E030C1">
      <w:pPr>
        <w:pStyle w:val="Heading4"/>
      </w:pPr>
      <w:r>
        <w:t>Big Tech is getting ready to affect the election.</w:t>
      </w:r>
    </w:p>
    <w:p w14:paraId="4E737A03" w14:textId="77777777" w:rsidR="00E030C1" w:rsidRDefault="00E030C1" w:rsidP="00E030C1">
      <w:r w:rsidRPr="00B612CF">
        <w:rPr>
          <w:rFonts w:eastAsiaTheme="majorEastAsia" w:cstheme="majorBidi"/>
          <w:b/>
          <w:iCs/>
          <w:sz w:val="26"/>
        </w:rPr>
        <w:t>Morris’23</w:t>
      </w:r>
      <w:r>
        <w:t>[</w:t>
      </w:r>
      <w:r w:rsidRPr="002F3F7D">
        <w:t>Michael Morris</w:t>
      </w:r>
      <w:r>
        <w:t xml:space="preserve"> and </w:t>
      </w:r>
      <w:r w:rsidRPr="002F3F7D">
        <w:t>Gabriela Parisea</w:t>
      </w:r>
      <w:r>
        <w:t xml:space="preserve">; August 24;  </w:t>
      </w:r>
      <w:r w:rsidRPr="00B612CF">
        <w:t>MRC Free Speech America &amp; MRC Business Director</w:t>
      </w:r>
      <w:r>
        <w:t>; MRC, “</w:t>
      </w:r>
      <w:r w:rsidRPr="00B612CF">
        <w:t>Google Revs Up Election Interference Gambit Before GOP Primary Debate, Buries Republicans</w:t>
      </w:r>
      <w:r>
        <w:t>.” LexisNexis]</w:t>
      </w:r>
    </w:p>
    <w:p w14:paraId="3F1CB4A9" w14:textId="77777777" w:rsidR="00E030C1" w:rsidRDefault="00E030C1" w:rsidP="00E030C1">
      <w:r>
        <w:t xml:space="preserve">Google's </w:t>
      </w:r>
      <w:r w:rsidRPr="001374D5">
        <w:rPr>
          <w:rStyle w:val="Emphasis"/>
          <w:highlight w:val="cyan"/>
        </w:rPr>
        <w:t>election</w:t>
      </w:r>
      <w:r w:rsidRPr="001374D5">
        <w:rPr>
          <w:rStyle w:val="StyleUnderline"/>
          <w:highlight w:val="cyan"/>
        </w:rPr>
        <w:t xml:space="preserve"> </w:t>
      </w:r>
      <w:r w:rsidRPr="001374D5">
        <w:rPr>
          <w:rStyle w:val="Emphasis"/>
          <w:highlight w:val="cyan"/>
        </w:rPr>
        <w:t>interference</w:t>
      </w:r>
      <w:r w:rsidRPr="001374D5">
        <w:rPr>
          <w:rStyle w:val="StyleUnderline"/>
          <w:highlight w:val="cyan"/>
        </w:rPr>
        <w:t xml:space="preserve"> is just getting warmed </w:t>
      </w:r>
      <w:r w:rsidRPr="001374D5">
        <w:rPr>
          <w:rStyle w:val="StyleUnderline"/>
        </w:rPr>
        <w:t xml:space="preserve">up </w:t>
      </w:r>
      <w:r w:rsidRPr="001374D5">
        <w:rPr>
          <w:rStyle w:val="StyleUnderline"/>
          <w:highlight w:val="cyan"/>
        </w:rPr>
        <w:t xml:space="preserve">as we head </w:t>
      </w:r>
      <w:r w:rsidRPr="001374D5">
        <w:rPr>
          <w:rStyle w:val="StyleUnderline"/>
        </w:rPr>
        <w:t>in</w:t>
      </w:r>
      <w:r w:rsidRPr="001374D5">
        <w:rPr>
          <w:rStyle w:val="StyleUnderline"/>
          <w:highlight w:val="cyan"/>
        </w:rPr>
        <w:t xml:space="preserve">to </w:t>
      </w:r>
      <w:r w:rsidRPr="001374D5">
        <w:rPr>
          <w:rStyle w:val="Emphasis"/>
          <w:highlight w:val="cyan"/>
        </w:rPr>
        <w:t>2024</w:t>
      </w:r>
      <w:r w:rsidRPr="001374D5">
        <w:rPr>
          <w:rStyle w:val="StyleUnderline"/>
        </w:rPr>
        <w:t xml:space="preserve">. </w:t>
      </w:r>
    </w:p>
    <w:p w14:paraId="4B4B7CA1" w14:textId="77777777" w:rsidR="00E030C1" w:rsidRDefault="00E030C1" w:rsidP="00E030C1">
      <w:r>
        <w:t xml:space="preserve">MRC Free Speech America </w:t>
      </w:r>
      <w:r w:rsidRPr="001374D5">
        <w:rPr>
          <w:rStyle w:val="Emphasis"/>
          <w:highlight w:val="cyan"/>
        </w:rPr>
        <w:t>researchers</w:t>
      </w:r>
      <w:r w:rsidRPr="001374D5">
        <w:rPr>
          <w:rStyle w:val="StyleUnderline"/>
          <w:highlight w:val="cyan"/>
        </w:rPr>
        <w:t xml:space="preserve"> searched </w:t>
      </w:r>
      <w:r w:rsidRPr="001374D5">
        <w:rPr>
          <w:rStyle w:val="Emphasis"/>
          <w:highlight w:val="cyan"/>
        </w:rPr>
        <w:t>Google</w:t>
      </w:r>
      <w:r w:rsidRPr="001374D5">
        <w:rPr>
          <w:rStyle w:val="StyleUnderline"/>
        </w:rPr>
        <w:t xml:space="preserve"> for 'presidential campaign websites,' but the </w:t>
      </w:r>
      <w:r w:rsidRPr="001374D5">
        <w:rPr>
          <w:rStyle w:val="StyleUnderline"/>
          <w:highlight w:val="cyan"/>
        </w:rPr>
        <w:t>search engine did n</w:t>
      </w:r>
      <w:r w:rsidRPr="001374D5">
        <w:rPr>
          <w:rStyle w:val="StyleUnderline"/>
        </w:rPr>
        <w:t>o</w:t>
      </w:r>
      <w:r w:rsidRPr="001374D5">
        <w:rPr>
          <w:rStyle w:val="StyleUnderline"/>
          <w:highlight w:val="cyan"/>
        </w:rPr>
        <w:t>t</w:t>
      </w:r>
      <w:r w:rsidRPr="001374D5">
        <w:rPr>
          <w:rStyle w:val="StyleUnderline"/>
        </w:rPr>
        <w:t xml:space="preserve"> </w:t>
      </w:r>
      <w:r w:rsidRPr="001374D5">
        <w:rPr>
          <w:rStyle w:val="StyleUnderline"/>
          <w:highlight w:val="cyan"/>
        </w:rPr>
        <w:t xml:space="preserve">display a single </w:t>
      </w:r>
      <w:r w:rsidRPr="001374D5">
        <w:rPr>
          <w:rStyle w:val="Emphasis"/>
          <w:highlight w:val="cyan"/>
        </w:rPr>
        <w:t>Republican</w:t>
      </w:r>
      <w:r>
        <w:t xml:space="preserve"> candidate on its first page of results the day before the first Republican Party presidential primary debate on Wednesday. President Joe </w:t>
      </w:r>
      <w:r w:rsidRPr="001374D5">
        <w:rPr>
          <w:rStyle w:val="Emphasis"/>
          <w:highlight w:val="cyan"/>
        </w:rPr>
        <w:t>Biden</w:t>
      </w:r>
      <w:r w:rsidRPr="001374D5">
        <w:rPr>
          <w:rStyle w:val="StyleUnderline"/>
          <w:highlight w:val="cyan"/>
        </w:rPr>
        <w:t xml:space="preserve"> 's campaign</w:t>
      </w:r>
      <w:r w:rsidRPr="001374D5">
        <w:rPr>
          <w:rStyle w:val="StyleUnderline"/>
        </w:rPr>
        <w:t xml:space="preserve"> website, of course, </w:t>
      </w:r>
      <w:r w:rsidRPr="001374D5">
        <w:rPr>
          <w:rStyle w:val="StyleUnderline"/>
          <w:highlight w:val="cyan"/>
        </w:rPr>
        <w:t>showed</w:t>
      </w:r>
      <w:r w:rsidRPr="001374D5">
        <w:rPr>
          <w:rStyle w:val="StyleUnderline"/>
        </w:rPr>
        <w:t xml:space="preserve"> up </w:t>
      </w:r>
      <w:r w:rsidRPr="001374D5">
        <w:rPr>
          <w:rStyle w:val="StyleUnderline"/>
          <w:highlight w:val="cyan"/>
        </w:rPr>
        <w:t xml:space="preserve">as </w:t>
      </w:r>
      <w:r w:rsidRPr="001374D5">
        <w:rPr>
          <w:rStyle w:val="StyleUnderline"/>
        </w:rPr>
        <w:t xml:space="preserve">the </w:t>
      </w:r>
      <w:r w:rsidRPr="001374D5">
        <w:rPr>
          <w:rStyle w:val="Emphasis"/>
          <w:highlight w:val="cyan"/>
        </w:rPr>
        <w:t>second</w:t>
      </w:r>
      <w:r w:rsidRPr="001374D5">
        <w:rPr>
          <w:rStyle w:val="StyleUnderline"/>
          <w:highlight w:val="cyan"/>
        </w:rPr>
        <w:t xml:space="preserve"> search</w:t>
      </w:r>
      <w:r>
        <w:t xml:space="preserve"> result along with a Democratic Party challenger Marianne Williamson 's campaign website, which came up as the fifth result. </w:t>
      </w:r>
    </w:p>
    <w:p w14:paraId="29F90009" w14:textId="77777777" w:rsidR="00E030C1" w:rsidRDefault="00E030C1" w:rsidP="00E030C1">
      <w:r>
        <w:t xml:space="preserve">Google even displayed results for past failed Democratic Party presidential candidates who aren't even running this cycle, including: Sen. Bernie Sanders 's (I-VT) website, which showed up as the ninth result; Sen. Elizabeth Warren 's (D-MA) campaign website, which came in twelfth; and former Secretary of State Hillary Clinton 's campaign website, which appeared twenty-ninth in the results. </w:t>
      </w:r>
    </w:p>
    <w:p w14:paraId="5083210D" w14:textId="77777777" w:rsidR="00E030C1" w:rsidRDefault="00E030C1" w:rsidP="00E030C1">
      <w:r>
        <w:t xml:space="preserve">Notably, 2024 Democrat presidential candidate Robert F. Kennedy, Jr ., did not appear in Google's search results even though he is, at present , the biggest threat to President Joe Biden's nomination. </w:t>
      </w:r>
    </w:p>
    <w:p w14:paraId="5197CA03" w14:textId="77777777" w:rsidR="00E030C1" w:rsidRDefault="00E030C1" w:rsidP="00E030C1">
      <w:r w:rsidRPr="001374D5">
        <w:rPr>
          <w:rStyle w:val="StyleUnderline"/>
          <w:highlight w:val="cyan"/>
        </w:rPr>
        <w:t xml:space="preserve">'Google has erased </w:t>
      </w:r>
      <w:r w:rsidRPr="001374D5">
        <w:rPr>
          <w:rStyle w:val="Emphasis"/>
          <w:highlight w:val="cyan"/>
        </w:rPr>
        <w:t>every</w:t>
      </w:r>
      <w:r w:rsidRPr="001374D5">
        <w:rPr>
          <w:rStyle w:val="StyleUnderline"/>
          <w:highlight w:val="cyan"/>
        </w:rPr>
        <w:t xml:space="preserve"> </w:t>
      </w:r>
      <w:r w:rsidRPr="001374D5">
        <w:rPr>
          <w:rStyle w:val="Emphasis"/>
          <w:highlight w:val="cyan"/>
        </w:rPr>
        <w:t>threat</w:t>
      </w:r>
      <w:r w:rsidRPr="001374D5">
        <w:rPr>
          <w:rStyle w:val="StyleUnderline"/>
          <w:highlight w:val="cyan"/>
        </w:rPr>
        <w:t xml:space="preserve"> to</w:t>
      </w:r>
      <w:r w:rsidRPr="001374D5">
        <w:rPr>
          <w:rStyle w:val="StyleUnderline"/>
        </w:rPr>
        <w:t xml:space="preserve"> Joe </w:t>
      </w:r>
      <w:r w:rsidRPr="001374D5">
        <w:rPr>
          <w:rStyle w:val="Emphasis"/>
          <w:highlight w:val="cyan"/>
        </w:rPr>
        <w:t>Biden</w:t>
      </w:r>
      <w:r w:rsidRPr="001374D5">
        <w:rPr>
          <w:rStyle w:val="StyleUnderline"/>
        </w:rPr>
        <w:t xml:space="preserve">,' said MRC Free Speech America Vice President Dan Schneider . 'We know that </w:t>
      </w:r>
      <w:r w:rsidRPr="001374D5">
        <w:rPr>
          <w:rStyle w:val="StyleUnderline"/>
          <w:highlight w:val="cyan"/>
        </w:rPr>
        <w:t>Google pulled out</w:t>
      </w:r>
      <w:r w:rsidRPr="001374D5">
        <w:rPr>
          <w:rStyle w:val="StyleUnderline"/>
        </w:rPr>
        <w:t xml:space="preserve"> all the </w:t>
      </w:r>
      <w:r w:rsidRPr="001374D5">
        <w:rPr>
          <w:rStyle w:val="StyleUnderline"/>
          <w:highlight w:val="cyan"/>
        </w:rPr>
        <w:t>stops to put</w:t>
      </w:r>
      <w:r w:rsidRPr="001374D5">
        <w:rPr>
          <w:rStyle w:val="StyleUnderline"/>
        </w:rPr>
        <w:t xml:space="preserve"> Hillary </w:t>
      </w:r>
      <w:r w:rsidRPr="001374D5">
        <w:rPr>
          <w:rStyle w:val="StyleUnderline"/>
          <w:highlight w:val="cyan"/>
        </w:rPr>
        <w:t>Clinton in</w:t>
      </w:r>
      <w:r w:rsidRPr="001374D5">
        <w:rPr>
          <w:rStyle w:val="StyleUnderline"/>
        </w:rPr>
        <w:t xml:space="preserve"> the </w:t>
      </w:r>
      <w:r w:rsidRPr="001374D5">
        <w:rPr>
          <w:rStyle w:val="StyleUnderline"/>
          <w:highlight w:val="cyan"/>
        </w:rPr>
        <w:t>White House</w:t>
      </w:r>
      <w:r w:rsidRPr="001374D5">
        <w:rPr>
          <w:rStyle w:val="StyleUnderline"/>
        </w:rPr>
        <w:t xml:space="preserve">, and </w:t>
      </w:r>
      <w:r w:rsidRPr="001374D5">
        <w:rPr>
          <w:rStyle w:val="StyleUnderline"/>
          <w:highlight w:val="cyan"/>
        </w:rPr>
        <w:t>it has</w:t>
      </w:r>
      <w:r w:rsidRPr="001374D5">
        <w:rPr>
          <w:rStyle w:val="StyleUnderline"/>
        </w:rPr>
        <w:t xml:space="preserve"> </w:t>
      </w:r>
      <w:r w:rsidRPr="001374D5">
        <w:rPr>
          <w:rStyle w:val="StyleUnderline"/>
          <w:highlight w:val="cyan"/>
        </w:rPr>
        <w:t xml:space="preserve">continued to </w:t>
      </w:r>
      <w:r w:rsidRPr="001374D5">
        <w:rPr>
          <w:rStyle w:val="Emphasis"/>
          <w:highlight w:val="cyan"/>
        </w:rPr>
        <w:t>interfere</w:t>
      </w:r>
      <w:r w:rsidRPr="001374D5">
        <w:rPr>
          <w:rStyle w:val="StyleUnderline"/>
          <w:highlight w:val="cyan"/>
        </w:rPr>
        <w:t xml:space="preserve"> in</w:t>
      </w:r>
      <w:r w:rsidRPr="001374D5">
        <w:rPr>
          <w:rStyle w:val="StyleUnderline"/>
        </w:rPr>
        <w:t xml:space="preserve"> our </w:t>
      </w:r>
      <w:r w:rsidRPr="001374D5">
        <w:rPr>
          <w:rStyle w:val="Emphasis"/>
          <w:highlight w:val="cyan"/>
        </w:rPr>
        <w:t>elections</w:t>
      </w:r>
      <w:r w:rsidRPr="001374D5">
        <w:rPr>
          <w:rStyle w:val="StyleUnderline"/>
        </w:rPr>
        <w:t xml:space="preserve"> ever </w:t>
      </w:r>
      <w:r w:rsidRPr="001374D5">
        <w:rPr>
          <w:rStyle w:val="StyleUnderline"/>
          <w:highlight w:val="cyan"/>
        </w:rPr>
        <w:t>since</w:t>
      </w:r>
      <w:r>
        <w:t>. Compared to other social media platforms, it is harder to document what Google does in secret, but we at MRC Free Speech America have caught them red-handed again.'</w:t>
      </w:r>
    </w:p>
    <w:p w14:paraId="472DAA35" w14:textId="77777777" w:rsidR="00E030C1" w:rsidRDefault="00E030C1" w:rsidP="00E030C1">
      <w:r>
        <w:t>Schneider continued, 'Google has consistently stood apart from all other search engines, and not in a good way. We have repeatedly seen Google and Big Tech social media platforms treat Republican candidates harshly compared to their Democrat opponents.'</w:t>
      </w:r>
    </w:p>
    <w:p w14:paraId="3DE79A48" w14:textId="77777777" w:rsidR="00E030C1" w:rsidRDefault="00E030C1" w:rsidP="00E030C1">
      <w:r>
        <w:t>Google's election interference, shilling for Democrat candidates at the onset of the 2024 presidential election season, is unsurprising.</w:t>
      </w:r>
    </w:p>
    <w:p w14:paraId="79168CA0" w14:textId="77777777" w:rsidR="00E030C1" w:rsidRDefault="00E030C1" w:rsidP="00E030C1">
      <w:r>
        <w:t xml:space="preserve">Just before the 2022 midterm elections, MRC Free Speech America researchers analyzed Google, Bing and DuckDuckGo search results for 12 Senate races and found that </w:t>
      </w:r>
      <w:r w:rsidRPr="001374D5">
        <w:rPr>
          <w:rStyle w:val="StyleUnderline"/>
          <w:highlight w:val="cyan"/>
        </w:rPr>
        <w:t xml:space="preserve">Google buried </w:t>
      </w:r>
      <w:r w:rsidRPr="001374D5">
        <w:rPr>
          <w:rStyle w:val="Emphasis"/>
          <w:highlight w:val="cyan"/>
        </w:rPr>
        <w:t>10</w:t>
      </w:r>
      <w:r w:rsidRPr="001374D5">
        <w:rPr>
          <w:rStyle w:val="StyleUnderline"/>
          <w:highlight w:val="cyan"/>
        </w:rPr>
        <w:t xml:space="preserve"> of </w:t>
      </w:r>
      <w:r w:rsidRPr="001374D5">
        <w:rPr>
          <w:rStyle w:val="Emphasis"/>
          <w:highlight w:val="cyan"/>
        </w:rPr>
        <w:t>12</w:t>
      </w:r>
      <w:r w:rsidRPr="001374D5">
        <w:rPr>
          <w:rStyle w:val="StyleUnderline"/>
          <w:highlight w:val="cyan"/>
        </w:rPr>
        <w:t xml:space="preserve"> </w:t>
      </w:r>
      <w:r w:rsidRPr="001374D5">
        <w:rPr>
          <w:rStyle w:val="StyleUnderline"/>
        </w:rPr>
        <w:t xml:space="preserve">Senate </w:t>
      </w:r>
      <w:r w:rsidRPr="001374D5">
        <w:rPr>
          <w:rStyle w:val="Emphasis"/>
          <w:highlight w:val="cyan"/>
        </w:rPr>
        <w:t>Republican</w:t>
      </w:r>
      <w:r w:rsidRPr="001374D5">
        <w:rPr>
          <w:rStyle w:val="StyleUnderline"/>
        </w:rPr>
        <w:t xml:space="preserve"> Party </w:t>
      </w:r>
      <w:r w:rsidRPr="001374D5">
        <w:rPr>
          <w:rStyle w:val="StyleUnderline"/>
          <w:highlight w:val="cyan"/>
        </w:rPr>
        <w:t xml:space="preserve">candidates' campaign </w:t>
      </w:r>
      <w:r w:rsidRPr="001374D5">
        <w:rPr>
          <w:rStyle w:val="Emphasis"/>
          <w:highlight w:val="cyan"/>
        </w:rPr>
        <w:t>websites</w:t>
      </w:r>
      <w:r>
        <w:t xml:space="preserve"> while highlighting their opponent's campaign sites. This bias did not carry over 36 top House races, which did not hang in the balance . Google even went after its fiercest critics in Congress, burying all 10 Republican Party Big Tech critics that MRC Free Speech America researchers analyzed.</w:t>
      </w:r>
    </w:p>
    <w:p w14:paraId="711DD979" w14:textId="77777777" w:rsidR="00E030C1" w:rsidRPr="001374D5" w:rsidRDefault="00E030C1" w:rsidP="00E030C1">
      <w:pPr>
        <w:rPr>
          <w:rStyle w:val="StyleUnderline"/>
        </w:rPr>
      </w:pPr>
      <w:r>
        <w:t xml:space="preserve">The </w:t>
      </w:r>
      <w:r w:rsidRPr="001374D5">
        <w:rPr>
          <w:rStyle w:val="StyleUnderline"/>
          <w:highlight w:val="cyan"/>
        </w:rPr>
        <w:t xml:space="preserve">search </w:t>
      </w:r>
      <w:r w:rsidRPr="001374D5">
        <w:rPr>
          <w:rStyle w:val="Emphasis"/>
          <w:highlight w:val="cyan"/>
        </w:rPr>
        <w:t>giant</w:t>
      </w:r>
      <w:r w:rsidRPr="001374D5">
        <w:rPr>
          <w:rStyle w:val="StyleUnderline"/>
        </w:rPr>
        <w:t xml:space="preserve"> again </w:t>
      </w:r>
      <w:r w:rsidRPr="001374D5">
        <w:rPr>
          <w:rStyle w:val="StyleUnderline"/>
          <w:highlight w:val="cyan"/>
        </w:rPr>
        <w:t>favored</w:t>
      </w:r>
      <w:r w:rsidRPr="001374D5">
        <w:rPr>
          <w:rStyle w:val="StyleUnderline"/>
        </w:rPr>
        <w:t xml:space="preserve"> the </w:t>
      </w:r>
      <w:r w:rsidRPr="001374D5">
        <w:rPr>
          <w:rStyle w:val="Emphasis"/>
          <w:highlight w:val="cyan"/>
        </w:rPr>
        <w:t>Dem</w:t>
      </w:r>
      <w:r w:rsidRPr="001374D5">
        <w:rPr>
          <w:rStyle w:val="StyleUnderline"/>
        </w:rPr>
        <w:t xml:space="preserve">ocratic </w:t>
      </w:r>
      <w:r w:rsidRPr="001374D5">
        <w:rPr>
          <w:rStyle w:val="StyleUnderline"/>
          <w:highlight w:val="cyan"/>
        </w:rPr>
        <w:t>candidate in</w:t>
      </w:r>
      <w:r w:rsidRPr="001374D5">
        <w:rPr>
          <w:rStyle w:val="StyleUnderline"/>
        </w:rPr>
        <w:t xml:space="preserve"> the December </w:t>
      </w:r>
      <w:r w:rsidRPr="001374D5">
        <w:rPr>
          <w:rStyle w:val="StyleUnderline"/>
          <w:highlight w:val="cyan"/>
        </w:rPr>
        <w:t>Georgia</w:t>
      </w:r>
      <w:r w:rsidRPr="001374D5">
        <w:rPr>
          <w:rStyle w:val="StyleUnderline"/>
        </w:rPr>
        <w:t xml:space="preserve"> senate run-off </w:t>
      </w:r>
      <w:r w:rsidRPr="001374D5">
        <w:rPr>
          <w:rStyle w:val="StyleUnderline"/>
          <w:highlight w:val="cyan"/>
        </w:rPr>
        <w:t>election</w:t>
      </w:r>
      <w:r w:rsidRPr="001374D5">
        <w:rPr>
          <w:rStyle w:val="StyleUnderline"/>
        </w:rPr>
        <w:t xml:space="preserve">. </w:t>
      </w:r>
      <w:r w:rsidRPr="001374D5">
        <w:rPr>
          <w:rStyle w:val="StyleUnderline"/>
          <w:highlight w:val="cyan"/>
        </w:rPr>
        <w:t>Google's</w:t>
      </w:r>
      <w:r w:rsidRPr="001374D5">
        <w:rPr>
          <w:rStyle w:val="StyleUnderline"/>
        </w:rPr>
        <w:t xml:space="preserve"> search results </w:t>
      </w:r>
      <w:r w:rsidRPr="001374D5">
        <w:rPr>
          <w:rStyle w:val="StyleUnderline"/>
          <w:highlight w:val="cyan"/>
        </w:rPr>
        <w:t>favored</w:t>
      </w:r>
      <w:r w:rsidRPr="001374D5">
        <w:rPr>
          <w:rStyle w:val="StyleUnderline"/>
        </w:rPr>
        <w:t xml:space="preserve"> Sen. Raphael Warnock (</w:t>
      </w:r>
      <w:r w:rsidRPr="001374D5">
        <w:rPr>
          <w:rStyle w:val="StyleUnderline"/>
          <w:highlight w:val="cyan"/>
        </w:rPr>
        <w:t>D) in</w:t>
      </w:r>
      <w:r w:rsidRPr="001374D5">
        <w:rPr>
          <w:rStyle w:val="StyleUnderline"/>
        </w:rPr>
        <w:t xml:space="preserve"> a </w:t>
      </w:r>
      <w:r w:rsidRPr="001374D5">
        <w:rPr>
          <w:rStyle w:val="Emphasis"/>
          <w:highlight w:val="cyan"/>
        </w:rPr>
        <w:t>swing</w:t>
      </w:r>
      <w:r w:rsidRPr="001374D5">
        <w:rPr>
          <w:rStyle w:val="StyleUnderline"/>
          <w:highlight w:val="cyan"/>
        </w:rPr>
        <w:t xml:space="preserve"> precinct, where</w:t>
      </w:r>
      <w:r w:rsidRPr="001374D5">
        <w:rPr>
          <w:rStyle w:val="StyleUnderline"/>
        </w:rPr>
        <w:t xml:space="preserve"> greater proportions of </w:t>
      </w:r>
      <w:r w:rsidRPr="001374D5">
        <w:rPr>
          <w:rStyle w:val="Emphasis"/>
          <w:highlight w:val="cyan"/>
        </w:rPr>
        <w:t>undecided</w:t>
      </w:r>
      <w:r w:rsidRPr="001374D5">
        <w:rPr>
          <w:rStyle w:val="StyleUnderline"/>
          <w:highlight w:val="cyan"/>
        </w:rPr>
        <w:t xml:space="preserve"> voters</w:t>
      </w:r>
      <w:r w:rsidRPr="001374D5">
        <w:rPr>
          <w:rStyle w:val="StyleUnderline"/>
        </w:rPr>
        <w:t xml:space="preserve"> likely </w:t>
      </w:r>
      <w:r w:rsidRPr="001374D5">
        <w:rPr>
          <w:rStyle w:val="StyleUnderline"/>
          <w:highlight w:val="cyan"/>
        </w:rPr>
        <w:t>reside</w:t>
      </w:r>
      <w:r w:rsidRPr="001374D5">
        <w:rPr>
          <w:rStyle w:val="StyleUnderline"/>
        </w:rPr>
        <w:t>.</w:t>
      </w:r>
    </w:p>
    <w:p w14:paraId="214E2491" w14:textId="7339124C" w:rsidR="00E030C1" w:rsidRDefault="00E030C1" w:rsidP="00E030C1">
      <w:pPr>
        <w:pStyle w:val="Heading3"/>
      </w:pPr>
      <w:r>
        <w:t>Link---Elderly---2NC</w:t>
      </w:r>
    </w:p>
    <w:p w14:paraId="1D433A80" w14:textId="77777777" w:rsidR="00E030C1" w:rsidRDefault="00E030C1" w:rsidP="00E030C1">
      <w:pPr>
        <w:pStyle w:val="Heading4"/>
      </w:pPr>
      <w:r>
        <w:t xml:space="preserve">Old votes are </w:t>
      </w:r>
      <w:r>
        <w:rPr>
          <w:u w:val="single"/>
        </w:rPr>
        <w:t>key to</w:t>
      </w:r>
      <w:r>
        <w:t xml:space="preserve"> an election victory – young people </w:t>
      </w:r>
      <w:r>
        <w:rPr>
          <w:u w:val="single"/>
        </w:rPr>
        <w:t>simply don’t</w:t>
      </w:r>
      <w:r>
        <w:t xml:space="preserve"> vote as much</w:t>
      </w:r>
    </w:p>
    <w:p w14:paraId="37281086" w14:textId="77777777" w:rsidR="00E030C1" w:rsidRPr="000F65C5" w:rsidRDefault="00E030C1" w:rsidP="00E030C1">
      <w:pPr>
        <w:rPr>
          <w:rStyle w:val="Style13ptBold"/>
        </w:rPr>
      </w:pPr>
      <w:r>
        <w:rPr>
          <w:rStyle w:val="Style13ptBold"/>
        </w:rPr>
        <w:t>Symonds ’20</w:t>
      </w:r>
      <w:r w:rsidRPr="00FF10E1">
        <w:t xml:space="preserve"> [Alexandria Symonds. 10.8.2020. Alexandria Symonds is an assistant editor on the Graphics Desk of the New York Times. She has worked for the times since 2014 on T Magazine and Print Hub international. The New York Times. “Why Don’t Young People Vote, and What Can Be Done About It?”. https://www.nytimes.com/2020/10/08/upshot/youth-voting-2020-election.html]</w:t>
      </w:r>
      <w:r>
        <w:t>/CPSW-NL</w:t>
      </w:r>
    </w:p>
    <w:p w14:paraId="170EBE39" w14:textId="77777777" w:rsidR="00E030C1" w:rsidRDefault="00E030C1" w:rsidP="00E030C1">
      <w:pPr>
        <w:rPr>
          <w:u w:val="single"/>
        </w:rPr>
      </w:pPr>
      <w:r w:rsidRPr="000F65C5">
        <w:rPr>
          <w:sz w:val="16"/>
        </w:rPr>
        <w:t xml:space="preserve">Most </w:t>
      </w:r>
      <w:r w:rsidRPr="00AA7590">
        <w:rPr>
          <w:u w:val="single"/>
        </w:rPr>
        <w:t>young people in t</w:t>
      </w:r>
    </w:p>
    <w:p w14:paraId="2BA44682" w14:textId="77777777" w:rsidR="00E030C1" w:rsidRPr="000F65C5" w:rsidRDefault="00E030C1" w:rsidP="00E030C1">
      <w:pPr>
        <w:rPr>
          <w:sz w:val="16"/>
        </w:rPr>
      </w:pPr>
      <w:r w:rsidRPr="00AA7590">
        <w:rPr>
          <w:u w:val="single"/>
        </w:rPr>
        <w:t xml:space="preserve">he United States don’t vote. </w:t>
      </w:r>
      <w:r w:rsidRPr="00AA7590">
        <w:rPr>
          <w:rStyle w:val="Emphasis"/>
        </w:rPr>
        <w:t>Fewer than half</w:t>
      </w:r>
      <w:r w:rsidRPr="00AA7590">
        <w:rPr>
          <w:u w:val="single"/>
        </w:rPr>
        <w:t xml:space="preserve"> of Americans 18 to 29 voted in the 2016 presidential election — a gap of more than 15 points compared with the overall turnout.</w:t>
      </w:r>
      <w:r>
        <w:rPr>
          <w:u w:val="single"/>
        </w:rPr>
        <w:t xml:space="preserve"> </w:t>
      </w:r>
      <w:r w:rsidRPr="000F65C5">
        <w:rPr>
          <w:sz w:val="16"/>
        </w:rPr>
        <w:t xml:space="preserve">This is not unique to the United States. Our new analysis of turnout for the most recent national general elections for heads of government in two dozen countries revealed that the general population’s voting rate exceeds the voting rate for young people in every single one of them. The sample of two dozen countries isn’t representative of all nations. The 24 countries that had youth turnout data available were richer, more democratic and more literate than the 168 countries we contacted that didn’t. But the trends are still illustrative. </w:t>
      </w:r>
      <w:r w:rsidRPr="000F65C5">
        <w:t>[Graph Omitted]</w:t>
      </w:r>
      <w:r w:rsidRPr="000F65C5">
        <w:rPr>
          <w:sz w:val="16"/>
        </w:rPr>
        <w:t xml:space="preserve"> Why do young people vote less than their elders? Almost a century ago, the political scientists Charles E. Merriam and Harold F. Gosnell identified several groups of Americans whose turnout rates were comparatively low, including young people, minorities, the less educated and the poor — all of whom are still less likely to vote today. </w:t>
      </w:r>
      <w:r w:rsidRPr="000F65C5">
        <w:rPr>
          <w:u w:val="single"/>
        </w:rPr>
        <w:t>Three broad themes in political science research help explain the gap</w:t>
      </w:r>
      <w:r w:rsidRPr="000F65C5">
        <w:rPr>
          <w:sz w:val="16"/>
        </w:rPr>
        <w:t xml:space="preserve"> for young voters: Habit formation</w:t>
      </w:r>
      <w:r w:rsidRPr="000F65C5">
        <w:rPr>
          <w:u w:val="single"/>
        </w:rPr>
        <w:t>. Voting is a habit formed over time, and one possible reason young people do it less frequently is they have had fewer opportunities to form and reinforce the habit</w:t>
      </w:r>
      <w:r w:rsidRPr="000F65C5">
        <w:rPr>
          <w:sz w:val="16"/>
        </w:rPr>
        <w:t xml:space="preserve">. With time, people slowly turn from “habitual nonvoters” to “habitual voters,” as a paper by Eric Plutzer, a political scientist at Penn State, puts it. That internal habit formation is reinforced externally, too, as Mark N. Franklin of Trinity College described in a book exploring aspects of voter turnout. </w:t>
      </w:r>
      <w:r w:rsidRPr="000F65C5">
        <w:rPr>
          <w:u w:val="single"/>
        </w:rPr>
        <w:t xml:space="preserve">People of all ages are influenced by what they see their friends and peers doing, and older people are </w:t>
      </w:r>
      <w:r w:rsidRPr="000F65C5">
        <w:rPr>
          <w:rStyle w:val="Emphasis"/>
        </w:rPr>
        <w:t>more likely</w:t>
      </w:r>
      <w:r w:rsidRPr="000F65C5">
        <w:rPr>
          <w:u w:val="single"/>
        </w:rPr>
        <w:t xml:space="preserve"> to have observed friends making the choice to vote, over the course of multiple election cycles.</w:t>
      </w:r>
      <w:r>
        <w:rPr>
          <w:u w:val="single"/>
        </w:rPr>
        <w:t xml:space="preserve"> </w:t>
      </w:r>
      <w:r w:rsidRPr="000F65C5">
        <w:rPr>
          <w:sz w:val="16"/>
        </w:rPr>
        <w:t xml:space="preserve">Opportunity cost. </w:t>
      </w:r>
      <w:r w:rsidRPr="000F65C5">
        <w:rPr>
          <w:u w:val="single"/>
        </w:rPr>
        <w:t xml:space="preserve">Voting for the first or second time may also be harder than voting in subsequent elections. There is a </w:t>
      </w:r>
      <w:r w:rsidRPr="000F65C5">
        <w:rPr>
          <w:rStyle w:val="Emphasis"/>
        </w:rPr>
        <w:t>direct opportunity cost</w:t>
      </w:r>
      <w:r w:rsidRPr="000F65C5">
        <w:rPr>
          <w:u w:val="single"/>
        </w:rPr>
        <w:t xml:space="preserve"> for young adults</w:t>
      </w:r>
      <w:r w:rsidRPr="000F65C5">
        <w:rPr>
          <w:sz w:val="16"/>
        </w:rPr>
        <w:t xml:space="preserve">, </w:t>
      </w:r>
      <w:r w:rsidRPr="000F65C5">
        <w:rPr>
          <w:u w:val="single"/>
        </w:rPr>
        <w:t>who may have less flexible employment schedules or less financial cushion to take time off to vote</w:t>
      </w:r>
      <w:r w:rsidRPr="000F65C5">
        <w:rPr>
          <w:sz w:val="16"/>
        </w:rPr>
        <w:t xml:space="preserve">, or who may be in temporary housing situations where they lack deep community ties. There is also an indirect opportunity cost to learning the process of voting, like finding a polling place and learning about the candidates, according to Professor Franklin. In the United States, some of those obstacles are, or once were, intentional. “I think of the U.S. as an anomaly when it comes to disparities in turnout across groups, and that those disparities are inseparable from a legacy of slavery and racism,” said Charlotte Hill, a doctoral candidate working on voting issues at the University of California, Berkeley. Raising voter turnout among all cohorts isn’t a universal goal among the politically powerful. And policies that make voting harder, like voter ID laws, may disproportionately affect low-propensity voters, including young people. Alternative participation. Youth turnout data may be less dispiriting when viewed in the context of participation in other forms of political action. Lower election turnout in general over time has been accompanied by a rise in “other forms of citizen activism, such as mass protests, occupy movements and increased use of social media as a new platform of political engagement,” according to research by the Stockholm-based International Institute for Democracy and Electoral Assistance. Data suggests these trends are especially pronounced among young people. Compared with their elders in Germany, France and Britain, one analysis found, younger people are more likely to sign petitions, and more than twice as likely to participate in demonstrations. All this suggests that the problem doesn’t come down to lack of interest, as research collected in John Holbein and D. Sunshine Hillygus’s recent book “Making Young Voters,” affirms. In recent years in the U.S., they write, “the number of young people who express an interest in elections (76 percent), care who is president (74 percent), have interest in public affairs (85 percent), and intend to vote (83 percent) is especially high.” Is the gap between young and older voters consistent around the world? No. Among the 24 countries we examined, the difference between youth and general turnout ranged from less than a percentage point to more than 20 points. And although the United States isn’t alone in seeing a gap, it fares pretty dismally, with the fifth-lowest youth turnout in the sample and the fourth-biggest gap between youth and overall turnout. </w:t>
      </w:r>
    </w:p>
    <w:p w14:paraId="179CCFB7" w14:textId="20913D6F" w:rsidR="00E030C1" w:rsidRDefault="00E030C1" w:rsidP="00E030C1">
      <w:pPr>
        <w:pStyle w:val="Heading4"/>
      </w:pPr>
      <w:r>
        <w:t>[IP Increases Healthcare Costs]</w:t>
      </w:r>
    </w:p>
    <w:p w14:paraId="62815EC2" w14:textId="77777777" w:rsidR="00E030C1" w:rsidRDefault="00E030C1" w:rsidP="00E030C1">
      <w:pPr>
        <w:pStyle w:val="Heading4"/>
      </w:pPr>
      <w:r>
        <w:t>Voters care about healthcare costs – any change could flip their vote</w:t>
      </w:r>
    </w:p>
    <w:p w14:paraId="181D27BF" w14:textId="77777777" w:rsidR="00E030C1" w:rsidRPr="00225920" w:rsidRDefault="00E030C1" w:rsidP="00E030C1">
      <w:pPr>
        <w:rPr>
          <w:b/>
          <w:bCs/>
          <w:sz w:val="26"/>
        </w:rPr>
      </w:pPr>
      <w:r>
        <w:rPr>
          <w:rStyle w:val="Style13ptBold"/>
        </w:rPr>
        <w:t xml:space="preserve">Appleby and Galewitz ’24 </w:t>
      </w:r>
      <w:r w:rsidRPr="00225920">
        <w:t xml:space="preserve">[Julie Appleby and Phil Galewitz. 3.8.2024. Julie Appleby is a Kaiser Health News senior correspondent who reports on the health law's implementation, health care treatments and costs, trends in health insurance, and policy affecting hospitals and other medical providers. Phil Galewitz is a senior correspondent at KFF health news. He covers the intersection of health policy, health economics, public health, and consumer health. CBS News. “America worries about health costs — and voters want to hear from Biden and Republicans”. </w:t>
      </w:r>
      <w:hyperlink r:id="rId17" w:history="1">
        <w:r w:rsidRPr="007F4F2D">
          <w:rPr>
            <w:rStyle w:val="Hyperlink"/>
          </w:rPr>
          <w:t>https://www.cbsnews.com/news/health-care-campaign-issues-2024/</w:t>
        </w:r>
      </w:hyperlink>
      <w:r w:rsidRPr="00225920">
        <w:t>]</w:t>
      </w:r>
      <w:r>
        <w:t>/CPSW-NL</w:t>
      </w:r>
    </w:p>
    <w:p w14:paraId="318A9A1D" w14:textId="77777777" w:rsidR="00E030C1" w:rsidRPr="00225920" w:rsidRDefault="00E030C1" w:rsidP="00E030C1">
      <w:pPr>
        <w:rPr>
          <w:sz w:val="16"/>
        </w:rPr>
      </w:pPr>
      <w:r w:rsidRPr="00225920">
        <w:rPr>
          <w:sz w:val="16"/>
        </w:rPr>
        <w:t xml:space="preserve">President Joe Biden is counting on outrage over abortion restrictions to help drive turnout for his reelection. Former President Donald Trump is promising to take another swing at repealing Obamacare. But around America's kitchen tables, those are hardly the only health topics voters want to hear about in the 2024 campaigns. A new KFF tracking poll shows that </w:t>
      </w:r>
      <w:r w:rsidRPr="00225920">
        <w:rPr>
          <w:u w:val="single"/>
        </w:rPr>
        <w:t>health care tops the list of basic expenses Americans worry about — more than gas, food, and rent. Nearly 3 in 4 adults — and majorities of both parties — say they're concerned about paying for unexpected medical bills and other health costs.</w:t>
      </w:r>
      <w:r w:rsidRPr="00225920">
        <w:rPr>
          <w:sz w:val="16"/>
        </w:rPr>
        <w:t xml:space="preserve"> "Absolutely health care is something on my mind," Rob Werner, 64, of Concord, New Hampshire, said in an interview at a local coffee shop in January. He's a Biden supporter and said he wants to make sure the Affordable Care Act, also known as Obamacare, is retained and that there's more of an effort to control health care costs. The presidential election is likely to turn on the simple question of whether Americans want Trump back in the White House. (Nikki Haley, the former South Carolina governor and U.S. ambassador to the United Nations, remained in the race for the Republican nomination ahead of Super Tuesday, though she had lost the first four primary contests.) And neither major party is basing their campaigns on health care promises. But in the KFF poll, </w:t>
      </w:r>
      <w:r w:rsidRPr="00225920">
        <w:rPr>
          <w:u w:val="single"/>
        </w:rPr>
        <w:t>80% of adults said they think it's "very important" to hear presidential candidates talk about what they'd do to address health care costs — a subject congressional and state-level candidates can also expect to address. "People are most concerned about out-of-pocket expenses for health care, and rightly so,</w:t>
      </w:r>
      <w:r w:rsidRPr="00225920">
        <w:rPr>
          <w:sz w:val="16"/>
        </w:rPr>
        <w:t xml:space="preserve">" said Andrea Ducas, vice president of health policy at the Center for American Progress, a Washington, D.C.-based progressive think tank. Here's a look at the major health care issues that could help determine who wins in November. Abortion Less than two years after the Supreme Court overturned the constitutional right to an abortion, reproductive health care is shaping up to be the biggest health issue in this election. That was also the case in the 2022 midterm elections, when many voters rallied behind candidates who supported abortion rights and bolstered Democrats to an unexpectedly strong showing. Since the Supreme Court's decision, voters in six states — including Kansas, Kentucky, and Ohio, where Republicans control the legislatures — have voted on state constitutional amendments regarding abortion access, and the side favoring abortion rights won in each case. Polls show that abortion is a key issue to some voters, said Robert Blendon, a public opinion researcher and professor emeritus at the Harvard T.H. Chan School of Public Health. He said up to 30% across the board see it as a "personal" issue, rather than policy — and most of those support abortion rights. "That's a lot of voters, if they show up and vote," Blendon said. Proposals to further protect — or restrict — abortion access could drive voter turnout. Advocates are working to put abortion-related measures on the ballot in such states as Arizona, Florida, Missouri, and South Dakota this November. A push in Washington toward a nationwide abortion policy could also draw more voters to the polls, Blendon said. A surprise ruling by the Alabama Supreme Court in February that frozen embryos are children could also shake up the election. It's an issue that even divides the anti-abortion community, with some who believe that a fertilized egg is a unique new person deserving of full legal rights and protections, and others believing that discarding unused embryos as part of the in vitro fertilization process is a morally acceptable way for couples to have children. Pricey prescriptions </w:t>
      </w:r>
      <w:r w:rsidRPr="00225920">
        <w:rPr>
          <w:u w:val="single"/>
        </w:rPr>
        <w:t xml:space="preserve">Drug costs regularly </w:t>
      </w:r>
      <w:r w:rsidRPr="00225920">
        <w:rPr>
          <w:rStyle w:val="Emphasis"/>
        </w:rPr>
        <w:t>rank high</w:t>
      </w:r>
      <w:r w:rsidRPr="00225920">
        <w:rPr>
          <w:u w:val="single"/>
        </w:rPr>
        <w:t xml:space="preserve"> among voters' concerns</w:t>
      </w:r>
      <w:r w:rsidRPr="00225920">
        <w:rPr>
          <w:sz w:val="16"/>
        </w:rPr>
        <w:t xml:space="preserve">. In the latest tracking poll, </w:t>
      </w:r>
      <w:r w:rsidRPr="00225920">
        <w:rPr>
          <w:u w:val="single"/>
        </w:rPr>
        <w:t>more than half — 55% — said they were very worried about being able to afford prescription drugs</w:t>
      </w:r>
      <w:r w:rsidRPr="00225920">
        <w:rPr>
          <w:sz w:val="16"/>
        </w:rPr>
        <w:t>. Biden has tried to address the price of drugs, though his efforts haven't registered with many voters. While its name doesn't suggest landmark health policy, the Inflation Reduction Act, or IRA, which the president signed in August 2022, included a provision allowing Medicare to negotiate prices for some of the most expensive drugs. It also capped total out-of-pocket spending for prescription drugs for all Medicare patients, while capping the price of insulin for those with diabetes at $35 a month — a limit some drugmakers have extended to patients with other kinds of insurance. Drugmakers are fighting the Medicare price negotiation provision in court. Republicans have promised to repeal the IRA, arguing that forcing drugmakers to negotiate lower prices on drugs for Medicare beneficiaries would amount to price controls and stifle innovation. The party has offered no specific alternative, with the GOP-led House focused primarily on targeting pharmacy benefit managers, the arbitrators who control most Americans' insurance coverage for medicines.</w:t>
      </w:r>
    </w:p>
    <w:p w14:paraId="3E83D4A4" w14:textId="21EF2F0B" w:rsidR="00E030C1" w:rsidRDefault="00E030C1" w:rsidP="00E030C1">
      <w:pPr>
        <w:pStyle w:val="Heading3"/>
      </w:pPr>
      <w:r>
        <w:t>Link---AT: Elderly are Unimportant</w:t>
      </w:r>
    </w:p>
    <w:p w14:paraId="5B5CF4FB" w14:textId="77777777" w:rsidR="00E030C1" w:rsidRDefault="00E030C1" w:rsidP="00E030C1">
      <w:pPr>
        <w:pStyle w:val="Heading4"/>
      </w:pPr>
      <w:r>
        <w:t xml:space="preserve">Old voters are </w:t>
      </w:r>
      <w:r>
        <w:rPr>
          <w:u w:val="single"/>
        </w:rPr>
        <w:t>key</w:t>
      </w:r>
      <w:r>
        <w:t xml:space="preserve"> to the election – low turnout from other groups </w:t>
      </w:r>
      <w:r>
        <w:rPr>
          <w:u w:val="single"/>
        </w:rPr>
        <w:t>ensures</w:t>
      </w:r>
      <w:r>
        <w:t xml:space="preserve"> it</w:t>
      </w:r>
    </w:p>
    <w:p w14:paraId="182F2178" w14:textId="77777777" w:rsidR="00E030C1" w:rsidRPr="009A0A11" w:rsidRDefault="00E030C1" w:rsidP="00E030C1">
      <w:pPr>
        <w:rPr>
          <w:rStyle w:val="Style13ptBold"/>
        </w:rPr>
      </w:pPr>
      <w:r>
        <w:rPr>
          <w:rStyle w:val="Style13ptBold"/>
        </w:rPr>
        <w:t xml:space="preserve">Frey ’23 </w:t>
      </w:r>
      <w:r w:rsidRPr="009A0A11">
        <w:rPr>
          <w:sz w:val="16"/>
          <w:szCs w:val="16"/>
        </w:rPr>
        <w:t>[William H. Frey. 5.18.2023. William H. Frey, Senior Fellow with Brookings Metro, is an internationally regarded demographer, known for his research on urban populations, migration, immigration, race, aging, political demographics, and his expertise on the U.S. census. Frey’s latest book is “Diversity Explosion: How New Racial Demographics are Remaking America” (Brookings Institution Press, 2018). Frey’s current research agenda involves examining 2020 U.S. census practices and results, tracking voting trends associated with the presidential and midterm elections, and  monitoring demographic aspects of the COVID-19 pandemic. Brookings. “New voter turnout data from 2022 shows some surprises, including lower turnout for youth, women, and Black Americans in some states”. https://www.brookings.edu/articles/new-voter-turnout-data-from-2022-shows-some-surprises-including-lower-turnout-for-youth-women-and-black-americans-in-some-states/]/CPSW-NL</w:t>
      </w:r>
    </w:p>
    <w:p w14:paraId="6323BBBA" w14:textId="77777777" w:rsidR="00E030C1" w:rsidRPr="003C7245" w:rsidRDefault="00E030C1" w:rsidP="00E030C1">
      <w:pPr>
        <w:rPr>
          <w:sz w:val="16"/>
        </w:rPr>
      </w:pPr>
    </w:p>
    <w:p w14:paraId="6CE5C52E" w14:textId="77777777" w:rsidR="00E030C1" w:rsidRPr="003C7245" w:rsidRDefault="00E030C1" w:rsidP="00E030C1">
      <w:pPr>
        <w:rPr>
          <w:sz w:val="16"/>
        </w:rPr>
      </w:pPr>
      <w:r w:rsidRPr="003C7245">
        <w:rPr>
          <w:sz w:val="16"/>
        </w:rPr>
        <w:t xml:space="preserve">The 2022 midterm election results made plain that the predicted “red wave”—in which Republicans were expected to win by huge margins in the House of Representatives and take over the Senate—did not occur. In fact, Democrats gained an additional Senate seat, and while Republicans took control of the House, it was by a modest nine seats rather than the 30-plus some pundits predicted. Although each state’s election results drew from different demographic components, analyses of exit polls underscored that young voters showed strong Democratic preferences, which contributed to the party’s better-than-expected performance in House, Senate, and select gubernatorial races. Strong Democratic preferences by other groups—including Black Americans, Latino or Hispanic Americans, women, and white female college graduates—also contributed. What these analyses did not provide, however, was a detailed examination of turnout rates—the percent of eligible voters who voted—associated with these groups. But now, </w:t>
      </w:r>
      <w:r w:rsidRPr="003C7245">
        <w:rPr>
          <w:u w:val="single"/>
        </w:rPr>
        <w:t>new Census Bureau data from the Current Population Survey’s Voting and Registration supplement provides this information for the 2022 election, and can be analyzed along with a similar data product from earlier elections</w:t>
      </w:r>
      <w:r w:rsidRPr="003C7245">
        <w:rPr>
          <w:sz w:val="16"/>
        </w:rPr>
        <w:t xml:space="preserve">. Perhaps the most notable finding with respect to voter turnout is that 2022 turnout rates were nearly as high as the record-setting 2018 midterm turnout rates. Yet </w:t>
      </w:r>
      <w:r w:rsidRPr="003C7245">
        <w:rPr>
          <w:u w:val="single"/>
        </w:rPr>
        <w:t>unlike the previous midterm elections</w:t>
      </w:r>
      <w:r w:rsidRPr="003C7245">
        <w:rPr>
          <w:sz w:val="16"/>
        </w:rPr>
        <w:t xml:space="preserve">, the groups with the highest Democratic voting margins—in particular, </w:t>
      </w:r>
      <w:r w:rsidRPr="003C7245">
        <w:rPr>
          <w:u w:val="single"/>
        </w:rPr>
        <w:t>young people</w:t>
      </w:r>
      <w:r w:rsidRPr="003C7245">
        <w:rPr>
          <w:sz w:val="16"/>
        </w:rPr>
        <w:t>, Black Americans, women, and white female college graduates—</w:t>
      </w:r>
      <w:r w:rsidRPr="003C7245">
        <w:rPr>
          <w:u w:val="single"/>
        </w:rPr>
        <w:t>did not show greater turnout increases than other groups, and often displayed lower turnout rates than in the 2018 midterms</w:t>
      </w:r>
      <w:r w:rsidRPr="003C7245">
        <w:rPr>
          <w:sz w:val="16"/>
        </w:rPr>
        <w:t xml:space="preserve">. These groups displayed higher turnout rates than in the low-turnout 2014 midterms, but either did not match or did not improve on their 2018 turnout levels. And </w:t>
      </w:r>
      <w:r w:rsidRPr="003C7245">
        <w:rPr>
          <w:u w:val="single"/>
        </w:rPr>
        <w:t>only a minority of states registered turnout increases between 2018 and 2022</w:t>
      </w:r>
      <w:r w:rsidRPr="003C7245">
        <w:rPr>
          <w:sz w:val="16"/>
        </w:rPr>
        <w:t xml:space="preserve">, while an even smaller number showed increases among young and nonwhite voters. The new data also provides information on the demographics of the voting population both nationally and across states. As in the 2018 midterms, less than two-fifths of voters in the 2022 midterms were non-college-educated white voters—down from well over 40% in elections prior to 2018. The share of these voters has declined over time in almost all states, while since 2010, the share of white college graduates and nonwhite voters increased nationally and in most states. Overall, the data places a somewhat new lens on the results of last November’s midterms. The stronger-than-expected Democratic performance was largely due to the voting preferences of the party’s favored demographic blocs that turned out to vote. But </w:t>
      </w:r>
      <w:r w:rsidRPr="003C7245">
        <w:rPr>
          <w:u w:val="single"/>
        </w:rPr>
        <w:t>the turnout rates for these blocs—while still higher than most pre-2018 elections—either declined or did not rise since the previous midterms.</w:t>
      </w:r>
      <w:r>
        <w:rPr>
          <w:u w:val="single"/>
        </w:rPr>
        <w:t xml:space="preserve"> </w:t>
      </w:r>
      <w:r w:rsidRPr="003C7245">
        <w:rPr>
          <w:sz w:val="16"/>
        </w:rPr>
        <w:t>Overall turnout in 2022 out was high, but with unexpected shifts The national election rate (actual voters per 100 eligible voters) in 2022 was 52.2%—the second-highest that the Census Bureau has recorded for a midterm in four decades. The highest was in 2018, at 53.4%. (The 2020 presidential election, meanwhile, recorded a very high rate of 66.3%.) This, along with the fact that the 2022 midterms also saw the highest rate of voter registration recorded by the Census Bureau, suggests that the nation has entered an era of a highly energized electorate, perhaps spurred by a rising level of partisanship.</w:t>
      </w:r>
    </w:p>
    <w:p w14:paraId="45CA6428" w14:textId="77777777" w:rsidR="00E030C1" w:rsidRPr="003C7245" w:rsidRDefault="00E030C1" w:rsidP="00E030C1"/>
    <w:p w14:paraId="00712256" w14:textId="77777777" w:rsidR="00E030C1" w:rsidRPr="003C7245" w:rsidRDefault="00E030C1" w:rsidP="00E030C1">
      <w:r w:rsidRPr="003C7245">
        <w:t>[Graph Omitted]</w:t>
      </w:r>
    </w:p>
    <w:p w14:paraId="0F3EDB84" w14:textId="77777777" w:rsidR="00E030C1" w:rsidRPr="003C7245" w:rsidRDefault="00E030C1" w:rsidP="00E030C1">
      <w:pPr>
        <w:rPr>
          <w:sz w:val="16"/>
        </w:rPr>
      </w:pPr>
      <w:r w:rsidRPr="003C7245">
        <w:rPr>
          <w:sz w:val="16"/>
        </w:rPr>
        <w:t>Still, given the results of the 2022 midterms—when the “red wave” did not materialize—</w:t>
      </w:r>
      <w:r w:rsidRPr="003C7245">
        <w:rPr>
          <w:u w:val="single"/>
        </w:rPr>
        <w:t xml:space="preserve">one might have expected that key Democratic-leaning voting groups such as </w:t>
      </w:r>
      <w:r w:rsidRPr="003C7245">
        <w:rPr>
          <w:rStyle w:val="Emphasis"/>
        </w:rPr>
        <w:t>young people</w:t>
      </w:r>
      <w:r w:rsidRPr="003C7245">
        <w:rPr>
          <w:u w:val="single"/>
        </w:rPr>
        <w:t xml:space="preserve">, people of color, women, and white female college graduates would have shown bigger turnout increases </w:t>
      </w:r>
      <w:r w:rsidRPr="003C7245">
        <w:rPr>
          <w:sz w:val="16"/>
        </w:rPr>
        <w:t xml:space="preserve">than other groups. That was the case for Democratic wins in the 2018 midterms and 2020 presidential election. Yet </w:t>
      </w:r>
      <w:r w:rsidRPr="003C7245">
        <w:rPr>
          <w:u w:val="single"/>
        </w:rPr>
        <w:t>an examination of 2022 turnout rates by age, sex, race, and education reveals that these groups did not show the greatest turnout increases and, in many cases, displayed lower turnout than in 2018</w:t>
      </w:r>
      <w:r w:rsidRPr="003C7245">
        <w:rPr>
          <w:sz w:val="16"/>
        </w:rPr>
        <w:t>. (See Figure 2 and downloadable Table A).</w:t>
      </w:r>
    </w:p>
    <w:p w14:paraId="7978191D" w14:textId="77777777" w:rsidR="00E030C1" w:rsidRPr="003C7245" w:rsidRDefault="00E030C1" w:rsidP="00E030C1">
      <w:r w:rsidRPr="003C7245">
        <w:t>[Graph Omitted]</w:t>
      </w:r>
    </w:p>
    <w:p w14:paraId="0F6861CA" w14:textId="77777777" w:rsidR="00E030C1" w:rsidRPr="003C7245" w:rsidRDefault="00E030C1" w:rsidP="00E030C1"/>
    <w:p w14:paraId="327C4200" w14:textId="77777777" w:rsidR="00E030C1" w:rsidRDefault="00E030C1" w:rsidP="00E030C1">
      <w:pPr>
        <w:rPr>
          <w:u w:val="single"/>
        </w:rPr>
      </w:pPr>
      <w:r w:rsidRPr="003C7245">
        <w:rPr>
          <w:sz w:val="16"/>
        </w:rPr>
        <w:t>Among broad age groups</w:t>
      </w:r>
      <w:r w:rsidRPr="003C7245">
        <w:rPr>
          <w:u w:val="single"/>
        </w:rPr>
        <w:t>, 18- to 29-year-olds showed a noticeable decline in turnout since 2018</w:t>
      </w:r>
      <w:r w:rsidRPr="003C7245">
        <w:rPr>
          <w:sz w:val="16"/>
        </w:rPr>
        <w:t xml:space="preserve">, </w:t>
      </w:r>
      <w:r w:rsidRPr="003C7245">
        <w:rPr>
          <w:u w:val="single"/>
        </w:rPr>
        <w:t>with the oldest group (over age 65) registering a modest gain</w:t>
      </w:r>
      <w:r w:rsidRPr="003C7245">
        <w:rPr>
          <w:sz w:val="16"/>
        </w:rPr>
        <w:t xml:space="preserve">. This is opposite of what happened between the 2014 and 2018 midterms as well as between the 2016 and 2020 presidential elections, when the younger group registered the largest turnout gains of all age groups. While 2022 turnout rates for 18- to 29-year-olds (as those of other groups) continued to be higher than in 2014 and several earlier midterms, the downward shift is surprising. Moreover, as in the past, </w:t>
      </w:r>
      <w:r w:rsidRPr="003C7245">
        <w:rPr>
          <w:u w:val="single"/>
        </w:rPr>
        <w:t>older eligible voters displayed higher turnout rates overall than younger eligible voters. Because of the decline in younger turnout rates in 2022, the young-old age gap in turnout widened modestly.</w:t>
      </w:r>
    </w:p>
    <w:p w14:paraId="5D60403D" w14:textId="745B5099" w:rsidR="00E030C1" w:rsidRDefault="00E030C1" w:rsidP="00E030C1">
      <w:pPr>
        <w:pStyle w:val="Heading3"/>
      </w:pPr>
      <w:r>
        <w:t>Link---AT: Elderly Have Already Decided</w:t>
      </w:r>
    </w:p>
    <w:p w14:paraId="4240ADFE" w14:textId="77777777" w:rsidR="00E030C1" w:rsidRDefault="00E030C1" w:rsidP="00E030C1">
      <w:pPr>
        <w:pStyle w:val="Heading4"/>
      </w:pPr>
      <w:r>
        <w:t xml:space="preserve">Older voters </w:t>
      </w:r>
      <w:r>
        <w:rPr>
          <w:u w:val="single"/>
        </w:rPr>
        <w:t>swing</w:t>
      </w:r>
      <w:r>
        <w:t xml:space="preserve"> from election to election – empirically proven by 2024 polls</w:t>
      </w:r>
    </w:p>
    <w:p w14:paraId="465FBB8B" w14:textId="77777777" w:rsidR="00E030C1" w:rsidRPr="00F52D02" w:rsidRDefault="00E030C1" w:rsidP="00E030C1">
      <w:pPr>
        <w:rPr>
          <w:rStyle w:val="Style13ptBold"/>
          <w:sz w:val="22"/>
          <w:szCs w:val="20"/>
        </w:rPr>
      </w:pPr>
      <w:r>
        <w:rPr>
          <w:rStyle w:val="Style13ptBold"/>
        </w:rPr>
        <w:t xml:space="preserve">Wolf 6-15 </w:t>
      </w:r>
      <w:r w:rsidRPr="00F52D02">
        <w:rPr>
          <w:sz w:val="20"/>
          <w:szCs w:val="20"/>
        </w:rPr>
        <w:t>[Zachary B. Wolf. 6.15.2024. Zachary B. Wolf writes the What Matters newsletter for CNN. He also serves as a senior writer for CNN Politics, where he writes political analysis and is a frequent guest on CNN's Early Start. CNN. “An unexpected generational realignment is scrambling the 2024 election”. https://www.cnn.com/2024/06/15/politics/election-age-what-matters/index.html]/CPSW-NL</w:t>
      </w:r>
    </w:p>
    <w:p w14:paraId="61AAAE44" w14:textId="77777777" w:rsidR="00E030C1" w:rsidRDefault="00E030C1" w:rsidP="00E030C1">
      <w:pPr>
        <w:rPr>
          <w:sz w:val="16"/>
        </w:rPr>
      </w:pPr>
      <w:r w:rsidRPr="008B52E0">
        <w:rPr>
          <w:u w:val="single"/>
        </w:rPr>
        <w:t xml:space="preserve">A truism of American politics is that </w:t>
      </w:r>
      <w:r w:rsidRPr="008B52E0">
        <w:rPr>
          <w:rStyle w:val="Emphasis"/>
        </w:rPr>
        <w:t xml:space="preserve">older voters prefer the Republican </w:t>
      </w:r>
      <w:r w:rsidRPr="008B52E0">
        <w:rPr>
          <w:u w:val="single"/>
        </w:rPr>
        <w:t>and younger voters prefer the Democrat</w:t>
      </w:r>
      <w:r w:rsidRPr="00F52D02">
        <w:rPr>
          <w:sz w:val="16"/>
        </w:rPr>
        <w:t xml:space="preserve">. </w:t>
      </w:r>
      <w:r w:rsidRPr="008B52E0">
        <w:rPr>
          <w:u w:val="single"/>
        </w:rPr>
        <w:t>That’s what happened in 2020, when Democrat Joe Biden won voters under 50 and Republican Donald Trump won voters over 50, according to exit polls</w:t>
      </w:r>
      <w:r w:rsidRPr="00F52D02">
        <w:rPr>
          <w:sz w:val="16"/>
        </w:rPr>
        <w:t xml:space="preserve">. </w:t>
      </w:r>
      <w:r w:rsidRPr="008B52E0">
        <w:rPr>
          <w:u w:val="single"/>
        </w:rPr>
        <w:t>Biden’s margin among younger voters</w:t>
      </w:r>
      <w:r w:rsidRPr="00F52D02">
        <w:rPr>
          <w:sz w:val="16"/>
        </w:rPr>
        <w:t xml:space="preserve"> — he got 65% of voters ages 18-24 — </w:t>
      </w:r>
      <w:r w:rsidRPr="008B52E0">
        <w:rPr>
          <w:u w:val="single"/>
        </w:rPr>
        <w:t>helped him overcome</w:t>
      </w:r>
      <w:r w:rsidRPr="00F52D02">
        <w:rPr>
          <w:sz w:val="16"/>
        </w:rPr>
        <w:t xml:space="preserve"> the fact that </w:t>
      </w:r>
      <w:r w:rsidRPr="008B52E0">
        <w:rPr>
          <w:u w:val="single"/>
        </w:rPr>
        <w:t>Trump</w:t>
      </w:r>
      <w:r w:rsidRPr="00F52D02">
        <w:rPr>
          <w:sz w:val="16"/>
        </w:rPr>
        <w:t xml:space="preserve"> got 52% of older voters, who accounted for more than half the electorate. In 2016, Trump defeated Hillary Clinton in the Electoral College even though she got more votes than him, but the pattern of younger voters supporting the Democrat held. </w:t>
      </w:r>
      <w:r w:rsidRPr="008B52E0">
        <w:rPr>
          <w:u w:val="single"/>
        </w:rPr>
        <w:t>Clinton got more votes among voters ages 18-44, and Trump got more votes among voters ages 45 and older, according to exit polls. In</w:t>
      </w:r>
      <w:r w:rsidRPr="00F52D02">
        <w:rPr>
          <w:sz w:val="16"/>
        </w:rPr>
        <w:t xml:space="preserve"> 2012, Republican Mitt Romney lost the election, but he did better than Democrat Barack Obama among voters 45 and older. Voters under 30 haven’t preferred the Republican since 1988, when George H.W. Bush defeated Democrat Michael Dukakis in a landslide. Voters over the age of 65 haven’t preferred the Democrat since 2000, when Al Gore lost the election despite getting more votes than Republican George W. Bush. , But </w:t>
      </w:r>
      <w:r w:rsidRPr="008B52E0">
        <w:rPr>
          <w:u w:val="single"/>
        </w:rPr>
        <w:t xml:space="preserve">the old rules </w:t>
      </w:r>
      <w:r w:rsidRPr="008B52E0">
        <w:rPr>
          <w:rStyle w:val="Emphasis"/>
        </w:rPr>
        <w:t>don’t seem to apply</w:t>
      </w:r>
      <w:r w:rsidRPr="008B52E0">
        <w:rPr>
          <w:u w:val="single"/>
        </w:rPr>
        <w:t xml:space="preserve"> in this year’s presidential election</w:t>
      </w:r>
      <w:r w:rsidRPr="00F52D02">
        <w:rPr>
          <w:sz w:val="16"/>
        </w:rPr>
        <w:t xml:space="preserve">, </w:t>
      </w:r>
      <w:r w:rsidRPr="008B52E0">
        <w:rPr>
          <w:u w:val="single"/>
        </w:rPr>
        <w:t>where both candidates are old men and their fitness to serve is a top issue</w:t>
      </w:r>
      <w:r w:rsidRPr="00F52D02">
        <w:rPr>
          <w:sz w:val="16"/>
        </w:rPr>
        <w:t xml:space="preserve">. Older voters are gravitating to Biden, and younger voters are taking a look at Trump. A new Marist poll in the battleground state of Pennsylvania, for instance, showed a tight race overall with Trump at 47% and Biden at 45%, a within-the-margin-of-error difference. Trump is making inroads with voters of color and is nearly even with Biden among voters under 45 in that poll. But </w:t>
      </w:r>
      <w:r w:rsidRPr="008B52E0">
        <w:rPr>
          <w:u w:val="single"/>
        </w:rPr>
        <w:t xml:space="preserve">older voters have gone in the opposite direction, and instead of favoring Trump, are </w:t>
      </w:r>
      <w:r w:rsidRPr="008B52E0">
        <w:rPr>
          <w:rStyle w:val="Emphasis"/>
        </w:rPr>
        <w:t>nearly split</w:t>
      </w:r>
      <w:r w:rsidRPr="008B52E0">
        <w:rPr>
          <w:u w:val="single"/>
        </w:rPr>
        <w:t xml:space="preserve"> in the Marist poll</w:t>
      </w:r>
      <w:r w:rsidRPr="00F52D02">
        <w:rPr>
          <w:sz w:val="16"/>
        </w:rPr>
        <w:t xml:space="preserve">. It’s a trend that extends to other states. </w:t>
      </w:r>
      <w:r w:rsidRPr="008B52E0">
        <w:rPr>
          <w:u w:val="single"/>
        </w:rPr>
        <w:t>In a nationwide Quinnipiac University poll</w:t>
      </w:r>
      <w:r w:rsidRPr="00F52D02">
        <w:rPr>
          <w:sz w:val="16"/>
        </w:rPr>
        <w:t xml:space="preserve"> released in May, </w:t>
      </w:r>
      <w:r w:rsidRPr="008B52E0">
        <w:rPr>
          <w:u w:val="single"/>
        </w:rPr>
        <w:t>Biden and Trump split younger voters, but Biden has an edge among voters 65 and older</w:t>
      </w:r>
      <w:r w:rsidRPr="00F52D02">
        <w:rPr>
          <w:sz w:val="16"/>
        </w:rPr>
        <w:t>. Not every poll shows the same level of shift, but the general movement among both younger and older voters is a departure from past results. Biden is now leaning into questions about his age that have dogged his reelection campaign and worry voters in opinion polls. “Joe isn’t one of the most effective presidents of our lives in spite of his age, but because of it,” first lady Jill Biden said at a campaign stop in Wisconsin this week, part of a three-day swing designed to boost his support among older voters. Older voters are essentially Biden’s and Trump’s peers. Both men were born in the 1940s. CNN’s Jeff Zeleny and Eric Bradner note that older voters were “alive in the aftermath of World War II and the Cold War, a period Biden has attempted to tap into as he casts Trump as a threat to democracy.”</w:t>
      </w:r>
    </w:p>
    <w:p w14:paraId="6BEC60AF" w14:textId="77777777" w:rsidR="00E030C1" w:rsidRDefault="00E030C1" w:rsidP="00E030C1">
      <w:pPr>
        <w:pStyle w:val="Heading4"/>
        <w:rPr>
          <w:u w:val="single"/>
        </w:rPr>
      </w:pPr>
      <w:r>
        <w:t xml:space="preserve">Older voters are swinging </w:t>
      </w:r>
      <w:r>
        <w:rPr>
          <w:u w:val="single"/>
        </w:rPr>
        <w:t>away from Trump</w:t>
      </w:r>
      <w:r>
        <w:t xml:space="preserve"> this election season – proves they are susceptible to </w:t>
      </w:r>
      <w:r>
        <w:rPr>
          <w:u w:val="single"/>
        </w:rPr>
        <w:t>change</w:t>
      </w:r>
    </w:p>
    <w:p w14:paraId="66460EAF" w14:textId="77777777" w:rsidR="00E030C1" w:rsidRPr="006142CD" w:rsidRDefault="00E030C1" w:rsidP="00E030C1">
      <w:pPr>
        <w:rPr>
          <w:b/>
          <w:bCs/>
          <w:sz w:val="26"/>
        </w:rPr>
      </w:pPr>
      <w:r>
        <w:rPr>
          <w:rStyle w:val="Style13ptBold"/>
        </w:rPr>
        <w:t xml:space="preserve">Shepard ’24 </w:t>
      </w:r>
      <w:r w:rsidRPr="006142CD">
        <w:t>[Steven Shepard. 4.7.2024. Steven Shepard is POLITICO’s senior campaign and elections editor and chief polling analyst. In this role, he serves as a political editor and develops POLITICO’s Race Ratings for the Electoral College and races for Senate, House and governor's office. He also writes extensively about political polling and public opinion. Politico. “The polls are suggesting a huge shift in the electorate. Are they right?”. https://www.politico.com/news/2024/04/07/voter-age-biden-trump-2024-election-00150923]/CPSW-NL</w:t>
      </w:r>
    </w:p>
    <w:p w14:paraId="28AE4C2F" w14:textId="77777777" w:rsidR="00E030C1" w:rsidRPr="006142CD" w:rsidRDefault="00E030C1" w:rsidP="00E030C1">
      <w:pPr>
        <w:rPr>
          <w:sz w:val="16"/>
        </w:rPr>
      </w:pPr>
      <w:r w:rsidRPr="00F93173">
        <w:rPr>
          <w:u w:val="single"/>
        </w:rPr>
        <w:t>Something weird is happening beneath the overall stability of the early 2024 polling</w:t>
      </w:r>
      <w:r w:rsidRPr="006142CD">
        <w:rPr>
          <w:sz w:val="16"/>
        </w:rPr>
        <w:t xml:space="preserve"> — and </w:t>
      </w:r>
      <w:r w:rsidRPr="00F93173">
        <w:rPr>
          <w:u w:val="single"/>
        </w:rPr>
        <w:t xml:space="preserve">it’s either a sign of a </w:t>
      </w:r>
      <w:r w:rsidRPr="00F93173">
        <w:rPr>
          <w:rStyle w:val="Emphasis"/>
        </w:rPr>
        <w:t>massive electoral realignment</w:t>
      </w:r>
      <w:r w:rsidRPr="00F93173">
        <w:rPr>
          <w:u w:val="single"/>
        </w:rPr>
        <w:t>, or that the polls are wrong again.</w:t>
      </w:r>
      <w:r>
        <w:rPr>
          <w:u w:val="single"/>
        </w:rPr>
        <w:t xml:space="preserve"> </w:t>
      </w:r>
      <w:r w:rsidRPr="00F93173">
        <w:rPr>
          <w:u w:val="single"/>
        </w:rPr>
        <w:t>Polls show former President Donald Trump is ascendant with the youngest bloc of the electorate</w:t>
      </w:r>
      <w:r w:rsidRPr="006142CD">
        <w:rPr>
          <w:sz w:val="16"/>
        </w:rPr>
        <w:t xml:space="preserve">, even leading President Joe Biden in some surveys, as less-engaged young voters spurn Biden. </w:t>
      </w:r>
      <w:r w:rsidRPr="00F93173">
        <w:rPr>
          <w:u w:val="single"/>
        </w:rPr>
        <w:t xml:space="preserve">Meanwhile, Biden is </w:t>
      </w:r>
      <w:r w:rsidRPr="00F93173">
        <w:rPr>
          <w:rStyle w:val="Emphasis"/>
        </w:rPr>
        <w:t>stronger with seniors</w:t>
      </w:r>
      <w:r w:rsidRPr="00F93173">
        <w:rPr>
          <w:u w:val="single"/>
        </w:rPr>
        <w:t xml:space="preserve"> than he was four years ago, even as his personal image is </w:t>
      </w:r>
      <w:r w:rsidRPr="00F93173">
        <w:rPr>
          <w:rStyle w:val="Emphasis"/>
        </w:rPr>
        <w:t>significantly diminished</w:t>
      </w:r>
      <w:r w:rsidRPr="00F93173">
        <w:rPr>
          <w:u w:val="single"/>
        </w:rPr>
        <w:t xml:space="preserve"> since he was elected last time.</w:t>
      </w:r>
      <w:r>
        <w:rPr>
          <w:u w:val="single"/>
        </w:rPr>
        <w:t xml:space="preserve"> </w:t>
      </w:r>
      <w:r w:rsidRPr="006142CD">
        <w:rPr>
          <w:sz w:val="16"/>
        </w:rPr>
        <w:t xml:space="preserve">A drop in youth support for President Joe Biden keeps showing up in polls using different ways of reaching respondents, a sign that it may not just be methodological error. </w:t>
      </w:r>
      <w:r w:rsidRPr="00F93173">
        <w:rPr>
          <w:u w:val="single"/>
        </w:rPr>
        <w:t xml:space="preserve">That would be a generational shift: For decades, Democratic presidential candidates have overwhelmingly won young voters, and Republicans have done the same with the other end of the electorate. Poll after poll is showing </w:t>
      </w:r>
      <w:r w:rsidRPr="00F93173">
        <w:rPr>
          <w:rStyle w:val="Emphasis"/>
        </w:rPr>
        <w:t>that’s flipped</w:t>
      </w:r>
      <w:r w:rsidRPr="00F93173">
        <w:rPr>
          <w:u w:val="single"/>
        </w:rPr>
        <w:t xml:space="preserve"> this year.</w:t>
      </w:r>
      <w:r>
        <w:rPr>
          <w:u w:val="single"/>
        </w:rPr>
        <w:t xml:space="preserve"> </w:t>
      </w:r>
      <w:r w:rsidRPr="00F93173">
        <w:rPr>
          <w:u w:val="single"/>
        </w:rPr>
        <w:t>If these changes are real, it would have profound effects on the coalitions both campaigns are building for November</w:t>
      </w:r>
      <w:r w:rsidRPr="006142CD">
        <w:rPr>
          <w:sz w:val="16"/>
        </w:rPr>
        <w:t xml:space="preserve">. No Republican has won young voters since George H.W. Bush’s landslide victory in 1988, and </w:t>
      </w:r>
      <w:r w:rsidRPr="00F93173">
        <w:rPr>
          <w:u w:val="single"/>
        </w:rPr>
        <w:t>no Democrat has carried the senior vote since Al Gore hammered Bush’s son, George W. Bush, on Social Security in 2000.</w:t>
      </w:r>
      <w:r>
        <w:rPr>
          <w:u w:val="single"/>
        </w:rPr>
        <w:t xml:space="preserve"> </w:t>
      </w:r>
      <w:r w:rsidRPr="006142CD">
        <w:rPr>
          <w:sz w:val="16"/>
        </w:rPr>
        <w:t xml:space="preserve">Or something’s wrong in the polls — and the mirage of an “age inversion” is really a warning sign of a structural problem in the 2024 election polling. That would be a signal that the polls are once again struggling to measure the presidential race accurately after underestimating Trump in the previous two presidential elections. Maybe the young-voter numbers are wrong, and the polls are understating Biden; or maybe the older-voter numbers are wrong, and Trump is even stronger than he appears; or both. “Seems like we know how to poll white, middle-aged people really well,” said John Della Volpe, the director of polling for the Harvard Kennedy School Institute of Politics and an expert on polling young voters. “But if they’re younger, older, Black, Hispanic — there seems to be no consensus about what’s the best practice these days.” Is there a fundamental realignment underway of the American electorate? A systemic error in polling? A little bit of both? The implications are enormous, but so much could change before then. Here’s what we know right now. What the polls show </w:t>
      </w:r>
      <w:r w:rsidRPr="00F93173">
        <w:rPr>
          <w:u w:val="single"/>
        </w:rPr>
        <w:t>Just last week, a new NPR/PBS Newshour/Marist College national poll showed</w:t>
      </w:r>
      <w:r w:rsidRPr="006142CD">
        <w:rPr>
          <w:sz w:val="16"/>
        </w:rPr>
        <w:t xml:space="preserve"> Trump 2 points ahead of Biden among Millennial and Gen-Z voters, while </w:t>
      </w:r>
      <w:r w:rsidRPr="00F93173">
        <w:rPr>
          <w:u w:val="single"/>
        </w:rPr>
        <w:t xml:space="preserve">Biden led overall among voters 45 years and older, including those in the </w:t>
      </w:r>
      <w:r w:rsidRPr="00F93173">
        <w:rPr>
          <w:rStyle w:val="Emphasis"/>
        </w:rPr>
        <w:t>Silent and Greatest generations</w:t>
      </w:r>
      <w:r w:rsidRPr="00F93173">
        <w:rPr>
          <w:u w:val="single"/>
        </w:rPr>
        <w:t>.</w:t>
      </w:r>
      <w:r>
        <w:rPr>
          <w:u w:val="single"/>
        </w:rPr>
        <w:t xml:space="preserve"> </w:t>
      </w:r>
      <w:r w:rsidRPr="00F93173">
        <w:rPr>
          <w:u w:val="single"/>
        </w:rPr>
        <w:t xml:space="preserve">A Fox News poll last month showed Trump leading Biden among voters under 30 by a </w:t>
      </w:r>
      <w:r w:rsidRPr="00F93173">
        <w:rPr>
          <w:rStyle w:val="Emphasis"/>
        </w:rPr>
        <w:t>whopping 18 points</w:t>
      </w:r>
      <w:r w:rsidRPr="00F93173">
        <w:rPr>
          <w:u w:val="single"/>
        </w:rPr>
        <w:t xml:space="preserve"> in a head-to-head matchup</w:t>
      </w:r>
      <w:r w:rsidRPr="006142CD">
        <w:rPr>
          <w:sz w:val="16"/>
        </w:rPr>
        <w:t xml:space="preserve"> — and by 21 points with independent and third-party candidates included. Not every poll shows a perfect age inversion. Biden is at just 50 percent among voters under 30 in the Wall Street Journal’s national and swing-state polling. While that’s still about 10 points ahead of Trump, it’s a significant decline compared to the 2020 election — and roughly equal to his vote share among seniors, 48 percent. </w:t>
      </w:r>
      <w:r w:rsidRPr="00F93173">
        <w:rPr>
          <w:u w:val="single"/>
        </w:rPr>
        <w:t>A Quinnipiac University poll</w:t>
      </w:r>
      <w:r w:rsidRPr="006142CD">
        <w:rPr>
          <w:sz w:val="16"/>
        </w:rPr>
        <w:t xml:space="preserve"> released last week had Biden 20 points ahead of Trump among voters under age 35, close to the president’s margin in 2020 according to exit polls and other estimates of voting subgroups. But that survey also </w:t>
      </w:r>
      <w:r w:rsidRPr="00F93173">
        <w:rPr>
          <w:u w:val="single"/>
        </w:rPr>
        <w:t xml:space="preserve">had Biden ahead by 8 points among voters 65 and older, which would be </w:t>
      </w:r>
      <w:r w:rsidRPr="00F93173">
        <w:rPr>
          <w:rStyle w:val="Emphasis"/>
        </w:rPr>
        <w:t>a significant reversal</w:t>
      </w:r>
      <w:r w:rsidRPr="00F93173">
        <w:rPr>
          <w:u w:val="single"/>
        </w:rPr>
        <w:t xml:space="preserve"> from recent elections, when Republicans won older voters.</w:t>
      </w:r>
      <w:r>
        <w:rPr>
          <w:u w:val="single"/>
        </w:rPr>
        <w:t xml:space="preserve"> </w:t>
      </w:r>
      <w:r w:rsidRPr="006142CD">
        <w:rPr>
          <w:sz w:val="16"/>
        </w:rPr>
        <w:t>On paper, it might seem like a good trade-off for Biden: Young people turn out to vote at significantly lower rates than seniors. According to census data, 48 percent of voters under age 25 participated in the 2020 election, compared to 73 percent of those between the ages of 65 and 74, and 70 percent of those 75 and older. But winning over older voters doesn’t appear to be boosting Biden in the polls, which show him essentially neck-and-neck with Trump, with the Republican narrowly ahead in most swing states. Trump’s youth-voter surge? Some polls show Trump actually pulling even with — or slightly ahead of — Biden among young voters. But is that a shift or an outlier? The evidence is mixed, and polls of the overall electorate contain only a small sample of young voters. And because it’s become increasingly difficult for pollsters to interview young people, that increases the chances of errors. Traditional phone polling — which some media outlets and academic institutions still employ — could be difficult for capturing young voters. “Even if they’re on a cell phone, they’re much less likely to answer it,” said Abby Kiesa, the deputy director of CIRCLE, a nonpartisan research institute on youth engagement based at Tufts University in Massachusetts. “That makes it hard when people are trying to use phone surveys to reach a representative sample of young people.” But a drop in youth support for Biden keeps showing up in polls using different ways of reaching respondents, a sign that it may not just be methodological error. The electoral analysis website Split Ticket recently conducted a survey of young voters using text-message interviews — a mode more familiar to people in that age group. It found Biden (35 percent) ahead of Trump (25 percent) and independent candidate Robert F. Kennedy Jr. (23 percent), but well short of the 20-plus-point margin the current president enjoyed over Trump in the 2020 election. The gap between Biden and Trump narrows particularly when pollsters also ask about independent and third-party candidates, like Kennedy, Cornel West or Green Party candidate Jill Stein, suggesting young voters leaving Biden aren’t necessarily flocking to Trump instead. In those polls, young voters are far more likely than other age groups to say they would vote for candidates other than Biden and Trump. Young Americans have voted overwhelmingly Democratic since 2000, peaking with Barack Obama’s first election in 2008. There’s no one perfect source of estimates of how subgroups have voted, but exit polls and other surveys generally show Biden beat Trump by more than 20 percentage points in 2020. But they have also voted for third-party candidates at higher rates, including in 2016, when Trump won the presidency despite losing the popular vote. According to estimates from Catalist, the Democratic data firm, 10 percent of voters under 30 chose a third-party candidate eight years ago, compared to 8 percent of voters 30-44, 5 percent of those 45-64 and 3 percent of voters 65 and older. This year’s polls are clearly picking up broad dissatisfaction with Biden among young voters, even if they don’t uniformly show Trump gaining ground. The Split Ticket poll shows both Biden (68 percent) and Trump (70 percent) are viewed unfavorably by more than two-thirds of young voters — but, notably, Trump’s “very unfavorable” figure of 61 percent is significantly higher than Biden’s 44 percent. The young voters Biden needs to win include the 24 percent who have a “somewhat unfavorable” view of him.</w:t>
      </w:r>
    </w:p>
    <w:p w14:paraId="2A6AB56C" w14:textId="77777777" w:rsidR="00E030C1" w:rsidRDefault="00E030C1" w:rsidP="00E030C1">
      <w:pPr>
        <w:rPr>
          <w:sz w:val="16"/>
        </w:rPr>
      </w:pPr>
    </w:p>
    <w:p w14:paraId="5ABEC248" w14:textId="77777777" w:rsidR="00E030C1" w:rsidRDefault="00E030C1" w:rsidP="00E030C1">
      <w:pPr>
        <w:pStyle w:val="Heading4"/>
        <w:rPr>
          <w:u w:val="single"/>
        </w:rPr>
      </w:pPr>
      <w:r>
        <w:t xml:space="preserve">Old voters </w:t>
      </w:r>
      <w:r>
        <w:rPr>
          <w:u w:val="single"/>
        </w:rPr>
        <w:t>swing</w:t>
      </w:r>
      <w:r>
        <w:t xml:space="preserve"> based on the election year – 2024 </w:t>
      </w:r>
      <w:r>
        <w:rPr>
          <w:u w:val="single"/>
        </w:rPr>
        <w:t>proves</w:t>
      </w:r>
    </w:p>
    <w:p w14:paraId="63301A06" w14:textId="77777777" w:rsidR="00E030C1" w:rsidRPr="005004D8" w:rsidRDefault="00E030C1" w:rsidP="00E030C1">
      <w:pPr>
        <w:rPr>
          <w:rStyle w:val="Style13ptBold"/>
        </w:rPr>
      </w:pPr>
      <w:r>
        <w:rPr>
          <w:rStyle w:val="Style13ptBold"/>
        </w:rPr>
        <w:t>Frey ’24</w:t>
      </w:r>
      <w:r w:rsidRPr="005004D8">
        <w:t xml:space="preserve"> [Kevin Frey. 6.14.2024. Kevin Frey is a reporter with the Spectrum News Washington, D.C. Bureau covering New York’s congressional delegation and national political stories for NY1. He also files reports for Spectrum's other news channels across the country. Spectrum News NY1. “Biden courts older voters, as he appears to make inroads with the demographic against Trump”. https://ny1.com/nyc/all-boroughs/politics/2024/06/15/biden-courts-older-voters--as-he-appears-to-make-inroads-with-the-demographic]/CPSW-NL</w:t>
      </w:r>
    </w:p>
    <w:p w14:paraId="4763382A" w14:textId="77777777" w:rsidR="00E030C1" w:rsidRDefault="00E030C1" w:rsidP="00E030C1">
      <w:pPr>
        <w:rPr>
          <w:sz w:val="16"/>
        </w:rPr>
      </w:pPr>
      <w:r w:rsidRPr="005004D8">
        <w:rPr>
          <w:sz w:val="16"/>
        </w:rPr>
        <w:t xml:space="preserve">Over hot coffee at a Long Island diner, Frank Piccola and his friends do not shy away from offering their hot takes on the day’s politics — including the 2024 presidential contest. Piccola, an ardent backer of Donald Trump, is a father of eight, grandfather of 14, and great-grandfather of six. “I feel sorry for them if [Joe] Biden gets in because of what’s happening to the country. He talks about the border — the border is wide open,” he said. At another diner an hour away, Susan Matenson and her husband “love” Biden’s record and cannot fathom Trump back in the Oval Office. “Biden has accomplished a lot. He’s bringing down drug prices,” she said. As older Americans, both Piccola and Matenson are part of a demographic of voters considered the most reliable, which is why candidates covet their support. And in a tight election like this November, their choices at the ballot box could be make or break for two candidates who themselves are seniors. In the last presidential election, roughly 52% of voters 65 years and older backed Donald Trump. But </w:t>
      </w:r>
      <w:r w:rsidRPr="005004D8">
        <w:rPr>
          <w:u w:val="single"/>
        </w:rPr>
        <w:t xml:space="preserve">recent polling suggests the loyalties of older voters may shift, with Biden stronger with that bloc than the last cycle. Some polls show Biden may even </w:t>
      </w:r>
      <w:r w:rsidRPr="005004D8">
        <w:rPr>
          <w:rStyle w:val="Emphasis"/>
        </w:rPr>
        <w:t>hold a slight edge</w:t>
      </w:r>
      <w:r w:rsidRPr="005004D8">
        <w:rPr>
          <w:sz w:val="16"/>
        </w:rPr>
        <w:t xml:space="preserve">. A </w:t>
      </w:r>
      <w:r w:rsidRPr="005004D8">
        <w:rPr>
          <w:u w:val="single"/>
        </w:rPr>
        <w:t>New York Times-Siena College poll released last month, for example, found Biden leading Trump with voters 65 and older, 48% to 45%.</w:t>
      </w:r>
      <w:r w:rsidRPr="005004D8">
        <w:rPr>
          <w:sz w:val="16"/>
        </w:rPr>
        <w:t xml:space="preserve"> Political analyst Todd Belt, who leads the political management program at The George Washington University, notes that with months to go before election day, things are volatile and could change. “One of the things that we know about older voters is they are genuinely afraid of big changes. And usually that has come from Democrats, not Republicans. But of course, when you have Donald Trump in the mix, he’s always a wildcard,” he said explaining recent trends in polling. </w:t>
      </w:r>
      <w:r w:rsidRPr="005004D8">
        <w:rPr>
          <w:u w:val="single"/>
        </w:rPr>
        <w:t xml:space="preserve">The Biden campaign is labeling Trump a risk to the </w:t>
      </w:r>
      <w:r w:rsidRPr="005004D8">
        <w:rPr>
          <w:rStyle w:val="Emphasis"/>
        </w:rPr>
        <w:t>future of social security and Medicare</w:t>
      </w:r>
      <w:r w:rsidRPr="005004D8">
        <w:rPr>
          <w:u w:val="single"/>
        </w:rPr>
        <w:t>, pointing to his inconsistent statements about the programs, including a suggestion he is open to cuts</w:t>
      </w:r>
      <w:r w:rsidRPr="005004D8">
        <w:rPr>
          <w:sz w:val="16"/>
        </w:rPr>
        <w:t>. At the same time, the</w:t>
      </w:r>
      <w:r w:rsidRPr="005004D8">
        <w:rPr>
          <w:u w:val="single"/>
        </w:rPr>
        <w:t>y are touting the Biden administration’s work capping out-of-pocket costs for prescription drugs and insulin. Looking to build momentum, just this week the campaign launched a new “Seniors for Biden-Harris” initiative, complete with phone banks and some uniquely senior-focused activities</w:t>
      </w:r>
      <w:r w:rsidRPr="005004D8">
        <w:rPr>
          <w:sz w:val="16"/>
        </w:rPr>
        <w:t>, like pickleball tournaments and bingo nights. Explaining the strategy, former Alabama Sen. Doug Jones, who is serving as a surrogate for the Biden campaign, says “you’ve got to go where voters are.” “You got to talk to people about where they are in life these days and what they depend on. And in the case of seniors, it’s getting out and staying active, but it’s also Medicare, Social Security,” he continued. Spectrum News reached out to the Trump campaign repeatedly, asking to talk about why they believe they are a better fit for older voters. They did not respond by deadline, though a campaign spokesperson has previously walked back the possibility of entitlement cuts while arguing Trump would put the programs on a stronger footing by building a better economy.</w:t>
      </w:r>
    </w:p>
    <w:p w14:paraId="446E70E2" w14:textId="77777777" w:rsidR="00E030C1" w:rsidRDefault="00E030C1" w:rsidP="00E030C1">
      <w:pPr>
        <w:rPr>
          <w:sz w:val="16"/>
        </w:rPr>
      </w:pPr>
    </w:p>
    <w:p w14:paraId="5BED6ED5" w14:textId="77777777" w:rsidR="00E030C1" w:rsidRDefault="00E030C1" w:rsidP="00E030C1">
      <w:pPr>
        <w:rPr>
          <w:sz w:val="16"/>
        </w:rPr>
      </w:pPr>
    </w:p>
    <w:p w14:paraId="3EC1CE53" w14:textId="77777777" w:rsidR="00E030C1" w:rsidRDefault="00E030C1" w:rsidP="00E030C1">
      <w:pPr>
        <w:rPr>
          <w:sz w:val="16"/>
        </w:rPr>
      </w:pPr>
    </w:p>
    <w:p w14:paraId="2C15240A" w14:textId="77777777" w:rsidR="00E030C1" w:rsidRPr="00BB5773" w:rsidRDefault="00E030C1" w:rsidP="00E030C1">
      <w:r w:rsidRPr="00BB5773">
        <w:rPr>
          <w:u w:val="single"/>
        </w:rPr>
        <w:t xml:space="preserve">Up to the 1960s, party choice was generally viewed as a result of </w:t>
      </w:r>
      <w:r w:rsidRPr="00BB5773">
        <w:rPr>
          <w:rStyle w:val="Emphasis"/>
        </w:rPr>
        <w:t>stable party identifications</w:t>
      </w:r>
      <w:r w:rsidRPr="00BB5773">
        <w:rPr>
          <w:u w:val="single"/>
        </w:rPr>
        <w:t xml:space="preserve"> and </w:t>
      </w:r>
      <w:r w:rsidRPr="00BB5773">
        <w:rPr>
          <w:rStyle w:val="Emphasis"/>
        </w:rPr>
        <w:t>social class</w:t>
      </w:r>
      <w:r w:rsidRPr="00BB5773">
        <w:t xml:space="preserve"> (“Michigan school”). Party preferences and political attitudes were assumed to be shaped during an individual's ‘formative’ or ‘impressionable’ years in adolescence and early adulthood, and to remain highly stable thereafter. </w:t>
      </w:r>
      <w:r w:rsidRPr="00BB5773">
        <w:rPr>
          <w:u w:val="single"/>
        </w:rPr>
        <w:t xml:space="preserve">Subsequent literature has criticized this view based on the recognition that </w:t>
      </w:r>
      <w:r w:rsidRPr="00BB5773">
        <w:rPr>
          <w:rStyle w:val="Emphasis"/>
        </w:rPr>
        <w:t>citizens</w:t>
      </w:r>
      <w:r w:rsidRPr="00BB5773">
        <w:rPr>
          <w:u w:val="single"/>
        </w:rPr>
        <w:t xml:space="preserve"> may well </w:t>
      </w:r>
      <w:r w:rsidRPr="00BB5773">
        <w:rPr>
          <w:rStyle w:val="Emphasis"/>
        </w:rPr>
        <w:t>change their partisan preferences and ideological positioning over the life cycle</w:t>
      </w:r>
      <w:r w:rsidRPr="00BB5773">
        <w:rPr>
          <w:u w:val="single"/>
        </w:rPr>
        <w:t>.</w:t>
      </w:r>
      <w:r w:rsidRPr="00BB5773">
        <w:t xml:space="preserve"> Consistent with the latter view, our </w:t>
      </w:r>
      <w:r w:rsidRPr="00BB5773">
        <w:rPr>
          <w:u w:val="single"/>
        </w:rPr>
        <w:t xml:space="preserve">analysis shows that people shift to more left-leaning parties up to midlife and then become more likely to swing back towards rightist political parties. </w:t>
      </w:r>
      <w:r w:rsidRPr="00BB5773">
        <w:t>These results are obtained using four decades of high-quality Norwegian Election Studies, which feature individual-level rotating panels that allow us to track party shifts over a fixed four-year election cycle.</w:t>
      </w:r>
    </w:p>
    <w:p w14:paraId="42145DF6" w14:textId="77777777" w:rsidR="00E030C1" w:rsidRPr="00BB5773" w:rsidRDefault="00E030C1" w:rsidP="00E030C1"/>
    <w:p w14:paraId="22658767" w14:textId="77777777" w:rsidR="00E030C1" w:rsidRPr="00BB5773" w:rsidRDefault="00E030C1" w:rsidP="00E030C1">
      <w:r w:rsidRPr="00BB5773">
        <w:t xml:space="preserve">While our analysis rests on a methodological innovation that allows identifying (non-linear) age effects while controlling for cohort and period effects, it naturally remains a challenge to track the exact mechanisms underlying this result. Nonetheless, our </w:t>
      </w:r>
      <w:r w:rsidRPr="00BB5773">
        <w:rPr>
          <w:u w:val="single"/>
        </w:rPr>
        <w:t xml:space="preserve">findings by and large </w:t>
      </w:r>
      <w:r w:rsidRPr="00BB5773">
        <w:rPr>
          <w:rStyle w:val="Emphasis"/>
        </w:rPr>
        <w:t xml:space="preserve">reject the notion </w:t>
      </w:r>
      <w:r w:rsidRPr="00BB5773">
        <w:rPr>
          <w:u w:val="single"/>
        </w:rPr>
        <w:t xml:space="preserve">that social and political ageing can account for much of individuals' tendency to shift towards the right of the political spectrum as they age. </w:t>
      </w:r>
      <w:r w:rsidRPr="00BB5773">
        <w:t xml:space="preserve">This also implies that </w:t>
      </w:r>
      <w:r w:rsidRPr="00BB5773">
        <w:rPr>
          <w:u w:val="single"/>
        </w:rPr>
        <w:t xml:space="preserve">shifts in party choices over the life cycle are unlikely to be due to differences in individuals’ reliance on public sector transfers and services that accompany such social and political ageing. </w:t>
      </w:r>
      <w:r w:rsidRPr="00BB5773">
        <w:t>An alternative mechanism is that party choices can shift over the life-cycle due to changing perspectives on national identify and cultural values. Our evidence here provides partial support. While we find no evidence that fiscal policy preferences affect our estimated age affect, immigration, environmental and rural policy preferences do appear to account for a significant part of the observed ageing effect in vote choices.</w:t>
      </w:r>
    </w:p>
    <w:p w14:paraId="2C083683" w14:textId="77777777" w:rsidR="00E030C1" w:rsidRPr="00BB5773" w:rsidRDefault="00E030C1" w:rsidP="00E030C1"/>
    <w:p w14:paraId="52200CFD" w14:textId="77777777" w:rsidR="00E030C1" w:rsidRPr="00BB5773" w:rsidRDefault="00E030C1" w:rsidP="00E030C1">
      <w:r w:rsidRPr="00BB5773">
        <w:t>Unfortunately, our data do not allow us to explore the role that changes over the life-cycle in individuals’ psychological traits may have on the ageing effects observed in our analysis. Previous research, however, has found some evidence suggestive of age-related psychological and personality changes. For instance, ageing has been linked to increasing levels of conservatism, authoritarianism, prejudice, and self-discipline, as well as lower levels of openness to change and cognitive flexibility (for reviews, see Tilley and Evans, 2014; Peterson et al., 2020). Evaluating whether – and, if so, to what extent – such psychological changes can account for the observed ageing effect would require direct measures of psychological traits at multiple points across the life-cycle. While these are not included in our dataset, we consider the further empirical verification of such psychological mechanisms an important avenue for future research.</w:t>
      </w:r>
    </w:p>
    <w:p w14:paraId="329F381A" w14:textId="77777777" w:rsidR="00E030C1" w:rsidRPr="00BB5773" w:rsidRDefault="00E030C1" w:rsidP="00E030C1"/>
    <w:p w14:paraId="21381065" w14:textId="77777777" w:rsidR="00E030C1" w:rsidRPr="00BB5773" w:rsidRDefault="00E030C1" w:rsidP="00E030C1">
      <w:r w:rsidRPr="00BB5773">
        <w:t>Finally, we show that life-cycle effects in individuals’ vote choice are somewhat stronger among individuals with lower income levels. Hence, while the average aging effect observed within our overall sample is unaffected when controlling for income, different income groups within our sample display distinct (subgroup-average) age effects. This suggests that the increasing tendency among well-earning professionals to support left-wing parties in recent decades (e.g., Häusermann et al., 2012; Attewell, 2021; Gethin et al., 2022) need not exclusively derive from generational replacement or cohort effects – as recently argued by, among others, Gethin et al. (2022).</w:t>
      </w:r>
    </w:p>
    <w:p w14:paraId="0253D481" w14:textId="30C08CE6" w:rsidR="005E4F81" w:rsidRDefault="005E4F81" w:rsidP="005E4F81">
      <w:pPr>
        <w:pStyle w:val="Heading3"/>
      </w:pPr>
      <w:r>
        <w:t>Link---AT: Elderly Don’t Care About IP</w:t>
      </w:r>
    </w:p>
    <w:p w14:paraId="632A1561" w14:textId="42BAC3F1" w:rsidR="005E4F81" w:rsidRPr="005E4F81" w:rsidRDefault="005E4F81" w:rsidP="005E4F81">
      <w:pPr>
        <w:pStyle w:val="Heading4"/>
      </w:pPr>
      <w:r>
        <w:t>[Nikos is cutting this]</w:t>
      </w:r>
    </w:p>
    <w:p w14:paraId="7F38AC3F" w14:textId="05DF65A6" w:rsidR="00E030C1" w:rsidRDefault="00E030C1" w:rsidP="00E030C1">
      <w:pPr>
        <w:pStyle w:val="Heading3"/>
      </w:pPr>
      <w:r>
        <w:t>Link---AT: Elderly Don’t Vote</w:t>
      </w:r>
    </w:p>
    <w:p w14:paraId="69F5A900" w14:textId="77777777" w:rsidR="00E030C1" w:rsidRDefault="00E030C1" w:rsidP="00E030C1">
      <w:pPr>
        <w:pStyle w:val="Heading4"/>
      </w:pPr>
      <w:r>
        <w:t xml:space="preserve">Old people are </w:t>
      </w:r>
      <w:r>
        <w:rPr>
          <w:u w:val="single"/>
        </w:rPr>
        <w:t>far</w:t>
      </w:r>
      <w:r>
        <w:t xml:space="preserve"> more likely to vote in elections – fears about benefit cuts and civic duty motivate them to do so</w:t>
      </w:r>
    </w:p>
    <w:p w14:paraId="106142E3" w14:textId="77777777" w:rsidR="00E030C1" w:rsidRPr="00B2241A" w:rsidRDefault="00E030C1" w:rsidP="00E030C1">
      <w:pPr>
        <w:rPr>
          <w:rStyle w:val="Style13ptBold"/>
        </w:rPr>
      </w:pPr>
      <w:r>
        <w:rPr>
          <w:rStyle w:val="Style13ptBold"/>
        </w:rPr>
        <w:t xml:space="preserve">Stalter ’24 </w:t>
      </w:r>
      <w:r w:rsidRPr="00B2241A">
        <w:t>[Kate Stalter. 2.15.2024. Kate Stalter is a securities-licensed financial planner and former asset manager who serves as an investment advisory industry expert for U.S. News &amp; World Report. She’s also a renowned investment coach and stock-market analyst. Her work has been featured in Forbes, Investor’s Business Daily, MarketBeat and many other media outlets. US News. “Why Older Citizens are More Likely to Vote”. https://money.usnews.com/money/retirement/aging/articles/why-older-citizens-are-more-likely-to-vote]/CPSW-NL</w:t>
      </w:r>
    </w:p>
    <w:p w14:paraId="7E4FC8CA" w14:textId="77777777" w:rsidR="00E030C1" w:rsidRPr="005E076E" w:rsidRDefault="00E030C1" w:rsidP="00E030C1">
      <w:pPr>
        <w:rPr>
          <w:sz w:val="16"/>
        </w:rPr>
      </w:pPr>
      <w:r w:rsidRPr="005E076E">
        <w:rPr>
          <w:sz w:val="16"/>
        </w:rPr>
        <w:t xml:space="preserve">In the </w:t>
      </w:r>
      <w:r w:rsidRPr="005E076E">
        <w:rPr>
          <w:u w:val="single"/>
        </w:rPr>
        <w:t>U.S., citizens are more likely to vote as they age</w:t>
      </w:r>
      <w:r w:rsidRPr="005E076E">
        <w:rPr>
          <w:sz w:val="16"/>
        </w:rPr>
        <w:t>. With the U.S. in another presidential election year</w:t>
      </w:r>
      <w:r w:rsidRPr="005E076E">
        <w:rPr>
          <w:u w:val="single"/>
        </w:rPr>
        <w:t>, the demographic with the highest turnout will have the most sway over results.</w:t>
      </w:r>
      <w:r w:rsidRPr="005E076E">
        <w:rPr>
          <w:sz w:val="16"/>
        </w:rPr>
        <w:t xml:space="preserve"> According to research from the Pew Foundation, voter turnout in the 2020 general election climbed to decades-high levels. More than 158.4 million people, or 62.8% of U.S. citizens aged 18 and older, cast a vote in the 2020 presidential election, Pew found. Here's a breakdown of how that turnout looked by age: </w:t>
      </w:r>
    </w:p>
    <w:p w14:paraId="55D6F4C7" w14:textId="77777777" w:rsidR="00E030C1" w:rsidRPr="005E076E" w:rsidRDefault="00E030C1" w:rsidP="00E030C1">
      <w:pPr>
        <w:rPr>
          <w:sz w:val="16"/>
        </w:rPr>
      </w:pPr>
      <w:r w:rsidRPr="005E076E">
        <w:t>[Table Omitted]</w:t>
      </w:r>
      <w:r w:rsidRPr="005E076E">
        <w:rPr>
          <w:sz w:val="16"/>
        </w:rPr>
        <w:t xml:space="preserve"> </w:t>
      </w:r>
    </w:p>
    <w:p w14:paraId="327958D3" w14:textId="77777777" w:rsidR="00E030C1" w:rsidRDefault="00E030C1" w:rsidP="00E030C1">
      <w:pPr>
        <w:rPr>
          <w:sz w:val="16"/>
        </w:rPr>
      </w:pPr>
      <w:r w:rsidRPr="005E076E">
        <w:rPr>
          <w:sz w:val="16"/>
        </w:rPr>
        <w:t xml:space="preserve">This illustrates a trend toward higher voting rates over time, showing that </w:t>
      </w:r>
      <w:r w:rsidRPr="005E076E">
        <w:rPr>
          <w:u w:val="single"/>
        </w:rPr>
        <w:t xml:space="preserve">those over age 65 are the </w:t>
      </w:r>
      <w:r w:rsidRPr="005E076E">
        <w:rPr>
          <w:rStyle w:val="Emphasis"/>
        </w:rPr>
        <w:t xml:space="preserve">most reliable voting group. </w:t>
      </w:r>
      <w:r w:rsidRPr="005E076E">
        <w:rPr>
          <w:sz w:val="16"/>
        </w:rPr>
        <w:t>"All potential voters undergo a cost-benefit calculation," said Daniel Shea, professor of government at Colby College in Waterville, Maine, in an email. Citizens calculate whether voting is worth their time and if it would make a difference. "</w:t>
      </w:r>
      <w:r w:rsidRPr="005E076E">
        <w:rPr>
          <w:u w:val="single"/>
        </w:rPr>
        <w:t>For older Americans, the costs are lower, given they are generally more up on current events, have more time to vote and know how the voting process works</w:t>
      </w:r>
      <w:r w:rsidRPr="005E076E">
        <w:rPr>
          <w:sz w:val="16"/>
        </w:rPr>
        <w:t xml:space="preserve">," Shea added. Here’s a look at why senior citizens may be more inclined than younger people to cast their votes on election day. Protecting Social Security and Medicare </w:t>
      </w:r>
      <w:r w:rsidRPr="005E076E">
        <w:rPr>
          <w:u w:val="single"/>
        </w:rPr>
        <w:t xml:space="preserve">Senior citizens are the recipients of popular federal government entitlements such as Social Security and Medicare and are generally the most attuned to potential changes to those programs. Social Security and Medicare directly affect senior voters’ finances, which serves as a big motivation to vote if they believe electing one political party or the other would result in cuts. </w:t>
      </w:r>
      <w:r w:rsidRPr="005E076E">
        <w:rPr>
          <w:sz w:val="16"/>
        </w:rPr>
        <w:t xml:space="preserve">That means </w:t>
      </w:r>
      <w:r w:rsidRPr="005E076E">
        <w:rPr>
          <w:u w:val="single"/>
        </w:rPr>
        <w:t>older voters often perceive government as playing a significant role in their lives.</w:t>
      </w:r>
      <w:r w:rsidRPr="005E076E">
        <w:rPr>
          <w:sz w:val="16"/>
        </w:rPr>
        <w:t xml:space="preserve"> Additionally, many of the Social Security and Medicare rules are esoteric, and voters who aren’t directly affected by them are unlikely to learn the nuances. Besides wanting to protect Social Security and Medicare, from which they directly benefit</w:t>
      </w:r>
      <w:r w:rsidRPr="005E076E">
        <w:rPr>
          <w:u w:val="single"/>
        </w:rPr>
        <w:t>, older voters may have a desire to preserve those programs for successor generations</w:t>
      </w:r>
      <w:r w:rsidRPr="005E076E">
        <w:rPr>
          <w:sz w:val="16"/>
        </w:rPr>
        <w:t xml:space="preserve">, said Atiba Ellis, a professor at the Case Western Reserve University School of Law in Cleveland, Ohio, in an email. "Moreover, interest groups like the (AARP) and others serve to organize for the interest of senior citizens, where other age demographics don’t have interest groups that seek to motivate participation from across an entire age demographic," Ellis said. Not only do younger citizens not have similar groups advocating for them en masse, but their voting behaviors tend to be motivated by the significance of a particular politician rather than consistent attention to long-term policy issues, Ellis added. Relocation and Busy Schedules Affect Voter Registration and Participation Voters of all ages are familiar with this fact of American life: Any time you move, you’re required to update your voter registration with your new address. Younger voters who are busy with families and careers often can’t or don’t prioritize keeping their voter registrations current. In a 2020 blog post by the University of Virginia’s Frank Batten School of Leadership and Public Policy, associate professor John Holbein wrote, "The act of voting can take considerable time, effort and planning. There are the institutional hurdles – such as voter registration and acquiring the accepted voter identification, which can vary by state." "Young people often have irregular school and work schedules while juggling life’s many other demands and distractions," Holbein added. Older voters, though, tend to move around less and have more set schedules. "Social stability also manifests as the ability to rely on a stable job, home and income," Ellis said. "For older citizens, they do not need to move or find new jobs, and thus re-register every time they move, so voting is easier from this perspective." Older voters can also face hurdles. As people feel the effects of aging, their ability to get the requisite driver’s license or identity card can become increasingly difficult, Ellis cautioned. Greater Sense of Social Obligation to Vote </w:t>
      </w:r>
      <w:r w:rsidRPr="005E076E">
        <w:rPr>
          <w:u w:val="single"/>
        </w:rPr>
        <w:t xml:space="preserve">Senior citizens are often long-time residents of their communities. This means they have strong social ties and an interest in ensuring their voices are heard regarding decisions that will shape their futures. </w:t>
      </w:r>
      <w:r w:rsidRPr="005E076E">
        <w:rPr>
          <w:sz w:val="16"/>
        </w:rPr>
        <w:t>In addition to having more time and maintaining current voter registrations</w:t>
      </w:r>
      <w:r w:rsidRPr="005E076E">
        <w:rPr>
          <w:u w:val="single"/>
        </w:rPr>
        <w:t>, older voters are often more politically engaged</w:t>
      </w:r>
      <w:r w:rsidRPr="005E076E">
        <w:rPr>
          <w:sz w:val="16"/>
        </w:rPr>
        <w:t xml:space="preserve">, according to Kristen Coopie, director of pre-law at Duquesne University in Pittsburgh. "Many </w:t>
      </w:r>
      <w:r w:rsidRPr="005E076E">
        <w:rPr>
          <w:u w:val="single"/>
        </w:rPr>
        <w:t>older Americans serve as poll workers or volunteer in campaigns</w:t>
      </w:r>
      <w:r w:rsidRPr="005E076E">
        <w:rPr>
          <w:sz w:val="16"/>
        </w:rPr>
        <w:t>, and these types of engagement naturally lead to their participation in elections," Coopie said in an email. She noted that older voters are often targeted by political campaigns because candidates know that older voters tend to be more likely to turn out. Americans’ attitudes toward voting may also have changed, resulting in greater turnout among older adults. "Older citizens come from a time when voting was an event and everyone participated. Going to the polling place on election day was an opportunity to see your friends and neighbors also carrying out their civic duty," said Patti Dubois, a member of the Committee for Safe and Secure Elections and city clerk in Waterville, Maine, in an email. "Today’s polling places don’t have the neighborhood feel of years gone by," she added. "In addition</w:t>
      </w:r>
      <w:r w:rsidRPr="005E076E">
        <w:rPr>
          <w:u w:val="single"/>
        </w:rPr>
        <w:t>, older people recognize the importance of casting their vote since many know of previous generations that may not have had that option due to their race, gender or inability to pay poll taxes</w:t>
      </w:r>
      <w:r w:rsidRPr="005E076E">
        <w:rPr>
          <w:sz w:val="16"/>
        </w:rPr>
        <w:t>," she said.</w:t>
      </w:r>
    </w:p>
    <w:p w14:paraId="74516B05" w14:textId="77777777" w:rsidR="00E030C1" w:rsidRDefault="00E030C1" w:rsidP="00E030C1">
      <w:pPr>
        <w:rPr>
          <w:sz w:val="16"/>
        </w:rPr>
      </w:pPr>
    </w:p>
    <w:p w14:paraId="72838CE2" w14:textId="77777777" w:rsidR="00E030C1" w:rsidRDefault="00E030C1" w:rsidP="00E030C1"/>
    <w:p w14:paraId="3BC0B3DC" w14:textId="77777777" w:rsidR="00E030C1" w:rsidRDefault="00E030C1" w:rsidP="00E030C1">
      <w:pPr>
        <w:pStyle w:val="Heading4"/>
      </w:pPr>
      <w:r>
        <w:t xml:space="preserve">Older voters have </w:t>
      </w:r>
      <w:r>
        <w:rPr>
          <w:u w:val="single"/>
        </w:rPr>
        <w:t>far</w:t>
      </w:r>
      <w:r>
        <w:t xml:space="preserve"> higher rates of turn-out – they are less likely to move and have to </w:t>
      </w:r>
      <w:r>
        <w:rPr>
          <w:u w:val="single"/>
        </w:rPr>
        <w:t>re-register</w:t>
      </w:r>
    </w:p>
    <w:p w14:paraId="6AC0DF34" w14:textId="77777777" w:rsidR="00E030C1" w:rsidRDefault="00E030C1" w:rsidP="00E030C1">
      <w:r>
        <w:rPr>
          <w:rStyle w:val="Style13ptBold"/>
        </w:rPr>
        <w:t xml:space="preserve">Hayden ’11 </w:t>
      </w:r>
      <w:r w:rsidRPr="00CA3465">
        <w:t xml:space="preserve">[Ben Hayden. 9.27.2011. Ben Hayden, Ph.D., is an Assistant Professor of Brain and Cognitive Sciences at the University of Rochester. He studies self-control, decision-making, and counterfactual reasoning. He is the recipient of a career development award from the National Institute on Drug Abuse and the Outstanding Young Investigator from the Society for Neuroeconomics. Psychology Today. “Why Do Old People Vote More?”. </w:t>
      </w:r>
      <w:hyperlink r:id="rId18" w:history="1">
        <w:r w:rsidRPr="007F4F2D">
          <w:rPr>
            <w:rStyle w:val="Hyperlink"/>
          </w:rPr>
          <w:t>https://www.psychologytoday.com/us/blog/the-decision-tree/201109/why-do-old-people-vote-more</w:t>
        </w:r>
      </w:hyperlink>
      <w:r w:rsidRPr="00CA3465">
        <w:t>]</w:t>
      </w:r>
      <w:r>
        <w:t>/CPSW-NL</w:t>
      </w:r>
    </w:p>
    <w:p w14:paraId="043FB765" w14:textId="77777777" w:rsidR="00E030C1" w:rsidRDefault="00E030C1" w:rsidP="00E030C1">
      <w:pPr>
        <w:rPr>
          <w:sz w:val="16"/>
        </w:rPr>
      </w:pPr>
      <w:r w:rsidRPr="00CA3465">
        <w:rPr>
          <w:sz w:val="16"/>
        </w:rPr>
        <w:t xml:space="preserve">Everyone knows that </w:t>
      </w:r>
      <w:r w:rsidRPr="00225920">
        <w:rPr>
          <w:u w:val="single"/>
        </w:rPr>
        <w:t xml:space="preserve">older people are the </w:t>
      </w:r>
      <w:r w:rsidRPr="00225920">
        <w:rPr>
          <w:rStyle w:val="Emphasis"/>
        </w:rPr>
        <w:t xml:space="preserve">most reliable </w:t>
      </w:r>
      <w:r w:rsidRPr="00225920">
        <w:rPr>
          <w:u w:val="single"/>
        </w:rPr>
        <w:t>voters</w:t>
      </w:r>
      <w:r w:rsidRPr="00CA3465">
        <w:rPr>
          <w:sz w:val="16"/>
        </w:rPr>
        <w:t xml:space="preserve">. But no one knows why. In the </w:t>
      </w:r>
      <w:r w:rsidRPr="00CA3465">
        <w:rPr>
          <w:strike/>
          <w:sz w:val="16"/>
        </w:rPr>
        <w:t>united states</w:t>
      </w:r>
      <w:r w:rsidRPr="00CA3465">
        <w:rPr>
          <w:sz w:val="16"/>
        </w:rPr>
        <w:t xml:space="preserve"> [United States], where voting is optional, the people who vote get to influence the country's direction. And the groups who vote more reliably tend to get their interests served by the government. And in this country, that's the elderly. </w:t>
      </w:r>
      <w:r w:rsidRPr="00CA3465">
        <w:rPr>
          <w:u w:val="single"/>
        </w:rPr>
        <w:t xml:space="preserve">Americans over 60 years old </w:t>
      </w:r>
      <w:r w:rsidRPr="00CA3465">
        <w:rPr>
          <w:rStyle w:val="Emphasis"/>
        </w:rPr>
        <w:t>are 15 percent more likely</w:t>
      </w:r>
      <w:r w:rsidRPr="00CA3465">
        <w:rPr>
          <w:u w:val="single"/>
        </w:rPr>
        <w:t xml:space="preserve"> to be registered to vote than those between 18 to 30</w:t>
      </w:r>
      <w:r w:rsidRPr="00CA3465">
        <w:rPr>
          <w:sz w:val="16"/>
        </w:rPr>
        <w:t xml:space="preserve">. And </w:t>
      </w:r>
      <w:r w:rsidRPr="00CA3465">
        <w:rPr>
          <w:u w:val="single"/>
        </w:rPr>
        <w:t>registration strongly predicts voting - 90 percent of registered voters voted in 2008</w:t>
      </w:r>
      <w:r w:rsidRPr="00CA3465">
        <w:rPr>
          <w:sz w:val="16"/>
        </w:rPr>
        <w:t>, and obviously none of the non-registered voters voted. Why else would Social Security, which hands out money to Americans over 65, be called the third rail of American Politics? Older voters tend to be more conservative than the population, meaning that the conservative agenda is disproportionately weighted on the national political stage. Whether this is good or bad depends on your political attitude, but it seems to be anti-democratic in practice, if not in intent. Given this bias, it's strange that we don't know why the elderly are more likely to vote. In my own totally unscientific survey, there is a sense that older people were raised in an era of greater civic virtue, when children loved the flag and the president instead of ipods [iPods] and Spongebob. But people always think civic virtue is declining, ever since ancient Greece at least. Other respondents suggest the elderly have more free time</w:t>
      </w:r>
      <w:r w:rsidRPr="00CA3465">
        <w:rPr>
          <w:u w:val="single"/>
        </w:rPr>
        <w:t>. Political scientists have speculated that the elderly have more "social capital" or "civic resources."</w:t>
      </w:r>
      <w:r>
        <w:rPr>
          <w:u w:val="single"/>
        </w:rPr>
        <w:t xml:space="preserve"> </w:t>
      </w:r>
      <w:r w:rsidRPr="00CA3465">
        <w:rPr>
          <w:u w:val="single"/>
        </w:rPr>
        <w:t>A new study by Ansolabehre, Hersh, and Shepsle suggests the answer is much simpler</w:t>
      </w:r>
      <w:r w:rsidRPr="00CA3465">
        <w:rPr>
          <w:sz w:val="16"/>
        </w:rPr>
        <w:t>. They point out two facts. First</w:t>
      </w:r>
      <w:r w:rsidRPr="00CA3465">
        <w:rPr>
          <w:u w:val="single"/>
        </w:rPr>
        <w:t>, Americans are mobile</w:t>
      </w:r>
      <w:r w:rsidRPr="00CA3465">
        <w:rPr>
          <w:sz w:val="16"/>
        </w:rPr>
        <w:t xml:space="preserve">. Second, </w:t>
      </w:r>
      <w:r w:rsidRPr="00CA3465">
        <w:rPr>
          <w:u w:val="single"/>
        </w:rPr>
        <w:t>when you move to a new place, you have to re-register to vote. Since registering to vote is never first on people's list of things to do, it tends to get put off. But once you are registered, you stay registered.</w:t>
      </w:r>
      <w:r>
        <w:rPr>
          <w:u w:val="single"/>
        </w:rPr>
        <w:t xml:space="preserve"> </w:t>
      </w:r>
      <w:r w:rsidRPr="00CA3465">
        <w:rPr>
          <w:u w:val="single"/>
        </w:rPr>
        <w:t>This type of one way effect on behavior is known to psychologists as a ratchet</w:t>
      </w:r>
      <w:r w:rsidRPr="00CA3465">
        <w:rPr>
          <w:sz w:val="16"/>
        </w:rPr>
        <w:t>. And it mean</w:t>
      </w:r>
      <w:r w:rsidRPr="00CA3465">
        <w:rPr>
          <w:u w:val="single"/>
        </w:rPr>
        <w:t>s the longer you have lived in one place, the more likely you are to be registered there</w:t>
      </w:r>
      <w:r w:rsidRPr="00CA3465">
        <w:rPr>
          <w:sz w:val="16"/>
        </w:rPr>
        <w:t xml:space="preserve">. </w:t>
      </w:r>
      <w:r w:rsidRPr="00CA3465">
        <w:rPr>
          <w:u w:val="single"/>
        </w:rPr>
        <w:t>And the older you are, the more likely you are to have been in your place for a while</w:t>
      </w:r>
      <w:r w:rsidRPr="00CA3465">
        <w:rPr>
          <w:sz w:val="16"/>
        </w:rPr>
        <w:t xml:space="preserve">. This mathematical fact is true if moving occurs at random times, without regard to age. </w:t>
      </w:r>
      <w:r w:rsidRPr="00CA3465">
        <w:rPr>
          <w:u w:val="single"/>
        </w:rPr>
        <w:t>Since younger people are more mobile than older people, the effect is even stronger.</w:t>
      </w:r>
      <w:r>
        <w:rPr>
          <w:u w:val="single"/>
        </w:rPr>
        <w:t xml:space="preserve"> </w:t>
      </w:r>
      <w:r w:rsidRPr="00CA3465">
        <w:rPr>
          <w:sz w:val="16"/>
        </w:rPr>
        <w:t>That's it</w:t>
      </w:r>
      <w:r w:rsidRPr="00CA3465">
        <w:rPr>
          <w:u w:val="single"/>
        </w:rPr>
        <w:t>. Those assumptions</w:t>
      </w:r>
      <w:r w:rsidRPr="00CA3465">
        <w:rPr>
          <w:sz w:val="16"/>
        </w:rPr>
        <w:t xml:space="preserve"> alone </w:t>
      </w:r>
      <w:r w:rsidRPr="00CA3465">
        <w:rPr>
          <w:u w:val="single"/>
        </w:rPr>
        <w:t>provide a remarkably close prediction for actual registration levels.</w:t>
      </w:r>
      <w:r w:rsidRPr="00CA3465">
        <w:rPr>
          <w:sz w:val="16"/>
        </w:rPr>
        <w:t xml:space="preserve"> The authors obtained an amazing dataset - the registration information for all Americans - and analyzed it to confirm their hypothesis. This means that </w:t>
      </w:r>
      <w:r w:rsidRPr="00CA3465">
        <w:rPr>
          <w:u w:val="single"/>
        </w:rPr>
        <w:t>older people are no more civic than young people. It means that today's youth aren't particularly self-centered, or lazy, or cynical.</w:t>
      </w:r>
      <w:r w:rsidRPr="00CA3465">
        <w:rPr>
          <w:sz w:val="16"/>
        </w:rPr>
        <w:t xml:space="preserve"> We just haven't gotten around to registering yet. And we're not lazier: When older people move, they procrastinate just as much as we do.</w:t>
      </w:r>
    </w:p>
    <w:p w14:paraId="1B6B4794" w14:textId="77777777" w:rsidR="00E030C1" w:rsidRDefault="00E030C1" w:rsidP="00E030C1">
      <w:pPr>
        <w:rPr>
          <w:sz w:val="16"/>
        </w:rPr>
      </w:pPr>
    </w:p>
    <w:p w14:paraId="7DA5C0D8" w14:textId="77777777" w:rsidR="00E030C1" w:rsidRDefault="00E030C1" w:rsidP="00E030C1">
      <w:pPr>
        <w:rPr>
          <w:sz w:val="16"/>
        </w:rPr>
      </w:pPr>
    </w:p>
    <w:p w14:paraId="5AE414A1" w14:textId="77777777" w:rsidR="00E030C1" w:rsidRDefault="00E030C1" w:rsidP="00E030C1"/>
    <w:p w14:paraId="7AF84F8F" w14:textId="77777777" w:rsidR="00E030C1" w:rsidRDefault="00E030C1" w:rsidP="00E030C1">
      <w:pPr>
        <w:pStyle w:val="Heading4"/>
      </w:pPr>
      <w:r>
        <w:t xml:space="preserve">Old voters </w:t>
      </w:r>
      <w:r>
        <w:rPr>
          <w:u w:val="single"/>
        </w:rPr>
        <w:t>uniquely</w:t>
      </w:r>
      <w:r>
        <w:t xml:space="preserve"> vote far more than any other demographic – they will turn out for the 2024 election</w:t>
      </w:r>
    </w:p>
    <w:p w14:paraId="23111072" w14:textId="77777777" w:rsidR="00E030C1" w:rsidRPr="00E41466" w:rsidRDefault="00E030C1" w:rsidP="00E030C1">
      <w:r>
        <w:rPr>
          <w:rStyle w:val="Style13ptBold"/>
        </w:rPr>
        <w:t xml:space="preserve">Franklin ’18 </w:t>
      </w:r>
      <w:r w:rsidRPr="00E41466">
        <w:t>[Charles Franklin. 2.25.2018. Charles Franklin is a nationally recognized government scholar and pollster who has been director of the Marquette Law School Poll since its inception in 2012 and became a full-time member of the faculty in 2013. Medium. “Age and voter turnout”. https://medium.com/@PollsAndVotes/age-and-voter-turnout-52962b0884ef]</w:t>
      </w:r>
      <w:r>
        <w:t>/CPSW-NL</w:t>
      </w:r>
    </w:p>
    <w:p w14:paraId="60B0A3AE" w14:textId="77777777" w:rsidR="00E030C1" w:rsidRPr="00E41466" w:rsidRDefault="00E030C1" w:rsidP="00E030C1">
      <w:pPr>
        <w:rPr>
          <w:sz w:val="16"/>
        </w:rPr>
      </w:pPr>
      <w:r w:rsidRPr="00E41466">
        <w:rPr>
          <w:sz w:val="16"/>
        </w:rPr>
        <w:t xml:space="preserve">They say </w:t>
      </w:r>
      <w:r w:rsidRPr="00B04AB0">
        <w:rPr>
          <w:u w:val="single"/>
        </w:rPr>
        <w:t>elections are decided by those who show up to vote.</w:t>
      </w:r>
      <w:r>
        <w:rPr>
          <w:u w:val="single"/>
        </w:rPr>
        <w:t xml:space="preserve"> </w:t>
      </w:r>
      <w:r w:rsidRPr="00B04AB0">
        <w:rPr>
          <w:u w:val="single"/>
        </w:rPr>
        <w:t>There are many inequalities that affect turnout and therefore shift voting power from some groups and to others</w:t>
      </w:r>
      <w:r w:rsidRPr="00E41466">
        <w:rPr>
          <w:sz w:val="16"/>
        </w:rPr>
        <w:t xml:space="preserve">. </w:t>
      </w:r>
      <w:r w:rsidRPr="00B04AB0">
        <w:rPr>
          <w:u w:val="single"/>
        </w:rPr>
        <w:t xml:space="preserve">Age is </w:t>
      </w:r>
      <w:r w:rsidRPr="00B04AB0">
        <w:rPr>
          <w:rStyle w:val="Emphasis"/>
        </w:rPr>
        <w:t>one of the strongest</w:t>
      </w:r>
      <w:r w:rsidRPr="00B04AB0">
        <w:rPr>
          <w:u w:val="single"/>
        </w:rPr>
        <w:t xml:space="preserve"> </w:t>
      </w:r>
      <w:r w:rsidRPr="00E41466">
        <w:rPr>
          <w:sz w:val="16"/>
        </w:rPr>
        <w:t xml:space="preserve">of these factors, and it has been since we’ve been able to measure it well. There have been some changes over time, but the basic result, that </w:t>
      </w:r>
      <w:r w:rsidRPr="00E41466">
        <w:rPr>
          <w:u w:val="single"/>
        </w:rPr>
        <w:t>the young vote less than the old and that turnout climbs with each additional year of life, is one of the most robust findings in political science.</w:t>
      </w:r>
      <w:r>
        <w:rPr>
          <w:u w:val="single"/>
        </w:rPr>
        <w:t xml:space="preserve"> </w:t>
      </w:r>
      <w:r w:rsidRPr="00E41466">
        <w:rPr>
          <w:u w:val="single"/>
        </w:rPr>
        <w:t xml:space="preserve">In a presidential year, the youngest voters, 18–29, turn out at a 47–65 percent rate, while those in their 60s exceed an </w:t>
      </w:r>
      <w:r w:rsidRPr="00E41466">
        <w:rPr>
          <w:rStyle w:val="Emphasis"/>
        </w:rPr>
        <w:t>80 percent turnout rate</w:t>
      </w:r>
      <w:r w:rsidRPr="00E41466">
        <w:rPr>
          <w:u w:val="single"/>
        </w:rPr>
        <w:t>.</w:t>
      </w:r>
      <w:r w:rsidRPr="00E41466">
        <w:rPr>
          <w:sz w:val="16"/>
        </w:rPr>
        <w:t xml:space="preserve"> </w:t>
      </w:r>
      <w:r w:rsidRPr="00E41466">
        <w:rPr>
          <w:u w:val="single"/>
        </w:rPr>
        <w:t>In midterms, those under 30 turn out at 17–35 percent while those in their 60s vote at a 70 percent rate.</w:t>
      </w:r>
      <w:r w:rsidRPr="00E41466">
        <w:rPr>
          <w:sz w:val="16"/>
        </w:rPr>
        <w:t xml:space="preserve"> (These are self-reported rates among U.S. citizens. See note at bottom for more details on the data.) </w:t>
      </w:r>
      <w:r w:rsidRPr="00E41466">
        <w:rPr>
          <w:u w:val="single"/>
        </w:rPr>
        <w:t>That sharp rise with age</w:t>
      </w:r>
      <w:r w:rsidRPr="00E41466">
        <w:rPr>
          <w:sz w:val="16"/>
        </w:rPr>
        <w:t>, which is also very regular in its increase with each year of age</w:t>
      </w:r>
      <w:r w:rsidRPr="00E41466">
        <w:rPr>
          <w:u w:val="single"/>
        </w:rPr>
        <w:t>, means that those under 30 are always underrepresented</w:t>
      </w:r>
      <w:r w:rsidRPr="00E41466">
        <w:rPr>
          <w:sz w:val="16"/>
        </w:rPr>
        <w:t xml:space="preserve"> among the voting population while those older than about 45 are </w:t>
      </w:r>
      <w:r w:rsidRPr="00E41466">
        <w:rPr>
          <w:strike/>
          <w:sz w:val="16"/>
        </w:rPr>
        <w:t>over represented</w:t>
      </w:r>
      <w:r w:rsidRPr="00E41466">
        <w:rPr>
          <w:sz w:val="16"/>
        </w:rPr>
        <w:t xml:space="preserve"> [overrepresented]. The gap between presidential and midterm elections is particularly notable as we approach the 2018 midterm. Relative to presidential years, the younger a person is the lower their likelihood of voting in a midterm compared to a presidential election. To the extent the young are underrepresented in presidential years, they are even more underrepresented in midterm electorates. The tipping point of representation comes at about 36 years old, when share of population and share of voters becomes about equal. After 45, the share of voters exceeds share of population. (I use 2016 data only here to avoid changes in the age distribution.) There has been some variation in turnout over time, especially among the younger voters. Turnout among the youngest citizens bumped up substantially between 2000 and 2004, perhaps reflecting the closeness of the 2000 election result. Turnout rose again in 2008 before falling back a bit in 2012 and 2016. While there is some varation by year among those over 50 it is more modest compared to the year-to-year changes we see below age 30 or 35. </w:t>
      </w:r>
      <w:r w:rsidRPr="00E41466">
        <w:rPr>
          <w:u w:val="single"/>
        </w:rPr>
        <w:t>Younger citizens appear to respond more to short-term, election specific presidential campaign forces than do their elders</w:t>
      </w:r>
      <w:r w:rsidRPr="00E41466">
        <w:rPr>
          <w:sz w:val="16"/>
        </w:rPr>
        <w:t xml:space="preserve">. It is worth noting as well that the increase in voting among those under 35 has sustained its overall increase compared to 1996 and 2000. That increase, obviously, has not erased the age gradient, though it has flattened it somewhat. Midterm turnout however has not seen any increase among the young. Not only is turnout quite low among those under 30, the increase we see in presidential elections after 2000 are much smaller in midterms. If the last 5 midterms are a guide, we’d expect fewer than 1 in 3 people under 30 to cast a ballot this November. </w:t>
      </w:r>
      <w:r w:rsidRPr="00E41466">
        <w:rPr>
          <w:u w:val="single"/>
        </w:rPr>
        <w:t xml:space="preserve">There are many reasons why the young are less likely to vote. These include level of political interest, overcoming the initial barrier of registration to vote, a busy life of many changes, geographic mobility and simply not yet having developed the habit of voting. Some of these factors can be influenced by campaigns and efforts at mobilization. </w:t>
      </w:r>
      <w:r w:rsidRPr="00E41466">
        <w:rPr>
          <w:sz w:val="16"/>
        </w:rPr>
        <w:t>The increase in turnout after 2000 in presidential elections shows that some change can occur. The lack of substantial change in midterm turnout raises doubts as to how much mobilization can be effective in 2018.</w:t>
      </w:r>
    </w:p>
    <w:p w14:paraId="738421E0" w14:textId="77777777" w:rsidR="00E030C1" w:rsidRDefault="00E030C1" w:rsidP="00E030C1">
      <w:pPr>
        <w:rPr>
          <w:sz w:val="16"/>
        </w:rPr>
      </w:pPr>
    </w:p>
    <w:p w14:paraId="2F147C25" w14:textId="186E181B" w:rsidR="00E030C1" w:rsidRDefault="00E030C1" w:rsidP="00E030C1">
      <w:pPr>
        <w:pStyle w:val="Heading3"/>
      </w:pPr>
      <w:r>
        <w:t>Link---Suburban---2NC</w:t>
      </w:r>
    </w:p>
    <w:p w14:paraId="09AE89AC" w14:textId="77777777" w:rsidR="00E030C1" w:rsidRDefault="00E030C1" w:rsidP="00E030C1">
      <w:pPr>
        <w:pStyle w:val="Heading4"/>
      </w:pPr>
      <w:r>
        <w:t>Suburban voters are key to winning the election --- they make up a decisive group of Haley supporters.</w:t>
      </w:r>
    </w:p>
    <w:p w14:paraId="07E43958" w14:textId="77777777" w:rsidR="00E030C1" w:rsidRPr="00C92D76" w:rsidRDefault="00E030C1" w:rsidP="00E030C1">
      <w:r>
        <w:t xml:space="preserve">Caroline </w:t>
      </w:r>
      <w:r w:rsidRPr="0045540A">
        <w:rPr>
          <w:rStyle w:val="Style13ptBold"/>
        </w:rPr>
        <w:t>Leicht 3-18</w:t>
      </w:r>
      <w:r>
        <w:t>-</w:t>
      </w:r>
      <w:r w:rsidRPr="0045540A">
        <w:t>2024</w:t>
      </w:r>
      <w:r>
        <w:t>, Caroline Leicht is a PhD candidate in the Department of Politics and International Relations at the University of Southampton. She received her MA in International Relations and Security from the University of Liverpool and her  BA in North American Studies from the Free University of Berlin, Germany. She has covered elections in the US (2020), in the UK (2019) and in Germany (2017 and 2021). “Biden V Trump: Winning Suburbia Is Key To Clinching The Presidency In 2024” [MENAFN] https://menafn.com/1107991825/Biden-V-Trump-Winning-Suburbia-Is-Key-To-Clinching-The-Presidency-In-2024</w:t>
      </w:r>
    </w:p>
    <w:p w14:paraId="59789EBD" w14:textId="77777777" w:rsidR="00E030C1" w:rsidRPr="003D0079" w:rsidRDefault="00E030C1" w:rsidP="00E030C1">
      <w:pPr>
        <w:rPr>
          <w:sz w:val="16"/>
        </w:rPr>
      </w:pPr>
      <w:r w:rsidRPr="003D0079">
        <w:rPr>
          <w:sz w:val="16"/>
        </w:rPr>
        <w:t xml:space="preserve">The </w:t>
      </w:r>
      <w:r w:rsidRPr="003D0079">
        <w:rPr>
          <w:rStyle w:val="StyleUnderline"/>
        </w:rPr>
        <w:t>fight for votes in the upcoming US presidential election is likely to be particularly focused on suburbia</w:t>
      </w:r>
      <w:r w:rsidRPr="003D0079">
        <w:rPr>
          <w:sz w:val="16"/>
        </w:rPr>
        <w:t xml:space="preserve">. Historically, Republicans win most support in rural areas and Democrats have larger vote shares in cities. But the </w:t>
      </w:r>
      <w:r w:rsidRPr="003D0079">
        <w:rPr>
          <w:rStyle w:val="StyleUnderline"/>
        </w:rPr>
        <w:t xml:space="preserve">suburbs have long been a </w:t>
      </w:r>
      <w:r w:rsidRPr="003D0079">
        <w:rPr>
          <w:rStyle w:val="Emphasis"/>
        </w:rPr>
        <w:t>political battleground</w:t>
      </w:r>
      <w:r w:rsidRPr="003D0079">
        <w:rPr>
          <w:sz w:val="16"/>
        </w:rPr>
        <w:t xml:space="preserve"> .</w:t>
      </w:r>
    </w:p>
    <w:p w14:paraId="036E943A" w14:textId="77777777" w:rsidR="00E030C1" w:rsidRPr="003D0079" w:rsidRDefault="00E030C1" w:rsidP="00E030C1">
      <w:pPr>
        <w:rPr>
          <w:sz w:val="16"/>
        </w:rPr>
      </w:pPr>
      <w:r w:rsidRPr="003D0079">
        <w:rPr>
          <w:sz w:val="16"/>
        </w:rPr>
        <w:t>Voters in these areas have swung in favour of candidates of both parties in recent elections , making them a key target for political advertising in 2024. But there are a few key factors that could make the suburban vote slightly different this year.</w:t>
      </w:r>
    </w:p>
    <w:p w14:paraId="44392733" w14:textId="77777777" w:rsidR="00E030C1" w:rsidRPr="003D0079" w:rsidRDefault="00E030C1" w:rsidP="00E030C1">
      <w:pPr>
        <w:rPr>
          <w:sz w:val="16"/>
        </w:rPr>
      </w:pPr>
      <w:r w:rsidRPr="003D0079">
        <w:rPr>
          <w:sz w:val="16"/>
        </w:rPr>
        <w:t>Both Donald Trump and Joe Biden have recorded electoral successes in suburban areas in past elections. In 2016, Trump outperformed Hillary Clinton in the suburbs, if only by a two-point margin (47-45). Just two years into his presidency, however, voting behaviour in the suburbs shifted away from Trump's Republican party.</w:t>
      </w:r>
    </w:p>
    <w:p w14:paraId="5FA196DC" w14:textId="77777777" w:rsidR="00E030C1" w:rsidRPr="003D0079" w:rsidRDefault="00E030C1" w:rsidP="00E030C1">
      <w:pPr>
        <w:rPr>
          <w:sz w:val="16"/>
        </w:rPr>
      </w:pPr>
      <w:r w:rsidRPr="003D0079">
        <w:rPr>
          <w:sz w:val="16"/>
        </w:rPr>
        <w:t>In the 2018 midterms , Democrats won the support of 52% of suburban voters while Republicans only received 45% of the vote. Biden was able to build on this momentum in 2020, with 54% of suburban residents casting their vote for the Biden-Harris ticket while Trump fell short of his 2016 result, receiving only 44% of the suburban vote in 2020 .</w:t>
      </w:r>
    </w:p>
    <w:p w14:paraId="55254CC3" w14:textId="77777777" w:rsidR="00E030C1" w:rsidRPr="003D0079" w:rsidRDefault="00E030C1" w:rsidP="00E030C1">
      <w:pPr>
        <w:rPr>
          <w:sz w:val="16"/>
        </w:rPr>
      </w:pPr>
      <w:r w:rsidRPr="003D0079">
        <w:rPr>
          <w:sz w:val="16"/>
        </w:rPr>
        <w:t>Under Biden, the midterms also saw slight shifts in voting behaviour in the suburbs. In the 2022 midterms , Democrats received slightly less support in the suburbs than in 2020 and 2018, gaining just 50% of the vote. Republicans, on the other hand, recorded 48%, a slight upward trend from their 2018 and 2020 results in suburban counties.</w:t>
      </w:r>
    </w:p>
    <w:p w14:paraId="12FEC2B0" w14:textId="77777777" w:rsidR="00E030C1" w:rsidRPr="003D0079" w:rsidRDefault="00E030C1" w:rsidP="00E030C1">
      <w:pPr>
        <w:rPr>
          <w:sz w:val="16"/>
        </w:rPr>
      </w:pPr>
      <w:r w:rsidRPr="003D0079">
        <w:rPr>
          <w:sz w:val="16"/>
        </w:rPr>
        <w:t>Only 5% of 2018 Democratic voters swung Republican in 2022 and only 4% of 2018 Republican voters switched to supporting Democratic candidates in 2022.</w:t>
      </w:r>
    </w:p>
    <w:p w14:paraId="527F985A" w14:textId="77777777" w:rsidR="00E030C1" w:rsidRPr="003D0079" w:rsidRDefault="00E030C1" w:rsidP="00E030C1">
      <w:pPr>
        <w:rPr>
          <w:sz w:val="16"/>
        </w:rPr>
      </w:pPr>
      <w:r w:rsidRPr="003D0079">
        <w:rPr>
          <w:sz w:val="16"/>
        </w:rPr>
        <w:t>Suburban woman problem podcast. Shifting political opinions may not be the only possible explanation for swing votes in suburban counties. According to data from Pew Research, voter turnout is a much larger issue for both parties, though more so for Democrats.</w:t>
      </w:r>
    </w:p>
    <w:p w14:paraId="04049A4D" w14:textId="77777777" w:rsidR="00E030C1" w:rsidRPr="003D0079" w:rsidRDefault="00E030C1" w:rsidP="00E030C1">
      <w:pPr>
        <w:rPr>
          <w:sz w:val="16"/>
        </w:rPr>
      </w:pPr>
      <w:r w:rsidRPr="003D0079">
        <w:rPr>
          <w:sz w:val="16"/>
        </w:rPr>
        <w:t>Among suburban voters who voted for Democratic candidates in 2018, 22% did not vote in the 2022 midterms. On the Republican side, 16% of 2018 suburban voters stayed home in 2022.</w:t>
      </w:r>
    </w:p>
    <w:p w14:paraId="3FA03B23" w14:textId="77777777" w:rsidR="00E030C1" w:rsidRPr="003D0079" w:rsidRDefault="00E030C1" w:rsidP="00E030C1">
      <w:pPr>
        <w:rPr>
          <w:sz w:val="16"/>
        </w:rPr>
      </w:pPr>
      <w:r w:rsidRPr="003D0079">
        <w:rPr>
          <w:sz w:val="16"/>
        </w:rPr>
        <w:t xml:space="preserve">Another possible explanation for shifting voting patterns in the suburbs lies in who has moved there recently. The </w:t>
      </w:r>
      <w:r w:rsidRPr="003D0079">
        <w:rPr>
          <w:rStyle w:val="StyleUnderline"/>
        </w:rPr>
        <w:t>population of the large suburban counties has increased by 25% in the 21st century.</w:t>
      </w:r>
    </w:p>
    <w:p w14:paraId="01098C47" w14:textId="77777777" w:rsidR="00E030C1" w:rsidRPr="003D0079" w:rsidRDefault="00E030C1" w:rsidP="00E030C1">
      <w:pPr>
        <w:rPr>
          <w:sz w:val="16"/>
        </w:rPr>
      </w:pPr>
      <w:r w:rsidRPr="003D0079">
        <w:rPr>
          <w:sz w:val="16"/>
        </w:rPr>
        <w:t>Overall, population growth in the suburbs has been above the national average. And since 2000, the US population has been increasingly concentrated in the 52 largest metropolitan areas, and particularly their suburban counties.</w:t>
      </w:r>
    </w:p>
    <w:p w14:paraId="66573C1C" w14:textId="77777777" w:rsidR="00E030C1" w:rsidRPr="003D0079" w:rsidRDefault="00E030C1" w:rsidP="00E030C1">
      <w:pPr>
        <w:rPr>
          <w:sz w:val="16"/>
        </w:rPr>
      </w:pPr>
      <w:r w:rsidRPr="003D0079">
        <w:rPr>
          <w:sz w:val="16"/>
        </w:rPr>
        <w:t>Who will win Haley's supporters?</w:t>
      </w:r>
    </w:p>
    <w:p w14:paraId="3BA9E07B" w14:textId="77777777" w:rsidR="00E030C1" w:rsidRPr="003D0079" w:rsidRDefault="00E030C1" w:rsidP="00E030C1">
      <w:pPr>
        <w:rPr>
          <w:sz w:val="16"/>
        </w:rPr>
      </w:pPr>
      <w:r w:rsidRPr="003D0079">
        <w:rPr>
          <w:rStyle w:val="StyleUnderline"/>
        </w:rPr>
        <w:t>People living in the suburbs are now more likely,</w:t>
      </w:r>
      <w:r w:rsidRPr="003D0079">
        <w:rPr>
          <w:sz w:val="16"/>
        </w:rPr>
        <w:t xml:space="preserve"> than in previous decades</w:t>
      </w:r>
      <w:r w:rsidRPr="003D0079">
        <w:rPr>
          <w:rStyle w:val="StyleUnderline"/>
        </w:rPr>
        <w:t>, to be college-educated</w:t>
      </w:r>
      <w:r w:rsidRPr="003D0079">
        <w:rPr>
          <w:sz w:val="16"/>
        </w:rPr>
        <w:t xml:space="preserve"> , a demographic group that has been more likely to vote for Democratic candidates and hold more liberal political views .</w:t>
      </w:r>
    </w:p>
    <w:p w14:paraId="7F15999C" w14:textId="77777777" w:rsidR="00E030C1" w:rsidRPr="003D0079" w:rsidRDefault="00E030C1" w:rsidP="00E030C1">
      <w:pPr>
        <w:rPr>
          <w:sz w:val="16"/>
        </w:rPr>
      </w:pPr>
      <w:r w:rsidRPr="003D0079">
        <w:rPr>
          <w:sz w:val="16"/>
        </w:rPr>
        <w:t xml:space="preserve">Interestingly, </w:t>
      </w:r>
      <w:r w:rsidRPr="003D0079">
        <w:rPr>
          <w:rStyle w:val="StyleUnderline"/>
        </w:rPr>
        <w:t>it was this demographic group, college-educated voters, who made up a large share of Nikki Haley's supporters</w:t>
      </w:r>
      <w:r w:rsidRPr="003D0079">
        <w:rPr>
          <w:sz w:val="16"/>
        </w:rPr>
        <w:t xml:space="preserve"> during her Republican primary campaign. Many Republican women who backed Trump in 2016 and 2020 shifted to Haley in the 2024 primaries - arguing that Haley would be able to unify the party and bring about change while Trump could not deliver on either of those issues.</w:t>
      </w:r>
    </w:p>
    <w:p w14:paraId="7AB2E816" w14:textId="77777777" w:rsidR="00E030C1" w:rsidRPr="003D0079" w:rsidRDefault="00E030C1" w:rsidP="00E030C1">
      <w:pPr>
        <w:rPr>
          <w:sz w:val="16"/>
        </w:rPr>
      </w:pPr>
      <w:r w:rsidRPr="003D0079">
        <w:rPr>
          <w:sz w:val="16"/>
        </w:rPr>
        <w:t xml:space="preserve">And while Trump outperformed Haley in most demographic groups throughout the primaries, college-educated women were the exception. </w:t>
      </w:r>
      <w:r w:rsidRPr="003D0079">
        <w:rPr>
          <w:rStyle w:val="StyleUnderline"/>
        </w:rPr>
        <w:t>As Trump and Biden compete for Haley's voting bloc now, the place to find these voters may just be in the suburbs</w:t>
      </w:r>
      <w:r w:rsidRPr="003D0079">
        <w:rPr>
          <w:sz w:val="16"/>
        </w:rPr>
        <w:t>. And this is where college-educated residents now make up the largest share of the population.</w:t>
      </w:r>
    </w:p>
    <w:p w14:paraId="3C7E7BEB" w14:textId="77777777" w:rsidR="00E030C1" w:rsidRPr="003D0079" w:rsidRDefault="00E030C1" w:rsidP="00E030C1">
      <w:pPr>
        <w:rPr>
          <w:sz w:val="16"/>
        </w:rPr>
      </w:pPr>
      <w:r w:rsidRPr="003D0079">
        <w:rPr>
          <w:sz w:val="16"/>
        </w:rPr>
        <w:t>Both candidates could face difficulties in suburbia, though. Throughout the primaries, gaining support from suburban voters has been one of Trump's key weaknesses.</w:t>
      </w:r>
    </w:p>
    <w:p w14:paraId="5B64BDD0" w14:textId="77777777" w:rsidR="00E030C1" w:rsidRPr="003D0079" w:rsidRDefault="00E030C1" w:rsidP="00E030C1">
      <w:pPr>
        <w:rPr>
          <w:sz w:val="16"/>
        </w:rPr>
      </w:pPr>
      <w:r w:rsidRPr="003D0079">
        <w:rPr>
          <w:sz w:val="16"/>
        </w:rPr>
        <w:t>Currently, Biden is doing slightly better with the key suburban demographic groups than Trump. Among college-educated adults, Biden has a favorability rating of 46.6%, while Trump only records a 39.7% favorability rating (where people rank their feelings towards a politician as positive or negative).</w:t>
      </w:r>
    </w:p>
    <w:p w14:paraId="42D2AD6D" w14:textId="77777777" w:rsidR="00E030C1" w:rsidRPr="003D0079" w:rsidRDefault="00E030C1" w:rsidP="00E030C1">
      <w:pPr>
        <w:rPr>
          <w:sz w:val="16"/>
        </w:rPr>
      </w:pPr>
      <w:r w:rsidRPr="003D0079">
        <w:rPr>
          <w:sz w:val="16"/>
        </w:rPr>
        <w:t>However, the president may not do as well in smaller suburban counties where the population is less likely to be college-educated. Current polling shows that Trump does much better among people with education qualifications up to a high school diploma (56.7% favorability rating) than Biden (36%).</w:t>
      </w:r>
    </w:p>
    <w:p w14:paraId="275418C6" w14:textId="77777777" w:rsidR="00E030C1" w:rsidRPr="003D0079" w:rsidRDefault="00E030C1" w:rsidP="00E030C1">
      <w:pPr>
        <w:rPr>
          <w:sz w:val="16"/>
        </w:rPr>
      </w:pPr>
      <w:r w:rsidRPr="003D0079">
        <w:rPr>
          <w:sz w:val="16"/>
        </w:rPr>
        <w:t>Trump's suburban woman problem</w:t>
      </w:r>
    </w:p>
    <w:p w14:paraId="6047262A" w14:textId="77777777" w:rsidR="00E030C1" w:rsidRPr="003D0079" w:rsidRDefault="00E030C1" w:rsidP="00E030C1">
      <w:pPr>
        <w:rPr>
          <w:sz w:val="16"/>
        </w:rPr>
      </w:pPr>
      <w:r w:rsidRPr="003D0079">
        <w:rPr>
          <w:sz w:val="16"/>
        </w:rPr>
        <w:t>However, Trump has not been doing as well in the suburbs during the primaries as pollsters had predicted. This has raised questions about the accuracy of polls and potential biases or blind spots.</w:t>
      </w:r>
    </w:p>
    <w:p w14:paraId="249008FA" w14:textId="77777777" w:rsidR="00E030C1" w:rsidRPr="003D0079" w:rsidRDefault="00E030C1" w:rsidP="00E030C1">
      <w:pPr>
        <w:rPr>
          <w:sz w:val="16"/>
        </w:rPr>
      </w:pPr>
      <w:r w:rsidRPr="003D0079">
        <w:rPr>
          <w:sz w:val="16"/>
        </w:rPr>
        <w:t>Moving populations and changing demographics are also a potential explanation. There are other issues at stake in 2024 that may cause shifts in electoral behaviour and which could mean these voters are not wiling to reveal their intentions to pollsters.</w:t>
      </w:r>
    </w:p>
    <w:p w14:paraId="44B531FE" w14:textId="77777777" w:rsidR="00E030C1" w:rsidRPr="003D0079" w:rsidRDefault="00E030C1" w:rsidP="00E030C1">
      <w:pPr>
        <w:rPr>
          <w:sz w:val="16"/>
        </w:rPr>
      </w:pPr>
      <w:r w:rsidRPr="003D0079">
        <w:rPr>
          <w:sz w:val="16"/>
        </w:rPr>
        <w:t>One example of this is the issue of abortion rights. While some conservative voters have disclosed that they were supportive of abortion rights and were therefore not voting for Trump, there may be a significant number of women, particularly in more conservative neighbourhoods and states, who may be hesitant to disclose such shifts in voting intentions.</w:t>
      </w:r>
    </w:p>
    <w:p w14:paraId="764BA893" w14:textId="77777777" w:rsidR="00E030C1" w:rsidRPr="003D0079" w:rsidRDefault="00E030C1" w:rsidP="00E030C1">
      <w:pPr>
        <w:rPr>
          <w:sz w:val="16"/>
        </w:rPr>
      </w:pPr>
      <w:r w:rsidRPr="003D0079">
        <w:rPr>
          <w:rStyle w:val="StyleUnderline"/>
        </w:rPr>
        <w:t>Haley did well among suburban women</w:t>
      </w:r>
      <w:r w:rsidRPr="003D0079">
        <w:rPr>
          <w:sz w:val="16"/>
        </w:rPr>
        <w:t>, particularly those who had concerns about Trump's policies on family and health, wanted more focus on the economy and were not happy with the nastiness of the Trump campaign.</w:t>
      </w:r>
    </w:p>
    <w:p w14:paraId="4F8EFE4C" w14:textId="77777777" w:rsidR="00E030C1" w:rsidRPr="003D0079" w:rsidRDefault="00E030C1" w:rsidP="00E030C1">
      <w:pPr>
        <w:rPr>
          <w:sz w:val="16"/>
        </w:rPr>
      </w:pPr>
      <w:r w:rsidRPr="003D0079">
        <w:rPr>
          <w:rStyle w:val="StyleUnderline"/>
        </w:rPr>
        <w:t>If the key to the White House is winning over Haley's voters, as has been widely suggested since her exit from the race, this voting group may just be what Biden needs</w:t>
      </w:r>
      <w:r w:rsidRPr="003D0079">
        <w:rPr>
          <w:sz w:val="16"/>
        </w:rPr>
        <w:t xml:space="preserve">, a detail that has not gone unnoticed by his campaign </w:t>
      </w:r>
    </w:p>
    <w:p w14:paraId="40D4A907" w14:textId="77777777" w:rsidR="00E030C1" w:rsidRDefault="00E030C1" w:rsidP="00E030C1"/>
    <w:p w14:paraId="7024E3B1" w14:textId="1E47FBF0" w:rsidR="00E030C1" w:rsidRDefault="00E030C1" w:rsidP="00E030C1">
      <w:pPr>
        <w:pStyle w:val="Heading4"/>
      </w:pPr>
      <w:r>
        <w:t>[</w:t>
      </w:r>
      <w:r w:rsidR="005E4F81">
        <w:t>Suburban Voters Care About IP]</w:t>
      </w:r>
    </w:p>
    <w:p w14:paraId="1B82D6CC" w14:textId="77777777" w:rsidR="005E4F81" w:rsidRDefault="005E4F81" w:rsidP="005E4F81"/>
    <w:p w14:paraId="43864F82" w14:textId="5E0B2069" w:rsidR="005E4F81" w:rsidRDefault="005E4F81" w:rsidP="005E4F81">
      <w:pPr>
        <w:pStyle w:val="Heading3"/>
      </w:pPr>
      <w:r>
        <w:t>Link---AT: Suburban Voters Can’t Swing</w:t>
      </w:r>
    </w:p>
    <w:p w14:paraId="725CAA5A" w14:textId="77777777" w:rsidR="005E4F81" w:rsidRDefault="005E4F81" w:rsidP="005E4F81">
      <w:pPr>
        <w:pStyle w:val="Heading4"/>
      </w:pPr>
      <w:r>
        <w:t>The suburbs will be decisive in the election.</w:t>
      </w:r>
    </w:p>
    <w:p w14:paraId="680045F0" w14:textId="77777777" w:rsidR="005E4F81" w:rsidRPr="00941BF5" w:rsidRDefault="005E4F81" w:rsidP="005E4F81">
      <w:r>
        <w:t xml:space="preserve">Ronald </w:t>
      </w:r>
      <w:r w:rsidRPr="00941BF5">
        <w:rPr>
          <w:rStyle w:val="Style13ptBold"/>
        </w:rPr>
        <w:t>Brownstein</w:t>
      </w:r>
      <w:r>
        <w:t xml:space="preserve"> 11-7-20</w:t>
      </w:r>
      <w:r w:rsidRPr="00941BF5">
        <w:rPr>
          <w:rStyle w:val="Style13ptBold"/>
        </w:rPr>
        <w:t>23</w:t>
      </w:r>
      <w:r>
        <w:t xml:space="preserve">, Ronald Brownstein is a CNN senior political analyst, regularly appearing across the network’s programming and special political coverage. Brownstein was twice named a finalist for the Pulitzer Prize, receiving that recognition for his coverage of both the 1996 and 2004 presidential campaigns.  “This geographic shift may decide Tuesday’s elections” [CNN] </w:t>
      </w:r>
      <w:hyperlink r:id="rId19" w:history="1">
        <w:r w:rsidRPr="0026426E">
          <w:rPr>
            <w:rStyle w:val="Hyperlink"/>
          </w:rPr>
          <w:t>https://www.cnn.com/2023/11/07/politics/fault-lines-suburbs-elections-2023/index.html</w:t>
        </w:r>
      </w:hyperlink>
      <w:r>
        <w:t xml:space="preserve"> /MDC</w:t>
      </w:r>
    </w:p>
    <w:p w14:paraId="6D880324" w14:textId="77777777" w:rsidR="005E4F81" w:rsidRDefault="005E4F81" w:rsidP="005E4F81">
      <w:r>
        <w:t xml:space="preserve">The </w:t>
      </w:r>
      <w:r w:rsidRPr="00941BF5">
        <w:rPr>
          <w:rStyle w:val="StyleUnderline"/>
        </w:rPr>
        <w:t>biggest question</w:t>
      </w:r>
      <w:r>
        <w:t xml:space="preserve"> in Tuesday’s elections may be </w:t>
      </w:r>
      <w:r w:rsidRPr="00941BF5">
        <w:rPr>
          <w:rStyle w:val="StyleUnderline"/>
        </w:rPr>
        <w:t>whether Democrats can maintain their advantages in the nation’s biggest population centers</w:t>
      </w:r>
      <w:r>
        <w:t xml:space="preserve"> – despite all the headwinds buffeting the party.</w:t>
      </w:r>
    </w:p>
    <w:p w14:paraId="15ED7F0E" w14:textId="77777777" w:rsidR="005E4F81" w:rsidRDefault="005E4F81" w:rsidP="005E4F81">
      <w:r>
        <w:t>Geographic polarization has been one of the most powerful trends in American politics for roughly the past two decades, with Democrats gaining ground in the most populous metropolitan areas almost everywhere, and Republicans growing stronger in the smaller places beyond them. That trend notably accelerated after Donald Trump emerged as the GOP’s dominant figure in 2016 and has ratcheted up since the Supreme Court rescinded the constitutional right to abortion last year.</w:t>
      </w:r>
    </w:p>
    <w:p w14:paraId="5330030B" w14:textId="77777777" w:rsidR="005E4F81" w:rsidRDefault="005E4F81" w:rsidP="005E4F81">
      <w:r>
        <w:t xml:space="preserve">The GOP’s dominance of exurban, small-town and rural areas helped Trump win the White House in 2016 and has allowed the party to solidify its grip up and down the ballot on interior states with large nonurban populations. But </w:t>
      </w:r>
      <w:r w:rsidRPr="00941BF5">
        <w:rPr>
          <w:rStyle w:val="StyleUnderline"/>
        </w:rPr>
        <w:t>Republicans’ retreat from the well-educated inner suburbs around major cities has been the principal reason for their disappointing results</w:t>
      </w:r>
      <w:r>
        <w:t xml:space="preserve"> in the 2018, 2020 and 2022 elections, as well as the anti-abortion movement’s defeat in a series of ballot initiatives since the 2022 Supreme Court decision.</w:t>
      </w:r>
    </w:p>
    <w:p w14:paraId="73F1975B" w14:textId="77777777" w:rsidR="005E4F81" w:rsidRPr="00941BF5" w:rsidRDefault="005E4F81" w:rsidP="005E4F81">
      <w:pPr>
        <w:rPr>
          <w:rStyle w:val="StyleUnderline"/>
        </w:rPr>
      </w:pPr>
      <w:r>
        <w:t>By traditional measures, the political environment for Tuesday’s election again looks favorable for Republicans, with most voters expressing dissatisfaction about both the economy and President Joe Biden’s job performance. But all of those conditions were present in the 2022 midterms, when Republicans underperformed anyway, mostly b</w:t>
      </w:r>
      <w:r w:rsidRPr="00941BF5">
        <w:rPr>
          <w:rStyle w:val="StyleUnderline"/>
        </w:rPr>
        <w:t>ecause of continued resistance in the major population centers – especially those well-educated inner suburbs where most voters oppose new restrictions on abortion.</w:t>
      </w:r>
    </w:p>
    <w:p w14:paraId="16488083" w14:textId="77777777" w:rsidR="005E4F81" w:rsidRDefault="005E4F81" w:rsidP="005E4F81">
      <w:r>
        <w:t xml:space="preserve">The </w:t>
      </w:r>
      <w:r w:rsidRPr="00941BF5">
        <w:rPr>
          <w:rStyle w:val="StyleUnderline"/>
        </w:rPr>
        <w:t>largest</w:t>
      </w:r>
      <w:r>
        <w:t xml:space="preserve"> urban and </w:t>
      </w:r>
      <w:r w:rsidRPr="00941BF5">
        <w:rPr>
          <w:rStyle w:val="StyleUnderline"/>
        </w:rPr>
        <w:t>suburban areas will likely determine whether Democrats can defy political gravity once again</w:t>
      </w:r>
      <w:r>
        <w:t xml:space="preserve"> this year in Tuesday’s key elections, from Kentucky and Ohio to Virginia and Pennsylvania. If Democrats run well, it will reinforce the message from the 2022 midterms that they can hold a critical swathe of voters who feel the party has not delivered for their interests by portraying Republicans as a threat to their rights and values.</w:t>
      </w:r>
    </w:p>
    <w:p w14:paraId="7676DE34" w14:textId="77777777" w:rsidR="005E4F81" w:rsidRDefault="005E4F81" w:rsidP="005E4F81">
      <w:r>
        <w:t>That dynamic may be most clearly on display in the expensive, high-stakes struggle for control of the Virginia legislature. Heading into Tuesday’s vote, Democrats hold a narrow majority in the state Senate and Republicans hold a slim edge in the state House of Delegates.</w:t>
      </w:r>
    </w:p>
    <w:p w14:paraId="49376F12" w14:textId="77777777" w:rsidR="005E4F81" w:rsidRDefault="005E4F81" w:rsidP="005E4F81">
      <w:r>
        <w:t>As in many competitive states during the 2022 election, Republicans, by most conventional political measures, are well positioned in Virginia. Even though Biden carried the commonwealth by 10 percentage points in 2020, polling now shows more voters disapprove than approve of his performance; conversely, Republican Gov. Glenn Youngkin, who has made himself the face of the GOP’s legislative campaign, consistently draws majority approval from state voters. To support the GOP ticket, Youngkin has also raised huge sums of money – much of it from national Republican donors hoping that a strong result Tuesday might entice him into a late entry into the GOP presidential race. And in a recent statewide poll by The Washington Post and the Schar School of Policy and Government at George Mason University, Virginia voters gave Republicans a double-digit advantage over Democrats when asked which party they trusted to handle both the economy and crime, two issues central to families’ day-to-day concerns.</w:t>
      </w:r>
    </w:p>
    <w:p w14:paraId="6EACDAE1" w14:textId="77777777" w:rsidR="005E4F81" w:rsidRDefault="005E4F81" w:rsidP="005E4F81">
      <w:r>
        <w:t>“In normal circumstances, with an incumbent Democrat [president] under water, as Biden is, and the economy playing so strongly in favor of Republicans, you would expect a Democratic wipe-out,” said Mark Rozell, dean of the Schar School. “But that’s just not happening.”</w:t>
      </w:r>
    </w:p>
    <w:p w14:paraId="7855E5AB" w14:textId="77777777" w:rsidR="005E4F81" w:rsidRDefault="005E4F81" w:rsidP="005E4F81">
      <w:r>
        <w:t>Instead, the Post/Schar survey showed Democrats slightly leading when voters were asked which party they intended to support in the Virginia legislative contests.</w:t>
      </w:r>
    </w:p>
    <w:p w14:paraId="1258BB99" w14:textId="77777777" w:rsidR="005E4F81" w:rsidRDefault="005E4F81" w:rsidP="005E4F81">
      <w:r>
        <w:t>Translating that broad sentiment into individual state House and Senate race results is an imperfect process. And because the margins in each chamber are so narrow, most analysts agree that both chambers are still within reach of either party.</w:t>
      </w:r>
    </w:p>
    <w:p w14:paraId="71219467" w14:textId="77777777" w:rsidR="005E4F81" w:rsidRDefault="005E4F81" w:rsidP="005E4F81">
      <w:r>
        <w:t>But generally, observers following the contests say they will be surprised if Republicans win control of both chambers – and maybe less startled if Democrats flip the state House while holding the Senate to achieve control of their own. “It doesn’t really feel like 2021,” when Youngkin stunned Democrats by surging in the final weeks to capture the governorship, said Kyle Kondik, managing editor for Sabato’s Crystal Ball, the political newsletter published by the University of Virginia’s Center for Politics. “At the very least a Republican sweep would be a surprise. And a Democratic sweep would be less surprising.”</w:t>
      </w:r>
    </w:p>
    <w:p w14:paraId="3047199F" w14:textId="77777777" w:rsidR="005E4F81" w:rsidRDefault="005E4F81" w:rsidP="005E4F81">
      <w:r>
        <w:t>Both parties agree the Democratic emphasis on protecting legal abortion is the principal reason the party remains in such a competitive position, despite all the other GOP advantages. In the Post/Schar poll, Democrats led Republicans by nearly 20 points when Virginia voters were asked which party they trusted to handle abortion; the share of female voters who said abortion was an important issue in their choice stood at 70%, way up from just under half in polling around the 2019 legislative elections. Warnings that Republicans will restrict abortion rights dominate Democratic advertising in most of the key races.  “If we win, we win because of it,” Celinda Lake, a Democratic pollster working on the Virginia races, said of abortion. “And if we turn out our base, we turn out our base because of it.”</w:t>
      </w:r>
    </w:p>
    <w:p w14:paraId="32AEB950" w14:textId="77777777" w:rsidR="005E4F81" w:rsidRDefault="005E4F81" w:rsidP="005E4F81">
      <w:r>
        <w:t>The Democratic emphasis on preserving abortion rights isn’t unusual: The party did the same in virtually every competitive race in 2022. More unusual is how much Virginia Republicans have emphasized the issue too. Youngkin has made clear that if provided control of the legislature, Republicans will ban abortion at 15 weeks, with exceptions for rape, incest and the life of the mother. The governor’s political advisers argue that voters will see such restrictions as a “consensus” solution to a polarizing issue, and the latest Post/Schar poll, like earlier surveys, found the state split about evenly over a 15-week ban. “I really feel that this is a moment for us to come together around reasonable limits,” Youngkin argued on ABC News this past weekend. “I think that this is a reasonable place for us to land.”</w:t>
      </w:r>
    </w:p>
    <w:p w14:paraId="7407EFA7" w14:textId="77777777" w:rsidR="005E4F81" w:rsidRDefault="005E4F81" w:rsidP="005E4F81">
      <w:r>
        <w:t>But Democrats believe the more telling measure is that only about one-fourth of Virginia voters say in polls they want the state’s abortion laws made more restrictive than the current standard, which permits the procedure through 26 weeks of pregnancy. By emphasizing their plan to prohibit abortions after 15 weeks, Rozell and others believe, Republicans have raised the salience of the issue that most favors Democrats. Heather Williams, the interim president of the Democratic Legislative Campaign Committee, briskly encapsulated the Democrats’ closing message when she said: “When voters go to the polls on Tuesday, they know that if they wake up on Wednesday and there is Republican control in the state, there will be an abortion ban. Period.”</w:t>
      </w:r>
    </w:p>
    <w:p w14:paraId="6F81BF58" w14:textId="77777777" w:rsidR="005E4F81" w:rsidRDefault="005E4F81" w:rsidP="005E4F81">
      <w:r w:rsidRPr="00941BF5">
        <w:rPr>
          <w:rStyle w:val="StyleUnderline"/>
        </w:rPr>
        <w:t>Control of both chambers will be decided primarily in relatively well-educated suburban House and Senate districts</w:t>
      </w:r>
      <w:r>
        <w:t xml:space="preserve"> across the state, particularly in Northern and Central Virginia, around Washington, DC, and Richmond. The Post/Schar poll gave Democrats a roughly 25-point advantage in the former and a 10-point lead in the latter. If the state’s major suburban areas break for Democrats because of abortion, “that is basically the ballgame,” said Kondik.</w:t>
      </w:r>
    </w:p>
    <w:p w14:paraId="5F967F8A" w14:textId="77777777" w:rsidR="005E4F81" w:rsidRDefault="005E4F81" w:rsidP="005E4F81">
      <w:r w:rsidRPr="00941BF5">
        <w:rPr>
          <w:rStyle w:val="StyleUnderline"/>
        </w:rPr>
        <w:t>If populous (and mostly prosperous) suburbs prove the bridge too far for Virginia Republicans, it would extend a striking pattern</w:t>
      </w:r>
      <w:r>
        <w:t xml:space="preserve"> from other recent contests </w:t>
      </w:r>
      <w:r w:rsidRPr="00941BF5">
        <w:t>in which abortion has played a central role.</w:t>
      </w:r>
      <w:r>
        <w:t xml:space="preserve"> In the seven states that have held ballot initiatives related to the issue since the Supreme Court’s 2022 decision, the side favoring abortion rights has consistently dominated the largest places.</w:t>
      </w:r>
    </w:p>
    <w:p w14:paraId="2BA7B29E" w14:textId="77777777" w:rsidR="005E4F81" w:rsidRDefault="005E4F81" w:rsidP="005E4F81">
      <w:r>
        <w:t>In these ballot initiatives, abortion rights supporters carried all six of the counties that cast the most votes in Kansas, eight of the 10 counties that cast the most votes in Kentucky and Michigan, and the 14 largest in California. Even in Montana, which doesn’t have many population centers, an anti-abortion ballot measure lost in all three of the counties that cast the most votes. (A Vermont constitutional amendment protecting abortion rights in 2022 carried every town in the state.) In this summer’s first round of Ohio’s battle over abortion – a GOP-backed measure to make it more difficult to change the state’s Constitution – the abortion rights side carried 14 of the state’s 17 largest counties, including several that had voted for Trump in 2020, according to the results posted by The New York Times.</w:t>
      </w:r>
    </w:p>
    <w:p w14:paraId="5B7C16F0" w14:textId="77777777" w:rsidR="005E4F81" w:rsidRDefault="005E4F81" w:rsidP="005E4F81">
      <w:r>
        <w:t>Round two of Ohio’s confrontation over abortion will come Tuesday when voters will decide a ballot measure that would repeal a six-week ban on the procedure that the GOP legislature passed, and Republican Gov. Mike DeWine signed, in 2019. Some voters have been confused because both this summer’s proposed change to the state constitution and the current measure to repeal the abortion ban have been designated as Issue One, and the position in support of abortion rights was a “no” vote over the summer and is a “yes” vote now. But the limited polling available has found the measure likely to pass, largely because of preponderant support among urban and suburban voters.</w:t>
      </w:r>
    </w:p>
    <w:p w14:paraId="4288D03A" w14:textId="77777777" w:rsidR="005E4F81" w:rsidRDefault="005E4F81" w:rsidP="005E4F81">
      <w:r>
        <w:t>Democrats are counting on similar metro support in two other races Tuesday in which abortion has loomed large: a state Supreme Court contest in Pennsylvania and Kentucky Democratic Gov. Andy Beshear’s reelection bid against Republican state Attorney General Daniel Cameron. When Beshear narrowly won a first term in the Republican-leaning state four years ago, he combined a strong performance in the state’s major population centers of Louisville and Lexington with an unusually competitive showing in smaller, blue-collar Eastern Kentucky counties. But Beshear will likely struggle to match his small town performance this year with hostility to Biden running high in those places.  Beshear this time is stressing his support for abortion rights, and if he wins, he will likely have relied even more on Kentucky’s largest counties, including several that are functionally suburbs of Cincinnati, just across the Ohio border.</w:t>
      </w:r>
    </w:p>
    <w:p w14:paraId="15A90F26" w14:textId="77777777" w:rsidR="005E4F81" w:rsidRDefault="005E4F81" w:rsidP="005E4F81">
      <w:r>
        <w:t>The Pennsylvania Supreme Court election between Republican Carolyn Carluccio and Democrat Daniel McCaffery will likely follow a similar path. As Kondik and a colleague noted in a recent analysis, the most recent state Supreme Court election (in 2021) did not track Pennsylvania’s usual presidential patterns, which have seen Democrats gaining in major white-collar suburban areas around Philadelphia and Pittsburgh and Republicans advancing in the mostly blue-collar, smaller places between them. But with abortion and voting rights dominating the current race, Kondik said it is much more likely to follow the presidential map, which should provide Democrats the edge.</w:t>
      </w:r>
    </w:p>
    <w:p w14:paraId="11B6E2A0" w14:textId="77777777" w:rsidR="005E4F81" w:rsidRDefault="005E4F81" w:rsidP="005E4F81">
      <w:r>
        <w:t xml:space="preserve">In all these ways, </w:t>
      </w:r>
      <w:r w:rsidRPr="00941BF5">
        <w:rPr>
          <w:rStyle w:val="StyleUnderline"/>
        </w:rPr>
        <w:t>Tuesday’s elections may underscore the intractability of the geographic polarization that has reshaped American politics</w:t>
      </w:r>
      <w:r>
        <w:t xml:space="preserve"> through the 21st century. In 2020, Biden won fully 91 of the nation’s 100 largest counties, while Trump carried over 2,500 of the remaining 3,000. Biden dominated all the hubs of the emerging information economy: According to tabulations by Brookings Metro, a nonpartisan think tank, Biden-won counties generated 71% of the nation’s total economic output, even though he captured  only one-sixth of counties overall. Trump romped in the nonmetro places that are home to much of the nation’s manufacturing, energy extraction and agriculture.</w:t>
      </w:r>
    </w:p>
    <w:p w14:paraId="3020C1FB" w14:textId="77777777" w:rsidR="005E4F81" w:rsidRDefault="005E4F81" w:rsidP="005E4F81">
      <w:r>
        <w:t>The 2022 election showed how difficult it was to dislodge these patterns. Despite the widespread discontent over Biden and the economy, Democrats in the key races maintained (or even enlarged) advantages in populous suburban counties outside Phoenix, Atlanta, Detroit, Philadelphia, Milwaukee and Madison, Wisconsin. Republicans continued to post strong numbers beyond those metro areas – and in some cases, Democrats suffered diminished margins in heavily minority inner-city neighborhoods where discontent over the economy is widespread. But the Democratic suburban gains allowed them to win seven of the nine governor’s and Senate races in Arizona, Georgia, Michigan, Pennsylvania and Wisconsin – the five states that decided the 2020 presidential race by switching from Trump in 2016 to Biden.</w:t>
      </w:r>
    </w:p>
    <w:p w14:paraId="73BE9A50" w14:textId="77777777" w:rsidR="005E4F81" w:rsidRDefault="005E4F81" w:rsidP="005E4F81">
      <w:r>
        <w:t xml:space="preserve">Dante Chinni, director of the American Communities Project at Michigan State University, </w:t>
      </w:r>
      <w:r w:rsidRPr="00941BF5">
        <w:rPr>
          <w:rStyle w:val="StyleUnderline"/>
        </w:rPr>
        <w:t xml:space="preserve">said voters’ geographic separation into blue metros and red non-metros has enormous, possibly </w:t>
      </w:r>
      <w:r w:rsidRPr="00941BF5">
        <w:rPr>
          <w:rStyle w:val="Emphasis"/>
        </w:rPr>
        <w:t>irreversible</w:t>
      </w:r>
      <w:r w:rsidRPr="00941BF5">
        <w:rPr>
          <w:rStyle w:val="StyleUnderline"/>
        </w:rPr>
        <w:t xml:space="preserve">, </w:t>
      </w:r>
      <w:r w:rsidRPr="00941BF5">
        <w:rPr>
          <w:rStyle w:val="Emphasis"/>
        </w:rPr>
        <w:t>momentum</w:t>
      </w:r>
      <w:r>
        <w:t>. That separation now reflects not only political choices, he noted, but also decisions by marketers, who reinforce the diverging demographic patterns by locating retail outlets and restaurants that appeal to the predominant groups in each region. Everyone now understands the underlying cultural differences between a community with a Whole Foods or a Panera Bread, and one with a Cracker Barrel. “A community develops in a certain way and attracts a certain kind of person with certain beliefs and the consumer marketing industry reads that pretty quickly and knows the things to put in those locations to appeal to those people,” Chinni said. “It seems to me everything that’s built into the system is designed to reinforce these differences.”</w:t>
      </w:r>
    </w:p>
    <w:p w14:paraId="7232F0FC" w14:textId="77777777" w:rsidR="005E4F81" w:rsidRDefault="005E4F81" w:rsidP="005E4F81">
      <w:r>
        <w:t>Both parties are uneasy about where this geographic resorting has left them. Many Democrats worry that their rural decline dangerously constricts the number of House and Senate seats they can realistically win. Many Republicans in turn worry that it’s a losing hand to trade gains in rural places that are stagnant or declining in population for losses in suburban areas that are growing. “It’s a trajectory that is not sustainable for Republicans,” said veteran Wisconsin GOP strategist Mark Graul. Referring to the major suburban county outside Milwaukee and a rural Western Wisconsin county, he added, “We can’t subtract three voters in Waukesha County for a voter in Trempealeau County. The math doesn’t work.”</w:t>
      </w:r>
    </w:p>
    <w:p w14:paraId="2753F267" w14:textId="77777777" w:rsidR="005E4F81" w:rsidRDefault="005E4F81" w:rsidP="005E4F81">
      <w:r>
        <w:t xml:space="preserve">The persistent </w:t>
      </w:r>
      <w:r w:rsidRPr="00941BF5">
        <w:rPr>
          <w:rStyle w:val="StyleUnderline"/>
        </w:rPr>
        <w:t>public dissatisfaction with Biden’s performance on the economy</w:t>
      </w:r>
      <w:r>
        <w:t xml:space="preserve">, crime and other issues </w:t>
      </w:r>
      <w:r w:rsidRPr="00941BF5">
        <w:rPr>
          <w:rStyle w:val="StyleUnderline"/>
        </w:rPr>
        <w:t>provides Republicans a powerful wedge to move voters in the major population centers away from Democrats</w:t>
      </w:r>
      <w:r>
        <w:t>. Tuesday’s major elections will test whether that discontent is sufficient to overcome the durable doubts in these places about the Trump-era GOP on issues relating to rights, personal freedoms and democracy. The results will offer the year’s last major ballot-box test of how voters are balancing those contrasting beliefs almost exactly one year before they pick the next president.</w:t>
      </w:r>
    </w:p>
    <w:p w14:paraId="6EAF879F" w14:textId="77777777" w:rsidR="005E4F81" w:rsidRPr="005E4F81" w:rsidRDefault="005E4F81" w:rsidP="005E4F81"/>
    <w:p w14:paraId="68279ACB" w14:textId="28075BBD" w:rsidR="005E4F81" w:rsidRDefault="005E4F81" w:rsidP="005E4F81">
      <w:pPr>
        <w:pStyle w:val="Heading3"/>
      </w:pPr>
      <w:r>
        <w:t>Link---AT: Suburban Voters Don’t Care</w:t>
      </w:r>
    </w:p>
    <w:p w14:paraId="5450A92A" w14:textId="04D5235D" w:rsidR="005E4F81" w:rsidRDefault="005E4F81" w:rsidP="005E4F81">
      <w:pPr>
        <w:pStyle w:val="Heading4"/>
      </w:pPr>
      <w:r>
        <w:t>[Mathew will Cut this]</w:t>
      </w:r>
    </w:p>
    <w:p w14:paraId="20703F16" w14:textId="77777777" w:rsidR="005E4F81" w:rsidRDefault="005E4F81" w:rsidP="005E4F81"/>
    <w:p w14:paraId="7306F76E" w14:textId="71678B97" w:rsidR="005E4F81" w:rsidRDefault="005E4F81" w:rsidP="005E4F81">
      <w:pPr>
        <w:pStyle w:val="Heading3"/>
      </w:pPr>
      <w:r>
        <w:t>Link---AT: Suburban Voters Don’t Change Their Mind</w:t>
      </w:r>
    </w:p>
    <w:p w14:paraId="4FA6B874" w14:textId="77777777" w:rsidR="005E4F81" w:rsidRDefault="005E4F81" w:rsidP="005E4F81">
      <w:pPr>
        <w:pStyle w:val="Heading4"/>
      </w:pPr>
      <w:r>
        <w:t xml:space="preserve">The suburbs are the </w:t>
      </w:r>
      <w:r>
        <w:rPr>
          <w:u w:val="single"/>
        </w:rPr>
        <w:t>only places</w:t>
      </w:r>
      <w:r>
        <w:t xml:space="preserve"> where swing voters still exist.</w:t>
      </w:r>
    </w:p>
    <w:p w14:paraId="49FF2463" w14:textId="77777777" w:rsidR="005E4F81" w:rsidRDefault="005E4F81" w:rsidP="005E4F81">
      <w:r>
        <w:t xml:space="preserve">Doug </w:t>
      </w:r>
      <w:r w:rsidRPr="002D4105">
        <w:rPr>
          <w:rStyle w:val="Style13ptBold"/>
        </w:rPr>
        <w:t>Sosnik</w:t>
      </w:r>
      <w:r>
        <w:t xml:space="preserve"> 3-21-20</w:t>
      </w:r>
      <w:r w:rsidRPr="002D4105">
        <w:rPr>
          <w:rStyle w:val="Style13ptBold"/>
        </w:rPr>
        <w:t>22</w:t>
      </w:r>
      <w:r>
        <w:t xml:space="preserve">, Doug Sosnik is an American political strategist. He is a 1978 graduate of Duke University. Sosnik served as the political director for President Bill Clinton, was the chief of staff for Connecticut Senator Chris Dodd, and has advised over 50 U.S. Senators and governors. “AMERICA’S SUBURBS: GROUND ZERO IN 21ST CENTURY POLITICS” [Politico] </w:t>
      </w:r>
      <w:hyperlink r:id="rId20" w:history="1">
        <w:r w:rsidRPr="0026426E">
          <w:rPr>
            <w:rStyle w:val="Hyperlink"/>
          </w:rPr>
          <w:t>https://www.politico.com/f/?id=0000017f-bcf4-d17b-a1ff-bef5e8a70000</w:t>
        </w:r>
      </w:hyperlink>
      <w:r>
        <w:t xml:space="preserve"> /MDC</w:t>
      </w:r>
    </w:p>
    <w:p w14:paraId="5C23D988" w14:textId="77777777" w:rsidR="005E4F81" w:rsidRDefault="005E4F81" w:rsidP="005E4F81">
      <w:r>
        <w:t xml:space="preserve">People often talk about politics as though the business of electing candidates is shrouded in nearly infinite complexity. The reality is that </w:t>
      </w:r>
      <w:r w:rsidRPr="002D4105">
        <w:rPr>
          <w:rStyle w:val="StyleUnderline"/>
        </w:rPr>
        <w:t>for most of the 40 years I have been in and around campaigns, winning has often come down to just three factors</w:t>
      </w:r>
      <w:r>
        <w:t xml:space="preserve"> -- the racial composition of a district or state, its median income, and the percentage of its voters who graduated college. </w:t>
      </w:r>
    </w:p>
    <w:p w14:paraId="665D2200" w14:textId="77777777" w:rsidR="005E4F81" w:rsidRDefault="005E4F81" w:rsidP="005E4F81">
      <w:r w:rsidRPr="002D4105">
        <w:rPr>
          <w:rStyle w:val="StyleUnderline"/>
        </w:rPr>
        <w:t>Recent years, however, have upended old assumptions</w:t>
      </w:r>
      <w:r>
        <w:t xml:space="preserve">. These days, </w:t>
      </w:r>
      <w:r w:rsidRPr="002D4105">
        <w:rPr>
          <w:rStyle w:val="StyleUnderline"/>
        </w:rPr>
        <w:t xml:space="preserve">the first thing I want to know about a district or state is its </w:t>
      </w:r>
      <w:r w:rsidRPr="002D4105">
        <w:rPr>
          <w:rStyle w:val="Emphasis"/>
        </w:rPr>
        <w:t>population density</w:t>
      </w:r>
      <w:r>
        <w:t xml:space="preserve">. In other words, </w:t>
      </w:r>
      <w:r w:rsidRPr="002D4105">
        <w:rPr>
          <w:rStyle w:val="StyleUnderline"/>
        </w:rPr>
        <w:t>is it primarily rural, urban,or suburban</w:t>
      </w:r>
      <w:r>
        <w:t xml:space="preserve">? If it's in the last category, how far do these voters live from downtown – i.e., is it more of an inner suburb or an outer one? </w:t>
      </w:r>
    </w:p>
    <w:p w14:paraId="1DEE53E9" w14:textId="77777777" w:rsidR="005E4F81" w:rsidRDefault="005E4F81" w:rsidP="005E4F81">
      <w:r>
        <w:t>The s</w:t>
      </w:r>
      <w:r w:rsidRPr="002D4105">
        <w:rPr>
          <w:rStyle w:val="StyleUnderline"/>
        </w:rPr>
        <w:t xml:space="preserve">uburbs have often played a </w:t>
      </w:r>
      <w:r w:rsidRPr="002D4105">
        <w:rPr>
          <w:rStyle w:val="Emphasis"/>
        </w:rPr>
        <w:t>key role</w:t>
      </w:r>
      <w:r w:rsidRPr="002D4105">
        <w:rPr>
          <w:rStyle w:val="StyleUnderline"/>
        </w:rPr>
        <w:t xml:space="preserve"> in election outcomes</w:t>
      </w:r>
      <w:r>
        <w:t>. However, most have missed how deeply they have changed since the turn of the century – and how profound the implications of those changes are for politics in the years ahead.</w:t>
      </w:r>
    </w:p>
    <w:p w14:paraId="5B15D96D" w14:textId="77777777" w:rsidR="005E4F81" w:rsidRDefault="005E4F81" w:rsidP="005E4F81">
      <w:r>
        <w:t>Today’s suburbs no longer reflect Donald Trump’s nostalgic 1950’s view of white middle-class life in America. They are more economically and demographically diverse than inner cities, with a more complicated mix of racial backgrounds, languages, and countries of origin.1 As a result, where someone chooses to live is now becoming as good a predictor as race of that voter’s behavior.</w:t>
      </w:r>
    </w:p>
    <w:p w14:paraId="704304E2" w14:textId="77777777" w:rsidR="005E4F81" w:rsidRDefault="005E4F81" w:rsidP="005E4F81">
      <w:r>
        <w:t xml:space="preserve">As </w:t>
      </w:r>
      <w:r w:rsidRPr="002D4105">
        <w:rPr>
          <w:rStyle w:val="StyleUnderline"/>
        </w:rPr>
        <w:t>cities become even more solidly Democratic,</w:t>
      </w:r>
      <w:r>
        <w:t xml:space="preserve"> and as many </w:t>
      </w:r>
      <w:r w:rsidRPr="002D4105">
        <w:rPr>
          <w:rStyle w:val="StyleUnderline"/>
        </w:rPr>
        <w:t xml:space="preserve">rural areas become single-party precincts for Republicans, the suburbs are becoming the last places you will find </w:t>
      </w:r>
      <w:r w:rsidRPr="002D4105">
        <w:rPr>
          <w:rStyle w:val="Emphasis"/>
        </w:rPr>
        <w:t>genuine swing voters</w:t>
      </w:r>
      <w:r>
        <w:t xml:space="preserve">. </w:t>
      </w:r>
    </w:p>
    <w:p w14:paraId="561F4D95" w14:textId="77777777" w:rsidR="005E4F81" w:rsidRDefault="005E4F81" w:rsidP="005E4F81">
      <w:r>
        <w:t xml:space="preserve">After decades of Republican domination, </w:t>
      </w:r>
      <w:r w:rsidRPr="002D4105">
        <w:rPr>
          <w:rStyle w:val="StyleUnderline"/>
        </w:rPr>
        <w:t>there is the perception that the suburbs have swung towards the Democrats</w:t>
      </w:r>
      <w:r>
        <w:t xml:space="preserve">. It is true that the Democrats' success in the suburbs led to their takeover of the House in 2018 and Joe Biden’s victory in 2020.2 But </w:t>
      </w:r>
      <w:r w:rsidRPr="002D4105">
        <w:rPr>
          <w:rStyle w:val="StyleUnderline"/>
        </w:rPr>
        <w:t>their success was more of a vote against Trump than a mandate for Biden</w:t>
      </w:r>
      <w:r>
        <w:t xml:space="preserve"> and the Democrats' policy positions.3</w:t>
      </w:r>
    </w:p>
    <w:p w14:paraId="09F03429" w14:textId="77777777" w:rsidR="005E4F81" w:rsidRDefault="005E4F81" w:rsidP="005E4F81">
      <w:r>
        <w:t xml:space="preserve">In fact, despite an era of less ticket splitting, the </w:t>
      </w:r>
      <w:r w:rsidRPr="002D4105">
        <w:rPr>
          <w:rStyle w:val="StyleUnderline"/>
        </w:rPr>
        <w:t>Republicans picked up 15 House seats in 2020 – almost all of which were in the suburbs</w:t>
      </w:r>
      <w:r>
        <w:t>.4 And the suburbs contributed to Glenn Youngkin’s gubernatorial victory in Democratically controlled Virginia despite the fact that Biden carried the state a year earlier by 11 points.5</w:t>
      </w:r>
    </w:p>
    <w:p w14:paraId="5F0DB301" w14:textId="77777777" w:rsidR="005E4F81" w:rsidRDefault="005E4F81" w:rsidP="005E4F81">
      <w:r>
        <w:t xml:space="preserve">The fact is that suburban voters don’t perceive either party as being responsive to the concerns that animate their daily lives. As the parties become more driven by ideology, </w:t>
      </w:r>
      <w:r w:rsidRPr="002D4105">
        <w:rPr>
          <w:rStyle w:val="StyleUnderline"/>
        </w:rPr>
        <w:t>suburban voters remain resolutely practical-minded. They are concerned with raising children who can succeed in an increasingly complex, unpredictable society</w:t>
      </w:r>
      <w:r>
        <w:t>. They are worried about maintaining an economic status that, for many of these voters, is both relatively recent and precarious. These concerns often transcend racial or ethnic identity.</w:t>
      </w:r>
    </w:p>
    <w:p w14:paraId="2B990A5A" w14:textId="77777777" w:rsidR="005E4F81" w:rsidRDefault="005E4F81" w:rsidP="005E4F81">
      <w:r>
        <w:t>These suburban voters are not attracted to the political extremism of either political party. This is particularly true in mixed suburbs, ones that are not predominantly urban or rural.</w:t>
      </w:r>
    </w:p>
    <w:p w14:paraId="292EE222" w14:textId="77777777" w:rsidR="005E4F81" w:rsidRDefault="005E4F81" w:rsidP="005E4F81">
      <w:r>
        <w:t>Voters in these suburbs, of whatever race, generally don’t support the cultural wars and identity politics of the Democratic Party. During a time of rising crime, they do not support defunding the police. And they are not looking for an expansive or intrusive federal government.</w:t>
      </w:r>
    </w:p>
    <w:p w14:paraId="06A5F81D" w14:textId="77777777" w:rsidR="005E4F81" w:rsidRDefault="005E4F81" w:rsidP="005E4F81">
      <w:r>
        <w:t>They are also not concerned about the “Big Lie” that the 2020 election was stolen from Trump. They do not believe that the attack on the Capitol on January 6th was “legitimate political discourse.” Nor do they support the intolerance and out-of-the-mainstream views on social issues like abortion and guns promoted by today’s Trump-dominated Republican Party.</w:t>
      </w:r>
    </w:p>
    <w:p w14:paraId="282C2822" w14:textId="77777777" w:rsidR="005E4F81" w:rsidRDefault="005E4F81" w:rsidP="005E4F81">
      <w:r>
        <w:t xml:space="preserve">The </w:t>
      </w:r>
      <w:r w:rsidRPr="002D4105">
        <w:rPr>
          <w:rStyle w:val="StyleUnderline"/>
        </w:rPr>
        <w:t>stakes for winning the suburban vote could not be higher</w:t>
      </w:r>
      <w:r>
        <w:t xml:space="preserve"> as the country transitions from a 20th-century industrial economy to a 21st-century digital one. With this change the economic center is shifting from the industrial Midwest to the South and Southwest. By being at the center of this new economy, the sunbelt states will increasingly wield power in American politics the way that the Midwest did in the last century.</w:t>
      </w:r>
    </w:p>
    <w:p w14:paraId="410C71A6" w14:textId="77777777" w:rsidR="005E4F81" w:rsidRPr="002D4105" w:rsidRDefault="005E4F81" w:rsidP="005E4F81">
      <w:pPr>
        <w:rPr>
          <w:rStyle w:val="StyleUnderline"/>
        </w:rPr>
      </w:pPr>
      <w:r>
        <w:t xml:space="preserve">From Virginia to Arizona, the states in this region all share the same characteristics. They are surging in population, and they are heavily suburban.6 They also share another characteristic. </w:t>
      </w:r>
      <w:r w:rsidRPr="002D4105">
        <w:rPr>
          <w:rStyle w:val="StyleUnderline"/>
        </w:rPr>
        <w:t xml:space="preserve">Even if they lean towards a political party, they are </w:t>
      </w:r>
      <w:r w:rsidRPr="002D4105">
        <w:rPr>
          <w:rStyle w:val="Emphasis"/>
        </w:rPr>
        <w:t>not highly partisan</w:t>
      </w:r>
      <w:r w:rsidRPr="002D4105">
        <w:rPr>
          <w:rStyle w:val="StyleUnderline"/>
        </w:rPr>
        <w:t xml:space="preserve"> in their views on issues.</w:t>
      </w:r>
    </w:p>
    <w:p w14:paraId="1570CA38" w14:textId="77777777" w:rsidR="005E4F81" w:rsidRDefault="005E4F81" w:rsidP="005E4F81">
      <w:r>
        <w:t xml:space="preserve">The </w:t>
      </w:r>
      <w:r w:rsidRPr="002D4105">
        <w:rPr>
          <w:rStyle w:val="StyleUnderline"/>
        </w:rPr>
        <w:t>party that is able to win the hearts and minds of suburban voters will control</w:t>
      </w:r>
      <w:r w:rsidRPr="002D4105">
        <w:rPr>
          <w:rStyle w:val="Emphasis"/>
        </w:rPr>
        <w:t xml:space="preserve"> political power</w:t>
      </w:r>
      <w:r w:rsidRPr="002D4105">
        <w:rPr>
          <w:rStyle w:val="StyleUnderline"/>
        </w:rPr>
        <w:t xml:space="preserve"> in our country</w:t>
      </w:r>
      <w:r>
        <w:t xml:space="preserve">. At the moment neither political party appears to even recognize this opportunity, let alone have the willingness to seize it. </w:t>
      </w:r>
    </w:p>
    <w:p w14:paraId="230A82D0" w14:textId="77777777" w:rsidR="005E4F81" w:rsidRDefault="005E4F81" w:rsidP="005E4F81">
      <w:pPr>
        <w:pStyle w:val="Heading4"/>
      </w:pPr>
      <w:r>
        <w:t>Suburban voters are open to change --- they’ve been flipping between Democrats and Republicans</w:t>
      </w:r>
    </w:p>
    <w:p w14:paraId="65492F71" w14:textId="77777777" w:rsidR="005E4F81" w:rsidRPr="00633C5A" w:rsidRDefault="005E4F81" w:rsidP="005E4F81">
      <w:r>
        <w:t xml:space="preserve">Elena </w:t>
      </w:r>
      <w:r w:rsidRPr="007D0E1F">
        <w:rPr>
          <w:rStyle w:val="Style13ptBold"/>
        </w:rPr>
        <w:t>Schneider</w:t>
      </w:r>
      <w:r>
        <w:t xml:space="preserve"> 10-21-20</w:t>
      </w:r>
      <w:r w:rsidRPr="007D0E1F">
        <w:rPr>
          <w:rStyle w:val="Style13ptBold"/>
        </w:rPr>
        <w:t>21</w:t>
      </w:r>
      <w:r>
        <w:t xml:space="preserve">, Elena Schneider is a national political reporter at POLITICO, where she covers the 2024 presidential campaign. She earned a master's and a bachelor's in journalism from Northwestern University's Medill School of Journalism. “Trump broke the suburbs for the GOP. The rebuilding could start in Virginia.” [Politico] </w:t>
      </w:r>
      <w:hyperlink r:id="rId21" w:history="1">
        <w:r w:rsidRPr="0026426E">
          <w:rPr>
            <w:rStyle w:val="Hyperlink"/>
          </w:rPr>
          <w:t>https://www.politico.com/news/2021/10/21/trump-broke-suburbs-gop-virginia-516412</w:t>
        </w:r>
      </w:hyperlink>
      <w:r>
        <w:t xml:space="preserve"> /MDC</w:t>
      </w:r>
    </w:p>
    <w:p w14:paraId="43ADDFA3" w14:textId="77777777" w:rsidR="005E4F81" w:rsidRPr="00560302" w:rsidRDefault="005E4F81" w:rsidP="005E4F81">
      <w:pPr>
        <w:rPr>
          <w:sz w:val="16"/>
        </w:rPr>
      </w:pPr>
      <w:r w:rsidRPr="00560302">
        <w:rPr>
          <w:sz w:val="16"/>
        </w:rPr>
        <w:t>Republicans spent every election of the Trump era hemorrhaging suburban voters. Next month’s Virginia elections will be a big, early test of whether they can stop the bleeding.</w:t>
      </w:r>
    </w:p>
    <w:p w14:paraId="0069450A" w14:textId="77777777" w:rsidR="005E4F81" w:rsidRPr="00DC3B0D" w:rsidRDefault="005E4F81" w:rsidP="005E4F81">
      <w:pPr>
        <w:rPr>
          <w:sz w:val="16"/>
        </w:rPr>
      </w:pPr>
      <w:r w:rsidRPr="00560302">
        <w:rPr>
          <w:sz w:val="16"/>
        </w:rPr>
        <w:t xml:space="preserve">It’s </w:t>
      </w:r>
      <w:r w:rsidRPr="00DC3B0D">
        <w:rPr>
          <w:rStyle w:val="StyleUnderline"/>
        </w:rPr>
        <w:t>the GOP’s best chance in years to arrest their streak of new lows in the rapidly growing suburban counties</w:t>
      </w:r>
      <w:r w:rsidRPr="00DC3B0D">
        <w:rPr>
          <w:sz w:val="16"/>
        </w:rPr>
        <w:t xml:space="preserve"> that ring Washington, D.C., Richmond and Virginia Beach. Gubernatorial nominee Glenn Youngkin and a down-ballot slate packed with female recruits believe </w:t>
      </w:r>
      <w:r w:rsidRPr="00DC3B0D">
        <w:rPr>
          <w:rStyle w:val="StyleUnderline"/>
        </w:rPr>
        <w:t>they’ve found the right formula, leaning into an issue set made for battle in the suburbs</w:t>
      </w:r>
      <w:r w:rsidRPr="00DC3B0D">
        <w:rPr>
          <w:sz w:val="16"/>
        </w:rPr>
        <w:t xml:space="preserve"> — education and the role of parents in public schools, taxes and the rising cost of living — while President Joe Biden’s approval ratings sag and congressional Democrats struggle to implement his agenda.</w:t>
      </w:r>
    </w:p>
    <w:p w14:paraId="618A356C" w14:textId="77777777" w:rsidR="005E4F81" w:rsidRPr="00DC3B0D" w:rsidRDefault="005E4F81" w:rsidP="005E4F81">
      <w:pPr>
        <w:rPr>
          <w:sz w:val="16"/>
        </w:rPr>
      </w:pPr>
      <w:r w:rsidRPr="00DC3B0D">
        <w:rPr>
          <w:sz w:val="16"/>
        </w:rPr>
        <w:t>And above all, former President Donald Trump isn’t in the White House anymore.</w:t>
      </w:r>
    </w:p>
    <w:p w14:paraId="0E305132" w14:textId="77777777" w:rsidR="005E4F81" w:rsidRPr="00DC3B0D" w:rsidRDefault="005E4F81" w:rsidP="005E4F81">
      <w:pPr>
        <w:rPr>
          <w:sz w:val="16"/>
        </w:rPr>
      </w:pPr>
      <w:r w:rsidRPr="00DC3B0D">
        <w:rPr>
          <w:sz w:val="16"/>
        </w:rPr>
        <w:t>Democrat Terry McAuliffe’s campaign has made Trump a centerpiece of the governor’s race, tying Youngkin to the former president in nearly 60 percent of his TV ads airing in the closing weeks of the race, according to AdImpact, an ad-tracking firm. But it’s unclear whether Trump inspires the same urgency among voters now that he’s out of office. Meanwhile, Youngkin is hammering his message even more single-mindedly at the end of the race: AdImpact’s data shows that every single one of Youngkin’s closing TV ads has centered on education and schools, a top issue for suburban voters.</w:t>
      </w:r>
    </w:p>
    <w:p w14:paraId="6EA7AEAC" w14:textId="77777777" w:rsidR="005E4F81" w:rsidRPr="00DC3B0D" w:rsidRDefault="005E4F81" w:rsidP="005E4F81">
      <w:pPr>
        <w:rPr>
          <w:sz w:val="16"/>
        </w:rPr>
      </w:pPr>
      <w:r w:rsidRPr="00DC3B0D">
        <w:rPr>
          <w:sz w:val="16"/>
        </w:rPr>
        <w:t>“Virginia will tell us whether past frustration with Trump still lingers in the suburbs,” said Robert Blizzard, a Republican pollster who focuses on suburban voters. “You’ve got McAuliffe talking about ‘Trump, Trump, Trump,’ and Youngkin focused on suburban issues, like education, cost of living and jobs. That’s the tug of war for the suburbs.”</w:t>
      </w:r>
    </w:p>
    <w:p w14:paraId="31E4EF93" w14:textId="77777777" w:rsidR="005E4F81" w:rsidRPr="00DC3B0D" w:rsidRDefault="005E4F81" w:rsidP="005E4F81">
      <w:pPr>
        <w:rPr>
          <w:sz w:val="16"/>
        </w:rPr>
      </w:pPr>
      <w:r w:rsidRPr="00DC3B0D">
        <w:rPr>
          <w:sz w:val="16"/>
        </w:rPr>
        <w:t>Should Republicans regain ground in the Virginia suburbs in two weeks, it could not only help flip the state red — it would inevitably set off alarm bells for Democrats preparing for next year’s midterm elections. Virginia Democrats’ strong showing in the suburbs in the last governor’s race foreshadowed Democratic gains around most every major metro area in 2018 and 2020, helping flip the House and Senate. Republican recovery in the suburbs this year could presage Congress swinging the other direction in 2022.</w:t>
      </w:r>
    </w:p>
    <w:p w14:paraId="36C7B43E" w14:textId="77777777" w:rsidR="005E4F81" w:rsidRPr="00DC3B0D" w:rsidRDefault="005E4F81" w:rsidP="005E4F81">
      <w:pPr>
        <w:rPr>
          <w:sz w:val="16"/>
        </w:rPr>
      </w:pPr>
      <w:r w:rsidRPr="00DC3B0D">
        <w:rPr>
          <w:sz w:val="16"/>
        </w:rPr>
        <w:t>“If Democrats are bleeding in the suburbs now, no way you’re not bleeding the suburbs next year,” said Dan Sena, former executive director of the Democratic Congressional Campaign Committee.</w:t>
      </w:r>
    </w:p>
    <w:p w14:paraId="265A8032" w14:textId="77777777" w:rsidR="005E4F81" w:rsidRPr="00DC3B0D" w:rsidRDefault="005E4F81" w:rsidP="005E4F81">
      <w:pPr>
        <w:rPr>
          <w:sz w:val="16"/>
        </w:rPr>
      </w:pPr>
      <w:r w:rsidRPr="00DC3B0D">
        <w:rPr>
          <w:sz w:val="16"/>
        </w:rPr>
        <w:t>Mary Margaret Kastelberg, a Republican businessperson running for a state House of Delegates seat based in Henrico County, outside of Richmond, said she’s witnessed a suburban attitude shift firsthand.</w:t>
      </w:r>
    </w:p>
    <w:p w14:paraId="78F4D78D" w14:textId="77777777" w:rsidR="005E4F81" w:rsidRPr="00DC3B0D" w:rsidRDefault="005E4F81" w:rsidP="005E4F81">
      <w:pPr>
        <w:rPr>
          <w:sz w:val="16"/>
        </w:rPr>
      </w:pPr>
      <w:r w:rsidRPr="00DC3B0D">
        <w:rPr>
          <w:sz w:val="16"/>
        </w:rPr>
        <w:t>When she knocked on doors and talked to voters in her 2019 campaign, “I definitely heard about Trump,” she said. She lost to Democratic state Del. Rodney Willett by 1,300 votes amid a “constant drumbeat” about Trump in the media, Kastelberg continued.</w:t>
      </w:r>
    </w:p>
    <w:p w14:paraId="63FE30CF" w14:textId="77777777" w:rsidR="005E4F81" w:rsidRPr="00DC3B0D" w:rsidRDefault="005E4F81" w:rsidP="005E4F81">
      <w:pPr>
        <w:rPr>
          <w:sz w:val="16"/>
        </w:rPr>
      </w:pPr>
      <w:r w:rsidRPr="00DC3B0D">
        <w:rPr>
          <w:sz w:val="16"/>
        </w:rPr>
        <w:t>Now, Kastelberg said, “I’m not hearing about him at the doors” as she runs in a rematch against Willett. “Trump has fallen down on the list of what matters to them,” she added. “This go-round, people are moving away from labels, and they actually want to know where I am on education, the top issue right now.”</w:t>
      </w:r>
    </w:p>
    <w:p w14:paraId="29A36751" w14:textId="77777777" w:rsidR="005E4F81" w:rsidRPr="00DC3B0D" w:rsidRDefault="005E4F81" w:rsidP="005E4F81">
      <w:pPr>
        <w:rPr>
          <w:sz w:val="16"/>
        </w:rPr>
      </w:pPr>
      <w:r w:rsidRPr="00DC3B0D">
        <w:rPr>
          <w:sz w:val="16"/>
        </w:rPr>
        <w:t>Kastelberg is one of several Republican women running in suburban districts, part of an intentional effort by Virginia Republicans to recruit candidates who might appeal to voters there — especially the college-educated women who turned hard against the GOP in the Trump era. The Republican State Leadership Committee, the national group responsible for electing Republicans in state legislative races, said that 56 percent of the RSLC’s direct candidate contributions in Virginia went to female candidates.</w:t>
      </w:r>
    </w:p>
    <w:p w14:paraId="7CBF5A66" w14:textId="77777777" w:rsidR="005E4F81" w:rsidRPr="00DC3B0D" w:rsidRDefault="005E4F81" w:rsidP="005E4F81">
      <w:pPr>
        <w:rPr>
          <w:sz w:val="16"/>
        </w:rPr>
      </w:pPr>
      <w:r w:rsidRPr="00DC3B0D">
        <w:rPr>
          <w:sz w:val="16"/>
        </w:rPr>
        <w:t>Youngkin, meanwhile, is adeptly walking the tightrope between appealing to his conservative base while not alienating moderate voters. A tied Monmouth poll released Wednesday found the biggest swing in favor of Youngkin in recent weeks came from independent voters, who backed him by 9 points in the survey. White college graduates narrowly backed McAuliffe in the poll, while white voters without degrees swung hard to Youngkin and voters of color supported McAuliffe just as strongly.</w:t>
      </w:r>
    </w:p>
    <w:p w14:paraId="53FC024D" w14:textId="77777777" w:rsidR="005E4F81" w:rsidRPr="00DC3B0D" w:rsidRDefault="005E4F81" w:rsidP="005E4F81">
      <w:pPr>
        <w:rPr>
          <w:sz w:val="16"/>
        </w:rPr>
      </w:pPr>
      <w:r w:rsidRPr="00DC3B0D">
        <w:rPr>
          <w:sz w:val="16"/>
        </w:rPr>
        <w:t>Youngkin is a former chief executive of a private equity company who started a church out of his basement and coached his children’s basketball teams. He often appears on the trail and in TV ads wearing fleece vests and collared shirts, sporting an embroidered campaign logo.</w:t>
      </w:r>
    </w:p>
    <w:p w14:paraId="05F11892" w14:textId="77777777" w:rsidR="005E4F81" w:rsidRPr="00DC3B0D" w:rsidRDefault="005E4F81" w:rsidP="005E4F81">
      <w:pPr>
        <w:rPr>
          <w:sz w:val="16"/>
        </w:rPr>
      </w:pPr>
      <w:r w:rsidRPr="00DC3B0D">
        <w:rPr>
          <w:sz w:val="16"/>
        </w:rPr>
        <w:t>“Especially in suburban areas, it’s important for people to see someone who reminds them of themselves,” said state Del. Emily Brewer, who served as the Virginia House Republicans campaign co-chair.</w:t>
      </w:r>
    </w:p>
    <w:p w14:paraId="0D484F4A" w14:textId="77777777" w:rsidR="005E4F81" w:rsidRPr="00DC3B0D" w:rsidRDefault="005E4F81" w:rsidP="005E4F81">
      <w:pPr>
        <w:rPr>
          <w:sz w:val="16"/>
        </w:rPr>
      </w:pPr>
      <w:r w:rsidRPr="00DC3B0D">
        <w:rPr>
          <w:sz w:val="16"/>
        </w:rPr>
        <w:t>And since winning the GOP nomination in May, Youngkin has largely avoided the intra-party fights that have plagued Republicans in other states, where candidates compete to be the most Trumpian option. Virginia Republicans have folded in behind Youngkin because “we’ve lost for so long that there’s a lot of connective tissue between the base and the middle of the party,” said Zack Roday, a Republican consultant based in Richmond. “Folks want to win.”</w:t>
      </w:r>
    </w:p>
    <w:p w14:paraId="2A1690D7" w14:textId="77777777" w:rsidR="005E4F81" w:rsidRPr="00DC3B0D" w:rsidRDefault="005E4F81" w:rsidP="005E4F81">
      <w:pPr>
        <w:rPr>
          <w:sz w:val="16"/>
        </w:rPr>
      </w:pPr>
      <w:r w:rsidRPr="00DC3B0D">
        <w:rPr>
          <w:sz w:val="16"/>
        </w:rPr>
        <w:t>Instead, Youngkin has seized on parents’ anger over Covid-related school closures, as well as tapping into conservative energy against “critical race theory,” an obscure academic legal theory that’s been used by activists to attack teaching about race in schools.</w:t>
      </w:r>
    </w:p>
    <w:p w14:paraId="3EBF6278" w14:textId="77777777" w:rsidR="005E4F81" w:rsidRPr="00DC3B0D" w:rsidRDefault="005E4F81" w:rsidP="005E4F81">
      <w:pPr>
        <w:rPr>
          <w:sz w:val="16"/>
        </w:rPr>
      </w:pPr>
      <w:r w:rsidRPr="00DC3B0D">
        <w:rPr>
          <w:sz w:val="16"/>
        </w:rPr>
        <w:t>Even so, McAuliffe’s campaign has drilled into Youngkin’s ties to Trump, an effort to nationalize the race in the same way California Gov. Gavin Newsom effectively linked his GOP opponent to Trump during a failed recall effort this summer. McAuliffe’s campaign went after Youngkin for Trump’s endorsement and attacked him for saying that Trump “represents so much of why I’m running.” Earlier this week, McAuliffe’s campaign cut an ad of Youngkin supporters pledging allegiance to a flag that was carried during the Jan. 6 Capitol insurrection. (Youngkin called the act “weird and wrong.”)</w:t>
      </w:r>
    </w:p>
    <w:p w14:paraId="4F3171AE" w14:textId="77777777" w:rsidR="005E4F81" w:rsidRPr="00DC3B0D" w:rsidRDefault="005E4F81" w:rsidP="005E4F81">
      <w:pPr>
        <w:rPr>
          <w:sz w:val="16"/>
        </w:rPr>
      </w:pPr>
      <w:r w:rsidRPr="00DC3B0D">
        <w:rPr>
          <w:sz w:val="16"/>
        </w:rPr>
        <w:t>It’s a strategy aimed at holding or even expanding the suburban gains for Democrats that characterized the Trump years. McAuliffe, in his successful gubernatorial run in 2013, won Loudoun County by 3 points; current Gov. Ralph Northam won it by a whopping 20 points in 2017. Outside of Richmond, Northam won Chesterfield County, which hadn’t backed a Democrat statewide since 1961. Biden would also win it in 2020 by 7 points.</w:t>
      </w:r>
    </w:p>
    <w:p w14:paraId="36E3031E" w14:textId="77777777" w:rsidR="005E4F81" w:rsidRPr="00DC3B0D" w:rsidRDefault="005E4F81" w:rsidP="005E4F81">
      <w:pPr>
        <w:rPr>
          <w:sz w:val="16"/>
        </w:rPr>
      </w:pPr>
      <w:r w:rsidRPr="00DC3B0D">
        <w:rPr>
          <w:sz w:val="16"/>
        </w:rPr>
        <w:t>In addition to tying Trump to Republicans, Democrats are leaning hard on vaccine mandates, paid family leave and abortion rights as key issues to keep suburban voters from swinging back to the GOP. They’re also bringing in Democratic heavyweights, including Barack Obama and Stacey Abrams, to stump for McAuliffe and drive up enthusiasm. Willett, the Democratic delegate who’s running against Kastelberg, acknowledged that two months ago, he worried that “voters didn’t have the same drive” as they did during the Trump era.</w:t>
      </w:r>
    </w:p>
    <w:p w14:paraId="3DFB66BF" w14:textId="77777777" w:rsidR="005E4F81" w:rsidRPr="00DC3B0D" w:rsidRDefault="005E4F81" w:rsidP="005E4F81">
      <w:pPr>
        <w:rPr>
          <w:sz w:val="16"/>
        </w:rPr>
      </w:pPr>
      <w:r w:rsidRPr="00DC3B0D">
        <w:rPr>
          <w:sz w:val="16"/>
        </w:rPr>
        <w:t>“The [Texas] abortion law has really motivated folks because it’s really scared people, showing them what happens with a single vote of a legislature,” Willett said. “For the folks who were lacking motivation are motivated again. Trump or Texas, whatever you want to call it, they’re concerned.”</w:t>
      </w:r>
    </w:p>
    <w:p w14:paraId="70A186D9" w14:textId="77777777" w:rsidR="005E4F81" w:rsidRPr="00DC3B0D" w:rsidRDefault="005E4F81" w:rsidP="005E4F81">
      <w:pPr>
        <w:rPr>
          <w:sz w:val="16"/>
        </w:rPr>
      </w:pPr>
      <w:r w:rsidRPr="00DC3B0D">
        <w:rPr>
          <w:sz w:val="16"/>
        </w:rPr>
        <w:t xml:space="preserve">But now, unlike in the Trump era, </w:t>
      </w:r>
      <w:r w:rsidRPr="00DC3B0D">
        <w:rPr>
          <w:rStyle w:val="Emphasis"/>
        </w:rPr>
        <w:t>Democrats are on defense</w:t>
      </w:r>
      <w:r w:rsidRPr="00DC3B0D">
        <w:rPr>
          <w:rStyle w:val="StyleUnderline"/>
        </w:rPr>
        <w:t xml:space="preserve"> in the suburbs. “No question Republicans are going to claw back some suburban voters </w:t>
      </w:r>
      <w:r w:rsidRPr="00DC3B0D">
        <w:rPr>
          <w:sz w:val="16"/>
        </w:rPr>
        <w:t>post-Trump,” said Tom Davis, a former Republican congressman who represented northern Virginia and led the National Republican Congressional Committee, “but suburban voters were already moving away from us before Trump.”</w:t>
      </w:r>
    </w:p>
    <w:p w14:paraId="7FBF2E63" w14:textId="77777777" w:rsidR="005E4F81" w:rsidRPr="00DC3B0D" w:rsidRDefault="005E4F81" w:rsidP="005E4F81">
      <w:pPr>
        <w:rPr>
          <w:sz w:val="16"/>
        </w:rPr>
      </w:pPr>
      <w:r w:rsidRPr="00DC3B0D">
        <w:rPr>
          <w:sz w:val="16"/>
        </w:rPr>
        <w:t>“</w:t>
      </w:r>
      <w:r w:rsidRPr="00DC3B0D">
        <w:rPr>
          <w:rStyle w:val="StyleUnderline"/>
        </w:rPr>
        <w:t xml:space="preserve">Democrats have been steadily dating the suburbs, but </w:t>
      </w:r>
      <w:r w:rsidRPr="00DC3B0D">
        <w:rPr>
          <w:rStyle w:val="Emphasis"/>
        </w:rPr>
        <w:t>they’re not married</w:t>
      </w:r>
      <w:r w:rsidRPr="00DC3B0D">
        <w:rPr>
          <w:sz w:val="16"/>
        </w:rPr>
        <w:t>,” Davis added.</w:t>
      </w:r>
    </w:p>
    <w:p w14:paraId="64637A08" w14:textId="77777777" w:rsidR="005E4F81" w:rsidRPr="00DC3B0D" w:rsidRDefault="005E4F81" w:rsidP="005E4F81">
      <w:pPr>
        <w:rPr>
          <w:sz w:val="16"/>
        </w:rPr>
      </w:pPr>
      <w:r w:rsidRPr="00DC3B0D">
        <w:rPr>
          <w:sz w:val="16"/>
        </w:rPr>
        <w:t>Not all Republicans are as optimistic, as they’ve watched college-educated women drift away from the party. “The fact [that] Trump is really not a factor makes a lot of Republicans feel like we have a shot here, but some of us feel like we’ve seen this movie before,” said one Virginia Republican strategist, granted anonymity to discuss the issue candidly. “And in the end, the demographics and the suburbs just give Democrats an edge that’s hard to overcome.”</w:t>
      </w:r>
    </w:p>
    <w:p w14:paraId="574D7EAA" w14:textId="77777777" w:rsidR="005E4F81" w:rsidRPr="00DC3B0D" w:rsidRDefault="005E4F81" w:rsidP="005E4F81">
      <w:pPr>
        <w:rPr>
          <w:sz w:val="16"/>
        </w:rPr>
      </w:pPr>
      <w:r w:rsidRPr="00DC3B0D">
        <w:rPr>
          <w:sz w:val="16"/>
        </w:rPr>
        <w:t xml:space="preserve">And </w:t>
      </w:r>
      <w:r w:rsidRPr="00DC3B0D">
        <w:rPr>
          <w:rStyle w:val="StyleUnderline"/>
        </w:rPr>
        <w:t>the window for Republicans to reopen the conversation with suburban voters may be brief</w:t>
      </w:r>
      <w:r w:rsidRPr="00DC3B0D">
        <w:rPr>
          <w:sz w:val="16"/>
        </w:rPr>
        <w:t>, some Republicans warned, with Trump making more noise about running for president in 2024.</w:t>
      </w:r>
    </w:p>
    <w:p w14:paraId="53011FF7" w14:textId="77777777" w:rsidR="005E4F81" w:rsidRPr="00DC3B0D" w:rsidRDefault="005E4F81" w:rsidP="005E4F81">
      <w:pPr>
        <w:rPr>
          <w:sz w:val="16"/>
        </w:rPr>
      </w:pPr>
      <w:r w:rsidRPr="00DC3B0D">
        <w:rPr>
          <w:sz w:val="16"/>
        </w:rPr>
        <w:t>For now, Republicans are telling “moderates, never Trumpers, swing voters, ‘look, the water is fine, come back and in,’ but there’s one storm cloud hanging over the horizon,” said Tucker Martin, who worked for Virginia Gov. Bob McDonnell, a Republican, “2021 and 2022 may be a safe space for Republican candidates and suburban voters, but that could change very quickly in 2024.”</w:t>
      </w:r>
    </w:p>
    <w:p w14:paraId="6D342942" w14:textId="77777777" w:rsidR="005E4F81" w:rsidRPr="00DC3B0D" w:rsidRDefault="005E4F81" w:rsidP="005E4F81">
      <w:pPr>
        <w:rPr>
          <w:sz w:val="16"/>
        </w:rPr>
      </w:pPr>
      <w:r w:rsidRPr="00DC3B0D">
        <w:rPr>
          <w:sz w:val="16"/>
        </w:rPr>
        <w:t>“</w:t>
      </w:r>
      <w:r w:rsidRPr="00DC3B0D">
        <w:rPr>
          <w:rStyle w:val="StyleUnderline"/>
        </w:rPr>
        <w:t xml:space="preserve">There’s an </w:t>
      </w:r>
      <w:r w:rsidRPr="00DC3B0D">
        <w:rPr>
          <w:rStyle w:val="Emphasis"/>
        </w:rPr>
        <w:t>opening for Republicans</w:t>
      </w:r>
      <w:r w:rsidRPr="00DC3B0D">
        <w:rPr>
          <w:rStyle w:val="StyleUnderline"/>
        </w:rPr>
        <w:t xml:space="preserve"> to run in these places</w:t>
      </w:r>
      <w:r w:rsidRPr="00DC3B0D">
        <w:rPr>
          <w:sz w:val="16"/>
        </w:rPr>
        <w:t>,” Martin continued. “</w:t>
      </w:r>
      <w:r w:rsidRPr="00DC3B0D">
        <w:rPr>
          <w:rStyle w:val="StyleUnderline"/>
        </w:rPr>
        <w:t>There’s a crack in the door</w:t>
      </w:r>
      <w:r w:rsidRPr="00DC3B0D">
        <w:rPr>
          <w:sz w:val="16"/>
        </w:rPr>
        <w:t>, but I’m not sure if we’ll be able to kick it open.”</w:t>
      </w:r>
    </w:p>
    <w:p w14:paraId="051FC3B7" w14:textId="77777777" w:rsidR="005E4F81" w:rsidRDefault="005E4F81" w:rsidP="005E4F81">
      <w:pPr>
        <w:pStyle w:val="Heading4"/>
      </w:pPr>
      <w:r>
        <w:t>Despite recent gains, suburban voters could swing back to Republicans.</w:t>
      </w:r>
    </w:p>
    <w:p w14:paraId="2EA3E4D3" w14:textId="77777777" w:rsidR="005E4F81" w:rsidRDefault="005E4F81" w:rsidP="005E4F81">
      <w:r>
        <w:t xml:space="preserve">Jon </w:t>
      </w:r>
      <w:r w:rsidRPr="00E20C2F">
        <w:rPr>
          <w:rStyle w:val="Style13ptBold"/>
        </w:rPr>
        <w:t>Jackson</w:t>
      </w:r>
      <w:r>
        <w:t xml:space="preserve"> 1-25-20</w:t>
      </w:r>
      <w:r w:rsidRPr="00E20C2F">
        <w:rPr>
          <w:rStyle w:val="Style13ptBold"/>
        </w:rPr>
        <w:t>22</w:t>
      </w:r>
      <w:r>
        <w:t xml:space="preserve">, Jon Jackson is an Associate Editor at Newsweek based in New York. He graduated Summa Cum Laude with honors in journalism and mass communication from New York University. “Suburban Voters, Key Demographic for Democrats in 2020, Showing Strong Swing to GOP” [Newsweek] </w:t>
      </w:r>
      <w:hyperlink r:id="rId22" w:history="1">
        <w:r w:rsidRPr="0026426E">
          <w:rPr>
            <w:rStyle w:val="Hyperlink"/>
          </w:rPr>
          <w:t>https://www.newsweek.com/suburban-voters-key-demographic-democrats-2020-showing-strong-swing-gop-1672718</w:t>
        </w:r>
      </w:hyperlink>
      <w:r>
        <w:t xml:space="preserve"> /MDC</w:t>
      </w:r>
    </w:p>
    <w:p w14:paraId="608E45F9" w14:textId="77777777" w:rsidR="005E4F81" w:rsidRPr="002D4105" w:rsidRDefault="005E4F81" w:rsidP="005E4F81">
      <w:pPr>
        <w:rPr>
          <w:sz w:val="16"/>
        </w:rPr>
      </w:pPr>
      <w:r w:rsidRPr="002D4105">
        <w:rPr>
          <w:rStyle w:val="StyleUnderline"/>
        </w:rPr>
        <w:t xml:space="preserve">After making gains in recent years among suburban voters, </w:t>
      </w:r>
      <w:r w:rsidRPr="002D4105">
        <w:rPr>
          <w:rStyle w:val="Emphasis"/>
        </w:rPr>
        <w:t>Democrats are losing that support</w:t>
      </w:r>
      <w:r w:rsidRPr="002D4105">
        <w:rPr>
          <w:rStyle w:val="StyleUnderline"/>
        </w:rPr>
        <w:t>, according to the findings of a recent poll.</w:t>
      </w:r>
    </w:p>
    <w:p w14:paraId="4D1F3AB2" w14:textId="77777777" w:rsidR="005E4F81" w:rsidRPr="002D4105" w:rsidRDefault="005E4F81" w:rsidP="005E4F81">
      <w:pPr>
        <w:rPr>
          <w:sz w:val="16"/>
        </w:rPr>
      </w:pPr>
      <w:r w:rsidRPr="002D4105">
        <w:rPr>
          <w:sz w:val="16"/>
        </w:rPr>
        <w:t xml:space="preserve">Many analysts said they believed </w:t>
      </w:r>
      <w:r w:rsidRPr="002D4105">
        <w:rPr>
          <w:rStyle w:val="StyleUnderline"/>
        </w:rPr>
        <w:t>suburbanites were an important factor in President Joe Biden's victory over Donald Trump in the 2020 presidential election</w:t>
      </w:r>
      <w:r w:rsidRPr="002D4105">
        <w:rPr>
          <w:sz w:val="16"/>
        </w:rPr>
        <w:t xml:space="preserve">. A new survey from Harvard University's Center for American Political Studies (CAPS) and the Harris Poll indicates that </w:t>
      </w:r>
      <w:r w:rsidRPr="002D4105">
        <w:rPr>
          <w:rStyle w:val="StyleUnderline"/>
        </w:rPr>
        <w:t>not only is that support dwindling, but suburban voters said they are also more likely to support a Republican candidate</w:t>
      </w:r>
      <w:r w:rsidRPr="002D4105">
        <w:rPr>
          <w:sz w:val="16"/>
        </w:rPr>
        <w:t xml:space="preserve"> in the upcoming midterm elections.</w:t>
      </w:r>
    </w:p>
    <w:p w14:paraId="421BA551" w14:textId="77777777" w:rsidR="005E4F81" w:rsidRPr="002D4105" w:rsidRDefault="005E4F81" w:rsidP="005E4F81">
      <w:pPr>
        <w:rPr>
          <w:sz w:val="16"/>
        </w:rPr>
      </w:pPr>
      <w:r w:rsidRPr="002D4105">
        <w:rPr>
          <w:sz w:val="16"/>
        </w:rPr>
        <w:t xml:space="preserve">The poll, released exclusively to The Hill on Monday, found </w:t>
      </w:r>
      <w:r w:rsidRPr="002D4105">
        <w:rPr>
          <w:rStyle w:val="StyleUnderline"/>
        </w:rPr>
        <w:t>56 percent of respondents who live in the suburbs said they believe Trump was a better president</w:t>
      </w:r>
      <w:r w:rsidRPr="002D4105">
        <w:rPr>
          <w:sz w:val="16"/>
        </w:rPr>
        <w:t xml:space="preserve"> than President Biden, while 44 percent said Biden was the better leader.</w:t>
      </w:r>
    </w:p>
    <w:p w14:paraId="39A1E86C" w14:textId="77777777" w:rsidR="005E4F81" w:rsidRPr="002D4105" w:rsidRDefault="005E4F81" w:rsidP="005E4F81">
      <w:pPr>
        <w:rPr>
          <w:sz w:val="16"/>
        </w:rPr>
      </w:pPr>
      <w:r w:rsidRPr="002D4105">
        <w:rPr>
          <w:sz w:val="16"/>
        </w:rPr>
        <w:t>Data from the Pew Research Center compiled in 2021 showed Biden won 54 percent of voters from the country's suburbs in the 2020 election, while 43 percent of voters in the suburbs cast ballots for Trump. That was a marked improvement for the Democrats over 2016, when Hillary Clinton won 45 percent of the suburban vote compared to Trump's 47 percent.</w:t>
      </w:r>
    </w:p>
    <w:p w14:paraId="135E4277" w14:textId="77777777" w:rsidR="005E4F81" w:rsidRPr="002D4105" w:rsidRDefault="005E4F81" w:rsidP="005E4F81">
      <w:pPr>
        <w:rPr>
          <w:sz w:val="16"/>
        </w:rPr>
      </w:pPr>
      <w:r w:rsidRPr="002D4105">
        <w:rPr>
          <w:sz w:val="16"/>
        </w:rPr>
        <w:t>The latest Harvard CAPS/Harris Poll findings also point to trouble for Democrats going into the 2022 midterms. Fifty-seven percent of respondents who live in the suburbs said they are more likely to vote for a Republican candidate than a Democrat in the midterms. Forty-three percent said they are more likely to vote for a Democrat.</w:t>
      </w:r>
    </w:p>
    <w:p w14:paraId="222890CB" w14:textId="77777777" w:rsidR="005E4F81" w:rsidRPr="002D4105" w:rsidRDefault="005E4F81" w:rsidP="005E4F81">
      <w:pPr>
        <w:rPr>
          <w:sz w:val="16"/>
        </w:rPr>
      </w:pPr>
      <w:r w:rsidRPr="002D4105">
        <w:rPr>
          <w:sz w:val="16"/>
        </w:rPr>
        <w:t>During the midterm elections of 2018, when Trump was in office, suburban voters favored Democrats in many elections, which allowed the party to take control of the House of Representatives in 2018 and the Senate in 2020.</w:t>
      </w:r>
    </w:p>
    <w:p w14:paraId="0947931E" w14:textId="77777777" w:rsidR="005E4F81" w:rsidRPr="002D4105" w:rsidRDefault="005E4F81" w:rsidP="005E4F81">
      <w:pPr>
        <w:rPr>
          <w:sz w:val="16"/>
        </w:rPr>
      </w:pPr>
      <w:r w:rsidRPr="002D4105">
        <w:rPr>
          <w:sz w:val="16"/>
        </w:rPr>
        <w:t xml:space="preserve">The Hill said the </w:t>
      </w:r>
      <w:r w:rsidRPr="002D4105">
        <w:rPr>
          <w:rStyle w:val="StyleUnderline"/>
        </w:rPr>
        <w:t>poll reflects the opinion shift seen during last year's gubernatorial elections in Virginia and New Jersey</w:t>
      </w:r>
      <w:r w:rsidRPr="002D4105">
        <w:rPr>
          <w:sz w:val="16"/>
        </w:rPr>
        <w:t>. Governor Glenn Youngkin, a Republican, won Virginia on a campaign that appealed to suburban voters, especially with the campaign's emphasis on school-related issues.</w:t>
      </w:r>
    </w:p>
    <w:p w14:paraId="19E3916F" w14:textId="77777777" w:rsidR="005E4F81" w:rsidRPr="002D4105" w:rsidRDefault="005E4F81" w:rsidP="005E4F81">
      <w:pPr>
        <w:rPr>
          <w:sz w:val="16"/>
        </w:rPr>
      </w:pPr>
      <w:r w:rsidRPr="002D4105">
        <w:rPr>
          <w:sz w:val="16"/>
        </w:rPr>
        <w:t>The Trump-backed Youngkin beat Terry McAuliffe, a former governor of the state who had the support of former President Barack Obama on the campaign trail.</w:t>
      </w:r>
    </w:p>
    <w:p w14:paraId="4A4F1741" w14:textId="77777777" w:rsidR="005E4F81" w:rsidRPr="002D4105" w:rsidRDefault="005E4F81" w:rsidP="005E4F81">
      <w:pPr>
        <w:rPr>
          <w:sz w:val="16"/>
        </w:rPr>
      </w:pPr>
      <w:r w:rsidRPr="002D4105">
        <w:rPr>
          <w:sz w:val="16"/>
        </w:rPr>
        <w:t>Meanwhile, New Jersey's Democratic Governor Phil Murphy was narrowly re-elected in 2021 in a tight race against Republican challenger Jack Ciattarelli. Political analysts also frequently mentioned suburban voters as a significant factor in that election.</w:t>
      </w:r>
    </w:p>
    <w:p w14:paraId="573C00D6" w14:textId="77777777" w:rsidR="005E4F81" w:rsidRPr="002D4105" w:rsidRDefault="005E4F81" w:rsidP="005E4F81">
      <w:pPr>
        <w:rPr>
          <w:sz w:val="16"/>
        </w:rPr>
      </w:pPr>
      <w:r w:rsidRPr="002D4105">
        <w:rPr>
          <w:sz w:val="16"/>
        </w:rPr>
        <w:t>The survey from the Center for American Political Studies at Harvard University and the Harris Poll was conducted from January 19 to January 20, 2022. The poll was done online with 1,815 registered voters.</w:t>
      </w:r>
    </w:p>
    <w:p w14:paraId="6DD25F3C" w14:textId="77777777" w:rsidR="005E4F81" w:rsidRPr="005E4F81" w:rsidRDefault="005E4F81" w:rsidP="005E4F81"/>
    <w:p w14:paraId="6AB29F76" w14:textId="4DD469CD" w:rsidR="005E4F81" w:rsidRDefault="005E4F81" w:rsidP="005E4F81">
      <w:pPr>
        <w:pStyle w:val="Heading3"/>
      </w:pPr>
      <w:r>
        <w:t>Link---AT: Suburban Voters Don’t Turnout</w:t>
      </w:r>
    </w:p>
    <w:p w14:paraId="76EA13C6" w14:textId="77777777" w:rsidR="005E4F81" w:rsidRDefault="005E4F81" w:rsidP="005E4F81">
      <w:pPr>
        <w:pStyle w:val="Heading4"/>
      </w:pPr>
      <w:r>
        <w:t>Suburbs have high turnout due to infrastructure advantages.</w:t>
      </w:r>
    </w:p>
    <w:p w14:paraId="0D0599BB" w14:textId="77777777" w:rsidR="005E4F81" w:rsidRDefault="005E4F81" w:rsidP="005E4F81">
      <w:r>
        <w:t xml:space="preserve">Sarah </w:t>
      </w:r>
      <w:r w:rsidRPr="00B43E0C">
        <w:rPr>
          <w:rStyle w:val="Style13ptBold"/>
        </w:rPr>
        <w:t>Melotte</w:t>
      </w:r>
      <w:r>
        <w:t xml:space="preserve"> 4-14-20</w:t>
      </w:r>
      <w:r w:rsidRPr="00B43E0C">
        <w:rPr>
          <w:rStyle w:val="Style13ptBold"/>
        </w:rPr>
        <w:t>23</w:t>
      </w:r>
      <w:r>
        <w:t xml:space="preserve">, Sarah Melotte is a staff writer at the Daily Yonder, an independent newsroom about rural America. Melotte has a Bachelor of Science - Sustainable Development from Appalachian State University and a Graduate Certificate in Geographic Information Science from the University of Colorado, Denver. “Lack of Access to Infrastructure Hurts Voter Participation in Rural America” [Governing] </w:t>
      </w:r>
      <w:hyperlink r:id="rId23" w:history="1">
        <w:r w:rsidRPr="00056703">
          <w:rPr>
            <w:rStyle w:val="Hyperlink"/>
          </w:rPr>
          <w:t>https://www.governing.com/community/lack-of-access-to-infrastructure-hurts-voter-participation-in-rural-america</w:t>
        </w:r>
      </w:hyperlink>
      <w:r>
        <w:rPr>
          <w:rStyle w:val="Hyperlink"/>
        </w:rPr>
        <w:t xml:space="preserve"> /MDC</w:t>
      </w:r>
    </w:p>
    <w:p w14:paraId="2AE745B8" w14:textId="77777777" w:rsidR="005E4F81" w:rsidRPr="009F2095" w:rsidRDefault="005E4F81" w:rsidP="005E4F81">
      <w:pPr>
        <w:rPr>
          <w:sz w:val="16"/>
        </w:rPr>
      </w:pPr>
      <w:r w:rsidRPr="009F2095">
        <w:rPr>
          <w:sz w:val="16"/>
        </w:rPr>
        <w:t xml:space="preserve">Researchers from the Population Health Institute say that </w:t>
      </w:r>
      <w:r w:rsidRPr="00142AED">
        <w:rPr>
          <w:rStyle w:val="StyleUnderline"/>
        </w:rPr>
        <w:t>lack of access to infrastructure</w:t>
      </w:r>
      <w:r w:rsidRPr="009F2095">
        <w:rPr>
          <w:sz w:val="16"/>
        </w:rPr>
        <w:t xml:space="preserve"> like broadband, recreation facilities, and public libraries </w:t>
      </w:r>
      <w:r w:rsidRPr="00142AED">
        <w:rPr>
          <w:rStyle w:val="StyleUnderline"/>
        </w:rPr>
        <w:t>hurts voter turnout in rural places</w:t>
      </w:r>
      <w:r w:rsidRPr="009F2095">
        <w:rPr>
          <w:sz w:val="16"/>
        </w:rPr>
        <w:t xml:space="preserve">. </w:t>
      </w:r>
    </w:p>
    <w:p w14:paraId="056A72D2" w14:textId="77777777" w:rsidR="005E4F81" w:rsidRPr="009F2095" w:rsidRDefault="005E4F81" w:rsidP="005E4F81">
      <w:pPr>
        <w:rPr>
          <w:sz w:val="16"/>
        </w:rPr>
      </w:pPr>
      <w:r w:rsidRPr="009F2095">
        <w:rPr>
          <w:sz w:val="16"/>
        </w:rPr>
        <w:t xml:space="preserve">The </w:t>
      </w:r>
      <w:r w:rsidRPr="00142AED">
        <w:rPr>
          <w:rStyle w:val="StyleUnderline"/>
        </w:rPr>
        <w:t>lowest voter turnout in the U.S. is in rural counties and small metropolitan areas</w:t>
      </w:r>
      <w:r w:rsidRPr="009F2095">
        <w:rPr>
          <w:sz w:val="16"/>
        </w:rPr>
        <w:t xml:space="preserve">, according to new data from County Health Rankings and Roadmaps, an annual report published by the Population Health Institute at the University of Wisconsin. </w:t>
      </w:r>
    </w:p>
    <w:p w14:paraId="5FC3A6FF" w14:textId="77777777" w:rsidR="005E4F81" w:rsidRPr="009F2095" w:rsidRDefault="005E4F81" w:rsidP="005E4F81">
      <w:pPr>
        <w:rPr>
          <w:sz w:val="16"/>
        </w:rPr>
      </w:pPr>
      <w:r w:rsidRPr="009F2095">
        <w:rPr>
          <w:sz w:val="16"/>
        </w:rPr>
        <w:t>The County Health Rankings and Roadmaps program analyzes health across a variety of measures for every county in the U.S. The goal of the program is to create awareness about the many different factors that can influence community health. One of those indicators is voter turnout, calculated as a percentage of voting-age residents who cast a ballot.</w:t>
      </w:r>
    </w:p>
    <w:p w14:paraId="6FEA7421" w14:textId="77777777" w:rsidR="005E4F81" w:rsidRPr="009F2095" w:rsidRDefault="005E4F81" w:rsidP="005E4F81">
      <w:pPr>
        <w:rPr>
          <w:sz w:val="16"/>
        </w:rPr>
      </w:pPr>
      <w:r w:rsidRPr="009F2095">
        <w:rPr>
          <w:sz w:val="16"/>
        </w:rPr>
        <w:t xml:space="preserve">In 2023, the focus of the report was on the connections between infrastructure, civic participation (like voting), and community health. Experts say that communities with better infrastructure have higher scores on measures of public health and higher rates of voter turnout. </w:t>
      </w:r>
    </w:p>
    <w:p w14:paraId="1075FA9F" w14:textId="77777777" w:rsidR="005E4F81" w:rsidRPr="009F2095" w:rsidRDefault="005E4F81" w:rsidP="005E4F81">
      <w:pPr>
        <w:rPr>
          <w:sz w:val="16"/>
        </w:rPr>
      </w:pPr>
      <w:r w:rsidRPr="009F2095">
        <w:rPr>
          <w:sz w:val="16"/>
        </w:rPr>
        <w:t>Infrastructure is not the only factor that influences voter participation, however. Other factors that can influence turnout are race, economic status, education achievement, and more.</w:t>
      </w:r>
    </w:p>
    <w:p w14:paraId="191C5724" w14:textId="77777777" w:rsidR="005E4F81" w:rsidRPr="009F2095" w:rsidRDefault="005E4F81" w:rsidP="005E4F81">
      <w:pPr>
        <w:rPr>
          <w:sz w:val="16"/>
        </w:rPr>
      </w:pPr>
      <w:r w:rsidRPr="009F2095">
        <w:rPr>
          <w:sz w:val="16"/>
        </w:rPr>
        <w:t>Rural Americans Have Less Access to Civic Infrastructure</w:t>
      </w:r>
    </w:p>
    <w:p w14:paraId="6F47CE73" w14:textId="77777777" w:rsidR="005E4F81" w:rsidRPr="009F2095" w:rsidRDefault="005E4F81" w:rsidP="005E4F81">
      <w:pPr>
        <w:rPr>
          <w:sz w:val="16"/>
        </w:rPr>
      </w:pPr>
      <w:r w:rsidRPr="009F2095">
        <w:rPr>
          <w:sz w:val="16"/>
        </w:rPr>
        <w:t xml:space="preserve">“Rural places have lower access to broadband internet, access to libraries, parks and recreation facilities, and slightly lower access to adequately funded schools,” Keith Gennuso, researcher at the Population Health Institute, told the Daily Yonder. </w:t>
      </w:r>
    </w:p>
    <w:p w14:paraId="30C811D5" w14:textId="77777777" w:rsidR="005E4F81" w:rsidRPr="009F2095" w:rsidRDefault="005E4F81" w:rsidP="005E4F81">
      <w:pPr>
        <w:rPr>
          <w:sz w:val="16"/>
        </w:rPr>
      </w:pPr>
      <w:r w:rsidRPr="009F2095">
        <w:rPr>
          <w:sz w:val="16"/>
        </w:rPr>
        <w:t xml:space="preserve">These resources are what public health professionals call civic infrastructure, or the amenities that help a community provide services to its residents. </w:t>
      </w:r>
    </w:p>
    <w:p w14:paraId="0660DC31" w14:textId="77777777" w:rsidR="005E4F81" w:rsidRPr="009F2095" w:rsidRDefault="005E4F81" w:rsidP="005E4F81">
      <w:pPr>
        <w:rPr>
          <w:sz w:val="16"/>
        </w:rPr>
      </w:pPr>
      <w:r w:rsidRPr="009F2095">
        <w:rPr>
          <w:sz w:val="16"/>
        </w:rPr>
        <w:t>Civic infrastructure provides spaces “where people organize around shared issues,” said researcher Michael Stevenson in an interview. “One of the connections that we see is that civic infrastructure is not equally distributed.”</w:t>
      </w:r>
    </w:p>
    <w:p w14:paraId="4CEC0609" w14:textId="77777777" w:rsidR="005E4F81" w:rsidRPr="009F2095" w:rsidRDefault="005E4F81" w:rsidP="005E4F81">
      <w:pPr>
        <w:rPr>
          <w:sz w:val="16"/>
        </w:rPr>
      </w:pPr>
      <w:r w:rsidRPr="009F2095">
        <w:rPr>
          <w:sz w:val="16"/>
        </w:rPr>
        <w:t xml:space="preserve">Gennuso and Stevenson said </w:t>
      </w:r>
      <w:r w:rsidRPr="00D2060D">
        <w:rPr>
          <w:rStyle w:val="StyleUnderline"/>
        </w:rPr>
        <w:t>unequal access to civic infrastructure hurts voter turnout because it limits the spaces where residents feel like they can organize and participate</w:t>
      </w:r>
      <w:r w:rsidRPr="009F2095">
        <w:rPr>
          <w:sz w:val="16"/>
        </w:rPr>
        <w:t xml:space="preserve"> in community affairs. If people feel like they don’t belong to a place, they are less likely to vote, studies show.</w:t>
      </w:r>
    </w:p>
    <w:p w14:paraId="15B076FE" w14:textId="77777777" w:rsidR="005E4F81" w:rsidRPr="009F2095" w:rsidRDefault="005E4F81" w:rsidP="005E4F81">
      <w:pPr>
        <w:rPr>
          <w:sz w:val="16"/>
        </w:rPr>
      </w:pPr>
      <w:r w:rsidRPr="009F2095">
        <w:rPr>
          <w:sz w:val="16"/>
        </w:rPr>
        <w:t>“Common shared spaces in a community provide a sense of belonging,” said Stevenson. “Those connections don’t happen as much when we don’t have that infrastructure.”</w:t>
      </w:r>
    </w:p>
    <w:p w14:paraId="2DD19B15" w14:textId="77777777" w:rsidR="005E4F81" w:rsidRPr="009F2095" w:rsidRDefault="005E4F81" w:rsidP="005E4F81">
      <w:pPr>
        <w:rPr>
          <w:sz w:val="16"/>
        </w:rPr>
      </w:pPr>
      <w:r w:rsidRPr="009F2095">
        <w:rPr>
          <w:sz w:val="16"/>
        </w:rPr>
        <w:t>Unequal Access to Infrastructure Hurts Voter Turnout</w:t>
      </w:r>
    </w:p>
    <w:p w14:paraId="5D373FEE" w14:textId="77777777" w:rsidR="005E4F81" w:rsidRPr="009F2095" w:rsidRDefault="005E4F81" w:rsidP="005E4F81">
      <w:pPr>
        <w:rPr>
          <w:sz w:val="16"/>
        </w:rPr>
      </w:pPr>
      <w:r w:rsidRPr="00D2060D">
        <w:rPr>
          <w:rStyle w:val="StyleUnderline"/>
        </w:rPr>
        <w:t>Rural and small metropolitan counties have</w:t>
      </w:r>
      <w:r w:rsidRPr="009F2095">
        <w:rPr>
          <w:sz w:val="16"/>
        </w:rPr>
        <w:t>, on average</w:t>
      </w:r>
      <w:r w:rsidRPr="00D2060D">
        <w:rPr>
          <w:rStyle w:val="StyleUnderline"/>
        </w:rPr>
        <w:t>, a 65 percent voter turnout rate, compared to 69 percent in</w:t>
      </w:r>
      <w:r w:rsidRPr="009F2095">
        <w:rPr>
          <w:sz w:val="16"/>
        </w:rPr>
        <w:t xml:space="preserve"> the </w:t>
      </w:r>
      <w:r w:rsidRPr="00D2060D">
        <w:rPr>
          <w:rStyle w:val="StyleUnderline"/>
        </w:rPr>
        <w:t>suburbs</w:t>
      </w:r>
      <w:r w:rsidRPr="009F2095">
        <w:rPr>
          <w:sz w:val="16"/>
        </w:rPr>
        <w:t xml:space="preserve"> and larger metropolitan areas. </w:t>
      </w:r>
    </w:p>
    <w:p w14:paraId="2B9C7C5B" w14:textId="77777777" w:rsidR="005E4F81" w:rsidRPr="009F2095" w:rsidRDefault="005E4F81" w:rsidP="005E4F81">
      <w:pPr>
        <w:rPr>
          <w:sz w:val="16"/>
        </w:rPr>
      </w:pPr>
      <w:r w:rsidRPr="009F2095">
        <w:rPr>
          <w:sz w:val="16"/>
        </w:rPr>
        <w:t>[image omitted]</w:t>
      </w:r>
    </w:p>
    <w:p w14:paraId="2D5B824E" w14:textId="77777777" w:rsidR="005E4F81" w:rsidRPr="009F2095" w:rsidRDefault="005E4F81" w:rsidP="005E4F81">
      <w:pPr>
        <w:rPr>
          <w:sz w:val="16"/>
        </w:rPr>
      </w:pPr>
      <w:r w:rsidRPr="009F2095">
        <w:rPr>
          <w:sz w:val="16"/>
        </w:rPr>
        <w:t xml:space="preserve">The </w:t>
      </w:r>
      <w:r w:rsidRPr="00D2060D">
        <w:rPr>
          <w:rStyle w:val="Emphasis"/>
        </w:rPr>
        <w:t xml:space="preserve">suburbs </w:t>
      </w:r>
      <w:r w:rsidRPr="00D2060D">
        <w:rPr>
          <w:rStyle w:val="StyleUnderline"/>
        </w:rPr>
        <w:t>of major metropolitan areas have the</w:t>
      </w:r>
      <w:r w:rsidRPr="00D2060D">
        <w:rPr>
          <w:rStyle w:val="Emphasis"/>
        </w:rPr>
        <w:t xml:space="preserve"> highest voter turnout rates</w:t>
      </w:r>
      <w:r w:rsidRPr="009F2095">
        <w:rPr>
          <w:sz w:val="16"/>
        </w:rPr>
        <w:t>. In places like Broomfield, Colorado, a suburb of Denver, the turnout rate is 94 percent.</w:t>
      </w:r>
    </w:p>
    <w:p w14:paraId="2AA2BC9C" w14:textId="77777777" w:rsidR="005E4F81" w:rsidRPr="009F2095" w:rsidRDefault="005E4F81" w:rsidP="005E4F81">
      <w:pPr>
        <w:rPr>
          <w:sz w:val="16"/>
        </w:rPr>
      </w:pPr>
      <w:r w:rsidRPr="009F2095">
        <w:rPr>
          <w:sz w:val="16"/>
        </w:rPr>
        <w:t>[table omitted]</w:t>
      </w:r>
    </w:p>
    <w:p w14:paraId="402A7115" w14:textId="77777777" w:rsidR="005E4F81" w:rsidRPr="009F2095" w:rsidRDefault="005E4F81" w:rsidP="005E4F81">
      <w:pPr>
        <w:rPr>
          <w:sz w:val="16"/>
        </w:rPr>
      </w:pPr>
      <w:r w:rsidRPr="009F2095">
        <w:rPr>
          <w:sz w:val="16"/>
        </w:rPr>
        <w:t>A third of rural counties had voter turnout rates lower than 60 percent, while only 22 percent of nonrural areas had voter turnout rates that low. In rural Lake County, Tennessee, the voter turnout rate was 33 percent. Lake County had the second lowest turnout rate in the nation, right behind Chattahoochee County, Georgia, a suburban county with a turnout rate of 19 percent.</w:t>
      </w:r>
    </w:p>
    <w:p w14:paraId="37410640" w14:textId="77777777" w:rsidR="005E4F81" w:rsidRPr="009F2095" w:rsidRDefault="005E4F81" w:rsidP="005E4F81">
      <w:pPr>
        <w:rPr>
          <w:sz w:val="16"/>
        </w:rPr>
      </w:pPr>
      <w:r w:rsidRPr="009F2095">
        <w:rPr>
          <w:sz w:val="16"/>
        </w:rPr>
        <w:t xml:space="preserve">Research shows </w:t>
      </w:r>
      <w:r w:rsidRPr="00F11FBD">
        <w:rPr>
          <w:rStyle w:val="StyleUnderline"/>
        </w:rPr>
        <w:t>broadband internet access is one aspect of civic infrastructure that is particularly important in influencing turnout</w:t>
      </w:r>
      <w:r w:rsidRPr="009F2095">
        <w:rPr>
          <w:sz w:val="16"/>
        </w:rPr>
        <w:t xml:space="preserve">. Using data from the 2016 and 2018 midterms, experts from Harvard and the University of Virginia found that </w:t>
      </w:r>
      <w:r w:rsidRPr="00F11FBD">
        <w:rPr>
          <w:rStyle w:val="StyleUnderline"/>
        </w:rPr>
        <w:t>people with better internet access were more likely to vote</w:t>
      </w:r>
      <w:r w:rsidRPr="009F2095">
        <w:rPr>
          <w:sz w:val="16"/>
        </w:rPr>
        <w:t>, even when they accounted for demographic factors like age and race.</w:t>
      </w:r>
    </w:p>
    <w:p w14:paraId="54999400" w14:textId="77777777" w:rsidR="005E4F81" w:rsidRPr="009F2095" w:rsidRDefault="005E4F81" w:rsidP="005E4F81">
      <w:pPr>
        <w:rPr>
          <w:sz w:val="16"/>
        </w:rPr>
      </w:pPr>
      <w:r w:rsidRPr="009F2095">
        <w:rPr>
          <w:sz w:val="16"/>
        </w:rPr>
        <w:t>[table and image omitted]</w:t>
      </w:r>
    </w:p>
    <w:p w14:paraId="22CF9A2B" w14:textId="77777777" w:rsidR="005E4F81" w:rsidRPr="009F2095" w:rsidRDefault="005E4F81" w:rsidP="005E4F81">
      <w:pPr>
        <w:rPr>
          <w:sz w:val="16"/>
        </w:rPr>
      </w:pPr>
      <w:r w:rsidRPr="009F2095">
        <w:rPr>
          <w:sz w:val="16"/>
        </w:rPr>
        <w:t>Automatic voter registration and mail in ballots could help improve voter turnout in rural places, Stevenson said. A 2022 report from the nonprofit Secure Democracy shows that restrictions on voting by mail hurt rural voters more than other Americans. Half of rural polling locations serve an area greater than 62 square miles, compared to 2 square miles in urban settings. Eliminating the burden of traveling long distances by allowing mail in ballots makes it easier for many Americans to cast their vote.</w:t>
      </w:r>
    </w:p>
    <w:p w14:paraId="115A391E" w14:textId="77777777" w:rsidR="005E4F81" w:rsidRDefault="005E4F81" w:rsidP="005E4F81">
      <w:pPr>
        <w:pStyle w:val="Heading4"/>
      </w:pPr>
      <w:r>
        <w:t>Suburbs empirically have high turnout.</w:t>
      </w:r>
    </w:p>
    <w:p w14:paraId="4D4DF10A" w14:textId="77777777" w:rsidR="005E4F81" w:rsidRDefault="005E4F81" w:rsidP="005E4F81">
      <w:r>
        <w:t xml:space="preserve">Tia </w:t>
      </w:r>
      <w:r w:rsidRPr="00E54B8D">
        <w:rPr>
          <w:rStyle w:val="Style13ptBold"/>
        </w:rPr>
        <w:t>Yang</w:t>
      </w:r>
      <w:r>
        <w:t xml:space="preserve">, Mary </w:t>
      </w:r>
      <w:r w:rsidRPr="00E54B8D">
        <w:rPr>
          <w:rStyle w:val="Style13ptBold"/>
        </w:rPr>
        <w:t>Radcliffe, and</w:t>
      </w:r>
      <w:r>
        <w:t xml:space="preserve"> Holly </w:t>
      </w:r>
      <w:r w:rsidRPr="00E54B8D">
        <w:rPr>
          <w:rStyle w:val="Style13ptBold"/>
        </w:rPr>
        <w:t>Fuong</w:t>
      </w:r>
      <w:r>
        <w:t xml:space="preserve"> 12-21-20</w:t>
      </w:r>
      <w:r w:rsidRPr="00E54B8D">
        <w:rPr>
          <w:rStyle w:val="Style13ptBold"/>
        </w:rPr>
        <w:t>23</w:t>
      </w:r>
      <w:r>
        <w:t xml:space="preserve">, Tia Yang is a senior editor at FiveThirtyEight. Mary Radcliffe is a senior research assistant for FiveThirtyEight. Holly Fuong is FiveThirtyEight’s data editor. “High suburban turnout may be the new norm” [ABC News] </w:t>
      </w:r>
      <w:hyperlink r:id="rId24" w:history="1">
        <w:r w:rsidRPr="00056703">
          <w:rPr>
            <w:rStyle w:val="Hyperlink"/>
          </w:rPr>
          <w:t>https://abcnews.go.com/538/high-suburban-turnout-new-norm/story?id=105792075</w:t>
        </w:r>
      </w:hyperlink>
      <w:r>
        <w:t xml:space="preserve"> /MDC</w:t>
      </w:r>
    </w:p>
    <w:p w14:paraId="4224EEDD" w14:textId="77777777" w:rsidR="005E4F81" w:rsidRPr="003D0079" w:rsidRDefault="005E4F81" w:rsidP="005E4F81">
      <w:pPr>
        <w:rPr>
          <w:sz w:val="16"/>
        </w:rPr>
      </w:pPr>
      <w:r w:rsidRPr="003D0079">
        <w:rPr>
          <w:sz w:val="16"/>
        </w:rPr>
        <w:t xml:space="preserve">"It will all come down to turnout" is an oft-ridiculed cliche in election circles. But there's some truth to it: In a highly polarized political environment like the one we're in, </w:t>
      </w:r>
      <w:r w:rsidRPr="001F1929">
        <w:rPr>
          <w:rStyle w:val="StyleUnderline"/>
        </w:rPr>
        <w:t>election results may be determined more by changes in turnout patterns than by changes in partisan preference</w:t>
      </w:r>
      <w:r w:rsidRPr="003D0079">
        <w:rPr>
          <w:sz w:val="16"/>
        </w:rPr>
        <w:t>. In other words, political parties not only need to convince voters to agree with them, but also to convince voters who already agree with them to vote.</w:t>
      </w:r>
    </w:p>
    <w:p w14:paraId="1DEC7326" w14:textId="77777777" w:rsidR="005E4F81" w:rsidRPr="003D0079" w:rsidRDefault="005E4F81" w:rsidP="005E4F81">
      <w:pPr>
        <w:rPr>
          <w:sz w:val="16"/>
        </w:rPr>
      </w:pPr>
      <w:r w:rsidRPr="003D0079">
        <w:rPr>
          <w:sz w:val="16"/>
        </w:rPr>
        <w:t>In light of this, political strategists on both sides of the aisle had their eyes on the November 2023 elections as an indicator of who might vote in the 2024 presidential race. So, now that those elections are in the books, what can we take away from them?</w:t>
      </w:r>
    </w:p>
    <w:p w14:paraId="130A2AA3" w14:textId="77777777" w:rsidR="005E4F81" w:rsidRPr="003D0079" w:rsidRDefault="005E4F81" w:rsidP="005E4F81">
      <w:pPr>
        <w:rPr>
          <w:sz w:val="16"/>
        </w:rPr>
      </w:pPr>
      <w:r w:rsidRPr="003D0079">
        <w:rPr>
          <w:sz w:val="16"/>
        </w:rPr>
        <w:t xml:space="preserve">538 analyzed turnout patterns in five states with high-profile elections in 2023, looking at both trends over time and differences between counties with different demographic compositions to see where turnout was highest. (You can download the data we used in this analysis on our GitHub page.) Overall, off-year turnout in these states was at or near its highest level in more than a decade, suggesting that we are still in the high-turnout environment that has characterized U.S. elections since 2016. We also found that </w:t>
      </w:r>
      <w:r w:rsidRPr="0041621D">
        <w:rPr>
          <w:rStyle w:val="StyleUnderline"/>
        </w:rPr>
        <w:t>turnout rates tended to be higher in suburban counties than in urban and rural ones</w:t>
      </w:r>
      <w:r w:rsidRPr="003D0079">
        <w:rPr>
          <w:sz w:val="16"/>
        </w:rPr>
        <w:t>, and that the pre-2016 conventional wisdom about off- versus on-year turnout has changed — which could pose both an opportunity and a danger to Democrats in 2024.</w:t>
      </w:r>
    </w:p>
    <w:p w14:paraId="08125AAD" w14:textId="77777777" w:rsidR="005E4F81" w:rsidRPr="003D0079" w:rsidRDefault="005E4F81" w:rsidP="005E4F81">
      <w:pPr>
        <w:rPr>
          <w:sz w:val="16"/>
        </w:rPr>
      </w:pPr>
      <w:r w:rsidRPr="003D0079">
        <w:rPr>
          <w:sz w:val="16"/>
        </w:rPr>
        <w:t>Overall turnout is sky-high</w:t>
      </w:r>
    </w:p>
    <w:p w14:paraId="432D5FD0" w14:textId="77777777" w:rsidR="005E4F81" w:rsidRPr="003D0079" w:rsidRDefault="005E4F81" w:rsidP="005E4F81">
      <w:pPr>
        <w:rPr>
          <w:sz w:val="16"/>
        </w:rPr>
      </w:pPr>
      <w:r w:rsidRPr="003D0079">
        <w:rPr>
          <w:sz w:val="16"/>
        </w:rPr>
        <w:t>Since former President Donald Trump took office in 2017, turnout in U.S. elections has been off the charts. According to U.S. Census data, 53 percent of the citizen voting-age population voted in 2018, the highest midterm turnout since at least 1978. The 2020 election broke another record with 67 percent turnout, the highest since 1992. And midterm turnout in 2022 was almost as high as in 2018, at 52 percent.</w:t>
      </w:r>
    </w:p>
    <w:p w14:paraId="3EC1748C" w14:textId="77777777" w:rsidR="005E4F81" w:rsidRPr="003D0079" w:rsidRDefault="005E4F81" w:rsidP="005E4F81">
      <w:pPr>
        <w:rPr>
          <w:sz w:val="16"/>
        </w:rPr>
      </w:pPr>
      <w:r w:rsidRPr="003D0079">
        <w:rPr>
          <w:sz w:val="16"/>
        </w:rPr>
        <w:t>Turnout rates in off-year elections during the same span have also been elevated. And if the 2023 elections are any indication, turnout in the 2024 presidential election will probably be very high as well. Compared to previous off-year elections with the same types of races on the ballot, Ohio, New Jersey and Pennsylvania all had their highest turnout since at least 2011, and Kentucky and Virginia came very close to matching their turnout acmes from 2019.</w:t>
      </w:r>
    </w:p>
    <w:p w14:paraId="1EA0EB5D" w14:textId="77777777" w:rsidR="005E4F81" w:rsidRPr="003D0079" w:rsidRDefault="005E4F81" w:rsidP="005E4F81">
      <w:pPr>
        <w:rPr>
          <w:sz w:val="16"/>
        </w:rPr>
      </w:pPr>
      <w:r w:rsidRPr="003D0079">
        <w:rPr>
          <w:sz w:val="16"/>
        </w:rPr>
        <w:t>The state with the highest 2023 turnout was Ohio; its statewide turnout rate of 43 percent almost matched its 47 percent turnout rate in the 2022 midterms, when the ballot included a competitive open Senate race between Republican J.D. Vance and Democrat Tim Ryan (as well as a less competitive gubernatorial race). This was likely due to high voter engagement on Issue 1, a (successful) ballot measure to codify the right to abortion in the state constitution.</w:t>
      </w:r>
    </w:p>
    <w:p w14:paraId="1E7213B9" w14:textId="77777777" w:rsidR="005E4F81" w:rsidRPr="003D0079" w:rsidRDefault="005E4F81" w:rsidP="005E4F81">
      <w:pPr>
        <w:rPr>
          <w:sz w:val="16"/>
        </w:rPr>
      </w:pPr>
      <w:r w:rsidRPr="003D0079">
        <w:rPr>
          <w:sz w:val="16"/>
        </w:rPr>
        <w:t>Contentious ballot questions have motivated similar off-year turnout levels in Ohio before: Turnout hit 42 percent in 2011 as voters chose to repeal an unpopular GOP-backed collective bargaining restriction. But Ohio's high turnout this year seems to be a strong argument in favor of the theory that abortion is still driving voters (especially liberal voters) to the polls, even more than a year removed from the Supreme Court's decision in Dobbs v. Jackson Women's Health Organization. Ballot questions addressing abortion access will likely be on the ballot again in several states in 2024, and while their effects on turnout may be less pronounced in a presidential year, they could still make a difference — especially when it comes to turning out young voters.</w:t>
      </w:r>
    </w:p>
    <w:p w14:paraId="196B57E2" w14:textId="77777777" w:rsidR="005E4F81" w:rsidRPr="003D0079" w:rsidRDefault="005E4F81" w:rsidP="005E4F81">
      <w:pPr>
        <w:rPr>
          <w:sz w:val="16"/>
        </w:rPr>
      </w:pPr>
      <w:r w:rsidRPr="003D0079">
        <w:rPr>
          <w:sz w:val="16"/>
        </w:rPr>
        <w:t>More consistent off-year elections in other states yield clearer trendlines. This year in Pennsylvania, where off years are generally headlined by statewide judicial races, turnout trended up for a fifth consecutive cycle. Thirty-one percent of the citizen voting-age population turned out, compared with 28 percent in 2021. Both years featured competitive, open state Supreme Court contests.</w:t>
      </w:r>
    </w:p>
    <w:p w14:paraId="46172B01" w14:textId="77777777" w:rsidR="005E4F81" w:rsidRPr="003D0079" w:rsidRDefault="005E4F81" w:rsidP="005E4F81">
      <w:pPr>
        <w:rPr>
          <w:sz w:val="16"/>
        </w:rPr>
      </w:pPr>
      <w:r w:rsidRPr="003D0079">
        <w:rPr>
          <w:sz w:val="16"/>
        </w:rPr>
        <w:t>In Kentucky, turnout didn't quite match that of the 2019 gubernatorial election, when 43 percent of the citizen voting-age population went to the polls, and Democrat Andy Beshear upset unpopular incumbent Gov. Matt Bevin. This year, in Beshear's successful reelection campaign, statewide turnout was 39 percent. In line with national trends, this still represented a notable increase over previous off-year turnout, which was 29 percent in 2015 and 26 percent in 2011.</w:t>
      </w:r>
    </w:p>
    <w:p w14:paraId="01D99E28" w14:textId="77777777" w:rsidR="005E4F81" w:rsidRPr="003D0079" w:rsidRDefault="005E4F81" w:rsidP="005E4F81">
      <w:pPr>
        <w:rPr>
          <w:sz w:val="16"/>
        </w:rPr>
      </w:pPr>
      <w:r w:rsidRPr="003D0079">
        <w:rPr>
          <w:sz w:val="16"/>
        </w:rPr>
        <w:t>Finally, in Virginia and New Jersey, all seats in both state legislative chambers were up for grabs. Virginia's statewide turnout rate of 40 percent was 1 point short of 2019, but it was 14-15 points higher than the sleepier 2011 and 2013 elections. Meanwhile, New Jersey's 27 percent turnout rate was 4 points higher than in 2019, though still lower than the other four states we examined. This is not unusual for New Jersey; with the exception of the 2018 midterms, the state hasn't seen the same turnout increases as much of the country since 2016.</w:t>
      </w:r>
    </w:p>
    <w:p w14:paraId="14952160" w14:textId="77777777" w:rsidR="005E4F81" w:rsidRPr="00EC686E" w:rsidRDefault="005E4F81" w:rsidP="005E4F81">
      <w:pPr>
        <w:rPr>
          <w:rStyle w:val="StyleUnderline"/>
        </w:rPr>
      </w:pPr>
      <w:r w:rsidRPr="00EC686E">
        <w:rPr>
          <w:rStyle w:val="StyleUnderline"/>
        </w:rPr>
        <w:t>Urban turnout lagged behind the suburbs and exurbs</w:t>
      </w:r>
    </w:p>
    <w:p w14:paraId="382E263C" w14:textId="77777777" w:rsidR="005E4F81" w:rsidRPr="003D0079" w:rsidRDefault="005E4F81" w:rsidP="005E4F81">
      <w:pPr>
        <w:rPr>
          <w:sz w:val="16"/>
        </w:rPr>
      </w:pPr>
      <w:r w:rsidRPr="003D0079">
        <w:rPr>
          <w:sz w:val="16"/>
        </w:rPr>
        <w:t>To get a better sense of what the electorate looked like in 2023, we also looked at turnout rates by county and cross-referenced them with county-level demographic data. In some cases, it appears that competitive or hot-button local races were the biggest drivers of turnout, but one consistent theme across states was that suburban counties saw significantly higher turnout than adjacent cities.</w:t>
      </w:r>
    </w:p>
    <w:p w14:paraId="5D7DABC7" w14:textId="77777777" w:rsidR="005E4F81" w:rsidRPr="003D0079" w:rsidRDefault="005E4F81" w:rsidP="005E4F81">
      <w:pPr>
        <w:rPr>
          <w:sz w:val="16"/>
        </w:rPr>
      </w:pPr>
      <w:r w:rsidRPr="003D0079">
        <w:rPr>
          <w:sz w:val="16"/>
        </w:rPr>
        <w:t>For example, in Ohio, turnout ranged from 36 to 46 percent in the four counties housing the state's largest city centers. But turnout was particularly high in populous exurbs, like Delaware County north of Columbus and Geauga County east of Cleveland, which saw turnout rates of 62 and 55 percent, respectively. The results suggest that Democratic mobilization around abortion was one factor driving turnout here: For example, Issue 1 was approved with 57 percent of the vote statewide, while President Joe Biden got just 45 percent in 2020 — a 12-percentage-point difference. But in Geauga County, Issue 1 got 55 percent of the vote, and Biden got 38 percent — a 17-point improvement.</w:t>
      </w:r>
    </w:p>
    <w:p w14:paraId="3933E548" w14:textId="77777777" w:rsidR="005E4F81" w:rsidRPr="003D0079" w:rsidRDefault="005E4F81" w:rsidP="005E4F81">
      <w:pPr>
        <w:rPr>
          <w:sz w:val="16"/>
        </w:rPr>
      </w:pPr>
      <w:r w:rsidRPr="003D0079">
        <w:rPr>
          <w:sz w:val="16"/>
        </w:rPr>
        <w:t>Virginia's unique administrative divisions, which include 38 independent cities that are not part of larger counties, give us a particularly clear picture of the turnout disparities between cities and non-cities. The aggregate turnout rate in these cities in the 2023 election was 33 percent, while the aggregate turnout rate in the state's 95 counties was 43 percent. By comparison, in the last presidential election, the city turnout rate (63 percent) lagged behind the county turnout rate (74 percent) by around 10 points as well. Unsurprisingly, turnout was consistently high in the Northern Virginia exurbs, which also hosted a number of highly competitive legislative races.</w:t>
      </w:r>
    </w:p>
    <w:p w14:paraId="16EFDBE4" w14:textId="77777777" w:rsidR="005E4F81" w:rsidRPr="003D0079" w:rsidRDefault="005E4F81" w:rsidP="005E4F81">
      <w:pPr>
        <w:rPr>
          <w:sz w:val="16"/>
        </w:rPr>
      </w:pPr>
      <w:r w:rsidRPr="003D0079">
        <w:rPr>
          <w:sz w:val="16"/>
        </w:rPr>
        <w:t>One potential explanation for why turnout was generally lowest in urban areas is race. People of color tend to turn out at lower rates than whites, and cities tend to have larger nonwhite populations than suburban or rural areas. For example, Virginia's largest turnout decrease this year was in Danville City, a 50 percent Black locality that went from 33 percent turnout in 2019 to 14 percent turnout in 2023. Surrounding Pittsylvania County, which is 20 percent Black, dropped only two points, from 36 percent to 34 percent.</w:t>
      </w:r>
    </w:p>
    <w:p w14:paraId="0AD3806A" w14:textId="77777777" w:rsidR="005E4F81" w:rsidRPr="003D0079" w:rsidRDefault="005E4F81" w:rsidP="005E4F81">
      <w:pPr>
        <w:rPr>
          <w:sz w:val="16"/>
        </w:rPr>
      </w:pPr>
      <w:r w:rsidRPr="003D0079">
        <w:rPr>
          <w:sz w:val="16"/>
        </w:rPr>
        <w:t>But at least in Virginia, population density, not race, seemed to be the most important variable. Aggregate turnout in Virginia's 12 independent cities that are at least 40 percent Black was 31 percent, well under the statewide turnout rate of 40 percent. But turnout in the five rural counties with a 40+ percent Black population was actually a bit higher than statewide: 42 percent. Precinct results suggest that Black turnout was high in suburban Virginia too; for example, in the new 84th House District outside Norfolk, precincts with large Black populations exceeded turnout expectations.</w:t>
      </w:r>
    </w:p>
    <w:p w14:paraId="6EF21A07" w14:textId="77777777" w:rsidR="005E4F81" w:rsidRPr="003D0079" w:rsidRDefault="005E4F81" w:rsidP="005E4F81">
      <w:pPr>
        <w:rPr>
          <w:sz w:val="16"/>
        </w:rPr>
      </w:pPr>
      <w:r w:rsidRPr="003D0079">
        <w:rPr>
          <w:sz w:val="16"/>
        </w:rPr>
        <w:t xml:space="preserve">Next door, </w:t>
      </w:r>
      <w:r w:rsidRPr="00B33BA4">
        <w:rPr>
          <w:rStyle w:val="StyleUnderline"/>
        </w:rPr>
        <w:t>in Kentucky, suburbs once again led the turnout race</w:t>
      </w:r>
      <w:r w:rsidRPr="003D0079">
        <w:rPr>
          <w:sz w:val="16"/>
        </w:rPr>
        <w:t>. The four counties with the highest turnout rates were all suburban or exurban counties in the Louisville and Lexington metropolitan areas: Woodford, Oldham, Anderson and Franklin, which all saw turnout of more than 50 percent.</w:t>
      </w:r>
    </w:p>
    <w:p w14:paraId="58DD6F3C" w14:textId="77777777" w:rsidR="005E4F81" w:rsidRPr="003D0079" w:rsidRDefault="005E4F81" w:rsidP="005E4F81">
      <w:pPr>
        <w:rPr>
          <w:sz w:val="16"/>
        </w:rPr>
      </w:pPr>
      <w:r w:rsidRPr="003D0079">
        <w:rPr>
          <w:sz w:val="16"/>
        </w:rPr>
        <w:t>Unlike in some other states, though, cities weren't too far behind. Turnout was 45 percent in Louisville's Jefferson County and 44 percent in Lexington's Fayette County. The state's lowest turnout rates were largely in rural counties, particularly in the southern and eastern parts of the state. But lest we forget all politics is local, turnout was through the roof in one rural county on the state's southern border: Monroe County, a formerly dry county that voted to legalize alcohol sales in a 2,162-1,820 vote. Monroe was one of only two counties in the Bluegrass State that saw turnout increase over 2019.</w:t>
      </w:r>
    </w:p>
    <w:p w14:paraId="420131D4" w14:textId="77777777" w:rsidR="005E4F81" w:rsidRPr="003D0079" w:rsidRDefault="005E4F81" w:rsidP="005E4F81">
      <w:pPr>
        <w:rPr>
          <w:sz w:val="16"/>
        </w:rPr>
      </w:pPr>
      <w:r w:rsidRPr="00B33BA4">
        <w:rPr>
          <w:rStyle w:val="StyleUnderline"/>
        </w:rPr>
        <w:t>In Pennsylvania, high turnout in Pittsburgh</w:t>
      </w:r>
      <w:r w:rsidRPr="003D0079">
        <w:rPr>
          <w:sz w:val="16"/>
        </w:rPr>
        <w:t xml:space="preserve"> (Allegheny County) </w:t>
      </w:r>
      <w:r w:rsidRPr="00B33BA4">
        <w:rPr>
          <w:rStyle w:val="StyleUnderline"/>
        </w:rPr>
        <w:t>and the vote-rich Philadelphia suburbs</w:t>
      </w:r>
      <w:r w:rsidRPr="003D0079">
        <w:rPr>
          <w:sz w:val="16"/>
        </w:rPr>
        <w:t xml:space="preserve"> (Bucks, Chester, Montgomery and Delaware counties) </w:t>
      </w:r>
      <w:r w:rsidRPr="00B33BA4">
        <w:rPr>
          <w:rStyle w:val="StyleUnderline"/>
        </w:rPr>
        <w:t>was key to Democrat Dan McCaffery's win</w:t>
      </w:r>
      <w:r w:rsidRPr="003D0079">
        <w:rPr>
          <w:sz w:val="16"/>
        </w:rPr>
        <w:t xml:space="preserve"> in the state Supreme Court race. Democrats seemed to benefit from local races driving turnout in these blue-leaning areas, like competitive countywide elections for district attorney and county executive in Allegheny and contentious school board contests in Bucks and Montgomery.</w:t>
      </w:r>
    </w:p>
    <w:p w14:paraId="42E17479" w14:textId="77777777" w:rsidR="005E4F81" w:rsidRPr="003D0079" w:rsidRDefault="005E4F81" w:rsidP="005E4F81">
      <w:pPr>
        <w:rPr>
          <w:sz w:val="16"/>
        </w:rPr>
      </w:pPr>
      <w:r w:rsidRPr="003D0079">
        <w:rPr>
          <w:sz w:val="16"/>
        </w:rPr>
        <w:t>On the other hand, Philadelphia County had one of the lowest turnout rates in the state (25 percent) for the second straight year. (In 2022, low turnout in this deep-blue county raised alarm bells for Democrats.) A big part of that appears to be low turnout among people of color. While Philadelphia's overall turnout rate in 2023 was higher than it was in 2019 (the last time a mayoral race was on the ballot), precinct-level results show that turnout dropped in majority Black and Hispanic neighborhoods compared to four years ago. These findings will do little to assuage Democrats' concerns about low minority turnout in swing states like Pennsylvania.</w:t>
      </w:r>
    </w:p>
    <w:p w14:paraId="5E3E135B" w14:textId="77777777" w:rsidR="005E4F81" w:rsidRPr="003D0079" w:rsidRDefault="005E4F81" w:rsidP="005E4F81">
      <w:pPr>
        <w:rPr>
          <w:sz w:val="16"/>
        </w:rPr>
      </w:pPr>
      <w:r w:rsidRPr="003D0079">
        <w:rPr>
          <w:sz w:val="16"/>
        </w:rPr>
        <w:t>Although it is not expected to be competitive in 2024, New Jersey is another illustration of this challenge for Democrats: There, the lowest 2023 turnout rates belonged to Hudson and Essex counties (both 72 percent nonwhite).</w:t>
      </w:r>
    </w:p>
    <w:p w14:paraId="0E797C41" w14:textId="77777777" w:rsidR="005E4F81" w:rsidRPr="003D0079" w:rsidRDefault="005E4F81" w:rsidP="005E4F81">
      <w:pPr>
        <w:rPr>
          <w:sz w:val="16"/>
        </w:rPr>
      </w:pPr>
      <w:r w:rsidRPr="003D0079">
        <w:rPr>
          <w:sz w:val="16"/>
        </w:rPr>
        <w:t>Going into Election Day, a New Jersey-specific turnout trend that politicos were watching was whether Republicans would maintain or build on their enthusiasm advantage from 2021. That year, significant turnout gains in conservative areas — including more than 7 percent in Monmouth and Ocean counties, the state's most populous Republican-leaning counties — fueled some surprising Republican upsets, and there was even talk of Republicans flipping one or both of the state's legislative chambers in 2023.</w:t>
      </w:r>
    </w:p>
    <w:p w14:paraId="65A07632" w14:textId="77777777" w:rsidR="005E4F81" w:rsidRPr="003D0079" w:rsidRDefault="005E4F81" w:rsidP="005E4F81">
      <w:pPr>
        <w:rPr>
          <w:sz w:val="16"/>
        </w:rPr>
      </w:pPr>
      <w:r w:rsidRPr="003D0079">
        <w:rPr>
          <w:sz w:val="16"/>
        </w:rPr>
        <w:t>But it was not to be. New Jersey Democrats maintained their 10-seat majority in the state Senate and actually gained six seats in the state Assembly. And when you look at changes in turnout by county, it's clear why. In 2021, the redder a county was, the more its turnout increased relative to four years prior. But in 2023, there was no such correlation.</w:t>
      </w:r>
    </w:p>
    <w:p w14:paraId="57E338ED" w14:textId="77777777" w:rsidR="005E4F81" w:rsidRPr="003D0079" w:rsidRDefault="005E4F81" w:rsidP="005E4F81">
      <w:pPr>
        <w:rPr>
          <w:sz w:val="16"/>
        </w:rPr>
      </w:pPr>
      <w:r w:rsidRPr="003D0079">
        <w:rPr>
          <w:sz w:val="16"/>
        </w:rPr>
        <w:t>In fact, the largest turnout increase in the state — a 10 percent boost in South Jersey's swingy Gloucester County — seemed to redound to Democrats' advantage. There, a pair of competitive Assembly races both went Democrats' way.</w:t>
      </w:r>
    </w:p>
    <w:p w14:paraId="430BB0FE" w14:textId="77777777" w:rsidR="005E4F81" w:rsidRPr="003D0079" w:rsidRDefault="005E4F81" w:rsidP="005E4F81">
      <w:pPr>
        <w:rPr>
          <w:sz w:val="16"/>
        </w:rPr>
      </w:pPr>
      <w:r w:rsidRPr="003D0079">
        <w:rPr>
          <w:sz w:val="16"/>
        </w:rPr>
        <w:t>Off-year turnout patterns changed after 2016</w:t>
      </w:r>
    </w:p>
    <w:p w14:paraId="3291D265" w14:textId="77777777" w:rsidR="005E4F81" w:rsidRPr="003D0079" w:rsidRDefault="005E4F81" w:rsidP="005E4F81">
      <w:pPr>
        <w:rPr>
          <w:sz w:val="16"/>
        </w:rPr>
      </w:pPr>
      <w:r w:rsidRPr="003D0079">
        <w:rPr>
          <w:sz w:val="16"/>
        </w:rPr>
        <w:t xml:space="preserve">It may not come as a surprise that </w:t>
      </w:r>
      <w:r w:rsidRPr="004B7B35">
        <w:rPr>
          <w:rStyle w:val="Emphasis"/>
        </w:rPr>
        <w:t>suburban counties generally had high turnout in 2023</w:t>
      </w:r>
      <w:r w:rsidRPr="003D0079">
        <w:rPr>
          <w:sz w:val="16"/>
        </w:rPr>
        <w:t>. In lower-turnout elections, voters tend to be older, whiter and more educated than the electorate in a presidential year, and these attributes tend to be overrepresented in suburbs compared to cities and, in the case of education, rural areas.</w:t>
      </w:r>
    </w:p>
    <w:p w14:paraId="1F414988" w14:textId="77777777" w:rsidR="005E4F81" w:rsidRPr="004B7B35" w:rsidRDefault="005E4F81" w:rsidP="005E4F81">
      <w:pPr>
        <w:rPr>
          <w:rStyle w:val="StyleUnderline"/>
        </w:rPr>
      </w:pPr>
      <w:r w:rsidRPr="003D0079">
        <w:rPr>
          <w:sz w:val="16"/>
        </w:rPr>
        <w:t xml:space="preserve">But when we looked at what turnout rates have historically been in urban, suburban and rural counties in two of these states,* we found that </w:t>
      </w:r>
      <w:r w:rsidRPr="004B7B35">
        <w:rPr>
          <w:rStyle w:val="StyleUnderline"/>
        </w:rPr>
        <w:t>turnout patterns in these different types of counties have significantly changed since 2016.**</w:t>
      </w:r>
    </w:p>
    <w:p w14:paraId="26AE9BE8" w14:textId="77777777" w:rsidR="005E4F81" w:rsidRPr="003D0079" w:rsidRDefault="005E4F81" w:rsidP="005E4F81">
      <w:pPr>
        <w:rPr>
          <w:sz w:val="16"/>
        </w:rPr>
      </w:pPr>
      <w:r w:rsidRPr="003D0079">
        <w:rPr>
          <w:sz w:val="16"/>
        </w:rPr>
        <w:t>Specifically, during Barack Obama's presidency, urban counties typically had relatively low turnout in off-year elections, while rural counties had relatively high turnout.*** In even years — and especially presidential years — this trend reversed, with urban counties turning out at relatively high rates and rural ones turning out at relatively low ones. But since Trump's inauguration, these trends have flattened out.</w:t>
      </w:r>
    </w:p>
    <w:p w14:paraId="139FE149" w14:textId="77777777" w:rsidR="005E4F81" w:rsidRPr="003D0079" w:rsidRDefault="005E4F81" w:rsidP="005E4F81">
      <w:pPr>
        <w:rPr>
          <w:sz w:val="16"/>
        </w:rPr>
      </w:pPr>
      <w:r w:rsidRPr="003D0079">
        <w:rPr>
          <w:sz w:val="16"/>
        </w:rPr>
        <w:t>For instance, in Virginia's 2011 and 2015 legislative elections, rural localities had much higher turnout rates than urban and mostly or somewhat urban ones — the spikes you see in the graph below.**** But in 2019 and 2023, mostly or somewhat urban localities, which include the D.C. and Richmond suburbs and a slew of small cities, had the highest turnout. In general, since 2016, Virginia localities have tended to vote at relatively consistent rates in all elections.</w:t>
      </w:r>
    </w:p>
    <w:p w14:paraId="7792645D" w14:textId="77777777" w:rsidR="005E4F81" w:rsidRPr="004B7B35" w:rsidRDefault="005E4F81" w:rsidP="005E4F81">
      <w:pPr>
        <w:rPr>
          <w:rStyle w:val="Emphasis"/>
        </w:rPr>
      </w:pPr>
      <w:r w:rsidRPr="003D0079">
        <w:rPr>
          <w:sz w:val="16"/>
        </w:rPr>
        <w:t xml:space="preserve">Another interesting takeaway from this chart is the divergence of urban and mostly or somewhat urban localities. While this group of localities has always voted at higher rates than their major metropolitan counterparts, turnout in both clusters followed similar trajectories from 2010 through 2016. That trend dissipated during Trump's presidency, though, especially in 2019, when urban turnout dropped (as pre-Trump data would have expected it to) but mostly or somewhat urban turnout rose. The same thing happened in 2023, suggesting that </w:t>
      </w:r>
      <w:r w:rsidRPr="004B7B35">
        <w:rPr>
          <w:rStyle w:val="StyleUnderline"/>
        </w:rPr>
        <w:t>whatever changed voting patterns here during Trump's presidency has not changed back.</w:t>
      </w:r>
    </w:p>
    <w:p w14:paraId="4621427D" w14:textId="77777777" w:rsidR="005E4F81" w:rsidRPr="003D0079" w:rsidRDefault="005E4F81" w:rsidP="005E4F81">
      <w:pPr>
        <w:rPr>
          <w:sz w:val="16"/>
        </w:rPr>
      </w:pPr>
      <w:r w:rsidRPr="003D0079">
        <w:rPr>
          <w:sz w:val="16"/>
        </w:rPr>
        <w:t>Pennsylvania's graph is spikey before 2016 too: Rural turnout was consistently below statewide turnout in even years and above it in odd years. That hasn't been the case since, though. Every year since 2016, relative turnout levels in Pennsylvania's most rural counties have varied little, and always been lower than in the state overall, in part due to increased turnout rates in more urban areas.*****</w:t>
      </w:r>
    </w:p>
    <w:p w14:paraId="0500953F" w14:textId="77777777" w:rsidR="005E4F81" w:rsidRPr="003D0079" w:rsidRDefault="005E4F81" w:rsidP="005E4F81">
      <w:pPr>
        <w:rPr>
          <w:sz w:val="16"/>
        </w:rPr>
      </w:pPr>
      <w:r w:rsidRPr="003D0079">
        <w:rPr>
          <w:sz w:val="16"/>
        </w:rPr>
        <w:t>From 2010 through 2018, turnout in Pennsylvania's three urban counties (Allegheny, Delaware and Philadelphia) was consistently higher than statewide turnout in even years and equal to or lower than statewide in odd years. But in 2019, these counties broke the trend and had their highest relative turnout since 2012. Then, in 2020, their relative turnout uncharacteristically declined — and it plummeted in 2021, while turnout rates in mostly urban counties (a cluster that includes the other three Philadelphia collar counties and smaller cities like Allentown, Harrisburg and Scranton) skyrocketed. Turnout in these areas has always outpaced the rest of the state, but it tends to crest in odd years.</w:t>
      </w:r>
    </w:p>
    <w:p w14:paraId="026A5194" w14:textId="77777777" w:rsidR="005E4F81" w:rsidRPr="003D0079" w:rsidRDefault="005E4F81" w:rsidP="005E4F81">
      <w:pPr>
        <w:rPr>
          <w:sz w:val="16"/>
        </w:rPr>
      </w:pPr>
      <w:r w:rsidRPr="003D0079">
        <w:rPr>
          <w:sz w:val="16"/>
        </w:rPr>
        <w:t xml:space="preserve">What these new trends mean for turnout next year isn't immediately clear. In contrast to the Obama years, odd- and even-year turnout patterns haven't been totally predictable since 2016, so it's hard to say whether turnout in urban areas in 2024 will be as high as Democrats hope. But regardless of whether the new voting patterns in cities and rural areas are here to stay, </w:t>
      </w:r>
      <w:r w:rsidRPr="00566134">
        <w:rPr>
          <w:rStyle w:val="StyleUnderline"/>
        </w:rPr>
        <w:t>it looks like suburban and mostly urban counties now reliably have the highest turnout</w:t>
      </w:r>
      <w:r w:rsidRPr="003D0079">
        <w:rPr>
          <w:sz w:val="16"/>
        </w:rPr>
        <w:t xml:space="preserve"> — no matter what the calendar says.</w:t>
      </w:r>
    </w:p>
    <w:p w14:paraId="43C85D61" w14:textId="77777777" w:rsidR="005E4F81" w:rsidRPr="003D0079" w:rsidRDefault="005E4F81" w:rsidP="005E4F81">
      <w:pPr>
        <w:rPr>
          <w:sz w:val="16"/>
        </w:rPr>
      </w:pPr>
      <w:r w:rsidRPr="003D0079">
        <w:rPr>
          <w:sz w:val="16"/>
        </w:rPr>
        <w:t xml:space="preserve">Over the past several years, turnout slumps in major cities have been a cause for concern for Democrats. But at the same time, surging turnout in the suburbs — which have become bluer as they've grown more racially diverse and as college graduates have moved toward Democrats — seems to have helped offset this. Though suburbs are certainly not monolithic in their party preferences, even small leftward shifts in these areas have benefited Democrats — particularly as they've been accompanied by, or perhaps helped drive, high turnout. With this trend continuing in 2023, it seems safe to say </w:t>
      </w:r>
      <w:r w:rsidRPr="00566134">
        <w:rPr>
          <w:rStyle w:val="StyleUnderline"/>
        </w:rPr>
        <w:t>suburbs will remain a major political battleground</w:t>
      </w:r>
      <w:r w:rsidRPr="003D0079">
        <w:rPr>
          <w:sz w:val="16"/>
        </w:rPr>
        <w:t xml:space="preserve"> for years to come.</w:t>
      </w:r>
    </w:p>
    <w:p w14:paraId="78B31812" w14:textId="77777777" w:rsidR="005E4F81" w:rsidRDefault="005E4F81" w:rsidP="005E4F81">
      <w:pPr>
        <w:pStyle w:val="Heading4"/>
      </w:pPr>
      <w:r>
        <w:t>Suburban voters are politically engaged.</w:t>
      </w:r>
    </w:p>
    <w:p w14:paraId="09AF6679" w14:textId="77777777" w:rsidR="005E4F81" w:rsidRDefault="005E4F81" w:rsidP="005E4F81">
      <w:r>
        <w:t xml:space="preserve">Inyung </w:t>
      </w:r>
      <w:r w:rsidRPr="00105057">
        <w:rPr>
          <w:rStyle w:val="Style13ptBold"/>
        </w:rPr>
        <w:t>Choi</w:t>
      </w:r>
      <w:r>
        <w:t xml:space="preserve"> 9-20-20</w:t>
      </w:r>
      <w:r w:rsidRPr="00105057">
        <w:rPr>
          <w:rStyle w:val="Style13ptBold"/>
        </w:rPr>
        <w:t>20</w:t>
      </w:r>
      <w:r>
        <w:t xml:space="preserve">, Inyoung Choi was an editorial fellow for the weekend news team at Insider. “The suburbs are becoming more diverse, more politically active, and represent more than half the electorate. They could swing this election to Biden.” [Business Insider] </w:t>
      </w:r>
      <w:hyperlink r:id="rId25" w:history="1">
        <w:r w:rsidRPr="0026426E">
          <w:rPr>
            <w:rStyle w:val="Hyperlink"/>
          </w:rPr>
          <w:t>https://www.businessinsider.com/american-voters-suburbs-are-changing-election-expectations-2020-9</w:t>
        </w:r>
      </w:hyperlink>
      <w:r>
        <w:t xml:space="preserve"> /MDC</w:t>
      </w:r>
    </w:p>
    <w:p w14:paraId="28FAF412" w14:textId="77777777" w:rsidR="005E4F81" w:rsidRPr="00105057" w:rsidRDefault="005E4F81" w:rsidP="005E4F81">
      <w:pPr>
        <w:rPr>
          <w:sz w:val="16"/>
        </w:rPr>
      </w:pPr>
      <w:r w:rsidRPr="00105057">
        <w:rPr>
          <w:sz w:val="16"/>
        </w:rPr>
        <w:t>Politics weren't "really on the radar" for Kimberly Fasking's suburban community.</w:t>
      </w:r>
    </w:p>
    <w:p w14:paraId="3E720E49" w14:textId="77777777" w:rsidR="005E4F81" w:rsidRPr="00105057" w:rsidRDefault="005E4F81" w:rsidP="005E4F81">
      <w:pPr>
        <w:rPr>
          <w:sz w:val="16"/>
        </w:rPr>
      </w:pPr>
      <w:r w:rsidRPr="00105057">
        <w:rPr>
          <w:sz w:val="16"/>
        </w:rPr>
        <w:t xml:space="preserve">It was rare you saw yard signs while driving in the neighborhood, and political commentary on the local Facebook page was scarce, Fasking, a 48-year-old resident of the Birmingham suburb, Mountainbrook, Alabama, told Business Insider. </w:t>
      </w:r>
    </w:p>
    <w:p w14:paraId="389AE5C1" w14:textId="77777777" w:rsidR="005E4F81" w:rsidRPr="00105057" w:rsidRDefault="005E4F81" w:rsidP="005E4F81">
      <w:pPr>
        <w:rPr>
          <w:sz w:val="16"/>
        </w:rPr>
      </w:pPr>
      <w:r w:rsidRPr="00105057">
        <w:rPr>
          <w:sz w:val="16"/>
        </w:rPr>
        <w:t xml:space="preserve">"Ever since the 2016 election," Fasking said, </w:t>
      </w:r>
      <w:r w:rsidRPr="00F85BD1">
        <w:rPr>
          <w:rStyle w:val="StyleUnderline"/>
        </w:rPr>
        <w:t>politics in her community has "become very public, out in the open, and very antagonistic</w:t>
      </w:r>
      <w:r w:rsidRPr="00105057">
        <w:rPr>
          <w:sz w:val="16"/>
        </w:rPr>
        <w:t>."</w:t>
      </w:r>
    </w:p>
    <w:p w14:paraId="296CF1C9" w14:textId="77777777" w:rsidR="005E4F81" w:rsidRPr="00105057" w:rsidRDefault="005E4F81" w:rsidP="005E4F81">
      <w:pPr>
        <w:rPr>
          <w:sz w:val="16"/>
        </w:rPr>
      </w:pPr>
      <w:r w:rsidRPr="00105057">
        <w:rPr>
          <w:sz w:val="16"/>
        </w:rPr>
        <w:t>On her own lawn are signs for Black Lives Matter, Democratic Sen. Doug Jones, and support for wearing face masks during the coronavirus pandemic. Fasking said she's still waiting on a sign for Democratic nominees Joe Biden and Kamala Harris to arrive.</w:t>
      </w:r>
    </w:p>
    <w:p w14:paraId="5384693C" w14:textId="77777777" w:rsidR="005E4F81" w:rsidRPr="00105057" w:rsidRDefault="005E4F81" w:rsidP="005E4F81">
      <w:pPr>
        <w:rPr>
          <w:sz w:val="16"/>
        </w:rPr>
      </w:pPr>
      <w:r w:rsidRPr="00105057">
        <w:rPr>
          <w:sz w:val="16"/>
        </w:rPr>
        <w:t xml:space="preserve">"Before 2016, I just hadn't been political," said Fasking who first moved to Mountainbrook 15 years ago from a suburb in Chicago. Vocalizing her political views — by either posting on Facebook, knocking on doors, phone banking for campaigns, or delivering signs for others to put in their yards — has "made me and my children a target," she said. </w:t>
      </w:r>
    </w:p>
    <w:p w14:paraId="19C60C00" w14:textId="77777777" w:rsidR="005E4F81" w:rsidRPr="00105057" w:rsidRDefault="005E4F81" w:rsidP="005E4F81">
      <w:pPr>
        <w:rPr>
          <w:sz w:val="16"/>
        </w:rPr>
      </w:pPr>
      <w:r w:rsidRPr="00105057">
        <w:rPr>
          <w:sz w:val="16"/>
        </w:rPr>
        <w:t>In one instance, Fasking, who lives in a state that has voted Republican for the past four decades, said she was asked: "Why do you want your neighbors to hate you?"</w:t>
      </w:r>
    </w:p>
    <w:p w14:paraId="5DC71060" w14:textId="77777777" w:rsidR="005E4F81" w:rsidRPr="00F85BD1" w:rsidRDefault="005E4F81" w:rsidP="005E4F81">
      <w:pPr>
        <w:rPr>
          <w:rStyle w:val="StyleUnderline"/>
        </w:rPr>
      </w:pPr>
      <w:r w:rsidRPr="00F85BD1">
        <w:rPr>
          <w:rStyle w:val="StyleUnderline"/>
        </w:rPr>
        <w:t xml:space="preserve">Suburban voters are increasingly leaning into politics </w:t>
      </w:r>
    </w:p>
    <w:p w14:paraId="38CC0B71" w14:textId="77777777" w:rsidR="005E4F81" w:rsidRPr="00105057" w:rsidRDefault="005E4F81" w:rsidP="005E4F81">
      <w:pPr>
        <w:rPr>
          <w:sz w:val="16"/>
        </w:rPr>
      </w:pPr>
      <w:r w:rsidRPr="00105057">
        <w:rPr>
          <w:sz w:val="16"/>
        </w:rPr>
        <w:t xml:space="preserve">Since 2016, </w:t>
      </w:r>
      <w:r w:rsidRPr="00F85BD1">
        <w:rPr>
          <w:rStyle w:val="StyleUnderline"/>
        </w:rPr>
        <w:t>voters like Fasking who are based in the suburbs have displayed a newly motivated interest in politics</w:t>
      </w:r>
      <w:r w:rsidRPr="00105057">
        <w:rPr>
          <w:sz w:val="16"/>
        </w:rPr>
        <w:t>, leaning increasingly to support Democrats, as nationwide trends attest.</w:t>
      </w:r>
    </w:p>
    <w:p w14:paraId="06DFBC5B" w14:textId="77777777" w:rsidR="005E4F81" w:rsidRPr="00105057" w:rsidRDefault="005E4F81" w:rsidP="005E4F81">
      <w:pPr>
        <w:rPr>
          <w:sz w:val="16"/>
        </w:rPr>
      </w:pPr>
      <w:r w:rsidRPr="00105057">
        <w:rPr>
          <w:sz w:val="16"/>
        </w:rPr>
        <w:t xml:space="preserve">Suburban voters make up half of the US electorate and represent a key middle ground between more easily predicted votes out of cities and rural areas. Michael Li, a senior counsel at the Brennan Center for Justice who focuses on voting rights and elections, told Business Insider that the </w:t>
      </w:r>
      <w:r w:rsidRPr="00F85BD1">
        <w:rPr>
          <w:rStyle w:val="Emphasis"/>
        </w:rPr>
        <w:t>massive population</w:t>
      </w:r>
      <w:r w:rsidRPr="00F85BD1">
        <w:rPr>
          <w:rStyle w:val="StyleUnderline"/>
        </w:rPr>
        <w:t xml:space="preserve"> of suburban voters will be a crucial election battleground</w:t>
      </w:r>
      <w:r w:rsidRPr="00105057">
        <w:rPr>
          <w:sz w:val="16"/>
        </w:rPr>
        <w:t xml:space="preserve"> for the next presidency and seats in Congress.</w:t>
      </w:r>
    </w:p>
    <w:p w14:paraId="50499B6A" w14:textId="77777777" w:rsidR="005E4F81" w:rsidRPr="00105057" w:rsidRDefault="005E4F81" w:rsidP="005E4F81">
      <w:pPr>
        <w:rPr>
          <w:sz w:val="16"/>
        </w:rPr>
      </w:pPr>
      <w:r w:rsidRPr="00105057">
        <w:rPr>
          <w:sz w:val="16"/>
        </w:rPr>
        <w:t>"The suburbs are where the play is at," Li said.</w:t>
      </w:r>
    </w:p>
    <w:p w14:paraId="32DC1FBA" w14:textId="77777777" w:rsidR="005E4F81" w:rsidRPr="00105057" w:rsidRDefault="005E4F81" w:rsidP="005E4F81">
      <w:pPr>
        <w:rPr>
          <w:sz w:val="16"/>
        </w:rPr>
      </w:pPr>
      <w:r w:rsidRPr="00F85BD1">
        <w:rPr>
          <w:rStyle w:val="StyleUnderline"/>
        </w:rPr>
        <w:t>Amid</w:t>
      </w:r>
      <w:r w:rsidRPr="00105057">
        <w:rPr>
          <w:sz w:val="16"/>
        </w:rPr>
        <w:t xml:space="preserve"> demographic changes in the suburbs and </w:t>
      </w:r>
      <w:r w:rsidRPr="00F85BD1">
        <w:rPr>
          <w:rStyle w:val="StyleUnderline"/>
        </w:rPr>
        <w:t xml:space="preserve">increasingly </w:t>
      </w:r>
      <w:r w:rsidRPr="00F85BD1">
        <w:rPr>
          <w:rStyle w:val="Emphasis"/>
        </w:rPr>
        <w:t>active voters</w:t>
      </w:r>
      <w:r w:rsidRPr="00F85BD1">
        <w:rPr>
          <w:rStyle w:val="StyleUnderline"/>
        </w:rPr>
        <w:t>, the massive voting bloc is one of the most volatile grounds for 2020</w:t>
      </w:r>
      <w:r w:rsidRPr="00105057">
        <w:rPr>
          <w:sz w:val="16"/>
        </w:rPr>
        <w:t>. That's because it represents "a microcosm of America," Brookings Institute senior fellow William H. Frey told Business Insider.</w:t>
      </w:r>
    </w:p>
    <w:p w14:paraId="41BA03D4" w14:textId="77777777" w:rsidR="005E4F81" w:rsidRPr="00105057" w:rsidRDefault="005E4F81" w:rsidP="005E4F81">
      <w:pPr>
        <w:rPr>
          <w:sz w:val="16"/>
        </w:rPr>
      </w:pPr>
      <w:r w:rsidRPr="00105057">
        <w:rPr>
          <w:sz w:val="16"/>
        </w:rPr>
        <w:t>"It's one that's changing over time," Frey said. "It increasingly looks more like America."</w:t>
      </w:r>
    </w:p>
    <w:p w14:paraId="34ED14DB" w14:textId="77777777" w:rsidR="005E4F81" w:rsidRPr="005E4F81" w:rsidRDefault="005E4F81" w:rsidP="005E4F81"/>
    <w:p w14:paraId="0229FB06" w14:textId="0EC373D7" w:rsidR="005E4F81" w:rsidRDefault="005E4F81" w:rsidP="005E4F81">
      <w:pPr>
        <w:pStyle w:val="Heading3"/>
      </w:pPr>
      <w:r>
        <w:t>Link---Michigan Voters---2NC</w:t>
      </w:r>
    </w:p>
    <w:p w14:paraId="13A75DC1" w14:textId="77777777" w:rsidR="005E4F81" w:rsidRDefault="005E4F81" w:rsidP="005E4F81">
      <w:pPr>
        <w:pStyle w:val="Heading4"/>
      </w:pPr>
      <w:r>
        <w:t>Michigan swings the election.</w:t>
      </w:r>
    </w:p>
    <w:p w14:paraId="16C4697E" w14:textId="77777777" w:rsidR="005E4F81" w:rsidRDefault="005E4F81" w:rsidP="005E4F81">
      <w:pPr>
        <w:rPr>
          <w:rStyle w:val="Hyperlink"/>
        </w:rPr>
      </w:pPr>
      <w:r>
        <w:t xml:space="preserve">Elliot </w:t>
      </w:r>
      <w:r w:rsidRPr="005170D8">
        <w:rPr>
          <w:rStyle w:val="Style13ptBold"/>
        </w:rPr>
        <w:t>Davis</w:t>
      </w:r>
      <w:r>
        <w:t xml:space="preserve"> Jr. </w:t>
      </w:r>
      <w:r w:rsidRPr="005170D8">
        <w:rPr>
          <w:rStyle w:val="Style13ptBold"/>
        </w:rPr>
        <w:t>7-3</w:t>
      </w:r>
      <w:r>
        <w:t xml:space="preserve">-2024, Elliott Davis Jr. is a reporter mainly serving the Government Rankings team at U.S. News &amp; World Report. He joined the company in early 2020 as an intern in the News section. He previously wrote for The Boston Globe Magazine, The Baltimore Sun, the University of Maryland’s Capital News Service and his hometown newspaper, the Virgin Islands Daily News. He is a graduate of the master’s program at the Philip Merrill College of Journalism. “The 2024 Swing States: Michigan Could Sway the 2024 Election” [MSN] </w:t>
      </w:r>
      <w:hyperlink r:id="rId26" w:history="1">
        <w:r w:rsidRPr="00EC761F">
          <w:rPr>
            <w:rStyle w:val="Hyperlink"/>
          </w:rPr>
          <w:t>https://www.msn.com/en-us/news/politics/the-2024-swing-states-michigan-could-sway-the-2024-election/ar-BB1jUoAy?ocid=BingNewsSerp</w:t>
        </w:r>
      </w:hyperlink>
      <w:r>
        <w:t xml:space="preserve"> [edited for problematic language] /MDC</w:t>
      </w:r>
    </w:p>
    <w:p w14:paraId="080FB8FB" w14:textId="77777777" w:rsidR="005E4F81" w:rsidRPr="005170D8" w:rsidRDefault="005E4F81" w:rsidP="005E4F81">
      <w:pPr>
        <w:rPr>
          <w:rStyle w:val="StyleUnderline"/>
        </w:rPr>
      </w:pPr>
      <w:r w:rsidRPr="00676AD2">
        <w:rPr>
          <w:sz w:val="16"/>
        </w:rPr>
        <w:t xml:space="preserve">Voters in November will choose the next president of the United States, with the end result expected to be either a second term for President Joe Biden or a return to the White House for former President Donald Trump. Every vote matters, but </w:t>
      </w:r>
      <w:r w:rsidRPr="005170D8">
        <w:rPr>
          <w:rStyle w:val="StyleUnderline"/>
        </w:rPr>
        <w:t>the electoral results in a handful of key swing states will play major roles in determining the ultimate outcome.</w:t>
      </w:r>
    </w:p>
    <w:p w14:paraId="5E381D1E" w14:textId="77777777" w:rsidR="005E4F81" w:rsidRPr="00676AD2" w:rsidRDefault="005E4F81" w:rsidP="005E4F81">
      <w:pPr>
        <w:rPr>
          <w:sz w:val="16"/>
        </w:rPr>
      </w:pPr>
      <w:r w:rsidRPr="00676AD2">
        <w:rPr>
          <w:sz w:val="16"/>
        </w:rPr>
        <w:t>What exactly is a swing state? There’s a literal by-the-book – or dictionary – definition: “A U.S. state in which Republican and Democratic candidates have similar levels of support and which is considered to play a key role in the outcome of presidential elections.”</w:t>
      </w:r>
    </w:p>
    <w:p w14:paraId="29C200FC" w14:textId="77777777" w:rsidR="005E4F81" w:rsidRPr="00676AD2" w:rsidRDefault="005E4F81" w:rsidP="005E4F81">
      <w:pPr>
        <w:rPr>
          <w:sz w:val="16"/>
        </w:rPr>
      </w:pPr>
      <w:r w:rsidRPr="00676AD2">
        <w:rPr>
          <w:sz w:val="16"/>
        </w:rPr>
        <w:t>Yet there are still nuances at play, and though the group of swing states each presidential cycle is often similar, variations can occur due to factors like changing demographics, voter turnout and other circumstances. Georgia, for example, is now a swing state on the heels of Biden's win there in 2020, in large part due to the support of Black voters. He was the first Democratic presidential candidate to take Georgia in almost three decades.</w:t>
      </w:r>
    </w:p>
    <w:p w14:paraId="12AC8B68" w14:textId="77777777" w:rsidR="005E4F81" w:rsidRPr="005170D8" w:rsidRDefault="005E4F81" w:rsidP="005E4F81">
      <w:pPr>
        <w:rPr>
          <w:rStyle w:val="StyleUnderline"/>
        </w:rPr>
      </w:pPr>
      <w:r w:rsidRPr="00676AD2">
        <w:rPr>
          <w:sz w:val="16"/>
        </w:rPr>
        <w:t xml:space="preserve">For its part, </w:t>
      </w:r>
      <w:r w:rsidRPr="005170D8">
        <w:rPr>
          <w:rStyle w:val="StyleUnderline"/>
        </w:rPr>
        <w:t>Michigan had been a reliably blue Midwestern state in recent decades after voting exclusively Republican</w:t>
      </w:r>
      <w:r w:rsidRPr="00676AD2">
        <w:rPr>
          <w:sz w:val="16"/>
        </w:rPr>
        <w:t xml:space="preserve"> in the 1970s and 1980s. But </w:t>
      </w:r>
      <w:r w:rsidRPr="005170D8">
        <w:rPr>
          <w:rStyle w:val="StyleUnderline"/>
        </w:rPr>
        <w:t>similar to Wisconsin, it became a major battleground after Trump won there by less than 11,000 votes in 2016. Biden notched a victory there over Trump in 2020, though by a wider margin.</w:t>
      </w:r>
    </w:p>
    <w:p w14:paraId="006CCFAE" w14:textId="77777777" w:rsidR="005E4F81" w:rsidRPr="0012691E" w:rsidRDefault="005E4F81" w:rsidP="005E4F81">
      <w:pPr>
        <w:rPr>
          <w:rStyle w:val="Emphasis"/>
        </w:rPr>
      </w:pPr>
      <w:r w:rsidRPr="00676AD2">
        <w:rPr>
          <w:sz w:val="16"/>
        </w:rPr>
        <w:t>Biden including Michigan on his post-State of the Union barnstorming slate in early March highlights its importance in the 2024 contest, while Trump held a rally there in February ahead of the state’s GOP primary and returned with a stop in Grand Rapids on April 2 to deliver remarks focused on the southern border.</w:t>
      </w:r>
    </w:p>
    <w:p w14:paraId="6967F0D8" w14:textId="77777777" w:rsidR="005E4F81" w:rsidRPr="00676AD2" w:rsidRDefault="005E4F81" w:rsidP="005E4F81">
      <w:pPr>
        <w:rPr>
          <w:sz w:val="16"/>
        </w:rPr>
      </w:pPr>
      <w:r w:rsidRPr="00676AD2">
        <w:rPr>
          <w:sz w:val="16"/>
        </w:rPr>
        <w:t>The Great Lakes State, which was No. 42 in the most recent Best States rankings from U.S. News, holds 15 electoral votes, placing it in the top 10 among all U.S. states and also pointing to the crucial role it could play in the race for the White House.</w:t>
      </w:r>
    </w:p>
    <w:p w14:paraId="538F75DF" w14:textId="77777777" w:rsidR="005E4F81" w:rsidRPr="00676AD2" w:rsidRDefault="005E4F81" w:rsidP="005E4F81">
      <w:pPr>
        <w:rPr>
          <w:sz w:val="16"/>
        </w:rPr>
      </w:pPr>
      <w:r w:rsidRPr="00676AD2">
        <w:rPr>
          <w:sz w:val="16"/>
        </w:rPr>
        <w:t>Here’s everything you need to know about Michigan as a 2024 battleground.</w:t>
      </w:r>
    </w:p>
    <w:p w14:paraId="41A9C46D" w14:textId="77777777" w:rsidR="005E4F81" w:rsidRPr="00676AD2" w:rsidRDefault="005E4F81" w:rsidP="005E4F81">
      <w:pPr>
        <w:rPr>
          <w:sz w:val="16"/>
        </w:rPr>
      </w:pPr>
      <w:r w:rsidRPr="00676AD2">
        <w:rPr>
          <w:sz w:val="16"/>
        </w:rPr>
        <w:t>Why Michigan Is Important in the Presidential Race</w:t>
      </w:r>
    </w:p>
    <w:p w14:paraId="28E17053" w14:textId="77777777" w:rsidR="005E4F81" w:rsidRPr="00676AD2" w:rsidRDefault="005E4F81" w:rsidP="005E4F81">
      <w:pPr>
        <w:rPr>
          <w:sz w:val="16"/>
        </w:rPr>
      </w:pPr>
      <w:r w:rsidRPr="0012691E">
        <w:rPr>
          <w:rStyle w:val="StyleUnderline"/>
        </w:rPr>
        <w:t>U.S. News in June</w:t>
      </w:r>
      <w:r w:rsidRPr="00676AD2">
        <w:rPr>
          <w:sz w:val="16"/>
        </w:rPr>
        <w:t xml:space="preserve"> </w:t>
      </w:r>
      <w:r w:rsidRPr="00676AD2">
        <w:rPr>
          <w:strike/>
          <w:sz w:val="16"/>
        </w:rPr>
        <w:t>handicapped</w:t>
      </w:r>
      <w:r w:rsidRPr="00676AD2">
        <w:rPr>
          <w:sz w:val="16"/>
        </w:rPr>
        <w:t xml:space="preserve"> [</w:t>
      </w:r>
      <w:r w:rsidRPr="0012691E">
        <w:rPr>
          <w:rStyle w:val="StyleUnderline"/>
        </w:rPr>
        <w:t>designated] Michigan as a “</w:t>
      </w:r>
      <w:r w:rsidRPr="0012691E">
        <w:rPr>
          <w:rStyle w:val="Emphasis"/>
        </w:rPr>
        <w:t>toss-up</w:t>
      </w:r>
      <w:r w:rsidRPr="0012691E">
        <w:rPr>
          <w:rStyle w:val="StyleUnderline"/>
        </w:rPr>
        <w:t>” in the 2024 presidential election</w:t>
      </w:r>
      <w:r w:rsidRPr="00676AD2">
        <w:rPr>
          <w:sz w:val="16"/>
        </w:rPr>
        <w:t>, even though the Democratic candidate has prevailed in all but one contest there since 1992. The winner in Michigan also has gone on to win the White House in nine of the last 12 presidential elections.</w:t>
      </w:r>
    </w:p>
    <w:p w14:paraId="6B9EFB1D" w14:textId="77777777" w:rsidR="005E4F81" w:rsidRPr="00676AD2" w:rsidRDefault="005E4F81" w:rsidP="005E4F81">
      <w:pPr>
        <w:rPr>
          <w:sz w:val="16"/>
        </w:rPr>
      </w:pPr>
      <w:r w:rsidRPr="00676AD2">
        <w:rPr>
          <w:sz w:val="16"/>
        </w:rPr>
        <w:t xml:space="preserve">Biden has focused on the state with recent trips as he seeks to hold tight to the “blue wall” of Michigan, Wisconsin and Pennsylvania that helped him defeat Trump four years ago. But </w:t>
      </w:r>
      <w:r w:rsidRPr="00676AD2">
        <w:rPr>
          <w:rStyle w:val="StyleUnderline"/>
        </w:rPr>
        <w:t>Michigan</w:t>
      </w:r>
      <w:r w:rsidRPr="00676AD2">
        <w:rPr>
          <w:sz w:val="16"/>
        </w:rPr>
        <w:t xml:space="preserve">, where the Biden reelection campaign planned to open more than 15 field offices, </w:t>
      </w:r>
      <w:r w:rsidRPr="00676AD2">
        <w:rPr>
          <w:rStyle w:val="StyleUnderline"/>
        </w:rPr>
        <w:t>could prove to be more challenging for Biden to win again amid criticism of the administration’s handling of the Israel-Hamas war in places like Dearborn</w:t>
      </w:r>
      <w:r w:rsidRPr="00676AD2">
        <w:rPr>
          <w:sz w:val="16"/>
        </w:rPr>
        <w:t xml:space="preserve"> – a Detroit suburb with one of the nation’s highest concentrations of Arab Americans – and among younger voters. Biden won the Michigan Democratic primary in February but saw 13% of voters go with an “uncommitted” option. On May 19, the president traveled to Detroit to speak at an NAACP gala amid signs of shrinking Black voter support.</w:t>
      </w:r>
    </w:p>
    <w:p w14:paraId="4D147501" w14:textId="77777777" w:rsidR="005E4F81" w:rsidRDefault="005E4F81" w:rsidP="005E4F81">
      <w:pPr>
        <w:rPr>
          <w:sz w:val="16"/>
        </w:rPr>
      </w:pPr>
      <w:r w:rsidRPr="00676AD2">
        <w:rPr>
          <w:sz w:val="16"/>
        </w:rPr>
        <w:t>While Trump has had to focus on his various legal battles recently, he also has traveled to Michigan multiple times in recent months, including a September stop where he criticized Biden’s push for electric cars during remarks to auto workers near Detroit. And after his April 2 trip to Grand Rapids, Trump returned to Michigan with a visit to Freeland on May 1, where he derided the judge overseeing his hush money trial in New York as “crooked.”</w:t>
      </w:r>
    </w:p>
    <w:p w14:paraId="56FD30D3" w14:textId="77777777" w:rsidR="000C178E" w:rsidRDefault="000C178E" w:rsidP="005E4F81">
      <w:pPr>
        <w:rPr>
          <w:sz w:val="16"/>
        </w:rPr>
      </w:pPr>
    </w:p>
    <w:p w14:paraId="63F89AEE" w14:textId="7A6F9E6A" w:rsidR="000C178E" w:rsidRDefault="000C178E" w:rsidP="000C178E">
      <w:pPr>
        <w:pStyle w:val="Heading4"/>
      </w:pPr>
      <w:r>
        <w:t>IP is used to crackdown on Unions, that’s the Jahner Evidence.</w:t>
      </w:r>
    </w:p>
    <w:p w14:paraId="28954A36" w14:textId="77777777" w:rsidR="000C178E" w:rsidRPr="000C178E" w:rsidRDefault="000C178E" w:rsidP="000C178E"/>
    <w:p w14:paraId="1FBDE5BD" w14:textId="77777777" w:rsidR="000C178E" w:rsidRDefault="000C178E" w:rsidP="000C178E">
      <w:pPr>
        <w:pStyle w:val="Heading4"/>
      </w:pPr>
      <w:r>
        <w:t>Unions flipped midterms in Michigan, they could help again.</w:t>
      </w:r>
    </w:p>
    <w:p w14:paraId="532347B2" w14:textId="77777777" w:rsidR="000C178E" w:rsidRDefault="000C178E" w:rsidP="000C178E">
      <w:r>
        <w:t xml:space="preserve">Liz </w:t>
      </w:r>
      <w:r w:rsidRPr="001B74BD">
        <w:rPr>
          <w:rStyle w:val="Style13ptBold"/>
        </w:rPr>
        <w:t>Crampton and</w:t>
      </w:r>
      <w:r>
        <w:t xml:space="preserve"> Eleaner </w:t>
      </w:r>
      <w:r w:rsidRPr="001B74BD">
        <w:rPr>
          <w:rStyle w:val="Style13ptBold"/>
        </w:rPr>
        <w:t>Mueller</w:t>
      </w:r>
      <w:r>
        <w:t xml:space="preserve"> 11-30-20</w:t>
      </w:r>
      <w:r w:rsidRPr="001B74BD">
        <w:rPr>
          <w:rStyle w:val="Style13ptBold"/>
        </w:rPr>
        <w:t>22</w:t>
      </w:r>
      <w:r>
        <w:t xml:space="preserve"> Liz Crampton is a state policy reporter at POLITICO. She covers state legislatures and tracks policy trends. Previously, she wrote about food and agriculture for POLITICO. She also previously worked for Bloomberg BNA. She’s a North Carolina native and graduate of the University of North Carolina at Chapel Hill. Eleanor Mueller is a reporter covering Congress for POLITICO's economic policy teams. A graduate of the University of Maryland's Philip Merrill School of Journalism and Department of Government &amp; Politics, Eleanor first joined POLITICO as a digital producer and copy editor. Before that, she reported out of newsrooms across Washington, including those of WJLA, CNN, McClatchy and USA TODAY. “‘A huge opportunity for the labor movement’: Unions jump on newly won Democratic trifectas” [Politico] </w:t>
      </w:r>
      <w:hyperlink r:id="rId27" w:history="1">
        <w:r w:rsidRPr="00EC761F">
          <w:rPr>
            <w:rStyle w:val="Hyperlink"/>
          </w:rPr>
          <w:t>https://www.politico.com/news/2022/11/30/labor-forces-democratic-controlled-michigan-00071256</w:t>
        </w:r>
      </w:hyperlink>
      <w:r>
        <w:t xml:space="preserve"> /MDC</w:t>
      </w:r>
    </w:p>
    <w:p w14:paraId="0B824ECF" w14:textId="77777777" w:rsidR="000C178E" w:rsidRPr="00E72325" w:rsidRDefault="000C178E" w:rsidP="000C178E">
      <w:pPr>
        <w:rPr>
          <w:sz w:val="16"/>
        </w:rPr>
      </w:pPr>
      <w:r w:rsidRPr="007C1D71">
        <w:rPr>
          <w:rStyle w:val="StyleUnderline"/>
        </w:rPr>
        <w:t>Labor groups helped Democrats retake the Michigan Legislature earlier this month</w:t>
      </w:r>
      <w:r w:rsidRPr="00E72325">
        <w:rPr>
          <w:sz w:val="16"/>
        </w:rPr>
        <w:t xml:space="preserve"> — and now they want the party to pay its dues.</w:t>
      </w:r>
    </w:p>
    <w:p w14:paraId="21161831" w14:textId="77777777" w:rsidR="000C178E" w:rsidRPr="00E72325" w:rsidRDefault="000C178E" w:rsidP="000C178E">
      <w:pPr>
        <w:rPr>
          <w:sz w:val="16"/>
        </w:rPr>
      </w:pPr>
      <w:r w:rsidRPr="00E72325">
        <w:rPr>
          <w:sz w:val="16"/>
        </w:rPr>
        <w:t>After languishing in the statehouse minority for decades, Democrats are moving to recapture the state’s reputation as a union stronghold after flipping both chambers this fall, holding onto the governorship and winning every statewide office. It’ll mark the first time the party has held a trifecta in Lansing in nearly 40 years and comes after unions ran large-scale organizing drives to get their members to the polls.</w:t>
      </w:r>
    </w:p>
    <w:p w14:paraId="67AAE418" w14:textId="77777777" w:rsidR="000C178E" w:rsidRPr="00E72325" w:rsidRDefault="000C178E" w:rsidP="000C178E">
      <w:pPr>
        <w:rPr>
          <w:sz w:val="16"/>
        </w:rPr>
      </w:pPr>
      <w:r w:rsidRPr="00E72325">
        <w:rPr>
          <w:sz w:val="16"/>
        </w:rPr>
        <w:t>And if Democrats succeed in repealing certain laws in Michigan — and in pushing through other union-backed measures — union officials and campaign operatives hope to rekindle the labor movement’s influence in other states. Democrats are putting their energy toward raising the minimum wage, banning so-called captive audience meetings where employers can warn against unionization, and more.</w:t>
      </w:r>
    </w:p>
    <w:p w14:paraId="21FD53D2" w14:textId="77777777" w:rsidR="000C178E" w:rsidRPr="00E72325" w:rsidRDefault="000C178E" w:rsidP="000C178E">
      <w:pPr>
        <w:rPr>
          <w:sz w:val="16"/>
        </w:rPr>
      </w:pPr>
      <w:r w:rsidRPr="00E72325">
        <w:rPr>
          <w:sz w:val="16"/>
        </w:rPr>
        <w:t>“We’re busy preparing our legislative agenda, because we put everything we had into the ground game for this election,” AFL-CIO President Liz Shuler said in an interview. “How can we go on offense to pass legislation to protect people’s voice and ability to exercise their rights?”</w:t>
      </w:r>
    </w:p>
    <w:p w14:paraId="0E8576BC" w14:textId="77777777" w:rsidR="000C178E" w:rsidRPr="00E72325" w:rsidRDefault="000C178E" w:rsidP="000C178E">
      <w:pPr>
        <w:rPr>
          <w:sz w:val="16"/>
        </w:rPr>
      </w:pPr>
      <w:r w:rsidRPr="00E72325">
        <w:rPr>
          <w:sz w:val="16"/>
        </w:rPr>
        <w:t>Detroit, birthplace of the United Auto Workers in the 1930s, used to be the heart of the labor movement in the industrial Midwest. But union power faded over time, and Michigan labor activists were dealt a punishing blow in 2012 when the Republican-controlled Legislature passed laws that allowed workers to opt-out of paying union fees, undercutting the financial strength of organizers.</w:t>
      </w:r>
    </w:p>
    <w:p w14:paraId="3128BCCD" w14:textId="77777777" w:rsidR="000C178E" w:rsidRPr="00E72325" w:rsidRDefault="000C178E" w:rsidP="000C178E">
      <w:pPr>
        <w:rPr>
          <w:sz w:val="16"/>
        </w:rPr>
      </w:pPr>
      <w:r w:rsidRPr="00E72325">
        <w:rPr>
          <w:sz w:val="16"/>
        </w:rPr>
        <w:t>[image omitted]</w:t>
      </w:r>
    </w:p>
    <w:p w14:paraId="02DFC849" w14:textId="77777777" w:rsidR="000C178E" w:rsidRPr="00E72325" w:rsidRDefault="000C178E" w:rsidP="000C178E">
      <w:pPr>
        <w:rPr>
          <w:sz w:val="16"/>
        </w:rPr>
      </w:pPr>
      <w:r w:rsidRPr="00E72325">
        <w:rPr>
          <w:sz w:val="16"/>
        </w:rPr>
        <w:t xml:space="preserve">Now — </w:t>
      </w:r>
      <w:r w:rsidRPr="007C1D71">
        <w:rPr>
          <w:rStyle w:val="StyleUnderline"/>
        </w:rPr>
        <w:t>if moderate and progressive wings of the party can align — there’s a short window to reverse a decade of conservative lawmaking</w:t>
      </w:r>
      <w:r w:rsidRPr="00E72325">
        <w:rPr>
          <w:sz w:val="16"/>
        </w:rPr>
        <w:t>.</w:t>
      </w:r>
    </w:p>
    <w:p w14:paraId="5E135AC1" w14:textId="77777777" w:rsidR="000C178E" w:rsidRPr="00E72325" w:rsidRDefault="000C178E" w:rsidP="000C178E">
      <w:pPr>
        <w:rPr>
          <w:sz w:val="16"/>
        </w:rPr>
      </w:pPr>
      <w:r w:rsidRPr="00E72325">
        <w:rPr>
          <w:sz w:val="16"/>
        </w:rPr>
        <w:t>“We are incredibly serious about repealing right-to-work,” Democratic state Rep. Darrin Camilleri, who won a seat in the state Senate, said in an interview. “It was something that was jammed through this legislature 10 years ago by Republicans who did not care about unions or working people.”</w:t>
      </w:r>
    </w:p>
    <w:p w14:paraId="278D8DD6" w14:textId="77777777" w:rsidR="000C178E" w:rsidRPr="00E72325" w:rsidRDefault="000C178E" w:rsidP="000C178E">
      <w:pPr>
        <w:rPr>
          <w:sz w:val="16"/>
        </w:rPr>
      </w:pPr>
      <w:r w:rsidRPr="00E72325">
        <w:rPr>
          <w:sz w:val="16"/>
        </w:rPr>
        <w:t>Abortion rights on the ballot is what drove many Michiganders to vote, yet organizing efforts to get workers to the polls with the promise of passing a pro-labor legislative agenda also boosted Democrats.</w:t>
      </w:r>
    </w:p>
    <w:p w14:paraId="7C870E8D" w14:textId="77777777" w:rsidR="000C178E" w:rsidRPr="00E72325" w:rsidRDefault="000C178E" w:rsidP="000C178E">
      <w:pPr>
        <w:rPr>
          <w:sz w:val="16"/>
        </w:rPr>
      </w:pPr>
      <w:r w:rsidRPr="00E72325">
        <w:rPr>
          <w:sz w:val="16"/>
        </w:rPr>
        <w:t>“For us to be the home of labor in the country means we have to protect working people, and this would be the first step,” Camilleri said.</w:t>
      </w:r>
    </w:p>
    <w:p w14:paraId="64461FD2" w14:textId="77777777" w:rsidR="000C178E" w:rsidRPr="00E72325" w:rsidRDefault="000C178E" w:rsidP="000C178E">
      <w:pPr>
        <w:rPr>
          <w:sz w:val="16"/>
        </w:rPr>
      </w:pPr>
      <w:r w:rsidRPr="00E72325">
        <w:rPr>
          <w:sz w:val="16"/>
        </w:rPr>
        <w:t>AFL-CIO, SEIU and their allies spent considerable time, money and manpower to elect union-friendly candidates, including knocking on thousands of doors and recruiting union members to run for office.</w:t>
      </w:r>
    </w:p>
    <w:p w14:paraId="713FAB01" w14:textId="77777777" w:rsidR="000C178E" w:rsidRPr="00E72325" w:rsidRDefault="000C178E" w:rsidP="000C178E">
      <w:pPr>
        <w:rPr>
          <w:sz w:val="16"/>
        </w:rPr>
      </w:pPr>
      <w:r w:rsidRPr="00E72325">
        <w:rPr>
          <w:sz w:val="16"/>
        </w:rPr>
        <w:t>“We made the most unprecedented investment to engage working people and infrequent voters of color that our union has ever made,” SEIU President Mary Kay Henry said in an interview. Now, “we can raise wages and create good jobs on a scale we haven’t been able to do in over a decade.”</w:t>
      </w:r>
    </w:p>
    <w:p w14:paraId="32903EE6" w14:textId="77777777" w:rsidR="000C178E" w:rsidRPr="00E72325" w:rsidRDefault="000C178E" w:rsidP="000C178E">
      <w:pPr>
        <w:rPr>
          <w:sz w:val="16"/>
        </w:rPr>
      </w:pPr>
      <w:r w:rsidRPr="00E72325">
        <w:rPr>
          <w:sz w:val="16"/>
        </w:rPr>
        <w:t>[image omitted]</w:t>
      </w:r>
    </w:p>
    <w:p w14:paraId="62C9C8DB" w14:textId="77777777" w:rsidR="000C178E" w:rsidRPr="00E72325" w:rsidRDefault="000C178E" w:rsidP="000C178E">
      <w:pPr>
        <w:rPr>
          <w:sz w:val="16"/>
        </w:rPr>
      </w:pPr>
      <w:r w:rsidRPr="00E72325">
        <w:rPr>
          <w:sz w:val="16"/>
        </w:rPr>
        <w:t>Yet the plan already faces headwinds well before the new majorities get sworn in in January.</w:t>
      </w:r>
    </w:p>
    <w:p w14:paraId="722B6873" w14:textId="77777777" w:rsidR="000C178E" w:rsidRPr="00E72325" w:rsidRDefault="000C178E" w:rsidP="000C178E">
      <w:pPr>
        <w:rPr>
          <w:sz w:val="16"/>
        </w:rPr>
      </w:pPr>
      <w:r w:rsidRPr="00E72325">
        <w:rPr>
          <w:sz w:val="16"/>
        </w:rPr>
        <w:t>Not only are conservatives already pushing back hard against labor’s priorities, but there’s also an undercurrent of concern among labor advocates that Democrats themselves could be paralyzed by party infighting over their newfound power.</w:t>
      </w:r>
    </w:p>
    <w:p w14:paraId="0652FD64" w14:textId="77777777" w:rsidR="000C178E" w:rsidRPr="00E72325" w:rsidRDefault="000C178E" w:rsidP="000C178E">
      <w:pPr>
        <w:rPr>
          <w:sz w:val="16"/>
        </w:rPr>
      </w:pPr>
      <w:r w:rsidRPr="00E72325">
        <w:rPr>
          <w:sz w:val="16"/>
        </w:rPr>
        <w:t>Groups that advocate against unionization say repealing Michigan’s right-to-work law would tread on workers’ rights, such as taking away their ability to opt-out of paying dues to unions like UAW that have recently faced corruption charges.</w:t>
      </w:r>
    </w:p>
    <w:p w14:paraId="38CF9150" w14:textId="77777777" w:rsidR="000C178E" w:rsidRPr="00E72325" w:rsidRDefault="000C178E" w:rsidP="000C178E">
      <w:pPr>
        <w:rPr>
          <w:sz w:val="16"/>
        </w:rPr>
      </w:pPr>
      <w:r w:rsidRPr="00E72325">
        <w:rPr>
          <w:sz w:val="16"/>
        </w:rPr>
        <w:t>“Repealing Michigan’s right-to-work law would give union bosses the power to force Michigan’s private sector workers to pay money to a union or else be fired,” National Right to Work Committee President Mark Mix said. “That would mean, for example, auto workers could be fired solely for choosing not to fund the UAW union that has been engulfed in a massive corruption scandal that has sent numerous top union officials to jail for misusing workers money.”</w:t>
      </w:r>
    </w:p>
    <w:p w14:paraId="0E067572" w14:textId="77777777" w:rsidR="000C178E" w:rsidRPr="00E72325" w:rsidRDefault="000C178E" w:rsidP="000C178E">
      <w:pPr>
        <w:rPr>
          <w:sz w:val="16"/>
        </w:rPr>
      </w:pPr>
      <w:r w:rsidRPr="00E72325">
        <w:rPr>
          <w:sz w:val="16"/>
        </w:rPr>
        <w:t>And conservative economists warn that repealing right-to-work could hamstring the state’s economy, including by encouraging manufacturers to move their operations to the dozens of other states with right-to-work laws.</w:t>
      </w:r>
    </w:p>
    <w:p w14:paraId="28D43F8D" w14:textId="77777777" w:rsidR="000C178E" w:rsidRPr="00E72325" w:rsidRDefault="000C178E" w:rsidP="000C178E">
      <w:pPr>
        <w:rPr>
          <w:sz w:val="16"/>
        </w:rPr>
      </w:pPr>
      <w:r w:rsidRPr="00E72325">
        <w:rPr>
          <w:sz w:val="16"/>
        </w:rPr>
        <w:t>“If you want to attract employers who want to be able to run their own businesses and to have good relationships with their employees … then you don’t want to have forced unionism laws,” said Rachel Greszler, an economist at The Heritage Foundation.</w:t>
      </w:r>
    </w:p>
    <w:p w14:paraId="7196D358" w14:textId="77777777" w:rsidR="000C178E" w:rsidRPr="00E72325" w:rsidRDefault="000C178E" w:rsidP="000C178E">
      <w:pPr>
        <w:rPr>
          <w:sz w:val="16"/>
        </w:rPr>
      </w:pPr>
      <w:r w:rsidRPr="00E72325">
        <w:rPr>
          <w:sz w:val="16"/>
        </w:rPr>
        <w:t>“When [Michigan] enacted its right-to-work law, that kind of transformed the state’s economic climate,” she said. “It went from having a decline in manufacturing, to an expansion to manufacturing — even a double-digit one — whereas the non-right-to-work states around it had a decline in manufacturing employment.”</w:t>
      </w:r>
    </w:p>
    <w:p w14:paraId="4236CFFA" w14:textId="77777777" w:rsidR="000C178E" w:rsidRPr="00E72325" w:rsidRDefault="000C178E" w:rsidP="000C178E">
      <w:pPr>
        <w:rPr>
          <w:sz w:val="16"/>
        </w:rPr>
      </w:pPr>
      <w:r w:rsidRPr="00E72325">
        <w:rPr>
          <w:sz w:val="16"/>
        </w:rPr>
        <w:t>A looming recession may also rattle Democrats in a state with persistently high unemployment.</w:t>
      </w:r>
    </w:p>
    <w:p w14:paraId="4BD59125" w14:textId="77777777" w:rsidR="000C178E" w:rsidRPr="00E72325" w:rsidRDefault="000C178E" w:rsidP="000C178E">
      <w:pPr>
        <w:rPr>
          <w:sz w:val="16"/>
        </w:rPr>
      </w:pPr>
      <w:r w:rsidRPr="00E72325">
        <w:rPr>
          <w:sz w:val="16"/>
        </w:rPr>
        <w:t>Still, the AFL-CIO, the U.S.’ largest federation of unions, is driven to release “best practices” when it comes to shaping pro-union legislation over the next few months, Shuler said. She wants measures that protect Social Security and also cited a recently enacted Oregon law that banned so-called captive audience meetings — situations where employers gather workers to advise them against unionization — as potential examples.</w:t>
      </w:r>
    </w:p>
    <w:p w14:paraId="5B2E24C9" w14:textId="77777777" w:rsidR="000C178E" w:rsidRPr="00E72325" w:rsidRDefault="000C178E" w:rsidP="000C178E">
      <w:pPr>
        <w:rPr>
          <w:sz w:val="16"/>
        </w:rPr>
      </w:pPr>
      <w:r w:rsidRPr="00E72325">
        <w:rPr>
          <w:sz w:val="16"/>
        </w:rPr>
        <w:t>Unions will be “looking creatively at what we can do with these legislative majorities to really continue to push our workers’ agenda forward,” Shuler said. “It will be a huge opportunity for the labor movement.”</w:t>
      </w:r>
    </w:p>
    <w:p w14:paraId="144625E3" w14:textId="77777777" w:rsidR="000C178E" w:rsidRPr="00E72325" w:rsidRDefault="000C178E" w:rsidP="000C178E">
      <w:pPr>
        <w:rPr>
          <w:sz w:val="16"/>
        </w:rPr>
      </w:pPr>
      <w:r w:rsidRPr="00E72325">
        <w:rPr>
          <w:sz w:val="16"/>
        </w:rPr>
        <w:t>While she argued right-to-work had taken hold in states with “low union density,” Shuler said its passage in “Michigan obviously was kind of a shock to our system.”</w:t>
      </w:r>
    </w:p>
    <w:p w14:paraId="62283A66" w14:textId="77777777" w:rsidR="000C178E" w:rsidRPr="00E72325" w:rsidRDefault="000C178E" w:rsidP="000C178E">
      <w:pPr>
        <w:rPr>
          <w:sz w:val="16"/>
        </w:rPr>
      </w:pPr>
      <w:r w:rsidRPr="00E72325">
        <w:rPr>
          <w:sz w:val="16"/>
        </w:rPr>
        <w:t xml:space="preserve">In addition to repealing the policy, </w:t>
      </w:r>
      <w:r w:rsidRPr="007C1D71">
        <w:rPr>
          <w:rStyle w:val="StyleUnderline"/>
        </w:rPr>
        <w:t>unions are also eyeing “proactive strategies” like Illinois’ ballot measure this fall that enshrined a right-to-work prohibition</w:t>
      </w:r>
      <w:r w:rsidRPr="00E72325">
        <w:rPr>
          <w:sz w:val="16"/>
        </w:rPr>
        <w:t xml:space="preserve"> in its state constitution.</w:t>
      </w:r>
    </w:p>
    <w:p w14:paraId="3C553917" w14:textId="77777777" w:rsidR="000C178E" w:rsidRPr="00E72325" w:rsidRDefault="000C178E" w:rsidP="000C178E">
      <w:pPr>
        <w:rPr>
          <w:sz w:val="16"/>
        </w:rPr>
      </w:pPr>
      <w:r w:rsidRPr="00E72325">
        <w:rPr>
          <w:sz w:val="16"/>
        </w:rPr>
        <w:t>“Illinois could be a roadmap for other states,” Shuler said, including “how that campaign was waged and the narrative and the secret sauce that we can spread around to other states.”</w:t>
      </w:r>
    </w:p>
    <w:p w14:paraId="2C7BFF9F" w14:textId="77777777" w:rsidR="000C178E" w:rsidRPr="00E72325" w:rsidRDefault="000C178E" w:rsidP="000C178E">
      <w:pPr>
        <w:rPr>
          <w:sz w:val="16"/>
        </w:rPr>
      </w:pPr>
      <w:r w:rsidRPr="00E72325">
        <w:rPr>
          <w:sz w:val="16"/>
        </w:rPr>
        <w:t>Organizers are also eyeing Minnesota, where Democrats flipped the state Senate this month to secure a governing trifecta, as a state to roll out a similar pro-labor agenda.</w:t>
      </w:r>
    </w:p>
    <w:p w14:paraId="2C0A4F8E" w14:textId="77777777" w:rsidR="000C178E" w:rsidRPr="00E72325" w:rsidRDefault="000C178E" w:rsidP="000C178E">
      <w:pPr>
        <w:rPr>
          <w:sz w:val="16"/>
        </w:rPr>
      </w:pPr>
      <w:r w:rsidRPr="00E72325">
        <w:rPr>
          <w:sz w:val="16"/>
        </w:rPr>
        <w:t>SEIU and AFL-CIO were on the ground in both states.</w:t>
      </w:r>
    </w:p>
    <w:p w14:paraId="229AB76E" w14:textId="77777777" w:rsidR="000C178E" w:rsidRPr="00E72325" w:rsidRDefault="000C178E" w:rsidP="000C178E">
      <w:pPr>
        <w:rPr>
          <w:sz w:val="16"/>
        </w:rPr>
      </w:pPr>
      <w:r w:rsidRPr="007C1D71">
        <w:rPr>
          <w:rStyle w:val="StyleUnderline"/>
        </w:rPr>
        <w:t>The union’s rank-and-file knocked on hundreds of thousands of doors,</w:t>
      </w:r>
      <w:r w:rsidRPr="00E72325">
        <w:rPr>
          <w:sz w:val="16"/>
        </w:rPr>
        <w:t xml:space="preserve"> Henry, the SEIU president, said, and leaned on a program for former union members to reach voters.</w:t>
      </w:r>
    </w:p>
    <w:p w14:paraId="247BBD52" w14:textId="77777777" w:rsidR="000C178E" w:rsidRPr="00E72325" w:rsidRDefault="000C178E" w:rsidP="000C178E">
      <w:pPr>
        <w:rPr>
          <w:sz w:val="16"/>
        </w:rPr>
      </w:pPr>
      <w:r w:rsidRPr="00E72325">
        <w:rPr>
          <w:sz w:val="16"/>
        </w:rPr>
        <w:t>[image omitted]</w:t>
      </w:r>
    </w:p>
    <w:p w14:paraId="3A1ABBC5" w14:textId="77777777" w:rsidR="000C178E" w:rsidRPr="00E72325" w:rsidRDefault="000C178E" w:rsidP="000C178E">
      <w:pPr>
        <w:rPr>
          <w:sz w:val="16"/>
        </w:rPr>
      </w:pPr>
      <w:r w:rsidRPr="00E72325">
        <w:rPr>
          <w:sz w:val="16"/>
        </w:rPr>
        <w:t>Nursing home employees in particular could stand to benefit from a right-to-work repeal, she said. “Their path to being able to create a powerful union … is going to be made easier.”</w:t>
      </w:r>
    </w:p>
    <w:p w14:paraId="2EA24B43" w14:textId="77777777" w:rsidR="000C178E" w:rsidRPr="00E72325" w:rsidRDefault="000C178E" w:rsidP="000C178E">
      <w:pPr>
        <w:rPr>
          <w:sz w:val="16"/>
        </w:rPr>
      </w:pPr>
      <w:r w:rsidRPr="00E72325">
        <w:rPr>
          <w:sz w:val="16"/>
        </w:rPr>
        <w:t xml:space="preserve">The </w:t>
      </w:r>
      <w:r w:rsidRPr="007C1D71">
        <w:rPr>
          <w:rStyle w:val="StyleUnderline"/>
        </w:rPr>
        <w:t>story of the Michigan midterms also provides a new grassroots strategy for Democrats</w:t>
      </w:r>
      <w:r w:rsidRPr="00E72325">
        <w:rPr>
          <w:sz w:val="16"/>
        </w:rPr>
        <w:t xml:space="preserve"> looking to win back power at the state level elsewhere.</w:t>
      </w:r>
    </w:p>
    <w:p w14:paraId="232E02E3" w14:textId="77777777" w:rsidR="000C178E" w:rsidRPr="00E72325" w:rsidRDefault="000C178E" w:rsidP="000C178E">
      <w:pPr>
        <w:rPr>
          <w:sz w:val="16"/>
        </w:rPr>
      </w:pPr>
      <w:r w:rsidRPr="00E72325">
        <w:rPr>
          <w:sz w:val="16"/>
        </w:rPr>
        <w:t>Michigan Democrats benefitted from a new legislative map drawn by an independent commission rather than a partisan process controlled by the Legislature. And organizers working on behalf of candidates focused on getting working-class voters in urban and rural areas to the polls by talking about issues like wages, health care and jobs.</w:t>
      </w:r>
    </w:p>
    <w:p w14:paraId="37318520" w14:textId="77777777" w:rsidR="000C178E" w:rsidRPr="00E72325" w:rsidRDefault="000C178E" w:rsidP="000C178E">
      <w:pPr>
        <w:rPr>
          <w:sz w:val="16"/>
        </w:rPr>
      </w:pPr>
      <w:r w:rsidRPr="00E72325">
        <w:rPr>
          <w:sz w:val="16"/>
        </w:rPr>
        <w:t>Those organizers — who are quick to point out how unions turned out in force in the midterms — are putting pressure on Democrats to introduce a repeal of the right-to-work law within the first few days of the upcoming legislative session. And they’re also leaning on Gov. Gretchen Whitmer, who was the state Senate’s Democratic leader when she led chants on the floor against Republicans who pushed through right-to-work during a lame-duck session.</w:t>
      </w:r>
    </w:p>
    <w:p w14:paraId="01CCDB1F" w14:textId="77777777" w:rsidR="000C178E" w:rsidRPr="00E72325" w:rsidRDefault="000C178E" w:rsidP="000C178E">
      <w:pPr>
        <w:rPr>
          <w:sz w:val="16"/>
        </w:rPr>
      </w:pPr>
      <w:r w:rsidRPr="00E72325">
        <w:rPr>
          <w:sz w:val="16"/>
        </w:rPr>
        <w:t>Labor organizers are certain to face a well-funded corporate lobby that would fight such a fundamental transformation to the labor landscape. But some labor organizers in Michigan are also concerned that Democrats may blow their opportunity to make sweeping changes, swayed by party moderates to move cautiously with their latest power.</w:t>
      </w:r>
    </w:p>
    <w:p w14:paraId="2AFED41C" w14:textId="77777777" w:rsidR="000C178E" w:rsidRPr="00E72325" w:rsidRDefault="000C178E" w:rsidP="000C178E">
      <w:pPr>
        <w:rPr>
          <w:sz w:val="16"/>
        </w:rPr>
      </w:pPr>
      <w:r w:rsidRPr="00E72325">
        <w:rPr>
          <w:sz w:val="16"/>
        </w:rPr>
        <w:t>“To slow-play that or not do it at all gives the clear signal to people who voted for this monumental flip that our legislators aren’t taking them seriously,” said Branden Snyder, executive director of grassroots Detroit Action.</w:t>
      </w:r>
    </w:p>
    <w:p w14:paraId="0D1BF139" w14:textId="77777777" w:rsidR="000C178E" w:rsidRPr="00E72325" w:rsidRDefault="000C178E" w:rsidP="000C178E">
      <w:pPr>
        <w:rPr>
          <w:sz w:val="16"/>
        </w:rPr>
      </w:pPr>
      <w:r w:rsidRPr="00E72325">
        <w:rPr>
          <w:sz w:val="16"/>
        </w:rPr>
        <w:t>If the labor movement succeeds, Michigan would become the first state in the country to repeal a right-to-work law. It was a top Republican priority when they swept state legislative races in 2010 and an important strike for conservative groups like ALEC, which provided model legislation for state lawmakers.</w:t>
      </w:r>
    </w:p>
    <w:p w14:paraId="0401C0EC" w14:textId="77777777" w:rsidR="000C178E" w:rsidRPr="00E72325" w:rsidRDefault="000C178E" w:rsidP="000C178E">
      <w:pPr>
        <w:rPr>
          <w:sz w:val="16"/>
        </w:rPr>
      </w:pPr>
      <w:r w:rsidRPr="00E72325">
        <w:rPr>
          <w:sz w:val="16"/>
        </w:rPr>
        <w:t>“</w:t>
      </w:r>
      <w:r w:rsidRPr="00E72325">
        <w:rPr>
          <w:rStyle w:val="StyleUnderline"/>
        </w:rPr>
        <w:t>We’re on offense now,”</w:t>
      </w:r>
      <w:r w:rsidRPr="00E72325">
        <w:rPr>
          <w:sz w:val="16"/>
        </w:rPr>
        <w:t xml:space="preserve"> said Ken Whittaker, executive director of Michigan United, a coalition of community, labor and civil rights groups. “The people are on offense.”</w:t>
      </w:r>
    </w:p>
    <w:p w14:paraId="57173FC3" w14:textId="44A22A04" w:rsidR="005E4F81" w:rsidRDefault="000C178E" w:rsidP="000C178E">
      <w:pPr>
        <w:pStyle w:val="Heading3"/>
      </w:pPr>
      <w:r>
        <w:t>Link---AT: Michigan Voter Don’t Care</w:t>
      </w:r>
    </w:p>
    <w:p w14:paraId="618702BA" w14:textId="75892D5F" w:rsidR="000C178E" w:rsidRDefault="000C178E" w:rsidP="000C178E">
      <w:pPr>
        <w:pStyle w:val="Heading4"/>
      </w:pPr>
      <w:r>
        <w:t>[Need Mathew to Lock in Here]</w:t>
      </w:r>
    </w:p>
    <w:p w14:paraId="29836B46" w14:textId="66154897" w:rsidR="000C178E" w:rsidRDefault="00BA1423" w:rsidP="00BA1423">
      <w:pPr>
        <w:pStyle w:val="Heading3"/>
      </w:pPr>
      <w:r>
        <w:t>Link---</w:t>
      </w:r>
      <w:r w:rsidR="00AF2B76">
        <w:t>AT: Michigan Voters Don’t Change Their Mind</w:t>
      </w:r>
    </w:p>
    <w:p w14:paraId="09E39D56" w14:textId="77777777" w:rsidR="00AF2B76" w:rsidRDefault="00AF2B76" w:rsidP="00AF2B76">
      <w:pPr>
        <w:pStyle w:val="Heading4"/>
      </w:pPr>
      <w:r>
        <w:t>Michigan voters aren’t locked in for either candidate.</w:t>
      </w:r>
    </w:p>
    <w:p w14:paraId="7C1799B8" w14:textId="77777777" w:rsidR="00AF2B76" w:rsidRDefault="00AF2B76" w:rsidP="00AF2B76">
      <w:r>
        <w:t xml:space="preserve">Rachel </w:t>
      </w:r>
      <w:r w:rsidRPr="001C23CA">
        <w:rPr>
          <w:rStyle w:val="Style13ptBold"/>
        </w:rPr>
        <w:t>Treisman 2-28</w:t>
      </w:r>
      <w:r>
        <w:t xml:space="preserve">-2024, Rachel Treisman (she/her) is an editor on NPR's digital news desk, where she reports news of the day and leads the network's live blogs, helping shape digital coverage of breaking stories and political events. She joins the Newshub from Morning Edition, where she reported news and feature stories for both digital and radio platforms, traveling to London for Queen Elizabeth's funeral and Michigan for its 2024 primary. She is a graduate of Yale University, where she studied American history and served as editor in chief of the Yale Daily News. “Many in Michigan don't know how — or whether — they'll vote in the general election” [NPR] </w:t>
      </w:r>
      <w:hyperlink r:id="rId28" w:history="1">
        <w:r w:rsidRPr="00EC761F">
          <w:rPr>
            <w:rStyle w:val="Hyperlink"/>
          </w:rPr>
          <w:t>https://www.npr.org/2024/02/28/1234145544/2024-election-michigan-voters-disillusioned-biden-trump</w:t>
        </w:r>
      </w:hyperlink>
      <w:r>
        <w:t xml:space="preserve"> /MDC</w:t>
      </w:r>
    </w:p>
    <w:p w14:paraId="307131DD" w14:textId="77777777" w:rsidR="00AF2B76" w:rsidRPr="002378A0" w:rsidRDefault="00AF2B76" w:rsidP="00AF2B76">
      <w:pPr>
        <w:rPr>
          <w:rStyle w:val="StyleUnderline"/>
        </w:rPr>
      </w:pPr>
      <w:r w:rsidRPr="00A5300E">
        <w:rPr>
          <w:sz w:val="16"/>
        </w:rPr>
        <w:t xml:space="preserve">Kaja Braziel has </w:t>
      </w:r>
      <w:r w:rsidRPr="002378A0">
        <w:rPr>
          <w:rStyle w:val="StyleUnderline"/>
        </w:rPr>
        <w:t>historically voted Democrat. The 30-year-old Detroit native remembers casting her first-ever vote for Barack Obama, which eventually factored into her support for President Joe Biden.</w:t>
      </w:r>
    </w:p>
    <w:p w14:paraId="0192B518" w14:textId="77777777" w:rsidR="00AF2B76" w:rsidRPr="00A5300E" w:rsidRDefault="00AF2B76" w:rsidP="00AF2B76">
      <w:pPr>
        <w:rPr>
          <w:sz w:val="16"/>
        </w:rPr>
      </w:pPr>
      <w:r w:rsidRPr="00A5300E">
        <w:rPr>
          <w:sz w:val="16"/>
        </w:rPr>
        <w:t xml:space="preserve">Four years later, Braziel says </w:t>
      </w:r>
      <w:r w:rsidRPr="002378A0">
        <w:rPr>
          <w:rStyle w:val="StyleUnderline"/>
        </w:rPr>
        <w:t>she's apprehensive about voting for Biden again</w:t>
      </w:r>
      <w:r w:rsidRPr="00A5300E">
        <w:rPr>
          <w:sz w:val="16"/>
        </w:rPr>
        <w:t>. The Wayne State University senior, who also works full time, is upset that Biden hasn't done more to address student loans. She acknowledges he's not solely responsible for falling short of his promises, but says it's an issue nonetheless.</w:t>
      </w:r>
    </w:p>
    <w:p w14:paraId="743A09F8" w14:textId="77777777" w:rsidR="00AF2B76" w:rsidRPr="00A5300E" w:rsidRDefault="00AF2B76" w:rsidP="00AF2B76">
      <w:pPr>
        <w:rPr>
          <w:sz w:val="16"/>
        </w:rPr>
      </w:pPr>
      <w:r w:rsidRPr="00A5300E">
        <w:rPr>
          <w:sz w:val="16"/>
        </w:rPr>
        <w:t>"It doesn't stop that from affecting my thought process of, when do I get to be a real adult?" said Braziel, who sacrificed an additional job in order to commit to her studies. "When do I get to buy a house? When do I get to feel stable enough to think about seriously having kids?"</w:t>
      </w:r>
    </w:p>
    <w:p w14:paraId="719D6E65" w14:textId="77777777" w:rsidR="00AF2B76" w:rsidRPr="00A5300E" w:rsidRDefault="00AF2B76" w:rsidP="00AF2B76">
      <w:pPr>
        <w:rPr>
          <w:sz w:val="16"/>
        </w:rPr>
      </w:pPr>
      <w:r w:rsidRPr="00A5300E">
        <w:rPr>
          <w:sz w:val="16"/>
        </w:rPr>
        <w:t xml:space="preserve">Braziel has her </w:t>
      </w:r>
      <w:r w:rsidRPr="00193A7D">
        <w:rPr>
          <w:rStyle w:val="StyleUnderline"/>
        </w:rPr>
        <w:t>doubts about continuing to support Biden, but says she doesn't feel drawn to Republican candidates either</w:t>
      </w:r>
      <w:r w:rsidRPr="00A5300E">
        <w:rPr>
          <w:sz w:val="16"/>
        </w:rPr>
        <w:t>. Eight months out from the general election, she told NPR's Morning Edition she doesn't know who to vote for, or whether she will even vote at all.</w:t>
      </w:r>
    </w:p>
    <w:p w14:paraId="3FA1154C" w14:textId="77777777" w:rsidR="00AF2B76" w:rsidRPr="00A5300E" w:rsidRDefault="00AF2B76" w:rsidP="00AF2B76">
      <w:pPr>
        <w:rPr>
          <w:sz w:val="16"/>
        </w:rPr>
      </w:pPr>
      <w:r w:rsidRPr="00A5300E">
        <w:rPr>
          <w:sz w:val="16"/>
        </w:rPr>
        <w:t>"It doesn't seem like any choice is really a good choice at all," said Braziel. "It feels more so like you're caught between the devil you know and the devil you don't. And at this point in time, it feels like both the devils that we know. And I'm not comfortable with either of them."</w:t>
      </w:r>
    </w:p>
    <w:p w14:paraId="21BAE126" w14:textId="77777777" w:rsidR="00AF2B76" w:rsidRPr="00A5300E" w:rsidRDefault="00AF2B76" w:rsidP="00AF2B76">
      <w:pPr>
        <w:rPr>
          <w:sz w:val="16"/>
        </w:rPr>
      </w:pPr>
      <w:r w:rsidRPr="00A5300E">
        <w:rPr>
          <w:sz w:val="16"/>
        </w:rPr>
        <w:t>Braziel is not alone.</w:t>
      </w:r>
    </w:p>
    <w:p w14:paraId="195C2ECC" w14:textId="77777777" w:rsidR="00AF2B76" w:rsidRPr="00A5300E" w:rsidRDefault="00AF2B76" w:rsidP="00AF2B76">
      <w:pPr>
        <w:rPr>
          <w:sz w:val="16"/>
        </w:rPr>
      </w:pPr>
      <w:r w:rsidRPr="00A5300E">
        <w:rPr>
          <w:sz w:val="16"/>
        </w:rPr>
        <w:t>[image omitted]</w:t>
      </w:r>
    </w:p>
    <w:p w14:paraId="007C003C" w14:textId="77777777" w:rsidR="00AF2B76" w:rsidRPr="00A5300E" w:rsidRDefault="00AF2B76" w:rsidP="00AF2B76">
      <w:pPr>
        <w:rPr>
          <w:sz w:val="16"/>
        </w:rPr>
      </w:pPr>
      <w:r w:rsidRPr="00A5300E">
        <w:rPr>
          <w:sz w:val="16"/>
        </w:rPr>
        <w:t>NPR's Morning Edition spoke with many metro Detroit residents ahead of Tuesday's primary who didn't plan to vote because they assumed Donald Trump and Biden's victories were a foregone conclusion — an assumption that proved correct within minutes of polls closing.</w:t>
      </w:r>
    </w:p>
    <w:p w14:paraId="3021B326" w14:textId="77777777" w:rsidR="00AF2B76" w:rsidRPr="00A5300E" w:rsidRDefault="00AF2B76" w:rsidP="00AF2B76">
      <w:pPr>
        <w:rPr>
          <w:sz w:val="16"/>
        </w:rPr>
      </w:pPr>
      <w:r w:rsidRPr="00193A7D">
        <w:rPr>
          <w:rStyle w:val="StyleUnderline"/>
        </w:rPr>
        <w:t xml:space="preserve">People of all ages and backgrounds — from college students to autoworkers — said </w:t>
      </w:r>
      <w:r w:rsidRPr="00193A7D">
        <w:rPr>
          <w:rStyle w:val="Emphasis"/>
        </w:rPr>
        <w:t>they weren't sure</w:t>
      </w:r>
      <w:r w:rsidRPr="00193A7D">
        <w:rPr>
          <w:rStyle w:val="StyleUnderline"/>
        </w:rPr>
        <w:t xml:space="preserve"> who, if anyone, to vote for</w:t>
      </w:r>
      <w:r w:rsidRPr="00A5300E">
        <w:rPr>
          <w:sz w:val="16"/>
        </w:rPr>
        <w:t xml:space="preserve"> in November either.</w:t>
      </w:r>
    </w:p>
    <w:p w14:paraId="17E278DF" w14:textId="77777777" w:rsidR="00AF2B76" w:rsidRPr="00193A7D" w:rsidRDefault="00AF2B76" w:rsidP="00AF2B76">
      <w:pPr>
        <w:rPr>
          <w:rStyle w:val="StyleUnderline"/>
        </w:rPr>
      </w:pPr>
      <w:r w:rsidRPr="00A5300E">
        <w:rPr>
          <w:sz w:val="16"/>
        </w:rPr>
        <w:t xml:space="preserve">While their preferred parties, voting histories and policy concerns varied, many cited the economy, immigration, foreign military aid and societal divisions as their top issues, and said </w:t>
      </w:r>
      <w:r w:rsidRPr="00193A7D">
        <w:rPr>
          <w:rStyle w:val="StyleUnderline"/>
        </w:rPr>
        <w:t>neither Trump nor Biden have done enough to solve them.</w:t>
      </w:r>
    </w:p>
    <w:p w14:paraId="6643CD9A" w14:textId="77777777" w:rsidR="00AF2B76" w:rsidRPr="00A5300E" w:rsidRDefault="00AF2B76" w:rsidP="00AF2B76">
      <w:pPr>
        <w:rPr>
          <w:sz w:val="16"/>
        </w:rPr>
      </w:pPr>
      <w:r w:rsidRPr="00A5300E">
        <w:rPr>
          <w:sz w:val="16"/>
        </w:rPr>
        <w:t>There was palpable disillusionment across the board, consistent with national polling that shows a majority of U.S. adults are pessimistic about the likely nominees and the state of politics in general.</w:t>
      </w:r>
    </w:p>
    <w:p w14:paraId="5233732F" w14:textId="77777777" w:rsidR="00AF2B76" w:rsidRPr="00A5300E" w:rsidRDefault="00AF2B76" w:rsidP="00AF2B76">
      <w:pPr>
        <w:rPr>
          <w:sz w:val="16"/>
        </w:rPr>
      </w:pPr>
      <w:r w:rsidRPr="00A5300E">
        <w:rPr>
          <w:sz w:val="16"/>
        </w:rPr>
        <w:t xml:space="preserve">That </w:t>
      </w:r>
      <w:r w:rsidRPr="00194EF7">
        <w:rPr>
          <w:rStyle w:val="StyleUnderline"/>
        </w:rPr>
        <w:t>could spell trouble for both parties, since Michigan is one of a handful of swing states expected to help decide the presidency</w:t>
      </w:r>
      <w:r w:rsidRPr="00A5300E">
        <w:rPr>
          <w:sz w:val="16"/>
        </w:rPr>
        <w:t>. Trump won it by just under 11,000 votes in 2016, while Biden won by over 154,000 votes in 2020, a year that saw record turnout of 5.5 million voters.</w:t>
      </w:r>
    </w:p>
    <w:p w14:paraId="1AD6B954" w14:textId="77777777" w:rsidR="00AF2B76" w:rsidRPr="00A5300E" w:rsidRDefault="00AF2B76" w:rsidP="00AF2B76">
      <w:pPr>
        <w:rPr>
          <w:sz w:val="16"/>
        </w:rPr>
      </w:pPr>
      <w:r w:rsidRPr="00A5300E">
        <w:rPr>
          <w:sz w:val="16"/>
        </w:rPr>
        <w:t>Conversations with eligible voters in the Detroit area help explain why enthusiasm is dimming — especially among key demographic groups like young voters and Black voters — and what the leading candidates would need to do to win them back.</w:t>
      </w:r>
    </w:p>
    <w:p w14:paraId="3A908A88" w14:textId="77777777" w:rsidR="00AF2B76" w:rsidRPr="00A5300E" w:rsidRDefault="00AF2B76" w:rsidP="00AF2B76">
      <w:pPr>
        <w:rPr>
          <w:sz w:val="16"/>
        </w:rPr>
      </w:pPr>
      <w:r w:rsidRPr="00A5300E">
        <w:rPr>
          <w:sz w:val="16"/>
        </w:rPr>
        <w:t>A family of autoworkers worries about immigration, inflation and division</w:t>
      </w:r>
    </w:p>
    <w:p w14:paraId="561F5407" w14:textId="77777777" w:rsidR="00AF2B76" w:rsidRPr="00A5300E" w:rsidRDefault="00AF2B76" w:rsidP="00AF2B76">
      <w:pPr>
        <w:rPr>
          <w:sz w:val="16"/>
        </w:rPr>
      </w:pPr>
      <w:r w:rsidRPr="00A5300E">
        <w:rPr>
          <w:sz w:val="16"/>
        </w:rPr>
        <w:t>For Shelly and Matt Zissler, 47 and 50, working on cars is in their blood. The third- and second-generation autoworkers met on the job and got married in 2019. The following year, they both voted for Trump.</w:t>
      </w:r>
    </w:p>
    <w:p w14:paraId="0AE77B78" w14:textId="77777777" w:rsidR="00AF2B76" w:rsidRPr="00A5300E" w:rsidRDefault="00AF2B76" w:rsidP="00AF2B76">
      <w:pPr>
        <w:rPr>
          <w:sz w:val="16"/>
        </w:rPr>
      </w:pPr>
      <w:r w:rsidRPr="00A5300E">
        <w:rPr>
          <w:sz w:val="16"/>
        </w:rPr>
        <w:t>That was the first time Shelly, a lifelong Democrat, voted Republican. She says it's because she felt Trump was "mentally better to run our country." Matt, who identifies as a libertarian, had voted for Trump before but describes 2020 as a "very painful vote."</w:t>
      </w:r>
    </w:p>
    <w:p w14:paraId="6D7865C9" w14:textId="77777777" w:rsidR="00AF2B76" w:rsidRPr="00A5300E" w:rsidRDefault="00AF2B76" w:rsidP="00AF2B76">
      <w:pPr>
        <w:rPr>
          <w:sz w:val="16"/>
        </w:rPr>
      </w:pPr>
      <w:r w:rsidRPr="00A5300E">
        <w:rPr>
          <w:sz w:val="16"/>
        </w:rPr>
        <w:t>[image omitted]</w:t>
      </w:r>
    </w:p>
    <w:p w14:paraId="3EE5BCE4" w14:textId="77777777" w:rsidR="00AF2B76" w:rsidRPr="00A5300E" w:rsidRDefault="00AF2B76" w:rsidP="00AF2B76">
      <w:pPr>
        <w:rPr>
          <w:sz w:val="16"/>
        </w:rPr>
      </w:pPr>
      <w:r w:rsidRPr="00A5300E">
        <w:rPr>
          <w:sz w:val="16"/>
        </w:rPr>
        <w:t>Sitting at home in Flint, about an hour north of Detroit, the couple tells Morning Edition's Leila Fadel that they're not sure how they'll vote come November, but they wish they had different choices.</w:t>
      </w:r>
    </w:p>
    <w:p w14:paraId="0E8C4DD3" w14:textId="77777777" w:rsidR="00AF2B76" w:rsidRPr="00A5300E" w:rsidRDefault="00AF2B76" w:rsidP="00AF2B76">
      <w:pPr>
        <w:rPr>
          <w:sz w:val="16"/>
        </w:rPr>
      </w:pPr>
      <w:r w:rsidRPr="00A5300E">
        <w:rPr>
          <w:sz w:val="16"/>
        </w:rPr>
        <w:t>"I personally would like to see new people running," Shelly said. "Because I feel like we're just going to keep repeating this cycle of what we've already been through, if it's the same two people."</w:t>
      </w:r>
    </w:p>
    <w:p w14:paraId="379246B5" w14:textId="77777777" w:rsidR="00AF2B76" w:rsidRPr="00A5300E" w:rsidRDefault="00AF2B76" w:rsidP="00AF2B76">
      <w:pPr>
        <w:rPr>
          <w:sz w:val="16"/>
        </w:rPr>
      </w:pPr>
      <w:r w:rsidRPr="00A5300E">
        <w:rPr>
          <w:sz w:val="16"/>
        </w:rPr>
        <w:t>They could look to leadership of the United Auto Workers union — of which they are among more than 380,000 members in several states — for guidance on how to vote. UAW president Shawn Fain officially endorsed Biden last month, a coveted distinction in a state where support from blue-collar workers buoyed Trump in 2016.</w:t>
      </w:r>
    </w:p>
    <w:p w14:paraId="01AF6A4B" w14:textId="77777777" w:rsidR="00AF2B76" w:rsidRPr="00A5300E" w:rsidRDefault="00AF2B76" w:rsidP="00AF2B76">
      <w:pPr>
        <w:rPr>
          <w:sz w:val="16"/>
        </w:rPr>
      </w:pPr>
      <w:r w:rsidRPr="00A5300E">
        <w:rPr>
          <w:sz w:val="16"/>
        </w:rPr>
        <w:t>It's a major get for the candidate who bills himself as the most pro-worker president in U.S. history, and became the first sitting president to join a picket line in modern history when he showed his support for striking autoworkers last fall. But it doesn't necessarily translate into votes from all UAW members.</w:t>
      </w:r>
    </w:p>
    <w:p w14:paraId="418D7F3C" w14:textId="77777777" w:rsidR="00AF2B76" w:rsidRPr="00A5300E" w:rsidRDefault="00AF2B76" w:rsidP="00AF2B76">
      <w:pPr>
        <w:rPr>
          <w:sz w:val="16"/>
        </w:rPr>
      </w:pPr>
      <w:r w:rsidRPr="00A5300E">
        <w:rPr>
          <w:sz w:val="16"/>
        </w:rPr>
        <w:t>"I will never let anyone tell me who to vote for," said Matt. "I'll take information from everyone. But in the end I'll make up my own mind, whether it's a union-endorsed candidate or not."</w:t>
      </w:r>
    </w:p>
    <w:p w14:paraId="6C56FF48" w14:textId="77777777" w:rsidR="00AF2B76" w:rsidRPr="00A5300E" w:rsidRDefault="00AF2B76" w:rsidP="00AF2B76">
      <w:pPr>
        <w:rPr>
          <w:sz w:val="16"/>
        </w:rPr>
      </w:pPr>
      <w:r w:rsidRPr="00A5300E">
        <w:rPr>
          <w:sz w:val="16"/>
        </w:rPr>
        <w:t>Michigan's elections chief wants to protect voters, poll workers and democracy itself</w:t>
      </w:r>
    </w:p>
    <w:p w14:paraId="608C5FDF" w14:textId="77777777" w:rsidR="00AF2B76" w:rsidRPr="00A5300E" w:rsidRDefault="00AF2B76" w:rsidP="00AF2B76">
      <w:pPr>
        <w:rPr>
          <w:sz w:val="16"/>
        </w:rPr>
      </w:pPr>
      <w:r w:rsidRPr="00A5300E">
        <w:rPr>
          <w:sz w:val="16"/>
        </w:rPr>
        <w:t>The two say their top concerns include immigration and foreign aid. Shelly blames Biden for the record number of migrants crossing the southern border, and says she doesn't understand "why it can't be figured out." Matt wants the government to stop sending money to wars overseas and do more to help people struggling at home.</w:t>
      </w:r>
    </w:p>
    <w:p w14:paraId="0446CB74" w14:textId="77777777" w:rsidR="00AF2B76" w:rsidRPr="00A5300E" w:rsidRDefault="00AF2B76" w:rsidP="00AF2B76">
      <w:pPr>
        <w:rPr>
          <w:sz w:val="16"/>
        </w:rPr>
      </w:pPr>
      <w:r w:rsidRPr="00A5300E">
        <w:rPr>
          <w:sz w:val="16"/>
        </w:rPr>
        <w:t>"I still want to help people whenever we can," he said. "But what if it comes at the cost of our own people, especially our veterans?"</w:t>
      </w:r>
    </w:p>
    <w:p w14:paraId="2AF7C1A9" w14:textId="77777777" w:rsidR="00AF2B76" w:rsidRPr="00A5300E" w:rsidRDefault="00AF2B76" w:rsidP="00AF2B76">
      <w:pPr>
        <w:rPr>
          <w:sz w:val="16"/>
        </w:rPr>
      </w:pPr>
      <w:r w:rsidRPr="00A5300E">
        <w:rPr>
          <w:sz w:val="16"/>
        </w:rPr>
        <w:t>[image omitted]</w:t>
      </w:r>
    </w:p>
    <w:p w14:paraId="7DCD43C9" w14:textId="77777777" w:rsidR="00AF2B76" w:rsidRPr="00A5300E" w:rsidRDefault="00AF2B76" w:rsidP="00AF2B76">
      <w:pPr>
        <w:rPr>
          <w:sz w:val="16"/>
        </w:rPr>
      </w:pPr>
      <w:r w:rsidRPr="00A5300E">
        <w:rPr>
          <w:sz w:val="16"/>
        </w:rPr>
        <w:t>Both are also concerned about the prices of things like gas and groceries. Shelly's 28-year-old son, Matt Vaughan — a fourth-generation autoworker — says he still struggles at times, despite the generous pay raise he got in the most recent union contract.</w:t>
      </w:r>
    </w:p>
    <w:p w14:paraId="46AE7C97" w14:textId="77777777" w:rsidR="00AF2B76" w:rsidRPr="00A5300E" w:rsidRDefault="00AF2B76" w:rsidP="00AF2B76">
      <w:pPr>
        <w:rPr>
          <w:sz w:val="16"/>
        </w:rPr>
      </w:pPr>
      <w:r w:rsidRPr="00A5300E">
        <w:rPr>
          <w:sz w:val="16"/>
        </w:rPr>
        <w:t>Above all, the Zisslers take issue with how divided the country is. They say they have lost friends over politics. And they blame politicians in D.C., who they see as arguing with each other instead of listening to their constituents.</w:t>
      </w:r>
    </w:p>
    <w:p w14:paraId="2EEE8F63" w14:textId="77777777" w:rsidR="00AF2B76" w:rsidRPr="00A5300E" w:rsidRDefault="00AF2B76" w:rsidP="00AF2B76">
      <w:pPr>
        <w:rPr>
          <w:sz w:val="16"/>
        </w:rPr>
      </w:pPr>
      <w:r w:rsidRPr="00A5300E">
        <w:rPr>
          <w:sz w:val="16"/>
        </w:rPr>
        <w:t>"I think we're mirroring Washington more and more and more," Matt said. "They're supposed to be leading us and they're acting like fools over there."</w:t>
      </w:r>
    </w:p>
    <w:p w14:paraId="10FF9D56" w14:textId="77777777" w:rsidR="00AF2B76" w:rsidRPr="00A5300E" w:rsidRDefault="00AF2B76" w:rsidP="00AF2B76">
      <w:pPr>
        <w:rPr>
          <w:sz w:val="16"/>
        </w:rPr>
      </w:pPr>
      <w:r w:rsidRPr="00A5300E">
        <w:rPr>
          <w:sz w:val="16"/>
        </w:rPr>
        <w:t>They hope the candidates will do more to try to bring people together. They believe the right person could do it — but don't think that's either of the names poised to be on the ballot this fall.</w:t>
      </w:r>
    </w:p>
    <w:p w14:paraId="3943B3F3" w14:textId="77777777" w:rsidR="00AF2B76" w:rsidRPr="00A5300E" w:rsidRDefault="00AF2B76" w:rsidP="00AF2B76">
      <w:pPr>
        <w:rPr>
          <w:sz w:val="16"/>
        </w:rPr>
      </w:pPr>
      <w:r w:rsidRPr="00A5300E">
        <w:rPr>
          <w:sz w:val="16"/>
        </w:rPr>
        <w:t>Some Black churchgoers have lost faith in Biden</w:t>
      </w:r>
    </w:p>
    <w:p w14:paraId="755B4498" w14:textId="77777777" w:rsidR="00AF2B76" w:rsidRPr="00A5300E" w:rsidRDefault="00AF2B76" w:rsidP="00AF2B76">
      <w:pPr>
        <w:rPr>
          <w:sz w:val="16"/>
        </w:rPr>
      </w:pPr>
      <w:r w:rsidRPr="00A5300E">
        <w:rPr>
          <w:sz w:val="16"/>
        </w:rPr>
        <w:t>Black voters are credited with helping Biden win Michigan in 2020, thanks in large part to churches and other organizations who mobilized their members. That's particularly true of Detroit, where Biden beat Trump by 94% to 5%.</w:t>
      </w:r>
    </w:p>
    <w:p w14:paraId="49637AD2" w14:textId="77777777" w:rsidR="00AF2B76" w:rsidRPr="00A5300E" w:rsidRDefault="00AF2B76" w:rsidP="00AF2B76">
      <w:pPr>
        <w:rPr>
          <w:sz w:val="16"/>
        </w:rPr>
      </w:pPr>
      <w:r w:rsidRPr="00A5300E">
        <w:rPr>
          <w:sz w:val="16"/>
        </w:rPr>
        <w:t>And yet some Black voters in the city, especially younger Black voters, told NPR that they've lost faith in Biden. As they filed out of Sunday services at Greater New Mount Moriah Missionary Baptist Church, several shared that they had yet to decide who to vote for in the general election.</w:t>
      </w:r>
    </w:p>
    <w:p w14:paraId="086BB105" w14:textId="77777777" w:rsidR="00AF2B76" w:rsidRPr="00A5300E" w:rsidRDefault="00AF2B76" w:rsidP="00AF2B76">
      <w:pPr>
        <w:rPr>
          <w:sz w:val="16"/>
        </w:rPr>
      </w:pPr>
      <w:r w:rsidRPr="00A5300E">
        <w:rPr>
          <w:sz w:val="16"/>
        </w:rPr>
        <w:t>[image omitted]</w:t>
      </w:r>
    </w:p>
    <w:p w14:paraId="2672C16B" w14:textId="77777777" w:rsidR="00AF2B76" w:rsidRPr="00A5300E" w:rsidRDefault="00AF2B76" w:rsidP="00AF2B76">
      <w:pPr>
        <w:rPr>
          <w:sz w:val="16"/>
        </w:rPr>
      </w:pPr>
      <w:r w:rsidRPr="00A5300E">
        <w:rPr>
          <w:sz w:val="16"/>
        </w:rPr>
        <w:t>Ka'Marr Coleman-Byrd, a 27-year-old tax consultant who voted for Biden in 2020, says he'll make up his mind closer to November based on where things stand with issues like foreign aid, race relations and student loans.</w:t>
      </w:r>
    </w:p>
    <w:p w14:paraId="1B72ECFB" w14:textId="77777777" w:rsidR="00AF2B76" w:rsidRPr="00A5300E" w:rsidRDefault="00AF2B76" w:rsidP="00AF2B76">
      <w:pPr>
        <w:rPr>
          <w:sz w:val="16"/>
        </w:rPr>
      </w:pPr>
      <w:r w:rsidRPr="00A5300E">
        <w:rPr>
          <w:sz w:val="16"/>
        </w:rPr>
        <w:t>"Growing up, I feel like I voted Democrat just because it just seemed like the thing to do," he said. "I'd say now ... I'm sort of more into politics and seeing exactly what both parties present, so it's not just like a blind vote in a sense."</w:t>
      </w:r>
    </w:p>
    <w:p w14:paraId="22FA1B1F" w14:textId="77777777" w:rsidR="00AF2B76" w:rsidRPr="00A5300E" w:rsidRDefault="00AF2B76" w:rsidP="00AF2B76">
      <w:pPr>
        <w:rPr>
          <w:sz w:val="16"/>
        </w:rPr>
      </w:pPr>
      <w:r w:rsidRPr="00A5300E">
        <w:rPr>
          <w:sz w:val="16"/>
        </w:rPr>
        <w:t>Just 50% of Black adults nationally approve of Biden, down from 86% in July 2021, according to a December AP-NORC poll. And there are signs that Black Michiganders' support for Biden — which Democratic strategists see as key to his reelection — is waning.</w:t>
      </w:r>
    </w:p>
    <w:p w14:paraId="6FEF481B" w14:textId="77777777" w:rsidR="00AF2B76" w:rsidRPr="00A5300E" w:rsidRDefault="00AF2B76" w:rsidP="00AF2B76">
      <w:pPr>
        <w:rPr>
          <w:sz w:val="16"/>
        </w:rPr>
      </w:pPr>
      <w:r w:rsidRPr="00A5300E">
        <w:rPr>
          <w:sz w:val="16"/>
        </w:rPr>
        <w:t>A Howard University Initiative on Public Opinion poll released this month found that 91% of Black voters in Michigan plan to vote in the general election. When asked who they would vote for if that were today, 49% of respondents said Biden and 26% said Trump.</w:t>
      </w:r>
    </w:p>
    <w:p w14:paraId="49AE1777" w14:textId="77777777" w:rsidR="00AF2B76" w:rsidRPr="00A5300E" w:rsidRDefault="00AF2B76" w:rsidP="00AF2B76">
      <w:pPr>
        <w:rPr>
          <w:sz w:val="16"/>
        </w:rPr>
      </w:pPr>
      <w:r w:rsidRPr="00A5300E">
        <w:rPr>
          <w:sz w:val="16"/>
        </w:rPr>
        <w:t>[image omitted]</w:t>
      </w:r>
    </w:p>
    <w:p w14:paraId="36C6FA09" w14:textId="77777777" w:rsidR="00AF2B76" w:rsidRPr="00A5300E" w:rsidRDefault="00AF2B76" w:rsidP="00AF2B76">
      <w:pPr>
        <w:rPr>
          <w:sz w:val="16"/>
        </w:rPr>
      </w:pPr>
      <w:r w:rsidRPr="00A5300E">
        <w:rPr>
          <w:sz w:val="16"/>
        </w:rPr>
        <w:t>Deasia Sampson, 28, said she always makes it her duty to vote, even though she's not sure who it will be for this time around. She points to student loan forgiveness, inflation and funding for schools as her top concerns, especially as a mom of a 3-year-old.</w:t>
      </w:r>
    </w:p>
    <w:p w14:paraId="0A7301E4" w14:textId="77777777" w:rsidR="00AF2B76" w:rsidRPr="00A5300E" w:rsidRDefault="00AF2B76" w:rsidP="00AF2B76">
      <w:pPr>
        <w:rPr>
          <w:sz w:val="16"/>
        </w:rPr>
      </w:pPr>
      <w:r w:rsidRPr="00A5300E">
        <w:rPr>
          <w:sz w:val="16"/>
        </w:rPr>
        <w:t>Sampson works for the state Department of Health and Human Services, helping administer EBT and Medicaid programs. And she said she's seen firsthand how many people are applying for benefits compared to before the COVID pandemic.</w:t>
      </w:r>
    </w:p>
    <w:p w14:paraId="791C3A67" w14:textId="77777777" w:rsidR="00AF2B76" w:rsidRPr="00A5300E" w:rsidRDefault="00AF2B76" w:rsidP="00AF2B76">
      <w:pPr>
        <w:rPr>
          <w:sz w:val="16"/>
        </w:rPr>
      </w:pPr>
      <w:r w:rsidRPr="00A5300E">
        <w:rPr>
          <w:sz w:val="16"/>
        </w:rPr>
        <w:t>"Yeah they have this or have that, but they're still struggling with food, still struggling with their utility bills, still struggling with medical coverage," she added.</w:t>
      </w:r>
    </w:p>
    <w:p w14:paraId="4AF9728F" w14:textId="77777777" w:rsidR="00AF2B76" w:rsidRPr="00A5300E" w:rsidRDefault="00AF2B76" w:rsidP="00AF2B76">
      <w:pPr>
        <w:rPr>
          <w:sz w:val="16"/>
        </w:rPr>
      </w:pPr>
      <w:r w:rsidRPr="00A5300E">
        <w:rPr>
          <w:sz w:val="16"/>
        </w:rPr>
        <w:t>[image omitted]</w:t>
      </w:r>
    </w:p>
    <w:p w14:paraId="5EACBC6D" w14:textId="77777777" w:rsidR="00AF2B76" w:rsidRPr="00A5300E" w:rsidRDefault="00AF2B76" w:rsidP="00AF2B76">
      <w:pPr>
        <w:rPr>
          <w:sz w:val="16"/>
        </w:rPr>
      </w:pPr>
      <w:r w:rsidRPr="00A5300E">
        <w:rPr>
          <w:sz w:val="16"/>
        </w:rPr>
        <w:t>Her husband, CJ Sampson, agrees. While he considers himself a liberal, he's lost confidence in Biden. The 31-year-old wishes he had seen more police reform since voting for Biden in 2020, is torn about whether his life was better under Trump or Biden.</w:t>
      </w:r>
    </w:p>
    <w:p w14:paraId="23C591B1" w14:textId="77777777" w:rsidR="00AF2B76" w:rsidRPr="00A5300E" w:rsidRDefault="00AF2B76" w:rsidP="00AF2B76">
      <w:pPr>
        <w:rPr>
          <w:sz w:val="16"/>
        </w:rPr>
      </w:pPr>
      <w:r w:rsidRPr="00A5300E">
        <w:rPr>
          <w:sz w:val="16"/>
        </w:rPr>
        <w:t>"It's kind of a mixture of both," he said.</w:t>
      </w:r>
    </w:p>
    <w:p w14:paraId="6D7302F2" w14:textId="77777777" w:rsidR="00AF2B76" w:rsidRPr="00A5300E" w:rsidRDefault="00AF2B76" w:rsidP="00AF2B76">
      <w:pPr>
        <w:rPr>
          <w:sz w:val="16"/>
        </w:rPr>
      </w:pPr>
      <w:r w:rsidRPr="00A5300E">
        <w:rPr>
          <w:sz w:val="16"/>
        </w:rPr>
        <w:t>Several churchgoers in their 70s also gave Biden mixed reviews, docking points for things like high health care costs and the amount of money the U.S. is giving to Ukraine. Biden's age — arguably his biggest political vulnerability — was a deterrent for some and a nonissue for others.</w:t>
      </w:r>
    </w:p>
    <w:p w14:paraId="70450156" w14:textId="77777777" w:rsidR="00AF2B76" w:rsidRPr="00A5300E" w:rsidRDefault="00AF2B76" w:rsidP="00AF2B76">
      <w:pPr>
        <w:rPr>
          <w:sz w:val="16"/>
        </w:rPr>
      </w:pPr>
      <w:r w:rsidRPr="00A5300E">
        <w:rPr>
          <w:sz w:val="16"/>
        </w:rPr>
        <w:t>[image omitted]</w:t>
      </w:r>
    </w:p>
    <w:p w14:paraId="22513103" w14:textId="77777777" w:rsidR="00AF2B76" w:rsidRPr="00A5300E" w:rsidRDefault="00AF2B76" w:rsidP="00AF2B76">
      <w:pPr>
        <w:rPr>
          <w:sz w:val="16"/>
        </w:rPr>
      </w:pPr>
      <w:r w:rsidRPr="00A5300E">
        <w:rPr>
          <w:sz w:val="16"/>
        </w:rPr>
        <w:t>Velma Matthews, 76, voted for Biden in 2020 and plans to do so again. She thinks he's a good person and believes in his politics. But she's not necessarily pleased with how the government is functioning.</w:t>
      </w:r>
    </w:p>
    <w:p w14:paraId="1FD201CE" w14:textId="77777777" w:rsidR="00AF2B76" w:rsidRPr="00A5300E" w:rsidRDefault="00AF2B76" w:rsidP="00AF2B76">
      <w:pPr>
        <w:rPr>
          <w:sz w:val="16"/>
        </w:rPr>
      </w:pPr>
      <w:r w:rsidRPr="00A5300E">
        <w:rPr>
          <w:sz w:val="16"/>
        </w:rPr>
        <w:t xml:space="preserve">Her </w:t>
      </w:r>
      <w:r w:rsidRPr="002D281A">
        <w:rPr>
          <w:rStyle w:val="StyleUnderline"/>
        </w:rPr>
        <w:t>advice for politicians? "Get down to doing the business of government</w:t>
      </w:r>
      <w:r w:rsidRPr="00A5300E">
        <w:rPr>
          <w:sz w:val="16"/>
        </w:rPr>
        <w:t xml:space="preserve"> and stop all this craziness that's going on."</w:t>
      </w:r>
    </w:p>
    <w:p w14:paraId="569BFAC6" w14:textId="77777777" w:rsidR="00AF2B76" w:rsidRPr="00A5300E" w:rsidRDefault="00AF2B76" w:rsidP="00AF2B76">
      <w:pPr>
        <w:rPr>
          <w:sz w:val="16"/>
        </w:rPr>
      </w:pPr>
      <w:r w:rsidRPr="00A5300E">
        <w:rPr>
          <w:sz w:val="16"/>
        </w:rPr>
        <w:t>Dissatisfied college students wonder how to make their votes count</w:t>
      </w:r>
    </w:p>
    <w:p w14:paraId="38F06DF3" w14:textId="77777777" w:rsidR="00AF2B76" w:rsidRPr="00A5300E" w:rsidRDefault="00AF2B76" w:rsidP="00AF2B76">
      <w:pPr>
        <w:rPr>
          <w:sz w:val="16"/>
        </w:rPr>
      </w:pPr>
      <w:r w:rsidRPr="00A5300E">
        <w:rPr>
          <w:sz w:val="16"/>
        </w:rPr>
        <w:t>Wayne State University's Detroit campus was mostly quiet last Friday at lunchtime, but not at the long, narrow table where six undergraduates gathered to share their election anxieties with Morning Edition.</w:t>
      </w:r>
    </w:p>
    <w:p w14:paraId="7AB6CBF4" w14:textId="77777777" w:rsidR="00AF2B76" w:rsidRPr="00A5300E" w:rsidRDefault="00AF2B76" w:rsidP="00AF2B76">
      <w:pPr>
        <w:rPr>
          <w:sz w:val="16"/>
        </w:rPr>
      </w:pPr>
      <w:r w:rsidRPr="00A5300E">
        <w:rPr>
          <w:sz w:val="16"/>
        </w:rPr>
        <w:t>The students range in age from 19 to 30 and hail from various parts of Michigan. Many of them are majoring in global studies. And all of them — not just Braziel — are unhappy with the choice likely awaiting them in November.</w:t>
      </w:r>
    </w:p>
    <w:p w14:paraId="51BB572F" w14:textId="77777777" w:rsidR="00AF2B76" w:rsidRPr="00A5300E" w:rsidRDefault="00AF2B76" w:rsidP="00AF2B76">
      <w:pPr>
        <w:rPr>
          <w:sz w:val="16"/>
        </w:rPr>
      </w:pPr>
      <w:r w:rsidRPr="00A5300E">
        <w:rPr>
          <w:sz w:val="16"/>
        </w:rPr>
        <w:t>[image omitted]</w:t>
      </w:r>
    </w:p>
    <w:p w14:paraId="1B0C968B" w14:textId="77777777" w:rsidR="00AF2B76" w:rsidRPr="00A5300E" w:rsidRDefault="00AF2B76" w:rsidP="00AF2B76">
      <w:pPr>
        <w:rPr>
          <w:sz w:val="16"/>
        </w:rPr>
      </w:pPr>
      <w:r w:rsidRPr="00A5300E">
        <w:rPr>
          <w:sz w:val="16"/>
        </w:rPr>
        <w:t>"In the last election, I remember feeling disappointed that I couldn't vote, because it felt more meaningful then — it felt like a reaction against Trump," said Addison Tracy, 21. "Rolling around to this election and being able to vote in it, with probably the same two candidates and two choices ... I don't feel hopeful or like I'm voting for something that will be that meaningful."</w:t>
      </w:r>
    </w:p>
    <w:p w14:paraId="4CF81E9F" w14:textId="77777777" w:rsidR="00AF2B76" w:rsidRPr="00A5300E" w:rsidRDefault="00AF2B76" w:rsidP="00AF2B76">
      <w:pPr>
        <w:rPr>
          <w:sz w:val="16"/>
        </w:rPr>
      </w:pPr>
      <w:r w:rsidRPr="00A5300E">
        <w:rPr>
          <w:sz w:val="16"/>
        </w:rPr>
        <w:t>Michigan saw a surge in young voters in 2020, to Biden's advantage. And voters 18-29 turned out at a rate of 37% in Michigan in 2022, according to the Center for Information and Research on Civic Learning and Engagement at Tufts University — far higher than any other state it analyzed and the national average youth turnout rate itself.</w:t>
      </w:r>
    </w:p>
    <w:p w14:paraId="65BBA894" w14:textId="77777777" w:rsidR="00AF2B76" w:rsidRPr="00A5300E" w:rsidRDefault="00AF2B76" w:rsidP="00AF2B76">
      <w:pPr>
        <w:rPr>
          <w:sz w:val="16"/>
        </w:rPr>
      </w:pPr>
      <w:r w:rsidRPr="00A5300E">
        <w:rPr>
          <w:sz w:val="16"/>
        </w:rPr>
        <w:t xml:space="preserve">But </w:t>
      </w:r>
      <w:r w:rsidRPr="002D281A">
        <w:rPr>
          <w:rStyle w:val="StyleUnderline"/>
        </w:rPr>
        <w:t>many students told NPR they're not sure whether they'll vote this year — at all, let alone for Biden</w:t>
      </w:r>
      <w:r w:rsidRPr="00A5300E">
        <w:rPr>
          <w:sz w:val="16"/>
        </w:rPr>
        <w:t>. Their top concerns include the economy, human rights, the Israel-Hamas war and the state of politics in general.</w:t>
      </w:r>
    </w:p>
    <w:p w14:paraId="6B3F2867" w14:textId="77777777" w:rsidR="00AF2B76" w:rsidRPr="00A5300E" w:rsidRDefault="00AF2B76" w:rsidP="00AF2B76">
      <w:pPr>
        <w:rPr>
          <w:sz w:val="16"/>
        </w:rPr>
      </w:pPr>
      <w:r w:rsidRPr="00A5300E">
        <w:rPr>
          <w:sz w:val="16"/>
        </w:rPr>
        <w:t>[image omitted]</w:t>
      </w:r>
    </w:p>
    <w:p w14:paraId="70FDF42C" w14:textId="77777777" w:rsidR="00AF2B76" w:rsidRPr="00A5300E" w:rsidRDefault="00AF2B76" w:rsidP="00AF2B76">
      <w:pPr>
        <w:rPr>
          <w:sz w:val="16"/>
        </w:rPr>
      </w:pPr>
      <w:r w:rsidRPr="00A5300E">
        <w:rPr>
          <w:sz w:val="16"/>
        </w:rPr>
        <w:t>Rania Umer, 19, does not think she'll vote. She doesn't support Trump, citing Jan. 6 and his human rights track record. But she also disagrees with Biden's response to the war — specifically, the fact that the U.S. has not called for a permanent cease-fire or stopped sending military aid to Israel.</w:t>
      </w:r>
    </w:p>
    <w:p w14:paraId="598D2675" w14:textId="77777777" w:rsidR="00AF2B76" w:rsidRPr="00A5300E" w:rsidRDefault="00AF2B76" w:rsidP="00AF2B76">
      <w:pPr>
        <w:rPr>
          <w:sz w:val="16"/>
        </w:rPr>
      </w:pPr>
      <w:r w:rsidRPr="00A5300E">
        <w:rPr>
          <w:sz w:val="16"/>
        </w:rPr>
        <w:t>"If someone does not want either of these things, what are they supposed to do?" she asked. "It's not like we have a choice. We are being pushed to vote undecided, third party, not vote at all."</w:t>
      </w:r>
    </w:p>
    <w:p w14:paraId="170934B1" w14:textId="77777777" w:rsidR="00AF2B76" w:rsidRPr="00A5300E" w:rsidRDefault="00AF2B76" w:rsidP="00AF2B76">
      <w:pPr>
        <w:rPr>
          <w:sz w:val="16"/>
        </w:rPr>
      </w:pPr>
      <w:r w:rsidRPr="00A5300E">
        <w:rPr>
          <w:sz w:val="16"/>
        </w:rPr>
        <w:t>That sense of disappointment fueled a movement of Arab American, Muslim and other young voters, mostly in the Detroit metro area, to vote "uncommitted" on Tuesday as a warning to Biden: Change course on Gaza or risk losing our votes in November. The campaign had achieved more than 10 times its goal of 10,000 votes by early Wednesday morning.</w:t>
      </w:r>
    </w:p>
    <w:p w14:paraId="57372A23" w14:textId="77777777" w:rsidR="00AF2B76" w:rsidRPr="00A5300E" w:rsidRDefault="00AF2B76" w:rsidP="00AF2B76">
      <w:pPr>
        <w:rPr>
          <w:sz w:val="16"/>
        </w:rPr>
      </w:pPr>
      <w:r w:rsidRPr="00A5300E">
        <w:rPr>
          <w:sz w:val="16"/>
        </w:rPr>
        <w:t>Some students around the table said they'll ultimately vote for Biden in November, despite their reservations. Several specifically described it as a form of "harm reduction," comparing Biden's stance on abortion access and LGBTQ rights to that of Trump.</w:t>
      </w:r>
    </w:p>
    <w:p w14:paraId="7A58779F" w14:textId="77777777" w:rsidR="00AF2B76" w:rsidRPr="00A5300E" w:rsidRDefault="00AF2B76" w:rsidP="00AF2B76">
      <w:pPr>
        <w:rPr>
          <w:sz w:val="16"/>
        </w:rPr>
      </w:pPr>
      <w:r w:rsidRPr="00A5300E">
        <w:rPr>
          <w:sz w:val="16"/>
        </w:rPr>
        <w:t>"There aren't good options for any of us," said Tracy. "We're going to have to find other ways, whether it's direct action or organizing and protesting ... to show what we want, because voting clearly doesn't seem to be a tool that's working right now."</w:t>
      </w:r>
    </w:p>
    <w:p w14:paraId="2EF21915" w14:textId="77777777" w:rsidR="00AF2B76" w:rsidRPr="00A5300E" w:rsidRDefault="00AF2B76" w:rsidP="00AF2B76">
      <w:pPr>
        <w:rPr>
          <w:sz w:val="16"/>
        </w:rPr>
      </w:pPr>
      <w:r w:rsidRPr="00A5300E">
        <w:rPr>
          <w:sz w:val="16"/>
        </w:rPr>
        <w:t>Collectively, the students said they feel taken for granted by Democrats, turned off by Republicans and dismayed that each party seems to be campaigning on what to vote against, rather than for.</w:t>
      </w:r>
    </w:p>
    <w:p w14:paraId="18B8F9F2" w14:textId="77777777" w:rsidR="00AF2B76" w:rsidRPr="00A5300E" w:rsidRDefault="00AF2B76" w:rsidP="00AF2B76">
      <w:pPr>
        <w:rPr>
          <w:sz w:val="16"/>
        </w:rPr>
      </w:pPr>
      <w:r w:rsidRPr="00A5300E">
        <w:rPr>
          <w:sz w:val="16"/>
        </w:rPr>
        <w:t>[image omitted]</w:t>
      </w:r>
    </w:p>
    <w:p w14:paraId="0B597F0D" w14:textId="77777777" w:rsidR="00AF2B76" w:rsidRPr="00A5300E" w:rsidRDefault="00AF2B76" w:rsidP="00AF2B76">
      <w:pPr>
        <w:rPr>
          <w:rStyle w:val="StyleUnderline"/>
        </w:rPr>
      </w:pPr>
      <w:r w:rsidRPr="00A5300E">
        <w:rPr>
          <w:sz w:val="16"/>
        </w:rPr>
        <w:t xml:space="preserve">Jovan Martin, a junior, said there's a clear need for a change in American politics, and that could start with people taking a stand in this election. He himself is </w:t>
      </w:r>
      <w:r w:rsidRPr="00A5300E">
        <w:rPr>
          <w:rStyle w:val="StyleUnderline"/>
        </w:rPr>
        <w:t>torn between voting undecided or for Biden.</w:t>
      </w:r>
    </w:p>
    <w:p w14:paraId="036BC9CD" w14:textId="77777777" w:rsidR="00AF2B76" w:rsidRPr="00A5300E" w:rsidRDefault="00AF2B76" w:rsidP="00AF2B76">
      <w:pPr>
        <w:rPr>
          <w:sz w:val="16"/>
        </w:rPr>
      </w:pPr>
      <w:r w:rsidRPr="00A5300E">
        <w:rPr>
          <w:sz w:val="16"/>
        </w:rPr>
        <w:t>"Why is it that I have to vote in an election for two people that I hate, for two people that I feel like don't represent me, for two people that are the oldest in American history?" Martin said. "And then it's like, oh, maybe our democracy, maybe there's a problem here. And then if we get enough people, it spreads like a virus. And then, that's change."</w:t>
      </w:r>
    </w:p>
    <w:p w14:paraId="59297A2A" w14:textId="77777777" w:rsidR="00AF2B76" w:rsidRPr="00A5300E" w:rsidRDefault="00AF2B76" w:rsidP="00AF2B76">
      <w:pPr>
        <w:rPr>
          <w:sz w:val="16"/>
        </w:rPr>
      </w:pPr>
      <w:r w:rsidRPr="00A5300E">
        <w:rPr>
          <w:sz w:val="16"/>
        </w:rPr>
        <w:t>What then, do they say, to people who say they're risking democracy — by throwing away their votes or potentially helping pave the way for another Trump term? Some acknowledged it's not a decision they make lightly or even proudly. Others were quick to dismiss the idea that this is an especially consequential election.</w:t>
      </w:r>
    </w:p>
    <w:p w14:paraId="27407C0B" w14:textId="77777777" w:rsidR="00AF2B76" w:rsidRPr="00A5300E" w:rsidRDefault="00AF2B76" w:rsidP="00AF2B76">
      <w:pPr>
        <w:rPr>
          <w:sz w:val="16"/>
        </w:rPr>
      </w:pPr>
      <w:r w:rsidRPr="00A5300E">
        <w:rPr>
          <w:sz w:val="16"/>
        </w:rPr>
        <w:t>[image omitted]</w:t>
      </w:r>
    </w:p>
    <w:p w14:paraId="6FE38337" w14:textId="77777777" w:rsidR="00AF2B76" w:rsidRPr="00A5300E" w:rsidRDefault="00AF2B76" w:rsidP="00AF2B76">
      <w:pPr>
        <w:rPr>
          <w:sz w:val="16"/>
        </w:rPr>
      </w:pPr>
      <w:r w:rsidRPr="00A5300E">
        <w:rPr>
          <w:sz w:val="16"/>
        </w:rPr>
        <w:t>"Are we not going to forget the decades' worth of election that had the slavery debate, that actually rended our country and had a civil war?" said Sandeep Menon, 23, who is also a member of the Michigan Army National Guard.</w:t>
      </w:r>
    </w:p>
    <w:p w14:paraId="062DD14A" w14:textId="77777777" w:rsidR="00AF2B76" w:rsidRPr="00A5300E" w:rsidRDefault="00AF2B76" w:rsidP="00AF2B76">
      <w:pPr>
        <w:rPr>
          <w:sz w:val="16"/>
        </w:rPr>
      </w:pPr>
      <w:r w:rsidRPr="00A5300E">
        <w:rPr>
          <w:sz w:val="16"/>
        </w:rPr>
        <w:t>"The issue that we have to worry about is not that, oh, our democracy is just going to suddenly end if Trump were to become president ... Our institutions get eroded away when we fail to maintain them."</w:t>
      </w:r>
    </w:p>
    <w:p w14:paraId="26C2C48C" w14:textId="77777777" w:rsidR="00AF2B76" w:rsidRPr="00A5300E" w:rsidRDefault="00AF2B76" w:rsidP="00AF2B76">
      <w:pPr>
        <w:rPr>
          <w:sz w:val="16"/>
        </w:rPr>
      </w:pPr>
      <w:r w:rsidRPr="00A5300E">
        <w:rPr>
          <w:sz w:val="16"/>
        </w:rPr>
        <w:t>Over an hour into the conversation, with a certain heaviness in the air, NPR asked the students whether there was anything giving them hope. The prevailing answer was the discussion itself.</w:t>
      </w:r>
    </w:p>
    <w:p w14:paraId="18FAFF56" w14:textId="77777777" w:rsidR="00AF2B76" w:rsidRPr="00A5300E" w:rsidRDefault="00AF2B76" w:rsidP="00AF2B76">
      <w:pPr>
        <w:rPr>
          <w:sz w:val="16"/>
        </w:rPr>
      </w:pPr>
      <w:r w:rsidRPr="00A5300E">
        <w:rPr>
          <w:sz w:val="16"/>
        </w:rPr>
        <w:t>"I know for a fact there are thousands upon thousands of people that agree with every single one of us," Martin said. "And if we're able to talk and convey these things, this is democracy, what we're doing right here."</w:t>
      </w:r>
    </w:p>
    <w:p w14:paraId="70223CDD" w14:textId="77777777" w:rsidR="00AF2B76" w:rsidRDefault="00AF2B76" w:rsidP="00AF2B76">
      <w:pPr>
        <w:pStyle w:val="Heading4"/>
      </w:pPr>
      <w:r>
        <w:t>Tied in Michigan --- any link flips it.</w:t>
      </w:r>
    </w:p>
    <w:p w14:paraId="6C85D415" w14:textId="77777777" w:rsidR="00AF2B76" w:rsidRPr="008000D0" w:rsidRDefault="00AF2B76" w:rsidP="00AF2B76">
      <w:pPr>
        <w:rPr>
          <w:rStyle w:val="Hyperlink"/>
          <w:color w:val="auto"/>
          <w:u w:val="none"/>
        </w:rPr>
      </w:pPr>
      <w:r>
        <w:t xml:space="preserve">Sara </w:t>
      </w:r>
      <w:r w:rsidRPr="008000D0">
        <w:rPr>
          <w:rStyle w:val="Style13ptBold"/>
        </w:rPr>
        <w:t>Powers 3-29</w:t>
      </w:r>
      <w:r>
        <w:t>-2024, Sara Powers is a Detroit native who has been working as a digital producer for CBS Detroit since 2021. She earned her bachelor's degree in Public Relations from Wayne State University and is currently working toward her MBA. “Biden, Trump work to gain ground in Michigan, with polls showing swing states remain close” [CBS News]</w:t>
      </w:r>
      <w:hyperlink r:id="rId29" w:history="1">
        <w:r w:rsidRPr="00EC761F">
          <w:rPr>
            <w:rStyle w:val="Hyperlink"/>
          </w:rPr>
          <w:t>https://www.cbsnews.com/detroit/news/biden-gains-ground-on-trump-in-michigan-other-swing-battleground-states-2024-election-poll-finds/</w:t>
        </w:r>
      </w:hyperlink>
    </w:p>
    <w:p w14:paraId="652615C0" w14:textId="77777777" w:rsidR="00AF2B76" w:rsidRPr="00092EF6" w:rsidRDefault="00AF2B76" w:rsidP="00AF2B76">
      <w:pPr>
        <w:rPr>
          <w:sz w:val="16"/>
        </w:rPr>
      </w:pPr>
      <w:r w:rsidRPr="00092EF6">
        <w:rPr>
          <w:sz w:val="16"/>
        </w:rPr>
        <w:t xml:space="preserve">With </w:t>
      </w:r>
      <w:r w:rsidRPr="00FE34D9">
        <w:rPr>
          <w:rStyle w:val="StyleUnderline"/>
        </w:rPr>
        <w:t xml:space="preserve">recent polls showing President Joe Biden has gained ground on former President Donald Trump in Michigan, both candidates are working to move the needle </w:t>
      </w:r>
      <w:r w:rsidRPr="00092EF6">
        <w:rPr>
          <w:sz w:val="16"/>
        </w:rPr>
        <w:t>in the battleground state.</w:t>
      </w:r>
    </w:p>
    <w:p w14:paraId="011D44CA" w14:textId="77777777" w:rsidR="00AF2B76" w:rsidRPr="00092EF6" w:rsidRDefault="00AF2B76" w:rsidP="00AF2B76">
      <w:pPr>
        <w:rPr>
          <w:sz w:val="16"/>
        </w:rPr>
      </w:pPr>
      <w:r w:rsidRPr="00092EF6">
        <w:rPr>
          <w:sz w:val="16"/>
        </w:rPr>
        <w:t xml:space="preserve">Both candidates have visited Michigan in the past few months to campaign for the election, and Trump is scheduled to make a stop in Grand Rapids on Tuesday, April 2. </w:t>
      </w:r>
    </w:p>
    <w:p w14:paraId="5AE4AB49" w14:textId="77777777" w:rsidR="00AF2B76" w:rsidRPr="00092EF6" w:rsidRDefault="00AF2B76" w:rsidP="00AF2B76">
      <w:pPr>
        <w:rPr>
          <w:sz w:val="16"/>
        </w:rPr>
      </w:pPr>
      <w:r w:rsidRPr="00092EF6">
        <w:rPr>
          <w:sz w:val="16"/>
        </w:rPr>
        <w:t>The former president will address "Biden's border bloodbath," according to the release.</w:t>
      </w:r>
    </w:p>
    <w:p w14:paraId="118BE850" w14:textId="77777777" w:rsidR="00AF2B76" w:rsidRPr="00092EF6" w:rsidRDefault="00AF2B76" w:rsidP="00AF2B76">
      <w:pPr>
        <w:rPr>
          <w:sz w:val="16"/>
        </w:rPr>
      </w:pPr>
      <w:r w:rsidRPr="00092EF6">
        <w:rPr>
          <w:sz w:val="16"/>
        </w:rPr>
        <w:t>Biden recently visited Michigan's Saginaw County to garner support from voters, as turning that county blue in 2020 helped him secure Michigan in the election.</w:t>
      </w:r>
    </w:p>
    <w:p w14:paraId="3F5C0D5E" w14:textId="77777777" w:rsidR="00AF2B76" w:rsidRPr="00092EF6" w:rsidRDefault="00AF2B76" w:rsidP="00AF2B76">
      <w:pPr>
        <w:rPr>
          <w:sz w:val="16"/>
        </w:rPr>
      </w:pPr>
      <w:r w:rsidRPr="00092EF6">
        <w:rPr>
          <w:sz w:val="16"/>
        </w:rPr>
        <w:t>That county has a high proportion of Black and union-affiliated voters, but some African American community leaders expressed dismay following Biden's visit. They said he didn't meet with enough Black community members and skipped a planned visit to a Black church while in Saginaw.</w:t>
      </w:r>
    </w:p>
    <w:p w14:paraId="4979B3DA" w14:textId="77777777" w:rsidR="00AF2B76" w:rsidRPr="00092EF6" w:rsidRDefault="00AF2B76" w:rsidP="00AF2B76">
      <w:pPr>
        <w:rPr>
          <w:sz w:val="16"/>
        </w:rPr>
      </w:pPr>
      <w:r w:rsidRPr="00092EF6">
        <w:rPr>
          <w:sz w:val="16"/>
        </w:rPr>
        <w:t>Before making this visit, Biden administration officials visited Dearborn to meet with Muslim and Arab American leaders in an effort to repair ties with the community. More than 100,000 Michigan residents voted "uncommitted" in the Democratic primary in protest over the president's handling of the Israel-Hamas war. Some other states have since seen even larger proportions of Democratic voters breaking toward "uncommitted" votes.</w:t>
      </w:r>
    </w:p>
    <w:p w14:paraId="5CF590D4" w14:textId="77777777" w:rsidR="00AF2B76" w:rsidRPr="00092EF6" w:rsidRDefault="00AF2B76" w:rsidP="00AF2B76">
      <w:pPr>
        <w:rPr>
          <w:sz w:val="16"/>
        </w:rPr>
      </w:pPr>
      <w:r w:rsidRPr="00092EF6">
        <w:rPr>
          <w:sz w:val="16"/>
        </w:rPr>
        <w:t>Meanwhile, Trump has also made visits to Michigan, most recently in February, where he held a rally in Oakland County ahead of the state's primary. He also urged Republican leaders to target Black voters in Detroit and other areas across Michigan.</w:t>
      </w:r>
    </w:p>
    <w:p w14:paraId="53C1FEAA" w14:textId="77777777" w:rsidR="00AF2B76" w:rsidRPr="00092EF6" w:rsidRDefault="00AF2B76" w:rsidP="00AF2B76">
      <w:pPr>
        <w:rPr>
          <w:sz w:val="16"/>
        </w:rPr>
      </w:pPr>
      <w:r w:rsidRPr="00092EF6">
        <w:rPr>
          <w:sz w:val="16"/>
        </w:rPr>
        <w:t>"The president believes that there's a case to be made for reaching out to African American voters and Hispanic voters, whether it's in Saginaw or going into Wayne County or Muskegon, anywhere across the state," Michigan GOP chair Pete Hoekstra said.</w:t>
      </w:r>
    </w:p>
    <w:p w14:paraId="54539DF1" w14:textId="77777777" w:rsidR="00AF2B76" w:rsidRPr="00092EF6" w:rsidRDefault="00AF2B76" w:rsidP="00AF2B76">
      <w:pPr>
        <w:rPr>
          <w:sz w:val="16"/>
        </w:rPr>
      </w:pPr>
      <w:r w:rsidRPr="00092EF6">
        <w:rPr>
          <w:sz w:val="16"/>
        </w:rPr>
        <w:t>Republican leaders in Michigan went to Florida to meet with Trump's campaign about their approach to winning Michigan in the election.</w:t>
      </w:r>
    </w:p>
    <w:p w14:paraId="26DF0CC1" w14:textId="77777777" w:rsidR="00AF2B76" w:rsidRPr="00092EF6" w:rsidRDefault="00AF2B76" w:rsidP="00AF2B76">
      <w:pPr>
        <w:rPr>
          <w:sz w:val="16"/>
        </w:rPr>
      </w:pPr>
      <w:r w:rsidRPr="00092EF6">
        <w:rPr>
          <w:sz w:val="16"/>
        </w:rPr>
        <w:t xml:space="preserve">A </w:t>
      </w:r>
      <w:r w:rsidRPr="00092EF6">
        <w:rPr>
          <w:rStyle w:val="StyleUnderline"/>
        </w:rPr>
        <w:t xml:space="preserve">new Bloomberg News/Morning Consult poll released on Tuesday found that Biden and Trump are </w:t>
      </w:r>
      <w:r w:rsidRPr="00092EF6">
        <w:rPr>
          <w:rStyle w:val="Emphasis"/>
        </w:rPr>
        <w:t>tied in Michigan</w:t>
      </w:r>
      <w:r w:rsidRPr="00092EF6">
        <w:rPr>
          <w:rStyle w:val="StyleUnderline"/>
        </w:rPr>
        <w:t xml:space="preserve"> at 45% of voters each</w:t>
      </w:r>
      <w:r w:rsidRPr="00092EF6">
        <w:rPr>
          <w:sz w:val="16"/>
        </w:rPr>
        <w:t>. This comes after a February poll showed Trump taking a lead (46%) over Biden (44%). In addition to closing the gap in Michigan, Biden also gained ground in other swing states, including Arizona, Nevada, North Carolina, Pennsylvania and Wisconsin.</w:t>
      </w:r>
    </w:p>
    <w:p w14:paraId="55F918A9" w14:textId="77777777" w:rsidR="00AF2B76" w:rsidRPr="00092EF6" w:rsidRDefault="00AF2B76" w:rsidP="00AF2B76">
      <w:pPr>
        <w:rPr>
          <w:sz w:val="16"/>
        </w:rPr>
      </w:pPr>
      <w:r w:rsidRPr="00092EF6">
        <w:rPr>
          <w:sz w:val="16"/>
        </w:rPr>
        <w:t>The new polling suggested that Biden and Trump were tied in Pennsylvania, whereas previous polls showed Trump leading. In Wisconsin, Biden had moved ahead of Trump by one point, whereas Trump had previously taken the lead by four points.</w:t>
      </w:r>
    </w:p>
    <w:p w14:paraId="5033EF59" w14:textId="77777777" w:rsidR="00AF2B76" w:rsidRPr="00092EF6" w:rsidRDefault="00AF2B76" w:rsidP="00AF2B76">
      <w:pPr>
        <w:rPr>
          <w:sz w:val="16"/>
        </w:rPr>
      </w:pPr>
      <w:r w:rsidRPr="00092EF6">
        <w:rPr>
          <w:sz w:val="16"/>
        </w:rPr>
        <w:t>The new polls still show Trump ahead of Biden in Nevada, North Carolina, Arizona and Georgia.</w:t>
      </w:r>
    </w:p>
    <w:p w14:paraId="73720F02" w14:textId="77777777" w:rsidR="00AF2B76" w:rsidRDefault="00AF2B76" w:rsidP="00AF2B76">
      <w:pPr>
        <w:pStyle w:val="Heading4"/>
      </w:pPr>
      <w:r>
        <w:t>Voters are indecisive in Michigan.</w:t>
      </w:r>
    </w:p>
    <w:p w14:paraId="79B6AC38" w14:textId="77777777" w:rsidR="00AF2B76" w:rsidRDefault="00AF2B76" w:rsidP="00AF2B76">
      <w:r>
        <w:t xml:space="preserve">Sarah </w:t>
      </w:r>
      <w:r w:rsidRPr="0097476B">
        <w:rPr>
          <w:rStyle w:val="Style13ptBold"/>
        </w:rPr>
        <w:t>Arnold 6-6</w:t>
      </w:r>
      <w:r>
        <w:t xml:space="preserve">-2024, Sarah Arnold is a reporter for Townhall and has a bachelor’s in journalism / marketing from Kent State University. “Virginia May No Longer Be an 'Easy' Win for Joe Biden” [Townhall] </w:t>
      </w:r>
      <w:hyperlink r:id="rId30" w:history="1">
        <w:r w:rsidRPr="00EC761F">
          <w:rPr>
            <w:rStyle w:val="Hyperlink"/>
          </w:rPr>
          <w:t>https://townhall.com/tipsheet/saraharnold/2024/06/06/trump-biden-are-neck-and-neck-in-virginia-n2640123</w:t>
        </w:r>
      </w:hyperlink>
      <w:r>
        <w:t xml:space="preserve"> /MDC</w:t>
      </w:r>
    </w:p>
    <w:p w14:paraId="6FF9E125" w14:textId="77777777" w:rsidR="00AF2B76" w:rsidRPr="00A070F4" w:rsidRDefault="00AF2B76" w:rsidP="00AF2B76">
      <w:pPr>
        <w:rPr>
          <w:sz w:val="16"/>
        </w:rPr>
      </w:pPr>
      <w:r w:rsidRPr="00A070F4">
        <w:rPr>
          <w:sz w:val="16"/>
        </w:rPr>
        <w:t xml:space="preserve">Meanwhile, an FAU PolCom Lab/Mainstreet Research poll found that </w:t>
      </w:r>
      <w:r w:rsidRPr="0030138D">
        <w:rPr>
          <w:rStyle w:val="StyleUnderline"/>
        </w:rPr>
        <w:t>Trump and Biden are tied in key battleground states including Michigan, Wisconsin, and Pennsylvania</w:t>
      </w:r>
      <w:r w:rsidRPr="00A070F4">
        <w:rPr>
          <w:sz w:val="16"/>
        </w:rPr>
        <w:t xml:space="preserve">. </w:t>
      </w:r>
    </w:p>
    <w:p w14:paraId="603F2B92" w14:textId="77777777" w:rsidR="00AF2B76" w:rsidRPr="00A070F4" w:rsidRDefault="00AF2B76" w:rsidP="00AF2B76">
      <w:pPr>
        <w:rPr>
          <w:sz w:val="16"/>
        </w:rPr>
      </w:pPr>
      <w:r w:rsidRPr="00A070F4">
        <w:rPr>
          <w:sz w:val="16"/>
        </w:rPr>
        <w:t xml:space="preserve">Trump leads Biden by one point among all voters and one point among likely voters. This is a massive jump from the 2020 election where Biden sailed to victory in the states, causing the president’s administration to panic with little to no time for the president to recover from these dismal polling numbers. </w:t>
      </w:r>
    </w:p>
    <w:p w14:paraId="727765DD" w14:textId="77777777" w:rsidR="00AF2B76" w:rsidRPr="00A070F4" w:rsidRDefault="00AF2B76" w:rsidP="00AF2B76">
      <w:pPr>
        <w:rPr>
          <w:sz w:val="16"/>
        </w:rPr>
      </w:pPr>
      <w:r w:rsidRPr="00A070F4">
        <w:rPr>
          <w:rStyle w:val="StyleUnderline"/>
        </w:rPr>
        <w:t xml:space="preserve">In the predominantly Democrat state of Michigan, voters are </w:t>
      </w:r>
      <w:r w:rsidRPr="00A070F4">
        <w:rPr>
          <w:rStyle w:val="Emphasis"/>
        </w:rPr>
        <w:t>indecisive</w:t>
      </w:r>
      <w:r w:rsidRPr="00A070F4">
        <w:rPr>
          <w:sz w:val="16"/>
        </w:rPr>
        <w:t xml:space="preserve"> about their vote at the ballot box this November. 45 percent of Michiganders support Trump and Biden. </w:t>
      </w:r>
    </w:p>
    <w:p w14:paraId="698BC9B7" w14:textId="77777777" w:rsidR="00AF2B76" w:rsidRPr="00A070F4" w:rsidRDefault="00AF2B76" w:rsidP="00AF2B76">
      <w:pPr>
        <w:rPr>
          <w:sz w:val="16"/>
        </w:rPr>
      </w:pPr>
      <w:r w:rsidRPr="00A070F4">
        <w:rPr>
          <w:sz w:val="16"/>
        </w:rPr>
        <w:t xml:space="preserve">In Pennsylvania, Trump (45 percent) leads Biden (43 percent) by two points among all voters, and the 81-year-old president takes the lead against Trump— but only by two percentage points among all voters. </w:t>
      </w:r>
    </w:p>
    <w:p w14:paraId="4E7B90FD" w14:textId="77777777" w:rsidR="00AF2B76" w:rsidRPr="00AF2B76" w:rsidRDefault="00AF2B76" w:rsidP="00AF2B76"/>
    <w:p w14:paraId="552E9CD8" w14:textId="4B32EB49" w:rsidR="00AF2B76" w:rsidRDefault="00AF2B76" w:rsidP="00AF2B76">
      <w:pPr>
        <w:pStyle w:val="Heading3"/>
      </w:pPr>
      <w:r>
        <w:t>Link---AT: Michigan Voters Don’t Turnout</w:t>
      </w:r>
    </w:p>
    <w:p w14:paraId="452326F2" w14:textId="77777777" w:rsidR="00AF2B76" w:rsidRDefault="00AF2B76" w:rsidP="00AF2B76">
      <w:pPr>
        <w:pStyle w:val="Heading4"/>
      </w:pPr>
      <w:r>
        <w:t>Union support won’t help Biden.</w:t>
      </w:r>
    </w:p>
    <w:p w14:paraId="7099F27E" w14:textId="77777777" w:rsidR="00AF2B76" w:rsidRDefault="00AF2B76" w:rsidP="00AF2B76">
      <w:r>
        <w:t xml:space="preserve">John </w:t>
      </w:r>
      <w:r w:rsidRPr="005A259A">
        <w:rPr>
          <w:rStyle w:val="Style13ptBold"/>
        </w:rPr>
        <w:t>King 6-12</w:t>
      </w:r>
      <w:r>
        <w:t xml:space="preserve">-2024, John King is CNN’s award-winning chief national correspondent and an integral part of the network’s coverage of American government and politics. King is a native of Boston and earned a bachelor’s degree in journalism from the University of Rhode Island. He has also been awarded honorary doctorate degrees from URI, American University and Hobart and William Smith Colleges. “UAW members in Michigan don’t think the union’s endorsement of Biden will sway their pro-Trump peers” [CNN] </w:t>
      </w:r>
      <w:hyperlink r:id="rId31" w:history="1">
        <w:r w:rsidRPr="00EC761F">
          <w:rPr>
            <w:rStyle w:val="Hyperlink"/>
          </w:rPr>
          <w:t>https://www.cnn.com/2024/06/12/politics/autoworkers-michigan-biden-trump/index.html</w:t>
        </w:r>
      </w:hyperlink>
      <w:r>
        <w:t xml:space="preserve"> /MDC</w:t>
      </w:r>
    </w:p>
    <w:p w14:paraId="5CF8D125" w14:textId="77777777" w:rsidR="00AF2B76" w:rsidRPr="00677830" w:rsidRDefault="00AF2B76" w:rsidP="00AF2B76">
      <w:pPr>
        <w:rPr>
          <w:sz w:val="16"/>
        </w:rPr>
      </w:pPr>
      <w:r w:rsidRPr="00677830">
        <w:rPr>
          <w:sz w:val="16"/>
        </w:rPr>
        <w:t>“Donald Trump has never had a real job before,” said Robinson, a 35-year Ford employee who started on the assembly line and now works in quality control. “He’s never come in there and shot six bolts and put in four push pins 600 times a day on the assembly line.”</w:t>
      </w:r>
    </w:p>
    <w:p w14:paraId="507C5E91" w14:textId="77777777" w:rsidR="00AF2B76" w:rsidRPr="00677830" w:rsidRDefault="00AF2B76" w:rsidP="00AF2B76">
      <w:pPr>
        <w:rPr>
          <w:sz w:val="16"/>
        </w:rPr>
      </w:pPr>
      <w:r w:rsidRPr="00677830">
        <w:rPr>
          <w:sz w:val="16"/>
        </w:rPr>
        <w:t>“He’s never shoveled crap,” Robinson continued. “He’s never done a hard day’s work. Not physical work like you do in the plant. And he has a solid gold toilet at home. So, I mean, how can he really empathize with your life?”</w:t>
      </w:r>
    </w:p>
    <w:p w14:paraId="4E44D09E" w14:textId="77777777" w:rsidR="00AF2B76" w:rsidRPr="00677830" w:rsidRDefault="00AF2B76" w:rsidP="00AF2B76">
      <w:pPr>
        <w:rPr>
          <w:sz w:val="16"/>
        </w:rPr>
      </w:pPr>
      <w:r w:rsidRPr="00425203">
        <w:rPr>
          <w:rStyle w:val="StyleUnderline"/>
        </w:rPr>
        <w:t>Sometimes Robinson joins the debate along the assembly line or in the break room, pointing out President Joe Biden’s long history of supporting organized labor, including his decision to join striking United Auto Workers on the picket line in Michigan during their six-week strike last year</w:t>
      </w:r>
      <w:r w:rsidRPr="00677830">
        <w:rPr>
          <w:sz w:val="16"/>
        </w:rPr>
        <w:t>. The UAW endorsed Biden earlier this year.</w:t>
      </w:r>
    </w:p>
    <w:p w14:paraId="41042579" w14:textId="77777777" w:rsidR="00AF2B76" w:rsidRPr="00425203" w:rsidRDefault="00AF2B76" w:rsidP="00AF2B76">
      <w:pPr>
        <w:rPr>
          <w:rStyle w:val="StyleUnderline"/>
        </w:rPr>
      </w:pPr>
      <w:r w:rsidRPr="00425203">
        <w:rPr>
          <w:rStyle w:val="StyleUnderline"/>
        </w:rPr>
        <w:t>The retort?</w:t>
      </w:r>
    </w:p>
    <w:p w14:paraId="571E7842" w14:textId="77777777" w:rsidR="00AF2B76" w:rsidRPr="00677830" w:rsidRDefault="00AF2B76" w:rsidP="00AF2B76">
      <w:pPr>
        <w:rPr>
          <w:sz w:val="16"/>
        </w:rPr>
      </w:pPr>
      <w:r w:rsidRPr="00677830">
        <w:rPr>
          <w:sz w:val="16"/>
        </w:rPr>
        <w:t>“</w:t>
      </w:r>
      <w:r w:rsidRPr="00425203">
        <w:rPr>
          <w:rStyle w:val="StyleUnderline"/>
        </w:rPr>
        <w:t xml:space="preserve">You, know: </w:t>
      </w:r>
      <w:r w:rsidRPr="00425203">
        <w:rPr>
          <w:rStyle w:val="Emphasis"/>
        </w:rPr>
        <w:t>guns, gays, abortion, sleepy Joe, Hunter Biden</w:t>
      </w:r>
      <w:r w:rsidRPr="00677830">
        <w:rPr>
          <w:sz w:val="16"/>
        </w:rPr>
        <w:t xml:space="preserve">,” Robinson said. “They just tell me these </w:t>
      </w:r>
      <w:r w:rsidRPr="00425203">
        <w:rPr>
          <w:rStyle w:val="StyleUnderline"/>
        </w:rPr>
        <w:t>outlandish things that they think are important</w:t>
      </w:r>
      <w:r w:rsidRPr="00677830">
        <w:rPr>
          <w:sz w:val="16"/>
        </w:rPr>
        <w:t>. … If Hunter Biden is such a big issue, why isn’t Jared Kushner a big issue?”</w:t>
      </w:r>
    </w:p>
    <w:p w14:paraId="46F86BFF" w14:textId="77777777" w:rsidR="00AF2B76" w:rsidRPr="00677830" w:rsidRDefault="00AF2B76" w:rsidP="00AF2B76">
      <w:pPr>
        <w:rPr>
          <w:sz w:val="16"/>
        </w:rPr>
      </w:pPr>
      <w:r w:rsidRPr="00677830">
        <w:rPr>
          <w:sz w:val="16"/>
        </w:rPr>
        <w:t>[image omitted]</w:t>
      </w:r>
    </w:p>
    <w:p w14:paraId="4353DE51" w14:textId="77777777" w:rsidR="00AF2B76" w:rsidRPr="00677830" w:rsidRDefault="00AF2B76" w:rsidP="00AF2B76">
      <w:pPr>
        <w:rPr>
          <w:sz w:val="16"/>
        </w:rPr>
      </w:pPr>
      <w:r w:rsidRPr="00677830">
        <w:rPr>
          <w:sz w:val="16"/>
        </w:rPr>
        <w:t>The autoworkers strike, which ended late last year, was a big win for the UAW. Robinson got a nice raise and cost of living adjustments were restored in the deal. The bigger gains went to less experienced UAW members hired after the 2008 financial crisis, when the automakers said their only path to survival was a two-tier wage and benefits system that paid new workers less.</w:t>
      </w:r>
    </w:p>
    <w:p w14:paraId="0384AA9D" w14:textId="77777777" w:rsidR="00AF2B76" w:rsidRPr="00677830" w:rsidRDefault="00AF2B76" w:rsidP="00AF2B76">
      <w:pPr>
        <w:rPr>
          <w:sz w:val="16"/>
        </w:rPr>
      </w:pPr>
      <w:r w:rsidRPr="00677830">
        <w:rPr>
          <w:sz w:val="16"/>
        </w:rPr>
        <w:t xml:space="preserve">“I think </w:t>
      </w:r>
      <w:r w:rsidRPr="00A31C9B">
        <w:rPr>
          <w:rStyle w:val="StyleUnderline"/>
        </w:rPr>
        <w:t>we got more than I thought we would</w:t>
      </w:r>
      <w:r w:rsidRPr="00677830">
        <w:rPr>
          <w:sz w:val="16"/>
        </w:rPr>
        <w:t>,” Robinson said in an interview during his lunch break at the UAW Local 900 headquarters across the street from a giant Ford assembly plant.</w:t>
      </w:r>
    </w:p>
    <w:p w14:paraId="1391ECB4" w14:textId="77777777" w:rsidR="00AF2B76" w:rsidRPr="00677830" w:rsidRDefault="00AF2B76" w:rsidP="00AF2B76">
      <w:pPr>
        <w:rPr>
          <w:sz w:val="16"/>
        </w:rPr>
      </w:pPr>
      <w:r w:rsidRPr="00677830">
        <w:rPr>
          <w:sz w:val="16"/>
        </w:rPr>
        <w:t>But it didn’t solve everything.</w:t>
      </w:r>
    </w:p>
    <w:p w14:paraId="60327A8C" w14:textId="77777777" w:rsidR="00AF2B76" w:rsidRPr="00677830" w:rsidRDefault="00AF2B76" w:rsidP="00AF2B76">
      <w:pPr>
        <w:rPr>
          <w:sz w:val="16"/>
        </w:rPr>
      </w:pPr>
      <w:r w:rsidRPr="00677830">
        <w:rPr>
          <w:sz w:val="16"/>
        </w:rPr>
        <w:t>“Gas prices are still pretty high,” Robinson said. “It’s just me and my wife and it’s $200 every time I go to the grocery store.”</w:t>
      </w:r>
    </w:p>
    <w:p w14:paraId="0B943FCE" w14:textId="77777777" w:rsidR="00AF2B76" w:rsidRPr="00677830" w:rsidRDefault="00AF2B76" w:rsidP="00AF2B76">
      <w:pPr>
        <w:rPr>
          <w:sz w:val="16"/>
        </w:rPr>
      </w:pPr>
      <w:r w:rsidRPr="00677830">
        <w:rPr>
          <w:sz w:val="16"/>
        </w:rPr>
        <w:t>We met Robinson as part of a CNN project tracking the 2024 election through the eyes and experiences of voters who live in presidential battleground states and are part of key voting blocs. UAW membership is way down from Detroit’s heyday, but at roughly 134,000 members in Michigan now, the union remains a political force in this swing state, which Biden won by less than 3 points in 2020 after Trump won it by less than a point four years earlier.</w:t>
      </w:r>
    </w:p>
    <w:p w14:paraId="51606760" w14:textId="77777777" w:rsidR="00AF2B76" w:rsidRPr="00677830" w:rsidRDefault="00AF2B76" w:rsidP="00AF2B76">
      <w:pPr>
        <w:rPr>
          <w:sz w:val="16"/>
        </w:rPr>
      </w:pPr>
      <w:r w:rsidRPr="00677830">
        <w:rPr>
          <w:sz w:val="16"/>
        </w:rPr>
        <w:t>Robinson believes the UAW leadership has improved its standing with the rank and file because of the contract gains. But he is skeptical that the UAW endorsement of Biden will sway many of his union colleagues who back Trump.</w:t>
      </w:r>
    </w:p>
    <w:p w14:paraId="7A6AA7C9" w14:textId="77777777" w:rsidR="00AF2B76" w:rsidRPr="00677830" w:rsidRDefault="00AF2B76" w:rsidP="00AF2B76">
      <w:pPr>
        <w:rPr>
          <w:sz w:val="16"/>
        </w:rPr>
      </w:pPr>
      <w:r w:rsidRPr="00677830">
        <w:rPr>
          <w:sz w:val="16"/>
        </w:rPr>
        <w:t>“You have people in there, in the plant, who don’t want to be told what to do,” Robinson said.</w:t>
      </w:r>
    </w:p>
    <w:p w14:paraId="68B3C905" w14:textId="77777777" w:rsidR="00AF2B76" w:rsidRPr="00677830" w:rsidRDefault="00AF2B76" w:rsidP="00AF2B76">
      <w:pPr>
        <w:rPr>
          <w:sz w:val="16"/>
        </w:rPr>
      </w:pPr>
      <w:r w:rsidRPr="00677830">
        <w:rPr>
          <w:sz w:val="16"/>
        </w:rPr>
        <w:t>Blue-collar voters looking for politicians who understand them</w:t>
      </w:r>
    </w:p>
    <w:p w14:paraId="5433C086" w14:textId="77777777" w:rsidR="00AF2B76" w:rsidRPr="00677830" w:rsidRDefault="00AF2B76" w:rsidP="00AF2B76">
      <w:pPr>
        <w:rPr>
          <w:sz w:val="16"/>
        </w:rPr>
      </w:pPr>
      <w:r w:rsidRPr="00677830">
        <w:rPr>
          <w:sz w:val="16"/>
        </w:rPr>
        <w:t>People like Bill Govier from Wixom, Michigan.</w:t>
      </w:r>
    </w:p>
    <w:p w14:paraId="606DAA3F" w14:textId="77777777" w:rsidR="00AF2B76" w:rsidRPr="00677830" w:rsidRDefault="00AF2B76" w:rsidP="00AF2B76">
      <w:pPr>
        <w:rPr>
          <w:sz w:val="16"/>
        </w:rPr>
      </w:pPr>
      <w:r w:rsidRPr="00677830">
        <w:rPr>
          <w:sz w:val="16"/>
        </w:rPr>
        <w:t>“I love my job,” said Govier, a 25-year Ford employee and UAW member who started on the assembly line and now works as a millwright. “As a skilled tradesman, I definitely love my job.”</w:t>
      </w:r>
    </w:p>
    <w:p w14:paraId="6A291D5C" w14:textId="77777777" w:rsidR="00AF2B76" w:rsidRPr="00677830" w:rsidRDefault="00AF2B76" w:rsidP="00AF2B76">
      <w:pPr>
        <w:rPr>
          <w:sz w:val="16"/>
        </w:rPr>
      </w:pPr>
      <w:r w:rsidRPr="00677830">
        <w:rPr>
          <w:sz w:val="16"/>
        </w:rPr>
        <w:t>Govier calls himself “a little more on the conservative side, but really close to the middle.” He voted for Trump in both 2016 and 2020. “I’m probably more tolerant than I have ever been, but the powers that be label me as some far-right White supremacist MAGA Republican,” he said.</w:t>
      </w:r>
    </w:p>
    <w:p w14:paraId="46583088" w14:textId="77777777" w:rsidR="00AF2B76" w:rsidRPr="00677830" w:rsidRDefault="00AF2B76" w:rsidP="00AF2B76">
      <w:pPr>
        <w:rPr>
          <w:sz w:val="16"/>
        </w:rPr>
      </w:pPr>
      <w:r w:rsidRPr="00677830">
        <w:rPr>
          <w:sz w:val="16"/>
        </w:rPr>
        <w:t>Govier also bristles at how critics label Trump.</w:t>
      </w:r>
    </w:p>
    <w:p w14:paraId="404AB0A4" w14:textId="77777777" w:rsidR="00AF2B76" w:rsidRPr="00677830" w:rsidRDefault="00AF2B76" w:rsidP="00AF2B76">
      <w:pPr>
        <w:rPr>
          <w:sz w:val="16"/>
        </w:rPr>
      </w:pPr>
      <w:r w:rsidRPr="00677830">
        <w:rPr>
          <w:sz w:val="16"/>
        </w:rPr>
        <w:t>“Everybody wants to say, ‘Oh he said this, it’s the nastiest thing ever.’ Stop, just stop. Quit taking things out of context, read the whole thing, listen to the whole thing,” Govier said. “I just don’t see him as the anti-Christ, or Hitler. That’s ridiculous.”</w:t>
      </w:r>
    </w:p>
    <w:p w14:paraId="0C675840" w14:textId="77777777" w:rsidR="00AF2B76" w:rsidRPr="00677830" w:rsidRDefault="00AF2B76" w:rsidP="00AF2B76">
      <w:pPr>
        <w:rPr>
          <w:sz w:val="16"/>
        </w:rPr>
      </w:pPr>
      <w:r w:rsidRPr="00677830">
        <w:rPr>
          <w:sz w:val="16"/>
        </w:rPr>
        <w:t>Govier described his 2016 vote this way: “I don’t trust Hillary (Clinton) . … I voted against Hillary more so than for Trump.”</w:t>
      </w:r>
    </w:p>
    <w:p w14:paraId="73B14C77" w14:textId="77777777" w:rsidR="00AF2B76" w:rsidRPr="00677830" w:rsidRDefault="00AF2B76" w:rsidP="00AF2B76">
      <w:pPr>
        <w:rPr>
          <w:sz w:val="16"/>
        </w:rPr>
      </w:pPr>
      <w:r w:rsidRPr="00677830">
        <w:rPr>
          <w:sz w:val="16"/>
        </w:rPr>
        <w:t>In 2020, he said he “liked where the country was going,” praising the pre-Covid Trump economy and how the then-president handled relations with North Korea.</w:t>
      </w:r>
    </w:p>
    <w:p w14:paraId="73CF5A6D" w14:textId="77777777" w:rsidR="00AF2B76" w:rsidRPr="00677830" w:rsidRDefault="00AF2B76" w:rsidP="00AF2B76">
      <w:pPr>
        <w:rPr>
          <w:sz w:val="16"/>
        </w:rPr>
      </w:pPr>
      <w:r w:rsidRPr="00677830">
        <w:rPr>
          <w:sz w:val="16"/>
        </w:rPr>
        <w:t>Now, Govier said, “I’m leaning away from Biden more than for Trump.”</w:t>
      </w:r>
    </w:p>
    <w:p w14:paraId="74CD08B2" w14:textId="77777777" w:rsidR="00AF2B76" w:rsidRPr="00677830" w:rsidRDefault="00AF2B76" w:rsidP="00AF2B76">
      <w:pPr>
        <w:rPr>
          <w:sz w:val="16"/>
        </w:rPr>
      </w:pPr>
      <w:r w:rsidRPr="00677830">
        <w:rPr>
          <w:sz w:val="16"/>
        </w:rPr>
        <w:t>[image omitted]</w:t>
      </w:r>
    </w:p>
    <w:p w14:paraId="78D393AA" w14:textId="77777777" w:rsidR="00AF2B76" w:rsidRPr="00677830" w:rsidRDefault="00AF2B76" w:rsidP="00AF2B76">
      <w:pPr>
        <w:rPr>
          <w:sz w:val="16"/>
        </w:rPr>
      </w:pPr>
      <w:r w:rsidRPr="00677830">
        <w:rPr>
          <w:sz w:val="16"/>
        </w:rPr>
        <w:t>Govier makes a point we hear a lot from blue-collar voters in our travels.</w:t>
      </w:r>
    </w:p>
    <w:p w14:paraId="67D4DC76" w14:textId="77777777" w:rsidR="00AF2B76" w:rsidRPr="00677830" w:rsidRDefault="00AF2B76" w:rsidP="00AF2B76">
      <w:pPr>
        <w:rPr>
          <w:sz w:val="16"/>
        </w:rPr>
      </w:pPr>
      <w:r w:rsidRPr="00677830">
        <w:rPr>
          <w:sz w:val="16"/>
        </w:rPr>
        <w:t>“I don’t think there are a lot of people in this country under the age of 40 that really understand what it is like to work with your hands,” Govier said. “Most of the politicians I don’t think understand it. … So, it is hard for guys like us to feel represented properly.”</w:t>
      </w:r>
    </w:p>
    <w:p w14:paraId="6C1A96DF" w14:textId="77777777" w:rsidR="00AF2B76" w:rsidRPr="00677830" w:rsidRDefault="00AF2B76" w:rsidP="00AF2B76">
      <w:pPr>
        <w:rPr>
          <w:sz w:val="16"/>
        </w:rPr>
      </w:pPr>
      <w:r w:rsidRPr="00677830">
        <w:rPr>
          <w:sz w:val="16"/>
        </w:rPr>
        <w:t>Before committing to vote for Trump in 2024, Govier said he wants to research independent candidate Robert F. Kennedy Jr.</w:t>
      </w:r>
    </w:p>
    <w:p w14:paraId="531ADA74" w14:textId="77777777" w:rsidR="00AF2B76" w:rsidRPr="00677830" w:rsidRDefault="00AF2B76" w:rsidP="00AF2B76">
      <w:pPr>
        <w:rPr>
          <w:sz w:val="16"/>
        </w:rPr>
      </w:pPr>
      <w:r w:rsidRPr="00677830">
        <w:rPr>
          <w:sz w:val="16"/>
        </w:rPr>
        <w:t>But he said he would be hesitant to vote third party if he believed it might help Biden.</w:t>
      </w:r>
    </w:p>
    <w:p w14:paraId="483B6E21" w14:textId="77777777" w:rsidR="00AF2B76" w:rsidRPr="00677830" w:rsidRDefault="00AF2B76" w:rsidP="00AF2B76">
      <w:pPr>
        <w:rPr>
          <w:sz w:val="16"/>
        </w:rPr>
      </w:pPr>
      <w:r w:rsidRPr="00677830">
        <w:rPr>
          <w:sz w:val="16"/>
        </w:rPr>
        <w:t>“I would really rather have Kennedy,” he said. But if voting for him boosts Biden, he added, “I might have to vote for Trump.”</w:t>
      </w:r>
    </w:p>
    <w:p w14:paraId="2AFCC799" w14:textId="77777777" w:rsidR="00AF2B76" w:rsidRPr="00677830" w:rsidRDefault="00AF2B76" w:rsidP="00AF2B76">
      <w:pPr>
        <w:rPr>
          <w:sz w:val="16"/>
        </w:rPr>
      </w:pPr>
      <w:r w:rsidRPr="00677830">
        <w:rPr>
          <w:sz w:val="16"/>
        </w:rPr>
        <w:t>Chris Vitale has no hesitation about his 2024 choice: he will proudly vote for Trump a third time.</w:t>
      </w:r>
    </w:p>
    <w:p w14:paraId="3E8209BB" w14:textId="77777777" w:rsidR="00AF2B76" w:rsidRPr="00677830" w:rsidRDefault="00AF2B76" w:rsidP="00AF2B76">
      <w:pPr>
        <w:rPr>
          <w:sz w:val="16"/>
        </w:rPr>
      </w:pPr>
      <w:r w:rsidRPr="00677830">
        <w:rPr>
          <w:sz w:val="16"/>
        </w:rPr>
        <w:t>“I’m sort of the hands of the engineer,” is how he describes his job doing mechanical work in the engine development shop at Stellantis, the parent company of Chrysler. He is a 30-year Chrysler employee and 30-year UAW member.</w:t>
      </w:r>
    </w:p>
    <w:p w14:paraId="1DBC19E9" w14:textId="77777777" w:rsidR="00AF2B76" w:rsidRPr="00677830" w:rsidRDefault="00AF2B76" w:rsidP="00AF2B76">
      <w:pPr>
        <w:rPr>
          <w:sz w:val="16"/>
        </w:rPr>
      </w:pPr>
      <w:r w:rsidRPr="00677830">
        <w:rPr>
          <w:sz w:val="16"/>
        </w:rPr>
        <w:t>Vitale blames Democrats for his Trump support.</w:t>
      </w:r>
    </w:p>
    <w:p w14:paraId="543AC45A" w14:textId="77777777" w:rsidR="00AF2B76" w:rsidRPr="00677830" w:rsidRDefault="00AF2B76" w:rsidP="00AF2B76">
      <w:pPr>
        <w:rPr>
          <w:sz w:val="16"/>
        </w:rPr>
      </w:pPr>
      <w:r w:rsidRPr="00677830">
        <w:rPr>
          <w:sz w:val="16"/>
        </w:rPr>
        <w:t>Gone from the party, he says, are people like former Missouri Rep. Richard Gephardt, who twice unsuccessfully sought the Democratic presidential nomination, first in 1988.</w:t>
      </w:r>
    </w:p>
    <w:p w14:paraId="6D8BA030" w14:textId="77777777" w:rsidR="00AF2B76" w:rsidRPr="00677830" w:rsidRDefault="00AF2B76" w:rsidP="00AF2B76">
      <w:pPr>
        <w:rPr>
          <w:sz w:val="16"/>
        </w:rPr>
      </w:pPr>
      <w:r w:rsidRPr="00677830">
        <w:rPr>
          <w:sz w:val="16"/>
        </w:rPr>
        <w:t>“He raised a lot of midwestern manufacturing concerns with NAFTA and things like that,” Vitale said of Gephardt. “So what happened to those Democrats? Those are the Democrats I wanted to vote for. They’re gone now.”</w:t>
      </w:r>
    </w:p>
    <w:p w14:paraId="208D3612" w14:textId="77777777" w:rsidR="00AF2B76" w:rsidRPr="00677830" w:rsidRDefault="00AF2B76" w:rsidP="00AF2B76">
      <w:pPr>
        <w:rPr>
          <w:sz w:val="16"/>
        </w:rPr>
      </w:pPr>
      <w:r w:rsidRPr="00677830">
        <w:rPr>
          <w:sz w:val="16"/>
        </w:rPr>
        <w:t>Vitale said he initially viewed Trump as “just another distraction, a sideshow or something” early in the 2016 race. But then he heard Trump talk tough on trade and promise to revive American manufacturing.</w:t>
      </w:r>
    </w:p>
    <w:p w14:paraId="646001EA" w14:textId="77777777" w:rsidR="00AF2B76" w:rsidRPr="00677830" w:rsidRDefault="00AF2B76" w:rsidP="00AF2B76">
      <w:pPr>
        <w:rPr>
          <w:sz w:val="16"/>
        </w:rPr>
      </w:pPr>
      <w:r w:rsidRPr="00677830">
        <w:rPr>
          <w:sz w:val="16"/>
        </w:rPr>
        <w:t>“I’ve watched this region go from the arsenal of democracy,” Vitale said. “I watched it go from that realm of importance to now we’re happy we can get a sports stadium or we’re going to sell weed or fireworks. It’s absolutely pathetic what we have sunk to and our politicians, they’re good with it. He isn’t. So that is the difference.”</w:t>
      </w:r>
    </w:p>
    <w:p w14:paraId="523662BF" w14:textId="77777777" w:rsidR="00AF2B76" w:rsidRPr="00677830" w:rsidRDefault="00AF2B76" w:rsidP="00AF2B76">
      <w:pPr>
        <w:rPr>
          <w:sz w:val="16"/>
        </w:rPr>
      </w:pPr>
      <w:r w:rsidRPr="00677830">
        <w:rPr>
          <w:sz w:val="16"/>
        </w:rPr>
        <w:t>[image omitted]</w:t>
      </w:r>
    </w:p>
    <w:p w14:paraId="0B771314" w14:textId="77777777" w:rsidR="00AF2B76" w:rsidRPr="00677830" w:rsidRDefault="00AF2B76" w:rsidP="00AF2B76">
      <w:pPr>
        <w:rPr>
          <w:sz w:val="16"/>
        </w:rPr>
      </w:pPr>
      <w:r w:rsidRPr="00677830">
        <w:rPr>
          <w:sz w:val="16"/>
        </w:rPr>
        <w:t>Vitale said Biden policies that he argues are hurting the industry are more important to him than the president’s decision to show up at a UAW picket line.</w:t>
      </w:r>
    </w:p>
    <w:p w14:paraId="7223AA00" w14:textId="77777777" w:rsidR="00AF2B76" w:rsidRPr="00677830" w:rsidRDefault="00AF2B76" w:rsidP="00AF2B76">
      <w:pPr>
        <w:rPr>
          <w:sz w:val="16"/>
        </w:rPr>
      </w:pPr>
      <w:r w:rsidRPr="00677830">
        <w:rPr>
          <w:sz w:val="16"/>
        </w:rPr>
        <w:t>“I think the government seems to be appeasing the coasts,” Vitale said during an interview in St. Clair Shores, a town in battleground Macomb County just north of Detroit. “You know, everyone who lives in Manhattan thinks everyone should drive an electric car. Everyone who lives in Los Angeles thinks the world is coming to an end and you can’t have any more internal combustion engine cars. … The middle of the country, which used to be the manufacturing base of this country, doesn’t feel that way, doesn’t operate that way. So there is a huge divide.”</w:t>
      </w:r>
    </w:p>
    <w:p w14:paraId="5D3DA3A1" w14:textId="77777777" w:rsidR="00AF2B76" w:rsidRPr="00677830" w:rsidRDefault="00AF2B76" w:rsidP="00AF2B76">
      <w:pPr>
        <w:rPr>
          <w:sz w:val="16"/>
        </w:rPr>
      </w:pPr>
      <w:r w:rsidRPr="00677830">
        <w:rPr>
          <w:sz w:val="16"/>
        </w:rPr>
        <w:t>Vitale said a Trump win would mean an end to requirements for automakers to sell more EVs and, he believes, trade policies designed to protect American jobs.</w:t>
      </w:r>
    </w:p>
    <w:p w14:paraId="20BB4B68" w14:textId="77777777" w:rsidR="00AF2B76" w:rsidRPr="00677830" w:rsidRDefault="00AF2B76" w:rsidP="00AF2B76">
      <w:pPr>
        <w:rPr>
          <w:sz w:val="16"/>
        </w:rPr>
      </w:pPr>
      <w:r w:rsidRPr="00677830">
        <w:rPr>
          <w:sz w:val="16"/>
        </w:rPr>
        <w:t>“We’ve got the government against us at every turn,” Vitale said. “I can’t believe the people who are responsible for regulating our industries are so out of tune with our industries.”</w:t>
      </w:r>
    </w:p>
    <w:p w14:paraId="4C48882E" w14:textId="77777777" w:rsidR="00AF2B76" w:rsidRPr="00677830" w:rsidRDefault="00AF2B76" w:rsidP="00AF2B76">
      <w:pPr>
        <w:rPr>
          <w:rStyle w:val="StyleUnderline"/>
        </w:rPr>
      </w:pPr>
      <w:r w:rsidRPr="00677830">
        <w:rPr>
          <w:rStyle w:val="StyleUnderline"/>
        </w:rPr>
        <w:t>Union leadership’s endorsement only goes so far</w:t>
      </w:r>
    </w:p>
    <w:p w14:paraId="159D3DC8" w14:textId="77777777" w:rsidR="00AF2B76" w:rsidRPr="00677830" w:rsidRDefault="00AF2B76" w:rsidP="00AF2B76">
      <w:pPr>
        <w:rPr>
          <w:sz w:val="16"/>
        </w:rPr>
      </w:pPr>
      <w:r w:rsidRPr="00677830">
        <w:rPr>
          <w:sz w:val="16"/>
        </w:rPr>
        <w:t>Bob King sees a profound disconnect between Trump’s words and actions – or inactions – and he hopes the UAW leadership hones in on that as it sells its endorsement of Biden over the final five months of the campaign.</w:t>
      </w:r>
    </w:p>
    <w:p w14:paraId="4C57D8CE" w14:textId="77777777" w:rsidR="00AF2B76" w:rsidRPr="00677830" w:rsidRDefault="00AF2B76" w:rsidP="00AF2B76">
      <w:pPr>
        <w:rPr>
          <w:sz w:val="16"/>
        </w:rPr>
      </w:pPr>
      <w:r w:rsidRPr="00677830">
        <w:rPr>
          <w:sz w:val="16"/>
        </w:rPr>
        <w:t>King worked at Ford for more than 40 years and was UAW president for four years during the Obama presidency, when the auto industry – and the UAW – were reeling from the 2008 global financial crisis.</w:t>
      </w:r>
    </w:p>
    <w:p w14:paraId="612524AF" w14:textId="77777777" w:rsidR="00AF2B76" w:rsidRPr="00677830" w:rsidRDefault="00AF2B76" w:rsidP="00AF2B76">
      <w:pPr>
        <w:rPr>
          <w:sz w:val="16"/>
        </w:rPr>
      </w:pPr>
      <w:r w:rsidRPr="00677830">
        <w:rPr>
          <w:sz w:val="16"/>
        </w:rPr>
        <w:t>That is when the two-tiered contracts went into effect, and King sees both a financial and a psychological hit that caused disaffection among blue collar workers – and ultimately drove many to Trump.</w:t>
      </w:r>
    </w:p>
    <w:p w14:paraId="68FD4336" w14:textId="77777777" w:rsidR="00AF2B76" w:rsidRPr="00677830" w:rsidRDefault="00AF2B76" w:rsidP="00AF2B76">
      <w:pPr>
        <w:rPr>
          <w:sz w:val="16"/>
        </w:rPr>
      </w:pPr>
      <w:r w:rsidRPr="00677830">
        <w:rPr>
          <w:sz w:val="16"/>
        </w:rPr>
        <w:t>“They are listening because they don’t believe anybody has delivered for them,” King said in an interview. “People feel like the establishment hasn’t been delivering for them. Is your life better now than it was 10 years ago? For many working people, it is worse. Their standard of living has deteriorated. In some cases, their communities have deteriorated.”</w:t>
      </w:r>
    </w:p>
    <w:p w14:paraId="57084F33" w14:textId="77777777" w:rsidR="00AF2B76" w:rsidRPr="00677830" w:rsidRDefault="00AF2B76" w:rsidP="00AF2B76">
      <w:pPr>
        <w:rPr>
          <w:sz w:val="16"/>
        </w:rPr>
      </w:pPr>
      <w:r w:rsidRPr="00677830">
        <w:rPr>
          <w:sz w:val="16"/>
        </w:rPr>
        <w:t>The new contract, King argues, erases most of the concessions made after the financial crisis and, in his view, should boost the standing of the current UAW leadership as it makes the case Biden is better than Trump for union workers.</w:t>
      </w:r>
    </w:p>
    <w:p w14:paraId="74D33689" w14:textId="77777777" w:rsidR="00AF2B76" w:rsidRPr="00677830" w:rsidRDefault="00AF2B76" w:rsidP="00AF2B76">
      <w:pPr>
        <w:rPr>
          <w:sz w:val="16"/>
        </w:rPr>
      </w:pPr>
      <w:r w:rsidRPr="00677830">
        <w:rPr>
          <w:sz w:val="16"/>
        </w:rPr>
        <w:t>Tonya Rincon isn’t so sure of that.</w:t>
      </w:r>
    </w:p>
    <w:p w14:paraId="65E00BE5" w14:textId="77777777" w:rsidR="00AF2B76" w:rsidRPr="00677830" w:rsidRDefault="00AF2B76" w:rsidP="00AF2B76">
      <w:pPr>
        <w:rPr>
          <w:sz w:val="16"/>
        </w:rPr>
      </w:pPr>
      <w:r w:rsidRPr="00677830">
        <w:rPr>
          <w:sz w:val="16"/>
        </w:rPr>
        <w:t>“The leadership gives their advice and their official endorsement and in the rank and file it goes about 50-50,” said Rincon, a 30-year Ford worker and UAW member. “And it will probably go 50-50 this time.”</w:t>
      </w:r>
    </w:p>
    <w:p w14:paraId="5F354035" w14:textId="77777777" w:rsidR="00AF2B76" w:rsidRPr="00677830" w:rsidRDefault="00AF2B76" w:rsidP="00AF2B76">
      <w:pPr>
        <w:rPr>
          <w:sz w:val="16"/>
        </w:rPr>
      </w:pPr>
      <w:r w:rsidRPr="00677830">
        <w:rPr>
          <w:sz w:val="16"/>
        </w:rPr>
        <w:t>Perhaps, she said, the president’s decision to visit the picket line will help a tad.</w:t>
      </w:r>
    </w:p>
    <w:p w14:paraId="18ED204D" w14:textId="77777777" w:rsidR="00AF2B76" w:rsidRPr="00677830" w:rsidRDefault="00AF2B76" w:rsidP="00AF2B76">
      <w:pPr>
        <w:rPr>
          <w:sz w:val="16"/>
        </w:rPr>
      </w:pPr>
      <w:r w:rsidRPr="00677830">
        <w:rPr>
          <w:sz w:val="16"/>
        </w:rPr>
        <w:t>“Maybe it will move a small percentage and Michigan is a state where small percentages matter,” she said in an interview in the Local 900 union hall. “So maybe it will be 51-49. But I don’t think it moved a lot of people.”</w:t>
      </w:r>
    </w:p>
    <w:p w14:paraId="5BFCE4CA" w14:textId="77777777" w:rsidR="00AF2B76" w:rsidRPr="00677830" w:rsidRDefault="00AF2B76" w:rsidP="00AF2B76">
      <w:pPr>
        <w:rPr>
          <w:sz w:val="16"/>
        </w:rPr>
      </w:pPr>
      <w:r w:rsidRPr="00677830">
        <w:rPr>
          <w:sz w:val="16"/>
        </w:rPr>
        <w:t>Rincon is committed to Biden.</w:t>
      </w:r>
    </w:p>
    <w:p w14:paraId="0FE209C7" w14:textId="77777777" w:rsidR="00AF2B76" w:rsidRPr="00677830" w:rsidRDefault="00AF2B76" w:rsidP="00AF2B76">
      <w:pPr>
        <w:rPr>
          <w:sz w:val="16"/>
        </w:rPr>
      </w:pPr>
      <w:r w:rsidRPr="00677830">
        <w:rPr>
          <w:sz w:val="16"/>
        </w:rPr>
        <w:t>“Because I think he does care about working men and women,” she said. “What he is doing for our kids, with helping to arrest out-of-control student debt. … Everything he stands for. It aligns with my values. So he has my support.”</w:t>
      </w:r>
    </w:p>
    <w:p w14:paraId="6D9DDC73" w14:textId="77777777" w:rsidR="00AF2B76" w:rsidRPr="00677830" w:rsidRDefault="00AF2B76" w:rsidP="00AF2B76">
      <w:pPr>
        <w:rPr>
          <w:sz w:val="16"/>
        </w:rPr>
      </w:pPr>
      <w:r w:rsidRPr="00677830">
        <w:rPr>
          <w:sz w:val="16"/>
        </w:rPr>
        <w:t>Objections to Biden among Ford colleagues include the administration’s aggressive support of shifting to EVs. Rincon disagrees with that critique.</w:t>
      </w:r>
    </w:p>
    <w:p w14:paraId="5C1F1AB7" w14:textId="77777777" w:rsidR="00AF2B76" w:rsidRPr="00677830" w:rsidRDefault="00AF2B76" w:rsidP="00AF2B76">
      <w:pPr>
        <w:rPr>
          <w:sz w:val="16"/>
        </w:rPr>
      </w:pPr>
      <w:r w:rsidRPr="00677830">
        <w:rPr>
          <w:sz w:val="16"/>
        </w:rPr>
        <w:t>“I think we should have as many options for drivers as they want to have,” Rincon said. “We need to build cars and we need to paint them and put them on drive trains, regardless of what kind of engine they have. So it is not going to cost us jobs.”</w:t>
      </w:r>
    </w:p>
    <w:p w14:paraId="3050D0BF" w14:textId="77777777" w:rsidR="00AF2B76" w:rsidRPr="00677830" w:rsidRDefault="00AF2B76" w:rsidP="00AF2B76">
      <w:pPr>
        <w:rPr>
          <w:sz w:val="16"/>
        </w:rPr>
      </w:pPr>
      <w:r w:rsidRPr="00677830">
        <w:rPr>
          <w:sz w:val="16"/>
        </w:rPr>
        <w:t>Like Robinson, she rolls her eyes at colleagues who say Trump understands them better.</w:t>
      </w:r>
    </w:p>
    <w:p w14:paraId="2765094D" w14:textId="77777777" w:rsidR="00AF2B76" w:rsidRPr="00677830" w:rsidRDefault="00AF2B76" w:rsidP="00AF2B76">
      <w:pPr>
        <w:rPr>
          <w:sz w:val="16"/>
        </w:rPr>
      </w:pPr>
      <w:r w:rsidRPr="00677830">
        <w:rPr>
          <w:sz w:val="16"/>
        </w:rPr>
        <w:t>“He’s stiffed working men and women his entire business career,” Rincon said. “So I don’t understand that.”</w:t>
      </w:r>
    </w:p>
    <w:p w14:paraId="6A22A79C" w14:textId="77777777" w:rsidR="00AF2B76" w:rsidRPr="00677830" w:rsidRDefault="00AF2B76" w:rsidP="00AF2B76">
      <w:pPr>
        <w:rPr>
          <w:sz w:val="16"/>
        </w:rPr>
      </w:pPr>
      <w:r w:rsidRPr="00677830">
        <w:rPr>
          <w:sz w:val="16"/>
        </w:rPr>
        <w:t>But she went on, like King, to suggest some of Trump’s support stems from worries among voters that growing up in communities like Wayne isn’t as safe a bet as it once was.</w:t>
      </w:r>
    </w:p>
    <w:p w14:paraId="4E85074E" w14:textId="77777777" w:rsidR="00AF2B76" w:rsidRPr="00677830" w:rsidRDefault="00AF2B76" w:rsidP="00AF2B76">
      <w:pPr>
        <w:rPr>
          <w:sz w:val="16"/>
        </w:rPr>
      </w:pPr>
      <w:r w:rsidRPr="00677830">
        <w:rPr>
          <w:sz w:val="16"/>
        </w:rPr>
        <w:t>“I didn’t go to college after high school,” she said. “So I bummed around working a bunch of crappy retail jobs and service jobs. … And then I lucked out, started a family and needed a good paying job. So I got into the plant.”</w:t>
      </w:r>
    </w:p>
    <w:p w14:paraId="607609EF" w14:textId="77777777" w:rsidR="00AF2B76" w:rsidRPr="00677830" w:rsidRDefault="00AF2B76" w:rsidP="00AF2B76">
      <w:pPr>
        <w:rPr>
          <w:sz w:val="16"/>
        </w:rPr>
      </w:pPr>
      <w:r w:rsidRPr="00677830">
        <w:rPr>
          <w:sz w:val="16"/>
        </w:rPr>
        <w:t>But that path to middle class security isn’t as guaranteed as it once was.</w:t>
      </w:r>
    </w:p>
    <w:p w14:paraId="2B68046C" w14:textId="77777777" w:rsidR="00AF2B76" w:rsidRPr="00677830" w:rsidRDefault="00AF2B76" w:rsidP="00AF2B76">
      <w:pPr>
        <w:rPr>
          <w:sz w:val="16"/>
        </w:rPr>
      </w:pPr>
      <w:r w:rsidRPr="00677830">
        <w:rPr>
          <w:sz w:val="16"/>
        </w:rPr>
        <w:t>“For about the last 15 years that hasn’t really been the reality,” Rincon said, because of the two-tier wage and benefits system. “People were making as little working on the line now as I made 30 years ago when I started, which is kind of crazy. So people still wanted to get to the Big Three [automakers], but the reality was they weren’t making a realistic living.”</w:t>
      </w:r>
    </w:p>
    <w:p w14:paraId="507E5A9B" w14:textId="77777777" w:rsidR="00AF2B76" w:rsidRPr="00677830" w:rsidRDefault="00AF2B76" w:rsidP="00AF2B76">
      <w:pPr>
        <w:rPr>
          <w:sz w:val="16"/>
        </w:rPr>
      </w:pPr>
      <w:r w:rsidRPr="00677830">
        <w:rPr>
          <w:sz w:val="16"/>
        </w:rPr>
        <w:t xml:space="preserve">The </w:t>
      </w:r>
      <w:r w:rsidRPr="00677830">
        <w:rPr>
          <w:rStyle w:val="StyleUnderline"/>
        </w:rPr>
        <w:t>new contract fixed some of those issues, and Rincon said morale is better inside the</w:t>
      </w:r>
      <w:r w:rsidRPr="00677830">
        <w:rPr>
          <w:sz w:val="16"/>
        </w:rPr>
        <w:t xml:space="preserve"> plant. “It mattered,” she said, that Biden came out to support the strikers.</w:t>
      </w:r>
    </w:p>
    <w:p w14:paraId="1A66CF11" w14:textId="77777777" w:rsidR="00AF2B76" w:rsidRPr="00677830" w:rsidRDefault="00AF2B76" w:rsidP="00AF2B76">
      <w:pPr>
        <w:rPr>
          <w:rStyle w:val="StyleUnderline"/>
        </w:rPr>
      </w:pPr>
      <w:r w:rsidRPr="00677830">
        <w:rPr>
          <w:sz w:val="16"/>
        </w:rPr>
        <w:t xml:space="preserve">But </w:t>
      </w:r>
      <w:r w:rsidRPr="00677830">
        <w:rPr>
          <w:rStyle w:val="StyleUnderline"/>
        </w:rPr>
        <w:t>did it change the conversation about the president?</w:t>
      </w:r>
    </w:p>
    <w:p w14:paraId="75228215" w14:textId="77777777" w:rsidR="00AF2B76" w:rsidRPr="00677830" w:rsidRDefault="00AF2B76" w:rsidP="00AF2B76">
      <w:pPr>
        <w:rPr>
          <w:rStyle w:val="StyleUnderline"/>
        </w:rPr>
      </w:pPr>
      <w:r w:rsidRPr="00677830">
        <w:rPr>
          <w:rStyle w:val="StyleUnderline"/>
        </w:rPr>
        <w:t xml:space="preserve">“Inside the plants?” Rincon said. “No, I </w:t>
      </w:r>
      <w:r w:rsidRPr="00677830">
        <w:rPr>
          <w:rStyle w:val="Emphasis"/>
        </w:rPr>
        <w:t>don’t think it did</w:t>
      </w:r>
      <w:r w:rsidRPr="00677830">
        <w:rPr>
          <w:rStyle w:val="StyleUnderline"/>
        </w:rPr>
        <w:t>.”</w:t>
      </w:r>
    </w:p>
    <w:p w14:paraId="47E567B3" w14:textId="77777777" w:rsidR="00AF2B76" w:rsidRDefault="00AF2B76" w:rsidP="00AF2B76">
      <w:pPr>
        <w:pStyle w:val="Heading4"/>
      </w:pPr>
      <w:r>
        <w:t>Other factors, like Biden’s response in Gaza, decide the election in Michigan.</w:t>
      </w:r>
    </w:p>
    <w:p w14:paraId="46C81279" w14:textId="77777777" w:rsidR="00AF2B76" w:rsidRDefault="00AF2B76" w:rsidP="00AF2B76">
      <w:r>
        <w:t xml:space="preserve">Joey </w:t>
      </w:r>
      <w:r w:rsidRPr="00F350C2">
        <w:rPr>
          <w:rStyle w:val="Style13ptBold"/>
        </w:rPr>
        <w:t>Cappelletti</w:t>
      </w:r>
      <w:r>
        <w:t xml:space="preserve"> 11-2-20</w:t>
      </w:r>
      <w:r w:rsidRPr="00F350C2">
        <w:rPr>
          <w:rStyle w:val="Style13ptBold"/>
        </w:rPr>
        <w:t>23</w:t>
      </w:r>
      <w:r>
        <w:t xml:space="preserve">, Cappelletti covers politics and state government for The Associated Press in Michigan. He is based in Lansing. “Democrats fear that Biden’s Israel-Hamas war stance could cost him reelection in Michigan” [AP News] </w:t>
      </w:r>
      <w:hyperlink r:id="rId32" w:history="1">
        <w:r w:rsidRPr="00EC761F">
          <w:rPr>
            <w:rStyle w:val="Hyperlink"/>
          </w:rPr>
          <w:t>https://apnews.com/article/biden-michigan-arab-american-reelection-bb86bc0059a6ea33fee8a1ec1b0ac743</w:t>
        </w:r>
      </w:hyperlink>
      <w:r>
        <w:t xml:space="preserve"> /MDC</w:t>
      </w:r>
    </w:p>
    <w:p w14:paraId="04797AA3" w14:textId="77777777" w:rsidR="00AF2B76" w:rsidRPr="00BF0391" w:rsidRDefault="00AF2B76" w:rsidP="00AF2B76">
      <w:pPr>
        <w:rPr>
          <w:sz w:val="16"/>
        </w:rPr>
      </w:pPr>
      <w:r w:rsidRPr="00BC092D">
        <w:rPr>
          <w:rStyle w:val="StyleUnderline"/>
        </w:rPr>
        <w:t xml:space="preserve">Democrats in Michigan have warned the White House that President Joe Biden’s handling of the Israel-Hamas conflict could cost him enough support within the Arab American community to </w:t>
      </w:r>
      <w:r w:rsidRPr="00BC092D">
        <w:rPr>
          <w:rStyle w:val="Emphasis"/>
        </w:rPr>
        <w:t>sway the outcome</w:t>
      </w:r>
      <w:r w:rsidRPr="00BC092D">
        <w:rPr>
          <w:rStyle w:val="StyleUnderline"/>
        </w:rPr>
        <w:t xml:space="preserve"> of the 2024 election</w:t>
      </w:r>
      <w:r w:rsidRPr="00BF0391">
        <w:rPr>
          <w:sz w:val="16"/>
        </w:rPr>
        <w:t xml:space="preserve"> in a state he almost certainly can’t afford to lose in his bid for reelection.</w:t>
      </w:r>
    </w:p>
    <w:p w14:paraId="4362680D" w14:textId="77777777" w:rsidR="00AF2B76" w:rsidRPr="00BF0391" w:rsidRDefault="00AF2B76" w:rsidP="00AF2B76">
      <w:pPr>
        <w:rPr>
          <w:sz w:val="16"/>
        </w:rPr>
      </w:pPr>
      <w:r w:rsidRPr="00BF0391">
        <w:rPr>
          <w:sz w:val="16"/>
        </w:rPr>
        <w:t>The situation has prompted the White House to discuss ways to alleviate tensions with some of the state’s prominent Democrats, including several who have been vocal critics of the president about the war.</w:t>
      </w:r>
    </w:p>
    <w:p w14:paraId="313E9457" w14:textId="77777777" w:rsidR="00AF2B76" w:rsidRPr="00BF0391" w:rsidRDefault="00AF2B76" w:rsidP="00AF2B76">
      <w:pPr>
        <w:rPr>
          <w:sz w:val="16"/>
        </w:rPr>
      </w:pPr>
      <w:r w:rsidRPr="00BF0391">
        <w:rPr>
          <w:sz w:val="16"/>
        </w:rPr>
        <w:t>“The message has been relayed. We’ve had calls with the White House. We’ve had calls with DNC officials,” said Abraham Aiyash, the third-ranking Democrat in the state House of Representatives, referring to the Democratic National Committee. “We’ve been clear in saying the humanity should matter, but if that is not a calculation that you’re going to make in this moment, recognize that there will be electoral reverberations to this.”</w:t>
      </w:r>
    </w:p>
    <w:p w14:paraId="48CD8A5F" w14:textId="77777777" w:rsidR="00AF2B76" w:rsidRPr="00BF0391" w:rsidRDefault="00AF2B76" w:rsidP="00AF2B76">
      <w:pPr>
        <w:rPr>
          <w:sz w:val="16"/>
        </w:rPr>
      </w:pPr>
      <w:r w:rsidRPr="00BC092D">
        <w:rPr>
          <w:rStyle w:val="StyleUnderline"/>
        </w:rPr>
        <w:t xml:space="preserve">Michigan was a critical component of the so-called blue wall of states that includes Wisconsin and Pennsylvania that Biden returned to the Democratic column, </w:t>
      </w:r>
      <w:r w:rsidRPr="00BF0391">
        <w:rPr>
          <w:sz w:val="16"/>
        </w:rPr>
        <w:t>helping him win the White House in 2020. Since then, Democrats have felt more confident about their standing in Michigan, particularly after Gov. Gretchen Whitmer notched a commanding 10-point reelection victory last year.</w:t>
      </w:r>
    </w:p>
    <w:p w14:paraId="10424444" w14:textId="77777777" w:rsidR="00AF2B76" w:rsidRPr="00BF0391" w:rsidRDefault="00AF2B76" w:rsidP="00AF2B76">
      <w:pPr>
        <w:rPr>
          <w:sz w:val="16"/>
        </w:rPr>
      </w:pPr>
      <w:r w:rsidRPr="00BF0391">
        <w:rPr>
          <w:sz w:val="16"/>
        </w:rPr>
        <w:t>But a cross current of developments in recent months has tested the party. Beyond the war, Michigan was shaken by a showdown between the autoworkers’ union and the Detroit Three automakers. Former President Donald Trump visited the state during the strike and Biden, who has longtime ties to unions, became the first sitting president to join a picket line.</w:t>
      </w:r>
    </w:p>
    <w:p w14:paraId="5941B1CE" w14:textId="77777777" w:rsidR="00AF2B76" w:rsidRPr="00BF0391" w:rsidRDefault="00AF2B76" w:rsidP="00AF2B76">
      <w:pPr>
        <w:rPr>
          <w:sz w:val="16"/>
        </w:rPr>
      </w:pPr>
      <w:r w:rsidRPr="00BF0391">
        <w:rPr>
          <w:sz w:val="16"/>
        </w:rPr>
        <w:t xml:space="preserve">Now that the strike is resolved, </w:t>
      </w:r>
      <w:r w:rsidRPr="00BC092D">
        <w:rPr>
          <w:rStyle w:val="StyleUnderline"/>
        </w:rPr>
        <w:t>the war may have a more lasting political impact for the president</w:t>
      </w:r>
      <w:r w:rsidRPr="00BF0391">
        <w:rPr>
          <w:sz w:val="16"/>
        </w:rPr>
        <w:t>. In 2020, Muslim voters nationally supported Biden over Trump 64% to 35%, according to AP VoteCast.</w:t>
      </w:r>
    </w:p>
    <w:p w14:paraId="484F0227" w14:textId="77777777" w:rsidR="00AF2B76" w:rsidRPr="00BF0391" w:rsidRDefault="00AF2B76" w:rsidP="00AF2B76">
      <w:pPr>
        <w:rPr>
          <w:sz w:val="16"/>
        </w:rPr>
      </w:pPr>
      <w:r w:rsidRPr="00BF0391">
        <w:rPr>
          <w:sz w:val="16"/>
        </w:rPr>
        <w:t>Aiyash, the Democratic floor leader in the state House, said Arab American leaders who have spoken to the White House “are worried” about the implications for 2024 and have relayed those concerns to Biden. Other prominent Michigan Democrats have shared similar concerns.</w:t>
      </w:r>
    </w:p>
    <w:p w14:paraId="1A12759A" w14:textId="77777777" w:rsidR="00AF2B76" w:rsidRPr="00BF0391" w:rsidRDefault="00AF2B76" w:rsidP="00AF2B76">
      <w:pPr>
        <w:rPr>
          <w:sz w:val="16"/>
        </w:rPr>
      </w:pPr>
      <w:r w:rsidRPr="00BF0391">
        <w:rPr>
          <w:sz w:val="16"/>
        </w:rPr>
        <w:t xml:space="preserve">“Certainly none of us want to see part two of a Trump disaster presidency. But </w:t>
      </w:r>
      <w:r w:rsidRPr="00BC092D">
        <w:rPr>
          <w:rStyle w:val="StyleUnderline"/>
        </w:rPr>
        <w:t>we also are not going to just passively give Joe Biden a second term</w:t>
      </w:r>
      <w:r w:rsidRPr="00BF0391">
        <w:rPr>
          <w:sz w:val="16"/>
        </w:rPr>
        <w:t xml:space="preserve"> if our concerns are not even dignified through a response,” Aiyash said.</w:t>
      </w:r>
    </w:p>
    <w:p w14:paraId="513649D8" w14:textId="77777777" w:rsidR="00AF2B76" w:rsidRPr="00BF0391" w:rsidRDefault="00AF2B76" w:rsidP="00AF2B76">
      <w:pPr>
        <w:rPr>
          <w:sz w:val="16"/>
        </w:rPr>
      </w:pPr>
      <w:r w:rsidRPr="00BF0391">
        <w:rPr>
          <w:sz w:val="16"/>
        </w:rPr>
        <w:t>Michigan holds the largest concentration of Arab Americans in the nation and over 310,000 residents are of Middle Eastern or North African ancestry. Many in the community are pledging to coalesce against Biden’s reelection campaign unless he calls for a ceasefire in the war.</w:t>
      </w:r>
    </w:p>
    <w:p w14:paraId="2ABBC673" w14:textId="77777777" w:rsidR="00AF2B76" w:rsidRPr="00BF0391" w:rsidRDefault="00AF2B76" w:rsidP="00AF2B76">
      <w:pPr>
        <w:rPr>
          <w:sz w:val="16"/>
        </w:rPr>
      </w:pPr>
      <w:r w:rsidRPr="00BF0391">
        <w:rPr>
          <w:sz w:val="16"/>
        </w:rPr>
        <w:t>He has been reluctant to do that, emphasizing Israel’s right to defend itself after the Oct. 7 attack and casting doubt on estimates provided by the Gaza-based Ministry of Health on the number of Palestinians who have died in the region in the ensuing conflict.</w:t>
      </w:r>
    </w:p>
    <w:p w14:paraId="00B90199" w14:textId="77777777" w:rsidR="00AF2B76" w:rsidRPr="00BF0391" w:rsidRDefault="00AF2B76" w:rsidP="00AF2B76">
      <w:pPr>
        <w:rPr>
          <w:sz w:val="16"/>
        </w:rPr>
      </w:pPr>
      <w:r w:rsidRPr="00BF0391">
        <w:rPr>
          <w:sz w:val="16"/>
        </w:rPr>
        <w:t>That stance changed slightly Wednesday when Biden responded to a protester calling for a ceasefire at a fundraiser in Minnesota by saying there should be a humanitarian “pause” in the Israel-Hamas war.</w:t>
      </w:r>
    </w:p>
    <w:p w14:paraId="547EF990" w14:textId="77777777" w:rsidR="00AF2B76" w:rsidRPr="00BF0391" w:rsidRDefault="00AF2B76" w:rsidP="00AF2B76">
      <w:pPr>
        <w:rPr>
          <w:sz w:val="16"/>
        </w:rPr>
      </w:pPr>
      <w:r w:rsidRPr="00BF0391">
        <w:rPr>
          <w:sz w:val="16"/>
        </w:rPr>
        <w:t>“A pause means give time to get the prisoners out,” he said.</w:t>
      </w:r>
    </w:p>
    <w:p w14:paraId="2638DEE2" w14:textId="77777777" w:rsidR="00AF2B76" w:rsidRPr="00BF0391" w:rsidRDefault="00AF2B76" w:rsidP="00AF2B76">
      <w:pPr>
        <w:rPr>
          <w:sz w:val="16"/>
        </w:rPr>
      </w:pPr>
      <w:r w:rsidRPr="00BF0391">
        <w:rPr>
          <w:sz w:val="16"/>
        </w:rPr>
        <w:t>Nearly 30 Arab American leaders and activists convened in the Detroit suburb of Dearborn on Oct. 16 to discuss the Biden administration’s response to the war. One attendee, Hussein Dabajeh, has begun forming a political action committee that will boycott Democratic candidates who fail to speak out against Israel’s retaliatory strikes.</w:t>
      </w:r>
    </w:p>
    <w:p w14:paraId="6ECB53AC" w14:textId="77777777" w:rsidR="00AF2B76" w:rsidRPr="00F007D1" w:rsidRDefault="00AF2B76" w:rsidP="00AF2B76">
      <w:pPr>
        <w:rPr>
          <w:rStyle w:val="StyleUnderline"/>
        </w:rPr>
      </w:pPr>
      <w:r w:rsidRPr="00BF0391">
        <w:rPr>
          <w:sz w:val="16"/>
        </w:rPr>
        <w:t xml:space="preserve">Dabajeh and other community leaders have said that </w:t>
      </w:r>
      <w:r w:rsidRPr="00F007D1">
        <w:rPr>
          <w:rStyle w:val="StyleUnderline"/>
        </w:rPr>
        <w:t>while many Arab Americans may not support a Republican candidate such as Trump, they would leave the top of the ticket blank. Trump won Michigan by just over 10,000 votes in 2016, and tens of thousands of Michigan voters opted to not vote in the presidential race that year.</w:t>
      </w:r>
    </w:p>
    <w:p w14:paraId="0955E9F2" w14:textId="77777777" w:rsidR="00AF2B76" w:rsidRPr="00BF0391" w:rsidRDefault="00AF2B76" w:rsidP="00AF2B76">
      <w:pPr>
        <w:rPr>
          <w:sz w:val="16"/>
        </w:rPr>
      </w:pPr>
      <w:r w:rsidRPr="00BF0391">
        <w:rPr>
          <w:sz w:val="16"/>
        </w:rPr>
        <w:t>Anger over Democrats’ response to the war was on full display this past weekend in Wayne County, home to the largest bloc of Democratic votes in the state and the source of much of the pushback. A day after thousands of people gathered in downtown Detroit to call for a ceasefire, Gov. Whitmer had a Sunday appearance in Dearborn canceled after a protest was planned outside the event.</w:t>
      </w:r>
    </w:p>
    <w:p w14:paraId="3FFC9127" w14:textId="77777777" w:rsidR="00AF2B76" w:rsidRPr="00BF0391" w:rsidRDefault="00AF2B76" w:rsidP="00AF2B76">
      <w:pPr>
        <w:rPr>
          <w:sz w:val="16"/>
        </w:rPr>
      </w:pPr>
      <w:r w:rsidRPr="00BF0391">
        <w:rPr>
          <w:sz w:val="16"/>
        </w:rPr>
        <w:t>Whitmer, a co-chair of Biden’s reelection campaign, said in a statement that her appearance would have “distracted” from the event. Jakaku Tayeb, the board chair for the HUDA Clinic, who organized the Sunday event, said the decision to cancel the governor’s appearance was mutual but that her statements regarding the Israel-Hamas war have “upset our community and we didn’t want to lose our community support.”</w:t>
      </w:r>
    </w:p>
    <w:p w14:paraId="57594D66" w14:textId="77777777" w:rsidR="00AF2B76" w:rsidRPr="00BF0391" w:rsidRDefault="00AF2B76" w:rsidP="00AF2B76">
      <w:pPr>
        <w:rPr>
          <w:sz w:val="16"/>
        </w:rPr>
      </w:pPr>
      <w:r w:rsidRPr="00BF0391">
        <w:rPr>
          <w:sz w:val="16"/>
        </w:rPr>
        <w:t>Wayne County’s large Muslim communities helped Biden retake the state for the Democrats in 2020 by a roughly 154,000-vote margin. Biden enjoyed a roughly 3-to-1 advantage in Dearborn, where nearly half of the city’s 110,000 residents are of Arab descent.</w:t>
      </w:r>
    </w:p>
    <w:p w14:paraId="17FB1FCB" w14:textId="77777777" w:rsidR="00AF2B76" w:rsidRPr="00BF0391" w:rsidRDefault="00AF2B76" w:rsidP="00AF2B76">
      <w:pPr>
        <w:rPr>
          <w:sz w:val="16"/>
        </w:rPr>
      </w:pPr>
      <w:r w:rsidRPr="00BF0391">
        <w:rPr>
          <w:sz w:val="16"/>
        </w:rPr>
        <w:t>“</w:t>
      </w:r>
      <w:r w:rsidRPr="00F007D1">
        <w:rPr>
          <w:rStyle w:val="StyleUnderline"/>
        </w:rPr>
        <w:t>People are openly saying that the Biden administration and Democrats who agree with his position on the war do not deserve our votes next year in the election</w:t>
      </w:r>
      <w:r w:rsidRPr="00BF0391">
        <w:rPr>
          <w:sz w:val="16"/>
        </w:rPr>
        <w:t>. That’s come across very clear from community activists and people who are on the ground,” said Dawud Walid, the executive director of Michigan’s Council on American-Islamic Relations.</w:t>
      </w:r>
    </w:p>
    <w:p w14:paraId="17FF6B24" w14:textId="77777777" w:rsidR="00AF2B76" w:rsidRPr="00BF0391" w:rsidRDefault="00AF2B76" w:rsidP="00AF2B76">
      <w:pPr>
        <w:rPr>
          <w:sz w:val="16"/>
        </w:rPr>
      </w:pPr>
      <w:r w:rsidRPr="00BF0391">
        <w:rPr>
          <w:sz w:val="16"/>
        </w:rPr>
        <w:t xml:space="preserve">A senior Michigan Democratic Party official said </w:t>
      </w:r>
      <w:r w:rsidRPr="00F007D1">
        <w:rPr>
          <w:rStyle w:val="StyleUnderline"/>
        </w:rPr>
        <w:t>Biden’s handling of the war has emerged in the state as a “huge” problem</w:t>
      </w:r>
      <w:r w:rsidRPr="00BF0391">
        <w:rPr>
          <w:sz w:val="16"/>
        </w:rPr>
        <w:t xml:space="preserve"> and could become more vexing if the war stretches on and the death toll in Gaza continues to rise. The official spoke on condition of anonymity to discuss sensitive party concerns.</w:t>
      </w:r>
    </w:p>
    <w:p w14:paraId="3CBE06FD" w14:textId="77777777" w:rsidR="00AF2B76" w:rsidRPr="00BF0391" w:rsidRDefault="00AF2B76" w:rsidP="00AF2B76">
      <w:pPr>
        <w:rPr>
          <w:sz w:val="16"/>
        </w:rPr>
      </w:pPr>
      <w:r w:rsidRPr="00BF0391">
        <w:rPr>
          <w:sz w:val="16"/>
        </w:rPr>
        <w:t>The state Democratic Party has also begun having internal discussions and outreach on how to ease political tensions with the Arab American community and work towards unifying all Democratic constituencies, according to a source familiar with discussion who spoke on the condition of anonymity.</w:t>
      </w:r>
    </w:p>
    <w:p w14:paraId="611EF99D" w14:textId="77777777" w:rsidR="00AF2B76" w:rsidRPr="00BF0391" w:rsidRDefault="00AF2B76" w:rsidP="00AF2B76">
      <w:pPr>
        <w:rPr>
          <w:sz w:val="16"/>
        </w:rPr>
      </w:pPr>
      <w:r w:rsidRPr="00BF0391">
        <w:rPr>
          <w:sz w:val="16"/>
        </w:rPr>
        <w:t>Electoral college math has narrowed in recent presidential elections, making it hard to envision a scenario for Biden to win reelection that doesn’t include Michigan. Republicans have made significant gains in Florida and Ohio, both of which were considered crucial swing states until recently.</w:t>
      </w:r>
    </w:p>
    <w:p w14:paraId="7C5AF6D7" w14:textId="77777777" w:rsidR="00AF2B76" w:rsidRPr="00BF0391" w:rsidRDefault="00AF2B76" w:rsidP="00AF2B76">
      <w:pPr>
        <w:rPr>
          <w:sz w:val="16"/>
        </w:rPr>
      </w:pPr>
      <w:r w:rsidRPr="00BF0391">
        <w:rPr>
          <w:sz w:val="16"/>
        </w:rPr>
        <w:t>Biden personally met with Muslim leaders from across the country last Thursday and his administration announced Wednesday that it is developing a national strategy to combat Islamophobia. The initiative is meant to bring together lawmakers, advocacy groups and other community leaders with the administration in order to “counter the scourge of Islamophobia and hate in all its forms,” the White House said.</w:t>
      </w:r>
    </w:p>
    <w:p w14:paraId="48BC8B25" w14:textId="77777777" w:rsidR="00AF2B76" w:rsidRPr="00BF0391" w:rsidRDefault="00AF2B76" w:rsidP="00AF2B76">
      <w:pPr>
        <w:rPr>
          <w:sz w:val="16"/>
        </w:rPr>
      </w:pPr>
      <w:r w:rsidRPr="00BF0391">
        <w:rPr>
          <w:sz w:val="16"/>
        </w:rPr>
        <w:t>“President Biden continues to work closely and proudly with leaders in the Muslim and Palestinian communities in America, to listen to them, stand up for them, and fight back against hate,” said Ammar Moussa, a spokesman for Biden’s campaign.</w:t>
      </w:r>
    </w:p>
    <w:p w14:paraId="0432D9A5" w14:textId="77777777" w:rsidR="00AF2B76" w:rsidRDefault="00AF2B76" w:rsidP="00AF2B76">
      <w:pPr>
        <w:pStyle w:val="Heading4"/>
      </w:pPr>
      <w:r>
        <w:t>Unions are irrelevant.</w:t>
      </w:r>
    </w:p>
    <w:p w14:paraId="2DD44232" w14:textId="77777777" w:rsidR="00AF2B76" w:rsidRDefault="00AF2B76" w:rsidP="00AF2B76">
      <w:r>
        <w:t xml:space="preserve">Charles </w:t>
      </w:r>
      <w:r w:rsidRPr="009502AD">
        <w:rPr>
          <w:rStyle w:val="Style13ptBold"/>
        </w:rPr>
        <w:t>Mitchell</w:t>
      </w:r>
      <w:r>
        <w:t xml:space="preserve"> 10-11-20</w:t>
      </w:r>
      <w:r w:rsidRPr="009502AD">
        <w:rPr>
          <w:rStyle w:val="Style13ptBold"/>
        </w:rPr>
        <w:t>22</w:t>
      </w:r>
      <w:r>
        <w:t xml:space="preserve">, Charles Mitchell is president and CEO of the Commonwealth Foundation, Pennsylvania's free-market think tank. “Public-Sector Unions Struggle to Maintain Influence, Membership | Opinion” [Newsweek] </w:t>
      </w:r>
      <w:hyperlink r:id="rId33" w:history="1">
        <w:r w:rsidRPr="00EC761F">
          <w:rPr>
            <w:rStyle w:val="Hyperlink"/>
          </w:rPr>
          <w:t>https://www.newsweek.com/public-sector-unions-struggle-maintain-influence-membership-opinion-1750433\</w:t>
        </w:r>
      </w:hyperlink>
      <w:r>
        <w:t xml:space="preserve"> /MDC</w:t>
      </w:r>
    </w:p>
    <w:p w14:paraId="42FC34EE" w14:textId="77777777" w:rsidR="00AF2B76" w:rsidRPr="00AA10C6" w:rsidRDefault="00AF2B76" w:rsidP="00AF2B76">
      <w:pPr>
        <w:rPr>
          <w:rStyle w:val="Emphasis"/>
        </w:rPr>
      </w:pPr>
      <w:r w:rsidRPr="00AA10C6">
        <w:rPr>
          <w:rStyle w:val="StyleUnderline"/>
        </w:rPr>
        <w:t xml:space="preserve">Some observers argue the labor movement in America is "having a moment," but for the four largest public-sector workers' unions—AFSCME, SEIU, NEA, and AFT—the "moment" is defined by </w:t>
      </w:r>
      <w:r w:rsidRPr="00AA10C6">
        <w:rPr>
          <w:rStyle w:val="Emphasis"/>
        </w:rPr>
        <w:t>declining membership and waning relevance.</w:t>
      </w:r>
    </w:p>
    <w:p w14:paraId="60877436" w14:textId="77777777" w:rsidR="00AF2B76" w:rsidRPr="00AA10C6" w:rsidRDefault="00AF2B76" w:rsidP="00AF2B76">
      <w:pPr>
        <w:rPr>
          <w:rStyle w:val="StyleUnderline"/>
        </w:rPr>
      </w:pPr>
      <w:r w:rsidRPr="009502AD">
        <w:rPr>
          <w:sz w:val="16"/>
        </w:rPr>
        <w:t xml:space="preserve">In the four years since the landmark 2018 Supreme Court decision Janus v. AFSCME, which barred public-sector unions from collecting mandatory fees, those </w:t>
      </w:r>
      <w:r w:rsidRPr="00AA10C6">
        <w:rPr>
          <w:rStyle w:val="StyleUnderline"/>
        </w:rPr>
        <w:t>unions have seen a loss of more than 200,000 members.</w:t>
      </w:r>
    </w:p>
    <w:p w14:paraId="47822F15" w14:textId="77777777" w:rsidR="00AF2B76" w:rsidRPr="009502AD" w:rsidRDefault="00AF2B76" w:rsidP="00AF2B76">
      <w:pPr>
        <w:rPr>
          <w:sz w:val="16"/>
        </w:rPr>
      </w:pPr>
      <w:r w:rsidRPr="009502AD">
        <w:rPr>
          <w:sz w:val="16"/>
        </w:rPr>
        <w:t>Janus brought the plight of workers to the forefront of the national conversation and shined a light on how public-sector unions severely limited the rights of their employees. In the years since, many states have codified new protections for workers while simultaneously increasing the transparency and accountability of union executives—but more action is needed.</w:t>
      </w:r>
    </w:p>
    <w:p w14:paraId="68550EF2" w14:textId="77777777" w:rsidR="00AF2B76" w:rsidRPr="009502AD" w:rsidRDefault="00AF2B76" w:rsidP="00AF2B76">
      <w:pPr>
        <w:rPr>
          <w:sz w:val="16"/>
        </w:rPr>
      </w:pPr>
      <w:r w:rsidRPr="009502AD">
        <w:rPr>
          <w:sz w:val="16"/>
        </w:rPr>
        <w:t>Despite Janus recognizing the rights of government workers to join or leave a union—and the subsequent exodus of tens of thousands of government workers from union halls—labor leaders continue to abuse their outsized political power and trample the rights of workers.</w:t>
      </w:r>
    </w:p>
    <w:p w14:paraId="222B3D59" w14:textId="77777777" w:rsidR="00AF2B76" w:rsidRPr="009502AD" w:rsidRDefault="00AF2B76" w:rsidP="00AF2B76">
      <w:pPr>
        <w:rPr>
          <w:sz w:val="16"/>
        </w:rPr>
      </w:pPr>
      <w:r w:rsidRPr="009502AD">
        <w:rPr>
          <w:sz w:val="16"/>
        </w:rPr>
        <w:t xml:space="preserve">Instead of exploring innovative ways to serve their members or abandoning the </w:t>
      </w:r>
      <w:r w:rsidRPr="00BD31D6">
        <w:rPr>
          <w:rStyle w:val="StyleUnderline"/>
        </w:rPr>
        <w:t>leftward political swerve that has left many members behind, union executives have doubled down on partisan political games</w:t>
      </w:r>
      <w:r w:rsidRPr="009502AD">
        <w:rPr>
          <w:sz w:val="16"/>
        </w:rPr>
        <w:t>. Government union executives spent $1.8 billion of union dues on political action committee donations during the 2020 election cycle alone, according to the National Institute for Labor Relations Research. Almost all of this money went to aid Democrats and leftist causes—ignoring the ideological diversity of union membership.</w:t>
      </w:r>
    </w:p>
    <w:p w14:paraId="6FDD343B" w14:textId="77777777" w:rsidR="00AF2B76" w:rsidRPr="009502AD" w:rsidRDefault="00AF2B76" w:rsidP="00AF2B76">
      <w:pPr>
        <w:rPr>
          <w:sz w:val="16"/>
        </w:rPr>
      </w:pPr>
      <w:r w:rsidRPr="009502AD">
        <w:rPr>
          <w:sz w:val="16"/>
        </w:rPr>
        <w:t>Little wonder these unions are hemorrhaging members.</w:t>
      </w:r>
    </w:p>
    <w:p w14:paraId="14299E6B" w14:textId="77777777" w:rsidR="00AF2B76" w:rsidRPr="009502AD" w:rsidRDefault="00AF2B76" w:rsidP="00AF2B76">
      <w:pPr>
        <w:rPr>
          <w:sz w:val="16"/>
        </w:rPr>
      </w:pPr>
      <w:r w:rsidRPr="00BD31D6">
        <w:rPr>
          <w:rStyle w:val="StyleUnderline"/>
        </w:rPr>
        <w:t>Desperate to retain membership and political influence, unions are pushing for laws that restrict when members can leave their unions</w:t>
      </w:r>
      <w:r w:rsidRPr="009502AD">
        <w:rPr>
          <w:sz w:val="16"/>
        </w:rPr>
        <w:t>, and pursuing other political tactics to diminish the rights of workers that Janus sought to protect. At the federal level, they have made passage of the PRO Act—which would create new employment restrictions and end right-to-work laws in 27 states—a top priority.</w:t>
      </w:r>
    </w:p>
    <w:p w14:paraId="1BAF2067" w14:textId="77777777" w:rsidR="00AF2B76" w:rsidRPr="009502AD" w:rsidRDefault="00AF2B76" w:rsidP="00AF2B76">
      <w:pPr>
        <w:rPr>
          <w:sz w:val="16"/>
        </w:rPr>
      </w:pPr>
      <w:r w:rsidRPr="009502AD">
        <w:rPr>
          <w:sz w:val="16"/>
        </w:rPr>
        <w:t>While the PRO Act has stalled in Congress, Big Labor allies have scored victories at the state level. In Virginia, long a right-to-work state, a Democratic governor and legislature authorized workers to collectively bargain with school boards and local governments. Colorado unionized state and county employees. Missouri's 2017 right-to-work law was overturned, and state courts eviscerated other reforms because public safety officers were exempted.</w:t>
      </w:r>
    </w:p>
    <w:p w14:paraId="287AC55E" w14:textId="77777777" w:rsidR="00AF2B76" w:rsidRPr="009502AD" w:rsidRDefault="00AF2B76" w:rsidP="00AF2B76">
      <w:pPr>
        <w:rPr>
          <w:sz w:val="16"/>
        </w:rPr>
      </w:pPr>
      <w:r w:rsidRPr="009502AD">
        <w:rPr>
          <w:sz w:val="16"/>
        </w:rPr>
        <w:t>In my home state of Pennsylvania, Jane Ladley—a veteran teacher who served students for more than 25 years—decided she did not want to join a union and pay dues that fund causes that violate her religious beliefs. Even as a non-member, Jane was still forced to pay so-called "fair share fees" to the union, but as a religious objector she had the option to donate to a charity instead. But after her choices were repeatedly deemed unsatisfactory by the Pennsylvania State Education Association, Jane spent eight years in a grueling court fight against the union. She finally won in May of this year when a state court ruled Pennsylvania's "fair share" fee law unconstitutional under Janus.</w:t>
      </w:r>
    </w:p>
    <w:p w14:paraId="08F27899" w14:textId="77777777" w:rsidR="00AF2B76" w:rsidRPr="009502AD" w:rsidRDefault="00AF2B76" w:rsidP="00AF2B76">
      <w:pPr>
        <w:rPr>
          <w:sz w:val="16"/>
        </w:rPr>
      </w:pPr>
      <w:r w:rsidRPr="009502AD">
        <w:rPr>
          <w:sz w:val="16"/>
        </w:rPr>
        <w:t>I'm proud that my fellow Pennsylvanian Jane was able to successfully apply the Janus ruling to our state. It is insane that she had to fight the multi-year battle she did.</w:t>
      </w:r>
    </w:p>
    <w:p w14:paraId="59094A11" w14:textId="77777777" w:rsidR="00AF2B76" w:rsidRPr="009502AD" w:rsidRDefault="00AF2B76" w:rsidP="00AF2B76">
      <w:pPr>
        <w:rPr>
          <w:sz w:val="16"/>
        </w:rPr>
      </w:pPr>
      <w:r w:rsidRPr="009502AD">
        <w:rPr>
          <w:sz w:val="16"/>
        </w:rPr>
        <w:t>Yet it's a struggle that hundreds of thousands of workers continue to endure each year.</w:t>
      </w:r>
    </w:p>
    <w:p w14:paraId="546B48C3" w14:textId="77777777" w:rsidR="00AF2B76" w:rsidRPr="009502AD" w:rsidRDefault="00AF2B76" w:rsidP="00AF2B76">
      <w:pPr>
        <w:rPr>
          <w:sz w:val="16"/>
        </w:rPr>
      </w:pPr>
      <w:r w:rsidRPr="009502AD">
        <w:rPr>
          <w:sz w:val="16"/>
        </w:rPr>
        <w:t>There is a bright spot for some state employees, as a number of policymakers have begun to prioritize the rights of workers over special interests and advanced meaningful labor reforms. States like Michigan, Texas, and Oklahoma took action to ensure government employees are aware of their legal rights.</w:t>
      </w:r>
    </w:p>
    <w:p w14:paraId="32D351D5" w14:textId="77777777" w:rsidR="00AF2B76" w:rsidRPr="009502AD" w:rsidRDefault="00AF2B76" w:rsidP="00AF2B76">
      <w:pPr>
        <w:rPr>
          <w:sz w:val="16"/>
        </w:rPr>
      </w:pPr>
      <w:r w:rsidRPr="009502AD">
        <w:rPr>
          <w:sz w:val="16"/>
        </w:rPr>
        <w:t>Arkansas banned collective bargaining for most government employees and outlawed strikes by public-sector workers. Indiana required teachers to reauthorize payroll deductions of union dues yearly and barred unions from imposing narrow opt-out windows, while West Virginia banned public-sector strikes and enacted paycheck protection, which prohibits payroll deduction of union dues and political contributions.</w:t>
      </w:r>
    </w:p>
    <w:p w14:paraId="6FF72EEB" w14:textId="77777777" w:rsidR="00AF2B76" w:rsidRPr="009502AD" w:rsidRDefault="00AF2B76" w:rsidP="00AF2B76">
      <w:pPr>
        <w:rPr>
          <w:sz w:val="16"/>
        </w:rPr>
      </w:pPr>
      <w:r w:rsidRPr="009502AD">
        <w:rPr>
          <w:sz w:val="16"/>
        </w:rPr>
        <w:t>This past April, Arizona banned government workers from using "release time," which allows workers to step away from their civil service duties to perform labor union business while receiving taxpayer-funded pay and benefits.</w:t>
      </w:r>
    </w:p>
    <w:p w14:paraId="78CFE5B4" w14:textId="77777777" w:rsidR="00AF2B76" w:rsidRPr="009502AD" w:rsidRDefault="00AF2B76" w:rsidP="00AF2B76">
      <w:pPr>
        <w:rPr>
          <w:sz w:val="16"/>
        </w:rPr>
      </w:pPr>
      <w:r w:rsidRPr="009502AD">
        <w:rPr>
          <w:sz w:val="16"/>
        </w:rPr>
        <w:t>The gold standard of labor reforms is Wisconsin's Act 10, which predated Janus by seven years and gave workers the right to choose whether to join a union and participate in regular union elections. A Commonwealth Foundation study found savings of $7 billion in 2018 alone resulting from Act 10's reforms.</w:t>
      </w:r>
    </w:p>
    <w:p w14:paraId="5AAC1FA7" w14:textId="77777777" w:rsidR="00AF2B76" w:rsidRPr="009502AD" w:rsidRDefault="00AF2B76" w:rsidP="00AF2B76">
      <w:pPr>
        <w:rPr>
          <w:sz w:val="16"/>
        </w:rPr>
      </w:pPr>
      <w:r w:rsidRPr="009502AD">
        <w:rPr>
          <w:sz w:val="16"/>
        </w:rPr>
        <w:t>It's difficult to overstate the significance of these reforms. But lawmakers across the country must take note that more work remains ahead. We must prioritize the rights of workers—people like Jane who are fighting for their livelihoods—over special interests and keep advancing reforms that benefit workers and taxpayers.</w:t>
      </w:r>
    </w:p>
    <w:p w14:paraId="75425CEA" w14:textId="2F93AC8E" w:rsidR="00AF2B76" w:rsidRDefault="00AF2B76" w:rsidP="00AF2B76">
      <w:pPr>
        <w:pStyle w:val="Heading3"/>
      </w:pPr>
      <w:r>
        <w:t>Link---Youth Voters---2NC</w:t>
      </w:r>
    </w:p>
    <w:p w14:paraId="2F52D382" w14:textId="77777777" w:rsidR="00AF2B76" w:rsidRDefault="00AF2B76" w:rsidP="00AF2B76">
      <w:pPr>
        <w:pStyle w:val="Heading4"/>
      </w:pPr>
      <w:r>
        <w:t>Youth impact on elections will continue to grow – youths helped put Biden in office</w:t>
      </w:r>
    </w:p>
    <w:p w14:paraId="1788FB05" w14:textId="77777777" w:rsidR="00AF2B76" w:rsidRPr="00891CE7" w:rsidRDefault="00AF2B76" w:rsidP="00AF2B76">
      <w:pPr>
        <w:rPr>
          <w:sz w:val="20"/>
          <w:szCs w:val="20"/>
        </w:rPr>
      </w:pPr>
      <w:r>
        <w:rPr>
          <w:b/>
          <w:bCs/>
          <w:sz w:val="24"/>
          <w:szCs w:val="24"/>
        </w:rPr>
        <w:t xml:space="preserve">Potts and Fuong ’23 </w:t>
      </w:r>
      <w:r>
        <w:rPr>
          <w:sz w:val="20"/>
          <w:szCs w:val="20"/>
        </w:rPr>
        <w:t xml:space="preserve">– (Monica Potts </w:t>
      </w:r>
      <w:r w:rsidRPr="007844DE">
        <w:rPr>
          <w:sz w:val="20"/>
          <w:szCs w:val="20"/>
        </w:rPr>
        <w:t>is a senior politics reporter at 538</w:t>
      </w:r>
      <w:r>
        <w:rPr>
          <w:sz w:val="20"/>
          <w:szCs w:val="20"/>
        </w:rPr>
        <w:t xml:space="preserve">, </w:t>
      </w:r>
      <w:r w:rsidRPr="007844DE">
        <w:rPr>
          <w:sz w:val="20"/>
          <w:szCs w:val="20"/>
        </w:rPr>
        <w:t>Holly Fuong is the data editor at 538</w:t>
      </w:r>
      <w:r>
        <w:rPr>
          <w:sz w:val="20"/>
          <w:szCs w:val="20"/>
        </w:rPr>
        <w:t>, abc News, “</w:t>
      </w:r>
      <w:r w:rsidRPr="007844DE">
        <w:rPr>
          <w:sz w:val="20"/>
          <w:szCs w:val="20"/>
        </w:rPr>
        <w:t>Voters under 30 are trending left of the general electorate</w:t>
      </w:r>
      <w:r>
        <w:rPr>
          <w:sz w:val="20"/>
          <w:szCs w:val="20"/>
        </w:rPr>
        <w:t xml:space="preserve">,” October 23, 2023, </w:t>
      </w:r>
      <w:r w:rsidRPr="007844DE">
        <w:rPr>
          <w:sz w:val="20"/>
          <w:szCs w:val="20"/>
        </w:rPr>
        <w:t>https://abcnews.go.com/538/voters-30-trending-left-general-electorate/story?id=104181253</w:t>
      </w:r>
      <w:r>
        <w:rPr>
          <w:sz w:val="20"/>
          <w:szCs w:val="20"/>
        </w:rPr>
        <w:t>)//DDeng</w:t>
      </w:r>
    </w:p>
    <w:p w14:paraId="7D12ABA8" w14:textId="77777777" w:rsidR="00AF2B76" w:rsidRPr="00A9630C" w:rsidRDefault="00AF2B76" w:rsidP="00AF2B76">
      <w:pPr>
        <w:rPr>
          <w:rStyle w:val="StyleUnderline"/>
          <w:sz w:val="16"/>
          <w:u w:val="none"/>
        </w:rPr>
      </w:pPr>
      <w:r w:rsidRPr="00D84747">
        <w:rPr>
          <w:rStyle w:val="StyleUnderline"/>
        </w:rPr>
        <w:t>Voters under the age of 30 have largely been part of the Democratic camp since</w:t>
      </w:r>
      <w:r w:rsidRPr="00A9630C">
        <w:rPr>
          <w:rStyle w:val="StyleUnderline"/>
          <w:sz w:val="16"/>
          <w:u w:val="none"/>
        </w:rPr>
        <w:t xml:space="preserve"> former President Barack </w:t>
      </w:r>
      <w:r w:rsidRPr="00D84747">
        <w:rPr>
          <w:rStyle w:val="StyleUnderline"/>
        </w:rPr>
        <w:t>Obama</w:t>
      </w:r>
      <w:r w:rsidRPr="00A9630C">
        <w:rPr>
          <w:rStyle w:val="StyleUnderline"/>
          <w:sz w:val="16"/>
          <w:u w:val="none"/>
        </w:rPr>
        <w:t xml:space="preserve"> won two-thirds of them in 2008</w:t>
      </w:r>
      <w:r w:rsidRPr="00D84747">
        <w:rPr>
          <w:rStyle w:val="StyleUnderline"/>
        </w:rPr>
        <w:t>. That same age group</w:t>
      </w:r>
      <w:r w:rsidRPr="00A9630C">
        <w:rPr>
          <w:rStyle w:val="StyleUnderline"/>
          <w:sz w:val="16"/>
          <w:u w:val="none"/>
        </w:rPr>
        <w:t xml:space="preserve"> may have </w:t>
      </w:r>
      <w:r w:rsidRPr="00D84747">
        <w:rPr>
          <w:rStyle w:val="StyleUnderline"/>
        </w:rPr>
        <w:t>helped put President Joe Biden over the top in 2020</w:t>
      </w:r>
      <w:r w:rsidRPr="00A9630C">
        <w:rPr>
          <w:rStyle w:val="StyleUnderline"/>
          <w:sz w:val="16"/>
          <w:u w:val="none"/>
        </w:rPr>
        <w:t xml:space="preserve">, and assisted Democrats in broadly overperforming expectations in the 2022 midterms. And there's some evidence that these </w:t>
      </w:r>
      <w:r w:rsidRPr="00A9630C">
        <w:rPr>
          <w:rStyle w:val="StyleUnderline"/>
        </w:rPr>
        <w:t>young voters are staying liberal even as they age, defying the trend of previous generations.</w:t>
      </w:r>
      <w:r w:rsidRPr="00A9630C">
        <w:rPr>
          <w:rStyle w:val="StyleUnderline"/>
          <w:sz w:val="16"/>
          <w:u w:val="none"/>
        </w:rPr>
        <w:t xml:space="preserve"> That's especially true of millennials, the now-27 to 42 year-olds who were so taken with Obama's first campaign. (Throughout this analysis, we use the Pew Research Center's definitions of millennials and Generation Z.)</w:t>
      </w:r>
    </w:p>
    <w:p w14:paraId="505038C0" w14:textId="77777777" w:rsidR="00AF2B76" w:rsidRPr="00A9630C" w:rsidRDefault="00AF2B76" w:rsidP="00AF2B76">
      <w:pPr>
        <w:rPr>
          <w:rStyle w:val="StyleUnderline"/>
          <w:sz w:val="16"/>
          <w:u w:val="none"/>
        </w:rPr>
      </w:pPr>
      <w:r w:rsidRPr="00A9630C">
        <w:rPr>
          <w:rStyle w:val="StyleUnderline"/>
        </w:rPr>
        <w:t>Young voters are consistently more liberal than the general electorate</w:t>
      </w:r>
      <w:r w:rsidRPr="00A9630C">
        <w:rPr>
          <w:rStyle w:val="StyleUnderline"/>
          <w:sz w:val="16"/>
          <w:u w:val="none"/>
        </w:rPr>
        <w:t xml:space="preserve"> is on a range of issues, according to a 538 analysis. We took a look at data from the Cooperative Election Study, a Harvard University survey of at least 60,000 Americans taken before the 2020 elections and the 2022 midterms, and found notable differences between younger voters and the general electorate on key issues like the environment, abortion and immigration. </w:t>
      </w:r>
      <w:r w:rsidRPr="00A9630C">
        <w:rPr>
          <w:rStyle w:val="StyleUnderline"/>
        </w:rPr>
        <w:t>That could make a big difference in the general election</w:t>
      </w:r>
      <w:r w:rsidRPr="00A9630C">
        <w:rPr>
          <w:rStyle w:val="StyleUnderline"/>
          <w:sz w:val="16"/>
          <w:u w:val="none"/>
        </w:rPr>
        <w:t xml:space="preserve"> — that is, if young voters actually show up to vote.</w:t>
      </w:r>
    </w:p>
    <w:p w14:paraId="309E0D2B" w14:textId="77777777" w:rsidR="00AF2B76" w:rsidRPr="00A9630C" w:rsidRDefault="00AF2B76" w:rsidP="00AF2B76">
      <w:pPr>
        <w:rPr>
          <w:rStyle w:val="StyleUnderline"/>
          <w:b/>
          <w:bCs/>
        </w:rPr>
      </w:pPr>
      <w:r w:rsidRPr="00A9630C">
        <w:rPr>
          <w:rStyle w:val="StyleUnderline"/>
          <w:sz w:val="16"/>
          <w:u w:val="none"/>
        </w:rPr>
        <w:t xml:space="preserve">In 2020 and 2022, voters under 30 made up 21 percent of the electorate, according to our analysis of the CES data. In both of those elections, the cohort of 18 to 29 year-olds was composed of a mix of millennials and Gen Z, those born after 1996. </w:t>
      </w:r>
      <w:r w:rsidRPr="00A9630C">
        <w:rPr>
          <w:rStyle w:val="StyleUnderline"/>
        </w:rPr>
        <w:t>More of Gen Z will be eligible to vote</w:t>
      </w:r>
      <w:r w:rsidRPr="00A9630C">
        <w:rPr>
          <w:rStyle w:val="StyleUnderline"/>
          <w:sz w:val="16"/>
          <w:u w:val="none"/>
        </w:rPr>
        <w:t xml:space="preserve"> next year </w:t>
      </w:r>
      <w:r w:rsidRPr="00A9630C">
        <w:rPr>
          <w:rStyle w:val="StyleUnderline"/>
        </w:rPr>
        <w:t>than ever before</w:t>
      </w:r>
      <w:r w:rsidRPr="00A9630C">
        <w:rPr>
          <w:rStyle w:val="StyleUnderline"/>
          <w:sz w:val="16"/>
          <w:u w:val="none"/>
        </w:rPr>
        <w:t xml:space="preserve">, and so far, they seem to be voting like the millennials that came before them. If history holds, </w:t>
      </w:r>
      <w:r w:rsidRPr="00A9630C">
        <w:rPr>
          <w:rStyle w:val="StyleUnderline"/>
        </w:rPr>
        <w:t>they are likely to become more politically active as they age, and</w:t>
      </w:r>
      <w:r w:rsidRPr="00A9630C">
        <w:rPr>
          <w:rStyle w:val="StyleUnderline"/>
          <w:sz w:val="16"/>
          <w:u w:val="none"/>
        </w:rPr>
        <w:t xml:space="preserve"> if they keep the political preferences they exhibit now, then like millennials, </w:t>
      </w:r>
      <w:r w:rsidRPr="00A9630C">
        <w:rPr>
          <w:rStyle w:val="StyleUnderline"/>
        </w:rPr>
        <w:t>they'll have a bigger and bigger impact on elections to come.</w:t>
      </w:r>
      <w:r w:rsidRPr="00A9630C">
        <w:rPr>
          <w:rStyle w:val="StyleUnderline"/>
          <w:sz w:val="16"/>
          <w:u w:val="none"/>
        </w:rPr>
        <w:t xml:space="preserve"> </w:t>
      </w:r>
      <w:r w:rsidRPr="00A9630C">
        <w:rPr>
          <w:rStyle w:val="StyleUnderline"/>
          <w:b/>
          <w:bCs/>
        </w:rPr>
        <w:t>That impact may begin as soon as 2024.</w:t>
      </w:r>
    </w:p>
    <w:p w14:paraId="3A6C0848" w14:textId="77777777" w:rsidR="00AF2B76" w:rsidRDefault="00AF2B76" w:rsidP="00AF2B76"/>
    <w:p w14:paraId="38FE3DA7" w14:textId="72822C7D" w:rsidR="00AF2B76" w:rsidRDefault="00AF2B76" w:rsidP="00AF2B76">
      <w:pPr>
        <w:pStyle w:val="Heading4"/>
      </w:pPr>
      <w:r>
        <w:t>[IP hurts the Econ]</w:t>
      </w:r>
    </w:p>
    <w:p w14:paraId="7D91A815" w14:textId="77777777" w:rsidR="00AF2B76" w:rsidRPr="00AF2B76" w:rsidRDefault="00AF2B76" w:rsidP="00AF2B76"/>
    <w:p w14:paraId="0C900251" w14:textId="77777777" w:rsidR="00AF2B76" w:rsidRDefault="00AF2B76" w:rsidP="00AF2B76">
      <w:pPr>
        <w:pStyle w:val="Heading4"/>
      </w:pPr>
      <w:r>
        <w:t>78% of young voters want a strengthening of the economy</w:t>
      </w:r>
    </w:p>
    <w:p w14:paraId="0BB59E51" w14:textId="77777777" w:rsidR="00AF2B76" w:rsidRPr="00E05C89" w:rsidRDefault="00AF2B76" w:rsidP="00AF2B76">
      <w:pPr>
        <w:rPr>
          <w:sz w:val="20"/>
          <w:szCs w:val="20"/>
        </w:rPr>
      </w:pPr>
      <w:r>
        <w:rPr>
          <w:b/>
          <w:bCs/>
          <w:sz w:val="24"/>
          <w:szCs w:val="24"/>
        </w:rPr>
        <w:t xml:space="preserve">Daniels 24 </w:t>
      </w:r>
      <w:r>
        <w:rPr>
          <w:sz w:val="20"/>
          <w:szCs w:val="20"/>
        </w:rPr>
        <w:t>– (Cheyanne M. Daniels, MS in Journalism from Northwestern University and BA in Journalism from North North Central College, The Hill, “</w:t>
      </w:r>
      <w:r w:rsidRPr="00CF0EB1">
        <w:rPr>
          <w:sz w:val="20"/>
          <w:szCs w:val="20"/>
        </w:rPr>
        <w:t>New poll highlights young voter interests for 2024</w:t>
      </w:r>
      <w:r>
        <w:rPr>
          <w:sz w:val="20"/>
          <w:szCs w:val="20"/>
        </w:rPr>
        <w:t xml:space="preserve">,” March 4, 2024, </w:t>
      </w:r>
      <w:r w:rsidRPr="00AE0E1A">
        <w:rPr>
          <w:sz w:val="20"/>
          <w:szCs w:val="20"/>
        </w:rPr>
        <w:t>https://thehill.com/homenews/campaign/4506209-new-poll-highlights-young-voter-interests-for-2024/</w:t>
      </w:r>
      <w:r>
        <w:rPr>
          <w:sz w:val="20"/>
          <w:szCs w:val="20"/>
        </w:rPr>
        <w:t>)//DDeng</w:t>
      </w:r>
    </w:p>
    <w:p w14:paraId="51874871" w14:textId="77777777" w:rsidR="00AF2B76" w:rsidRPr="00287AB6" w:rsidRDefault="00AF2B76" w:rsidP="00AF2B76">
      <w:pPr>
        <w:rPr>
          <w:rStyle w:val="StyleUnderline"/>
        </w:rPr>
      </w:pPr>
      <w:r w:rsidRPr="00287AB6">
        <w:rPr>
          <w:sz w:val="16"/>
        </w:rPr>
        <w:t xml:space="preserve">Monday’s </w:t>
      </w:r>
      <w:r w:rsidRPr="00287AB6">
        <w:rPr>
          <w:rStyle w:val="StyleUnderline"/>
        </w:rPr>
        <w:t>poll</w:t>
      </w:r>
      <w:r w:rsidRPr="00287AB6">
        <w:rPr>
          <w:sz w:val="16"/>
        </w:rPr>
        <w:t xml:space="preserve"> also </w:t>
      </w:r>
      <w:r w:rsidRPr="00287AB6">
        <w:rPr>
          <w:rStyle w:val="StyleUnderline"/>
        </w:rPr>
        <w:t>found that young voters want to see improvements made regarding the economy and daily expenses.</w:t>
      </w:r>
    </w:p>
    <w:p w14:paraId="4DF2E7AC" w14:textId="77777777" w:rsidR="00AF2B76" w:rsidRPr="00287AB6" w:rsidRDefault="00AF2B76" w:rsidP="00AF2B76">
      <w:pPr>
        <w:rPr>
          <w:sz w:val="16"/>
        </w:rPr>
      </w:pPr>
      <w:r w:rsidRPr="00287AB6">
        <w:rPr>
          <w:sz w:val="16"/>
        </w:rPr>
        <w:t>Eighty percent of respondents said lowering health care prices and expanding coverage are important goals for America to achieve.</w:t>
      </w:r>
    </w:p>
    <w:p w14:paraId="7AAE9C67" w14:textId="77777777" w:rsidR="00AF2B76" w:rsidRPr="00287AB6" w:rsidRDefault="00AF2B76" w:rsidP="00AF2B76">
      <w:pPr>
        <w:rPr>
          <w:rStyle w:val="StyleUnderline"/>
        </w:rPr>
      </w:pPr>
      <w:r w:rsidRPr="00287AB6">
        <w:rPr>
          <w:sz w:val="16"/>
        </w:rPr>
        <w:t xml:space="preserve">Meanwhile, </w:t>
      </w:r>
      <w:r w:rsidRPr="00287AB6">
        <w:rPr>
          <w:rStyle w:val="StyleUnderline"/>
        </w:rPr>
        <w:t>78 percent said “continuing to strengthen our economy by reducing inflation, creating more good-paying jobs, and ensuring a fair and inclusive economy” is an important goal.</w:t>
      </w:r>
    </w:p>
    <w:p w14:paraId="17B32357" w14:textId="77777777" w:rsidR="00AF2B76" w:rsidRPr="00287AB6" w:rsidRDefault="00AF2B76" w:rsidP="00AF2B76">
      <w:pPr>
        <w:rPr>
          <w:sz w:val="16"/>
        </w:rPr>
      </w:pPr>
      <w:r w:rsidRPr="00287AB6">
        <w:rPr>
          <w:sz w:val="16"/>
        </w:rPr>
        <w:t>Sixty-nine percent said “increasing access to affordable child care and guaranteeing paid family leave for parents of newborns” is important.</w:t>
      </w:r>
    </w:p>
    <w:p w14:paraId="4E5F871D" w14:textId="77777777" w:rsidR="00AF2B76" w:rsidRPr="00287AB6" w:rsidRDefault="00AF2B76" w:rsidP="00AF2B76">
      <w:pPr>
        <w:rPr>
          <w:sz w:val="16"/>
        </w:rPr>
      </w:pPr>
      <w:r w:rsidRPr="00287AB6">
        <w:rPr>
          <w:sz w:val="16"/>
        </w:rPr>
        <w:t xml:space="preserve">“We need to acknowledge that </w:t>
      </w:r>
      <w:r w:rsidRPr="00287AB6">
        <w:rPr>
          <w:rStyle w:val="StyleUnderline"/>
        </w:rPr>
        <w:t>pocketbook issues are still tough for a majority of voters, especially for young people</w:t>
      </w:r>
      <w:r w:rsidRPr="00287AB6">
        <w:rPr>
          <w:sz w:val="16"/>
        </w:rPr>
        <w:t xml:space="preserve"> and people of color,” said Nic Jordan, executive director of ASPIRE PAC. “</w:t>
      </w:r>
      <w:r w:rsidRPr="00287AB6">
        <w:rPr>
          <w:rStyle w:val="StyleUnderline"/>
        </w:rPr>
        <w:t>These voters are telling us that candidates need to have a comprehensive plan for the future.</w:t>
      </w:r>
      <w:r w:rsidRPr="00287AB6">
        <w:rPr>
          <w:sz w:val="16"/>
        </w:rPr>
        <w:t xml:space="preserve"> That’s why our leaders must show that they understand the day-to-day struggles our communities face.”</w:t>
      </w:r>
    </w:p>
    <w:p w14:paraId="50981179" w14:textId="77777777" w:rsidR="00AF2B76" w:rsidRPr="00C821A3" w:rsidRDefault="00AF2B76" w:rsidP="00AF2B76">
      <w:pPr>
        <w:rPr>
          <w:rStyle w:val="StyleUnderline"/>
          <w:u w:val="none"/>
        </w:rPr>
      </w:pPr>
    </w:p>
    <w:p w14:paraId="3A464811" w14:textId="6DE8643E" w:rsidR="00AF2B76" w:rsidRDefault="00AF2B76" w:rsidP="00AF2B76">
      <w:pPr>
        <w:pStyle w:val="Heading3"/>
      </w:pPr>
      <w:r>
        <w:t>Link---AT: Youth Voters Aren’t Powerful</w:t>
      </w:r>
    </w:p>
    <w:p w14:paraId="1C16D8DE" w14:textId="77777777" w:rsidR="00AF2B76" w:rsidRDefault="00AF2B76" w:rsidP="00AF2B76">
      <w:pPr>
        <w:pStyle w:val="Heading4"/>
      </w:pPr>
      <w:r>
        <w:t xml:space="preserve">Youth voters are critical to both parties </w:t>
      </w:r>
    </w:p>
    <w:p w14:paraId="338A7658" w14:textId="77777777" w:rsidR="00AF2B76" w:rsidRPr="008C57A2" w:rsidRDefault="00AF2B76" w:rsidP="00AF2B76">
      <w:pPr>
        <w:rPr>
          <w:sz w:val="20"/>
          <w:szCs w:val="20"/>
        </w:rPr>
      </w:pPr>
      <w:r>
        <w:rPr>
          <w:b/>
          <w:bCs/>
          <w:sz w:val="24"/>
          <w:szCs w:val="24"/>
        </w:rPr>
        <w:t xml:space="preserve">Dandes ’24 </w:t>
      </w:r>
      <w:r>
        <w:rPr>
          <w:sz w:val="20"/>
          <w:szCs w:val="20"/>
        </w:rPr>
        <w:t>– (Rick Dandes</w:t>
      </w:r>
      <w:r w:rsidRPr="004C6579">
        <w:t xml:space="preserve"> </w:t>
      </w:r>
      <w:r w:rsidRPr="004C6579">
        <w:rPr>
          <w:sz w:val="20"/>
          <w:szCs w:val="20"/>
        </w:rPr>
        <w:t>Northumberland County Reporter</w:t>
      </w:r>
      <w:r>
        <w:rPr>
          <w:sz w:val="20"/>
          <w:szCs w:val="20"/>
        </w:rPr>
        <w:t>, The Daily Item, “</w:t>
      </w:r>
      <w:r w:rsidRPr="00F72978">
        <w:rPr>
          <w:sz w:val="20"/>
          <w:szCs w:val="20"/>
        </w:rPr>
        <w:t>Youth vote critical to presidential election</w:t>
      </w:r>
      <w:r>
        <w:rPr>
          <w:sz w:val="20"/>
          <w:szCs w:val="20"/>
        </w:rPr>
        <w:t xml:space="preserve">,” February 10, 2024, </w:t>
      </w:r>
      <w:r w:rsidRPr="00CB0F6D">
        <w:rPr>
          <w:sz w:val="20"/>
          <w:szCs w:val="20"/>
        </w:rPr>
        <w:t>https://www.dailyitem.com/news/youth-vote-critical-to-presidential-election/article_1aaca336-c36f-11ee-89f1-6bf7f4cd771f.html</w:t>
      </w:r>
      <w:r>
        <w:rPr>
          <w:sz w:val="20"/>
          <w:szCs w:val="20"/>
        </w:rPr>
        <w:t>)//DDeng</w:t>
      </w:r>
    </w:p>
    <w:p w14:paraId="61EAE290" w14:textId="77777777" w:rsidR="00AF2B76" w:rsidRPr="00274F9E" w:rsidRDefault="00AF2B76" w:rsidP="00AF2B76">
      <w:pPr>
        <w:rPr>
          <w:rStyle w:val="StyleUnderline"/>
        </w:rPr>
      </w:pPr>
      <w:r w:rsidRPr="00274F9E">
        <w:rPr>
          <w:rStyle w:val="StyleUnderline"/>
        </w:rPr>
        <w:t>The youth vote could be critical to both political parties in the upcoming presidential election.</w:t>
      </w:r>
    </w:p>
    <w:p w14:paraId="0B028AED" w14:textId="77777777" w:rsidR="00AF2B76" w:rsidRPr="00274F9E" w:rsidRDefault="00AF2B76" w:rsidP="00AF2B76">
      <w:pPr>
        <w:rPr>
          <w:rStyle w:val="StyleUnderline"/>
        </w:rPr>
      </w:pPr>
      <w:r w:rsidRPr="00232207">
        <w:rPr>
          <w:sz w:val="16"/>
        </w:rPr>
        <w:t xml:space="preserve">In a close election, votes from young adults will be important, according to Valley political experts. </w:t>
      </w:r>
      <w:r w:rsidRPr="00274F9E">
        <w:rPr>
          <w:rStyle w:val="StyleUnderline"/>
        </w:rPr>
        <w:t>Their support and votes won</w:t>
      </w:r>
      <w:r w:rsidRPr="00232207">
        <w:rPr>
          <w:sz w:val="16"/>
        </w:rPr>
        <w:t xml:space="preserve"> two presidential </w:t>
      </w:r>
      <w:r w:rsidRPr="00274F9E">
        <w:rPr>
          <w:rStyle w:val="StyleUnderline"/>
        </w:rPr>
        <w:t>elections for</w:t>
      </w:r>
      <w:r w:rsidRPr="00232207">
        <w:rPr>
          <w:sz w:val="16"/>
        </w:rPr>
        <w:t xml:space="preserve"> Barack </w:t>
      </w:r>
      <w:r w:rsidRPr="00274F9E">
        <w:rPr>
          <w:rStyle w:val="StyleUnderline"/>
        </w:rPr>
        <w:t>Obama and</w:t>
      </w:r>
      <w:r w:rsidRPr="00232207">
        <w:rPr>
          <w:sz w:val="16"/>
        </w:rPr>
        <w:t xml:space="preserve"> the 2020 election for Joe </w:t>
      </w:r>
      <w:r w:rsidRPr="00274F9E">
        <w:rPr>
          <w:rStyle w:val="StyleUnderline"/>
        </w:rPr>
        <w:t>Biden.</w:t>
      </w:r>
    </w:p>
    <w:p w14:paraId="7B986D0D" w14:textId="77777777" w:rsidR="00AF2B76" w:rsidRPr="00232207" w:rsidRDefault="00AF2B76" w:rsidP="00AF2B76">
      <w:pPr>
        <w:rPr>
          <w:sz w:val="16"/>
        </w:rPr>
      </w:pPr>
      <w:r w:rsidRPr="00274F9E">
        <w:rPr>
          <w:rStyle w:val="StyleUnderline"/>
        </w:rPr>
        <w:t>Biden won 61 percent of voters between the ages of 18 and 29 in 2020</w:t>
      </w:r>
      <w:r w:rsidRPr="00232207">
        <w:rPr>
          <w:sz w:val="16"/>
        </w:rPr>
        <w:t xml:space="preserve">, according to AP VoteCast, </w:t>
      </w:r>
      <w:r w:rsidRPr="00274F9E">
        <w:rPr>
          <w:rStyle w:val="StyleUnderline"/>
        </w:rPr>
        <w:t>making young voters a critical part of his coalition.</w:t>
      </w:r>
      <w:r w:rsidRPr="00232207">
        <w:rPr>
          <w:sz w:val="16"/>
        </w:rPr>
        <w:t xml:space="preserve"> However, his approval ratings within that age group now stand at 29 percent compared to 40 percent overall, according to a new AP-NORC poll.</w:t>
      </w:r>
    </w:p>
    <w:p w14:paraId="219C8C74" w14:textId="77777777" w:rsidR="00AF2B76" w:rsidRPr="00232207" w:rsidRDefault="00AF2B76" w:rsidP="00AF2B76">
      <w:pPr>
        <w:rPr>
          <w:rStyle w:val="StyleUnderline"/>
        </w:rPr>
      </w:pPr>
      <w:r w:rsidRPr="00232207">
        <w:rPr>
          <w:sz w:val="16"/>
        </w:rPr>
        <w:t xml:space="preserve">“For the most part, </w:t>
      </w:r>
      <w:r w:rsidRPr="00274F9E">
        <w:rPr>
          <w:rStyle w:val="StyleUnderline"/>
        </w:rPr>
        <w:t>young people are concerned about</w:t>
      </w:r>
      <w:r w:rsidRPr="00232207">
        <w:rPr>
          <w:sz w:val="16"/>
        </w:rPr>
        <w:t xml:space="preserve"> the same things that everyone else is, namely, </w:t>
      </w:r>
      <w:r w:rsidRPr="00274F9E">
        <w:rPr>
          <w:rStyle w:val="StyleUnderline"/>
        </w:rPr>
        <w:t>the economy, prices, and economic security</w:t>
      </w:r>
      <w:r w:rsidRPr="00232207">
        <w:rPr>
          <w:sz w:val="16"/>
        </w:rPr>
        <w:t xml:space="preserve">,” said Chris Ellis, Bucknell professor of political science. “The specific nature of the concerns might be different than those of older voters — they’re concerned about how they are going to afford their first home, or whether they will have the job security that their parents did, and things like that. But </w:t>
      </w:r>
      <w:r w:rsidRPr="00232207">
        <w:rPr>
          <w:rStyle w:val="StyleUnderline"/>
        </w:rPr>
        <w:t>these concerns trump all others for the youth voters that are up for grabs in the election.”</w:t>
      </w:r>
    </w:p>
    <w:p w14:paraId="0DC4F3DE" w14:textId="77777777" w:rsidR="00AF2B76" w:rsidRDefault="00AF2B76" w:rsidP="00AF2B76"/>
    <w:p w14:paraId="5E2A5CA8" w14:textId="4BA345EC" w:rsidR="00AF2B76" w:rsidRDefault="00AF2B76" w:rsidP="00AF2B76">
      <w:pPr>
        <w:pStyle w:val="Heading3"/>
      </w:pPr>
      <w:r>
        <w:t>Link---AT: Youth Voters Don’t Care</w:t>
      </w:r>
    </w:p>
    <w:p w14:paraId="0CEA35F5" w14:textId="6684BE85" w:rsidR="00AF2B76" w:rsidRDefault="00AF2B76" w:rsidP="00AF2B76">
      <w:pPr>
        <w:pStyle w:val="Heading4"/>
      </w:pPr>
      <w:r>
        <w:t>[Danny Needs to Find This]</w:t>
      </w:r>
    </w:p>
    <w:p w14:paraId="17E4FB45" w14:textId="77777777" w:rsidR="00AF2B76" w:rsidRDefault="00AF2B76" w:rsidP="00AF2B76"/>
    <w:p w14:paraId="74F185B2" w14:textId="2D0ED81E" w:rsidR="00AF2B76" w:rsidRDefault="00AF2B76" w:rsidP="00AF2B76">
      <w:pPr>
        <w:pStyle w:val="Heading3"/>
      </w:pPr>
      <w:r>
        <w:t>Link---AT: Youth Voters Don’t Change Their Minds</w:t>
      </w:r>
    </w:p>
    <w:p w14:paraId="7FCFC8BC" w14:textId="77777777" w:rsidR="00AF2B76" w:rsidRDefault="00AF2B76" w:rsidP="00AF2B76">
      <w:pPr>
        <w:pStyle w:val="Heading4"/>
      </w:pPr>
      <w:r>
        <w:t>Youth voters are considering voting for Trump – they believe Trump will fix the economy</w:t>
      </w:r>
    </w:p>
    <w:p w14:paraId="6154E0F0" w14:textId="77777777" w:rsidR="00AF2B76" w:rsidRPr="00371807" w:rsidRDefault="00AF2B76" w:rsidP="00AF2B76">
      <w:pPr>
        <w:rPr>
          <w:sz w:val="20"/>
          <w:szCs w:val="20"/>
        </w:rPr>
      </w:pPr>
      <w:r>
        <w:rPr>
          <w:b/>
          <w:bCs/>
          <w:sz w:val="24"/>
          <w:szCs w:val="24"/>
        </w:rPr>
        <w:t xml:space="preserve">Von Drehle 6/13 </w:t>
      </w:r>
      <w:r w:rsidRPr="00371807">
        <w:rPr>
          <w:sz w:val="20"/>
          <w:szCs w:val="20"/>
        </w:rPr>
        <w:t>– (</w:t>
      </w:r>
      <w:r>
        <w:rPr>
          <w:sz w:val="20"/>
          <w:szCs w:val="20"/>
        </w:rPr>
        <w:t>Adeline Von Drehle, Reporter for RealClear Politics and received a BA in American History from the University of Missouri-Columbia, RealClear Politics, “</w:t>
      </w:r>
      <w:r w:rsidRPr="00C15DEF">
        <w:rPr>
          <w:sz w:val="20"/>
          <w:szCs w:val="20"/>
        </w:rPr>
        <w:t>Trump Makes a Play for the Youth Vote</w:t>
      </w:r>
      <w:r>
        <w:rPr>
          <w:sz w:val="20"/>
          <w:szCs w:val="20"/>
        </w:rPr>
        <w:t xml:space="preserve">,” June 13, 2024, </w:t>
      </w:r>
      <w:r w:rsidRPr="00C15DEF">
        <w:rPr>
          <w:sz w:val="20"/>
          <w:szCs w:val="20"/>
        </w:rPr>
        <w:t>https://www.realclearpolling.com/stories/analysis/trump-makes-a-play-for-the-youth-vote</w:t>
      </w:r>
      <w:r>
        <w:rPr>
          <w:sz w:val="20"/>
          <w:szCs w:val="20"/>
        </w:rPr>
        <w:t>)//DDeng</w:t>
      </w:r>
    </w:p>
    <w:p w14:paraId="10462EC8" w14:textId="77777777" w:rsidR="00AF2B76" w:rsidRPr="00C15DEF" w:rsidRDefault="00AF2B76" w:rsidP="00AF2B76">
      <w:pPr>
        <w:rPr>
          <w:sz w:val="16"/>
        </w:rPr>
      </w:pPr>
      <w:r w:rsidRPr="00C15DEF">
        <w:rPr>
          <w:sz w:val="16"/>
        </w:rPr>
        <w:t xml:space="preserve">Yet data from the NPR poll shows that the war in Gaza ranks relatively low among Americans’ concerns. </w:t>
      </w:r>
      <w:r w:rsidRPr="00C15DEF">
        <w:rPr>
          <w:rStyle w:val="StyleUnderline"/>
        </w:rPr>
        <w:t xml:space="preserve">Respondents were asked which issue is most important to them when thinking about the upcoming presidential election. </w:t>
      </w:r>
      <w:r w:rsidRPr="00093084">
        <w:rPr>
          <w:rStyle w:val="StyleUnderline"/>
        </w:rPr>
        <w:t>Most were anxious about inflation (18%), followed by economic growth (11%),</w:t>
      </w:r>
      <w:r w:rsidRPr="00C15DEF">
        <w:rPr>
          <w:sz w:val="16"/>
        </w:rPr>
        <w:t xml:space="preserve"> the state of democracy (9%), income inequality (8%), abortion (7%), immigration (7%), poverty (6%), health care (4%), taxes (4%), and the war in Gaza (4%).</w:t>
      </w:r>
    </w:p>
    <w:p w14:paraId="6F7D6F18" w14:textId="77777777" w:rsidR="00AF2B76" w:rsidRPr="009F7DF2" w:rsidRDefault="00AF2B76" w:rsidP="00AF2B76">
      <w:pPr>
        <w:rPr>
          <w:rStyle w:val="StyleUnderline"/>
        </w:rPr>
      </w:pPr>
      <w:r w:rsidRPr="00DC3B66">
        <w:rPr>
          <w:rStyle w:val="StyleUnderline"/>
        </w:rPr>
        <w:t>In its recent poll, Quinnipiac asked voters whom they thought would do a better job handling the economy</w:t>
      </w:r>
      <w:r w:rsidRPr="00C15DEF">
        <w:rPr>
          <w:sz w:val="16"/>
        </w:rPr>
        <w:t xml:space="preserve"> – Biden or Trump – regardless of how they intend to vote. </w:t>
      </w:r>
      <w:r w:rsidRPr="00DC3B66">
        <w:rPr>
          <w:rStyle w:val="StyleUnderline"/>
        </w:rPr>
        <w:t>Trump performed significantly better than Biden among total voters,</w:t>
      </w:r>
      <w:r w:rsidRPr="00C15DEF">
        <w:rPr>
          <w:sz w:val="16"/>
        </w:rPr>
        <w:t xml:space="preserve"> receiving 54% support compared to Biden’s 42% support. The real shock, however, comes when that question is broken down by age group: </w:t>
      </w:r>
      <w:r w:rsidRPr="009F7DF2">
        <w:rPr>
          <w:rStyle w:val="StyleUnderline"/>
        </w:rPr>
        <w:t>66% of voters aged 18-34 think Trump would do a better job of handling the economy, while only 29% of young voters feel the same way about Biden.</w:t>
      </w:r>
    </w:p>
    <w:p w14:paraId="3A1BCDA7" w14:textId="77777777" w:rsidR="00AF2B76" w:rsidRPr="00C15DEF" w:rsidRDefault="00AF2B76" w:rsidP="00AF2B76">
      <w:pPr>
        <w:rPr>
          <w:sz w:val="16"/>
        </w:rPr>
      </w:pPr>
      <w:r w:rsidRPr="009F7DF2">
        <w:rPr>
          <w:rStyle w:val="StyleUnderline"/>
        </w:rPr>
        <w:t xml:space="preserve">Young voters trend liberal on social issues. But </w:t>
      </w:r>
      <w:r w:rsidRPr="009F7DF2">
        <w:rPr>
          <w:rStyle w:val="StyleUnderline"/>
          <w:b/>
          <w:bCs/>
        </w:rPr>
        <w:t>they might be willing to sacrifice their ideals</w:t>
      </w:r>
      <w:r w:rsidRPr="009F7DF2">
        <w:rPr>
          <w:rStyle w:val="StyleUnderline"/>
        </w:rPr>
        <w:t xml:space="preserve"> if they think it could lower the cost of their rent and groceries.</w:t>
      </w:r>
      <w:r w:rsidRPr="00C15DEF">
        <w:rPr>
          <w:sz w:val="16"/>
        </w:rPr>
        <w:t xml:space="preserve"> If Trump can capitalize on his image as the magic genie of the American economy, he might just get the support of this key demographic</w:t>
      </w:r>
      <w:r>
        <w:rPr>
          <w:rStyle w:val="CommentReference"/>
        </w:rPr>
        <w:t>.</w:t>
      </w:r>
    </w:p>
    <w:p w14:paraId="57AD42BA" w14:textId="77777777" w:rsidR="00AF2B76" w:rsidRDefault="00AF2B76" w:rsidP="00AF2B76"/>
    <w:p w14:paraId="2CE5C937" w14:textId="77777777" w:rsidR="00AF2B76" w:rsidRDefault="00AF2B76" w:rsidP="00AF2B76"/>
    <w:p w14:paraId="06650F30" w14:textId="77777777" w:rsidR="00AF2B76" w:rsidRDefault="00AF2B76" w:rsidP="00AF2B76">
      <w:pPr>
        <w:pStyle w:val="Heading4"/>
      </w:pPr>
      <w:r>
        <w:t>Trump policies shifting young voters to the right</w:t>
      </w:r>
    </w:p>
    <w:p w14:paraId="6E044D7F" w14:textId="77777777" w:rsidR="00AF2B76" w:rsidRPr="005C7F42" w:rsidRDefault="00AF2B76" w:rsidP="00AF2B76">
      <w:pPr>
        <w:rPr>
          <w:sz w:val="20"/>
          <w:szCs w:val="20"/>
        </w:rPr>
      </w:pPr>
      <w:r>
        <w:rPr>
          <w:b/>
          <w:bCs/>
          <w:sz w:val="24"/>
          <w:szCs w:val="24"/>
        </w:rPr>
        <w:t xml:space="preserve">Rothschild 6/13 </w:t>
      </w:r>
      <w:r>
        <w:rPr>
          <w:sz w:val="20"/>
          <w:szCs w:val="20"/>
        </w:rPr>
        <w:t>– (Neal Rothschild, BA in economics from the University of Michigan, Axios, “</w:t>
      </w:r>
      <w:r w:rsidRPr="002E22D5">
        <w:rPr>
          <w:sz w:val="20"/>
          <w:szCs w:val="20"/>
        </w:rPr>
        <w:t>Trump's bid to steal the youth</w:t>
      </w:r>
      <w:r>
        <w:rPr>
          <w:sz w:val="20"/>
          <w:szCs w:val="20"/>
        </w:rPr>
        <w:t xml:space="preserve">,” June 13, 2024, </w:t>
      </w:r>
      <w:r w:rsidRPr="00612422">
        <w:rPr>
          <w:sz w:val="20"/>
          <w:szCs w:val="20"/>
        </w:rPr>
        <w:t>https://www.axios.com/2024/06/13/trump-election-young-voters-polling</w:t>
      </w:r>
      <w:r>
        <w:rPr>
          <w:sz w:val="20"/>
          <w:szCs w:val="20"/>
        </w:rPr>
        <w:t>)//DDeng</w:t>
      </w:r>
    </w:p>
    <w:p w14:paraId="361DEFA8" w14:textId="77777777" w:rsidR="00AF2B76" w:rsidRPr="00545E15" w:rsidRDefault="00AF2B76" w:rsidP="00AF2B76">
      <w:pPr>
        <w:rPr>
          <w:sz w:val="16"/>
        </w:rPr>
      </w:pPr>
      <w:r w:rsidRPr="00545E15">
        <w:rPr>
          <w:sz w:val="16"/>
        </w:rPr>
        <w:t xml:space="preserve">Former President </w:t>
      </w:r>
      <w:r w:rsidRPr="00BC37CB">
        <w:rPr>
          <w:rStyle w:val="StyleUnderline"/>
          <w:b/>
          <w:bCs/>
        </w:rPr>
        <w:t>Trump appears to be making</w:t>
      </w:r>
      <w:r w:rsidRPr="00545E15">
        <w:rPr>
          <w:sz w:val="16"/>
        </w:rPr>
        <w:t xml:space="preserve"> stunning </w:t>
      </w:r>
      <w:r w:rsidRPr="00BC37CB">
        <w:rPr>
          <w:rStyle w:val="StyleUnderline"/>
          <w:b/>
          <w:bCs/>
        </w:rPr>
        <w:t>inroads with young voters</w:t>
      </w:r>
      <w:r w:rsidRPr="005F047F">
        <w:rPr>
          <w:rStyle w:val="StyleUnderline"/>
        </w:rPr>
        <w:t xml:space="preserve"> as he stakes out youth-friendly positions that defy GOP orthodoxy and contradict past statements.</w:t>
      </w:r>
    </w:p>
    <w:p w14:paraId="357FD6E0" w14:textId="77777777" w:rsidR="00AF2B76" w:rsidRPr="005F047F" w:rsidRDefault="00AF2B76" w:rsidP="00AF2B76">
      <w:pPr>
        <w:rPr>
          <w:rStyle w:val="StyleUnderline"/>
        </w:rPr>
      </w:pPr>
      <w:r w:rsidRPr="00545E15">
        <w:rPr>
          <w:sz w:val="16"/>
        </w:rPr>
        <w:t xml:space="preserve">Why it matters: </w:t>
      </w:r>
      <w:r w:rsidRPr="005F047F">
        <w:rPr>
          <w:rStyle w:val="StyleUnderline"/>
        </w:rPr>
        <w:t>The prospect of Trump coming within striking distance of winning young voters — which shows up in poll after poll — would have seemed unthinkable at the outset of the cycle.</w:t>
      </w:r>
    </w:p>
    <w:p w14:paraId="046316DC" w14:textId="77777777" w:rsidR="00AF2B76" w:rsidRPr="00575F7C" w:rsidRDefault="00AF2B76" w:rsidP="00AF2B76">
      <w:pPr>
        <w:rPr>
          <w:rStyle w:val="StyleUnderline"/>
        </w:rPr>
      </w:pPr>
      <w:r w:rsidRPr="00545E15">
        <w:rPr>
          <w:sz w:val="16"/>
        </w:rPr>
        <w:t xml:space="preserve">State of play: </w:t>
      </w:r>
      <w:r w:rsidRPr="00575F7C">
        <w:rPr>
          <w:rStyle w:val="StyleUnderline"/>
        </w:rPr>
        <w:t xml:space="preserve">Public polling suggests a significant shift toward Trump </w:t>
      </w:r>
      <w:r w:rsidRPr="00545E15">
        <w:rPr>
          <w:sz w:val="16"/>
        </w:rPr>
        <w:t xml:space="preserve">could be coming in the 2024 election </w:t>
      </w:r>
      <w:r w:rsidRPr="00575F7C">
        <w:rPr>
          <w:rStyle w:val="StyleUnderline"/>
        </w:rPr>
        <w:t>among the country's youngest voters.</w:t>
      </w:r>
    </w:p>
    <w:p w14:paraId="6870B456" w14:textId="77777777" w:rsidR="00AF2B76" w:rsidRPr="00545E15" w:rsidRDefault="00AF2B76" w:rsidP="00AF2B76">
      <w:pPr>
        <w:rPr>
          <w:sz w:val="16"/>
        </w:rPr>
      </w:pPr>
      <w:r w:rsidRPr="00575F7C">
        <w:rPr>
          <w:rStyle w:val="StyleUnderline"/>
        </w:rPr>
        <w:t xml:space="preserve">The latest New York Times/Siena polling of likely voters has President </w:t>
      </w:r>
      <w:r w:rsidRPr="001B4B27">
        <w:rPr>
          <w:rStyle w:val="StyleUnderline"/>
          <w:b/>
          <w:bCs/>
        </w:rPr>
        <w:t xml:space="preserve">Biden with just a 2-point lead over Trump </w:t>
      </w:r>
      <w:r w:rsidRPr="00575F7C">
        <w:rPr>
          <w:rStyle w:val="StyleUnderline"/>
        </w:rPr>
        <w:t>among those between 18-29.</w:t>
      </w:r>
      <w:r w:rsidRPr="00545E15">
        <w:rPr>
          <w:sz w:val="16"/>
        </w:rPr>
        <w:t xml:space="preserve"> A recent Quinnipiac survey has Trump ahead by a point among registered voters between 18-34.</w:t>
      </w:r>
    </w:p>
    <w:p w14:paraId="46C32CD8" w14:textId="77777777" w:rsidR="00AF2B76" w:rsidRPr="00545E15" w:rsidRDefault="00AF2B76" w:rsidP="00AF2B76">
      <w:pPr>
        <w:rPr>
          <w:sz w:val="16"/>
        </w:rPr>
      </w:pPr>
      <w:r w:rsidRPr="00545E15">
        <w:rPr>
          <w:sz w:val="16"/>
        </w:rPr>
        <w:t>By contrast, CNN exit polling showed that Biden won the 18-29-year-old vote by 24 percentage points in 2020, and that Hillary Clinton won it by 19 points in 2016.</w:t>
      </w:r>
    </w:p>
    <w:p w14:paraId="489C3FFF" w14:textId="77777777" w:rsidR="00AF2B76" w:rsidRPr="00545E15" w:rsidRDefault="00AF2B76" w:rsidP="00AF2B76">
      <w:pPr>
        <w:rPr>
          <w:sz w:val="16"/>
        </w:rPr>
      </w:pPr>
      <w:r w:rsidRPr="00545E15">
        <w:rPr>
          <w:sz w:val="16"/>
        </w:rPr>
        <w:t>Reality check: The polls could be wrong. Polling younger voters has become more difficult in recent years as answering landlines — a traditional method of polling outreach — is an archaic practice for today's youth.</w:t>
      </w:r>
    </w:p>
    <w:p w14:paraId="2D4FF833" w14:textId="77777777" w:rsidR="00AF2B76" w:rsidRPr="00545E15" w:rsidRDefault="00AF2B76" w:rsidP="00AF2B76">
      <w:pPr>
        <w:rPr>
          <w:sz w:val="16"/>
        </w:rPr>
      </w:pPr>
      <w:r w:rsidRPr="00545E15">
        <w:rPr>
          <w:sz w:val="16"/>
        </w:rPr>
        <w:t xml:space="preserve">Zoom in: </w:t>
      </w:r>
      <w:r w:rsidRPr="005B533C">
        <w:rPr>
          <w:rStyle w:val="StyleUnderline"/>
        </w:rPr>
        <w:t>Trump is staking out policies that cater to the preferences of younger voters</w:t>
      </w:r>
      <w:r w:rsidRPr="00545E15">
        <w:rPr>
          <w:sz w:val="16"/>
        </w:rPr>
        <w:t>, even as they don't map neatly to the conservative consensus.</w:t>
      </w:r>
    </w:p>
    <w:p w14:paraId="6FF178D8" w14:textId="77777777" w:rsidR="00AF2B76" w:rsidRPr="00545E15" w:rsidRDefault="00AF2B76" w:rsidP="00AF2B76">
      <w:pPr>
        <w:rPr>
          <w:sz w:val="16"/>
        </w:rPr>
      </w:pPr>
      <w:r w:rsidRPr="00545E15">
        <w:rPr>
          <w:sz w:val="16"/>
        </w:rPr>
        <w:t xml:space="preserve">1. </w:t>
      </w:r>
      <w:r w:rsidRPr="005B533C">
        <w:rPr>
          <w:rStyle w:val="StyleUnderline"/>
        </w:rPr>
        <w:t>After proposing a TikTok ban during his presidency,</w:t>
      </w:r>
      <w:r w:rsidRPr="00545E15">
        <w:rPr>
          <w:sz w:val="16"/>
        </w:rPr>
        <w:t xml:space="preserve"> </w:t>
      </w:r>
      <w:r w:rsidRPr="005B533C">
        <w:rPr>
          <w:rStyle w:val="StyleUnderline"/>
        </w:rPr>
        <w:t>Trump baffled conservative China hawks by coming out against such a move</w:t>
      </w:r>
      <w:r w:rsidRPr="00545E15">
        <w:rPr>
          <w:sz w:val="16"/>
        </w:rPr>
        <w:t xml:space="preserve"> earlier this year.</w:t>
      </w:r>
    </w:p>
    <w:p w14:paraId="1DB5D8C7" w14:textId="77777777" w:rsidR="00AF2B76" w:rsidRPr="00545E15" w:rsidRDefault="00AF2B76" w:rsidP="00AF2B76">
      <w:pPr>
        <w:rPr>
          <w:sz w:val="16"/>
        </w:rPr>
      </w:pPr>
      <w:r w:rsidRPr="00545E15">
        <w:rPr>
          <w:sz w:val="16"/>
        </w:rPr>
        <w:t xml:space="preserve">The electoral upside of that stance is clear: </w:t>
      </w:r>
      <w:r w:rsidRPr="005B533C">
        <w:rPr>
          <w:rStyle w:val="StyleUnderline"/>
        </w:rPr>
        <w:t>TikTok is popular among younger users</w:t>
      </w:r>
      <w:r w:rsidRPr="00545E15">
        <w:rPr>
          <w:sz w:val="16"/>
        </w:rPr>
        <w:t>, and support for a ban grows as the age of respondents increases.</w:t>
      </w:r>
    </w:p>
    <w:p w14:paraId="644A09C1" w14:textId="77777777" w:rsidR="00AF2B76" w:rsidRPr="00545E15" w:rsidRDefault="00AF2B76" w:rsidP="00AF2B76">
      <w:pPr>
        <w:rPr>
          <w:sz w:val="16"/>
        </w:rPr>
      </w:pPr>
      <w:r w:rsidRPr="00545E15">
        <w:rPr>
          <w:sz w:val="16"/>
        </w:rPr>
        <w:t>Trump joined TikTok and posted his first video earlier this month.</w:t>
      </w:r>
    </w:p>
    <w:p w14:paraId="07652B8D" w14:textId="77777777" w:rsidR="00AF2B76" w:rsidRPr="00545E15" w:rsidRDefault="00AF2B76" w:rsidP="00AF2B76">
      <w:pPr>
        <w:rPr>
          <w:sz w:val="16"/>
        </w:rPr>
      </w:pPr>
      <w:r w:rsidRPr="00545E15">
        <w:rPr>
          <w:sz w:val="16"/>
        </w:rPr>
        <w:t xml:space="preserve">2. </w:t>
      </w:r>
      <w:r w:rsidRPr="00BC37CB">
        <w:rPr>
          <w:rStyle w:val="StyleUnderline"/>
          <w:b/>
          <w:bCs/>
        </w:rPr>
        <w:t>Trump</w:t>
      </w:r>
      <w:r w:rsidRPr="00004D47">
        <w:rPr>
          <w:rStyle w:val="StyleUnderline"/>
        </w:rPr>
        <w:t xml:space="preserve"> </w:t>
      </w:r>
      <w:r w:rsidRPr="00545E15">
        <w:rPr>
          <w:sz w:val="16"/>
        </w:rPr>
        <w:t xml:space="preserve">has hugged the cryptocurrency world in recent weeks. He's boosted NFTs, vowed to end regulatory hostility and </w:t>
      </w:r>
      <w:r w:rsidRPr="00BC37CB">
        <w:rPr>
          <w:rStyle w:val="StyleUnderline"/>
          <w:b/>
          <w:bCs/>
        </w:rPr>
        <w:t>endorsed U.S.-mined Bitcoin</w:t>
      </w:r>
      <w:r w:rsidRPr="00545E15">
        <w:rPr>
          <w:sz w:val="16"/>
        </w:rPr>
        <w:t xml:space="preserve"> as a way to help America become "energy dominant."</w:t>
      </w:r>
    </w:p>
    <w:p w14:paraId="4F446C0E" w14:textId="77777777" w:rsidR="00AF2B76" w:rsidRPr="00545E15" w:rsidRDefault="00AF2B76" w:rsidP="00AF2B76">
      <w:pPr>
        <w:rPr>
          <w:sz w:val="16"/>
        </w:rPr>
      </w:pPr>
      <w:r w:rsidRPr="00545E15">
        <w:rPr>
          <w:sz w:val="16"/>
        </w:rPr>
        <w:t>That contrasts with the Biden administration's posture toward the industry. SEC chair Gary Gensler has become one of crypto's biggest villains.</w:t>
      </w:r>
    </w:p>
    <w:p w14:paraId="0EF238E5" w14:textId="77777777" w:rsidR="00AF2B76" w:rsidRPr="00004D47" w:rsidRDefault="00AF2B76" w:rsidP="00AF2B76">
      <w:pPr>
        <w:rPr>
          <w:rStyle w:val="StyleUnderline"/>
        </w:rPr>
      </w:pPr>
      <w:r w:rsidRPr="00545E15">
        <w:rPr>
          <w:sz w:val="16"/>
        </w:rPr>
        <w:t xml:space="preserve">During his own presidency, Trump declared that he was "not a fan" of </w:t>
      </w:r>
      <w:r w:rsidRPr="00004D47">
        <w:rPr>
          <w:rStyle w:val="StyleUnderline"/>
        </w:rPr>
        <w:t>crypto</w:t>
      </w:r>
      <w:r w:rsidRPr="00545E15">
        <w:rPr>
          <w:sz w:val="16"/>
        </w:rPr>
        <w:t xml:space="preserve"> — which </w:t>
      </w:r>
      <w:r w:rsidRPr="00004D47">
        <w:rPr>
          <w:rStyle w:val="StyleUnderline"/>
        </w:rPr>
        <w:t>is most frequently embraced by young men.</w:t>
      </w:r>
    </w:p>
    <w:p w14:paraId="7D7D5A91" w14:textId="77777777" w:rsidR="00AF2B76" w:rsidRPr="00545E15" w:rsidRDefault="00AF2B76" w:rsidP="00AF2B76">
      <w:pPr>
        <w:rPr>
          <w:sz w:val="16"/>
        </w:rPr>
      </w:pPr>
      <w:r w:rsidRPr="00545E15">
        <w:rPr>
          <w:sz w:val="16"/>
        </w:rPr>
        <w:t xml:space="preserve">3. </w:t>
      </w:r>
      <w:r w:rsidRPr="00545E15">
        <w:rPr>
          <w:rStyle w:val="StyleUnderline"/>
        </w:rPr>
        <w:t>Trump</w:t>
      </w:r>
      <w:r w:rsidRPr="00545E15">
        <w:rPr>
          <w:sz w:val="16"/>
        </w:rPr>
        <w:t xml:space="preserve"> singled out a new constituency this week by </w:t>
      </w:r>
      <w:r w:rsidRPr="00545E15">
        <w:rPr>
          <w:rStyle w:val="StyleUnderline"/>
        </w:rPr>
        <w:t>vow</w:t>
      </w:r>
      <w:r w:rsidRPr="00545E15">
        <w:rPr>
          <w:sz w:val="16"/>
        </w:rPr>
        <w:t xml:space="preserve">ing </w:t>
      </w:r>
      <w:r w:rsidRPr="00545E15">
        <w:rPr>
          <w:rStyle w:val="StyleUnderline"/>
        </w:rPr>
        <w:t>to get rid of tip taxation</w:t>
      </w:r>
      <w:r w:rsidRPr="00545E15">
        <w:rPr>
          <w:sz w:val="16"/>
        </w:rPr>
        <w:t>, the Washington Post reports.</w:t>
      </w:r>
    </w:p>
    <w:p w14:paraId="4D08616A" w14:textId="77777777" w:rsidR="00AF2B76" w:rsidRPr="00545E15" w:rsidRDefault="00AF2B76" w:rsidP="00AF2B76">
      <w:pPr>
        <w:rPr>
          <w:sz w:val="16"/>
        </w:rPr>
      </w:pPr>
      <w:r w:rsidRPr="00545E15">
        <w:rPr>
          <w:sz w:val="16"/>
        </w:rPr>
        <w:t>The comments, made at a Las Vegas rally, may have been targeted at career service-industry workers — and Latinos in particular. But young restaurant and bar workers nationwide might take notice.</w:t>
      </w:r>
    </w:p>
    <w:p w14:paraId="558DF932" w14:textId="77777777" w:rsidR="00AF2B76" w:rsidRPr="00545E15" w:rsidRDefault="00AF2B76" w:rsidP="00AF2B76">
      <w:pPr>
        <w:rPr>
          <w:sz w:val="16"/>
        </w:rPr>
      </w:pPr>
      <w:r w:rsidRPr="00545E15">
        <w:rPr>
          <w:sz w:val="16"/>
        </w:rPr>
        <w:t xml:space="preserve">Between the lines: </w:t>
      </w:r>
      <w:r w:rsidRPr="00545E15">
        <w:rPr>
          <w:rStyle w:val="StyleUnderline"/>
        </w:rPr>
        <w:t>Trump's positions</w:t>
      </w:r>
      <w:r w:rsidRPr="00545E15">
        <w:rPr>
          <w:sz w:val="16"/>
        </w:rPr>
        <w:t xml:space="preserve"> frequently </w:t>
      </w:r>
      <w:r w:rsidRPr="00545E15">
        <w:rPr>
          <w:rStyle w:val="StyleUnderline"/>
        </w:rPr>
        <w:t>cut against positions he's held in the past</w:t>
      </w:r>
      <w:r w:rsidRPr="00545E15">
        <w:rPr>
          <w:sz w:val="16"/>
        </w:rPr>
        <w:t>, bringing into question whether they represent sincerely held beliefs or electoral pandering.</w:t>
      </w:r>
    </w:p>
    <w:p w14:paraId="429DDD43" w14:textId="77777777" w:rsidR="00AF2B76" w:rsidRPr="00545E15" w:rsidRDefault="00AF2B76" w:rsidP="00AF2B76">
      <w:pPr>
        <w:rPr>
          <w:rStyle w:val="StyleUnderline"/>
        </w:rPr>
      </w:pPr>
      <w:r w:rsidRPr="00545E15">
        <w:rPr>
          <w:sz w:val="16"/>
        </w:rPr>
        <w:t xml:space="preserve">The bottom line: </w:t>
      </w:r>
      <w:r w:rsidRPr="00BC37CB">
        <w:rPr>
          <w:rStyle w:val="StyleUnderline"/>
          <w:b/>
          <w:bCs/>
        </w:rPr>
        <w:t>Any massive movement of young voters to the right could be a</w:t>
      </w:r>
      <w:r w:rsidRPr="00545E15">
        <w:rPr>
          <w:rStyle w:val="StyleUnderline"/>
        </w:rPr>
        <w:t xml:space="preserve"> </w:t>
      </w:r>
      <w:r w:rsidRPr="00BC37CB">
        <w:rPr>
          <w:rStyle w:val="StyleUnderline"/>
          <w:b/>
          <w:bCs/>
        </w:rPr>
        <w:t>once-in-a-generation victory for Republicans.</w:t>
      </w:r>
    </w:p>
    <w:p w14:paraId="3D3E34F9" w14:textId="77777777" w:rsidR="00AF2B76" w:rsidRPr="00545E15" w:rsidRDefault="00AF2B76" w:rsidP="00AF2B76">
      <w:pPr>
        <w:rPr>
          <w:sz w:val="16"/>
        </w:rPr>
      </w:pPr>
      <w:r w:rsidRPr="00545E15">
        <w:rPr>
          <w:sz w:val="16"/>
        </w:rPr>
        <w:t>The youth vote hasn't been close since Al Gore beat George W. Bush by 2 points in 2000. No Republican has won young Americans since 1988.</w:t>
      </w:r>
    </w:p>
    <w:p w14:paraId="168301F0" w14:textId="77777777" w:rsidR="00AF2B76" w:rsidRDefault="00AF2B76" w:rsidP="00AF2B76"/>
    <w:p w14:paraId="3AEE009F" w14:textId="77777777" w:rsidR="00AF2B76" w:rsidRDefault="00AF2B76" w:rsidP="00AF2B76"/>
    <w:p w14:paraId="579AA296" w14:textId="77777777" w:rsidR="00AF2B76" w:rsidRDefault="00AF2B76" w:rsidP="00AF2B76">
      <w:pPr>
        <w:pStyle w:val="Heading4"/>
      </w:pPr>
      <w:r>
        <w:t>Gap between Biden and Trump’s youth support dwindling</w:t>
      </w:r>
    </w:p>
    <w:p w14:paraId="625C31A0" w14:textId="77777777" w:rsidR="00AF2B76" w:rsidRPr="00AC5A1A" w:rsidRDefault="00AF2B76" w:rsidP="00AF2B76">
      <w:pPr>
        <w:rPr>
          <w:sz w:val="20"/>
          <w:szCs w:val="20"/>
        </w:rPr>
      </w:pPr>
      <w:r>
        <w:rPr>
          <w:b/>
          <w:bCs/>
          <w:sz w:val="24"/>
          <w:szCs w:val="24"/>
        </w:rPr>
        <w:t xml:space="preserve">Layne and Reid 24 </w:t>
      </w:r>
      <w:r>
        <w:rPr>
          <w:sz w:val="20"/>
          <w:szCs w:val="20"/>
        </w:rPr>
        <w:t>– (Nathan Layne is a journalist for Reuter. Graduated from Gettysburg College, Tim Reid, Reuters, “</w:t>
      </w:r>
      <w:r w:rsidRPr="00FA6E67">
        <w:rPr>
          <w:sz w:val="20"/>
          <w:szCs w:val="20"/>
        </w:rPr>
        <w:t>Some young people see Trump as an answer to their economic woes</w:t>
      </w:r>
      <w:r>
        <w:rPr>
          <w:sz w:val="20"/>
          <w:szCs w:val="20"/>
        </w:rPr>
        <w:t xml:space="preserve">,” April 21, 2024, </w:t>
      </w:r>
      <w:r w:rsidRPr="006E63F8">
        <w:rPr>
          <w:sz w:val="20"/>
          <w:szCs w:val="20"/>
        </w:rPr>
        <w:t>https://www.reuters.com/world/us/chance-trump-youth-rally-see-him-answer-economic-woes-2024-04-21/</w:t>
      </w:r>
      <w:r>
        <w:rPr>
          <w:sz w:val="20"/>
          <w:szCs w:val="20"/>
        </w:rPr>
        <w:t>)//DDeng</w:t>
      </w:r>
    </w:p>
    <w:p w14:paraId="05E8BEDD" w14:textId="77777777" w:rsidR="00AF2B76" w:rsidRPr="00EE0507" w:rsidRDefault="00AF2B76" w:rsidP="00AF2B76">
      <w:pPr>
        <w:rPr>
          <w:sz w:val="16"/>
        </w:rPr>
      </w:pPr>
      <w:r w:rsidRPr="00EE0507">
        <w:rPr>
          <w:sz w:val="16"/>
        </w:rPr>
        <w:t>GREEN BAY, Wisconsin, April 21 (Reuters) - Thin with a boyish face and earrings in both ears, 23-year-old Isayah Turner does not look like a stereotypical Trump supporter, who tend to be middle aged or older.</w:t>
      </w:r>
    </w:p>
    <w:p w14:paraId="4CEEE1CD" w14:textId="77777777" w:rsidR="00AF2B76" w:rsidRPr="00D440D9" w:rsidRDefault="00AF2B76" w:rsidP="00AF2B76">
      <w:pPr>
        <w:rPr>
          <w:rStyle w:val="StyleUnderline"/>
        </w:rPr>
      </w:pPr>
      <w:r w:rsidRPr="00EE0507">
        <w:rPr>
          <w:sz w:val="16"/>
        </w:rPr>
        <w:t xml:space="preserve">Nevertheless, Turner drove two hours from his home outside Milwaukee on a recent Tuesday to see Republican presidential candidate Donald Trump at a rally in Green Bay, Wisconsin, one of a contingent of </w:t>
      </w:r>
      <w:r w:rsidRPr="009B190B">
        <w:rPr>
          <w:rStyle w:val="StyleUnderline"/>
          <w:b/>
          <w:bCs/>
        </w:rPr>
        <w:t>young voters</w:t>
      </w:r>
      <w:r w:rsidRPr="00EE0507">
        <w:rPr>
          <w:sz w:val="16"/>
        </w:rPr>
        <w:t xml:space="preserve"> there that some opinion polls suggest </w:t>
      </w:r>
      <w:r w:rsidRPr="009B190B">
        <w:rPr>
          <w:rStyle w:val="StyleUnderline"/>
          <w:b/>
          <w:bCs/>
        </w:rPr>
        <w:t>could be a growing and important demographic for Trump.</w:t>
      </w:r>
    </w:p>
    <w:p w14:paraId="03595430" w14:textId="77777777" w:rsidR="00AF2B76" w:rsidRPr="00D440D9" w:rsidRDefault="00AF2B76" w:rsidP="00AF2B76">
      <w:pPr>
        <w:rPr>
          <w:rStyle w:val="StyleUnderline"/>
        </w:rPr>
      </w:pPr>
      <w:r w:rsidRPr="00D440D9">
        <w:rPr>
          <w:rStyle w:val="StyleUnderline"/>
        </w:rPr>
        <w:t>For</w:t>
      </w:r>
      <w:r w:rsidRPr="00EE0507">
        <w:rPr>
          <w:sz w:val="16"/>
        </w:rPr>
        <w:t xml:space="preserve"> Democratic incumbent Joe </w:t>
      </w:r>
      <w:r w:rsidRPr="00D440D9">
        <w:rPr>
          <w:rStyle w:val="StyleUnderline"/>
        </w:rPr>
        <w:t>Biden, who overwhelmingly won the youth vote in 2020, an erosion of his support</w:t>
      </w:r>
      <w:r w:rsidRPr="00EE0507">
        <w:rPr>
          <w:sz w:val="16"/>
        </w:rPr>
        <w:t xml:space="preserve"> among young voters </w:t>
      </w:r>
      <w:r w:rsidRPr="00D440D9">
        <w:rPr>
          <w:rStyle w:val="StyleUnderline"/>
        </w:rPr>
        <w:t>could</w:t>
      </w:r>
      <w:r w:rsidRPr="00EE0507">
        <w:rPr>
          <w:sz w:val="16"/>
        </w:rPr>
        <w:t xml:space="preserve"> potentially </w:t>
      </w:r>
      <w:r w:rsidRPr="00D440D9">
        <w:rPr>
          <w:rStyle w:val="StyleUnderline"/>
        </w:rPr>
        <w:t>dampen his hopes of a second term.</w:t>
      </w:r>
    </w:p>
    <w:p w14:paraId="14FF5955" w14:textId="77777777" w:rsidR="00AF2B76" w:rsidRPr="00EE0507" w:rsidRDefault="00AF2B76" w:rsidP="00AF2B76">
      <w:pPr>
        <w:rPr>
          <w:sz w:val="16"/>
        </w:rPr>
      </w:pPr>
      <w:r w:rsidRPr="00EE0507">
        <w:rPr>
          <w:sz w:val="16"/>
        </w:rPr>
        <w:t>Turner, who runs a dog breeding business with his mother, voted for Trump in 2020. He supports Trump's pro-oil drilling stance, his opposition to gun control - Turner owns several firearms - and his pledge to crack down on illegal immigration.</w:t>
      </w:r>
    </w:p>
    <w:p w14:paraId="2312C595" w14:textId="77777777" w:rsidR="00AF2B76" w:rsidRPr="00EE0507" w:rsidRDefault="00AF2B76" w:rsidP="00AF2B76">
      <w:pPr>
        <w:rPr>
          <w:sz w:val="16"/>
        </w:rPr>
      </w:pPr>
      <w:r w:rsidRPr="00EE0507">
        <w:rPr>
          <w:sz w:val="16"/>
        </w:rPr>
        <w:t>"I cannot think of one thing that Trump did that upset me while he was in office. And now with Biden in office there are countless things I disagree with," Turner told Reuters. "A lot of my friends are on the same page as me."</w:t>
      </w:r>
    </w:p>
    <w:p w14:paraId="2232A558" w14:textId="77777777" w:rsidR="00AF2B76" w:rsidRPr="00EE0507" w:rsidRDefault="00AF2B76" w:rsidP="00AF2B76">
      <w:pPr>
        <w:rPr>
          <w:sz w:val="16"/>
        </w:rPr>
      </w:pPr>
      <w:r w:rsidRPr="009A6043">
        <w:rPr>
          <w:rStyle w:val="StyleUnderline"/>
        </w:rPr>
        <w:t>A Reuters/Ipsos poll in March showed Americans age 18-29 favoring Biden over Trump by just 3 percentage points</w:t>
      </w:r>
      <w:r w:rsidRPr="00EE0507">
        <w:rPr>
          <w:sz w:val="16"/>
        </w:rPr>
        <w:t xml:space="preserve"> - 29% to 26% - with the rest favoring another candidate or unsure of who if anyone would get their vote.</w:t>
      </w:r>
    </w:p>
    <w:p w14:paraId="0BFDEE00" w14:textId="77777777" w:rsidR="00AF2B76" w:rsidRPr="00EE0507" w:rsidRDefault="00AF2B76" w:rsidP="00AF2B76">
      <w:pPr>
        <w:rPr>
          <w:sz w:val="16"/>
        </w:rPr>
      </w:pPr>
      <w:r w:rsidRPr="009B190B">
        <w:rPr>
          <w:rStyle w:val="StyleUnderline"/>
          <w:b/>
          <w:bCs/>
        </w:rPr>
        <w:t>If Trump</w:t>
      </w:r>
      <w:r w:rsidRPr="00EE0507">
        <w:rPr>
          <w:sz w:val="16"/>
        </w:rPr>
        <w:t xml:space="preserve">, 77, </w:t>
      </w:r>
      <w:r w:rsidRPr="009B190B">
        <w:rPr>
          <w:rStyle w:val="StyleUnderline"/>
          <w:b/>
          <w:bCs/>
        </w:rPr>
        <w:t>stays close to Biden</w:t>
      </w:r>
      <w:r w:rsidRPr="00EE0507">
        <w:rPr>
          <w:sz w:val="16"/>
        </w:rPr>
        <w:t xml:space="preserve">, 81, </w:t>
      </w:r>
      <w:r w:rsidRPr="009A6043">
        <w:rPr>
          <w:rStyle w:val="StyleUnderline"/>
        </w:rPr>
        <w:t>in this demographic</w:t>
      </w:r>
      <w:r w:rsidRPr="00EE0507">
        <w:rPr>
          <w:sz w:val="16"/>
        </w:rPr>
        <w:t xml:space="preserve"> all the way to Election Day on Nov. 5 </w:t>
      </w:r>
      <w:r w:rsidRPr="009B190B">
        <w:rPr>
          <w:rStyle w:val="StyleUnderline"/>
          <w:b/>
          <w:bCs/>
        </w:rPr>
        <w:t>it would be a major gain compared to 2020</w:t>
      </w:r>
      <w:r w:rsidRPr="00EE0507">
        <w:rPr>
          <w:sz w:val="16"/>
        </w:rPr>
        <w:t>, when Biden won the youth vote by 24 points.</w:t>
      </w:r>
    </w:p>
    <w:p w14:paraId="27A01EFD" w14:textId="77777777" w:rsidR="00AF2B76" w:rsidRPr="00EE0507" w:rsidRDefault="00AF2B76" w:rsidP="00AF2B76">
      <w:pPr>
        <w:rPr>
          <w:sz w:val="16"/>
        </w:rPr>
      </w:pPr>
      <w:r w:rsidRPr="009A6043">
        <w:rPr>
          <w:rStyle w:val="StyleUnderline"/>
        </w:rPr>
        <w:t>Concerns about Biden's age and his support of Israel</w:t>
      </w:r>
      <w:r w:rsidRPr="00EE0507">
        <w:rPr>
          <w:sz w:val="16"/>
        </w:rPr>
        <w:t xml:space="preserve"> in its war against Hamas in Gaza </w:t>
      </w:r>
      <w:r w:rsidRPr="009A6043">
        <w:rPr>
          <w:rStyle w:val="StyleUnderline"/>
        </w:rPr>
        <w:t>have fueled the erosion of his support among young voters</w:t>
      </w:r>
      <w:r w:rsidRPr="00EE0507">
        <w:rPr>
          <w:sz w:val="16"/>
        </w:rPr>
        <w:t xml:space="preserve"> at a time he is also losing Hispanic voters.</w:t>
      </w:r>
    </w:p>
    <w:p w14:paraId="44D19119" w14:textId="77777777" w:rsidR="00AF2B76" w:rsidRPr="00EE0507" w:rsidRDefault="00AF2B76" w:rsidP="00AF2B76">
      <w:pPr>
        <w:rPr>
          <w:sz w:val="16"/>
        </w:rPr>
      </w:pPr>
      <w:r w:rsidRPr="009A6043">
        <w:rPr>
          <w:rStyle w:val="StyleUnderline"/>
        </w:rPr>
        <w:t>There are also signs young people are slowly warming to the Republican Party, despite Biden's efforts to keep them on side</w:t>
      </w:r>
      <w:r w:rsidRPr="00EE0507">
        <w:rPr>
          <w:sz w:val="16"/>
        </w:rPr>
        <w:t xml:space="preserve"> by trying to cancel student debt, expand affordable housing and reverse curbs on abortion rights.</w:t>
      </w:r>
    </w:p>
    <w:p w14:paraId="36B846F9" w14:textId="77777777" w:rsidR="00AF2B76" w:rsidRPr="00EE0507" w:rsidRDefault="00AF2B76" w:rsidP="00AF2B76">
      <w:pPr>
        <w:rPr>
          <w:sz w:val="16"/>
        </w:rPr>
      </w:pPr>
      <w:r w:rsidRPr="009A6043">
        <w:rPr>
          <w:rStyle w:val="StyleUnderline"/>
        </w:rPr>
        <w:t>The share of Americans</w:t>
      </w:r>
      <w:r w:rsidRPr="00EE0507">
        <w:rPr>
          <w:sz w:val="16"/>
        </w:rPr>
        <w:t xml:space="preserve"> between 18-29 </w:t>
      </w:r>
      <w:r w:rsidRPr="009A6043">
        <w:rPr>
          <w:rStyle w:val="StyleUnderline"/>
        </w:rPr>
        <w:t>who identify as Republicans has ticked higher</w:t>
      </w:r>
      <w:r w:rsidRPr="00EE0507">
        <w:rPr>
          <w:sz w:val="16"/>
        </w:rPr>
        <w:t xml:space="preserve">, </w:t>
      </w:r>
      <w:r w:rsidRPr="009A6043">
        <w:rPr>
          <w:rStyle w:val="StyleUnderline"/>
        </w:rPr>
        <w:t>from 24% in 2016 to 26% in 2020 and 28% so far this year</w:t>
      </w:r>
      <w:r w:rsidRPr="00EE0507">
        <w:rPr>
          <w:sz w:val="16"/>
        </w:rPr>
        <w:t>, Reuters/Ipsos polling shows.</w:t>
      </w:r>
    </w:p>
    <w:p w14:paraId="56877E98" w14:textId="77777777" w:rsidR="00AF2B76" w:rsidRPr="00E37E92" w:rsidRDefault="00AF2B76" w:rsidP="00AF2B76">
      <w:pPr>
        <w:rPr>
          <w:rStyle w:val="StyleUnderline"/>
        </w:rPr>
      </w:pPr>
      <w:r w:rsidRPr="00EE0507">
        <w:rPr>
          <w:sz w:val="16"/>
        </w:rPr>
        <w:t xml:space="preserve">Despite a mixture of cold winds, sleet and rain, some </w:t>
      </w:r>
      <w:r w:rsidRPr="00E37E92">
        <w:rPr>
          <w:rStyle w:val="StyleUnderline"/>
        </w:rPr>
        <w:t>3,000 Trump supporters lined up outside a Green Bay convention center</w:t>
      </w:r>
      <w:r w:rsidRPr="00EE0507">
        <w:rPr>
          <w:sz w:val="16"/>
        </w:rPr>
        <w:t xml:space="preserve"> on April 2 </w:t>
      </w:r>
      <w:r w:rsidRPr="00E37E92">
        <w:rPr>
          <w:rStyle w:val="StyleUnderline"/>
        </w:rPr>
        <w:t>to see Trump. The crowd skewed older</w:t>
      </w:r>
      <w:r w:rsidRPr="00EE0507">
        <w:rPr>
          <w:sz w:val="16"/>
        </w:rPr>
        <w:t xml:space="preserve">, as usual, </w:t>
      </w:r>
      <w:r w:rsidRPr="00E37E92">
        <w:rPr>
          <w:rStyle w:val="StyleUnderline"/>
        </w:rPr>
        <w:t xml:space="preserve">but </w:t>
      </w:r>
      <w:r w:rsidRPr="009B190B">
        <w:rPr>
          <w:rStyle w:val="StyleUnderline"/>
          <w:b/>
          <w:bCs/>
        </w:rPr>
        <w:t>there were hundreds of young people as well.</w:t>
      </w:r>
    </w:p>
    <w:p w14:paraId="271079A4" w14:textId="77777777" w:rsidR="00AF2B76" w:rsidRPr="00EE0507" w:rsidRDefault="00AF2B76" w:rsidP="00AF2B76">
      <w:pPr>
        <w:rPr>
          <w:sz w:val="16"/>
        </w:rPr>
      </w:pPr>
      <w:r w:rsidRPr="00EE0507">
        <w:rPr>
          <w:sz w:val="16"/>
        </w:rPr>
        <w:t xml:space="preserve">Reuters interviewed 20 people under the age of 30 to understand their support. </w:t>
      </w:r>
      <w:r w:rsidRPr="00E37E92">
        <w:rPr>
          <w:rStyle w:val="StyleUnderline"/>
        </w:rPr>
        <w:t>The most common reason given for backing the former president was inflation</w:t>
      </w:r>
      <w:r w:rsidRPr="00EE0507">
        <w:rPr>
          <w:sz w:val="16"/>
        </w:rPr>
        <w:t xml:space="preserve"> and the perception the economy was not working for them, underscoring how the rise in prices for daily staples is more salient for some than high stock prices and low unemployment during the Biden years.</w:t>
      </w:r>
    </w:p>
    <w:p w14:paraId="3E175C0C" w14:textId="77777777" w:rsidR="00AF2B76" w:rsidRPr="00EE0507" w:rsidRDefault="00AF2B76" w:rsidP="00AF2B76">
      <w:pPr>
        <w:rPr>
          <w:sz w:val="16"/>
        </w:rPr>
      </w:pPr>
      <w:r w:rsidRPr="00EE0507">
        <w:rPr>
          <w:sz w:val="16"/>
        </w:rPr>
        <w:t>"I make decent money and I can't afford a home on the salary I make now," said Steve Wendt, 26, a security guard at a nearby hospital. "It's time to get a man back into office that is going to lower our prices."</w:t>
      </w:r>
    </w:p>
    <w:p w14:paraId="21331F8A" w14:textId="77777777" w:rsidR="00AF2B76" w:rsidRPr="00EE0507" w:rsidRDefault="00AF2B76" w:rsidP="00AF2B76">
      <w:pPr>
        <w:rPr>
          <w:sz w:val="16"/>
        </w:rPr>
      </w:pPr>
      <w:r w:rsidRPr="00EE0507">
        <w:rPr>
          <w:sz w:val="16"/>
        </w:rPr>
        <w:t xml:space="preserve">At the same time, </w:t>
      </w:r>
      <w:r w:rsidRPr="00EE0507">
        <w:rPr>
          <w:rStyle w:val="StyleUnderline"/>
        </w:rPr>
        <w:t>a majority said they agreed with Trump's reticence about aiding Ukraine</w:t>
      </w:r>
      <w:r w:rsidRPr="00EE0507">
        <w:rPr>
          <w:sz w:val="16"/>
        </w:rPr>
        <w:t xml:space="preserve"> in its war with Russia, an isolationist stance at odds with Biden's foreign policy agenda.</w:t>
      </w:r>
    </w:p>
    <w:p w14:paraId="414DA92E" w14:textId="77777777" w:rsidR="00AF2B76" w:rsidRPr="00EE0507" w:rsidRDefault="00AF2B76" w:rsidP="00AF2B76">
      <w:pPr>
        <w:rPr>
          <w:sz w:val="16"/>
        </w:rPr>
      </w:pPr>
      <w:r w:rsidRPr="00EE0507">
        <w:rPr>
          <w:sz w:val="16"/>
        </w:rPr>
        <w:t>Collin Crego, 19, a history student, said funds spent overseas would be better used to tackle domestic issues like drug addiction.</w:t>
      </w:r>
    </w:p>
    <w:p w14:paraId="5B601E74" w14:textId="77777777" w:rsidR="00AF2B76" w:rsidRPr="00EE0507" w:rsidRDefault="00AF2B76" w:rsidP="00AF2B76">
      <w:pPr>
        <w:rPr>
          <w:sz w:val="16"/>
        </w:rPr>
      </w:pPr>
      <w:r w:rsidRPr="00EE0507">
        <w:rPr>
          <w:sz w:val="16"/>
        </w:rPr>
        <w:t>"I don't really like what we are doing with Ukraine," Crego said. "When I hear him (Trump) talk, he's very patriotic, very 'America First' and I like that."</w:t>
      </w:r>
    </w:p>
    <w:p w14:paraId="117D32B1" w14:textId="77777777" w:rsidR="00AF2B76" w:rsidRPr="00EE0507" w:rsidRDefault="00AF2B76" w:rsidP="00AF2B76">
      <w:pPr>
        <w:rPr>
          <w:sz w:val="16"/>
        </w:rPr>
      </w:pPr>
      <w:r w:rsidRPr="00EE0507">
        <w:rPr>
          <w:sz w:val="16"/>
        </w:rPr>
        <w:t>Of the 20 people Reuters interviewed, 15 cited inflation or other economic concerns for why they support Trump, while a dozen said his plan to restrict immigration was important to them.</w:t>
      </w:r>
    </w:p>
    <w:p w14:paraId="0B0E6F05" w14:textId="77777777" w:rsidR="00AF2B76" w:rsidRPr="00EE0507" w:rsidRDefault="00AF2B76" w:rsidP="00AF2B76">
      <w:pPr>
        <w:rPr>
          <w:sz w:val="16"/>
        </w:rPr>
      </w:pPr>
      <w:r w:rsidRPr="00EE0507">
        <w:rPr>
          <w:sz w:val="16"/>
        </w:rPr>
        <w:t xml:space="preserve">All said </w:t>
      </w:r>
      <w:r w:rsidRPr="00EE0507">
        <w:rPr>
          <w:rStyle w:val="StyleUnderline"/>
        </w:rPr>
        <w:t>they were unbothered by the four criminal cases Trump is facing, or the idea that his efforts to overturn the 2020 election made him a threat to democracy.</w:t>
      </w:r>
      <w:r w:rsidRPr="00EE0507">
        <w:rPr>
          <w:sz w:val="16"/>
        </w:rPr>
        <w:t xml:space="preserve"> One was Black, the other 19 were white. Eight will be casting their first presidential ballot this year.</w:t>
      </w:r>
    </w:p>
    <w:p w14:paraId="43C5C791" w14:textId="77777777" w:rsidR="00AF2B76" w:rsidRPr="00EE0507" w:rsidRDefault="00AF2B76" w:rsidP="00AF2B76">
      <w:pPr>
        <w:rPr>
          <w:sz w:val="16"/>
        </w:rPr>
      </w:pPr>
      <w:r w:rsidRPr="00EE0507">
        <w:rPr>
          <w:sz w:val="16"/>
        </w:rPr>
        <w:t>Caitlyn Huenink, 20, said being a young Trump supporter can be hard because left-leaning young people tend to frown on her views. She said, however, that she has recently seen changes among her peer group at University of Wisconsin–Green Bay.</w:t>
      </w:r>
    </w:p>
    <w:p w14:paraId="1585DAB9" w14:textId="77777777" w:rsidR="00AF2B76" w:rsidRPr="00EE0507" w:rsidRDefault="00AF2B76" w:rsidP="00AF2B76">
      <w:pPr>
        <w:rPr>
          <w:sz w:val="16"/>
        </w:rPr>
      </w:pPr>
      <w:r w:rsidRPr="00EE0507">
        <w:rPr>
          <w:sz w:val="16"/>
        </w:rPr>
        <w:t>"</w:t>
      </w:r>
      <w:r w:rsidRPr="009B190B">
        <w:rPr>
          <w:rStyle w:val="StyleUnderline"/>
          <w:b/>
          <w:bCs/>
        </w:rPr>
        <w:t>They're more open to</w:t>
      </w:r>
      <w:r w:rsidRPr="00EE0507">
        <w:rPr>
          <w:sz w:val="16"/>
        </w:rPr>
        <w:t xml:space="preserve"> the way I think and more of my friends are </w:t>
      </w:r>
      <w:r w:rsidRPr="009B190B">
        <w:rPr>
          <w:rStyle w:val="StyleUnderline"/>
          <w:b/>
          <w:bCs/>
        </w:rPr>
        <w:t>becoming Republican</w:t>
      </w:r>
      <w:r w:rsidRPr="00EE0507">
        <w:rPr>
          <w:sz w:val="16"/>
        </w:rPr>
        <w:t>," she said.</w:t>
      </w:r>
    </w:p>
    <w:p w14:paraId="4B24A4E7" w14:textId="77777777" w:rsidR="00AF2B76" w:rsidRDefault="00AF2B76" w:rsidP="00AF2B76"/>
    <w:p w14:paraId="7DCEA08F" w14:textId="52DE756C" w:rsidR="00AF2B76" w:rsidRDefault="00AF2B76" w:rsidP="00AF2B76">
      <w:pPr>
        <w:pStyle w:val="Heading3"/>
      </w:pPr>
      <w:r>
        <w:t>Link---AT: Youth Voters Don’t Turnout</w:t>
      </w:r>
    </w:p>
    <w:p w14:paraId="60D92F0E" w14:textId="77777777" w:rsidR="00AF2B76" w:rsidRDefault="00AF2B76" w:rsidP="00AF2B76">
      <w:pPr>
        <w:pStyle w:val="Heading4"/>
      </w:pPr>
      <w:r>
        <w:t>Dissatisfaction over politics won’t cause youths to not turn out</w:t>
      </w:r>
    </w:p>
    <w:p w14:paraId="06EF277F" w14:textId="77777777" w:rsidR="00AF2B76" w:rsidRPr="00865997" w:rsidRDefault="00AF2B76" w:rsidP="00AF2B76">
      <w:pPr>
        <w:rPr>
          <w:sz w:val="20"/>
          <w:szCs w:val="20"/>
        </w:rPr>
      </w:pPr>
      <w:r>
        <w:rPr>
          <w:b/>
          <w:bCs/>
          <w:sz w:val="24"/>
          <w:szCs w:val="24"/>
        </w:rPr>
        <w:t xml:space="preserve">DuBose ’24 </w:t>
      </w:r>
      <w:r>
        <w:rPr>
          <w:sz w:val="20"/>
          <w:szCs w:val="20"/>
        </w:rPr>
        <w:t xml:space="preserve">– (Eliza DuBose, </w:t>
      </w:r>
      <w:r w:rsidRPr="004C2898">
        <w:rPr>
          <w:sz w:val="20"/>
          <w:szCs w:val="20"/>
        </w:rPr>
        <w:t>graduate of American University with a degree interdisciplinary degree in Communication, Language, and Culture with a concentration in Journalism and German</w:t>
      </w:r>
      <w:r>
        <w:rPr>
          <w:sz w:val="20"/>
          <w:szCs w:val="20"/>
        </w:rPr>
        <w:t>, The Durango Herald, “</w:t>
      </w:r>
      <w:r w:rsidRPr="00560109">
        <w:rPr>
          <w:sz w:val="20"/>
          <w:szCs w:val="20"/>
        </w:rPr>
        <w:t>Youths could swing the election. Will they turn out to vote?</w:t>
      </w:r>
      <w:r>
        <w:rPr>
          <w:sz w:val="20"/>
          <w:szCs w:val="20"/>
        </w:rPr>
        <w:t xml:space="preserve">,” April 22, 2023, </w:t>
      </w:r>
      <w:r w:rsidRPr="00560109">
        <w:rPr>
          <w:sz w:val="20"/>
          <w:szCs w:val="20"/>
        </w:rPr>
        <w:t>https://www.durangoherald.com/articles/youths-could-swing-the-election-will-they-turn-out-to-vote/</w:t>
      </w:r>
      <w:r>
        <w:rPr>
          <w:sz w:val="20"/>
          <w:szCs w:val="20"/>
        </w:rPr>
        <w:t>)//DDeng</w:t>
      </w:r>
    </w:p>
    <w:p w14:paraId="1FCAECD5" w14:textId="77777777" w:rsidR="00AF2B76" w:rsidRPr="00D96FF0" w:rsidRDefault="00AF2B76" w:rsidP="00AF2B76">
      <w:pPr>
        <w:rPr>
          <w:sz w:val="16"/>
        </w:rPr>
      </w:pPr>
      <w:r w:rsidRPr="00D96FF0">
        <w:rPr>
          <w:rStyle w:val="StyleUnderline"/>
        </w:rPr>
        <w:t>As the 2024 presidential election looms, concerns over youth voter turnout is quickly becoming a sweeping concern</w:t>
      </w:r>
      <w:r w:rsidRPr="00D96FF0">
        <w:rPr>
          <w:sz w:val="16"/>
        </w:rPr>
        <w:t xml:space="preserve"> among politico pundits.</w:t>
      </w:r>
    </w:p>
    <w:p w14:paraId="46EC7BF9" w14:textId="77777777" w:rsidR="00AF2B76" w:rsidRPr="00D96FF0" w:rsidRDefault="00AF2B76" w:rsidP="00AF2B76">
      <w:pPr>
        <w:rPr>
          <w:sz w:val="16"/>
        </w:rPr>
      </w:pPr>
      <w:r w:rsidRPr="00D96FF0">
        <w:rPr>
          <w:rStyle w:val="StyleUnderline"/>
        </w:rPr>
        <w:t xml:space="preserve">Just 49% of young Americans ages 18-29 plan to vote in the 2024 presidential election compared to the 57% who planned to vote in the last election, </w:t>
      </w:r>
      <w:r w:rsidRPr="00D96FF0">
        <w:rPr>
          <w:sz w:val="16"/>
        </w:rPr>
        <w:t>according to the Harvard Institute youth poll.</w:t>
      </w:r>
    </w:p>
    <w:p w14:paraId="795CDC11" w14:textId="77777777" w:rsidR="00AF2B76" w:rsidRPr="00D96FF0" w:rsidRDefault="00AF2B76" w:rsidP="00AF2B76">
      <w:pPr>
        <w:rPr>
          <w:sz w:val="16"/>
        </w:rPr>
      </w:pPr>
      <w:r w:rsidRPr="00D96FF0">
        <w:rPr>
          <w:sz w:val="16"/>
        </w:rPr>
        <w:t>“I think it is fair to say that younger voters may feel apathetic about the political situation,” said Wyatt Briar, a student and vice president of the Political Engagement Project at Fort Lewis College. “And I think that's rightly justified. As a generation, we face a lot of critical existential issues that aren't being addressed by a lot of partisan gridlock in Washington.”</w:t>
      </w:r>
    </w:p>
    <w:p w14:paraId="7A73657E" w14:textId="77777777" w:rsidR="00AF2B76" w:rsidRPr="00D96FF0" w:rsidRDefault="00AF2B76" w:rsidP="00AF2B76">
      <w:pPr>
        <w:rPr>
          <w:sz w:val="16"/>
        </w:rPr>
      </w:pPr>
      <w:r w:rsidRPr="00D96FF0">
        <w:rPr>
          <w:rStyle w:val="StyleUnderline"/>
        </w:rPr>
        <w:t>The dissatisfaction over partisan politics is not necessarily turning into political inaction</w:t>
      </w:r>
      <w:r w:rsidRPr="00D96FF0">
        <w:rPr>
          <w:sz w:val="16"/>
          <w:szCs w:val="16"/>
        </w:rPr>
        <w:t>, however,</w:t>
      </w:r>
      <w:r w:rsidRPr="00D96FF0">
        <w:rPr>
          <w:sz w:val="16"/>
        </w:rPr>
        <w:t xml:space="preserve"> according to students and experts interviewed for this story. Rather, </w:t>
      </w:r>
      <w:r w:rsidRPr="00D96FF0">
        <w:rPr>
          <w:rStyle w:val="StyleUnderline"/>
        </w:rPr>
        <w:t>it is turning the focus away from Washington and to the legislative halls closer to home.</w:t>
      </w:r>
    </w:p>
    <w:p w14:paraId="38099393" w14:textId="77777777" w:rsidR="00AF2B76" w:rsidRPr="00D96FF0" w:rsidRDefault="00AF2B76" w:rsidP="00AF2B76">
      <w:pPr>
        <w:rPr>
          <w:sz w:val="16"/>
        </w:rPr>
      </w:pPr>
      <w:r w:rsidRPr="00D96FF0">
        <w:rPr>
          <w:sz w:val="16"/>
        </w:rPr>
        <w:t>“Yes, the presidential election is really critical, but let's go into the full ballot,” said Paul DeBell, a professor of political science at Fort Lewis College. “Let's talk about our ballot initiatives. Let's talk about our county commissioners, let's talk about our DA.”</w:t>
      </w:r>
    </w:p>
    <w:p w14:paraId="626F5188" w14:textId="77777777" w:rsidR="00AF2B76" w:rsidRPr="00D96FF0" w:rsidRDefault="00AF2B76" w:rsidP="00AF2B76">
      <w:pPr>
        <w:rPr>
          <w:sz w:val="16"/>
        </w:rPr>
      </w:pPr>
      <w:r w:rsidRPr="00D96FF0">
        <w:rPr>
          <w:rStyle w:val="StyleUnderline"/>
        </w:rPr>
        <w:t xml:space="preserve">Despite the overall sense of dissatisfaction with politics among young people, </w:t>
      </w:r>
      <w:r w:rsidRPr="00225DF1">
        <w:rPr>
          <w:rStyle w:val="StyleUnderline"/>
          <w:b/>
          <w:bCs/>
        </w:rPr>
        <w:t>they are undeniably involved voters.</w:t>
      </w:r>
      <w:r w:rsidRPr="00225DF1">
        <w:rPr>
          <w:rStyle w:val="StyleUnderline"/>
        </w:rPr>
        <w:t xml:space="preserve"> In 2020, with the highest voter turnout in the 21st century, 51% of people ages 18-24 voted, </w:t>
      </w:r>
      <w:r w:rsidRPr="00225DF1">
        <w:rPr>
          <w:rStyle w:val="StyleUnderline"/>
          <w:b/>
          <w:bCs/>
        </w:rPr>
        <w:t>one of the highest youth turnouts for generations</w:t>
      </w:r>
      <w:r w:rsidRPr="00225DF1">
        <w:rPr>
          <w:rStyle w:val="StyleUnderline"/>
        </w:rPr>
        <w:t>.</w:t>
      </w:r>
      <w:r w:rsidRPr="00D96FF0">
        <w:rPr>
          <w:sz w:val="16"/>
        </w:rPr>
        <w:t xml:space="preserve"> That was still far fewer compared to the 76% of voters 65 and older. In the 2022 midterm elections, youth turnout fell to 23%.</w:t>
      </w:r>
    </w:p>
    <w:p w14:paraId="6397B428" w14:textId="77777777" w:rsidR="00AF2B76" w:rsidRDefault="00AF2B76" w:rsidP="00AF2B76"/>
    <w:p w14:paraId="4DE755FF" w14:textId="77777777" w:rsidR="00AF2B76" w:rsidRDefault="00AF2B76" w:rsidP="00AF2B76"/>
    <w:p w14:paraId="3EDAEDF4" w14:textId="77777777" w:rsidR="00AF2B76" w:rsidRDefault="00AF2B76" w:rsidP="00AF2B76"/>
    <w:p w14:paraId="6FE78D11" w14:textId="77777777" w:rsidR="00AF2B76" w:rsidRDefault="00AF2B76" w:rsidP="00AF2B76">
      <w:pPr>
        <w:pStyle w:val="Heading4"/>
      </w:pPr>
      <w:r>
        <w:t>Youths are going to turn out in swing states</w:t>
      </w:r>
    </w:p>
    <w:p w14:paraId="211BC6CE" w14:textId="77777777" w:rsidR="00AF2B76" w:rsidRPr="009E053C" w:rsidRDefault="00AF2B76" w:rsidP="00AF2B76">
      <w:pPr>
        <w:rPr>
          <w:sz w:val="20"/>
          <w:szCs w:val="20"/>
        </w:rPr>
      </w:pPr>
      <w:r>
        <w:rPr>
          <w:b/>
          <w:bCs/>
          <w:sz w:val="24"/>
          <w:szCs w:val="24"/>
        </w:rPr>
        <w:t xml:space="preserve">ShareAmerica 24 </w:t>
      </w:r>
      <w:r>
        <w:rPr>
          <w:sz w:val="20"/>
          <w:szCs w:val="20"/>
        </w:rPr>
        <w:t>– (ShareAmerica, “</w:t>
      </w:r>
      <w:r w:rsidRPr="00216FC7">
        <w:rPr>
          <w:sz w:val="20"/>
          <w:szCs w:val="20"/>
        </w:rPr>
        <w:t>Young voters will help shape November election outcomes</w:t>
      </w:r>
      <w:r>
        <w:rPr>
          <w:sz w:val="20"/>
          <w:szCs w:val="20"/>
        </w:rPr>
        <w:t xml:space="preserve">,” May 1, 2024, </w:t>
      </w:r>
      <w:r w:rsidRPr="00216FC7">
        <w:rPr>
          <w:sz w:val="20"/>
          <w:szCs w:val="20"/>
        </w:rPr>
        <w:t>https://share.america.gov/young-voters-will-help-shape-november-election-outcomes/</w:t>
      </w:r>
      <w:r>
        <w:rPr>
          <w:sz w:val="20"/>
          <w:szCs w:val="20"/>
        </w:rPr>
        <w:t>)//DDeng</w:t>
      </w:r>
    </w:p>
    <w:p w14:paraId="41A68974" w14:textId="77777777" w:rsidR="00AF2B76" w:rsidRPr="00E9008E" w:rsidRDefault="00AF2B76" w:rsidP="00AF2B76">
      <w:pPr>
        <w:rPr>
          <w:sz w:val="16"/>
        </w:rPr>
      </w:pPr>
      <w:r w:rsidRPr="00E9008E">
        <w:rPr>
          <w:sz w:val="16"/>
        </w:rPr>
        <w:t>They protest, they identify with political parties and they vote. They were born after 1990.</w:t>
      </w:r>
    </w:p>
    <w:p w14:paraId="2CF3FEF5" w14:textId="77777777" w:rsidR="00AF2B76" w:rsidRPr="00E9008E" w:rsidRDefault="00AF2B76" w:rsidP="00AF2B76">
      <w:pPr>
        <w:rPr>
          <w:sz w:val="16"/>
        </w:rPr>
      </w:pPr>
      <w:r w:rsidRPr="00132353">
        <w:rPr>
          <w:rStyle w:val="StyleUnderline"/>
        </w:rPr>
        <w:t>Young people</w:t>
      </w:r>
      <w:r w:rsidRPr="00E9008E">
        <w:rPr>
          <w:sz w:val="16"/>
        </w:rPr>
        <w:t xml:space="preserve"> reaching the age to vote for the first time (18 years old) </w:t>
      </w:r>
      <w:r w:rsidRPr="009E2284">
        <w:rPr>
          <w:rStyle w:val="StyleUnderline"/>
        </w:rPr>
        <w:t>are more involved in the political process today than the generations before them</w:t>
      </w:r>
      <w:r w:rsidRPr="00E9008E">
        <w:rPr>
          <w:sz w:val="16"/>
        </w:rPr>
        <w:t xml:space="preserve"> were at the same age.</w:t>
      </w:r>
    </w:p>
    <w:p w14:paraId="2788D259" w14:textId="77777777" w:rsidR="00AF2B76" w:rsidRPr="00E9008E" w:rsidRDefault="00AF2B76" w:rsidP="00AF2B76">
      <w:pPr>
        <w:rPr>
          <w:sz w:val="16"/>
        </w:rPr>
      </w:pPr>
      <w:r w:rsidRPr="009E2284">
        <w:rPr>
          <w:rStyle w:val="StyleUnderline"/>
        </w:rPr>
        <w:t>Scott McLean, a political science professor at Quinnipiac University in Connecticut, said this</w:t>
      </w:r>
      <w:r w:rsidRPr="00E9008E">
        <w:rPr>
          <w:sz w:val="16"/>
        </w:rPr>
        <w:t xml:space="preserve"> under-30 group is an activist </w:t>
      </w:r>
      <w:r w:rsidRPr="000A330D">
        <w:rPr>
          <w:rStyle w:val="StyleUnderline"/>
        </w:rPr>
        <w:t>generation</w:t>
      </w:r>
      <w:r w:rsidRPr="00E9008E">
        <w:rPr>
          <w:sz w:val="16"/>
        </w:rPr>
        <w:t xml:space="preserve"> that </w:t>
      </w:r>
      <w:r w:rsidRPr="000A330D">
        <w:rPr>
          <w:rStyle w:val="StyleUnderline"/>
        </w:rPr>
        <w:t>votes in higher proportions</w:t>
      </w:r>
      <w:r w:rsidRPr="00E9008E">
        <w:rPr>
          <w:sz w:val="16"/>
        </w:rPr>
        <w:t xml:space="preserve"> even </w:t>
      </w:r>
      <w:r w:rsidRPr="000A330D">
        <w:rPr>
          <w:rStyle w:val="StyleUnderline"/>
        </w:rPr>
        <w:t>than</w:t>
      </w:r>
      <w:r w:rsidRPr="00E9008E">
        <w:rPr>
          <w:sz w:val="16"/>
        </w:rPr>
        <w:t xml:space="preserve"> the politically engaged </w:t>
      </w:r>
      <w:r w:rsidRPr="000A330D">
        <w:rPr>
          <w:rStyle w:val="StyleUnderline"/>
        </w:rPr>
        <w:t>Baby Boom generation did</w:t>
      </w:r>
      <w:r w:rsidRPr="00E9008E">
        <w:rPr>
          <w:sz w:val="16"/>
        </w:rPr>
        <w:t xml:space="preserve"> during the 1960s.</w:t>
      </w:r>
    </w:p>
    <w:p w14:paraId="46FA75E6" w14:textId="77777777" w:rsidR="00AF2B76" w:rsidRPr="00E9008E" w:rsidRDefault="00AF2B76" w:rsidP="00AF2B76">
      <w:pPr>
        <w:rPr>
          <w:sz w:val="16"/>
        </w:rPr>
      </w:pPr>
      <w:r w:rsidRPr="00E9008E">
        <w:rPr>
          <w:sz w:val="16"/>
        </w:rPr>
        <w:t>Today’s young voters are better educated than earlier generations too. They are digital natives, and many of them keep up with news, though they may get it on social media rather than traditional outlets.</w:t>
      </w:r>
    </w:p>
    <w:p w14:paraId="1189E308" w14:textId="77777777" w:rsidR="00AF2B76" w:rsidRPr="00E9008E" w:rsidRDefault="00AF2B76" w:rsidP="00AF2B76">
      <w:pPr>
        <w:rPr>
          <w:rStyle w:val="StyleUnderline"/>
        </w:rPr>
      </w:pPr>
      <w:r w:rsidRPr="00E9008E">
        <w:rPr>
          <w:sz w:val="16"/>
        </w:rPr>
        <w:t xml:space="preserve">In the most recent presidential election, in 2020, young voters were responsible for 17% of all votes cast, according to Tufts University experts. </w:t>
      </w:r>
      <w:r w:rsidRPr="00E9008E">
        <w:rPr>
          <w:rStyle w:val="StyleUnderline"/>
        </w:rPr>
        <w:t>The share of the eligible young voters who showed up at the polls reached 50%, a significant jump from the election four years earlier.</w:t>
      </w:r>
    </w:p>
    <w:p w14:paraId="71D761A6" w14:textId="77777777" w:rsidR="00AF2B76" w:rsidRPr="00E9008E" w:rsidRDefault="00AF2B76" w:rsidP="00AF2B76">
      <w:pPr>
        <w:rPr>
          <w:sz w:val="16"/>
        </w:rPr>
      </w:pPr>
      <w:r w:rsidRPr="00E9008E">
        <w:rPr>
          <w:sz w:val="16"/>
        </w:rPr>
        <w:t>The two graphs, though using different methodologies, offer a clear picture of the increase in voting by young Americans.</w:t>
      </w:r>
    </w:p>
    <w:p w14:paraId="6ECA22E6" w14:textId="77777777" w:rsidR="00AF2B76" w:rsidRPr="00E9008E" w:rsidRDefault="00AF2B76" w:rsidP="00AF2B76">
      <w:pPr>
        <w:rPr>
          <w:sz w:val="16"/>
        </w:rPr>
      </w:pPr>
      <w:r w:rsidRPr="00E9008E">
        <w:rPr>
          <w:sz w:val="16"/>
        </w:rPr>
        <w:t>“The No. 1 thing that drives it, is the competitiveness and ferocity of American politics right at the time they came of age,” says McLean, a contributor to a book titled Generational Politics in the U.S. from Silents to Gen Z and Beyond.</w:t>
      </w:r>
    </w:p>
    <w:p w14:paraId="5BA9CCA9" w14:textId="77777777" w:rsidR="00AF2B76" w:rsidRPr="00E9008E" w:rsidRDefault="00AF2B76" w:rsidP="00AF2B76">
      <w:pPr>
        <w:rPr>
          <w:sz w:val="16"/>
        </w:rPr>
      </w:pPr>
      <w:r w:rsidRPr="00E9008E">
        <w:rPr>
          <w:sz w:val="16"/>
        </w:rPr>
        <w:t>“</w:t>
      </w:r>
      <w:r w:rsidRPr="00744667">
        <w:rPr>
          <w:rStyle w:val="StyleUnderline"/>
        </w:rPr>
        <w:t>First-time voters usually make up about 10% of the electorate,” said</w:t>
      </w:r>
      <w:r w:rsidRPr="00E9008E">
        <w:rPr>
          <w:sz w:val="16"/>
        </w:rPr>
        <w:t xml:space="preserve"> Alan </w:t>
      </w:r>
      <w:r w:rsidRPr="00744667">
        <w:rPr>
          <w:rStyle w:val="StyleUnderline"/>
        </w:rPr>
        <w:t>Abramowitz, political science professor emeritus at Emory University.</w:t>
      </w:r>
      <w:r w:rsidRPr="00E9008E">
        <w:rPr>
          <w:sz w:val="16"/>
        </w:rPr>
        <w:t xml:space="preserve"> “In a close election, their voice is important.” Not all first-time voters are young. But, he says, those who are reflect America’s growing diversity — they are more likely to be Latino, Asian or Black than the pool of all voters.</w:t>
      </w:r>
    </w:p>
    <w:p w14:paraId="1C1D5A05" w14:textId="77777777" w:rsidR="00AF2B76" w:rsidRPr="00E9008E" w:rsidRDefault="00AF2B76" w:rsidP="00AF2B76">
      <w:pPr>
        <w:rPr>
          <w:sz w:val="16"/>
        </w:rPr>
      </w:pPr>
      <w:r w:rsidRPr="00744667">
        <w:rPr>
          <w:rStyle w:val="StyleUnderline"/>
        </w:rPr>
        <w:t>Abramowitz expects a high turnout of younger voters for the November presidential election.</w:t>
      </w:r>
      <w:r w:rsidRPr="00E9008E">
        <w:rPr>
          <w:sz w:val="16"/>
        </w:rPr>
        <w:t xml:space="preserve"> “There are big differences between candidates and parties [on] issues that particularly impact young voters,” he says, citing the economy, abortion rights and foreign policy.</w:t>
      </w:r>
    </w:p>
    <w:p w14:paraId="2D133780" w14:textId="77777777" w:rsidR="00AF2B76" w:rsidRPr="00E9008E" w:rsidRDefault="00AF2B76" w:rsidP="00AF2B76">
      <w:pPr>
        <w:rPr>
          <w:sz w:val="16"/>
        </w:rPr>
      </w:pPr>
      <w:r w:rsidRPr="00E9008E">
        <w:rPr>
          <w:rStyle w:val="StyleUnderline"/>
        </w:rPr>
        <w:t>Not only do young adults vote in big numbers, they are expected to turn out in important battleground states like Michigan, Georgia, Arizona and Pennsylvania</w:t>
      </w:r>
      <w:r w:rsidRPr="00E9008E">
        <w:rPr>
          <w:sz w:val="16"/>
        </w:rPr>
        <w:t>. “They punch way above their weight,” McLean says. Like the millennial generation just older than theirs, these youngest voters are involved with community service.</w:t>
      </w:r>
    </w:p>
    <w:p w14:paraId="5545007E" w14:textId="77777777" w:rsidR="00AF2B76" w:rsidRPr="00E9008E" w:rsidRDefault="00AF2B76" w:rsidP="00AF2B76">
      <w:pPr>
        <w:rPr>
          <w:sz w:val="16"/>
        </w:rPr>
      </w:pPr>
      <w:r w:rsidRPr="00E9008E">
        <w:rPr>
          <w:sz w:val="16"/>
        </w:rPr>
        <w:t>While donating to campaigns is not their usual practice, some will promote candidates through door-to-door campaigning and encourage other Americans to vote. Both parties will be fighting for their support this year. “</w:t>
      </w:r>
      <w:r w:rsidRPr="00E9008E">
        <w:rPr>
          <w:rStyle w:val="StyleUnderline"/>
        </w:rPr>
        <w:t>Younger voters are going to be an important battleground in this election</w:t>
      </w:r>
      <w:r w:rsidRPr="00E9008E">
        <w:rPr>
          <w:sz w:val="16"/>
        </w:rPr>
        <w:t>,” Abramowitz says.</w:t>
      </w:r>
    </w:p>
    <w:p w14:paraId="5330B731" w14:textId="77777777" w:rsidR="00AF2B76" w:rsidRDefault="00AF2B76" w:rsidP="00AF2B76"/>
    <w:p w14:paraId="0EF0AF57" w14:textId="77777777" w:rsidR="00AF2B76" w:rsidRDefault="00AF2B76" w:rsidP="00AF2B76"/>
    <w:p w14:paraId="42835C98" w14:textId="77777777" w:rsidR="00AF2B76" w:rsidRDefault="00AF2B76" w:rsidP="00AF2B76">
      <w:pPr>
        <w:pStyle w:val="Heading4"/>
      </w:pPr>
      <w:r>
        <w:t>Youths are increasing their participation in elections</w:t>
      </w:r>
    </w:p>
    <w:p w14:paraId="448411B4" w14:textId="77777777" w:rsidR="00AF2B76" w:rsidRPr="00E35C6D" w:rsidRDefault="00AF2B76" w:rsidP="00AF2B76">
      <w:pPr>
        <w:rPr>
          <w:sz w:val="20"/>
          <w:szCs w:val="20"/>
        </w:rPr>
      </w:pPr>
      <w:r>
        <w:rPr>
          <w:b/>
          <w:bCs/>
          <w:sz w:val="24"/>
          <w:szCs w:val="24"/>
        </w:rPr>
        <w:t xml:space="preserve">Tuft’s Circle ‘ND </w:t>
      </w:r>
      <w:r>
        <w:rPr>
          <w:sz w:val="20"/>
          <w:szCs w:val="20"/>
        </w:rPr>
        <w:t>– (Tufts Circle, Center for Information &amp; Research on Civic Learning and Engagement, “</w:t>
      </w:r>
      <w:r w:rsidRPr="00832143">
        <w:rPr>
          <w:sz w:val="20"/>
          <w:szCs w:val="20"/>
        </w:rPr>
        <w:t>The Youth Vote in 2022</w:t>
      </w:r>
      <w:r>
        <w:rPr>
          <w:sz w:val="20"/>
          <w:szCs w:val="20"/>
        </w:rPr>
        <w:t xml:space="preserve">,” No date (Post April 2023), </w:t>
      </w:r>
      <w:r w:rsidRPr="00832143">
        <w:rPr>
          <w:sz w:val="20"/>
          <w:szCs w:val="20"/>
        </w:rPr>
        <w:t>https://circle.tufts.edu/2022-election-center#youth-turnout-second-highest-in-last-three-decades</w:t>
      </w:r>
      <w:r>
        <w:rPr>
          <w:sz w:val="20"/>
          <w:szCs w:val="20"/>
        </w:rPr>
        <w:t>)//DDeng</w:t>
      </w:r>
    </w:p>
    <w:p w14:paraId="19A8021B" w14:textId="77777777" w:rsidR="00AF2B76" w:rsidRPr="00876C7B" w:rsidRDefault="00AF2B76" w:rsidP="00AF2B76">
      <w:pPr>
        <w:rPr>
          <w:rStyle w:val="StyleUnderline"/>
        </w:rPr>
      </w:pPr>
      <w:r w:rsidRPr="00876C7B">
        <w:rPr>
          <w:rStyle w:val="StyleUnderline"/>
        </w:rPr>
        <w:t>Based on exit poll data</w:t>
      </w:r>
      <w:r w:rsidRPr="00876C7B">
        <w:rPr>
          <w:sz w:val="16"/>
        </w:rPr>
        <w:t xml:space="preserve"> immediately available </w:t>
      </w:r>
      <w:r w:rsidRPr="00876C7B">
        <w:rPr>
          <w:rStyle w:val="StyleUnderline"/>
        </w:rPr>
        <w:t>following the 2022 midterm elections</w:t>
      </w:r>
      <w:r w:rsidRPr="00876C7B">
        <w:rPr>
          <w:sz w:val="16"/>
        </w:rPr>
        <w:t xml:space="preserve">, we estimate that </w:t>
      </w:r>
      <w:r w:rsidRPr="00876C7B">
        <w:rPr>
          <w:rStyle w:val="StyleUnderline"/>
        </w:rPr>
        <w:t>27% of youth (ages 18-29) cast a ballot in 2022, making this the midterm election with the second-highest youth voter turnout in almost three decades. We also estimate that youth turnout was even higher in some battleground states.</w:t>
      </w:r>
    </w:p>
    <w:p w14:paraId="5D6585DF" w14:textId="77777777" w:rsidR="00AF2B76" w:rsidRPr="00876C7B" w:rsidRDefault="00AF2B76" w:rsidP="00AF2B76">
      <w:pPr>
        <w:rPr>
          <w:rStyle w:val="StyleUnderline"/>
        </w:rPr>
      </w:pPr>
      <w:r w:rsidRPr="00876C7B">
        <w:rPr>
          <w:rStyle w:val="StyleUnderline"/>
        </w:rPr>
        <w:t>After hovering around 20% turnout</w:t>
      </w:r>
      <w:r w:rsidRPr="00876C7B">
        <w:rPr>
          <w:sz w:val="16"/>
        </w:rPr>
        <w:t xml:space="preserve"> in midterm elections since the 1990s, </w:t>
      </w:r>
      <w:r w:rsidRPr="00876C7B">
        <w:rPr>
          <w:rStyle w:val="StyleUnderline"/>
        </w:rPr>
        <w:t>young people shifted that trend in 2018 and largely maintained that trend in 2022</w:t>
      </w:r>
      <w:r w:rsidRPr="00876C7B">
        <w:rPr>
          <w:sz w:val="16"/>
        </w:rPr>
        <w:t xml:space="preserve">, with more than a quarter of young people casting a ballot. </w:t>
      </w:r>
      <w:r w:rsidRPr="00876C7B">
        <w:rPr>
          <w:rStyle w:val="StyleUnderline"/>
        </w:rPr>
        <w:t>Youth are increasing their electoral participation, leading movements, and making their voices heard on key issues that affect their communities.</w:t>
      </w:r>
    </w:p>
    <w:p w14:paraId="1ACDA178" w14:textId="77777777" w:rsidR="00AF2B76" w:rsidRDefault="00AF2B76" w:rsidP="00AF2B76">
      <w:pPr>
        <w:rPr>
          <w:b/>
          <w:bCs/>
        </w:rPr>
      </w:pPr>
      <w:r w:rsidRPr="00876C7B">
        <w:rPr>
          <w:b/>
          <w:bCs/>
        </w:rPr>
        <w:t>(Graph Omitted)</w:t>
      </w:r>
    </w:p>
    <w:p w14:paraId="75AE8A8F" w14:textId="77777777" w:rsidR="00B2206A" w:rsidRDefault="00B2206A" w:rsidP="00AF2B76">
      <w:pPr>
        <w:rPr>
          <w:b/>
          <w:bCs/>
        </w:rPr>
      </w:pPr>
    </w:p>
    <w:p w14:paraId="5E63F0E6" w14:textId="446D9B24" w:rsidR="00AF2B76" w:rsidRDefault="00AF2B76" w:rsidP="00AF2B76">
      <w:pPr>
        <w:pStyle w:val="Heading3"/>
      </w:pPr>
      <w:r>
        <w:t>Link</w:t>
      </w:r>
      <w:r w:rsidR="00B2206A">
        <w:t>---Independents---2NC</w:t>
      </w:r>
    </w:p>
    <w:p w14:paraId="62FAD82F" w14:textId="77777777" w:rsidR="00B2206A" w:rsidRPr="00E064B1" w:rsidRDefault="00B2206A" w:rsidP="00B2206A">
      <w:pPr>
        <w:pStyle w:val="Heading4"/>
      </w:pPr>
      <w:r w:rsidRPr="00E064B1">
        <w:t>Independent</w:t>
      </w:r>
      <w:r>
        <w:t xml:space="preserve">s </w:t>
      </w:r>
      <w:r w:rsidRPr="00E064B1">
        <w:t xml:space="preserve">are key to 2024 – </w:t>
      </w:r>
      <w:r>
        <w:t>empirics prove</w:t>
      </w:r>
    </w:p>
    <w:p w14:paraId="4C44696D" w14:textId="77777777" w:rsidR="00B2206A" w:rsidRPr="00E064B1" w:rsidRDefault="00B2206A" w:rsidP="00B2206A">
      <w:pPr>
        <w:spacing w:after="0"/>
        <w:rPr>
          <w:rStyle w:val="Style13ptBold"/>
        </w:rPr>
      </w:pPr>
      <w:r w:rsidRPr="00E064B1">
        <w:rPr>
          <w:rStyle w:val="Style13ptBold"/>
        </w:rPr>
        <w:t>Continetti 6/21</w:t>
      </w:r>
      <w:r>
        <w:rPr>
          <w:rStyle w:val="Style13ptBold"/>
          <w:b w:val="0"/>
          <w:bCs w:val="0"/>
          <w:sz w:val="22"/>
        </w:rPr>
        <w:t>/2</w:t>
      </w:r>
      <w:r w:rsidRPr="009039DB">
        <w:rPr>
          <w:rStyle w:val="Style13ptBold"/>
          <w:b w:val="0"/>
          <w:bCs w:val="0"/>
          <w:sz w:val="22"/>
        </w:rPr>
        <w:t>4 [Matthew, Director of Domestic Policy Studies at the Enterprise Institut</w:t>
      </w:r>
      <w:r>
        <w:rPr>
          <w:rStyle w:val="Style13ptBold"/>
          <w:b w:val="0"/>
          <w:bCs w:val="0"/>
          <w:sz w:val="22"/>
        </w:rPr>
        <w:t>e;</w:t>
      </w:r>
      <w:r w:rsidRPr="009039DB">
        <w:rPr>
          <w:rStyle w:val="Style13ptBold"/>
          <w:b w:val="0"/>
          <w:bCs w:val="0"/>
          <w:sz w:val="22"/>
        </w:rPr>
        <w:t xml:space="preserve"> “Independent Voters Are Key to 2024”</w:t>
      </w:r>
      <w:r>
        <w:rPr>
          <w:rStyle w:val="Style13ptBold"/>
          <w:b w:val="0"/>
          <w:bCs w:val="0"/>
          <w:sz w:val="22"/>
        </w:rPr>
        <w:t>;</w:t>
      </w:r>
      <w:r w:rsidRPr="009039DB">
        <w:rPr>
          <w:rStyle w:val="Style13ptBold"/>
          <w:b w:val="0"/>
          <w:bCs w:val="0"/>
          <w:sz w:val="22"/>
        </w:rPr>
        <w:t xml:space="preserve"> American Enterprise Institut</w:t>
      </w:r>
      <w:r>
        <w:rPr>
          <w:rStyle w:val="Style13ptBold"/>
          <w:b w:val="0"/>
          <w:bCs w:val="0"/>
          <w:sz w:val="22"/>
        </w:rPr>
        <w:t>e;</w:t>
      </w:r>
      <w:r w:rsidRPr="009039DB">
        <w:rPr>
          <w:rStyle w:val="Style13ptBold"/>
          <w:sz w:val="22"/>
        </w:rPr>
        <w:t xml:space="preserve"> </w:t>
      </w:r>
      <w:r w:rsidRPr="009039DB">
        <w:t xml:space="preserve">https://www.aei.org/op-eds/independent-voters-are-key-to-2024/] </w:t>
      </w:r>
      <w:r>
        <w:t>/sb</w:t>
      </w:r>
    </w:p>
    <w:p w14:paraId="778D5914"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 xml:space="preserve">I’ve always been partial to the theory that </w:t>
      </w:r>
      <w:r w:rsidRPr="00944597">
        <w:rPr>
          <w:rStyle w:val="Emphasis"/>
        </w:rPr>
        <w:t xml:space="preserve">a </w:t>
      </w:r>
      <w:r w:rsidRPr="00944597">
        <w:rPr>
          <w:rStyle w:val="Emphasis"/>
          <w:b w:val="0"/>
          <w:bCs/>
        </w:rPr>
        <w:t>candidate or</w:t>
      </w:r>
      <w:r w:rsidRPr="00944597">
        <w:rPr>
          <w:rStyle w:val="Emphasis"/>
        </w:rPr>
        <w:t xml:space="preserve"> party that wins independent voters will win an election</w:t>
      </w:r>
      <w:r w:rsidRPr="00944597">
        <w:rPr>
          <w:rStyle w:val="StyleUnderline"/>
          <w:rFonts w:asciiTheme="minorHAnsi" w:hAnsiTheme="minorHAnsi" w:cstheme="minorHAnsi"/>
          <w:sz w:val="16"/>
          <w:szCs w:val="16"/>
          <w:u w:val="none"/>
        </w:rPr>
        <w:t>. And if independents are key, then the Trump campaign may want to keep a close eye on recent polling.</w:t>
      </w:r>
    </w:p>
    <w:p w14:paraId="049F5658"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 xml:space="preserve">So far in the 2024 campaign, Donald Trump has enjoyed consistent support from independents despite </w:t>
      </w:r>
      <w:r w:rsidRPr="00944597">
        <w:rPr>
          <w:rStyle w:val="StyleUnderline"/>
          <w:rFonts w:asciiTheme="minorHAnsi" w:eastAsiaTheme="majorEastAsia" w:hAnsiTheme="minorHAnsi" w:cstheme="minorHAnsi"/>
          <w:sz w:val="16"/>
          <w:szCs w:val="16"/>
          <w:u w:val="none"/>
        </w:rPr>
        <w:t>losing their votes by 13 points in 2020</w:t>
      </w:r>
      <w:r w:rsidRPr="00944597">
        <w:rPr>
          <w:rStyle w:val="StyleUnderline"/>
          <w:rFonts w:asciiTheme="minorHAnsi" w:hAnsiTheme="minorHAnsi" w:cstheme="minorHAnsi"/>
          <w:sz w:val="16"/>
          <w:szCs w:val="16"/>
          <w:u w:val="none"/>
        </w:rPr>
        <w:t xml:space="preserve">. For example, </w:t>
      </w:r>
      <w:r w:rsidRPr="00944597">
        <w:rPr>
          <w:rStyle w:val="StyleUnderline"/>
          <w:rFonts w:asciiTheme="minorHAnsi" w:eastAsiaTheme="majorEastAsia" w:hAnsiTheme="minorHAnsi" w:cstheme="minorHAnsi"/>
          <w:sz w:val="16"/>
          <w:szCs w:val="16"/>
          <w:u w:val="none"/>
        </w:rPr>
        <w:t>the April New York Times/Siena poll</w:t>
      </w:r>
      <w:r w:rsidRPr="00944597">
        <w:rPr>
          <w:rStyle w:val="StyleUnderline"/>
          <w:rFonts w:asciiTheme="minorHAnsi" w:hAnsiTheme="minorHAnsi" w:cstheme="minorHAnsi"/>
          <w:sz w:val="16"/>
          <w:szCs w:val="16"/>
          <w:u w:val="none"/>
        </w:rPr>
        <w:t xml:space="preserve"> had Trump winning likely voters overall by 1 point and likely independent voters by 4 points. </w:t>
      </w:r>
      <w:r w:rsidRPr="00944597">
        <w:rPr>
          <w:rStyle w:val="StyleUnderline"/>
          <w:rFonts w:asciiTheme="minorHAnsi" w:eastAsiaTheme="majorEastAsia" w:hAnsiTheme="minorHAnsi" w:cstheme="minorHAnsi"/>
          <w:sz w:val="16"/>
          <w:szCs w:val="16"/>
          <w:u w:val="none"/>
        </w:rPr>
        <w:t>The April Fox News poll of registered voters</w:t>
      </w:r>
      <w:r w:rsidRPr="00944597">
        <w:rPr>
          <w:rStyle w:val="StyleUnderline"/>
          <w:rFonts w:asciiTheme="minorHAnsi" w:hAnsiTheme="minorHAnsi" w:cstheme="minorHAnsi"/>
          <w:sz w:val="16"/>
          <w:szCs w:val="16"/>
          <w:u w:val="none"/>
        </w:rPr>
        <w:t xml:space="preserve"> had Trump winning registered voters overall by 1 point and independent voters by 2 points.</w:t>
      </w:r>
    </w:p>
    <w:p w14:paraId="6FC02E08"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 xml:space="preserve">The same pattern is visible in the states. The </w:t>
      </w:r>
      <w:r w:rsidRPr="00944597">
        <w:rPr>
          <w:rStyle w:val="StyleUnderline"/>
          <w:rFonts w:asciiTheme="minorHAnsi" w:eastAsiaTheme="majorEastAsia" w:hAnsiTheme="minorHAnsi" w:cstheme="minorHAnsi"/>
          <w:sz w:val="16"/>
          <w:szCs w:val="16"/>
          <w:u w:val="none"/>
        </w:rPr>
        <w:t>May Bloomberg/Morning Consult poll of swing states</w:t>
      </w:r>
      <w:r w:rsidRPr="00944597">
        <w:rPr>
          <w:rStyle w:val="StyleUnderline"/>
          <w:rFonts w:asciiTheme="minorHAnsi" w:hAnsiTheme="minorHAnsi" w:cstheme="minorHAnsi"/>
          <w:sz w:val="16"/>
          <w:szCs w:val="16"/>
          <w:u w:val="none"/>
        </w:rPr>
        <w:t xml:space="preserve"> had Trump winning independents and sweeping every battleground except Michigan. And the </w:t>
      </w:r>
      <w:r w:rsidRPr="00944597">
        <w:rPr>
          <w:rStyle w:val="StyleUnderline"/>
          <w:rFonts w:asciiTheme="minorHAnsi" w:eastAsiaTheme="majorEastAsia" w:hAnsiTheme="minorHAnsi" w:cstheme="minorHAnsi"/>
          <w:sz w:val="16"/>
          <w:szCs w:val="16"/>
          <w:u w:val="none"/>
        </w:rPr>
        <w:t>June Emerson poll of swing states</w:t>
      </w:r>
      <w:r w:rsidRPr="00944597">
        <w:rPr>
          <w:rStyle w:val="StyleUnderline"/>
          <w:rFonts w:asciiTheme="minorHAnsi" w:hAnsiTheme="minorHAnsi" w:cstheme="minorHAnsi"/>
          <w:sz w:val="16"/>
          <w:szCs w:val="16"/>
          <w:u w:val="none"/>
        </w:rPr>
        <w:t xml:space="preserve"> has Trump winning independents, and registered voters overall, in every swing state from Arizona to Pennsylvania. </w:t>
      </w:r>
    </w:p>
    <w:p w14:paraId="3AB2CE5C"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 xml:space="preserve">But the Emerson poll also found that independent support for Trump has dropped. He’s below 45 percent among independents in Arizona, Michigan, and Pennsylvania. That is enough to beat Biden, for now. It’s not enough to put this election away. </w:t>
      </w:r>
    </w:p>
    <w:p w14:paraId="78A37703"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 xml:space="preserve">Trump also lost support from independents in </w:t>
      </w:r>
      <w:r w:rsidRPr="00944597">
        <w:rPr>
          <w:rStyle w:val="StyleUnderline"/>
          <w:rFonts w:asciiTheme="minorHAnsi" w:eastAsiaTheme="majorEastAsia" w:hAnsiTheme="minorHAnsi" w:cstheme="minorHAnsi"/>
          <w:sz w:val="16"/>
          <w:szCs w:val="16"/>
          <w:u w:val="none"/>
        </w:rPr>
        <w:t>the June Fox News poll</w:t>
      </w:r>
      <w:r w:rsidRPr="00944597">
        <w:rPr>
          <w:rStyle w:val="StyleUnderline"/>
          <w:rFonts w:asciiTheme="minorHAnsi" w:hAnsiTheme="minorHAnsi" w:cstheme="minorHAnsi"/>
          <w:sz w:val="16"/>
          <w:szCs w:val="16"/>
          <w:u w:val="none"/>
        </w:rPr>
        <w:t xml:space="preserve">. In a wild swing, independents have gone from favoring Trump by 2 points to favoring Biden by 9 points, giving the incumbent a 2-point lead among voters nationwide. </w:t>
      </w:r>
    </w:p>
    <w:p w14:paraId="321994E5" w14:textId="77777777" w:rsidR="00B2206A" w:rsidRPr="00944597" w:rsidRDefault="00B2206A" w:rsidP="00B2206A">
      <w:pPr>
        <w:pStyle w:val="NormalWeb"/>
        <w:shd w:val="clear" w:color="auto" w:fill="FFFFFF"/>
        <w:spacing w:before="0" w:beforeAutospacing="0" w:after="0" w:afterAutospacing="0"/>
        <w:rPr>
          <w:rStyle w:val="Emphasis"/>
        </w:rPr>
      </w:pPr>
      <w:r w:rsidRPr="00944597">
        <w:rPr>
          <w:rStyle w:val="StyleUnderline"/>
          <w:rFonts w:asciiTheme="minorHAnsi" w:hAnsiTheme="minorHAnsi" w:cstheme="minorHAnsi"/>
          <w:sz w:val="16"/>
          <w:szCs w:val="16"/>
          <w:u w:val="none"/>
        </w:rPr>
        <w:t xml:space="preserve">These numbers suggest that Trump’s felony conviction in New York City hurt his lead. </w:t>
      </w:r>
      <w:r w:rsidRPr="00944597">
        <w:rPr>
          <w:rStyle w:val="Emphasis"/>
          <w:b w:val="0"/>
          <w:bCs/>
        </w:rPr>
        <w:t>Trump</w:t>
      </w:r>
      <w:r w:rsidRPr="00944597">
        <w:rPr>
          <w:rStyle w:val="StyleUnderline"/>
          <w:rFonts w:asciiTheme="minorHAnsi" w:hAnsiTheme="minorHAnsi" w:cstheme="minorHAnsi"/>
          <w:sz w:val="16"/>
          <w:szCs w:val="16"/>
          <w:u w:val="none"/>
        </w:rPr>
        <w:t xml:space="preserve"> is still ahead in the swing states, where the election will be decided, but in most cases his </w:t>
      </w:r>
      <w:r w:rsidRPr="00944597">
        <w:rPr>
          <w:rStyle w:val="Emphasis"/>
          <w:b w:val="0"/>
          <w:bCs/>
        </w:rPr>
        <w:t>margins are</w:t>
      </w:r>
      <w:r w:rsidRPr="00944597">
        <w:rPr>
          <w:rStyle w:val="Emphasis"/>
        </w:rPr>
        <w:t xml:space="preserve"> </w:t>
      </w:r>
      <w:r w:rsidRPr="00944597">
        <w:rPr>
          <w:rStyle w:val="Emphasis"/>
          <w:b w:val="0"/>
          <w:bCs/>
        </w:rPr>
        <w:t>tight. His</w:t>
      </w:r>
      <w:r w:rsidRPr="00944597">
        <w:rPr>
          <w:rStyle w:val="Emphasis"/>
        </w:rPr>
        <w:t xml:space="preserve"> ability to win</w:t>
      </w:r>
      <w:r w:rsidRPr="00944597">
        <w:rPr>
          <w:rStyle w:val="StyleUnderline"/>
          <w:rFonts w:asciiTheme="minorHAnsi" w:hAnsiTheme="minorHAnsi" w:cstheme="minorHAnsi"/>
          <w:sz w:val="16"/>
          <w:szCs w:val="16"/>
          <w:u w:val="none"/>
        </w:rPr>
        <w:t xml:space="preserve"> back support from </w:t>
      </w:r>
      <w:r w:rsidRPr="00944597">
        <w:rPr>
          <w:rStyle w:val="Emphasis"/>
        </w:rPr>
        <w:t xml:space="preserve">independents will make the difference. </w:t>
      </w:r>
    </w:p>
    <w:p w14:paraId="1A71D0C3" w14:textId="77777777" w:rsidR="00B2206A" w:rsidRPr="00944597" w:rsidRDefault="00B2206A" w:rsidP="00B2206A">
      <w:pPr>
        <w:pStyle w:val="NormalWeb"/>
        <w:shd w:val="clear" w:color="auto" w:fill="FFFFFF"/>
        <w:spacing w:before="0" w:beforeAutospacing="0" w:after="0" w:afterAutospacing="0"/>
        <w:rPr>
          <w:rStyle w:val="Emphasis"/>
        </w:rPr>
      </w:pPr>
      <w:r w:rsidRPr="00944597">
        <w:rPr>
          <w:rStyle w:val="StyleUnderline"/>
          <w:rFonts w:asciiTheme="minorHAnsi" w:hAnsiTheme="minorHAnsi" w:cstheme="minorHAnsi"/>
          <w:sz w:val="16"/>
          <w:szCs w:val="16"/>
          <w:u w:val="none"/>
        </w:rPr>
        <w:t xml:space="preserve">After all, </w:t>
      </w:r>
      <w:r w:rsidRPr="00944597">
        <w:rPr>
          <w:rStyle w:val="Emphasis"/>
        </w:rPr>
        <w:t xml:space="preserve">the </w:t>
      </w:r>
      <w:r w:rsidRPr="00944597">
        <w:rPr>
          <w:rStyle w:val="Emphasis"/>
          <w:b w:val="0"/>
          <w:bCs/>
        </w:rPr>
        <w:t>presidential</w:t>
      </w:r>
      <w:r w:rsidRPr="00944597">
        <w:rPr>
          <w:rStyle w:val="Emphasis"/>
        </w:rPr>
        <w:t xml:space="preserve"> candidate </w:t>
      </w:r>
      <w:r w:rsidRPr="00944597">
        <w:rPr>
          <w:rStyle w:val="Emphasis"/>
          <w:b w:val="0"/>
          <w:bCs/>
        </w:rPr>
        <w:t>or political party</w:t>
      </w:r>
      <w:r w:rsidRPr="00944597">
        <w:rPr>
          <w:rStyle w:val="Emphasis"/>
        </w:rPr>
        <w:t xml:space="preserve"> that won independent voters has won</w:t>
      </w:r>
      <w:r w:rsidRPr="00944597">
        <w:rPr>
          <w:rStyle w:val="Emphasis"/>
          <w:b w:val="0"/>
          <w:bCs/>
        </w:rPr>
        <w:t xml:space="preserve"> the White House or the House of Representatives </w:t>
      </w:r>
      <w:r w:rsidRPr="00944597">
        <w:rPr>
          <w:rStyle w:val="Emphasis"/>
        </w:rPr>
        <w:t xml:space="preserve">in 7 of the past 10 </w:t>
      </w:r>
      <w:r w:rsidRPr="00944597">
        <w:rPr>
          <w:rStyle w:val="Emphasis"/>
          <w:b w:val="0"/>
          <w:bCs/>
        </w:rPr>
        <w:t>biannual</w:t>
      </w:r>
      <w:r w:rsidRPr="00944597">
        <w:rPr>
          <w:rStyle w:val="Emphasis"/>
        </w:rPr>
        <w:t xml:space="preserve"> elections. </w:t>
      </w:r>
    </w:p>
    <w:p w14:paraId="1B628BD4"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sz w:val="16"/>
          <w:szCs w:val="16"/>
          <w:u w:val="none"/>
        </w:rPr>
      </w:pPr>
      <w:r w:rsidRPr="00944597">
        <w:rPr>
          <w:rStyle w:val="StyleUnderline"/>
          <w:rFonts w:asciiTheme="minorHAnsi" w:hAnsiTheme="minorHAnsi" w:cstheme="minorHAnsi"/>
          <w:sz w:val="16"/>
          <w:szCs w:val="16"/>
          <w:u w:val="none"/>
        </w:rPr>
        <w:t xml:space="preserve">The exceptions were in 2004, when John Kerry </w:t>
      </w:r>
      <w:r w:rsidRPr="00944597">
        <w:rPr>
          <w:rStyle w:val="StyleUnderline"/>
          <w:rFonts w:asciiTheme="minorHAnsi" w:eastAsiaTheme="majorEastAsia" w:hAnsiTheme="minorHAnsi" w:cstheme="minorHAnsi"/>
          <w:sz w:val="16"/>
          <w:szCs w:val="16"/>
          <w:u w:val="none"/>
        </w:rPr>
        <w:t>won independents 50 percent to 48 percent</w:t>
      </w:r>
      <w:r w:rsidRPr="00944597">
        <w:rPr>
          <w:rStyle w:val="StyleUnderline"/>
          <w:rFonts w:asciiTheme="minorHAnsi" w:hAnsiTheme="minorHAnsi" w:cstheme="minorHAnsi"/>
          <w:sz w:val="16"/>
          <w:szCs w:val="16"/>
          <w:u w:val="none"/>
        </w:rPr>
        <w:t xml:space="preserve"> but lost to George W. Bush, and in 2012, when Mitt Romney </w:t>
      </w:r>
      <w:r w:rsidRPr="00944597">
        <w:rPr>
          <w:rStyle w:val="StyleUnderline"/>
          <w:rFonts w:asciiTheme="minorHAnsi" w:eastAsiaTheme="majorEastAsia" w:hAnsiTheme="minorHAnsi" w:cstheme="minorHAnsi"/>
          <w:sz w:val="16"/>
          <w:szCs w:val="16"/>
          <w:u w:val="none"/>
        </w:rPr>
        <w:t>won independents 50 percent to 45 percent</w:t>
      </w:r>
      <w:r w:rsidRPr="00944597">
        <w:rPr>
          <w:rStyle w:val="StyleUnderline"/>
          <w:rFonts w:asciiTheme="minorHAnsi" w:hAnsiTheme="minorHAnsi" w:cstheme="minorHAnsi"/>
          <w:sz w:val="16"/>
          <w:szCs w:val="16"/>
          <w:u w:val="none"/>
        </w:rPr>
        <w:t xml:space="preserve"> but lost to Barack Obama. </w:t>
      </w:r>
    </w:p>
    <w:p w14:paraId="2E9B0654" w14:textId="77777777" w:rsidR="00B2206A" w:rsidRPr="00944597" w:rsidRDefault="00B2206A" w:rsidP="00B2206A">
      <w:pPr>
        <w:pStyle w:val="NormalWeb"/>
        <w:shd w:val="clear" w:color="auto" w:fill="FFFFFF"/>
        <w:spacing w:before="0" w:beforeAutospacing="0" w:after="0" w:afterAutospacing="0"/>
        <w:rPr>
          <w:rStyle w:val="Emphasis"/>
        </w:rPr>
      </w:pPr>
      <w:r w:rsidRPr="00944597">
        <w:rPr>
          <w:rStyle w:val="StyleUnderline"/>
          <w:rFonts w:asciiTheme="minorHAnsi" w:hAnsiTheme="minorHAnsi" w:cstheme="minorHAnsi"/>
          <w:sz w:val="16"/>
          <w:szCs w:val="16"/>
          <w:u w:val="none"/>
        </w:rPr>
        <w:t xml:space="preserve">The national exit poll from 2022 helps explain why that midterm election was a disappointing year for the GOP. The poll had Democrats </w:t>
      </w:r>
      <w:r w:rsidRPr="00944597">
        <w:rPr>
          <w:rStyle w:val="StyleUnderline"/>
          <w:rFonts w:asciiTheme="minorHAnsi" w:eastAsiaTheme="majorEastAsia" w:hAnsiTheme="minorHAnsi" w:cstheme="minorHAnsi"/>
          <w:sz w:val="16"/>
          <w:szCs w:val="16"/>
          <w:u w:val="none"/>
        </w:rPr>
        <w:t>winning independents 49 percent to 47 percent</w:t>
      </w:r>
      <w:r w:rsidRPr="00944597">
        <w:rPr>
          <w:rStyle w:val="StyleUnderline"/>
          <w:rFonts w:asciiTheme="minorHAnsi" w:hAnsiTheme="minorHAnsi" w:cstheme="minorHAnsi"/>
          <w:sz w:val="16"/>
          <w:szCs w:val="16"/>
          <w:u w:val="none"/>
        </w:rPr>
        <w:t xml:space="preserve"> while losing control of the House. At the state level, </w:t>
      </w:r>
      <w:r w:rsidRPr="00944597">
        <w:rPr>
          <w:rStyle w:val="Emphasis"/>
          <w:b w:val="0"/>
          <w:bCs/>
        </w:rPr>
        <w:t>independents rejected Trump-selected candidates</w:t>
      </w:r>
      <w:r w:rsidRPr="00944597">
        <w:rPr>
          <w:rStyle w:val="StyleUnderline"/>
          <w:rFonts w:asciiTheme="minorHAnsi" w:hAnsiTheme="minorHAnsi" w:cstheme="minorHAnsi"/>
          <w:b/>
          <w:bCs/>
          <w:sz w:val="16"/>
          <w:szCs w:val="16"/>
          <w:u w:val="none"/>
        </w:rPr>
        <w:t xml:space="preserve"> </w:t>
      </w:r>
      <w:r w:rsidRPr="00944597">
        <w:rPr>
          <w:rStyle w:val="StyleUnderline"/>
          <w:rFonts w:asciiTheme="minorHAnsi" w:hAnsiTheme="minorHAnsi" w:cstheme="minorHAnsi"/>
          <w:sz w:val="16"/>
          <w:szCs w:val="16"/>
          <w:u w:val="none"/>
        </w:rPr>
        <w:t xml:space="preserve">such as Kari Lake and Blake Masters in Arizona, Mehmet Oz in Pennsylvania, Herschel Walker in Georgia, and Tudor Dixon in Michigan. </w:t>
      </w:r>
      <w:r w:rsidRPr="00944597">
        <w:rPr>
          <w:rStyle w:val="Emphasis"/>
          <w:b w:val="0"/>
          <w:bCs/>
        </w:rPr>
        <w:t xml:space="preserve">And what looked like an approaching </w:t>
      </w:r>
      <w:r w:rsidRPr="00944597">
        <w:rPr>
          <w:rStyle w:val="Emphasis"/>
        </w:rPr>
        <w:t>red wave barely arrived</w:t>
      </w:r>
      <w:r w:rsidRPr="00944597">
        <w:rPr>
          <w:rStyle w:val="Emphasis"/>
          <w:b w:val="0"/>
          <w:bCs/>
        </w:rPr>
        <w:t xml:space="preserve"> on shore</w:t>
      </w:r>
      <w:r w:rsidRPr="00944597">
        <w:rPr>
          <w:rStyle w:val="Emphasis"/>
        </w:rPr>
        <w:t>.</w:t>
      </w:r>
    </w:p>
    <w:p w14:paraId="0C4E94D8" w14:textId="77777777" w:rsidR="00B2206A" w:rsidRPr="00944597" w:rsidRDefault="00B2206A" w:rsidP="00B2206A">
      <w:pPr>
        <w:pStyle w:val="NormalWeb"/>
        <w:shd w:val="clear" w:color="auto" w:fill="FFFFFF"/>
        <w:spacing w:before="0" w:beforeAutospacing="0" w:after="0" w:afterAutospacing="0"/>
        <w:rPr>
          <w:rStyle w:val="StyleUnderline"/>
        </w:rPr>
      </w:pPr>
    </w:p>
    <w:p w14:paraId="6DF00B1F" w14:textId="77777777" w:rsidR="00B2206A" w:rsidRDefault="00B2206A" w:rsidP="00B2206A"/>
    <w:p w14:paraId="6053145C" w14:textId="77777777" w:rsidR="00B2206A" w:rsidRPr="0003213E" w:rsidRDefault="00B2206A" w:rsidP="00B2206A">
      <w:pPr>
        <w:pStyle w:val="Heading4"/>
      </w:pPr>
      <w:bookmarkStart w:id="0" w:name="OLE_LINK1"/>
      <w:bookmarkStart w:id="1" w:name="OLE_LINK2"/>
      <w:r w:rsidRPr="0003213E">
        <w:t>Independent</w:t>
      </w:r>
      <w:r>
        <w:t>s</w:t>
      </w:r>
      <w:r w:rsidRPr="0003213E">
        <w:t xml:space="preserve"> vote for left-leaning economic </w:t>
      </w:r>
      <w:r>
        <w:t>policy</w:t>
      </w:r>
    </w:p>
    <w:p w14:paraId="6E4101C8" w14:textId="77777777" w:rsidR="00B2206A" w:rsidRPr="0003213E" w:rsidRDefault="00B2206A" w:rsidP="00B2206A">
      <w:r>
        <w:rPr>
          <w:rStyle w:val="Style13ptBold"/>
        </w:rPr>
        <w:t>Blank et al 5/30</w:t>
      </w:r>
      <w:r>
        <w:t xml:space="preserve">/24 </w:t>
      </w:r>
      <w:r w:rsidRPr="00E064B1">
        <w:t>[</w:t>
      </w:r>
      <w:r>
        <w:t xml:space="preserve">Lew, Communications Strategist at Data for Progress; </w:t>
      </w:r>
      <w:r w:rsidRPr="00E064B1">
        <w:t>“</w:t>
      </w:r>
      <w:r w:rsidRPr="00B41115">
        <w:t>Measuring the Swing: Evaluating the Key Voters of 2024</w:t>
      </w:r>
      <w:r w:rsidRPr="00E064B1">
        <w:t>”</w:t>
      </w:r>
      <w:r>
        <w:t>;</w:t>
      </w:r>
      <w:r w:rsidRPr="00E064B1">
        <w:t xml:space="preserve"> </w:t>
      </w:r>
      <w:r>
        <w:t xml:space="preserve">Data for Progress; </w:t>
      </w:r>
      <w:r w:rsidRPr="00B41115">
        <w:t>https://www.filesforprogress.org/reports/DFP_Swing_Voter_Report.pdf</w:t>
      </w:r>
      <w:r w:rsidRPr="00E064B1">
        <w:t xml:space="preserve">] </w:t>
      </w:r>
      <w:r>
        <w:t>/sb</w:t>
      </w:r>
    </w:p>
    <w:p w14:paraId="4EEE593B" w14:textId="77777777" w:rsidR="00B2206A" w:rsidRPr="009B58CF" w:rsidRDefault="00B2206A" w:rsidP="00B2206A">
      <w:pPr>
        <w:spacing w:after="0"/>
        <w:rPr>
          <w:rStyle w:val="Emphasis"/>
          <w:lang w:eastAsia="zh-CN"/>
        </w:rPr>
      </w:pPr>
      <w:r w:rsidRPr="009B58CF">
        <w:rPr>
          <w:rStyle w:val="Emphasis"/>
          <w:lang w:eastAsia="zh-CN"/>
        </w:rPr>
        <w:t xml:space="preserve">Their focus is </w:t>
      </w:r>
      <w:r w:rsidRPr="009B58CF">
        <w:rPr>
          <w:rStyle w:val="Emphasis"/>
          <w:b w:val="0"/>
          <w:bCs/>
          <w:lang w:eastAsia="zh-CN"/>
        </w:rPr>
        <w:t>on the</w:t>
      </w:r>
      <w:r w:rsidRPr="009B58CF">
        <w:rPr>
          <w:rStyle w:val="Emphasis"/>
          <w:lang w:eastAsia="zh-CN"/>
        </w:rPr>
        <w:t xml:space="preserve"> economy.</w:t>
      </w:r>
      <w:r w:rsidRPr="009B58CF">
        <w:rPr>
          <w:sz w:val="16"/>
          <w:szCs w:val="16"/>
          <w:lang w:eastAsia="zh-CN"/>
        </w:rPr>
        <w:t xml:space="preserve"> To the extent they do care about politics, it is focused heavily on the economy, </w:t>
      </w:r>
      <w:r w:rsidRPr="009B58CF">
        <w:rPr>
          <w:rStyle w:val="Emphasis"/>
          <w:lang w:eastAsia="zh-CN"/>
        </w:rPr>
        <w:t>with a plurality (33%) ranking it as their top issue in the 2024 election.</w:t>
      </w:r>
    </w:p>
    <w:p w14:paraId="28E204C7" w14:textId="77777777" w:rsidR="00B2206A" w:rsidRPr="009B58CF" w:rsidRDefault="00B2206A" w:rsidP="00B2206A">
      <w:pPr>
        <w:spacing w:after="0"/>
        <w:rPr>
          <w:sz w:val="16"/>
          <w:szCs w:val="16"/>
          <w:lang w:eastAsia="zh-CN"/>
        </w:rPr>
      </w:pPr>
      <w:r w:rsidRPr="009B58CF">
        <w:rPr>
          <w:rStyle w:val="Emphasis"/>
          <w:b w:val="0"/>
          <w:bCs/>
          <w:lang w:eastAsia="zh-CN"/>
        </w:rPr>
        <w:t>Swing voters say they</w:t>
      </w:r>
      <w:r w:rsidRPr="009B58CF">
        <w:rPr>
          <w:rStyle w:val="Emphasis"/>
          <w:lang w:eastAsia="zh-CN"/>
        </w:rPr>
        <w:t xml:space="preserve"> want </w:t>
      </w:r>
      <w:r w:rsidRPr="009B58CF">
        <w:rPr>
          <w:rStyle w:val="Emphasis"/>
          <w:b w:val="0"/>
          <w:bCs/>
          <w:lang w:eastAsia="zh-CN"/>
        </w:rPr>
        <w:t xml:space="preserve">Biden to take </w:t>
      </w:r>
      <w:r w:rsidRPr="009B58CF">
        <w:rPr>
          <w:rStyle w:val="Emphasis"/>
          <w:lang w:eastAsia="zh-CN"/>
        </w:rPr>
        <w:t>more action</w:t>
      </w:r>
      <w:r w:rsidRPr="009B58CF">
        <w:rPr>
          <w:rStyle w:val="Emphasis"/>
          <w:b w:val="0"/>
          <w:bCs/>
          <w:lang w:eastAsia="zh-CN"/>
        </w:rPr>
        <w:t xml:space="preserve"> — not less</w:t>
      </w:r>
      <w:r w:rsidRPr="009B58CF">
        <w:rPr>
          <w:rStyle w:val="Emphasis"/>
          <w:lang w:eastAsia="zh-CN"/>
        </w:rPr>
        <w:t>.</w:t>
      </w:r>
      <w:r w:rsidRPr="009B58CF">
        <w:rPr>
          <w:sz w:val="16"/>
          <w:szCs w:val="16"/>
          <w:lang w:eastAsia="zh-CN"/>
        </w:rPr>
        <w:t xml:space="preserve"> Sixty-one percent say that “Biden needs to take more action to solve our country's problems” (compared with 49% of likely voters overall), while 22% say that “Biden has taken too much action that has made our country’s problems worse.”</w:t>
      </w:r>
    </w:p>
    <w:p w14:paraId="01DDFFB1" w14:textId="77777777" w:rsidR="00B2206A" w:rsidRPr="009B58CF" w:rsidRDefault="00B2206A" w:rsidP="00B2206A">
      <w:pPr>
        <w:spacing w:after="0"/>
        <w:rPr>
          <w:sz w:val="16"/>
          <w:szCs w:val="16"/>
          <w:lang w:eastAsia="zh-CN"/>
        </w:rPr>
      </w:pPr>
      <w:r w:rsidRPr="009B58CF">
        <w:rPr>
          <w:sz w:val="16"/>
          <w:szCs w:val="16"/>
          <w:lang w:eastAsia="zh-CN"/>
        </w:rPr>
        <w:t>Swing voters’ main concern is Biden’s age and ability to handle the job — not his ideology. Swing voters select Biden being too old (55%) and being incompetent (40%) as reasons they might not vote for him. Ideological concerns do not rise to the top: Only 16% select “Biden is too liberal” and only 5% select “Biden is too conservative.”</w:t>
      </w:r>
    </w:p>
    <w:p w14:paraId="3CA6E206" w14:textId="77777777" w:rsidR="00B2206A" w:rsidRPr="009B58CF" w:rsidRDefault="00B2206A" w:rsidP="00B2206A">
      <w:pPr>
        <w:spacing w:after="0"/>
        <w:rPr>
          <w:sz w:val="16"/>
          <w:szCs w:val="16"/>
          <w:lang w:eastAsia="zh-CN"/>
        </w:rPr>
      </w:pPr>
      <w:r w:rsidRPr="009B58CF">
        <w:rPr>
          <w:sz w:val="16"/>
          <w:szCs w:val="16"/>
          <w:lang w:eastAsia="zh-CN"/>
        </w:rPr>
        <w:t>That said, swing voters are more concerned about Trump’s criminal charges and threats to democracy (48%) than Biden’s age and mental and physical health (41%).</w:t>
      </w:r>
    </w:p>
    <w:p w14:paraId="6939C6EA" w14:textId="77777777" w:rsidR="00B2206A" w:rsidRPr="009B58CF" w:rsidRDefault="00B2206A" w:rsidP="00B2206A">
      <w:pPr>
        <w:spacing w:after="0"/>
        <w:rPr>
          <w:sz w:val="16"/>
          <w:szCs w:val="16"/>
          <w:lang w:eastAsia="zh-CN"/>
        </w:rPr>
      </w:pPr>
      <w:r w:rsidRPr="009B58CF">
        <w:rPr>
          <w:sz w:val="16"/>
          <w:szCs w:val="16"/>
          <w:lang w:eastAsia="zh-CN"/>
        </w:rPr>
        <w:t>Swing voters trust Trump more than Biden on the economy, immigration, and foreign policy. Biden holds an edge on other key issues including abortion, health care, and climate change. However, swing voters say they’re not sure whom they trust more on these issues at a higher rate than likely voters overall.</w:t>
      </w:r>
    </w:p>
    <w:p w14:paraId="6890DB78" w14:textId="77777777" w:rsidR="00B2206A" w:rsidRDefault="00B2206A" w:rsidP="00B2206A">
      <w:pPr>
        <w:spacing w:after="0"/>
        <w:rPr>
          <w:sz w:val="16"/>
          <w:szCs w:val="16"/>
          <w:lang w:eastAsia="zh-CN"/>
        </w:rPr>
      </w:pPr>
      <w:r w:rsidRPr="009B58CF">
        <w:rPr>
          <w:rStyle w:val="Emphasis"/>
          <w:b w:val="0"/>
          <w:bCs/>
          <w:lang w:eastAsia="zh-CN"/>
        </w:rPr>
        <w:t xml:space="preserve">There is </w:t>
      </w:r>
      <w:r w:rsidRPr="009B58CF">
        <w:rPr>
          <w:rStyle w:val="Emphasis"/>
          <w:lang w:eastAsia="zh-CN"/>
        </w:rPr>
        <w:t>no</w:t>
      </w:r>
      <w:r w:rsidRPr="009B58CF">
        <w:rPr>
          <w:rStyle w:val="Emphasis"/>
          <w:b w:val="0"/>
          <w:bCs/>
          <w:lang w:eastAsia="zh-CN"/>
        </w:rPr>
        <w:t xml:space="preserve"> evidence that a rightward ideological pivot would solve Biden’s problems</w:t>
      </w:r>
      <w:r w:rsidRPr="009B58CF">
        <w:rPr>
          <w:sz w:val="16"/>
          <w:szCs w:val="16"/>
          <w:lang w:eastAsia="zh-CN"/>
        </w:rPr>
        <w:t xml:space="preserve"> with swing voters. </w:t>
      </w:r>
      <w:r w:rsidRPr="009B58CF">
        <w:rPr>
          <w:rStyle w:val="Emphasis"/>
          <w:lang w:eastAsia="zh-CN"/>
        </w:rPr>
        <w:t>The top</w:t>
      </w:r>
      <w:r w:rsidRPr="009B58CF">
        <w:rPr>
          <w:sz w:val="16"/>
          <w:szCs w:val="16"/>
          <w:lang w:eastAsia="zh-CN"/>
        </w:rPr>
        <w:t xml:space="preserve"> two </w:t>
      </w:r>
      <w:r w:rsidRPr="009B58CF">
        <w:rPr>
          <w:rStyle w:val="Emphasis"/>
          <w:lang w:eastAsia="zh-CN"/>
        </w:rPr>
        <w:t xml:space="preserve">policies that </w:t>
      </w:r>
      <w:r w:rsidRPr="009B58CF">
        <w:rPr>
          <w:rStyle w:val="Emphasis"/>
          <w:b w:val="0"/>
          <w:bCs/>
          <w:lang w:eastAsia="zh-CN"/>
        </w:rPr>
        <w:t>swing voters say</w:t>
      </w:r>
      <w:r w:rsidRPr="009B58CF">
        <w:rPr>
          <w:rStyle w:val="Emphasis"/>
          <w:lang w:eastAsia="zh-CN"/>
        </w:rPr>
        <w:t xml:space="preserve"> would make them vote for Biden are left-leaning economic policies</w:t>
      </w:r>
      <w:r w:rsidRPr="009B58CF">
        <w:rPr>
          <w:sz w:val="16"/>
          <w:szCs w:val="16"/>
          <w:lang w:eastAsia="zh-CN"/>
        </w:rPr>
        <w:t xml:space="preserve"> — raising taxes on the wealthy (23%) and raising the minimum wage to $15 per hour (18%) — while the third-most cited is increasing border security (17%). Lower-ranked policies are a mix of left- and right-coded issues, including extending the Child Tax Credit, increasing oil drilling, conditioning military aid to Israel, adding work requirements to SNAP, legalizing marijuana, and increasing funding for police officers.</w:t>
      </w:r>
    </w:p>
    <w:p w14:paraId="2EDFB027" w14:textId="77777777" w:rsidR="00B2206A" w:rsidRDefault="00B2206A" w:rsidP="00B2206A">
      <w:pPr>
        <w:pStyle w:val="Heading3"/>
      </w:pPr>
      <w:r>
        <w:t>Link---Independents aren’t Powerful</w:t>
      </w:r>
    </w:p>
    <w:p w14:paraId="567597AA" w14:textId="77777777" w:rsidR="00B2206A" w:rsidRPr="00342C85" w:rsidRDefault="00B2206A" w:rsidP="00B2206A">
      <w:pPr>
        <w:pStyle w:val="Heading4"/>
      </w:pPr>
      <w:r w:rsidRPr="00342C85">
        <w:t>Independents will decide the election – more independents in swing states than ever</w:t>
      </w:r>
    </w:p>
    <w:p w14:paraId="78484A3E" w14:textId="77777777" w:rsidR="00B2206A" w:rsidRDefault="00B2206A" w:rsidP="00B2206A">
      <w:pPr>
        <w:spacing w:after="0"/>
      </w:pPr>
      <w:r>
        <w:rPr>
          <w:rStyle w:val="Style13ptBold"/>
        </w:rPr>
        <w:t>Rove</w:t>
      </w:r>
      <w:r w:rsidRPr="00E064B1">
        <w:rPr>
          <w:rStyle w:val="Style13ptBold"/>
        </w:rPr>
        <w:t xml:space="preserve"> </w:t>
      </w:r>
      <w:r>
        <w:rPr>
          <w:rStyle w:val="Style13ptBold"/>
        </w:rPr>
        <w:t>24</w:t>
      </w:r>
      <w:r w:rsidRPr="009039DB">
        <w:rPr>
          <w:rStyle w:val="Style13ptBold"/>
          <w:b w:val="0"/>
          <w:bCs w:val="0"/>
          <w:sz w:val="22"/>
        </w:rPr>
        <w:t xml:space="preserve"> [</w:t>
      </w:r>
      <w:r>
        <w:rPr>
          <w:rStyle w:val="Style13ptBold"/>
          <w:b w:val="0"/>
          <w:bCs w:val="0"/>
          <w:sz w:val="22"/>
        </w:rPr>
        <w:t>Karl</w:t>
      </w:r>
      <w:r w:rsidRPr="009039DB">
        <w:rPr>
          <w:rStyle w:val="Style13ptBold"/>
          <w:b w:val="0"/>
          <w:bCs w:val="0"/>
          <w:sz w:val="22"/>
        </w:rPr>
        <w:t xml:space="preserve">, </w:t>
      </w:r>
      <w:r w:rsidRPr="00342C85">
        <w:rPr>
          <w:rStyle w:val="Style13ptBold"/>
          <w:b w:val="0"/>
          <w:bCs w:val="0"/>
          <w:sz w:val="22"/>
        </w:rPr>
        <w:t>Former White House Deputy Chief of Staff</w:t>
      </w:r>
      <w:r>
        <w:rPr>
          <w:rStyle w:val="Style13ptBold"/>
          <w:b w:val="0"/>
          <w:bCs w:val="0"/>
          <w:sz w:val="22"/>
        </w:rPr>
        <w:t>;</w:t>
      </w:r>
      <w:r w:rsidRPr="009039DB">
        <w:rPr>
          <w:rStyle w:val="Style13ptBold"/>
          <w:b w:val="0"/>
          <w:bCs w:val="0"/>
          <w:sz w:val="22"/>
        </w:rPr>
        <w:t xml:space="preserve"> “</w:t>
      </w:r>
      <w:r w:rsidRPr="00342C85">
        <w:rPr>
          <w:rStyle w:val="Style13ptBold"/>
          <w:b w:val="0"/>
          <w:bCs w:val="0"/>
          <w:sz w:val="22"/>
        </w:rPr>
        <w:t>Independent voters in key states will decide the outcome of presidential election</w:t>
      </w:r>
      <w:r w:rsidRPr="009039DB">
        <w:rPr>
          <w:rStyle w:val="Style13ptBold"/>
          <w:b w:val="0"/>
          <w:bCs w:val="0"/>
          <w:sz w:val="22"/>
        </w:rPr>
        <w:t>”</w:t>
      </w:r>
      <w:r>
        <w:rPr>
          <w:rStyle w:val="Style13ptBold"/>
          <w:b w:val="0"/>
          <w:bCs w:val="0"/>
          <w:sz w:val="22"/>
        </w:rPr>
        <w:t>;</w:t>
      </w:r>
      <w:r w:rsidRPr="009039DB">
        <w:rPr>
          <w:rStyle w:val="Style13ptBold"/>
          <w:b w:val="0"/>
          <w:bCs w:val="0"/>
          <w:sz w:val="22"/>
        </w:rPr>
        <w:t xml:space="preserve"> </w:t>
      </w:r>
      <w:r>
        <w:rPr>
          <w:rStyle w:val="Style13ptBold"/>
          <w:b w:val="0"/>
          <w:bCs w:val="0"/>
          <w:sz w:val="22"/>
        </w:rPr>
        <w:t xml:space="preserve">4/04; </w:t>
      </w:r>
      <w:r w:rsidRPr="009039DB">
        <w:rPr>
          <w:rStyle w:val="Style13ptBold"/>
          <w:b w:val="0"/>
          <w:bCs w:val="0"/>
          <w:sz w:val="22"/>
        </w:rPr>
        <w:t>American Enterprise Institut</w:t>
      </w:r>
      <w:r>
        <w:rPr>
          <w:rStyle w:val="Style13ptBold"/>
          <w:b w:val="0"/>
          <w:bCs w:val="0"/>
          <w:sz w:val="22"/>
        </w:rPr>
        <w:t>e;</w:t>
      </w:r>
      <w:r w:rsidRPr="009039DB">
        <w:rPr>
          <w:rStyle w:val="Style13ptBold"/>
          <w:sz w:val="22"/>
        </w:rPr>
        <w:t xml:space="preserve"> </w:t>
      </w:r>
      <w:r w:rsidRPr="009039DB">
        <w:t xml:space="preserve">https://www.aei.org/op-eds/independent-voters-are-key-to-2024/] </w:t>
      </w:r>
      <w:r>
        <w:t>/sb</w:t>
      </w:r>
    </w:p>
    <w:p w14:paraId="08552589" w14:textId="77777777" w:rsidR="00B2206A" w:rsidRPr="00342C85" w:rsidRDefault="00B2206A" w:rsidP="00B2206A">
      <w:pPr>
        <w:spacing w:after="0"/>
        <w:rPr>
          <w:rStyle w:val="Emphasis"/>
        </w:rPr>
      </w:pPr>
    </w:p>
    <w:p w14:paraId="458DB9BB"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At first glance, becoming president looks like simple arithmetic: Carry at least 90% of your party’s adherents and win more independents than the other candidate and voilà, you’re in the White House.</w:t>
      </w:r>
    </w:p>
    <w:p w14:paraId="691B2747"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That’s how Donald Trump won in 2016. It’s also how Joe Biden defeated Trump four years later. The equation works as long as there is near-parity between the parties, as in 2020 when the electorate was 36% Republican, 37% Democratic and 26% Independent.</w:t>
      </w:r>
    </w:p>
    <w:p w14:paraId="51BEC1A8"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 xml:space="preserve">Still, given how close the last two presidential races were, </w:t>
      </w:r>
      <w:r w:rsidRPr="00342C85">
        <w:rPr>
          <w:rStyle w:val="Emphasis"/>
          <w:b w:val="0"/>
          <w:bCs/>
        </w:rPr>
        <w:t>small changes in partisanship in key states can have huge consequences</w:t>
      </w:r>
      <w:r w:rsidRPr="00A67D81">
        <w:rPr>
          <w:rFonts w:asciiTheme="minorHAnsi" w:hAnsiTheme="minorHAnsi" w:cstheme="minorHAnsi"/>
          <w:sz w:val="16"/>
          <w:szCs w:val="16"/>
        </w:rPr>
        <w:t>. A mere 77,744 total votes in Michigan, Pennsylvania and Wisconsin gave Trump his victory in 2016, and 42,918 votes in Arizona, Georgia and Wisconsin produced Biden’s 2020 victory.</w:t>
      </w:r>
    </w:p>
    <w:p w14:paraId="1E183555" w14:textId="77777777" w:rsidR="00B2206A" w:rsidRPr="00CA06F6" w:rsidRDefault="00B2206A" w:rsidP="00B2206A">
      <w:pPr>
        <w:pStyle w:val="NormalWeb"/>
        <w:shd w:val="clear" w:color="auto" w:fill="FFFFFF"/>
        <w:spacing w:before="0" w:beforeAutospacing="0" w:after="0" w:afterAutospacing="0" w:line="276" w:lineRule="auto"/>
        <w:rPr>
          <w:rFonts w:asciiTheme="minorHAnsi" w:hAnsiTheme="minorHAnsi" w:cstheme="minorHAnsi"/>
          <w:b/>
          <w:bCs/>
          <w:sz w:val="16"/>
          <w:szCs w:val="16"/>
        </w:rPr>
      </w:pPr>
      <w:r w:rsidRPr="00B41115">
        <w:rPr>
          <w:rStyle w:val="Emphasis"/>
          <w:b w:val="0"/>
          <w:bCs/>
        </w:rPr>
        <w:t xml:space="preserve">The </w:t>
      </w:r>
      <w:r w:rsidRPr="00CA06F6">
        <w:rPr>
          <w:rStyle w:val="Emphasis"/>
        </w:rPr>
        <w:t>political makeup of</w:t>
      </w:r>
      <w:r w:rsidRPr="00B41115">
        <w:rPr>
          <w:rStyle w:val="Emphasis"/>
          <w:b w:val="0"/>
          <w:bCs/>
        </w:rPr>
        <w:t xml:space="preserve"> several </w:t>
      </w:r>
      <w:r w:rsidRPr="00CA06F6">
        <w:rPr>
          <w:rStyle w:val="Emphasis"/>
        </w:rPr>
        <w:t>swing states</w:t>
      </w:r>
      <w:r w:rsidRPr="00B41115">
        <w:rPr>
          <w:rStyle w:val="Emphasis"/>
          <w:b w:val="0"/>
          <w:bCs/>
        </w:rPr>
        <w:t xml:space="preserve"> has </w:t>
      </w:r>
      <w:r w:rsidRPr="00CA06F6">
        <w:rPr>
          <w:rStyle w:val="Emphasis"/>
        </w:rPr>
        <w:t>changed</w:t>
      </w:r>
      <w:r w:rsidRPr="00B41115">
        <w:rPr>
          <w:rStyle w:val="Emphasis"/>
          <w:b w:val="0"/>
          <w:bCs/>
        </w:rPr>
        <w:t xml:space="preserve"> in the past four years.</w:t>
      </w:r>
      <w:r w:rsidRPr="00A67D81">
        <w:rPr>
          <w:rFonts w:asciiTheme="minorHAnsi" w:hAnsiTheme="minorHAnsi" w:cstheme="minorHAnsi"/>
          <w:sz w:val="16"/>
          <w:szCs w:val="16"/>
        </w:rPr>
        <w:t xml:space="preserve"> Having voted Democratic for president since 2008, </w:t>
      </w:r>
      <w:r w:rsidRPr="00EB6A4D">
        <w:rPr>
          <w:rStyle w:val="Emphasis"/>
        </w:rPr>
        <w:t xml:space="preserve">Nevada is more of a battleground this cycle </w:t>
      </w:r>
      <w:r w:rsidRPr="00CA06F6">
        <w:rPr>
          <w:rStyle w:val="Emphasis"/>
          <w:b w:val="0"/>
          <w:bCs/>
        </w:rPr>
        <w:t>because of a declining Democratic registration advantage</w:t>
      </w:r>
      <w:r w:rsidRPr="00CA06F6">
        <w:rPr>
          <w:rFonts w:asciiTheme="minorHAnsi" w:hAnsiTheme="minorHAnsi" w:cstheme="minorHAnsi"/>
          <w:b/>
          <w:bCs/>
          <w:sz w:val="16"/>
          <w:szCs w:val="16"/>
        </w:rPr>
        <w:t>.</w:t>
      </w:r>
    </w:p>
    <w:p w14:paraId="21C2B58E"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EB6A4D">
        <w:rPr>
          <w:rStyle w:val="Emphasis"/>
          <w:b w:val="0"/>
          <w:bCs/>
          <w:sz w:val="16"/>
          <w:szCs w:val="16"/>
          <w:u w:val="none"/>
        </w:rPr>
        <w:t>Nevada</w:t>
      </w:r>
      <w:r w:rsidRPr="00A67D81">
        <w:rPr>
          <w:rFonts w:asciiTheme="minorHAnsi" w:hAnsiTheme="minorHAnsi" w:cstheme="minorHAnsi"/>
          <w:sz w:val="16"/>
          <w:szCs w:val="16"/>
        </w:rPr>
        <w:t xml:space="preserve"> has 32,856 more registered Democrats than Republicans, a decline of 53,867 since November 2020. The </w:t>
      </w:r>
      <w:r w:rsidRPr="00EB6A4D">
        <w:rPr>
          <w:rStyle w:val="Emphasis"/>
        </w:rPr>
        <w:t>Democratic registration advantage</w:t>
      </w:r>
      <w:r w:rsidRPr="00A67D81">
        <w:rPr>
          <w:rFonts w:asciiTheme="minorHAnsi" w:hAnsiTheme="minorHAnsi" w:cstheme="minorHAnsi"/>
          <w:sz w:val="16"/>
          <w:szCs w:val="16"/>
        </w:rPr>
        <w:t xml:space="preserve"> over Republicans </w:t>
      </w:r>
      <w:r w:rsidRPr="00EB6A4D">
        <w:rPr>
          <w:rStyle w:val="Emphasis"/>
        </w:rPr>
        <w:t>in Pennsylvania</w:t>
      </w:r>
      <w:r w:rsidRPr="00A67D81">
        <w:rPr>
          <w:rFonts w:asciiTheme="minorHAnsi" w:hAnsiTheme="minorHAnsi" w:cstheme="minorHAnsi"/>
          <w:sz w:val="16"/>
          <w:szCs w:val="16"/>
        </w:rPr>
        <w:t xml:space="preserve"> is 399,494, </w:t>
      </w:r>
      <w:r w:rsidRPr="00EB6A4D">
        <w:rPr>
          <w:rStyle w:val="Emphasis"/>
        </w:rPr>
        <w:t>a decline</w:t>
      </w:r>
      <w:r w:rsidRPr="00A67D81">
        <w:rPr>
          <w:rFonts w:asciiTheme="minorHAnsi" w:hAnsiTheme="minorHAnsi" w:cstheme="minorHAnsi"/>
          <w:sz w:val="16"/>
          <w:szCs w:val="16"/>
        </w:rPr>
        <w:t xml:space="preserve"> of 286,324.</w:t>
      </w:r>
    </w:p>
    <w:p w14:paraId="45BBBA7D"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 xml:space="preserve">While those states swung right, </w:t>
      </w:r>
      <w:r w:rsidRPr="00EB6A4D">
        <w:rPr>
          <w:rStyle w:val="Emphasis"/>
        </w:rPr>
        <w:t>Arizona and North Carolina</w:t>
      </w:r>
      <w:r w:rsidRPr="00A67D81">
        <w:rPr>
          <w:rFonts w:asciiTheme="minorHAnsi" w:hAnsiTheme="minorHAnsi" w:cstheme="minorHAnsi"/>
          <w:sz w:val="16"/>
          <w:szCs w:val="16"/>
        </w:rPr>
        <w:t xml:space="preserve"> have possibly done the opposite. In the Grand Canyon State, </w:t>
      </w:r>
      <w:r w:rsidRPr="00EB6A4D">
        <w:rPr>
          <w:rStyle w:val="Emphasis"/>
        </w:rPr>
        <w:t xml:space="preserve">Independents grew </w:t>
      </w:r>
      <w:r w:rsidRPr="00CA06F6">
        <w:rPr>
          <w:rStyle w:val="Emphasis"/>
          <w:b w:val="0"/>
          <w:bCs/>
        </w:rPr>
        <w:t>from 31.8%</w:t>
      </w:r>
      <w:r w:rsidRPr="00CA06F6">
        <w:rPr>
          <w:rFonts w:asciiTheme="minorHAnsi" w:hAnsiTheme="minorHAnsi" w:cstheme="minorHAnsi"/>
          <w:b/>
          <w:bCs/>
          <w:sz w:val="16"/>
          <w:szCs w:val="16"/>
        </w:rPr>
        <w:t xml:space="preserve"> </w:t>
      </w:r>
      <w:r w:rsidRPr="00A67D81">
        <w:rPr>
          <w:rFonts w:asciiTheme="minorHAnsi" w:hAnsiTheme="minorHAnsi" w:cstheme="minorHAnsi"/>
          <w:sz w:val="16"/>
          <w:szCs w:val="16"/>
        </w:rPr>
        <w:t xml:space="preserve">of registrations in November 2020 </w:t>
      </w:r>
      <w:r w:rsidRPr="00EB6A4D">
        <w:rPr>
          <w:rStyle w:val="Emphasis"/>
        </w:rPr>
        <w:t xml:space="preserve">to </w:t>
      </w:r>
      <w:r w:rsidRPr="00CA06F6">
        <w:rPr>
          <w:rStyle w:val="Emphasis"/>
        </w:rPr>
        <w:t>34.1%</w:t>
      </w:r>
      <w:r w:rsidRPr="00A67D81">
        <w:rPr>
          <w:rFonts w:asciiTheme="minorHAnsi" w:hAnsiTheme="minorHAnsi" w:cstheme="minorHAnsi"/>
          <w:sz w:val="16"/>
          <w:szCs w:val="16"/>
        </w:rPr>
        <w:t xml:space="preserve"> today. Republican voter registrations were nearly flat while the Democratic share dropped about 3 points, to 29.3%. </w:t>
      </w:r>
      <w:r w:rsidRPr="00EB6A4D">
        <w:rPr>
          <w:rStyle w:val="Emphasis"/>
        </w:rPr>
        <w:t>In</w:t>
      </w:r>
      <w:r w:rsidRPr="00A67D81">
        <w:rPr>
          <w:rFonts w:asciiTheme="minorHAnsi" w:hAnsiTheme="minorHAnsi" w:cstheme="minorHAnsi"/>
          <w:sz w:val="16"/>
          <w:szCs w:val="16"/>
        </w:rPr>
        <w:t xml:space="preserve"> the </w:t>
      </w:r>
      <w:r w:rsidRPr="00EB6A4D">
        <w:rPr>
          <w:rStyle w:val="Emphasis"/>
        </w:rPr>
        <w:t xml:space="preserve">Tar Heel State, “unaffiliated” voters </w:t>
      </w:r>
      <w:r w:rsidRPr="00CA06F6">
        <w:rPr>
          <w:rStyle w:val="Emphasis"/>
        </w:rPr>
        <w:t xml:space="preserve">grew </w:t>
      </w:r>
      <w:r w:rsidRPr="00CA06F6">
        <w:rPr>
          <w:rStyle w:val="Emphasis"/>
          <w:b w:val="0"/>
          <w:bCs/>
        </w:rPr>
        <w:t>from 33.3%</w:t>
      </w:r>
      <w:r w:rsidRPr="00CA06F6">
        <w:rPr>
          <w:rStyle w:val="Emphasis"/>
        </w:rPr>
        <w:t xml:space="preserve"> </w:t>
      </w:r>
      <w:r w:rsidRPr="00A67D81">
        <w:rPr>
          <w:rFonts w:asciiTheme="minorHAnsi" w:hAnsiTheme="minorHAnsi" w:cstheme="minorHAnsi"/>
          <w:sz w:val="16"/>
          <w:szCs w:val="16"/>
        </w:rPr>
        <w:t xml:space="preserve">of the rolls in November 2020 </w:t>
      </w:r>
      <w:r w:rsidRPr="00EB6A4D">
        <w:rPr>
          <w:rStyle w:val="Emphasis"/>
        </w:rPr>
        <w:t>to 36.8%</w:t>
      </w:r>
      <w:r w:rsidRPr="00A67D81">
        <w:rPr>
          <w:rFonts w:asciiTheme="minorHAnsi" w:hAnsiTheme="minorHAnsi" w:cstheme="minorHAnsi"/>
          <w:sz w:val="16"/>
          <w:szCs w:val="16"/>
        </w:rPr>
        <w:t xml:space="preserve"> as of March 30. Republicans dipped a little, going from 30.3% of all voters to 30%, while Democrats dropped from 35.6% to 32.3% of voters. But new Independent voters in both states appeared to be mostly the college-educated suburbanites who disfavored Trump in 2020.</w:t>
      </w:r>
    </w:p>
    <w:p w14:paraId="4C59DF7E" w14:textId="16119D04" w:rsidR="00B2206A" w:rsidRPr="00B2206A"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 xml:space="preserve">Three battleground states — Georgia, Michigan and Wisconsin — don’t register voters by party, so trends in those states are harder to discern. But </w:t>
      </w:r>
      <w:r w:rsidRPr="00CA06F6">
        <w:rPr>
          <w:rStyle w:val="Emphasis"/>
          <w:b w:val="0"/>
          <w:bCs/>
        </w:rPr>
        <w:t>there is</w:t>
      </w:r>
      <w:r w:rsidRPr="00CA06F6">
        <w:rPr>
          <w:rFonts w:asciiTheme="minorHAnsi" w:hAnsiTheme="minorHAnsi" w:cstheme="minorHAnsi"/>
          <w:sz w:val="16"/>
          <w:szCs w:val="16"/>
          <w:u w:val="single"/>
        </w:rPr>
        <w:t xml:space="preserve"> </w:t>
      </w:r>
      <w:r w:rsidRPr="00CA06F6">
        <w:rPr>
          <w:rStyle w:val="Emphasis"/>
        </w:rPr>
        <w:t>enough movement in</w:t>
      </w:r>
      <w:r w:rsidRPr="00A67D81">
        <w:rPr>
          <w:rFonts w:asciiTheme="minorHAnsi" w:hAnsiTheme="minorHAnsi" w:cstheme="minorHAnsi"/>
          <w:sz w:val="16"/>
          <w:szCs w:val="16"/>
        </w:rPr>
        <w:t xml:space="preserve"> the other four </w:t>
      </w:r>
      <w:r w:rsidRPr="00CA06F6">
        <w:rPr>
          <w:rStyle w:val="Emphasis"/>
        </w:rPr>
        <w:t>swing states</w:t>
      </w:r>
      <w:r w:rsidRPr="00CA06F6">
        <w:rPr>
          <w:rStyle w:val="Emphasis"/>
          <w:b w:val="0"/>
          <w:bCs/>
        </w:rPr>
        <w:t xml:space="preserve"> to give</w:t>
      </w:r>
      <w:r w:rsidRPr="00A67D81">
        <w:rPr>
          <w:rFonts w:asciiTheme="minorHAnsi" w:hAnsiTheme="minorHAnsi" w:cstheme="minorHAnsi"/>
          <w:sz w:val="16"/>
          <w:szCs w:val="16"/>
        </w:rPr>
        <w:t xml:space="preserve"> both the </w:t>
      </w:r>
      <w:r w:rsidRPr="00CA06F6">
        <w:rPr>
          <w:rStyle w:val="Emphasis"/>
          <w:b w:val="0"/>
          <w:bCs/>
        </w:rPr>
        <w:t>Biden and Trump camps indigestion.</w:t>
      </w:r>
      <w:r w:rsidRPr="00A67D81">
        <w:rPr>
          <w:rFonts w:asciiTheme="minorHAnsi" w:hAnsiTheme="minorHAnsi" w:cstheme="minorHAnsi"/>
          <w:sz w:val="16"/>
          <w:szCs w:val="16"/>
        </w:rPr>
        <w:t xml:space="preserve"> And that’s before taking account of turnout.</w:t>
      </w:r>
    </w:p>
    <w:p w14:paraId="184069FB" w14:textId="77777777" w:rsidR="00B2206A" w:rsidRPr="009B58CF" w:rsidRDefault="00B2206A" w:rsidP="00B2206A">
      <w:pPr>
        <w:pStyle w:val="NormalWeb"/>
        <w:shd w:val="clear" w:color="auto" w:fill="FFFFFF"/>
        <w:spacing w:before="0" w:beforeAutospacing="0" w:after="0" w:afterAutospacing="0" w:line="276" w:lineRule="auto"/>
        <w:rPr>
          <w:rFonts w:asciiTheme="minorHAnsi" w:hAnsiTheme="minorHAnsi" w:cstheme="minorHAnsi"/>
          <w:b/>
          <w:bCs/>
          <w:sz w:val="16"/>
          <w:szCs w:val="16"/>
        </w:rPr>
      </w:pPr>
    </w:p>
    <w:bookmarkEnd w:id="0"/>
    <w:bookmarkEnd w:id="1"/>
    <w:p w14:paraId="137A9281" w14:textId="51A21323" w:rsidR="00B2206A" w:rsidRDefault="00B2206A" w:rsidP="00B2206A">
      <w:pPr>
        <w:pStyle w:val="Heading3"/>
      </w:pPr>
      <w:r>
        <w:t>Link---AT: Independents Don’t Care</w:t>
      </w:r>
    </w:p>
    <w:p w14:paraId="0D58FE97" w14:textId="16F8B9C3" w:rsidR="00B2206A" w:rsidRDefault="00B2206A" w:rsidP="00B2206A">
      <w:pPr>
        <w:pStyle w:val="Heading4"/>
      </w:pPr>
      <w:r>
        <w:t>[Sean can find this]</w:t>
      </w:r>
    </w:p>
    <w:p w14:paraId="62179F28" w14:textId="39682C48" w:rsidR="00B2206A" w:rsidRDefault="00B2206A" w:rsidP="00B2206A">
      <w:pPr>
        <w:pStyle w:val="Heading3"/>
      </w:pPr>
      <w:r>
        <w:t>Link---AT: Independents Don’t Change Their Minds</w:t>
      </w:r>
    </w:p>
    <w:p w14:paraId="3710D1A1" w14:textId="77777777" w:rsidR="00B2206A" w:rsidRPr="00E064B1" w:rsidRDefault="00B2206A" w:rsidP="00B2206A">
      <w:pPr>
        <w:pStyle w:val="Heading4"/>
      </w:pPr>
      <w:r w:rsidRPr="00E064B1">
        <w:t>Independent</w:t>
      </w:r>
      <w:r>
        <w:t xml:space="preserve">s </w:t>
      </w:r>
      <w:r w:rsidRPr="00E064B1">
        <w:t>are the ONLY voters whose minds can be changed – all other voters are blindly partisan</w:t>
      </w:r>
    </w:p>
    <w:p w14:paraId="1B46D3A0" w14:textId="77777777" w:rsidR="00B2206A" w:rsidRPr="00E064B1" w:rsidRDefault="00B2206A" w:rsidP="00B2206A">
      <w:r w:rsidRPr="00E064B1">
        <w:rPr>
          <w:rStyle w:val="Style13ptBold"/>
        </w:rPr>
        <w:t>Pearson-Merkowitz and Dyck 6/23</w:t>
      </w:r>
      <w:r w:rsidRPr="00E064B1">
        <w:t>/24 [Joshua J. Dyck</w:t>
      </w:r>
      <w:r>
        <w:t xml:space="preserve">, </w:t>
      </w:r>
      <w:r w:rsidRPr="00E064B1">
        <w:t>a Professor and Chair of the Political Science Department and Director of the Center for Public Opinion at the University of Massachusetts Lowell</w:t>
      </w:r>
      <w:r>
        <w:t xml:space="preserve">; </w:t>
      </w:r>
      <w:r w:rsidRPr="00E064B1">
        <w:t>Shanna Pearson-Merkowitz</w:t>
      </w:r>
      <w:r>
        <w:t xml:space="preserve">, </w:t>
      </w:r>
      <w:r w:rsidRPr="00E064B1">
        <w:t>Saul I. Stern Professor of Civic Engagement</w:t>
      </w:r>
      <w:r>
        <w:t>,</w:t>
      </w:r>
      <w:r w:rsidRPr="00E064B1">
        <w:t xml:space="preserve"> Senior Fellow, CGS</w:t>
      </w:r>
      <w:r>
        <w:t>;</w:t>
      </w:r>
      <w:r w:rsidRPr="00E064B1">
        <w:t xml:space="preserve"> “Only True Independents Still Make Up Their Own Minds About Issues”</w:t>
      </w:r>
      <w:r>
        <w:t>;</w:t>
      </w:r>
      <w:r w:rsidRPr="00E064B1">
        <w:t xml:space="preserve"> Governing</w:t>
      </w:r>
      <w:r>
        <w:t xml:space="preserve">; </w:t>
      </w:r>
      <w:r w:rsidRPr="00E064B1">
        <w:t xml:space="preserve">https://www.governing.com/politics/only-true-independents-still-make-up-their-own-minds-about-issues] </w:t>
      </w:r>
      <w:r>
        <w:t>/sb</w:t>
      </w:r>
    </w:p>
    <w:p w14:paraId="07315534" w14:textId="77777777" w:rsidR="00B2206A" w:rsidRDefault="00B2206A" w:rsidP="00B2206A">
      <w:pPr>
        <w:spacing w:after="0"/>
        <w:rPr>
          <w:rFonts w:asciiTheme="minorHAnsi" w:hAnsiTheme="minorHAnsi" w:cstheme="minorHAnsi"/>
          <w:sz w:val="16"/>
          <w:szCs w:val="16"/>
        </w:rPr>
      </w:pPr>
      <w:r w:rsidRPr="00E064B1">
        <w:rPr>
          <w:rFonts w:asciiTheme="minorHAnsi" w:hAnsiTheme="minorHAnsi" w:cstheme="minorHAnsi"/>
          <w:sz w:val="16"/>
          <w:szCs w:val="16"/>
          <w:shd w:val="clear" w:color="auto" w:fill="FFFFFF"/>
        </w:rPr>
        <w:t>Independent voters who live in communities with lots of gun violence are very concerned about gun safety and gun regulations, our research has found. That should not be surprising.</w:t>
      </w:r>
      <w:r w:rsidRPr="00E064B1">
        <w:rPr>
          <w:rFonts w:asciiTheme="minorHAnsi" w:hAnsiTheme="minorHAnsi" w:cstheme="minorHAnsi"/>
          <w:sz w:val="16"/>
          <w:szCs w:val="16"/>
        </w:rPr>
        <w:t xml:space="preserve"> </w:t>
      </w:r>
    </w:p>
    <w:p w14:paraId="0A9E6896" w14:textId="77777777" w:rsidR="00B2206A" w:rsidRDefault="00B2206A" w:rsidP="00B2206A">
      <w:pPr>
        <w:spacing w:after="0"/>
        <w:rPr>
          <w:rFonts w:asciiTheme="minorHAnsi" w:hAnsiTheme="minorHAnsi" w:cstheme="minorHAnsi"/>
          <w:sz w:val="16"/>
          <w:szCs w:val="16"/>
        </w:rPr>
      </w:pPr>
      <w:r w:rsidRPr="00E064B1">
        <w:rPr>
          <w:rFonts w:asciiTheme="minorHAnsi" w:hAnsiTheme="minorHAnsi" w:cstheme="minorHAnsi"/>
          <w:sz w:val="16"/>
          <w:szCs w:val="16"/>
          <w:shd w:val="clear" w:color="auto" w:fill="FFFFFF"/>
        </w:rPr>
        <w:t xml:space="preserve">But what is surprising is our companion finding: </w:t>
      </w:r>
      <w:r w:rsidRPr="00260BEC">
        <w:rPr>
          <w:rStyle w:val="StyleUnderline"/>
          <w:b/>
          <w:bCs/>
        </w:rPr>
        <w:t>Democrats and Republicans</w:t>
      </w:r>
      <w:r w:rsidRPr="00944597">
        <w:rPr>
          <w:rStyle w:val="StyleUnderline"/>
        </w:rPr>
        <w:t xml:space="preserve"> </w:t>
      </w:r>
      <w:r w:rsidRPr="00260BEC">
        <w:rPr>
          <w:rStyle w:val="StyleUnderline"/>
          <w:sz w:val="16"/>
          <w:szCs w:val="16"/>
          <w:u w:val="none"/>
        </w:rPr>
        <w:t>who live in those same communities</w:t>
      </w:r>
      <w:r w:rsidRPr="00944597">
        <w:rPr>
          <w:rStyle w:val="StyleUnderline"/>
        </w:rPr>
        <w:t xml:space="preserve"> have </w:t>
      </w:r>
      <w:r w:rsidRPr="00260BEC">
        <w:rPr>
          <w:rStyle w:val="StyleUnderline"/>
          <w:b/>
          <w:bCs/>
        </w:rPr>
        <w:t>views</w:t>
      </w:r>
      <w:r w:rsidRPr="00944597">
        <w:rPr>
          <w:rStyle w:val="StyleUnderline"/>
        </w:rPr>
        <w:t xml:space="preserve"> </w:t>
      </w:r>
      <w:r w:rsidRPr="00260BEC">
        <w:rPr>
          <w:rStyle w:val="StyleUnderline"/>
          <w:sz w:val="16"/>
          <w:szCs w:val="16"/>
          <w:u w:val="none"/>
        </w:rPr>
        <w:t>on gun violence and gun regulations</w:t>
      </w:r>
      <w:r w:rsidRPr="00944597">
        <w:rPr>
          <w:rStyle w:val="StyleUnderline"/>
        </w:rPr>
        <w:t xml:space="preserve"> that line up more closely with their </w:t>
      </w:r>
      <w:r w:rsidRPr="00260BEC">
        <w:rPr>
          <w:rStyle w:val="StyleUnderline"/>
          <w:b/>
          <w:bCs/>
        </w:rPr>
        <w:t>party leaders</w:t>
      </w:r>
      <w:r w:rsidRPr="00944597">
        <w:rPr>
          <w:rStyle w:val="StyleUnderline"/>
        </w:rPr>
        <w:t xml:space="preserve">’ </w:t>
      </w:r>
      <w:r w:rsidRPr="00260BEC">
        <w:rPr>
          <w:rStyle w:val="StyleUnderline"/>
          <w:sz w:val="16"/>
          <w:szCs w:val="16"/>
          <w:u w:val="none"/>
        </w:rPr>
        <w:t>views</w:t>
      </w:r>
      <w:r w:rsidRPr="00944597">
        <w:rPr>
          <w:rStyle w:val="StyleUnderline"/>
        </w:rPr>
        <w:t xml:space="preserve"> </w:t>
      </w:r>
      <w:r w:rsidRPr="00260BEC">
        <w:rPr>
          <w:rStyle w:val="StyleUnderline"/>
          <w:b/>
          <w:bCs/>
        </w:rPr>
        <w:t>than</w:t>
      </w:r>
      <w:r w:rsidRPr="00944597">
        <w:rPr>
          <w:rStyle w:val="StyleUnderline"/>
        </w:rPr>
        <w:t xml:space="preserve"> </w:t>
      </w:r>
      <w:r w:rsidRPr="00260BEC">
        <w:rPr>
          <w:rStyle w:val="StyleUnderline"/>
          <w:sz w:val="16"/>
          <w:szCs w:val="16"/>
          <w:u w:val="none"/>
        </w:rPr>
        <w:t>with</w:t>
      </w:r>
      <w:r w:rsidRPr="00260BEC">
        <w:rPr>
          <w:rStyle w:val="StyleUnderline"/>
          <w:u w:val="none"/>
        </w:rPr>
        <w:t xml:space="preserve"> </w:t>
      </w:r>
      <w:r w:rsidRPr="00260BEC">
        <w:rPr>
          <w:rStyle w:val="StyleUnderline"/>
        </w:rPr>
        <w:t xml:space="preserve">the </w:t>
      </w:r>
      <w:r w:rsidRPr="00260BEC">
        <w:rPr>
          <w:rStyle w:val="StyleUnderline"/>
          <w:b/>
          <w:bCs/>
        </w:rPr>
        <w:t>experiences</w:t>
      </w:r>
      <w:r w:rsidRPr="00260BEC">
        <w:rPr>
          <w:rStyle w:val="StyleUnderline"/>
          <w:u w:val="none"/>
        </w:rPr>
        <w:t xml:space="preserve"> </w:t>
      </w:r>
      <w:r w:rsidRPr="00260BEC">
        <w:rPr>
          <w:rStyle w:val="StyleUnderline"/>
          <w:sz w:val="16"/>
          <w:szCs w:val="16"/>
          <w:u w:val="none"/>
        </w:rPr>
        <w:t>of their daily lives</w:t>
      </w:r>
      <w:r w:rsidRPr="00944597">
        <w:rPr>
          <w:rStyle w:val="StyleUnderline"/>
        </w:rPr>
        <w:t>.</w:t>
      </w:r>
      <w:r w:rsidRPr="00E064B1">
        <w:rPr>
          <w:rFonts w:asciiTheme="minorHAnsi" w:hAnsiTheme="minorHAnsi" w:cstheme="minorHAnsi"/>
          <w:sz w:val="16"/>
          <w:szCs w:val="16"/>
        </w:rPr>
        <w:t xml:space="preserve"> </w:t>
      </w:r>
    </w:p>
    <w:p w14:paraId="7A1EFAE9" w14:textId="77777777" w:rsidR="00B2206A" w:rsidRDefault="00B2206A" w:rsidP="00B2206A">
      <w:pPr>
        <w:spacing w:after="0"/>
        <w:rPr>
          <w:rFonts w:asciiTheme="minorHAnsi" w:hAnsiTheme="minorHAnsi" w:cstheme="minorHAnsi"/>
        </w:rPr>
      </w:pPr>
      <w:r w:rsidRPr="00260BEC">
        <w:rPr>
          <w:rStyle w:val="StyleUnderline"/>
          <w:sz w:val="16"/>
          <w:szCs w:val="16"/>
          <w:u w:val="none"/>
        </w:rPr>
        <w:t>The same is true for other significant political questions.</w:t>
      </w:r>
      <w:r w:rsidRPr="00A660FC">
        <w:rPr>
          <w:rFonts w:asciiTheme="minorHAnsi" w:hAnsiTheme="minorHAnsi" w:cstheme="minorHAnsi"/>
          <w:u w:val="single"/>
          <w:shd w:val="clear" w:color="auto" w:fill="FFFFFF"/>
        </w:rPr>
        <w:t xml:space="preserve"> </w:t>
      </w:r>
      <w:r w:rsidRPr="00260BEC">
        <w:rPr>
          <w:rFonts w:asciiTheme="minorHAnsi" w:hAnsiTheme="minorHAnsi" w:cstheme="minorHAnsi"/>
          <w:b/>
          <w:bCs/>
          <w:u w:val="single"/>
          <w:shd w:val="clear" w:color="auto" w:fill="FFFFFF"/>
        </w:rPr>
        <w:t>Independents’</w:t>
      </w:r>
      <w:r w:rsidRPr="00A660FC">
        <w:rPr>
          <w:rFonts w:asciiTheme="minorHAnsi" w:hAnsiTheme="minorHAnsi" w:cstheme="minorHAnsi"/>
          <w:u w:val="single"/>
          <w:shd w:val="clear" w:color="auto" w:fill="FFFFFF"/>
        </w:rPr>
        <w:t xml:space="preserve"> </w:t>
      </w:r>
      <w:r w:rsidRPr="00260BEC">
        <w:rPr>
          <w:rFonts w:asciiTheme="minorHAnsi" w:hAnsiTheme="minorHAnsi" w:cstheme="minorHAnsi"/>
          <w:sz w:val="16"/>
          <w:szCs w:val="16"/>
          <w:shd w:val="clear" w:color="auto" w:fill="FFFFFF"/>
        </w:rPr>
        <w:t>political</w:t>
      </w:r>
      <w:r w:rsidRPr="00E064B1">
        <w:rPr>
          <w:rFonts w:asciiTheme="minorHAnsi" w:hAnsiTheme="minorHAnsi" w:cstheme="minorHAnsi"/>
          <w:u w:val="single"/>
          <w:shd w:val="clear" w:color="auto" w:fill="FFFFFF"/>
        </w:rPr>
        <w:t xml:space="preserve"> </w:t>
      </w:r>
      <w:r w:rsidRPr="00260BEC">
        <w:rPr>
          <w:rFonts w:asciiTheme="minorHAnsi" w:hAnsiTheme="minorHAnsi" w:cstheme="minorHAnsi"/>
          <w:b/>
          <w:bCs/>
          <w:u w:val="single"/>
          <w:shd w:val="clear" w:color="auto" w:fill="FFFFFF"/>
        </w:rPr>
        <w:t>views</w:t>
      </w:r>
      <w:r w:rsidRPr="00260BEC">
        <w:rPr>
          <w:rFonts w:asciiTheme="minorHAnsi" w:hAnsiTheme="minorHAnsi" w:cstheme="minorHAnsi"/>
          <w:u w:val="single"/>
          <w:shd w:val="clear" w:color="auto" w:fill="FFFFFF"/>
        </w:rPr>
        <w:t xml:space="preserve"> and perspectives on key issues </w:t>
      </w:r>
      <w:r w:rsidRPr="00260BEC">
        <w:rPr>
          <w:rFonts w:asciiTheme="minorHAnsi" w:hAnsiTheme="minorHAnsi" w:cstheme="minorHAnsi"/>
          <w:b/>
          <w:bCs/>
          <w:u w:val="single"/>
          <w:shd w:val="clear" w:color="auto" w:fill="FFFFFF"/>
        </w:rPr>
        <w:t>reflect</w:t>
      </w:r>
      <w:r w:rsidRPr="00E064B1">
        <w:rPr>
          <w:rFonts w:asciiTheme="minorHAnsi" w:hAnsiTheme="minorHAnsi" w:cstheme="minorHAnsi"/>
          <w:u w:val="single"/>
          <w:shd w:val="clear" w:color="auto" w:fill="FFFFFF"/>
        </w:rPr>
        <w:t xml:space="preserve"> the </w:t>
      </w:r>
      <w:r w:rsidRPr="00260BEC">
        <w:rPr>
          <w:rFonts w:asciiTheme="minorHAnsi" w:hAnsiTheme="minorHAnsi" w:cstheme="minorHAnsi"/>
          <w:b/>
          <w:bCs/>
          <w:u w:val="single"/>
          <w:shd w:val="clear" w:color="auto" w:fill="FFFFFF"/>
        </w:rPr>
        <w:t>economic and social conditions</w:t>
      </w:r>
      <w:r w:rsidRPr="00E064B1">
        <w:rPr>
          <w:rFonts w:asciiTheme="minorHAnsi" w:hAnsiTheme="minorHAnsi" w:cstheme="minorHAnsi"/>
          <w:u w:val="single"/>
          <w:shd w:val="clear" w:color="auto" w:fill="FFFFFF"/>
        </w:rPr>
        <w:t xml:space="preserve"> they see and experience every day</w:t>
      </w:r>
      <w:r w:rsidRPr="00E064B1">
        <w:rPr>
          <w:rFonts w:asciiTheme="minorHAnsi" w:hAnsiTheme="minorHAnsi" w:cstheme="minorHAnsi"/>
          <w:shd w:val="clear" w:color="auto" w:fill="FFFFFF"/>
        </w:rPr>
        <w:t>.</w:t>
      </w:r>
      <w:r w:rsidRPr="00E064B1">
        <w:rPr>
          <w:rFonts w:asciiTheme="minorHAnsi" w:hAnsiTheme="minorHAnsi" w:cstheme="minorHAnsi"/>
        </w:rPr>
        <w:t xml:space="preserve"> </w:t>
      </w:r>
    </w:p>
    <w:p w14:paraId="118CB43C" w14:textId="77777777" w:rsidR="00B2206A" w:rsidRDefault="00B2206A" w:rsidP="00B2206A">
      <w:pPr>
        <w:spacing w:after="0"/>
        <w:rPr>
          <w:rFonts w:asciiTheme="minorHAnsi" w:hAnsiTheme="minorHAnsi" w:cstheme="minorHAnsi"/>
          <w:u w:val="single"/>
        </w:rPr>
      </w:pPr>
      <w:r w:rsidRPr="00E064B1">
        <w:rPr>
          <w:rFonts w:asciiTheme="minorHAnsi" w:hAnsiTheme="minorHAnsi" w:cstheme="minorHAnsi"/>
          <w:sz w:val="16"/>
          <w:szCs w:val="16"/>
          <w:shd w:val="clear" w:color="auto" w:fill="FFFFFF"/>
        </w:rPr>
        <w:t>In contrast,</w:t>
      </w:r>
      <w:r w:rsidRPr="00E064B1">
        <w:rPr>
          <w:rFonts w:asciiTheme="minorHAnsi" w:hAnsiTheme="minorHAnsi" w:cstheme="minorHAnsi"/>
          <w:shd w:val="clear" w:color="auto" w:fill="FFFFFF"/>
        </w:rPr>
        <w:t xml:space="preserve"> </w:t>
      </w:r>
      <w:r w:rsidRPr="00E064B1">
        <w:rPr>
          <w:rFonts w:asciiTheme="minorHAnsi" w:hAnsiTheme="minorHAnsi" w:cstheme="minorHAnsi"/>
          <w:u w:val="single"/>
          <w:shd w:val="clear" w:color="auto" w:fill="FFFFFF"/>
        </w:rPr>
        <w:t>Democrats’ and Republicans’ ideas of what problems deserve government attention and how to solve them are much less likely to be based on their own life experiences, and instead simply mirror the information they have gained from leading political figures on social media, on cable news networks or through other partisan information outlets.</w:t>
      </w:r>
      <w:r w:rsidRPr="00E064B1">
        <w:rPr>
          <w:rFonts w:asciiTheme="minorHAnsi" w:hAnsiTheme="minorHAnsi" w:cstheme="minorHAnsi"/>
          <w:u w:val="single"/>
        </w:rPr>
        <w:t xml:space="preserve"> </w:t>
      </w:r>
    </w:p>
    <w:p w14:paraId="5DEB1160" w14:textId="77777777" w:rsidR="00B2206A" w:rsidRPr="00A660FC" w:rsidRDefault="00B2206A" w:rsidP="00B2206A">
      <w:pPr>
        <w:spacing w:after="0"/>
        <w:rPr>
          <w:rFonts w:asciiTheme="minorHAnsi" w:hAnsiTheme="minorHAnsi" w:cstheme="minorHAnsi"/>
          <w:sz w:val="16"/>
          <w:szCs w:val="16"/>
          <w:shd w:val="clear" w:color="auto" w:fill="FFFFFF"/>
        </w:rPr>
      </w:pPr>
      <w:r w:rsidRPr="00E064B1">
        <w:rPr>
          <w:rFonts w:asciiTheme="minorHAnsi" w:hAnsiTheme="minorHAnsi" w:cstheme="minorHAnsi"/>
          <w:sz w:val="16"/>
          <w:szCs w:val="16"/>
          <w:shd w:val="clear" w:color="auto" w:fill="FFFFFF"/>
        </w:rPr>
        <w:t xml:space="preserve">The United States’ two-party system means the political party that controls government is more of an influence on what laws and policies get </w:t>
      </w:r>
      <w:r w:rsidRPr="00A660FC">
        <w:rPr>
          <w:rFonts w:asciiTheme="minorHAnsi" w:hAnsiTheme="minorHAnsi" w:cstheme="minorHAnsi"/>
          <w:sz w:val="16"/>
          <w:szCs w:val="16"/>
          <w:shd w:val="clear" w:color="auto" w:fill="FFFFFF"/>
        </w:rPr>
        <w:t xml:space="preserve">passed than just about any other factor. Yet Americans strongly dislike political parties. </w:t>
      </w:r>
    </w:p>
    <w:p w14:paraId="1E0676D4" w14:textId="77777777" w:rsidR="00B2206A" w:rsidRPr="00A660FC" w:rsidRDefault="00B2206A" w:rsidP="00B2206A">
      <w:pPr>
        <w:spacing w:after="0"/>
        <w:rPr>
          <w:rFonts w:asciiTheme="minorHAnsi" w:hAnsiTheme="minorHAnsi" w:cstheme="minorHAnsi"/>
        </w:rPr>
      </w:pPr>
      <w:r w:rsidRPr="00A660FC">
        <w:rPr>
          <w:rFonts w:asciiTheme="minorHAnsi" w:hAnsiTheme="minorHAnsi" w:cstheme="minorHAnsi"/>
          <w:sz w:val="16"/>
          <w:szCs w:val="16"/>
          <w:shd w:val="clear" w:color="auto" w:fill="FFFFFF"/>
        </w:rPr>
        <w:t>Being politically independent is a large part of the American political DNA.</w:t>
      </w:r>
      <w:r w:rsidRPr="00A660FC">
        <w:rPr>
          <w:rFonts w:asciiTheme="minorHAnsi" w:hAnsiTheme="minorHAnsi" w:cstheme="minorHAnsi"/>
          <w:sz w:val="16"/>
          <w:szCs w:val="16"/>
        </w:rPr>
        <w:t xml:space="preserve"> </w:t>
      </w:r>
      <w:r w:rsidRPr="00A660FC">
        <w:rPr>
          <w:rFonts w:asciiTheme="minorHAnsi" w:hAnsiTheme="minorHAnsi" w:cstheme="minorHAnsi"/>
          <w:sz w:val="16"/>
          <w:szCs w:val="16"/>
          <w:shd w:val="clear" w:color="auto" w:fill="FFFFFF"/>
        </w:rPr>
        <w:t>Being politically independent, indeed, is seen by most Americans as a desirable social attribute. Broadly, many Americans see eschewing party identification as a way to demonstrate that they are free thinkers, untethered to the restrictive confines of America’s two-party system and above the political fray.</w:t>
      </w:r>
      <w:r w:rsidRPr="00A660FC">
        <w:rPr>
          <w:rFonts w:asciiTheme="minorHAnsi" w:hAnsiTheme="minorHAnsi" w:cstheme="minorHAnsi"/>
        </w:rPr>
        <w:t xml:space="preserve"> </w:t>
      </w:r>
    </w:p>
    <w:p w14:paraId="79096C84" w14:textId="77777777" w:rsidR="00B2206A" w:rsidRDefault="00B2206A" w:rsidP="00B2206A">
      <w:pPr>
        <w:spacing w:after="0"/>
        <w:rPr>
          <w:rFonts w:asciiTheme="minorHAnsi" w:hAnsiTheme="minorHAnsi" w:cstheme="minorHAnsi"/>
          <w:sz w:val="16"/>
          <w:szCs w:val="16"/>
        </w:rPr>
      </w:pPr>
      <w:r w:rsidRPr="00A660FC">
        <w:rPr>
          <w:rFonts w:asciiTheme="minorHAnsi" w:hAnsiTheme="minorHAnsi" w:cstheme="minorHAnsi"/>
          <w:sz w:val="16"/>
          <w:szCs w:val="16"/>
          <w:shd w:val="clear" w:color="auto" w:fill="FFFFFF"/>
        </w:rPr>
        <w:t>However, when pressed, most people admit to preferring, and largely voting for, one of the two political parties. Only about one-fifth of Americans are so independent that they do not vote consistently for one party or the other.</w:t>
      </w:r>
    </w:p>
    <w:p w14:paraId="79950B6C" w14:textId="77777777" w:rsidR="00B2206A" w:rsidRDefault="00B2206A" w:rsidP="00B2206A">
      <w:pPr>
        <w:spacing w:after="0"/>
        <w:rPr>
          <w:rFonts w:asciiTheme="minorHAnsi" w:hAnsiTheme="minorHAnsi" w:cstheme="minorHAnsi"/>
          <w:sz w:val="16"/>
          <w:szCs w:val="16"/>
        </w:rPr>
      </w:pPr>
      <w:r w:rsidRPr="00A660FC">
        <w:rPr>
          <w:rFonts w:asciiTheme="minorHAnsi" w:hAnsiTheme="minorHAnsi" w:cstheme="minorHAnsi"/>
          <w:noProof/>
          <w:sz w:val="16"/>
          <w:szCs w:val="16"/>
        </w:rPr>
        <w:t>[map omitted]</w:t>
      </w:r>
    </w:p>
    <w:p w14:paraId="65E417A8" w14:textId="77777777" w:rsidR="00B2206A" w:rsidRPr="00944597" w:rsidRDefault="00B2206A" w:rsidP="00B2206A">
      <w:pPr>
        <w:spacing w:after="0"/>
        <w:rPr>
          <w:rStyle w:val="StyleUnderline"/>
        </w:rPr>
      </w:pPr>
      <w:r w:rsidRPr="00A660FC">
        <w:rPr>
          <w:rFonts w:asciiTheme="minorHAnsi" w:hAnsiTheme="minorHAnsi" w:cstheme="minorHAnsi"/>
          <w:sz w:val="16"/>
          <w:szCs w:val="16"/>
          <w:shd w:val="clear" w:color="auto" w:fill="FFFFFF"/>
        </w:rPr>
        <w:t xml:space="preserve">We collected a series of </w:t>
      </w:r>
      <w:r w:rsidRPr="00944597">
        <w:rPr>
          <w:rStyle w:val="StyleUnderline"/>
        </w:rPr>
        <w:t>national surveys of Americans over the last 10 years</w:t>
      </w:r>
      <w:r w:rsidRPr="00A660FC">
        <w:rPr>
          <w:rFonts w:asciiTheme="minorHAnsi" w:hAnsiTheme="minorHAnsi" w:cstheme="minorHAnsi"/>
          <w:sz w:val="16"/>
          <w:szCs w:val="16"/>
          <w:shd w:val="clear" w:color="auto" w:fill="FFFFFF"/>
        </w:rPr>
        <w:t xml:space="preserve"> and have </w:t>
      </w:r>
      <w:r w:rsidRPr="00944597">
        <w:rPr>
          <w:rStyle w:val="StyleUnderline"/>
        </w:rPr>
        <w:t xml:space="preserve">repeatedly found that </w:t>
      </w:r>
      <w:r w:rsidRPr="00260BEC">
        <w:rPr>
          <w:rStyle w:val="StyleUnderline"/>
          <w:b/>
          <w:bCs/>
        </w:rPr>
        <w:t>only independents are responsive to</w:t>
      </w:r>
      <w:r w:rsidRPr="00944597">
        <w:rPr>
          <w:rStyle w:val="StyleUnderline"/>
        </w:rPr>
        <w:t xml:space="preserve"> the </w:t>
      </w:r>
      <w:r w:rsidRPr="00260BEC">
        <w:rPr>
          <w:rStyle w:val="StyleUnderline"/>
          <w:b/>
          <w:bCs/>
        </w:rPr>
        <w:t>information they gain</w:t>
      </w:r>
      <w:r w:rsidRPr="00944597">
        <w:rPr>
          <w:rStyle w:val="StyleUnderline"/>
        </w:rPr>
        <w:t xml:space="preserve"> through their lived experience.</w:t>
      </w:r>
      <w:r w:rsidRPr="00944597">
        <w:rPr>
          <w:rStyle w:val="StyleUnderline"/>
        </w:rPr>
        <w:br/>
      </w:r>
      <w:r w:rsidRPr="00A660FC">
        <w:rPr>
          <w:rFonts w:asciiTheme="minorHAnsi" w:hAnsiTheme="minorHAnsi" w:cstheme="minorHAnsi"/>
          <w:sz w:val="16"/>
          <w:szCs w:val="16"/>
          <w:shd w:val="clear" w:color="auto" w:fill="FFFFFF"/>
        </w:rPr>
        <w:t>For example, we found that an independent living in a neighborhood with the highest levels of gun violence in the U.S. is 70 percentage points more likely to say that they are very concerned about gun violence than an independent who lives in the safest U.S. neighborhood. That makes sense.</w:t>
      </w:r>
      <w:r w:rsidRPr="00A660FC">
        <w:rPr>
          <w:rFonts w:asciiTheme="minorHAnsi" w:hAnsiTheme="minorHAnsi" w:cstheme="minorHAnsi"/>
          <w:sz w:val="16"/>
          <w:szCs w:val="16"/>
        </w:rPr>
        <w:br/>
      </w:r>
      <w:r w:rsidRPr="00A660FC">
        <w:rPr>
          <w:rFonts w:asciiTheme="minorHAnsi" w:hAnsiTheme="minorHAnsi" w:cstheme="minorHAnsi"/>
          <w:sz w:val="16"/>
          <w:szCs w:val="16"/>
          <w:shd w:val="clear" w:color="auto" w:fill="FFFFFF"/>
        </w:rPr>
        <w:t>But for Democrats and Republicans, there is no relationship between where they live and their level of concern about gun violence: Whether they live in a relatively dangerous community or a relatively safe one, their views on gun violence reflect their party’s messages on the issue.</w:t>
      </w:r>
      <w:r w:rsidRPr="00A660FC">
        <w:rPr>
          <w:rFonts w:asciiTheme="minorHAnsi" w:hAnsiTheme="minorHAnsi" w:cstheme="minorHAnsi"/>
          <w:sz w:val="16"/>
          <w:szCs w:val="16"/>
        </w:rPr>
        <w:br/>
      </w:r>
      <w:r w:rsidRPr="00A660FC">
        <w:rPr>
          <w:rFonts w:asciiTheme="minorHAnsi" w:hAnsiTheme="minorHAnsi" w:cstheme="minorHAnsi"/>
          <w:sz w:val="16"/>
          <w:szCs w:val="16"/>
          <w:shd w:val="clear" w:color="auto" w:fill="FFFFFF"/>
        </w:rPr>
        <w:t>Similarly, we found that independents’ personal financial situations factor greatly into their views on policies like the minimum wage and affordable housing. Independents who struggle to afford their basic essentials are almost twice as likely to support government investment in affordable housing in their neighborhoods and more than twice as likely to support increasing the minimum wage than independents who never struggle to afford their basic needs.</w:t>
      </w:r>
      <w:r w:rsidRPr="00A660FC">
        <w:rPr>
          <w:rFonts w:asciiTheme="minorHAnsi" w:hAnsiTheme="minorHAnsi" w:cstheme="minorHAnsi"/>
          <w:sz w:val="16"/>
          <w:szCs w:val="16"/>
        </w:rPr>
        <w:br/>
      </w:r>
      <w:r w:rsidRPr="00944597">
        <w:rPr>
          <w:rStyle w:val="StyleUnderline"/>
        </w:rPr>
        <w:t>For Republicans and Democrats, their personal</w:t>
      </w:r>
      <w:r w:rsidRPr="00A660FC">
        <w:rPr>
          <w:rFonts w:asciiTheme="minorHAnsi" w:hAnsiTheme="minorHAnsi" w:cstheme="minorHAnsi"/>
          <w:sz w:val="16"/>
          <w:szCs w:val="16"/>
          <w:shd w:val="clear" w:color="auto" w:fill="FFFFFF"/>
        </w:rPr>
        <w:t xml:space="preserve"> financial </w:t>
      </w:r>
      <w:r w:rsidRPr="00260BEC">
        <w:rPr>
          <w:rStyle w:val="StyleUnderline"/>
          <w:b/>
          <w:bCs/>
        </w:rPr>
        <w:t>situations don’t influence</w:t>
      </w:r>
      <w:r w:rsidRPr="00944597">
        <w:rPr>
          <w:rStyle w:val="StyleUnderline"/>
        </w:rPr>
        <w:t xml:space="preserve"> their policy </w:t>
      </w:r>
      <w:r w:rsidRPr="00260BEC">
        <w:rPr>
          <w:rStyle w:val="StyleUnderline"/>
          <w:b/>
          <w:bCs/>
        </w:rPr>
        <w:t>views</w:t>
      </w:r>
      <w:r w:rsidRPr="00A660FC">
        <w:rPr>
          <w:rFonts w:asciiTheme="minorHAnsi" w:hAnsiTheme="minorHAnsi" w:cstheme="minorHAnsi"/>
          <w:sz w:val="16"/>
          <w:szCs w:val="16"/>
          <w:shd w:val="clear" w:color="auto" w:fill="FFFFFF"/>
        </w:rPr>
        <w:t xml:space="preserve"> — only the party they associate with matters. On average, Republicans and Democrats who regularly struggle to afford basic essentials have the same views on affordable housing and the minimum wage as their fellow party members who never face financial stress.</w:t>
      </w:r>
      <w:r w:rsidRPr="00A660FC">
        <w:rPr>
          <w:rFonts w:asciiTheme="minorHAnsi" w:hAnsiTheme="minorHAnsi" w:cstheme="minorHAnsi"/>
          <w:sz w:val="16"/>
          <w:szCs w:val="16"/>
        </w:rPr>
        <w:br/>
      </w:r>
      <w:r w:rsidRPr="00A660FC">
        <w:rPr>
          <w:rFonts w:asciiTheme="minorHAnsi" w:hAnsiTheme="minorHAnsi" w:cstheme="minorHAnsi"/>
          <w:sz w:val="16"/>
          <w:szCs w:val="16"/>
          <w:shd w:val="clear" w:color="auto" w:fill="FFFFFF"/>
        </w:rPr>
        <w:t xml:space="preserve">Though there is a lot of research documenting the growing polarization and nationalization of American politics, our research indicates that some </w:t>
      </w:r>
      <w:r w:rsidRPr="00260BEC">
        <w:rPr>
          <w:rStyle w:val="StyleUnderline"/>
          <w:b/>
          <w:bCs/>
        </w:rPr>
        <w:t>politics is still</w:t>
      </w:r>
      <w:r w:rsidRPr="00A660FC">
        <w:rPr>
          <w:rFonts w:asciiTheme="minorHAnsi" w:hAnsiTheme="minorHAnsi" w:cstheme="minorHAnsi"/>
          <w:sz w:val="16"/>
          <w:szCs w:val="16"/>
          <w:shd w:val="clear" w:color="auto" w:fill="FFFFFF"/>
        </w:rPr>
        <w:t xml:space="preserve"> local and </w:t>
      </w:r>
      <w:r w:rsidRPr="00260BEC">
        <w:rPr>
          <w:rStyle w:val="StyleUnderline"/>
          <w:b/>
          <w:bCs/>
        </w:rPr>
        <w:t>personal</w:t>
      </w:r>
      <w:r w:rsidRPr="00A660FC">
        <w:rPr>
          <w:rFonts w:asciiTheme="minorHAnsi" w:hAnsiTheme="minorHAnsi" w:cstheme="minorHAnsi"/>
          <w:sz w:val="16"/>
          <w:szCs w:val="16"/>
          <w:shd w:val="clear" w:color="auto" w:fill="FFFFFF"/>
        </w:rPr>
        <w:t xml:space="preserve">, rooted in communities and people’s own life experiences — </w:t>
      </w:r>
      <w:r w:rsidRPr="00944597">
        <w:rPr>
          <w:rStyle w:val="StyleUnderline"/>
        </w:rPr>
        <w:t xml:space="preserve">but </w:t>
      </w:r>
      <w:r w:rsidRPr="00260BEC">
        <w:rPr>
          <w:rStyle w:val="StyleUnderline"/>
          <w:b/>
          <w:bCs/>
        </w:rPr>
        <w:t>only among</w:t>
      </w:r>
      <w:r w:rsidRPr="00944597">
        <w:rPr>
          <w:rStyle w:val="StyleUnderline"/>
        </w:rPr>
        <w:t xml:space="preserve"> political </w:t>
      </w:r>
      <w:r w:rsidRPr="00260BEC">
        <w:rPr>
          <w:rStyle w:val="StyleUnderline"/>
          <w:b/>
          <w:bCs/>
        </w:rPr>
        <w:t>independents</w:t>
      </w:r>
      <w:r w:rsidRPr="00944597">
        <w:rPr>
          <w:rStyle w:val="StyleUnderline"/>
        </w:rPr>
        <w:t>.</w:t>
      </w:r>
    </w:p>
    <w:p w14:paraId="7A6C77BF" w14:textId="77777777" w:rsidR="00B2206A" w:rsidRPr="00944597" w:rsidRDefault="00B2206A" w:rsidP="00B2206A">
      <w:pPr>
        <w:spacing w:after="0"/>
        <w:rPr>
          <w:rStyle w:val="StyleUnderline"/>
        </w:rPr>
      </w:pPr>
    </w:p>
    <w:p w14:paraId="2E3AD3EC" w14:textId="77777777" w:rsidR="00B2206A" w:rsidRPr="00E064B1" w:rsidRDefault="00B2206A" w:rsidP="00B2206A">
      <w:pPr>
        <w:pStyle w:val="Heading4"/>
      </w:pPr>
      <w:r>
        <w:t>Independents are not “secret partisans” – their measuring methodologies are flawed</w:t>
      </w:r>
    </w:p>
    <w:p w14:paraId="21E0D00A" w14:textId="77777777" w:rsidR="00B2206A" w:rsidRPr="00981305" w:rsidRDefault="00B2206A" w:rsidP="00B2206A">
      <w:pPr>
        <w:rPr>
          <w:b/>
          <w:bCs/>
          <w:sz w:val="26"/>
        </w:rPr>
      </w:pPr>
      <w:r>
        <w:rPr>
          <w:rStyle w:val="Style13ptBold"/>
        </w:rPr>
        <w:t>Reilly 6/10</w:t>
      </w:r>
      <w:r>
        <w:rPr>
          <w:rStyle w:val="Style13ptBold"/>
          <w:b w:val="0"/>
          <w:bCs w:val="0"/>
          <w:sz w:val="22"/>
        </w:rPr>
        <w:t>/24 [Dr. Thom,</w:t>
      </w:r>
      <w:r w:rsidRPr="009039DB">
        <w:rPr>
          <w:rStyle w:val="Style13ptBold"/>
          <w:b w:val="0"/>
          <w:bCs w:val="0"/>
          <w:sz w:val="22"/>
        </w:rPr>
        <w:t xml:space="preserve"> </w:t>
      </w:r>
      <w:r w:rsidRPr="00186FBD">
        <w:rPr>
          <w:rStyle w:val="Style13ptBold"/>
          <w:b w:val="0"/>
          <w:bCs w:val="0"/>
          <w:sz w:val="22"/>
        </w:rPr>
        <w:t>professor in the School of Public Affairs</w:t>
      </w:r>
      <w:r>
        <w:rPr>
          <w:rStyle w:val="Style13ptBold"/>
          <w:b w:val="0"/>
          <w:bCs w:val="0"/>
          <w:sz w:val="22"/>
        </w:rPr>
        <w:t xml:space="preserve">, </w:t>
      </w:r>
      <w:r w:rsidRPr="00186FBD">
        <w:rPr>
          <w:rStyle w:val="Style13ptBold"/>
          <w:b w:val="0"/>
          <w:bCs w:val="0"/>
          <w:sz w:val="22"/>
        </w:rPr>
        <w:t>Co-Director</w:t>
      </w:r>
      <w:r>
        <w:rPr>
          <w:rStyle w:val="Style13ptBold"/>
          <w:b w:val="0"/>
          <w:bCs w:val="0"/>
          <w:sz w:val="22"/>
        </w:rPr>
        <w:t xml:space="preserve"> at the</w:t>
      </w:r>
      <w:r w:rsidRPr="00186FBD">
        <w:rPr>
          <w:rStyle w:val="Style13ptBold"/>
          <w:b w:val="0"/>
          <w:bCs w:val="0"/>
          <w:sz w:val="22"/>
        </w:rPr>
        <w:t xml:space="preserve"> Center for an Independent and Sustainable Democracy at Arizona State Universit</w:t>
      </w:r>
      <w:r>
        <w:rPr>
          <w:rStyle w:val="Style13ptBold"/>
          <w:b w:val="0"/>
          <w:bCs w:val="0"/>
          <w:sz w:val="22"/>
        </w:rPr>
        <w:t>y;</w:t>
      </w:r>
      <w:r w:rsidRPr="009039DB">
        <w:rPr>
          <w:rStyle w:val="Style13ptBold"/>
          <w:b w:val="0"/>
          <w:bCs w:val="0"/>
          <w:sz w:val="22"/>
        </w:rPr>
        <w:t xml:space="preserve"> “</w:t>
      </w:r>
      <w:r w:rsidRPr="00186FBD">
        <w:rPr>
          <w:rStyle w:val="Style13ptBold"/>
          <w:b w:val="0"/>
          <w:bCs w:val="0"/>
          <w:sz w:val="22"/>
        </w:rPr>
        <w:t>Why is it so hard to know how many independent voters there are?</w:t>
      </w:r>
      <w:r w:rsidRPr="009039DB">
        <w:rPr>
          <w:rStyle w:val="Style13ptBold"/>
          <w:b w:val="0"/>
          <w:bCs w:val="0"/>
          <w:sz w:val="22"/>
        </w:rPr>
        <w:t>”</w:t>
      </w:r>
      <w:r>
        <w:rPr>
          <w:rStyle w:val="Style13ptBold"/>
          <w:b w:val="0"/>
          <w:bCs w:val="0"/>
          <w:sz w:val="22"/>
        </w:rPr>
        <w:t>; The Conversation;</w:t>
      </w:r>
      <w:r w:rsidRPr="009039DB">
        <w:rPr>
          <w:rStyle w:val="Style13ptBold"/>
          <w:sz w:val="22"/>
        </w:rPr>
        <w:t xml:space="preserve"> </w:t>
      </w:r>
      <w:r w:rsidRPr="00186FBD">
        <w:t>https://theconversation.com/why-is-it-so-hard-to-know-how-many-independent-voters-there-are-231568</w:t>
      </w:r>
      <w:r w:rsidRPr="009039DB">
        <w:t xml:space="preserve">] </w:t>
      </w:r>
      <w:r>
        <w:t>/sb</w:t>
      </w:r>
    </w:p>
    <w:p w14:paraId="4899D82A" w14:textId="77777777" w:rsidR="00B2206A" w:rsidRPr="00260BEC" w:rsidRDefault="00B2206A" w:rsidP="00B2206A">
      <w:pPr>
        <w:pStyle w:val="NormalWeb"/>
        <w:shd w:val="clear" w:color="auto" w:fill="FFFFFF"/>
        <w:spacing w:before="0" w:after="0"/>
        <w:textAlignment w:val="baseline"/>
        <w:rPr>
          <w:rStyle w:val="StyleUnderline"/>
          <w:rFonts w:asciiTheme="minorHAnsi" w:hAnsiTheme="minorHAnsi" w:cstheme="minorHAnsi"/>
        </w:rPr>
      </w:pPr>
      <w:r w:rsidRPr="00260BEC">
        <w:rPr>
          <w:rFonts w:asciiTheme="minorHAnsi" w:hAnsiTheme="minorHAnsi" w:cstheme="minorHAnsi"/>
          <w:sz w:val="16"/>
          <w:szCs w:val="16"/>
        </w:rPr>
        <w:t>However, </w:t>
      </w:r>
      <w:r w:rsidRPr="00260BEC">
        <w:rPr>
          <w:rStyle w:val="StyleUnderline"/>
          <w:rFonts w:asciiTheme="minorHAnsi" w:eastAsiaTheme="majorEastAsia" w:hAnsiTheme="minorHAnsi" w:cstheme="minorHAnsi"/>
        </w:rPr>
        <w:t>other scholars</w:t>
      </w:r>
      <w:r w:rsidRPr="00260BEC">
        <w:rPr>
          <w:rFonts w:asciiTheme="minorHAnsi" w:hAnsiTheme="minorHAnsi" w:cstheme="minorHAnsi"/>
          <w:sz w:val="16"/>
          <w:szCs w:val="16"/>
        </w:rPr>
        <w:t>, including </w:t>
      </w:r>
      <w:r w:rsidRPr="00260BEC">
        <w:rPr>
          <w:rFonts w:asciiTheme="minorHAnsi" w:eastAsiaTheme="majorEastAsia" w:hAnsiTheme="minorHAnsi" w:cstheme="minorHAnsi"/>
          <w:sz w:val="16"/>
          <w:szCs w:val="16"/>
          <w:bdr w:val="none" w:sz="0" w:space="0" w:color="auto" w:frame="1"/>
        </w:rPr>
        <w:t>me</w:t>
      </w:r>
      <w:r w:rsidRPr="00260BEC">
        <w:rPr>
          <w:rFonts w:asciiTheme="minorHAnsi" w:hAnsiTheme="minorHAnsi" w:cstheme="minorHAnsi"/>
          <w:sz w:val="16"/>
          <w:szCs w:val="16"/>
        </w:rPr>
        <w:t xml:space="preserve">, </w:t>
      </w:r>
      <w:r w:rsidRPr="00260BEC">
        <w:rPr>
          <w:rStyle w:val="StyleUnderline"/>
          <w:rFonts w:asciiTheme="minorHAnsi" w:hAnsiTheme="minorHAnsi" w:cstheme="minorHAnsi"/>
        </w:rPr>
        <w:t>disagree with the assertion that most independents are really leaning toward a party.</w:t>
      </w:r>
      <w:r w:rsidRPr="00260BEC">
        <w:rPr>
          <w:rFonts w:asciiTheme="minorHAnsi" w:hAnsiTheme="minorHAnsi" w:cstheme="minorHAnsi"/>
          <w:sz w:val="16"/>
          <w:szCs w:val="16"/>
        </w:rPr>
        <w:t xml:space="preserve"> We think </w:t>
      </w:r>
      <w:r w:rsidRPr="00260BEC">
        <w:rPr>
          <w:rStyle w:val="StyleUnderline"/>
          <w:rFonts w:asciiTheme="minorHAnsi" w:hAnsiTheme="minorHAnsi" w:cstheme="minorHAnsi"/>
        </w:rPr>
        <w:t xml:space="preserve">there is </w:t>
      </w:r>
      <w:r w:rsidRPr="00260BEC">
        <w:rPr>
          <w:rStyle w:val="StyleUnderline"/>
          <w:rFonts w:asciiTheme="minorHAnsi" w:hAnsiTheme="minorHAnsi" w:cstheme="minorHAnsi"/>
          <w:b/>
          <w:bCs/>
        </w:rPr>
        <w:t>more volatility in their</w:t>
      </w:r>
      <w:r w:rsidRPr="00260BEC">
        <w:rPr>
          <w:rStyle w:val="StyleUnderline"/>
          <w:rFonts w:asciiTheme="minorHAnsi" w:hAnsiTheme="minorHAnsi" w:cstheme="minorHAnsi"/>
        </w:rPr>
        <w:t xml:space="preserve"> voter </w:t>
      </w:r>
      <w:r w:rsidRPr="00260BEC">
        <w:rPr>
          <w:rStyle w:val="StyleUnderline"/>
          <w:rFonts w:asciiTheme="minorHAnsi" w:hAnsiTheme="minorHAnsi" w:cstheme="minorHAnsi"/>
          <w:b/>
          <w:bCs/>
        </w:rPr>
        <w:t>patterns</w:t>
      </w:r>
      <w:r w:rsidRPr="00260BEC">
        <w:rPr>
          <w:rStyle w:val="StyleUnderline"/>
          <w:rFonts w:asciiTheme="minorHAnsi" w:hAnsiTheme="minorHAnsi" w:cstheme="minorHAnsi"/>
        </w:rPr>
        <w:t xml:space="preserve"> when tracked </w:t>
      </w:r>
      <w:r w:rsidRPr="00260BEC">
        <w:rPr>
          <w:rStyle w:val="StyleUnderline"/>
          <w:rFonts w:asciiTheme="minorHAnsi" w:hAnsiTheme="minorHAnsi" w:cstheme="minorHAnsi"/>
          <w:b/>
          <w:bCs/>
        </w:rPr>
        <w:t>over time</w:t>
      </w:r>
      <w:r w:rsidRPr="00260BEC">
        <w:rPr>
          <w:rStyle w:val="StyleUnderline"/>
          <w:rFonts w:asciiTheme="minorHAnsi" w:hAnsiTheme="minorHAnsi" w:cstheme="minorHAnsi"/>
        </w:rPr>
        <w:t>.</w:t>
      </w:r>
    </w:p>
    <w:p w14:paraId="51069681" w14:textId="77777777" w:rsidR="00B2206A" w:rsidRPr="00260BEC" w:rsidRDefault="00B2206A" w:rsidP="00B2206A">
      <w:pPr>
        <w:pStyle w:val="NormalWeb"/>
        <w:shd w:val="clear" w:color="auto" w:fill="FFFFFF"/>
        <w:spacing w:before="0" w:after="0"/>
        <w:textAlignment w:val="baseline"/>
        <w:rPr>
          <w:rFonts w:asciiTheme="minorHAnsi" w:hAnsiTheme="minorHAnsi" w:cstheme="minorHAnsi"/>
          <w:sz w:val="16"/>
          <w:szCs w:val="16"/>
        </w:rPr>
      </w:pPr>
      <w:r w:rsidRPr="00260BEC">
        <w:rPr>
          <w:rFonts w:asciiTheme="minorHAnsi" w:hAnsiTheme="minorHAnsi" w:cstheme="minorHAnsi"/>
          <w:sz w:val="16"/>
          <w:szCs w:val="16"/>
        </w:rPr>
        <w:t xml:space="preserve">Some researchers have argued that </w:t>
      </w:r>
      <w:r w:rsidRPr="00260BEC">
        <w:rPr>
          <w:rStyle w:val="StyleUnderline"/>
          <w:rFonts w:asciiTheme="minorHAnsi" w:hAnsiTheme="minorHAnsi" w:cstheme="minorHAnsi"/>
        </w:rPr>
        <w:t>independents' responses to questions asking whether they lean toward the Democratic or Republican parties</w:t>
      </w:r>
      <w:r w:rsidRPr="00260BEC">
        <w:rPr>
          <w:rFonts w:asciiTheme="minorHAnsi" w:hAnsiTheme="minorHAnsi" w:cstheme="minorHAnsi"/>
          <w:sz w:val="16"/>
          <w:szCs w:val="16"/>
        </w:rPr>
        <w:t xml:space="preserve"> </w:t>
      </w:r>
      <w:r w:rsidRPr="00260BEC">
        <w:rPr>
          <w:rStyle w:val="StyleUnderline"/>
          <w:rFonts w:asciiTheme="minorHAnsi" w:hAnsiTheme="minorHAnsi" w:cstheme="minorHAnsi"/>
        </w:rPr>
        <w:t>are </w:t>
      </w:r>
      <w:r w:rsidRPr="00260BEC">
        <w:rPr>
          <w:rStyle w:val="StyleUnderline"/>
          <w:rFonts w:asciiTheme="minorHAnsi" w:eastAsiaTheme="majorEastAsia" w:hAnsiTheme="minorHAnsi" w:cstheme="minorHAnsi"/>
        </w:rPr>
        <w:t xml:space="preserve">significantly </w:t>
      </w:r>
      <w:r w:rsidRPr="00260BEC">
        <w:rPr>
          <w:rStyle w:val="StyleUnderline"/>
          <w:rFonts w:asciiTheme="minorHAnsi" w:eastAsiaTheme="majorEastAsia" w:hAnsiTheme="minorHAnsi" w:cstheme="minorHAnsi"/>
          <w:b/>
          <w:bCs/>
        </w:rPr>
        <w:t>affected by short-term</w:t>
      </w:r>
      <w:r w:rsidRPr="00260BEC">
        <w:rPr>
          <w:rStyle w:val="StyleUnderline"/>
          <w:rFonts w:asciiTheme="minorHAnsi" w:eastAsiaTheme="majorEastAsia" w:hAnsiTheme="minorHAnsi" w:cstheme="minorHAnsi"/>
        </w:rPr>
        <w:t xml:space="preserve"> factors</w:t>
      </w:r>
      <w:r w:rsidRPr="00260BEC">
        <w:rPr>
          <w:rFonts w:asciiTheme="minorHAnsi" w:hAnsiTheme="minorHAnsi" w:cstheme="minorHAnsi"/>
          <w:sz w:val="16"/>
          <w:szCs w:val="16"/>
        </w:rPr>
        <w:t xml:space="preserve"> related to whatever campaign is happening at the time, </w:t>
      </w:r>
      <w:r w:rsidRPr="00260BEC">
        <w:rPr>
          <w:rStyle w:val="StyleUnderline"/>
          <w:rFonts w:asciiTheme="minorHAnsi" w:hAnsiTheme="minorHAnsi" w:cstheme="minorHAnsi"/>
        </w:rPr>
        <w:t>such as particular candidates and specific issues</w:t>
      </w:r>
      <w:r w:rsidRPr="00260BEC">
        <w:rPr>
          <w:rFonts w:asciiTheme="minorHAnsi" w:hAnsiTheme="minorHAnsi" w:cstheme="minorHAnsi"/>
          <w:sz w:val="16"/>
          <w:szCs w:val="16"/>
        </w:rPr>
        <w:t>. This is one reason it would be useful if surveys asked all respondents - not just independents - how closely they identify with one party or the other.</w:t>
      </w:r>
    </w:p>
    <w:p w14:paraId="04C8A523" w14:textId="77777777" w:rsidR="00B2206A" w:rsidRDefault="00B2206A" w:rsidP="00B2206A">
      <w:pPr>
        <w:pStyle w:val="NormalWeb"/>
        <w:shd w:val="clear" w:color="auto" w:fill="FFFFFF"/>
        <w:spacing w:before="0" w:after="0"/>
        <w:textAlignment w:val="baseline"/>
        <w:rPr>
          <w:rStyle w:val="StyleUnderline"/>
          <w:rFonts w:asciiTheme="minorHAnsi" w:hAnsiTheme="minorHAnsi" w:cstheme="minorHAnsi"/>
        </w:rPr>
      </w:pPr>
      <w:r w:rsidRPr="00260BEC">
        <w:rPr>
          <w:rFonts w:asciiTheme="minorHAnsi" w:hAnsiTheme="minorHAnsi" w:cstheme="minorHAnsi"/>
          <w:sz w:val="16"/>
          <w:szCs w:val="16"/>
        </w:rPr>
        <w:t xml:space="preserve">In our January 2023 article </w:t>
      </w:r>
      <w:r w:rsidRPr="00260BEC">
        <w:rPr>
          <w:rStyle w:val="StyleUnderline"/>
          <w:rFonts w:asciiTheme="minorHAnsi" w:hAnsiTheme="minorHAnsi" w:cstheme="minorHAnsi"/>
        </w:rPr>
        <w:t>"</w:t>
      </w:r>
      <w:r w:rsidRPr="00260BEC">
        <w:rPr>
          <w:rStyle w:val="StyleUnderline"/>
          <w:rFonts w:asciiTheme="minorHAnsi" w:eastAsiaTheme="majorEastAsia" w:hAnsiTheme="minorHAnsi" w:cstheme="minorHAnsi"/>
        </w:rPr>
        <w:t>The Fluid Voter</w:t>
      </w:r>
      <w:r w:rsidRPr="00260BEC">
        <w:rPr>
          <w:rStyle w:val="StyleUnderline"/>
          <w:rFonts w:asciiTheme="minorHAnsi" w:hAnsiTheme="minorHAnsi" w:cstheme="minorHAnsi"/>
        </w:rPr>
        <w:t>,"</w:t>
      </w:r>
      <w:r w:rsidRPr="00260BEC">
        <w:rPr>
          <w:rFonts w:asciiTheme="minorHAnsi" w:hAnsiTheme="minorHAnsi" w:cstheme="minorHAnsi"/>
          <w:sz w:val="16"/>
          <w:szCs w:val="16"/>
        </w:rPr>
        <w:t xml:space="preserve"> my colleague Dan Hunting and I analyzed ANES data on political identification and voting choices from 1972 to 2020. We </w:t>
      </w:r>
      <w:r w:rsidRPr="00260BEC">
        <w:rPr>
          <w:rStyle w:val="StyleUnderline"/>
          <w:rFonts w:asciiTheme="minorHAnsi" w:hAnsiTheme="minorHAnsi" w:cstheme="minorHAnsi"/>
        </w:rPr>
        <w:t xml:space="preserve">observed significant volatility in loyalty to party among independent voters over more than one election. </w:t>
      </w:r>
      <w:r w:rsidRPr="00260BEC">
        <w:rPr>
          <w:rFonts w:asciiTheme="minorHAnsi" w:hAnsiTheme="minorHAnsi" w:cstheme="minorHAnsi"/>
          <w:sz w:val="16"/>
          <w:szCs w:val="16"/>
        </w:rPr>
        <w:t xml:space="preserve">We also found evidence that a sizable number of independents move in and out of independent status from one election to another. We argue </w:t>
      </w:r>
      <w:r w:rsidRPr="00260BEC">
        <w:rPr>
          <w:rStyle w:val="StyleUnderline"/>
          <w:rFonts w:asciiTheme="minorHAnsi" w:hAnsiTheme="minorHAnsi" w:cstheme="minorHAnsi"/>
        </w:rPr>
        <w:t xml:space="preserve">there is a </w:t>
      </w:r>
      <w:r w:rsidRPr="00260BEC">
        <w:rPr>
          <w:rStyle w:val="StyleUnderline"/>
          <w:rFonts w:asciiTheme="minorHAnsi" w:hAnsiTheme="minorHAnsi" w:cstheme="minorHAnsi"/>
          <w:b/>
          <w:bCs/>
        </w:rPr>
        <w:t>need to look at long-term voting behavior</w:t>
      </w:r>
      <w:r w:rsidRPr="00260BEC">
        <w:rPr>
          <w:rStyle w:val="StyleUnderline"/>
          <w:rFonts w:asciiTheme="minorHAnsi" w:hAnsiTheme="minorHAnsi" w:cstheme="minorHAnsi"/>
        </w:rPr>
        <w:t xml:space="preserve"> of specific voters.</w:t>
      </w:r>
    </w:p>
    <w:p w14:paraId="2073F420" w14:textId="77777777" w:rsidR="00B2206A" w:rsidRPr="00760BAF" w:rsidRDefault="00B2206A" w:rsidP="00B2206A">
      <w:pPr>
        <w:pStyle w:val="Heading4"/>
      </w:pPr>
      <w:r>
        <w:t>Independents malleable and unpredictable – “leaner” myth based on faulty data</w:t>
      </w:r>
    </w:p>
    <w:p w14:paraId="1B69433F" w14:textId="77777777" w:rsidR="00B2206A" w:rsidRPr="00944597" w:rsidRDefault="00B2206A" w:rsidP="00B2206A">
      <w:pPr>
        <w:rPr>
          <w:rStyle w:val="StyleUnderline"/>
        </w:rPr>
      </w:pPr>
      <w:r>
        <w:rPr>
          <w:rStyle w:val="Style13ptBold"/>
        </w:rPr>
        <w:t>Reilly 23</w:t>
      </w:r>
      <w:r>
        <w:rPr>
          <w:rStyle w:val="Style13ptBold"/>
          <w:b w:val="0"/>
          <w:bCs w:val="0"/>
          <w:sz w:val="22"/>
        </w:rPr>
        <w:t xml:space="preserve"> [Dr. Thom,</w:t>
      </w:r>
      <w:r w:rsidRPr="009039DB">
        <w:rPr>
          <w:rStyle w:val="Style13ptBold"/>
          <w:b w:val="0"/>
          <w:bCs w:val="0"/>
          <w:sz w:val="22"/>
        </w:rPr>
        <w:t xml:space="preserve"> </w:t>
      </w:r>
      <w:r w:rsidRPr="00186FBD">
        <w:rPr>
          <w:rStyle w:val="Style13ptBold"/>
          <w:b w:val="0"/>
          <w:bCs w:val="0"/>
          <w:sz w:val="22"/>
        </w:rPr>
        <w:t>professor in the School of Public Affairs</w:t>
      </w:r>
      <w:r>
        <w:rPr>
          <w:rStyle w:val="Style13ptBold"/>
          <w:b w:val="0"/>
          <w:bCs w:val="0"/>
          <w:sz w:val="22"/>
        </w:rPr>
        <w:t xml:space="preserve">, </w:t>
      </w:r>
      <w:r w:rsidRPr="00186FBD">
        <w:rPr>
          <w:rStyle w:val="Style13ptBold"/>
          <w:b w:val="0"/>
          <w:bCs w:val="0"/>
          <w:sz w:val="22"/>
        </w:rPr>
        <w:t>Co-Director</w:t>
      </w:r>
      <w:r>
        <w:rPr>
          <w:rStyle w:val="Style13ptBold"/>
          <w:b w:val="0"/>
          <w:bCs w:val="0"/>
          <w:sz w:val="22"/>
        </w:rPr>
        <w:t xml:space="preserve"> at the</w:t>
      </w:r>
      <w:r w:rsidRPr="00186FBD">
        <w:rPr>
          <w:rStyle w:val="Style13ptBold"/>
          <w:b w:val="0"/>
          <w:bCs w:val="0"/>
          <w:sz w:val="22"/>
        </w:rPr>
        <w:t xml:space="preserve"> Center for an Independent and Sustainable Democracy at Arizona State Universit</w:t>
      </w:r>
      <w:r>
        <w:rPr>
          <w:rStyle w:val="Style13ptBold"/>
          <w:b w:val="0"/>
          <w:bCs w:val="0"/>
          <w:sz w:val="22"/>
        </w:rPr>
        <w:t>y;</w:t>
      </w:r>
      <w:r w:rsidRPr="009039DB">
        <w:rPr>
          <w:rStyle w:val="Style13ptBold"/>
          <w:b w:val="0"/>
          <w:bCs w:val="0"/>
          <w:sz w:val="22"/>
        </w:rPr>
        <w:t xml:space="preserve"> “</w:t>
      </w:r>
      <w:r w:rsidRPr="0099456D">
        <w:rPr>
          <w:rStyle w:val="Style13ptBold"/>
          <w:b w:val="0"/>
          <w:bCs w:val="0"/>
          <w:sz w:val="22"/>
        </w:rPr>
        <w:t>Independent voters can be decisive in elections – but they’re pretty unpredictable, not ‘shadow partisans’</w:t>
      </w:r>
      <w:r w:rsidRPr="009039DB">
        <w:rPr>
          <w:rStyle w:val="Style13ptBold"/>
          <w:b w:val="0"/>
          <w:bCs w:val="0"/>
          <w:sz w:val="22"/>
        </w:rPr>
        <w:t>”</w:t>
      </w:r>
      <w:r>
        <w:rPr>
          <w:rStyle w:val="Style13ptBold"/>
          <w:b w:val="0"/>
          <w:bCs w:val="0"/>
          <w:sz w:val="22"/>
        </w:rPr>
        <w:t>; 1/27, The Conversation;</w:t>
      </w:r>
      <w:r w:rsidRPr="009039DB">
        <w:rPr>
          <w:rStyle w:val="Style13ptBold"/>
          <w:sz w:val="22"/>
        </w:rPr>
        <w:t xml:space="preserve"> </w:t>
      </w:r>
      <w:r w:rsidRPr="0099456D">
        <w:t>https://theconversation.com/independent-voters-can-be-decisive-in-elections-but-theyre-pretty-unpredictable-not-shadow-partisans-196618</w:t>
      </w:r>
      <w:r w:rsidRPr="009039DB">
        <w:t xml:space="preserve">] </w:t>
      </w:r>
      <w:r>
        <w:t>/sb</w:t>
      </w:r>
    </w:p>
    <w:p w14:paraId="304596A3"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As outlined in our recently released book, “</w:t>
      </w:r>
      <w:r w:rsidRPr="00944597">
        <w:rPr>
          <w:rFonts w:asciiTheme="minorHAnsi" w:eastAsiaTheme="majorEastAsia" w:hAnsiTheme="minorHAnsi" w:cstheme="minorHAnsi"/>
          <w:sz w:val="16"/>
          <w:szCs w:val="16"/>
        </w:rPr>
        <w:t>The Independent Voter</w:t>
      </w:r>
      <w:r w:rsidRPr="00944597">
        <w:rPr>
          <w:rFonts w:asciiTheme="minorHAnsi" w:hAnsiTheme="minorHAnsi" w:cstheme="minorHAnsi"/>
          <w:color w:val="111111"/>
          <w:sz w:val="16"/>
          <w:szCs w:val="16"/>
        </w:rPr>
        <w:t xml:space="preserve">,” my co-authors </w:t>
      </w:r>
      <w:r w:rsidRPr="00944597">
        <w:rPr>
          <w:rFonts w:asciiTheme="minorHAnsi" w:eastAsiaTheme="majorEastAsia" w:hAnsiTheme="minorHAnsi" w:cstheme="minorHAnsi"/>
          <w:sz w:val="16"/>
          <w:szCs w:val="16"/>
        </w:rPr>
        <w:t>Jacqueline Salit</w:t>
      </w:r>
      <w:r w:rsidRPr="00944597">
        <w:rPr>
          <w:rFonts w:asciiTheme="minorHAnsi" w:hAnsiTheme="minorHAnsi" w:cstheme="minorHAnsi"/>
          <w:color w:val="111111"/>
          <w:sz w:val="16"/>
          <w:szCs w:val="16"/>
        </w:rPr>
        <w:t xml:space="preserve"> and </w:t>
      </w:r>
      <w:r w:rsidRPr="00944597">
        <w:rPr>
          <w:rFonts w:asciiTheme="minorHAnsi" w:eastAsiaTheme="majorEastAsia" w:hAnsiTheme="minorHAnsi" w:cstheme="minorHAnsi"/>
          <w:sz w:val="16"/>
          <w:szCs w:val="16"/>
        </w:rPr>
        <w:t>Omar Ali</w:t>
      </w:r>
      <w:r w:rsidRPr="00944597">
        <w:rPr>
          <w:rFonts w:asciiTheme="minorHAnsi" w:hAnsiTheme="minorHAnsi" w:cstheme="minorHAnsi"/>
          <w:color w:val="111111"/>
          <w:sz w:val="16"/>
          <w:szCs w:val="16"/>
        </w:rPr>
        <w:t xml:space="preserve"> and I outline how </w:t>
      </w:r>
      <w:r w:rsidRPr="00944597">
        <w:rPr>
          <w:rStyle w:val="StyleUnderline"/>
          <w:rFonts w:asciiTheme="minorHAnsi" w:hAnsiTheme="minorHAnsi" w:cstheme="minorHAnsi"/>
        </w:rPr>
        <w:t>political scientists and the media</w:t>
      </w:r>
      <w:r w:rsidRPr="00944597">
        <w:rPr>
          <w:rFonts w:asciiTheme="minorHAnsi" w:hAnsiTheme="minorHAnsi" w:cstheme="minorHAnsi"/>
          <w:color w:val="111111"/>
          <w:sz w:val="16"/>
          <w:szCs w:val="16"/>
        </w:rPr>
        <w:t xml:space="preserve"> have been extremely skeptical and </w:t>
      </w:r>
      <w:r w:rsidRPr="00944597">
        <w:rPr>
          <w:rFonts w:asciiTheme="minorHAnsi" w:eastAsiaTheme="majorEastAsia" w:hAnsiTheme="minorHAnsi" w:cstheme="minorHAnsi"/>
          <w:sz w:val="16"/>
          <w:szCs w:val="16"/>
        </w:rPr>
        <w:t>dismissive</w:t>
      </w:r>
      <w:r w:rsidRPr="00944597">
        <w:rPr>
          <w:rFonts w:asciiTheme="minorHAnsi" w:hAnsiTheme="minorHAnsi" w:cstheme="minorHAnsi"/>
          <w:color w:val="111111"/>
          <w:sz w:val="16"/>
          <w:szCs w:val="16"/>
        </w:rPr>
        <w:t xml:space="preserve"> of independent voters. They </w:t>
      </w:r>
      <w:r w:rsidRPr="00944597">
        <w:rPr>
          <w:rStyle w:val="StyleUnderline"/>
          <w:rFonts w:asciiTheme="minorHAnsi" w:hAnsiTheme="minorHAnsi" w:cstheme="minorHAnsi"/>
        </w:rPr>
        <w:t xml:space="preserve">often conclude that independents are </w:t>
      </w:r>
      <w:r w:rsidRPr="00944597">
        <w:rPr>
          <w:rFonts w:asciiTheme="minorHAnsi" w:hAnsiTheme="minorHAnsi" w:cstheme="minorHAnsi"/>
          <w:color w:val="111111"/>
          <w:sz w:val="16"/>
          <w:szCs w:val="16"/>
        </w:rPr>
        <w:t>uninformed, uninvolved “</w:t>
      </w:r>
      <w:r w:rsidRPr="00944597">
        <w:rPr>
          <w:rFonts w:asciiTheme="minorHAnsi" w:eastAsiaTheme="majorEastAsia" w:hAnsiTheme="minorHAnsi" w:cstheme="minorHAnsi"/>
          <w:sz w:val="16"/>
          <w:szCs w:val="16"/>
        </w:rPr>
        <w:t>leaners</w:t>
      </w:r>
      <w:r w:rsidRPr="00944597">
        <w:rPr>
          <w:rFonts w:asciiTheme="minorHAnsi" w:hAnsiTheme="minorHAnsi" w:cstheme="minorHAnsi"/>
          <w:color w:val="111111"/>
          <w:sz w:val="16"/>
          <w:szCs w:val="16"/>
        </w:rPr>
        <w:t xml:space="preserve">” or </w:t>
      </w:r>
      <w:r w:rsidRPr="00944597">
        <w:rPr>
          <w:rStyle w:val="StyleUnderline"/>
          <w:rFonts w:asciiTheme="minorHAnsi" w:hAnsiTheme="minorHAnsi" w:cstheme="minorHAnsi"/>
        </w:rPr>
        <w:t>“</w:t>
      </w:r>
      <w:r w:rsidRPr="00944597">
        <w:rPr>
          <w:rStyle w:val="StyleUnderline"/>
          <w:rFonts w:asciiTheme="minorHAnsi" w:eastAsiaTheme="majorEastAsia" w:hAnsiTheme="minorHAnsi" w:cstheme="minorHAnsi"/>
        </w:rPr>
        <w:t>shadow partisans</w:t>
      </w:r>
      <w:r w:rsidRPr="00944597">
        <w:rPr>
          <w:rStyle w:val="StyleUnderline"/>
          <w:rFonts w:asciiTheme="minorHAnsi" w:hAnsiTheme="minorHAnsi" w:cstheme="minorHAnsi"/>
        </w:rPr>
        <w:t xml:space="preserve">” </w:t>
      </w:r>
      <w:r w:rsidRPr="00944597">
        <w:rPr>
          <w:rFonts w:asciiTheme="minorHAnsi" w:hAnsiTheme="minorHAnsi" w:cstheme="minorHAnsi"/>
          <w:color w:val="111111"/>
          <w:sz w:val="16"/>
          <w:szCs w:val="16"/>
        </w:rPr>
        <w:t>who are likely voters for Democrats or Republicans but just don’t want to say so out loud.</w:t>
      </w:r>
    </w:p>
    <w:p w14:paraId="78B0C161"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b/>
          <w:bCs/>
          <w:sz w:val="16"/>
          <w:szCs w:val="16"/>
        </w:rPr>
      </w:pPr>
      <w:r w:rsidRPr="00944597">
        <w:rPr>
          <w:rFonts w:asciiTheme="minorHAnsi" w:hAnsiTheme="minorHAnsi" w:cstheme="minorHAnsi"/>
          <w:color w:val="111111"/>
          <w:sz w:val="16"/>
          <w:szCs w:val="16"/>
        </w:rPr>
        <w:t xml:space="preserve">We believe </w:t>
      </w:r>
      <w:r w:rsidRPr="00944597">
        <w:rPr>
          <w:rStyle w:val="StyleUnderline"/>
          <w:rFonts w:asciiTheme="minorHAnsi" w:hAnsiTheme="minorHAnsi" w:cstheme="minorHAnsi"/>
        </w:rPr>
        <w:t>that conclusion is based on</w:t>
      </w:r>
      <w:r w:rsidRPr="00944597">
        <w:rPr>
          <w:rFonts w:asciiTheme="minorHAnsi" w:hAnsiTheme="minorHAnsi" w:cstheme="minorHAnsi"/>
          <w:b/>
          <w:bCs/>
          <w:color w:val="111111"/>
          <w:sz w:val="16"/>
          <w:szCs w:val="16"/>
        </w:rPr>
        <w:t xml:space="preserve"> </w:t>
      </w:r>
      <w:r w:rsidRPr="00944597">
        <w:rPr>
          <w:rFonts w:asciiTheme="minorHAnsi" w:hAnsiTheme="minorHAnsi" w:cstheme="minorHAnsi"/>
          <w:color w:val="111111"/>
          <w:sz w:val="16"/>
          <w:szCs w:val="16"/>
        </w:rPr>
        <w:t>the</w:t>
      </w:r>
      <w:r w:rsidRPr="00944597">
        <w:rPr>
          <w:rFonts w:asciiTheme="minorHAnsi" w:hAnsiTheme="minorHAnsi" w:cstheme="minorHAnsi"/>
          <w:b/>
          <w:bCs/>
          <w:color w:val="111111"/>
          <w:sz w:val="16"/>
          <w:szCs w:val="16"/>
        </w:rPr>
        <w:t xml:space="preserve"> </w:t>
      </w:r>
      <w:r w:rsidRPr="00944597">
        <w:rPr>
          <w:rStyle w:val="StyleUnderline"/>
          <w:rFonts w:asciiTheme="minorHAnsi" w:hAnsiTheme="minorHAnsi" w:cstheme="minorHAnsi"/>
        </w:rPr>
        <w:t>two-party bias</w:t>
      </w:r>
      <w:r w:rsidRPr="00944597">
        <w:rPr>
          <w:rFonts w:asciiTheme="minorHAnsi" w:hAnsiTheme="minorHAnsi" w:cstheme="minorHAnsi"/>
          <w:color w:val="111111"/>
          <w:sz w:val="16"/>
          <w:szCs w:val="16"/>
        </w:rPr>
        <w:t xml:space="preserve"> that is baked into the U.S. political system. That bias has misshaped the research and analytical tools used to understand this community of Americans.</w:t>
      </w:r>
    </w:p>
    <w:p w14:paraId="2FF7A219"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000000"/>
          <w:sz w:val="16"/>
          <w:szCs w:val="16"/>
        </w:rPr>
        <w:t>A fundamental misunderstanding</w:t>
      </w:r>
    </w:p>
    <w:p w14:paraId="4A12564C"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eastAsiaTheme="majorEastAsia" w:hAnsiTheme="minorHAnsi" w:cstheme="minorHAnsi"/>
          <w:sz w:val="16"/>
          <w:szCs w:val="16"/>
        </w:rPr>
        <w:t>Beginning in 1952</w:t>
      </w:r>
      <w:r w:rsidRPr="00944597">
        <w:rPr>
          <w:rFonts w:asciiTheme="minorHAnsi" w:hAnsiTheme="minorHAnsi" w:cstheme="minorHAnsi"/>
          <w:color w:val="111111"/>
          <w:sz w:val="16"/>
          <w:szCs w:val="16"/>
        </w:rPr>
        <w:t>, when individuals identified themselves to pollsters and researchers as independent voters, they were then asked a follow-up question: Did they prefer one party over the other?</w:t>
      </w:r>
    </w:p>
    <w:p w14:paraId="3C858ACF"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rPr>
      </w:pPr>
      <w:r w:rsidRPr="00944597">
        <w:rPr>
          <w:rFonts w:asciiTheme="minorHAnsi" w:hAnsiTheme="minorHAnsi" w:cstheme="minorHAnsi"/>
          <w:color w:val="111111"/>
          <w:sz w:val="16"/>
          <w:szCs w:val="16"/>
        </w:rPr>
        <w:t xml:space="preserve">Since most independents indicated a lean toward one of the two major political parties’ candidates, political scientists </w:t>
      </w:r>
      <w:r w:rsidRPr="00944597">
        <w:rPr>
          <w:rStyle w:val="StyleUnderline"/>
          <w:rFonts w:asciiTheme="minorHAnsi" w:hAnsiTheme="minorHAnsi" w:cstheme="minorHAnsi"/>
        </w:rPr>
        <w:t>have labeled them as “leaners,”</w:t>
      </w:r>
      <w:r w:rsidRPr="00944597">
        <w:rPr>
          <w:rFonts w:asciiTheme="minorHAnsi" w:hAnsiTheme="minorHAnsi" w:cstheme="minorHAnsi"/>
          <w:color w:val="111111"/>
          <w:sz w:val="16"/>
          <w:szCs w:val="16"/>
        </w:rPr>
        <w:t xml:space="preserve"> independents who are likely to vote for one party or another. Political scientists </w:t>
      </w:r>
      <w:r w:rsidRPr="00944597">
        <w:rPr>
          <w:rStyle w:val="StyleUnderline"/>
          <w:rFonts w:asciiTheme="minorHAnsi" w:hAnsiTheme="minorHAnsi" w:cstheme="minorHAnsi"/>
        </w:rPr>
        <w:t>also created a category called the “pure independent,”</w:t>
      </w:r>
      <w:r w:rsidRPr="00944597">
        <w:rPr>
          <w:rFonts w:asciiTheme="minorHAnsi" w:hAnsiTheme="minorHAnsi" w:cstheme="minorHAnsi"/>
          <w:color w:val="111111"/>
          <w:sz w:val="16"/>
          <w:szCs w:val="16"/>
        </w:rPr>
        <w:t xml:space="preserve"> which was used to describe the fewer than 10% of people who truly refused to say whether they leaned one way or another.</w:t>
      </w:r>
    </w:p>
    <w:p w14:paraId="6A2B01EF"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 xml:space="preserve">Based on our research, we believe that </w:t>
      </w:r>
      <w:r w:rsidRPr="00944597">
        <w:rPr>
          <w:rStyle w:val="StyleUnderline"/>
          <w:rFonts w:asciiTheme="minorHAnsi" w:hAnsiTheme="minorHAnsi" w:cstheme="minorHAnsi"/>
        </w:rPr>
        <w:t xml:space="preserve">this conclusion is a </w:t>
      </w:r>
      <w:r w:rsidRPr="00944597">
        <w:rPr>
          <w:rStyle w:val="StyleUnderline"/>
          <w:rFonts w:asciiTheme="minorHAnsi" w:hAnsiTheme="minorHAnsi" w:cstheme="minorHAnsi"/>
          <w:b/>
          <w:bCs/>
        </w:rPr>
        <w:t>fundamental misunderstanding</w:t>
      </w:r>
      <w:r w:rsidRPr="00944597">
        <w:rPr>
          <w:rStyle w:val="StyleUnderline"/>
          <w:rFonts w:asciiTheme="minorHAnsi" w:hAnsiTheme="minorHAnsi" w:cstheme="minorHAnsi"/>
        </w:rPr>
        <w:t xml:space="preserve"> of independent voters and their voting patterns</w:t>
      </w:r>
      <w:r w:rsidRPr="00944597">
        <w:rPr>
          <w:rFonts w:asciiTheme="minorHAnsi" w:hAnsiTheme="minorHAnsi" w:cstheme="minorHAnsi"/>
          <w:color w:val="111111"/>
          <w:sz w:val="16"/>
          <w:szCs w:val="16"/>
        </w:rPr>
        <w:t>. This misunderstanding has led to mistaken assumptions about this growing population of U.S. citizens who have chosen to distance themselves from the two major parties.</w:t>
      </w:r>
    </w:p>
    <w:p w14:paraId="0EF62CC2"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 xml:space="preserve">Currently, </w:t>
      </w:r>
      <w:r w:rsidRPr="00944597">
        <w:rPr>
          <w:rFonts w:asciiTheme="minorHAnsi" w:eastAsiaTheme="majorEastAsia" w:hAnsiTheme="minorHAnsi" w:cstheme="minorHAnsi"/>
          <w:sz w:val="16"/>
          <w:szCs w:val="16"/>
        </w:rPr>
        <w:t>42% of Americans</w:t>
      </w:r>
      <w:r w:rsidRPr="00944597">
        <w:rPr>
          <w:rFonts w:asciiTheme="minorHAnsi" w:hAnsiTheme="minorHAnsi" w:cstheme="minorHAnsi"/>
          <w:color w:val="111111"/>
          <w:sz w:val="16"/>
          <w:szCs w:val="16"/>
        </w:rPr>
        <w:t xml:space="preserve"> identify as independents. This is the </w:t>
      </w:r>
      <w:r w:rsidRPr="00944597">
        <w:rPr>
          <w:rFonts w:asciiTheme="minorHAnsi" w:eastAsiaTheme="majorEastAsia" w:hAnsiTheme="minorHAnsi" w:cstheme="minorHAnsi"/>
          <w:sz w:val="16"/>
          <w:szCs w:val="16"/>
        </w:rPr>
        <w:t>highest percentage of independents in more than 75 years</w:t>
      </w:r>
      <w:r w:rsidRPr="00944597">
        <w:rPr>
          <w:rFonts w:asciiTheme="minorHAnsi" w:hAnsiTheme="minorHAnsi" w:cstheme="minorHAnsi"/>
          <w:color w:val="111111"/>
          <w:sz w:val="16"/>
          <w:szCs w:val="16"/>
        </w:rPr>
        <w:t xml:space="preserve"> of public opinion polling. They rarely numbered more than 20% of voters from 1940 to 1960.</w:t>
      </w:r>
    </w:p>
    <w:p w14:paraId="151FB66B"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000000"/>
          <w:sz w:val="16"/>
          <w:szCs w:val="16"/>
        </w:rPr>
        <w:t>Independents move around</w:t>
      </w:r>
    </w:p>
    <w:p w14:paraId="7CA5D33A"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The choice to identify as an independent is a meaningful one, especially so in these politically hyperpolarized times, when many Americans do not feel or no longer feel at home in either party.</w:t>
      </w:r>
    </w:p>
    <w:p w14:paraId="00A5464B"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 xml:space="preserve">This is the </w:t>
      </w:r>
      <w:r w:rsidRPr="00944597">
        <w:rPr>
          <w:rFonts w:asciiTheme="minorHAnsi" w:eastAsiaTheme="majorEastAsia" w:hAnsiTheme="minorHAnsi" w:cstheme="minorHAnsi"/>
          <w:sz w:val="16"/>
          <w:szCs w:val="16"/>
        </w:rPr>
        <w:t>reason Arizona Sen. Kyrsten Sinema gave</w:t>
      </w:r>
      <w:r w:rsidRPr="00944597">
        <w:rPr>
          <w:rFonts w:asciiTheme="minorHAnsi" w:hAnsiTheme="minorHAnsi" w:cstheme="minorHAnsi"/>
          <w:color w:val="111111"/>
          <w:sz w:val="16"/>
          <w:szCs w:val="16"/>
        </w:rPr>
        <w:t xml:space="preserve"> for her December 2022 decision to change her party affiliation from Democrat to independent. Sinema said she believes that “[e]veryday Americans are increasingly left behind by national parties’ rigid partisanship, which has hardened in recent years. Pressures in both parties pull leaders to the edges, allowing the loudest, most extreme voices to determine their respective parties’ priorities.”</w:t>
      </w:r>
    </w:p>
    <w:p w14:paraId="5F866637"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Surprisingly, little research has been done to investigate the meaning and culture of political independence, including very basic research into independent voting patterns over time.</w:t>
      </w:r>
    </w:p>
    <w:p w14:paraId="420C23F3"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 xml:space="preserve">In our </w:t>
      </w:r>
      <w:r w:rsidRPr="00944597">
        <w:rPr>
          <w:rFonts w:asciiTheme="minorHAnsi" w:eastAsiaTheme="majorEastAsia" w:hAnsiTheme="minorHAnsi" w:cstheme="minorHAnsi"/>
          <w:sz w:val="16"/>
          <w:szCs w:val="16"/>
        </w:rPr>
        <w:t>recently published research</w:t>
      </w:r>
      <w:r w:rsidRPr="00944597">
        <w:rPr>
          <w:rFonts w:asciiTheme="minorHAnsi" w:hAnsiTheme="minorHAnsi" w:cstheme="minorHAnsi"/>
          <w:color w:val="111111"/>
          <w:sz w:val="16"/>
          <w:szCs w:val="16"/>
        </w:rPr>
        <w:t xml:space="preserve"> in the journal </w:t>
      </w:r>
      <w:r w:rsidRPr="00944597">
        <w:rPr>
          <w:rFonts w:asciiTheme="minorHAnsi" w:eastAsiaTheme="majorEastAsia" w:hAnsiTheme="minorHAnsi" w:cstheme="minorHAnsi"/>
          <w:sz w:val="16"/>
          <w:szCs w:val="16"/>
        </w:rPr>
        <w:t>Politics &amp; Policy</w:t>
      </w:r>
      <w:r w:rsidRPr="00944597">
        <w:rPr>
          <w:rFonts w:asciiTheme="minorHAnsi" w:hAnsiTheme="minorHAnsi" w:cstheme="minorHAnsi"/>
          <w:color w:val="111111"/>
          <w:sz w:val="16"/>
          <w:szCs w:val="16"/>
        </w:rPr>
        <w:t xml:space="preserve">, my colleague </w:t>
      </w:r>
      <w:r w:rsidRPr="00944597">
        <w:rPr>
          <w:rFonts w:asciiTheme="minorHAnsi" w:eastAsiaTheme="majorEastAsia" w:hAnsiTheme="minorHAnsi" w:cstheme="minorHAnsi"/>
          <w:sz w:val="16"/>
          <w:szCs w:val="16"/>
        </w:rPr>
        <w:t>Dan Hunting</w:t>
      </w:r>
      <w:r w:rsidRPr="00944597">
        <w:rPr>
          <w:rFonts w:asciiTheme="minorHAnsi" w:hAnsiTheme="minorHAnsi" w:cstheme="minorHAnsi"/>
          <w:color w:val="111111"/>
          <w:sz w:val="16"/>
          <w:szCs w:val="16"/>
        </w:rPr>
        <w:t xml:space="preserve"> and I analyzed American National Election Studies data on political identification and voting choices from 1972 to 2020.</w:t>
      </w:r>
    </w:p>
    <w:p w14:paraId="66CBE9A8"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Style w:val="StyleUnderline"/>
          <w:rFonts w:asciiTheme="minorHAnsi" w:hAnsiTheme="minorHAnsi" w:cstheme="minorHAnsi"/>
        </w:rPr>
        <w:t xml:space="preserve">We observed </w:t>
      </w:r>
      <w:r w:rsidRPr="00FE4B72">
        <w:rPr>
          <w:rStyle w:val="StyleUnderline"/>
          <w:rFonts w:asciiTheme="minorHAnsi" w:hAnsiTheme="minorHAnsi" w:cstheme="minorHAnsi"/>
          <w:b/>
          <w:bCs/>
        </w:rPr>
        <w:t>significant volatility in loyalty to party</w:t>
      </w:r>
      <w:r w:rsidRPr="00944597">
        <w:rPr>
          <w:rStyle w:val="StyleUnderline"/>
          <w:rFonts w:asciiTheme="minorHAnsi" w:hAnsiTheme="minorHAnsi" w:cstheme="minorHAnsi"/>
        </w:rPr>
        <w:t xml:space="preserve"> among independent voters </w:t>
      </w:r>
      <w:r w:rsidRPr="00944597">
        <w:rPr>
          <w:rFonts w:asciiTheme="minorHAnsi" w:hAnsiTheme="minorHAnsi" w:cstheme="minorHAnsi"/>
          <w:color w:val="111111"/>
          <w:sz w:val="16"/>
          <w:szCs w:val="16"/>
        </w:rPr>
        <w:t>over more than one election</w:t>
      </w:r>
      <w:r w:rsidRPr="00944597">
        <w:rPr>
          <w:rFonts w:asciiTheme="minorHAnsi" w:hAnsiTheme="minorHAnsi" w:cstheme="minorHAnsi"/>
          <w:b/>
          <w:bCs/>
          <w:color w:val="111111"/>
          <w:sz w:val="16"/>
          <w:szCs w:val="16"/>
        </w:rPr>
        <w:t xml:space="preserve">. </w:t>
      </w:r>
      <w:r w:rsidRPr="00944597">
        <w:rPr>
          <w:rStyle w:val="StyleUnderline"/>
          <w:rFonts w:asciiTheme="minorHAnsi" w:hAnsiTheme="minorHAnsi" w:cstheme="minorHAnsi"/>
        </w:rPr>
        <w:t xml:space="preserve">We found that </w:t>
      </w:r>
      <w:r w:rsidRPr="00FE4B72">
        <w:rPr>
          <w:rStyle w:val="StyleUnderline"/>
          <w:rFonts w:asciiTheme="minorHAnsi" w:hAnsiTheme="minorHAnsi" w:cstheme="minorHAnsi"/>
          <w:b/>
          <w:bCs/>
        </w:rPr>
        <w:t>independent</w:t>
      </w:r>
      <w:r w:rsidRPr="00944597">
        <w:rPr>
          <w:rStyle w:val="StyleUnderline"/>
          <w:rFonts w:asciiTheme="minorHAnsi" w:hAnsiTheme="minorHAnsi" w:cstheme="minorHAnsi"/>
        </w:rPr>
        <w:t xml:space="preserve"> voters were </w:t>
      </w:r>
      <w:r w:rsidRPr="00FE4B72">
        <w:rPr>
          <w:rStyle w:val="StyleUnderline"/>
          <w:rFonts w:asciiTheme="minorHAnsi" w:hAnsiTheme="minorHAnsi" w:cstheme="minorHAnsi"/>
          <w:b/>
          <w:bCs/>
        </w:rPr>
        <w:t>not reliably tied</w:t>
      </w:r>
      <w:r w:rsidRPr="00944597">
        <w:rPr>
          <w:rStyle w:val="StyleUnderline"/>
          <w:rFonts w:asciiTheme="minorHAnsi" w:hAnsiTheme="minorHAnsi" w:cstheme="minorHAnsi"/>
        </w:rPr>
        <w:t xml:space="preserve"> in their votes </w:t>
      </w:r>
      <w:r w:rsidRPr="00FE4B72">
        <w:rPr>
          <w:rStyle w:val="StyleUnderline"/>
          <w:rFonts w:asciiTheme="minorHAnsi" w:hAnsiTheme="minorHAnsi" w:cstheme="minorHAnsi"/>
          <w:b/>
          <w:bCs/>
        </w:rPr>
        <w:t>to one party</w:t>
      </w:r>
      <w:r w:rsidRPr="00944597">
        <w:rPr>
          <w:rStyle w:val="StyleUnderline"/>
          <w:rFonts w:asciiTheme="minorHAnsi" w:hAnsiTheme="minorHAnsi" w:cstheme="minorHAnsi"/>
        </w:rPr>
        <w:t xml:space="preserve"> or the other.</w:t>
      </w:r>
      <w:r w:rsidRPr="00944597">
        <w:rPr>
          <w:rFonts w:asciiTheme="minorHAnsi" w:hAnsiTheme="minorHAnsi" w:cstheme="minorHAnsi"/>
          <w:color w:val="111111"/>
          <w:sz w:val="16"/>
          <w:szCs w:val="16"/>
        </w:rPr>
        <w:t xml:space="preserve"> From one election to another, they voted for Democrats, then Republicans and back again.</w:t>
      </w:r>
    </w:p>
    <w:p w14:paraId="37CFBDB4"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 xml:space="preserve">We also found evidence that a sizable number of independents move in and out of independent status from one election to another and in many cases </w:t>
      </w:r>
      <w:r w:rsidRPr="00944597">
        <w:rPr>
          <w:rStyle w:val="StyleUnderline"/>
          <w:rFonts w:asciiTheme="minorHAnsi" w:hAnsiTheme="minorHAnsi" w:cstheme="minorHAnsi"/>
        </w:rPr>
        <w:t>actually register as members of one party</w:t>
      </w:r>
      <w:r w:rsidRPr="00944597">
        <w:rPr>
          <w:rFonts w:asciiTheme="minorHAnsi" w:hAnsiTheme="minorHAnsi" w:cstheme="minorHAnsi"/>
          <w:color w:val="111111"/>
          <w:sz w:val="16"/>
          <w:szCs w:val="16"/>
        </w:rPr>
        <w:t xml:space="preserve"> or another, sometimes differently from one election to the next.</w:t>
      </w:r>
    </w:p>
    <w:p w14:paraId="37AD7CE8"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 xml:space="preserve">We suspect this a function of the political candidates running at any given time. It also </w:t>
      </w:r>
      <w:r w:rsidRPr="00944597">
        <w:rPr>
          <w:rStyle w:val="StyleUnderline"/>
          <w:rFonts w:asciiTheme="minorHAnsi" w:hAnsiTheme="minorHAnsi" w:cstheme="minorHAnsi"/>
        </w:rPr>
        <w:t>reflects the fact that many states don’t allow independents to vote in primaries</w:t>
      </w:r>
      <w:r w:rsidRPr="00944597">
        <w:rPr>
          <w:rFonts w:asciiTheme="minorHAnsi" w:hAnsiTheme="minorHAnsi" w:cstheme="minorHAnsi"/>
          <w:color w:val="111111"/>
          <w:sz w:val="16"/>
          <w:szCs w:val="16"/>
        </w:rPr>
        <w:t xml:space="preserve">, or otherwise restrict their participation in primaries by requiring them to choose a major party ballot in order to vote. Currently, independents are barred or restricted from </w:t>
      </w:r>
      <w:r w:rsidRPr="00944597">
        <w:rPr>
          <w:rFonts w:asciiTheme="minorHAnsi" w:eastAsiaTheme="majorEastAsia" w:hAnsiTheme="minorHAnsi" w:cstheme="minorHAnsi"/>
          <w:sz w:val="16"/>
          <w:szCs w:val="16"/>
        </w:rPr>
        <w:t>primary voting in half the states</w:t>
      </w:r>
      <w:r w:rsidRPr="00944597">
        <w:rPr>
          <w:rFonts w:asciiTheme="minorHAnsi" w:hAnsiTheme="minorHAnsi" w:cstheme="minorHAnsi"/>
          <w:color w:val="111111"/>
          <w:sz w:val="16"/>
          <w:szCs w:val="16"/>
        </w:rPr>
        <w:t>. And a sizable number of independents are similarly locked out of presidential primaries and caucus voting.</w:t>
      </w:r>
    </w:p>
    <w:p w14:paraId="159D93F2"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000000"/>
          <w:sz w:val="16"/>
          <w:szCs w:val="16"/>
        </w:rPr>
        <w:t>They’re unpredictable</w:t>
      </w:r>
    </w:p>
    <w:p w14:paraId="59415F36"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Why does this matter?</w:t>
      </w:r>
    </w:p>
    <w:p w14:paraId="3BEE9294"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rPr>
      </w:pPr>
      <w:r w:rsidRPr="00944597">
        <w:rPr>
          <w:rFonts w:asciiTheme="minorHAnsi" w:hAnsiTheme="minorHAnsi" w:cstheme="minorHAnsi"/>
          <w:color w:val="111111"/>
          <w:sz w:val="16"/>
          <w:szCs w:val="16"/>
        </w:rPr>
        <w:t xml:space="preserve">We believe that classifying independent leaners as Republicans or Democrats mischaracterizes the partisanship of Americans and overestimates the rate of party voting. Most </w:t>
      </w:r>
      <w:r w:rsidRPr="00944597">
        <w:rPr>
          <w:rStyle w:val="StyleUnderline"/>
          <w:rFonts w:asciiTheme="minorHAnsi" w:hAnsiTheme="minorHAnsi" w:cstheme="minorHAnsi"/>
        </w:rPr>
        <w:t>studies that find leaners are partisans</w:t>
      </w:r>
      <w:r w:rsidRPr="00944597">
        <w:rPr>
          <w:rFonts w:asciiTheme="minorHAnsi" w:hAnsiTheme="minorHAnsi" w:cstheme="minorHAnsi"/>
          <w:color w:val="111111"/>
          <w:sz w:val="16"/>
          <w:szCs w:val="16"/>
        </w:rPr>
        <w:t xml:space="preserve"> simply </w:t>
      </w:r>
      <w:r w:rsidRPr="00944597">
        <w:rPr>
          <w:rStyle w:val="StyleUnderline"/>
          <w:rFonts w:asciiTheme="minorHAnsi" w:hAnsiTheme="minorHAnsi" w:cstheme="minorHAnsi"/>
        </w:rPr>
        <w:t>do not account for a sizable number of independents who move in and out of independent status</w:t>
      </w:r>
      <w:r w:rsidRPr="00944597">
        <w:rPr>
          <w:rFonts w:asciiTheme="minorHAnsi" w:hAnsiTheme="minorHAnsi" w:cstheme="minorHAnsi"/>
          <w:color w:val="111111"/>
          <w:sz w:val="16"/>
          <w:szCs w:val="16"/>
        </w:rPr>
        <w:t xml:space="preserve">. Those studies also </w:t>
      </w:r>
      <w:r w:rsidRPr="00944597">
        <w:rPr>
          <w:rStyle w:val="StyleUnderline"/>
          <w:rFonts w:asciiTheme="minorHAnsi" w:hAnsiTheme="minorHAnsi" w:cstheme="minorHAnsi"/>
        </w:rPr>
        <w:t>do not account for the voting patterns of independents over time.</w:t>
      </w:r>
    </w:p>
    <w:p w14:paraId="4A7A0A30"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In our research, we found that independents who vote as Democrats or Republicans in one election are often less likely to vote that way in the next election.</w:t>
      </w:r>
    </w:p>
    <w:p w14:paraId="46E5A5C9" w14:textId="77777777" w:rsidR="00B2206A" w:rsidRPr="00944597" w:rsidRDefault="00B2206A" w:rsidP="00B2206A">
      <w:pPr>
        <w:pStyle w:val="NormalWeb"/>
        <w:shd w:val="clear" w:color="auto" w:fill="FFFFFF"/>
        <w:spacing w:before="0" w:beforeAutospacing="0" w:after="0" w:afterAutospacing="0"/>
        <w:rPr>
          <w:rFonts w:asciiTheme="minorHAnsi" w:hAnsiTheme="minorHAnsi" w:cstheme="minorHAnsi"/>
          <w:sz w:val="16"/>
          <w:szCs w:val="16"/>
        </w:rPr>
      </w:pPr>
      <w:r w:rsidRPr="00944597">
        <w:rPr>
          <w:rFonts w:asciiTheme="minorHAnsi" w:hAnsiTheme="minorHAnsi" w:cstheme="minorHAnsi"/>
          <w:color w:val="111111"/>
          <w:sz w:val="16"/>
          <w:szCs w:val="16"/>
        </w:rPr>
        <w:t>Which party’s candidates or initiatives they vote for often depends on specific candidates or issues on the ballot and on the political circumstances of any given election cycle.</w:t>
      </w:r>
    </w:p>
    <w:p w14:paraId="7315DB65"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rPr>
      </w:pPr>
      <w:r w:rsidRPr="00944597">
        <w:rPr>
          <w:rFonts w:asciiTheme="minorHAnsi" w:hAnsiTheme="minorHAnsi" w:cstheme="minorHAnsi"/>
          <w:color w:val="111111"/>
          <w:sz w:val="16"/>
          <w:szCs w:val="16"/>
        </w:rPr>
        <w:t xml:space="preserve">Consequently, independents may have voted against the party in power in midterm elections for a decade. But </w:t>
      </w:r>
      <w:r w:rsidRPr="00944597">
        <w:rPr>
          <w:rStyle w:val="StyleUnderline"/>
          <w:rFonts w:asciiTheme="minorHAnsi" w:hAnsiTheme="minorHAnsi" w:cstheme="minorHAnsi"/>
        </w:rPr>
        <w:t>when circumstances and options change, their voting patterns change, too.</w:t>
      </w:r>
    </w:p>
    <w:p w14:paraId="288EA78E" w14:textId="77777777" w:rsidR="00B2206A" w:rsidRPr="00944597" w:rsidRDefault="00B2206A" w:rsidP="00B2206A">
      <w:pPr>
        <w:pStyle w:val="NormalWeb"/>
        <w:shd w:val="clear" w:color="auto" w:fill="FFFFFF"/>
        <w:spacing w:before="0" w:beforeAutospacing="0" w:after="0" w:afterAutospacing="0"/>
        <w:rPr>
          <w:rStyle w:val="StyleUnderline"/>
          <w:rFonts w:asciiTheme="minorHAnsi" w:hAnsiTheme="minorHAnsi" w:cstheme="minorHAnsi"/>
        </w:rPr>
      </w:pPr>
      <w:r w:rsidRPr="00944597">
        <w:rPr>
          <w:rFonts w:asciiTheme="minorHAnsi" w:hAnsiTheme="minorHAnsi" w:cstheme="minorHAnsi"/>
          <w:color w:val="111111"/>
          <w:sz w:val="16"/>
          <w:szCs w:val="16"/>
        </w:rPr>
        <w:t xml:space="preserve">This may well turn out to </w:t>
      </w:r>
      <w:r w:rsidRPr="00944597">
        <w:rPr>
          <w:rStyle w:val="StyleUnderline"/>
          <w:rFonts w:asciiTheme="minorHAnsi" w:hAnsiTheme="minorHAnsi" w:cstheme="minorHAnsi"/>
        </w:rPr>
        <w:t xml:space="preserve">be a defining feature of being an independent: that </w:t>
      </w:r>
      <w:r w:rsidRPr="00FE4B72">
        <w:rPr>
          <w:rStyle w:val="StyleUnderline"/>
          <w:rFonts w:asciiTheme="minorHAnsi" w:hAnsiTheme="minorHAnsi" w:cstheme="minorHAnsi"/>
          <w:b/>
          <w:bCs/>
        </w:rPr>
        <w:t>individual candidates, issues</w:t>
      </w:r>
      <w:r w:rsidRPr="00944597">
        <w:rPr>
          <w:rFonts w:asciiTheme="minorHAnsi" w:hAnsiTheme="minorHAnsi" w:cstheme="minorHAnsi"/>
          <w:color w:val="111111"/>
          <w:sz w:val="16"/>
          <w:szCs w:val="16"/>
        </w:rPr>
        <w:t xml:space="preserve"> and the broader social environment – </w:t>
      </w:r>
      <w:r w:rsidRPr="00944597">
        <w:rPr>
          <w:rStyle w:val="StyleUnderline"/>
          <w:rFonts w:asciiTheme="minorHAnsi" w:hAnsiTheme="minorHAnsi" w:cstheme="minorHAnsi"/>
        </w:rPr>
        <w:t xml:space="preserve">not party loyalty – </w:t>
      </w:r>
      <w:r w:rsidRPr="00FE4B72">
        <w:rPr>
          <w:rStyle w:val="StyleUnderline"/>
          <w:rFonts w:asciiTheme="minorHAnsi" w:hAnsiTheme="minorHAnsi" w:cstheme="minorHAnsi"/>
          <w:b/>
          <w:bCs/>
        </w:rPr>
        <w:t>drive their choices</w:t>
      </w:r>
      <w:r w:rsidRPr="00944597">
        <w:rPr>
          <w:rStyle w:val="StyleUnderline"/>
          <w:rFonts w:asciiTheme="minorHAnsi" w:hAnsiTheme="minorHAnsi" w:cstheme="minorHAnsi"/>
        </w:rPr>
        <w:t>.</w:t>
      </w:r>
    </w:p>
    <w:p w14:paraId="03BEC1CA" w14:textId="77777777" w:rsidR="00B2206A" w:rsidRPr="00944597" w:rsidRDefault="00B2206A" w:rsidP="00B2206A">
      <w:pPr>
        <w:pStyle w:val="NormalWeb"/>
        <w:shd w:val="clear" w:color="auto" w:fill="FFFFFF"/>
        <w:spacing w:before="0" w:beforeAutospacing="0" w:after="280" w:afterAutospacing="0"/>
        <w:rPr>
          <w:rFonts w:asciiTheme="minorHAnsi" w:hAnsiTheme="minorHAnsi" w:cstheme="minorHAnsi"/>
          <w:sz w:val="16"/>
          <w:szCs w:val="16"/>
        </w:rPr>
      </w:pPr>
      <w:r w:rsidRPr="00944597">
        <w:rPr>
          <w:rStyle w:val="StyleUnderline"/>
          <w:rFonts w:asciiTheme="minorHAnsi" w:hAnsiTheme="minorHAnsi" w:cstheme="minorHAnsi"/>
          <w:b/>
          <w:bCs/>
        </w:rPr>
        <w:t>Unpredictability</w:t>
      </w:r>
      <w:r w:rsidRPr="00944597">
        <w:rPr>
          <w:rFonts w:asciiTheme="minorHAnsi" w:hAnsiTheme="minorHAnsi" w:cstheme="minorHAnsi"/>
          <w:color w:val="111111"/>
          <w:sz w:val="16"/>
          <w:szCs w:val="16"/>
        </w:rPr>
        <w:t xml:space="preserve"> characterizes independent voters in modern times. </w:t>
      </w:r>
      <w:r w:rsidRPr="00871850">
        <w:rPr>
          <w:rStyle w:val="StyleUnderline"/>
          <w:rFonts w:asciiTheme="minorHAnsi" w:hAnsiTheme="minorHAnsi" w:cstheme="minorHAnsi"/>
          <w:sz w:val="16"/>
          <w:szCs w:val="16"/>
          <w:u w:val="none"/>
        </w:rPr>
        <w:t>This</w:t>
      </w:r>
      <w:r w:rsidRPr="00944597">
        <w:rPr>
          <w:rStyle w:val="StyleUnderline"/>
          <w:rFonts w:asciiTheme="minorHAnsi" w:hAnsiTheme="minorHAnsi" w:cstheme="minorHAnsi"/>
        </w:rPr>
        <w:t xml:space="preserve"> </w:t>
      </w:r>
      <w:r w:rsidRPr="00944597">
        <w:rPr>
          <w:rStyle w:val="StyleUnderline"/>
          <w:rFonts w:asciiTheme="minorHAnsi" w:hAnsiTheme="minorHAnsi" w:cstheme="minorHAnsi"/>
          <w:b/>
          <w:bCs/>
        </w:rPr>
        <w:t>is what gives them their power</w:t>
      </w:r>
      <w:r w:rsidRPr="00944597">
        <w:rPr>
          <w:rFonts w:asciiTheme="minorHAnsi" w:hAnsiTheme="minorHAnsi" w:cstheme="minorHAnsi"/>
          <w:color w:val="111111"/>
          <w:sz w:val="16"/>
          <w:szCs w:val="16"/>
        </w:rPr>
        <w:t xml:space="preserve"> – and it is why a deeper understanding of this group is urgently needed.</w:t>
      </w:r>
    </w:p>
    <w:p w14:paraId="6F9298AB" w14:textId="663A1285" w:rsidR="00B2206A" w:rsidRDefault="00B2206A" w:rsidP="00B2206A">
      <w:pPr>
        <w:pStyle w:val="Heading3"/>
      </w:pPr>
      <w:r>
        <w:t>Link---AT: Independents Don’t Turnout</w:t>
      </w:r>
    </w:p>
    <w:p w14:paraId="4E5ED560" w14:textId="77777777" w:rsidR="00B2206A" w:rsidRDefault="00B2206A" w:rsidP="00B2206A">
      <w:pPr>
        <w:pStyle w:val="Heading4"/>
      </w:pPr>
      <w:r>
        <w:t>Independents turn out for issues they care about – 2022 proves</w:t>
      </w:r>
    </w:p>
    <w:p w14:paraId="272C9AF2" w14:textId="77777777" w:rsidR="00B2206A" w:rsidRPr="004A6C4C" w:rsidRDefault="00B2206A" w:rsidP="00B2206A">
      <w:pPr>
        <w:rPr>
          <w:rFonts w:asciiTheme="minorHAnsi" w:hAnsiTheme="minorHAnsi" w:cstheme="minorHAnsi"/>
        </w:rPr>
      </w:pPr>
      <w:r>
        <w:rPr>
          <w:rStyle w:val="Style13ptBold"/>
        </w:rPr>
        <w:t>Reilly 23</w:t>
      </w:r>
      <w:r>
        <w:rPr>
          <w:rStyle w:val="Style13ptBold"/>
          <w:b w:val="0"/>
          <w:bCs w:val="0"/>
          <w:sz w:val="22"/>
        </w:rPr>
        <w:t xml:space="preserve"> [Dr. Thom,</w:t>
      </w:r>
      <w:r w:rsidRPr="009039DB">
        <w:rPr>
          <w:rStyle w:val="Style13ptBold"/>
          <w:b w:val="0"/>
          <w:bCs w:val="0"/>
          <w:sz w:val="22"/>
        </w:rPr>
        <w:t xml:space="preserve"> </w:t>
      </w:r>
      <w:r w:rsidRPr="00186FBD">
        <w:rPr>
          <w:rStyle w:val="Style13ptBold"/>
          <w:b w:val="0"/>
          <w:bCs w:val="0"/>
          <w:sz w:val="22"/>
        </w:rPr>
        <w:t>professor in the School of Public Affairs</w:t>
      </w:r>
      <w:r>
        <w:rPr>
          <w:rStyle w:val="Style13ptBold"/>
          <w:b w:val="0"/>
          <w:bCs w:val="0"/>
          <w:sz w:val="22"/>
        </w:rPr>
        <w:t xml:space="preserve">, </w:t>
      </w:r>
      <w:r w:rsidRPr="00186FBD">
        <w:rPr>
          <w:rStyle w:val="Style13ptBold"/>
          <w:b w:val="0"/>
          <w:bCs w:val="0"/>
          <w:sz w:val="22"/>
        </w:rPr>
        <w:t>Co-Director</w:t>
      </w:r>
      <w:r>
        <w:rPr>
          <w:rStyle w:val="Style13ptBold"/>
          <w:b w:val="0"/>
          <w:bCs w:val="0"/>
          <w:sz w:val="22"/>
        </w:rPr>
        <w:t xml:space="preserve"> at the</w:t>
      </w:r>
      <w:r w:rsidRPr="00186FBD">
        <w:rPr>
          <w:rStyle w:val="Style13ptBold"/>
          <w:b w:val="0"/>
          <w:bCs w:val="0"/>
          <w:sz w:val="22"/>
        </w:rPr>
        <w:t xml:space="preserve"> Center for an Independent and Sustainable Democracy at Arizona State Universit</w:t>
      </w:r>
      <w:r>
        <w:rPr>
          <w:rStyle w:val="Style13ptBold"/>
          <w:b w:val="0"/>
          <w:bCs w:val="0"/>
          <w:sz w:val="22"/>
        </w:rPr>
        <w:t>y;</w:t>
      </w:r>
      <w:r w:rsidRPr="009039DB">
        <w:rPr>
          <w:rStyle w:val="Style13ptBold"/>
          <w:b w:val="0"/>
          <w:bCs w:val="0"/>
          <w:sz w:val="22"/>
        </w:rPr>
        <w:t xml:space="preserve"> “</w:t>
      </w:r>
      <w:r w:rsidRPr="0099456D">
        <w:rPr>
          <w:rStyle w:val="Style13ptBold"/>
          <w:b w:val="0"/>
          <w:bCs w:val="0"/>
          <w:sz w:val="22"/>
        </w:rPr>
        <w:t>Independent voters can be decisive in elections – but they’re pretty unpredictable, not ‘shadow partisans’</w:t>
      </w:r>
      <w:r w:rsidRPr="009039DB">
        <w:rPr>
          <w:rStyle w:val="Style13ptBold"/>
          <w:b w:val="0"/>
          <w:bCs w:val="0"/>
          <w:sz w:val="22"/>
        </w:rPr>
        <w:t>”</w:t>
      </w:r>
      <w:r>
        <w:rPr>
          <w:rStyle w:val="Style13ptBold"/>
          <w:b w:val="0"/>
          <w:bCs w:val="0"/>
          <w:sz w:val="22"/>
        </w:rPr>
        <w:t>; 1/27, The Conversation;</w:t>
      </w:r>
      <w:r w:rsidRPr="009039DB">
        <w:rPr>
          <w:rStyle w:val="Style13ptBold"/>
          <w:sz w:val="22"/>
        </w:rPr>
        <w:t xml:space="preserve"> </w:t>
      </w:r>
      <w:r w:rsidRPr="0099456D">
        <w:t>https://theconversation.com/independent-voters-can-be-decisive-in-elections-but-theyre-pretty-unpredictable-not-shadow-partisans-</w:t>
      </w:r>
      <w:r w:rsidRPr="004A6C4C">
        <w:rPr>
          <w:rFonts w:asciiTheme="minorHAnsi" w:hAnsiTheme="minorHAnsi" w:cstheme="minorHAnsi"/>
        </w:rPr>
        <w:t>196618] /sb</w:t>
      </w:r>
    </w:p>
    <w:p w14:paraId="7540EBEF" w14:textId="77777777" w:rsidR="00B2206A" w:rsidRPr="004A6C4C" w:rsidRDefault="00B2206A" w:rsidP="00B2206A">
      <w:pPr>
        <w:pStyle w:val="NormalWeb"/>
        <w:shd w:val="clear" w:color="auto" w:fill="FFFFFF"/>
        <w:spacing w:before="0" w:beforeAutospacing="0" w:after="0" w:afterAutospacing="0"/>
        <w:textAlignment w:val="baseline"/>
        <w:rPr>
          <w:rFonts w:asciiTheme="minorHAnsi" w:hAnsiTheme="minorHAnsi" w:cstheme="minorHAnsi"/>
          <w:color w:val="000000"/>
          <w:sz w:val="22"/>
          <w:szCs w:val="22"/>
        </w:rPr>
      </w:pPr>
      <w:r w:rsidRPr="004A6C4C">
        <w:rPr>
          <w:rFonts w:asciiTheme="minorHAnsi" w:hAnsiTheme="minorHAnsi" w:cstheme="minorHAnsi"/>
          <w:color w:val="000000"/>
          <w:sz w:val="22"/>
          <w:szCs w:val="22"/>
        </w:rPr>
        <w:t xml:space="preserve">In the end </w:t>
      </w:r>
      <w:r w:rsidRPr="004A6C4C">
        <w:rPr>
          <w:rStyle w:val="StyleUnderline"/>
          <w:rFonts w:asciiTheme="minorHAnsi" w:hAnsiTheme="minorHAnsi" w:cstheme="minorHAnsi"/>
        </w:rPr>
        <w:t xml:space="preserve">there was </w:t>
      </w:r>
      <w:r w:rsidRPr="004A6C4C">
        <w:rPr>
          <w:rStyle w:val="StyleUnderline"/>
          <w:rFonts w:asciiTheme="minorHAnsi" w:hAnsiTheme="minorHAnsi" w:cstheme="minorHAnsi"/>
          <w:b/>
          <w:bCs/>
        </w:rPr>
        <w:t>no red wave</w:t>
      </w:r>
      <w:r w:rsidRPr="004A6C4C">
        <w:rPr>
          <w:rStyle w:val="StyleUnderline"/>
          <w:rFonts w:asciiTheme="minorHAnsi" w:hAnsiTheme="minorHAnsi" w:cstheme="minorHAnsi"/>
        </w:rPr>
        <w:t xml:space="preserve">. And there was no </w:t>
      </w:r>
      <w:r w:rsidRPr="004A6C4C">
        <w:rPr>
          <w:rStyle w:val="StyleUnderline"/>
          <w:rFonts w:asciiTheme="minorHAnsi" w:hAnsiTheme="minorHAnsi" w:cstheme="minorHAnsi"/>
          <w:b/>
          <w:bCs/>
        </w:rPr>
        <w:t>blue wave</w:t>
      </w:r>
      <w:r w:rsidRPr="004A6C4C">
        <w:rPr>
          <w:rStyle w:val="StyleUnderline"/>
          <w:rFonts w:asciiTheme="minorHAnsi" w:hAnsiTheme="minorHAnsi" w:cstheme="minorHAnsi"/>
        </w:rPr>
        <w:t>.</w:t>
      </w:r>
    </w:p>
    <w:p w14:paraId="56A82E9A" w14:textId="77777777" w:rsidR="00B2206A" w:rsidRPr="004A6C4C" w:rsidRDefault="00B2206A" w:rsidP="00B2206A">
      <w:pPr>
        <w:pStyle w:val="NormalWeb"/>
        <w:shd w:val="clear" w:color="auto" w:fill="FFFFFF"/>
        <w:spacing w:before="0" w:beforeAutospacing="0" w:after="0" w:afterAutospacing="0"/>
        <w:textAlignment w:val="baseline"/>
        <w:rPr>
          <w:rStyle w:val="StyleUnderline"/>
          <w:rFonts w:asciiTheme="minorHAnsi" w:hAnsiTheme="minorHAnsi" w:cstheme="minorHAnsi"/>
        </w:rPr>
      </w:pPr>
      <w:r w:rsidRPr="004A6C4C">
        <w:rPr>
          <w:rStyle w:val="StyleUnderline"/>
          <w:rFonts w:asciiTheme="minorHAnsi" w:hAnsiTheme="minorHAnsi" w:cstheme="minorHAnsi"/>
        </w:rPr>
        <w:t xml:space="preserve">There was an </w:t>
      </w:r>
      <w:r w:rsidRPr="004A6C4C">
        <w:rPr>
          <w:rStyle w:val="StyleUnderline"/>
          <w:rFonts w:asciiTheme="minorHAnsi" w:hAnsiTheme="minorHAnsi" w:cstheme="minorHAnsi"/>
          <w:b/>
          <w:bCs/>
        </w:rPr>
        <w:t>independent wave.</w:t>
      </w:r>
    </w:p>
    <w:p w14:paraId="0D10B0AD" w14:textId="77777777" w:rsidR="00B2206A" w:rsidRPr="004A6C4C" w:rsidRDefault="00B2206A" w:rsidP="00B2206A">
      <w:pPr>
        <w:pStyle w:val="NormalWeb"/>
        <w:shd w:val="clear" w:color="auto" w:fill="FFFFFF"/>
        <w:spacing w:before="0" w:beforeAutospacing="0" w:after="0" w:afterAutospacing="0"/>
        <w:textAlignment w:val="baseline"/>
        <w:rPr>
          <w:rFonts w:asciiTheme="minorHAnsi" w:hAnsiTheme="minorHAnsi" w:cstheme="minorHAnsi"/>
          <w:color w:val="000000"/>
          <w:sz w:val="16"/>
          <w:szCs w:val="16"/>
        </w:rPr>
      </w:pPr>
      <w:r w:rsidRPr="004A6C4C">
        <w:rPr>
          <w:rFonts w:asciiTheme="minorHAnsi" w:hAnsiTheme="minorHAnsi" w:cstheme="minorHAnsi"/>
          <w:color w:val="000000"/>
          <w:sz w:val="16"/>
          <w:szCs w:val="16"/>
        </w:rPr>
        <w:t>Pollsters and pundits </w:t>
      </w:r>
      <w:r w:rsidRPr="004A6C4C">
        <w:rPr>
          <w:rFonts w:asciiTheme="minorHAnsi" w:eastAsiaTheme="majorEastAsia" w:hAnsiTheme="minorHAnsi" w:cstheme="minorHAnsi"/>
          <w:color w:val="000000"/>
          <w:sz w:val="16"/>
          <w:szCs w:val="16"/>
        </w:rPr>
        <w:t>were counting on independent voters</w:t>
      </w:r>
      <w:r w:rsidRPr="004A6C4C">
        <w:rPr>
          <w:rFonts w:asciiTheme="minorHAnsi" w:hAnsiTheme="minorHAnsi" w:cstheme="minorHAnsi"/>
          <w:color w:val="000000"/>
          <w:sz w:val="16"/>
          <w:szCs w:val="16"/>
        </w:rPr>
        <w:t> in the 2022 midterm elections </w:t>
      </w:r>
      <w:r w:rsidRPr="004A6C4C">
        <w:rPr>
          <w:rFonts w:asciiTheme="minorHAnsi" w:eastAsiaTheme="majorEastAsia" w:hAnsiTheme="minorHAnsi" w:cstheme="minorHAnsi"/>
          <w:color w:val="000000"/>
          <w:sz w:val="16"/>
          <w:szCs w:val="16"/>
        </w:rPr>
        <w:t>to swing to the Republicans</w:t>
      </w:r>
      <w:r w:rsidRPr="004A6C4C">
        <w:rPr>
          <w:rFonts w:asciiTheme="minorHAnsi" w:hAnsiTheme="minorHAnsi" w:cstheme="minorHAnsi"/>
          <w:color w:val="000000"/>
          <w:sz w:val="16"/>
          <w:szCs w:val="16"/>
        </w:rPr>
        <w:t> as they did in 2014 when Barack Obama was president. That’s when independent turnout in the midterms added up to </w:t>
      </w:r>
      <w:r w:rsidRPr="004A6C4C">
        <w:rPr>
          <w:rFonts w:asciiTheme="minorHAnsi" w:eastAsiaTheme="majorEastAsia" w:hAnsiTheme="minorHAnsi" w:cstheme="minorHAnsi"/>
          <w:color w:val="000000"/>
          <w:sz w:val="16"/>
          <w:szCs w:val="16"/>
        </w:rPr>
        <w:t>29% of all voters</w:t>
      </w:r>
      <w:r w:rsidRPr="004A6C4C">
        <w:rPr>
          <w:rFonts w:asciiTheme="minorHAnsi" w:hAnsiTheme="minorHAnsi" w:cstheme="minorHAnsi"/>
          <w:color w:val="000000"/>
          <w:sz w:val="16"/>
          <w:szCs w:val="16"/>
        </w:rPr>
        <w:t>, and the GOP won an </w:t>
      </w:r>
      <w:r w:rsidRPr="004A6C4C">
        <w:rPr>
          <w:rFonts w:asciiTheme="minorHAnsi" w:eastAsiaTheme="majorEastAsia" w:hAnsiTheme="minorHAnsi" w:cstheme="minorHAnsi"/>
          <w:color w:val="000000"/>
          <w:sz w:val="16"/>
          <w:szCs w:val="16"/>
        </w:rPr>
        <w:t>additional 13 seats</w:t>
      </w:r>
      <w:r w:rsidRPr="004A6C4C">
        <w:rPr>
          <w:rFonts w:asciiTheme="minorHAnsi" w:hAnsiTheme="minorHAnsi" w:cstheme="minorHAnsi"/>
          <w:color w:val="000000"/>
          <w:sz w:val="16"/>
          <w:szCs w:val="16"/>
        </w:rPr>
        <w:t> in Congress.</w:t>
      </w:r>
    </w:p>
    <w:p w14:paraId="54569172" w14:textId="77777777" w:rsidR="00B2206A" w:rsidRPr="004A6C4C" w:rsidRDefault="00B2206A" w:rsidP="00B2206A">
      <w:pPr>
        <w:pStyle w:val="NormalWeb"/>
        <w:shd w:val="clear" w:color="auto" w:fill="FFFFFF"/>
        <w:spacing w:before="0" w:beforeAutospacing="0" w:after="0" w:afterAutospacing="0"/>
        <w:textAlignment w:val="baseline"/>
        <w:rPr>
          <w:rFonts w:asciiTheme="minorHAnsi" w:hAnsiTheme="minorHAnsi" w:cstheme="minorHAnsi"/>
          <w:color w:val="000000"/>
          <w:sz w:val="16"/>
          <w:szCs w:val="16"/>
        </w:rPr>
      </w:pPr>
      <w:r w:rsidRPr="004A6C4C">
        <w:rPr>
          <w:rFonts w:asciiTheme="minorHAnsi" w:hAnsiTheme="minorHAnsi" w:cstheme="minorHAnsi"/>
          <w:color w:val="000000"/>
          <w:sz w:val="16"/>
          <w:szCs w:val="16"/>
        </w:rPr>
        <w:t>Expectations for the 2022 midterm elections also were based on a similar pattern in the 2018 midterms, when Donald Trump was president. Independents then represented </w:t>
      </w:r>
      <w:r w:rsidRPr="004A6C4C">
        <w:rPr>
          <w:rFonts w:asciiTheme="minorHAnsi" w:eastAsiaTheme="majorEastAsia" w:hAnsiTheme="minorHAnsi" w:cstheme="minorHAnsi"/>
          <w:color w:val="000000"/>
          <w:sz w:val="16"/>
          <w:szCs w:val="16"/>
        </w:rPr>
        <w:t>30% of the voters</w:t>
      </w:r>
      <w:r w:rsidRPr="004A6C4C">
        <w:rPr>
          <w:rFonts w:asciiTheme="minorHAnsi" w:hAnsiTheme="minorHAnsi" w:cstheme="minorHAnsi"/>
          <w:color w:val="000000"/>
          <w:sz w:val="16"/>
          <w:szCs w:val="16"/>
        </w:rPr>
        <w:t>, and they broke for Democrats 54% to 42%.</w:t>
      </w:r>
    </w:p>
    <w:p w14:paraId="1816AFE3" w14:textId="77777777" w:rsidR="00B2206A" w:rsidRPr="004A6C4C" w:rsidRDefault="00B2206A" w:rsidP="00B2206A">
      <w:pPr>
        <w:pStyle w:val="NormalWeb"/>
        <w:shd w:val="clear" w:color="auto" w:fill="FFFFFF"/>
        <w:spacing w:before="0" w:beforeAutospacing="0" w:after="0" w:afterAutospacing="0"/>
        <w:textAlignment w:val="baseline"/>
        <w:rPr>
          <w:rFonts w:asciiTheme="minorHAnsi" w:hAnsiTheme="minorHAnsi" w:cstheme="minorHAnsi"/>
          <w:color w:val="000000"/>
          <w:sz w:val="16"/>
          <w:szCs w:val="16"/>
        </w:rPr>
      </w:pPr>
      <w:r w:rsidRPr="004A6C4C">
        <w:rPr>
          <w:rFonts w:asciiTheme="minorHAnsi" w:hAnsiTheme="minorHAnsi" w:cstheme="minorHAnsi"/>
          <w:color w:val="000000"/>
          <w:sz w:val="16"/>
          <w:szCs w:val="16"/>
        </w:rPr>
        <w:t>Almost the mirror image. But mirrors don’t always reflect reality.</w:t>
      </w:r>
    </w:p>
    <w:p w14:paraId="39665967" w14:textId="77777777" w:rsidR="00B2206A" w:rsidRPr="004A6C4C" w:rsidRDefault="00B2206A" w:rsidP="00B2206A">
      <w:pPr>
        <w:pStyle w:val="NormalWeb"/>
        <w:shd w:val="clear" w:color="auto" w:fill="FFFFFF"/>
        <w:spacing w:before="0" w:beforeAutospacing="0" w:after="0" w:afterAutospacing="0"/>
        <w:textAlignment w:val="baseline"/>
        <w:rPr>
          <w:rFonts w:asciiTheme="minorHAnsi" w:hAnsiTheme="minorHAnsi" w:cstheme="minorHAnsi"/>
          <w:color w:val="000000"/>
          <w:sz w:val="22"/>
          <w:szCs w:val="22"/>
        </w:rPr>
      </w:pPr>
      <w:r w:rsidRPr="004A6C4C">
        <w:rPr>
          <w:rFonts w:asciiTheme="minorHAnsi" w:hAnsiTheme="minorHAnsi" w:cstheme="minorHAnsi"/>
          <w:color w:val="000000"/>
          <w:sz w:val="16"/>
          <w:szCs w:val="16"/>
        </w:rPr>
        <w:t>Ongoing surveys by the Gallup organization show that self-identified</w:t>
      </w:r>
      <w:r w:rsidRPr="004A6C4C">
        <w:rPr>
          <w:rFonts w:asciiTheme="minorHAnsi" w:hAnsiTheme="minorHAnsi" w:cstheme="minorHAnsi"/>
          <w:color w:val="000000"/>
          <w:sz w:val="22"/>
          <w:szCs w:val="22"/>
        </w:rPr>
        <w:t xml:space="preserve"> </w:t>
      </w:r>
      <w:r w:rsidRPr="004A6C4C">
        <w:rPr>
          <w:rStyle w:val="StyleUnderline"/>
          <w:rFonts w:asciiTheme="minorHAnsi" w:hAnsiTheme="minorHAnsi" w:cstheme="minorHAnsi"/>
        </w:rPr>
        <w:t>independents </w:t>
      </w:r>
      <w:r w:rsidRPr="004A6C4C">
        <w:rPr>
          <w:rStyle w:val="StyleUnderline"/>
          <w:rFonts w:asciiTheme="minorHAnsi" w:eastAsiaTheme="majorEastAsia" w:hAnsiTheme="minorHAnsi" w:cstheme="minorHAnsi"/>
        </w:rPr>
        <w:t>have averaged 42%</w:t>
      </w:r>
      <w:r w:rsidRPr="004A6C4C">
        <w:rPr>
          <w:rStyle w:val="StyleUnderline"/>
          <w:rFonts w:asciiTheme="minorHAnsi" w:hAnsiTheme="minorHAnsi" w:cstheme="minorHAnsi"/>
        </w:rPr>
        <w:t> of the U.S. public over the past year</w:t>
      </w:r>
      <w:r w:rsidRPr="004A6C4C">
        <w:rPr>
          <w:rFonts w:asciiTheme="minorHAnsi" w:hAnsiTheme="minorHAnsi" w:cstheme="minorHAnsi"/>
          <w:color w:val="000000"/>
          <w:sz w:val="22"/>
          <w:szCs w:val="22"/>
        </w:rPr>
        <w:t xml:space="preserve">. Their </w:t>
      </w:r>
      <w:r w:rsidRPr="004A6C4C">
        <w:rPr>
          <w:rStyle w:val="StyleUnderline"/>
          <w:rFonts w:asciiTheme="minorHAnsi" w:hAnsiTheme="minorHAnsi" w:cstheme="minorHAnsi"/>
          <w:b/>
          <w:bCs/>
        </w:rPr>
        <w:t>influence </w:t>
      </w:r>
      <w:r w:rsidRPr="004A6C4C">
        <w:rPr>
          <w:rStyle w:val="StyleUnderline"/>
          <w:rFonts w:asciiTheme="minorHAnsi" w:eastAsiaTheme="majorEastAsia" w:hAnsiTheme="minorHAnsi" w:cstheme="minorHAnsi"/>
          <w:b/>
          <w:bCs/>
        </w:rPr>
        <w:t>was felt</w:t>
      </w:r>
      <w:r w:rsidRPr="004A6C4C">
        <w:rPr>
          <w:rStyle w:val="StyleUnderline"/>
          <w:rFonts w:asciiTheme="minorHAnsi" w:eastAsiaTheme="majorEastAsia" w:hAnsiTheme="minorHAnsi" w:cstheme="minorHAnsi"/>
        </w:rPr>
        <w:t xml:space="preserve"> in the 2022 midterms</w:t>
      </w:r>
      <w:r w:rsidRPr="004A6C4C">
        <w:rPr>
          <w:rFonts w:asciiTheme="minorHAnsi" w:hAnsiTheme="minorHAnsi" w:cstheme="minorHAnsi"/>
          <w:color w:val="000000"/>
          <w:sz w:val="22"/>
          <w:szCs w:val="22"/>
        </w:rPr>
        <w:t>.</w:t>
      </w:r>
    </w:p>
    <w:p w14:paraId="26809844" w14:textId="77777777" w:rsidR="00B2206A" w:rsidRPr="004A6C4C" w:rsidRDefault="00B2206A" w:rsidP="00B2206A">
      <w:pPr>
        <w:pStyle w:val="NormalWeb"/>
        <w:shd w:val="clear" w:color="auto" w:fill="FFFFFF"/>
        <w:spacing w:before="0" w:beforeAutospacing="0" w:after="0" w:afterAutospacing="0"/>
        <w:textAlignment w:val="baseline"/>
        <w:rPr>
          <w:rFonts w:asciiTheme="minorHAnsi" w:hAnsiTheme="minorHAnsi" w:cstheme="minorHAnsi"/>
          <w:color w:val="000000"/>
          <w:sz w:val="22"/>
          <w:szCs w:val="22"/>
        </w:rPr>
      </w:pPr>
      <w:r w:rsidRPr="004A6C4C">
        <w:rPr>
          <w:rFonts w:asciiTheme="minorHAnsi" w:hAnsiTheme="minorHAnsi" w:cstheme="minorHAnsi"/>
          <w:color w:val="000000"/>
          <w:sz w:val="22"/>
          <w:szCs w:val="22"/>
        </w:rPr>
        <w:t>Nationally, these nonaligned voters were </w:t>
      </w:r>
      <w:r w:rsidRPr="004A6C4C">
        <w:rPr>
          <w:rFonts w:asciiTheme="minorHAnsi" w:eastAsiaTheme="majorEastAsia" w:hAnsiTheme="minorHAnsi" w:cstheme="minorHAnsi"/>
          <w:color w:val="000000"/>
          <w:sz w:val="22"/>
          <w:szCs w:val="22"/>
        </w:rPr>
        <w:t>31% of voters</w:t>
      </w:r>
      <w:r w:rsidRPr="004A6C4C">
        <w:rPr>
          <w:rFonts w:asciiTheme="minorHAnsi" w:hAnsiTheme="minorHAnsi" w:cstheme="minorHAnsi"/>
          <w:color w:val="000000"/>
          <w:sz w:val="22"/>
          <w:szCs w:val="22"/>
        </w:rPr>
        <w:t> in the 2022 midterm. Despite the fact that the sitting president was a Democrat, they broke for Democrats by 2 percentage points, according to </w:t>
      </w:r>
      <w:r w:rsidRPr="004A6C4C">
        <w:rPr>
          <w:rFonts w:asciiTheme="minorHAnsi" w:eastAsiaTheme="majorEastAsia" w:hAnsiTheme="minorHAnsi" w:cstheme="minorHAnsi"/>
          <w:color w:val="000000"/>
          <w:sz w:val="22"/>
          <w:szCs w:val="22"/>
        </w:rPr>
        <w:t>Edison Research Survey</w:t>
      </w:r>
      <w:r w:rsidRPr="004A6C4C">
        <w:rPr>
          <w:rFonts w:asciiTheme="minorHAnsi" w:hAnsiTheme="minorHAnsi" w:cstheme="minorHAnsi"/>
          <w:color w:val="000000"/>
          <w:sz w:val="22"/>
          <w:szCs w:val="22"/>
        </w:rPr>
        <w:t>. They voted for </w:t>
      </w:r>
      <w:r w:rsidRPr="004A6C4C">
        <w:rPr>
          <w:rFonts w:asciiTheme="minorHAnsi" w:eastAsiaTheme="majorEastAsia" w:hAnsiTheme="minorHAnsi" w:cstheme="minorHAnsi"/>
          <w:color w:val="000000"/>
          <w:sz w:val="22"/>
          <w:szCs w:val="22"/>
        </w:rPr>
        <w:t>Democrats by far bigger margins in key states</w:t>
      </w:r>
      <w:r w:rsidRPr="004A6C4C">
        <w:rPr>
          <w:rFonts w:asciiTheme="minorHAnsi" w:hAnsiTheme="minorHAnsi" w:cstheme="minorHAnsi"/>
          <w:color w:val="000000"/>
          <w:sz w:val="22"/>
          <w:szCs w:val="22"/>
        </w:rPr>
        <w:t xml:space="preserve"> with competitive Senate races – by 20 percentage points in Pennsylvania, 11 percentage points in Georgia and 16 percentage points </w:t>
      </w:r>
      <w:r w:rsidRPr="004A6C4C">
        <w:rPr>
          <w:rStyle w:val="StyleUnderline"/>
          <w:rFonts w:asciiTheme="minorHAnsi" w:hAnsiTheme="minorHAnsi" w:cstheme="minorHAnsi"/>
        </w:rPr>
        <w:t>in Arizona</w:t>
      </w:r>
      <w:r w:rsidRPr="004A6C4C">
        <w:rPr>
          <w:rFonts w:asciiTheme="minorHAnsi" w:hAnsiTheme="minorHAnsi" w:cstheme="minorHAnsi"/>
          <w:color w:val="000000"/>
          <w:sz w:val="22"/>
          <w:szCs w:val="22"/>
        </w:rPr>
        <w:t xml:space="preserve">, where </w:t>
      </w:r>
      <w:r w:rsidRPr="004A6C4C">
        <w:rPr>
          <w:rStyle w:val="StyleUnderline"/>
          <w:rFonts w:asciiTheme="minorHAnsi" w:hAnsiTheme="minorHAnsi" w:cstheme="minorHAnsi"/>
        </w:rPr>
        <w:t>independents were</w:t>
      </w:r>
      <w:r w:rsidRPr="004A6C4C">
        <w:rPr>
          <w:rFonts w:asciiTheme="minorHAnsi" w:hAnsiTheme="minorHAnsi" w:cstheme="minorHAnsi"/>
          <w:color w:val="000000"/>
          <w:sz w:val="22"/>
          <w:szCs w:val="22"/>
        </w:rPr>
        <w:t xml:space="preserve"> fully </w:t>
      </w:r>
      <w:r w:rsidRPr="004A6C4C">
        <w:rPr>
          <w:rStyle w:val="StyleUnderline"/>
          <w:rFonts w:asciiTheme="minorHAnsi" w:eastAsiaTheme="majorEastAsia" w:hAnsiTheme="minorHAnsi" w:cstheme="minorHAnsi"/>
        </w:rPr>
        <w:t>40% of those who voted</w:t>
      </w:r>
      <w:r w:rsidRPr="004A6C4C">
        <w:rPr>
          <w:rFonts w:asciiTheme="minorHAnsi" w:hAnsiTheme="minorHAnsi" w:cstheme="minorHAnsi"/>
          <w:color w:val="000000"/>
          <w:sz w:val="22"/>
          <w:szCs w:val="22"/>
        </w:rPr>
        <w:t>.</w:t>
      </w:r>
    </w:p>
    <w:p w14:paraId="2E5E25FF" w14:textId="77777777" w:rsidR="00B2206A" w:rsidRPr="004A6C4C" w:rsidRDefault="00B2206A" w:rsidP="00B2206A">
      <w:pPr>
        <w:pStyle w:val="NormalWeb"/>
        <w:shd w:val="clear" w:color="auto" w:fill="FFFFFF"/>
        <w:spacing w:before="0" w:beforeAutospacing="0" w:after="0" w:afterAutospacing="0"/>
        <w:textAlignment w:val="baseline"/>
        <w:rPr>
          <w:rStyle w:val="StyleUnderline"/>
          <w:rFonts w:asciiTheme="minorHAnsi" w:hAnsiTheme="minorHAnsi" w:cstheme="minorHAnsi"/>
        </w:rPr>
      </w:pPr>
      <w:r w:rsidRPr="004A6C4C">
        <w:rPr>
          <w:rStyle w:val="StyleUnderline"/>
          <w:rFonts w:asciiTheme="minorHAnsi" w:hAnsiTheme="minorHAnsi" w:cstheme="minorHAnsi"/>
        </w:rPr>
        <w:t xml:space="preserve">Independent voters in the 2022 midterms made a </w:t>
      </w:r>
      <w:r w:rsidRPr="004A6C4C">
        <w:rPr>
          <w:rStyle w:val="StyleUnderline"/>
          <w:rFonts w:asciiTheme="minorHAnsi" w:hAnsiTheme="minorHAnsi" w:cstheme="minorHAnsi"/>
          <w:b/>
          <w:bCs/>
        </w:rPr>
        <w:t>decisive difference in close elections</w:t>
      </w:r>
      <w:r w:rsidRPr="004A6C4C">
        <w:rPr>
          <w:rStyle w:val="StyleUnderline"/>
          <w:rFonts w:asciiTheme="minorHAnsi" w:hAnsiTheme="minorHAnsi" w:cstheme="minorHAnsi"/>
        </w:rPr>
        <w:t>.</w:t>
      </w:r>
    </w:p>
    <w:p w14:paraId="6CE47170" w14:textId="77777777" w:rsidR="00B2206A" w:rsidRPr="004A6C4C" w:rsidRDefault="00B2206A" w:rsidP="00B2206A">
      <w:pPr>
        <w:pStyle w:val="NormalWeb"/>
        <w:shd w:val="clear" w:color="auto" w:fill="FFFFFF"/>
        <w:spacing w:before="0" w:beforeAutospacing="0" w:after="0" w:afterAutospacing="0"/>
        <w:textAlignment w:val="baseline"/>
        <w:rPr>
          <w:rFonts w:asciiTheme="minorHAnsi" w:hAnsiTheme="minorHAnsi" w:cstheme="minorHAnsi"/>
          <w:color w:val="000000"/>
          <w:sz w:val="22"/>
          <w:szCs w:val="22"/>
        </w:rPr>
      </w:pPr>
      <w:r w:rsidRPr="004A6C4C">
        <w:rPr>
          <w:rFonts w:asciiTheme="minorHAnsi" w:hAnsiTheme="minorHAnsi" w:cstheme="minorHAnsi"/>
          <w:color w:val="000000"/>
          <w:sz w:val="22"/>
          <w:szCs w:val="22"/>
        </w:rPr>
        <w:t>This came as a surprise to many </w:t>
      </w:r>
      <w:r w:rsidRPr="004A6C4C">
        <w:rPr>
          <w:rFonts w:asciiTheme="minorHAnsi" w:eastAsiaTheme="majorEastAsia" w:hAnsiTheme="minorHAnsi" w:cstheme="minorHAnsi"/>
          <w:color w:val="000000"/>
          <w:sz w:val="22"/>
          <w:szCs w:val="22"/>
        </w:rPr>
        <w:t xml:space="preserve">pollsters and </w:t>
      </w:r>
      <w:r w:rsidRPr="004A6C4C">
        <w:rPr>
          <w:rStyle w:val="StyleUnderline"/>
          <w:rFonts w:asciiTheme="minorHAnsi" w:eastAsiaTheme="majorEastAsia" w:hAnsiTheme="minorHAnsi" w:cstheme="minorHAnsi"/>
        </w:rPr>
        <w:t>pundits</w:t>
      </w:r>
      <w:r w:rsidRPr="004A6C4C">
        <w:rPr>
          <w:rFonts w:asciiTheme="minorHAnsi" w:eastAsiaTheme="majorEastAsia" w:hAnsiTheme="minorHAnsi" w:cstheme="minorHAnsi"/>
          <w:color w:val="000000"/>
          <w:sz w:val="22"/>
          <w:szCs w:val="22"/>
        </w:rPr>
        <w:t xml:space="preserve"> who had predicted</w:t>
      </w:r>
      <w:r w:rsidRPr="004A6C4C">
        <w:rPr>
          <w:rFonts w:asciiTheme="minorHAnsi" w:hAnsiTheme="minorHAnsi" w:cstheme="minorHAnsi"/>
          <w:color w:val="000000"/>
          <w:sz w:val="22"/>
          <w:szCs w:val="22"/>
        </w:rPr>
        <w:t> that </w:t>
      </w:r>
      <w:r w:rsidRPr="004A6C4C">
        <w:rPr>
          <w:rFonts w:asciiTheme="minorHAnsi" w:eastAsiaTheme="majorEastAsia" w:hAnsiTheme="minorHAnsi" w:cstheme="minorHAnsi"/>
          <w:color w:val="000000"/>
          <w:sz w:val="22"/>
          <w:szCs w:val="22"/>
        </w:rPr>
        <w:t>independents would break for the GOP</w:t>
      </w:r>
      <w:r w:rsidRPr="004A6C4C">
        <w:rPr>
          <w:rFonts w:asciiTheme="minorHAnsi" w:hAnsiTheme="minorHAnsi" w:cstheme="minorHAnsi"/>
          <w:color w:val="000000"/>
          <w:sz w:val="22"/>
          <w:szCs w:val="22"/>
        </w:rPr>
        <w:t xml:space="preserve">. They </w:t>
      </w:r>
      <w:r w:rsidRPr="004A6C4C">
        <w:rPr>
          <w:rStyle w:val="StyleUnderline"/>
          <w:rFonts w:asciiTheme="minorHAnsi" w:hAnsiTheme="minorHAnsi" w:cstheme="minorHAnsi"/>
        </w:rPr>
        <w:t>chalked up the pro-Democratic leanings of these unaligned voters to</w:t>
      </w:r>
      <w:r w:rsidRPr="004A6C4C">
        <w:rPr>
          <w:rFonts w:asciiTheme="minorHAnsi" w:hAnsiTheme="minorHAnsi" w:cstheme="minorHAnsi"/>
          <w:color w:val="000000"/>
          <w:sz w:val="22"/>
          <w:szCs w:val="22"/>
        </w:rPr>
        <w:t xml:space="preserve"> </w:t>
      </w:r>
      <w:r w:rsidRPr="004A6C4C">
        <w:rPr>
          <w:rStyle w:val="StyleUnderline"/>
          <w:rFonts w:asciiTheme="minorHAnsi" w:hAnsiTheme="minorHAnsi" w:cstheme="minorHAnsi"/>
        </w:rPr>
        <w:t>independents’ distrust of Republicans’</w:t>
      </w:r>
      <w:r w:rsidRPr="004A6C4C">
        <w:rPr>
          <w:rFonts w:asciiTheme="minorHAnsi" w:hAnsiTheme="minorHAnsi" w:cstheme="minorHAnsi"/>
          <w:color w:val="000000"/>
          <w:sz w:val="22"/>
          <w:szCs w:val="22"/>
        </w:rPr>
        <w:t xml:space="preserve"> eclipsing their anxiety and distrust about inflation and the economy.</w:t>
      </w:r>
    </w:p>
    <w:p w14:paraId="12E0D2AC" w14:textId="77777777" w:rsidR="00B2206A" w:rsidRPr="0099456D" w:rsidRDefault="00B2206A" w:rsidP="00B2206A"/>
    <w:p w14:paraId="55FEC30F" w14:textId="77777777" w:rsidR="00B2206A" w:rsidRDefault="00B2206A" w:rsidP="00B2206A">
      <w:pPr>
        <w:pStyle w:val="Heading4"/>
      </w:pPr>
      <w:r>
        <w:t>Independents turn out and dramatically swing elections – 2022 proves</w:t>
      </w:r>
    </w:p>
    <w:p w14:paraId="298E0798" w14:textId="77777777" w:rsidR="00B2206A" w:rsidRPr="003D42BE" w:rsidRDefault="00B2206A" w:rsidP="00B2206A">
      <w:r>
        <w:rPr>
          <w:rStyle w:val="Style13ptBold"/>
        </w:rPr>
        <w:t>Paz 22</w:t>
      </w:r>
      <w:r w:rsidRPr="00E064B1">
        <w:t xml:space="preserve"> [</w:t>
      </w:r>
      <w:r>
        <w:t>Christian, Senior Politics Reporter at Vox; “</w:t>
      </w:r>
      <w:r w:rsidRPr="003D42BE">
        <w:t>How independent voters saved Democrats</w:t>
      </w:r>
      <w:r>
        <w:t xml:space="preserve">”; 11/26; Vox; </w:t>
      </w:r>
      <w:r w:rsidRPr="003D42BE">
        <w:t>https://www.vox.com/policy-and-politics/23471686/independent-voters-midterms-democrats-republicans-trump-abortion-economy</w:t>
      </w:r>
      <w:r w:rsidRPr="00E064B1">
        <w:t xml:space="preserve">] </w:t>
      </w:r>
      <w:r>
        <w:t>/sb</w:t>
      </w:r>
    </w:p>
    <w:p w14:paraId="48C61056" w14:textId="77777777" w:rsidR="00B2206A"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p>
    <w:p w14:paraId="716D7CF8" w14:textId="77777777" w:rsidR="00B2206A" w:rsidRPr="004A6C4C" w:rsidRDefault="00B2206A" w:rsidP="00B2206A">
      <w:pPr>
        <w:pStyle w:val="NormalWeb"/>
        <w:shd w:val="clear" w:color="auto" w:fill="FFFFFF"/>
        <w:spacing w:before="0" w:beforeAutospacing="0" w:after="0" w:afterAutospacing="0" w:line="276" w:lineRule="auto"/>
        <w:rPr>
          <w:rStyle w:val="StyleUnderline"/>
          <w:rFonts w:asciiTheme="minorHAnsi" w:hAnsiTheme="minorHAnsi" w:cstheme="minorHAnsi"/>
          <w:b/>
          <w:bCs/>
        </w:rPr>
      </w:pPr>
      <w:r w:rsidRPr="004A6C4C">
        <w:rPr>
          <w:rStyle w:val="StyleUnderline"/>
          <w:rFonts w:asciiTheme="minorHAnsi" w:hAnsiTheme="minorHAnsi" w:cstheme="minorHAnsi"/>
        </w:rPr>
        <w:t xml:space="preserve">Democrats would not have had such a good election night </w:t>
      </w:r>
      <w:r w:rsidRPr="004A6C4C">
        <w:rPr>
          <w:rStyle w:val="StyleUnderline"/>
          <w:rFonts w:asciiTheme="minorHAnsi" w:hAnsiTheme="minorHAnsi" w:cstheme="minorHAnsi"/>
          <w:b/>
          <w:bCs/>
        </w:rPr>
        <w:t>without</w:t>
      </w:r>
      <w:r w:rsidRPr="004A6C4C">
        <w:rPr>
          <w:rStyle w:val="StyleUnderline"/>
          <w:rFonts w:asciiTheme="minorHAnsi" w:hAnsiTheme="minorHAnsi" w:cstheme="minorHAnsi"/>
        </w:rPr>
        <w:t xml:space="preserve"> the support of </w:t>
      </w:r>
      <w:r w:rsidRPr="004A6C4C">
        <w:rPr>
          <w:rStyle w:val="StyleUnderline"/>
          <w:rFonts w:asciiTheme="minorHAnsi" w:hAnsiTheme="minorHAnsi" w:cstheme="minorHAnsi"/>
          <w:b/>
          <w:bCs/>
        </w:rPr>
        <w:t>independent voters.</w:t>
      </w:r>
    </w:p>
    <w:p w14:paraId="10602C1C"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Fonts w:asciiTheme="minorHAnsi" w:hAnsiTheme="minorHAnsi" w:cstheme="minorHAnsi"/>
          <w:sz w:val="16"/>
          <w:szCs w:val="16"/>
        </w:rPr>
        <w:t xml:space="preserve">These mystical swing voters don’t affiliate themselves with a specific party, tend to be more ideologically moderate, and represent </w:t>
      </w:r>
      <w:r w:rsidRPr="004A6C4C">
        <w:rPr>
          <w:rFonts w:asciiTheme="minorHAnsi" w:eastAsiaTheme="majorEastAsia" w:hAnsiTheme="minorHAnsi" w:cstheme="minorHAnsi"/>
          <w:sz w:val="16"/>
          <w:szCs w:val="16"/>
        </w:rPr>
        <w:t>a plurality</w:t>
      </w:r>
      <w:r w:rsidRPr="004A6C4C">
        <w:rPr>
          <w:rFonts w:asciiTheme="minorHAnsi" w:hAnsiTheme="minorHAnsi" w:cstheme="minorHAnsi"/>
          <w:sz w:val="16"/>
          <w:szCs w:val="16"/>
        </w:rPr>
        <w:t xml:space="preserve"> of voters in the United States. But they are also hard to reach, often less politically engaged, and </w:t>
      </w:r>
      <w:r w:rsidRPr="004A6C4C">
        <w:rPr>
          <w:rFonts w:asciiTheme="minorHAnsi" w:eastAsiaTheme="majorEastAsia" w:hAnsiTheme="minorHAnsi" w:cstheme="minorHAnsi"/>
          <w:sz w:val="16"/>
          <w:szCs w:val="16"/>
        </w:rPr>
        <w:t>frequently confused</w:t>
      </w:r>
      <w:r w:rsidRPr="004A6C4C">
        <w:rPr>
          <w:rFonts w:asciiTheme="minorHAnsi" w:hAnsiTheme="minorHAnsi" w:cstheme="minorHAnsi"/>
          <w:sz w:val="16"/>
          <w:szCs w:val="16"/>
        </w:rPr>
        <w:t xml:space="preserve"> with “weak partisans” (less energetic Democrats or Republicans) because they can have ideological leans.</w:t>
      </w:r>
    </w:p>
    <w:p w14:paraId="5488E4F2"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Style w:val="StyleUnderline"/>
          <w:rFonts w:asciiTheme="minorHAnsi" w:hAnsiTheme="minorHAnsi" w:cstheme="minorHAnsi"/>
        </w:rPr>
        <w:t xml:space="preserve">They also </w:t>
      </w:r>
      <w:r w:rsidRPr="004A6C4C">
        <w:rPr>
          <w:rStyle w:val="StyleUnderline"/>
          <w:rFonts w:asciiTheme="minorHAnsi" w:hAnsiTheme="minorHAnsi" w:cstheme="minorHAnsi"/>
          <w:b/>
          <w:bCs/>
        </w:rPr>
        <w:t>tend to swing elections</w:t>
      </w:r>
      <w:r w:rsidRPr="004A6C4C">
        <w:rPr>
          <w:rFonts w:asciiTheme="minorHAnsi" w:hAnsiTheme="minorHAnsi" w:cstheme="minorHAnsi"/>
          <w:sz w:val="16"/>
          <w:szCs w:val="16"/>
        </w:rPr>
        <w:t xml:space="preserve"> — and </w:t>
      </w:r>
      <w:r w:rsidRPr="004A6C4C">
        <w:rPr>
          <w:rStyle w:val="StyleUnderline"/>
          <w:rFonts w:asciiTheme="minorHAnsi" w:hAnsiTheme="minorHAnsi" w:cstheme="minorHAnsi"/>
        </w:rPr>
        <w:t>this year’s dissipation of the much-hyped “red wave” is partially a result of independent voters</w:t>
      </w:r>
      <w:r w:rsidRPr="004A6C4C">
        <w:rPr>
          <w:rFonts w:asciiTheme="minorHAnsi" w:hAnsiTheme="minorHAnsi" w:cstheme="minorHAnsi"/>
          <w:sz w:val="16"/>
          <w:szCs w:val="16"/>
        </w:rPr>
        <w:t xml:space="preserve"> picking the Democratic candidate in competitive contests in swing states and districts.</w:t>
      </w:r>
    </w:p>
    <w:p w14:paraId="22C3E94A"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Fonts w:asciiTheme="minorHAnsi" w:hAnsiTheme="minorHAnsi" w:cstheme="minorHAnsi"/>
          <w:sz w:val="16"/>
          <w:szCs w:val="16"/>
        </w:rPr>
        <w:t>Despite plenty of polling this year showing that independents were, like Republicans, primarily concerned with the state of the economy and inflation, they ended up making nuanced decisions in key statewide races — and that worked to benefit Democrats.</w:t>
      </w:r>
    </w:p>
    <w:p w14:paraId="50D97966"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Fonts w:asciiTheme="minorHAnsi" w:hAnsiTheme="minorHAnsi" w:cstheme="minorHAnsi"/>
          <w:sz w:val="16"/>
          <w:szCs w:val="16"/>
        </w:rPr>
        <w:t xml:space="preserve">“This was a really complicated election with complicated issues, and for anyone to say this election was about the economy or this election was about abortion doesn’t really know what they’re talking about because [the issues] played different cross-pressures with different types of voters,” Bryan Bennett, the chief pollster at the progressive Navigator Research firm, told me. “With independents in particular, the economic record of the Biden administration was necessary, but not sufficient, and for a lot of voters, the </w:t>
      </w:r>
      <w:r w:rsidRPr="004A6C4C">
        <w:rPr>
          <w:rFonts w:asciiTheme="minorHAnsi" w:hAnsiTheme="minorHAnsi" w:cstheme="minorHAnsi"/>
          <w:i/>
          <w:iCs/>
          <w:sz w:val="16"/>
          <w:szCs w:val="16"/>
        </w:rPr>
        <w:t>Dobbs</w:t>
      </w:r>
      <w:r w:rsidRPr="004A6C4C">
        <w:rPr>
          <w:rFonts w:asciiTheme="minorHAnsi" w:hAnsiTheme="minorHAnsi" w:cstheme="minorHAnsi"/>
          <w:sz w:val="16"/>
          <w:szCs w:val="16"/>
        </w:rPr>
        <w:t xml:space="preserve"> decision ultimately played a fairly decisive role in at least getting independents to a place where overall they were split, as opposed to overwhelmingly favoring Republicans for Congress.”</w:t>
      </w:r>
    </w:p>
    <w:p w14:paraId="42131CC4"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Fonts w:asciiTheme="minorHAnsi" w:hAnsiTheme="minorHAnsi" w:cstheme="minorHAnsi"/>
          <w:sz w:val="16"/>
          <w:szCs w:val="16"/>
        </w:rPr>
        <w:t xml:space="preserve">State by state, those numbers come through in news networks’ exit polling (which provides an incomplete but early look at how an electorate behaved during an election) and other post-election surveys. In Arizona, for example, Sen. Mark Kelly’s win over Blake Masters in the state’s US Senate contest was boosted by the support of 55 percent of </w:t>
      </w:r>
      <w:r w:rsidRPr="004A6C4C">
        <w:rPr>
          <w:rStyle w:val="Emphasis"/>
          <w:rFonts w:asciiTheme="minorHAnsi" w:hAnsiTheme="minorHAnsi" w:cstheme="minorHAnsi"/>
          <w:b w:val="0"/>
          <w:bCs/>
        </w:rPr>
        <w:t xml:space="preserve">independents </w:t>
      </w:r>
      <w:r w:rsidRPr="004A6C4C">
        <w:rPr>
          <w:rStyle w:val="Emphasis"/>
          <w:rFonts w:asciiTheme="minorHAnsi" w:hAnsiTheme="minorHAnsi" w:cstheme="minorHAnsi"/>
          <w:b w:val="0"/>
          <w:bCs/>
          <w:sz w:val="16"/>
          <w:szCs w:val="16"/>
          <w:u w:val="none"/>
        </w:rPr>
        <w:t xml:space="preserve">— who </w:t>
      </w:r>
      <w:r w:rsidRPr="004A6C4C">
        <w:rPr>
          <w:rStyle w:val="Emphasis"/>
          <w:rFonts w:asciiTheme="minorHAnsi" w:hAnsiTheme="minorHAnsi" w:cstheme="minorHAnsi"/>
          <w:b w:val="0"/>
          <w:bCs/>
        </w:rPr>
        <w:t xml:space="preserve">made up the largest share of the electorate </w:t>
      </w:r>
      <w:r w:rsidRPr="004A6C4C">
        <w:rPr>
          <w:rStyle w:val="Emphasis"/>
          <w:rFonts w:asciiTheme="minorHAnsi" w:hAnsiTheme="minorHAnsi" w:cstheme="minorHAnsi"/>
          <w:b w:val="0"/>
          <w:bCs/>
          <w:sz w:val="16"/>
          <w:szCs w:val="16"/>
          <w:u w:val="none"/>
        </w:rPr>
        <w:t>(about</w:t>
      </w:r>
      <w:r w:rsidRPr="004A6C4C">
        <w:rPr>
          <w:rStyle w:val="Emphasis"/>
          <w:rFonts w:asciiTheme="minorHAnsi" w:hAnsiTheme="minorHAnsi" w:cstheme="minorHAnsi"/>
          <w:b w:val="0"/>
          <w:bCs/>
        </w:rPr>
        <w:t xml:space="preserve"> 40 percent</w:t>
      </w:r>
      <w:r w:rsidRPr="004A6C4C">
        <w:rPr>
          <w:rFonts w:asciiTheme="minorHAnsi" w:hAnsiTheme="minorHAnsi" w:cstheme="minorHAnsi"/>
          <w:sz w:val="16"/>
          <w:szCs w:val="16"/>
        </w:rPr>
        <w:t xml:space="preserve">). The Associated Press’s </w:t>
      </w:r>
      <w:r w:rsidRPr="004A6C4C">
        <w:rPr>
          <w:rFonts w:asciiTheme="minorHAnsi" w:eastAsiaTheme="majorEastAsia" w:hAnsiTheme="minorHAnsi" w:cstheme="minorHAnsi"/>
          <w:sz w:val="16"/>
          <w:szCs w:val="16"/>
        </w:rPr>
        <w:t>midterm survey</w:t>
      </w:r>
      <w:r w:rsidRPr="004A6C4C">
        <w:rPr>
          <w:rFonts w:asciiTheme="minorHAnsi" w:hAnsiTheme="minorHAnsi" w:cstheme="minorHAnsi"/>
          <w:sz w:val="16"/>
          <w:szCs w:val="16"/>
        </w:rPr>
        <w:t xml:space="preserve"> also found that independents broke in favor of Democrats by nearly 20 points.</w:t>
      </w:r>
    </w:p>
    <w:p w14:paraId="72435574"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Fonts w:asciiTheme="minorHAnsi" w:hAnsiTheme="minorHAnsi" w:cstheme="minorHAnsi"/>
          <w:sz w:val="16"/>
          <w:szCs w:val="16"/>
        </w:rPr>
        <w:t>In Nevada’s Senate race, Sen. Catherine Cortez Masto was able to win the support of 48 percent of independents, compared to the 45 percent of independents who supported Republican Adam Laxalt, exit polls show. That included strong independent support in the swing Washoe County, which Cortez Masto won in this contest (she lost it during her first election in 2016). The AP VoteCast survey shows a nearly 10 percent gap in favor of Democrats.</w:t>
      </w:r>
    </w:p>
    <w:p w14:paraId="1C324392"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Fonts w:asciiTheme="minorHAnsi" w:hAnsiTheme="minorHAnsi" w:cstheme="minorHAnsi"/>
          <w:sz w:val="16"/>
          <w:szCs w:val="16"/>
        </w:rPr>
        <w:t>In Georgia, Sen. Raphael Warnock won 53 percent of independents according to exit polls, though they made up a smaller share (24 percent) of that electorate. That contest is headed to a December runoff. Sen. Maggie Hassan, the Democrat who won reelection in New Hampshire, meanwhile, won a similar share of independents: 54 percent of the group that made up a plurality of voters. And John Fetterman in Pennsylvania, who won his race by a 5 percent vote margin, garnered the support of 58 percent of independents.</w:t>
      </w:r>
    </w:p>
    <w:p w14:paraId="4F56F841"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Fonts w:asciiTheme="minorHAnsi" w:hAnsiTheme="minorHAnsi" w:cstheme="minorHAnsi"/>
          <w:sz w:val="16"/>
          <w:szCs w:val="16"/>
        </w:rPr>
        <w:t>In most polling leading up to Election Day, the numbers of independent support did not look as good as the exit polls, and vote totals, would end up being. A few factors led to that shift in support.</w:t>
      </w:r>
    </w:p>
    <w:p w14:paraId="567EA2A3"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Fonts w:asciiTheme="minorHAnsi" w:hAnsiTheme="minorHAnsi" w:cstheme="minorHAnsi"/>
          <w:sz w:val="16"/>
          <w:szCs w:val="16"/>
        </w:rPr>
        <w:t>Republican extremism on abortion rights turned off many independents</w:t>
      </w:r>
    </w:p>
    <w:p w14:paraId="53323CED" w14:textId="77777777" w:rsidR="00B2206A" w:rsidRPr="004A6C4C"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4A6C4C">
        <w:rPr>
          <w:rFonts w:asciiTheme="minorHAnsi" w:hAnsiTheme="minorHAnsi" w:cstheme="minorHAnsi"/>
          <w:sz w:val="16"/>
          <w:szCs w:val="16"/>
        </w:rPr>
        <w:t xml:space="preserve">Perhaps the most confounding result for pundits across the spectrum was how the </w:t>
      </w:r>
      <w:r w:rsidRPr="004A6C4C">
        <w:rPr>
          <w:rStyle w:val="StyleUnderline"/>
          <w:rFonts w:asciiTheme="minorHAnsi" w:hAnsiTheme="minorHAnsi" w:cstheme="minorHAnsi"/>
        </w:rPr>
        <w:t>negative perception voters</w:t>
      </w:r>
      <w:r w:rsidRPr="004A6C4C">
        <w:rPr>
          <w:rFonts w:asciiTheme="minorHAnsi" w:hAnsiTheme="minorHAnsi" w:cstheme="minorHAnsi"/>
          <w:sz w:val="16"/>
          <w:szCs w:val="16"/>
        </w:rPr>
        <w:t xml:space="preserve">, and especially </w:t>
      </w:r>
      <w:r w:rsidRPr="004A6C4C">
        <w:rPr>
          <w:rStyle w:val="StyleUnderline"/>
          <w:rFonts w:asciiTheme="minorHAnsi" w:hAnsiTheme="minorHAnsi" w:cstheme="minorHAnsi"/>
        </w:rPr>
        <w:t>independents, had of</w:t>
      </w:r>
      <w:r w:rsidRPr="004A6C4C">
        <w:rPr>
          <w:rFonts w:asciiTheme="minorHAnsi" w:hAnsiTheme="minorHAnsi" w:cstheme="minorHAnsi"/>
          <w:sz w:val="16"/>
          <w:szCs w:val="16"/>
        </w:rPr>
        <w:t xml:space="preserve"> President Joe Biden’s job performance and </w:t>
      </w:r>
      <w:r w:rsidRPr="004A6C4C">
        <w:rPr>
          <w:rStyle w:val="StyleUnderline"/>
          <w:rFonts w:asciiTheme="minorHAnsi" w:hAnsiTheme="minorHAnsi" w:cstheme="minorHAnsi"/>
        </w:rPr>
        <w:t xml:space="preserve">the state of the economy did not translate into a massive swing for Republicans. </w:t>
      </w:r>
      <w:r w:rsidRPr="004A6C4C">
        <w:rPr>
          <w:rFonts w:asciiTheme="minorHAnsi" w:hAnsiTheme="minorHAnsi" w:cstheme="minorHAnsi"/>
          <w:sz w:val="16"/>
          <w:szCs w:val="16"/>
        </w:rPr>
        <w:t xml:space="preserve">But </w:t>
      </w:r>
      <w:r w:rsidRPr="004A6C4C">
        <w:rPr>
          <w:rStyle w:val="StyleUnderline"/>
          <w:rFonts w:asciiTheme="minorHAnsi" w:hAnsiTheme="minorHAnsi" w:cstheme="minorHAnsi"/>
        </w:rPr>
        <w:t>voters weren’t viewing their Election Day options through a single lens. Independents</w:t>
      </w:r>
      <w:r w:rsidRPr="004A6C4C">
        <w:rPr>
          <w:rFonts w:asciiTheme="minorHAnsi" w:hAnsiTheme="minorHAnsi" w:cstheme="minorHAnsi"/>
          <w:sz w:val="16"/>
          <w:szCs w:val="16"/>
        </w:rPr>
        <w:t>, especially</w:t>
      </w:r>
      <w:r w:rsidRPr="004A6C4C">
        <w:rPr>
          <w:rStyle w:val="StyleUnderline"/>
          <w:rFonts w:asciiTheme="minorHAnsi" w:hAnsiTheme="minorHAnsi" w:cstheme="minorHAnsi"/>
        </w:rPr>
        <w:t xml:space="preserve">, were </w:t>
      </w:r>
      <w:r w:rsidRPr="004A6C4C">
        <w:rPr>
          <w:rStyle w:val="StyleUnderline"/>
          <w:rFonts w:asciiTheme="minorHAnsi" w:hAnsiTheme="minorHAnsi" w:cstheme="minorHAnsi"/>
          <w:b/>
          <w:bCs/>
        </w:rPr>
        <w:t>weighing specific</w:t>
      </w:r>
      <w:r w:rsidRPr="004A6C4C">
        <w:rPr>
          <w:rStyle w:val="StyleUnderline"/>
          <w:rFonts w:asciiTheme="minorHAnsi" w:hAnsiTheme="minorHAnsi" w:cstheme="minorHAnsi"/>
        </w:rPr>
        <w:t xml:space="preserve"> candidates’ </w:t>
      </w:r>
      <w:r w:rsidRPr="004A6C4C">
        <w:rPr>
          <w:rStyle w:val="StyleUnderline"/>
          <w:rFonts w:asciiTheme="minorHAnsi" w:hAnsiTheme="minorHAnsi" w:cstheme="minorHAnsi"/>
          <w:b/>
          <w:bCs/>
        </w:rPr>
        <w:t>stances</w:t>
      </w:r>
      <w:r w:rsidRPr="004A6C4C">
        <w:rPr>
          <w:rFonts w:asciiTheme="minorHAnsi" w:hAnsiTheme="minorHAnsi" w:cstheme="minorHAnsi"/>
          <w:sz w:val="16"/>
          <w:szCs w:val="16"/>
        </w:rPr>
        <w:t xml:space="preserve"> on abortion rights against Democrats’ record on the economy as well.</w:t>
      </w:r>
    </w:p>
    <w:p w14:paraId="495837A6" w14:textId="77777777" w:rsidR="00B2206A" w:rsidRPr="00944597" w:rsidRDefault="00B2206A" w:rsidP="00B2206A">
      <w:pPr>
        <w:pStyle w:val="NormalWeb"/>
        <w:shd w:val="clear" w:color="auto" w:fill="FFFFFF"/>
        <w:spacing w:before="0" w:beforeAutospacing="0" w:after="0" w:afterAutospacing="0" w:line="276" w:lineRule="auto"/>
        <w:rPr>
          <w:rStyle w:val="StyleUnderline"/>
        </w:rPr>
      </w:pPr>
    </w:p>
    <w:p w14:paraId="585BB631" w14:textId="77777777" w:rsidR="00B2206A" w:rsidRPr="00E064B1" w:rsidRDefault="00B2206A" w:rsidP="00B2206A">
      <w:pPr>
        <w:pStyle w:val="Heading4"/>
      </w:pPr>
      <w:r w:rsidRPr="00E064B1">
        <w:t>Independen</w:t>
      </w:r>
      <w:r>
        <w:t>ts turn out more than the Democratic base - 2022 proves</w:t>
      </w:r>
    </w:p>
    <w:p w14:paraId="51695C4D" w14:textId="77777777" w:rsidR="00B2206A" w:rsidRDefault="00B2206A" w:rsidP="00B2206A">
      <w:pPr>
        <w:spacing w:after="0"/>
      </w:pPr>
      <w:r>
        <w:rPr>
          <w:rStyle w:val="Style13ptBold"/>
        </w:rPr>
        <w:t>Winston</w:t>
      </w:r>
      <w:r w:rsidRPr="00E064B1">
        <w:rPr>
          <w:rStyle w:val="Style13ptBold"/>
        </w:rPr>
        <w:t xml:space="preserve"> </w:t>
      </w:r>
      <w:r>
        <w:rPr>
          <w:rStyle w:val="Style13ptBold"/>
        </w:rPr>
        <w:t>22</w:t>
      </w:r>
      <w:r w:rsidRPr="009039DB">
        <w:rPr>
          <w:rStyle w:val="Style13ptBold"/>
          <w:b w:val="0"/>
          <w:bCs w:val="0"/>
          <w:sz w:val="22"/>
        </w:rPr>
        <w:t xml:space="preserve"> [</w:t>
      </w:r>
      <w:r>
        <w:rPr>
          <w:rStyle w:val="Style13ptBold"/>
          <w:b w:val="0"/>
          <w:bCs w:val="0"/>
          <w:sz w:val="22"/>
        </w:rPr>
        <w:t>David</w:t>
      </w:r>
      <w:r w:rsidRPr="009039DB">
        <w:rPr>
          <w:rStyle w:val="Style13ptBold"/>
          <w:b w:val="0"/>
          <w:bCs w:val="0"/>
          <w:sz w:val="22"/>
        </w:rPr>
        <w:t xml:space="preserve">, </w:t>
      </w:r>
      <w:r>
        <w:rPr>
          <w:rStyle w:val="Style13ptBold"/>
          <w:b w:val="0"/>
          <w:bCs w:val="0"/>
          <w:sz w:val="22"/>
        </w:rPr>
        <w:t>Election analyst for CBS News;</w:t>
      </w:r>
      <w:r w:rsidRPr="009039DB">
        <w:rPr>
          <w:rStyle w:val="Style13ptBold"/>
          <w:b w:val="0"/>
          <w:bCs w:val="0"/>
          <w:sz w:val="22"/>
        </w:rPr>
        <w:t xml:space="preserve"> “</w:t>
      </w:r>
      <w:r w:rsidRPr="00F24D1D">
        <w:rPr>
          <w:rStyle w:val="Style13ptBold"/>
          <w:b w:val="0"/>
          <w:bCs w:val="0"/>
          <w:sz w:val="22"/>
        </w:rPr>
        <w:t>It was all about the independents, again</w:t>
      </w:r>
      <w:r w:rsidRPr="009039DB">
        <w:rPr>
          <w:rStyle w:val="Style13ptBold"/>
          <w:b w:val="0"/>
          <w:bCs w:val="0"/>
          <w:sz w:val="22"/>
        </w:rPr>
        <w:t>”</w:t>
      </w:r>
      <w:r>
        <w:rPr>
          <w:rStyle w:val="Style13ptBold"/>
          <w:b w:val="0"/>
          <w:bCs w:val="0"/>
          <w:sz w:val="22"/>
        </w:rPr>
        <w:t>;</w:t>
      </w:r>
      <w:r w:rsidRPr="009039DB">
        <w:rPr>
          <w:rStyle w:val="Style13ptBold"/>
          <w:b w:val="0"/>
          <w:bCs w:val="0"/>
          <w:sz w:val="22"/>
        </w:rPr>
        <w:t xml:space="preserve"> </w:t>
      </w:r>
      <w:r>
        <w:rPr>
          <w:rStyle w:val="Style13ptBold"/>
          <w:b w:val="0"/>
          <w:bCs w:val="0"/>
          <w:sz w:val="22"/>
        </w:rPr>
        <w:t>Roll Call;</w:t>
      </w:r>
      <w:r w:rsidRPr="009039DB">
        <w:rPr>
          <w:rStyle w:val="Style13ptBold"/>
          <w:sz w:val="22"/>
        </w:rPr>
        <w:t xml:space="preserve"> </w:t>
      </w:r>
      <w:r w:rsidRPr="00F24D1D">
        <w:t>https://rollcall.com/2022/11/16/it-was-all-about-the-independents-again/</w:t>
      </w:r>
      <w:r w:rsidRPr="009039DB">
        <w:t xml:space="preserve">] </w:t>
      </w:r>
      <w:r>
        <w:t>/sb</w:t>
      </w:r>
    </w:p>
    <w:p w14:paraId="5206E265" w14:textId="77777777" w:rsidR="00B2206A" w:rsidRPr="00944597" w:rsidRDefault="00B2206A" w:rsidP="00B2206A">
      <w:pPr>
        <w:spacing w:after="0"/>
        <w:rPr>
          <w:rStyle w:val="StyleUnderline"/>
        </w:rPr>
      </w:pPr>
    </w:p>
    <w:p w14:paraId="6D281029"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For regular readers of this column, the determinative role independent voters played in last week’s elections likely came as no surprise. I have written more columns over more years than I care to remember arguing that base election strategies are as out-of-date and out-of-touch as the stale, negative campaign messaging that still dominates politics today. </w:t>
      </w:r>
    </w:p>
    <w:p w14:paraId="3500DC12"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According to the Edison Research preliminary exit polls</w:t>
      </w:r>
      <w:r w:rsidRPr="00CC750F">
        <w:rPr>
          <w:rStyle w:val="StyleUnderline"/>
          <w:rFonts w:asciiTheme="minorHAnsi" w:hAnsiTheme="minorHAnsi" w:cstheme="minorHAnsi"/>
        </w:rPr>
        <w:t xml:space="preserve">, </w:t>
      </w:r>
      <w:r w:rsidRPr="00CC750F">
        <w:rPr>
          <w:rStyle w:val="StyleUnderline"/>
          <w:rFonts w:asciiTheme="minorHAnsi" w:hAnsiTheme="minorHAnsi" w:cstheme="minorHAnsi"/>
          <w:b/>
          <w:bCs/>
        </w:rPr>
        <w:t xml:space="preserve">independents </w:t>
      </w:r>
      <w:r w:rsidRPr="00CC750F">
        <w:rPr>
          <w:rStyle w:val="StyleUnderline"/>
          <w:rFonts w:asciiTheme="minorHAnsi" w:hAnsiTheme="minorHAnsi" w:cstheme="minorHAnsi"/>
        </w:rPr>
        <w:t xml:space="preserve">were without question the </w:t>
      </w:r>
      <w:r w:rsidRPr="00CC750F">
        <w:rPr>
          <w:rStyle w:val="StyleUnderline"/>
          <w:rFonts w:asciiTheme="minorHAnsi" w:hAnsiTheme="minorHAnsi" w:cstheme="minorHAnsi"/>
          <w:b/>
          <w:bCs/>
        </w:rPr>
        <w:t>most critical voter group</w:t>
      </w:r>
      <w:r w:rsidRPr="00CC750F">
        <w:rPr>
          <w:rStyle w:val="StyleUnderline"/>
          <w:rFonts w:asciiTheme="minorHAnsi" w:hAnsiTheme="minorHAnsi" w:cstheme="minorHAnsi"/>
        </w:rPr>
        <w:t xml:space="preserve"> in this election</w:t>
      </w:r>
      <w:r w:rsidRPr="00CC750F">
        <w:rPr>
          <w:rFonts w:asciiTheme="minorHAnsi" w:hAnsiTheme="minorHAnsi" w:cstheme="minorHAnsi"/>
          <w:sz w:val="16"/>
          <w:szCs w:val="16"/>
        </w:rPr>
        <w:t xml:space="preserve">. In fact, </w:t>
      </w:r>
      <w:r w:rsidRPr="00CC750F">
        <w:rPr>
          <w:rStyle w:val="StyleUnderline"/>
          <w:rFonts w:asciiTheme="minorHAnsi" w:hAnsiTheme="minorHAnsi" w:cstheme="minorHAnsi"/>
        </w:rPr>
        <w:t>they</w:t>
      </w:r>
      <w:r w:rsidRPr="00CC750F">
        <w:rPr>
          <w:rFonts w:asciiTheme="minorHAnsi" w:hAnsiTheme="minorHAnsi" w:cstheme="minorHAnsi"/>
          <w:sz w:val="16"/>
          <w:szCs w:val="16"/>
        </w:rPr>
        <w:t xml:space="preserve"> </w:t>
      </w:r>
      <w:r w:rsidRPr="00CC750F">
        <w:rPr>
          <w:rStyle w:val="StyleUnderline"/>
          <w:rFonts w:asciiTheme="minorHAnsi" w:hAnsiTheme="minorHAnsi" w:cstheme="minorHAnsi"/>
        </w:rPr>
        <w:t xml:space="preserve">made up </w:t>
      </w:r>
      <w:r w:rsidRPr="00CC750F">
        <w:rPr>
          <w:rStyle w:val="StyleUnderline"/>
          <w:rFonts w:asciiTheme="minorHAnsi" w:hAnsiTheme="minorHAnsi" w:cstheme="minorHAnsi"/>
          <w:b/>
          <w:bCs/>
        </w:rPr>
        <w:t xml:space="preserve">31 percent </w:t>
      </w:r>
      <w:r w:rsidRPr="00CC750F">
        <w:rPr>
          <w:rStyle w:val="StyleUnderline"/>
          <w:rFonts w:asciiTheme="minorHAnsi" w:hAnsiTheme="minorHAnsi" w:cstheme="minorHAnsi"/>
        </w:rPr>
        <w:t xml:space="preserve">of the </w:t>
      </w:r>
      <w:r w:rsidRPr="00CC750F">
        <w:rPr>
          <w:rStyle w:val="StyleUnderline"/>
          <w:rFonts w:asciiTheme="minorHAnsi" w:hAnsiTheme="minorHAnsi" w:cstheme="minorHAnsi"/>
          <w:b/>
          <w:bCs/>
        </w:rPr>
        <w:t>electorate</w:t>
      </w:r>
      <w:r w:rsidRPr="00CC750F">
        <w:rPr>
          <w:rFonts w:asciiTheme="minorHAnsi" w:hAnsiTheme="minorHAnsi" w:cstheme="minorHAnsi"/>
          <w:sz w:val="16"/>
          <w:szCs w:val="16"/>
        </w:rPr>
        <w:t>, the largest percentage going back as far as the 1980 election. </w:t>
      </w:r>
    </w:p>
    <w:p w14:paraId="7D077D05"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While the exit polls showed independents growing, it also found Democrats at 33 percent, their lowest party ID over the same time period. Meanwhile, Republicans garnered 36 percent. </w:t>
      </w:r>
    </w:p>
    <w:p w14:paraId="23542AE5" w14:textId="77777777" w:rsidR="00B2206A" w:rsidRPr="00CC750F" w:rsidRDefault="00B2206A" w:rsidP="00B2206A">
      <w:pPr>
        <w:pStyle w:val="NormalWeb"/>
        <w:spacing w:before="0" w:beforeAutospacing="0" w:after="0" w:afterAutospacing="0"/>
        <w:rPr>
          <w:rStyle w:val="StyleUnderline"/>
          <w:rFonts w:asciiTheme="minorHAnsi" w:hAnsiTheme="minorHAnsi" w:cstheme="minorHAnsi"/>
        </w:rPr>
      </w:pPr>
      <w:r w:rsidRPr="00CC750F">
        <w:rPr>
          <w:rFonts w:asciiTheme="minorHAnsi" w:hAnsiTheme="minorHAnsi" w:cstheme="minorHAnsi"/>
          <w:sz w:val="16"/>
          <w:szCs w:val="16"/>
        </w:rPr>
        <w:t>Since 1986, the party not holding the presidency has won independents in every election except 2002, when George W. Bush enjoyed an extraordinarily high job approval in the post-9/11 political environment. But not this year.</w:t>
      </w:r>
    </w:p>
    <w:p w14:paraId="6EFE5341"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Looking at recent elections that have flipped the House, in 1994, Republicans won independents by 14 points. In 2006, it was the Democrats’ turn, and they carried independents by 18 points. Four years later in 2010, Republicans took back the House, winning independents by 19 points. Then, in 2018, Democrats won the majority by taking the independent vote by 12 points.</w:t>
      </w:r>
    </w:p>
    <w:p w14:paraId="2DCCCA11"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 xml:space="preserve">What makes 2022 different is the fact that nationally, </w:t>
      </w:r>
      <w:r w:rsidRPr="00CC750F">
        <w:rPr>
          <w:rStyle w:val="StyleUnderline"/>
          <w:rFonts w:asciiTheme="minorHAnsi" w:hAnsiTheme="minorHAnsi" w:cstheme="minorHAnsi"/>
        </w:rPr>
        <w:t>independents broke with past</w:t>
      </w:r>
      <w:r w:rsidRPr="00CC750F">
        <w:rPr>
          <w:rFonts w:asciiTheme="minorHAnsi" w:hAnsiTheme="minorHAnsi" w:cstheme="minorHAnsi"/>
          <w:sz w:val="16"/>
          <w:szCs w:val="16"/>
        </w:rPr>
        <w:t xml:space="preserve"> election </w:t>
      </w:r>
      <w:r w:rsidRPr="00CC750F">
        <w:rPr>
          <w:rStyle w:val="StyleUnderline"/>
          <w:rFonts w:asciiTheme="minorHAnsi" w:hAnsiTheme="minorHAnsi" w:cstheme="minorHAnsi"/>
        </w:rPr>
        <w:t>behavior by voting for the party holding the White House</w:t>
      </w:r>
      <w:r w:rsidRPr="00CC750F">
        <w:rPr>
          <w:rFonts w:asciiTheme="minorHAnsi" w:hAnsiTheme="minorHAnsi" w:cstheme="minorHAnsi"/>
          <w:sz w:val="16"/>
          <w:szCs w:val="16"/>
        </w:rPr>
        <w:t xml:space="preserve"> by a slim margin of 49 percent to 47 percent, at least in preliminary results. This was despite having an unfavorable view of President Joe Biden, at 37 percent favorable to 60 percent unfavorable. For context, former President Donald Trump’s favorable/unfavorable with independents in the exit polls was 30 percent to 66 percent, while Speaker </w:t>
      </w:r>
      <w:r w:rsidRPr="00EF1FCF">
        <w:rPr>
          <w:rFonts w:asciiTheme="minorHAnsi" w:eastAsiaTheme="majorEastAsia" w:hAnsiTheme="minorHAnsi" w:cstheme="minorHAnsi"/>
          <w:sz w:val="16"/>
          <w:szCs w:val="16"/>
        </w:rPr>
        <w:t>Nancy Pelosi</w:t>
      </w:r>
      <w:r w:rsidRPr="00CC750F">
        <w:rPr>
          <w:rFonts w:asciiTheme="minorHAnsi" w:hAnsiTheme="minorHAnsi" w:cstheme="minorHAnsi"/>
          <w:sz w:val="16"/>
          <w:szCs w:val="16"/>
        </w:rPr>
        <w:t xml:space="preserve"> got the lowest ranking at 28 percent to 68 percent.</w:t>
      </w:r>
    </w:p>
    <w:p w14:paraId="2470C5C5"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Overall, voters gave Republicans and Democrats the same rating, with Republicans at 44 percent favorable to 52 percent unfavorable and Democrats at 44 percent favorable to 53 percent unfavorable.  </w:t>
      </w:r>
    </w:p>
    <w:p w14:paraId="155FD702"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Despite Biden winning independents in 2020, these voters were clearly unhappy with his job performance, giving him 44 percent approval to 55 percent disapproval. A staggering 73 percent of independents said in the exit polls that they did not want him to run for reelection. </w:t>
      </w:r>
    </w:p>
    <w:p w14:paraId="18C8234C"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 xml:space="preserve">As for voters overall, </w:t>
      </w:r>
      <w:r w:rsidRPr="00CC750F">
        <w:rPr>
          <w:rStyle w:val="StyleUnderline"/>
          <w:rFonts w:asciiTheme="minorHAnsi" w:hAnsiTheme="minorHAnsi" w:cstheme="minorHAnsi"/>
        </w:rPr>
        <w:t>the economy was the top issue for independents</w:t>
      </w:r>
      <w:r w:rsidRPr="00CC750F">
        <w:rPr>
          <w:rFonts w:asciiTheme="minorHAnsi" w:hAnsiTheme="minorHAnsi" w:cstheme="minorHAnsi"/>
          <w:sz w:val="16"/>
          <w:szCs w:val="16"/>
        </w:rPr>
        <w:t>. Only 1 percent of independent voters rated the economy as “excellent,” while 19 percent called it “good,” 41 percent said “not so good” and another 38 percent said “poor.” Here’s where the election results get a little murky.</w:t>
      </w:r>
    </w:p>
    <w:p w14:paraId="50FEDD98"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Independents in the exit polls said they believed Republicans were better able to handle inflation by a 52 percent to 41 percent margin, and yet the GOP lost independent voters overall by 2 points. More interesting, and not just a little confusing, were the crosstabs on this issue.</w:t>
      </w:r>
    </w:p>
    <w:p w14:paraId="5C87F8E4"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Of the 41 percent of independents who called the economy “not so good,” 33 percent voted for Republicans to 62 percent for Democrats, which seems a contradiction in terms. Voters overall who said the economy was “not so good” voted similarly, at 35 percent Republican to 62 percent Democrat.  </w:t>
      </w:r>
    </w:p>
    <w:p w14:paraId="67643983"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Biden’s job performance numbers show similar vote behavior, with independents who “somewhat disapproved” of his job performance (12 percent of the independent vote) voting for Democrats by a margin of 52 percent to 36 percent. </w:t>
      </w:r>
    </w:p>
    <w:p w14:paraId="0AFF4C02"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It will take more than a week’s worth of exit poll analyses to understand the disconnect between voter beliefs and voter behavior on the issue of the economy. This will, of course, not stop the pundits and the politicos from expounding on the causes and effects behind the election results. </w:t>
      </w:r>
    </w:p>
    <w:p w14:paraId="7F138E0A"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 xml:space="preserve">Listening to the talking heads, for many, especially those in the media, the fact that independents decided the outcome of the congressional midterms has been nothing short of a revelation. </w:t>
      </w:r>
      <w:r w:rsidRPr="00CC750F">
        <w:rPr>
          <w:rStyle w:val="StyleUnderline"/>
          <w:rFonts w:asciiTheme="minorHAnsi" w:hAnsiTheme="minorHAnsi" w:cstheme="minorHAnsi"/>
        </w:rPr>
        <w:t xml:space="preserve">Strategists have clung to the notion that elections are all about the </w:t>
      </w:r>
      <w:r w:rsidRPr="00CC750F">
        <w:rPr>
          <w:rStyle w:val="StyleUnderline"/>
          <w:rFonts w:asciiTheme="minorHAnsi" w:hAnsiTheme="minorHAnsi" w:cstheme="minorHAnsi"/>
          <w:b/>
          <w:bCs/>
        </w:rPr>
        <w:t>base</w:t>
      </w:r>
      <w:r w:rsidRPr="00CC750F">
        <w:rPr>
          <w:rStyle w:val="StyleUnderline"/>
          <w:rFonts w:asciiTheme="minorHAnsi" w:hAnsiTheme="minorHAnsi" w:cstheme="minorHAnsi"/>
        </w:rPr>
        <w:t xml:space="preserve"> — dogma that </w:t>
      </w:r>
      <w:r w:rsidRPr="00CC750F">
        <w:rPr>
          <w:rStyle w:val="StyleUnderline"/>
          <w:rFonts w:asciiTheme="minorHAnsi" w:hAnsiTheme="minorHAnsi" w:cstheme="minorHAnsi"/>
          <w:b/>
          <w:bCs/>
        </w:rPr>
        <w:t>this election disproves</w:t>
      </w:r>
      <w:r w:rsidRPr="00CC750F">
        <w:rPr>
          <w:rStyle w:val="StyleUnderline"/>
          <w:rFonts w:asciiTheme="minorHAnsi" w:hAnsiTheme="minorHAnsi" w:cstheme="minorHAnsi"/>
        </w:rPr>
        <w:t xml:space="preserve">, as so many others </w:t>
      </w:r>
      <w:r w:rsidRPr="00CC750F">
        <w:rPr>
          <w:rFonts w:asciiTheme="minorHAnsi" w:hAnsiTheme="minorHAnsi" w:cstheme="minorHAnsi"/>
          <w:sz w:val="16"/>
          <w:szCs w:val="16"/>
        </w:rPr>
        <w:t>have done in the past. </w:t>
      </w:r>
    </w:p>
    <w:p w14:paraId="2C3D0102"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At this point there is a lot of second-guessing and Monday morning quarterbacking going on, much of it based on gut conclusions and emotion-based guessing, not data. And the urban legends that always follow complicated elections have already begun to stream across social media and the Sunday talk shows. </w:t>
      </w:r>
    </w:p>
    <w:p w14:paraId="3B5C6871" w14:textId="77777777" w:rsidR="00B2206A" w:rsidRPr="00CC750F" w:rsidRDefault="00B2206A" w:rsidP="00B2206A">
      <w:pPr>
        <w:pStyle w:val="NormalWeb"/>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One consistent talking point has been the claim that the youth vote and women voters turned out in higher numbers in this election because of the abortion issue, climate change and student debt relief. At this point, it looks like national turnout this year is likely to be close to the higher 2018 off-year election turnout. </w:t>
      </w:r>
    </w:p>
    <w:p w14:paraId="631F9229" w14:textId="77777777" w:rsidR="00B2206A" w:rsidRPr="00CC750F" w:rsidRDefault="00B2206A" w:rsidP="00B2206A">
      <w:pPr>
        <w:pStyle w:val="NormalWeb"/>
        <w:spacing w:before="0" w:beforeAutospacing="0" w:after="0" w:afterAutospacing="0"/>
        <w:rPr>
          <w:rStyle w:val="StyleUnderline"/>
          <w:rFonts w:asciiTheme="minorHAnsi" w:hAnsiTheme="minorHAnsi" w:cstheme="minorHAnsi"/>
        </w:rPr>
      </w:pPr>
      <w:r w:rsidRPr="00CC750F">
        <w:rPr>
          <w:rFonts w:asciiTheme="minorHAnsi" w:hAnsiTheme="minorHAnsi" w:cstheme="minorHAnsi"/>
          <w:sz w:val="16"/>
          <w:szCs w:val="16"/>
        </w:rPr>
        <w:t xml:space="preserve">So while the turnout may be large and there may be variations in states and specific races, at this point, </w:t>
      </w:r>
      <w:r w:rsidRPr="00CC750F">
        <w:rPr>
          <w:rStyle w:val="StyleUnderline"/>
          <w:rFonts w:asciiTheme="minorHAnsi" w:hAnsiTheme="minorHAnsi" w:cstheme="minorHAnsi"/>
        </w:rPr>
        <w:t>we have not seen evidence that either young voters or women voters turned out in greater proportion of the electorate than we’ve seen in other off-year elections. </w:t>
      </w:r>
    </w:p>
    <w:p w14:paraId="4D372A4D" w14:textId="77777777" w:rsidR="00B2206A" w:rsidRPr="00CC750F" w:rsidRDefault="00B2206A" w:rsidP="00B2206A">
      <w:pPr>
        <w:pStyle w:val="NormalWeb"/>
        <w:spacing w:before="0" w:beforeAutospacing="0" w:after="0" w:afterAutospacing="0"/>
        <w:rPr>
          <w:rStyle w:val="StyleUnderline"/>
          <w:rFonts w:asciiTheme="minorHAnsi" w:hAnsiTheme="minorHAnsi" w:cstheme="minorHAnsi"/>
        </w:rPr>
      </w:pPr>
      <w:r w:rsidRPr="00CC750F">
        <w:rPr>
          <w:rFonts w:asciiTheme="minorHAnsi" w:hAnsiTheme="minorHAnsi" w:cstheme="minorHAnsi"/>
          <w:sz w:val="16"/>
          <w:szCs w:val="16"/>
        </w:rPr>
        <w:t xml:space="preserve">The 18- to 29-year-old vote, which made up between 12 percent and 13 percent of the total vote in the last four nonpresidential elections, accounted for 12 percent of the electorate this year. That’s not to say that in individual races, issues like student debt may have played a bigger role. But nationally, according to the Edison exit polls, the </w:t>
      </w:r>
      <w:r w:rsidRPr="00CC750F">
        <w:rPr>
          <w:rStyle w:val="StyleUnderline"/>
          <w:rFonts w:asciiTheme="minorHAnsi" w:hAnsiTheme="minorHAnsi" w:cstheme="minorHAnsi"/>
          <w:b/>
          <w:bCs/>
        </w:rPr>
        <w:t>youth vote did not overperform</w:t>
      </w:r>
      <w:r w:rsidRPr="00CC750F">
        <w:rPr>
          <w:rStyle w:val="StyleUnderline"/>
          <w:rFonts w:asciiTheme="minorHAnsi" w:hAnsiTheme="minorHAnsi" w:cstheme="minorHAnsi"/>
        </w:rPr>
        <w:t>. </w:t>
      </w:r>
    </w:p>
    <w:p w14:paraId="585EAC08" w14:textId="77777777" w:rsidR="00B2206A" w:rsidRPr="00CC750F" w:rsidRDefault="00B2206A" w:rsidP="00B2206A">
      <w:pPr>
        <w:pStyle w:val="NormalWeb"/>
        <w:spacing w:before="0" w:beforeAutospacing="0" w:after="0" w:afterAutospacing="0"/>
        <w:rPr>
          <w:rStyle w:val="StyleUnderline"/>
          <w:rFonts w:asciiTheme="minorHAnsi" w:hAnsiTheme="minorHAnsi" w:cstheme="minorHAnsi"/>
        </w:rPr>
      </w:pPr>
      <w:r w:rsidRPr="00CC750F">
        <w:rPr>
          <w:rStyle w:val="StyleUnderline"/>
          <w:rFonts w:asciiTheme="minorHAnsi" w:hAnsiTheme="minorHAnsi" w:cstheme="minorHAnsi"/>
          <w:b/>
          <w:bCs/>
        </w:rPr>
        <w:t>Neither did</w:t>
      </w:r>
      <w:r w:rsidRPr="00CC750F">
        <w:rPr>
          <w:rStyle w:val="StyleUnderline"/>
          <w:rFonts w:asciiTheme="minorHAnsi" w:hAnsiTheme="minorHAnsi" w:cstheme="minorHAnsi"/>
        </w:rPr>
        <w:t xml:space="preserve"> the</w:t>
      </w:r>
      <w:r w:rsidRPr="00CC750F">
        <w:rPr>
          <w:rStyle w:val="StyleUnderline"/>
          <w:rFonts w:asciiTheme="minorHAnsi" w:hAnsiTheme="minorHAnsi" w:cstheme="minorHAnsi"/>
          <w:b/>
          <w:bCs/>
        </w:rPr>
        <w:t xml:space="preserve"> women</w:t>
      </w:r>
      <w:r w:rsidRPr="00CC750F">
        <w:rPr>
          <w:rStyle w:val="StyleUnderline"/>
          <w:rFonts w:asciiTheme="minorHAnsi" w:hAnsiTheme="minorHAnsi" w:cstheme="minorHAnsi"/>
        </w:rPr>
        <w:t>’s vote</w:t>
      </w:r>
      <w:r w:rsidRPr="00CC750F">
        <w:rPr>
          <w:rFonts w:asciiTheme="minorHAnsi" w:hAnsiTheme="minorHAnsi" w:cstheme="minorHAnsi"/>
          <w:sz w:val="16"/>
          <w:szCs w:val="16"/>
        </w:rPr>
        <w:t>, which at 52 percent of the vote was consistent with previous elections. In the months leading up to the election, much of the political discussion revolved around how the Supreme Court’s decision to overturn Roe v. Wade would impact Republicans and Democrats. But the Edison exit poll data shows that Republicans actually improved with women voters, losing them by only 8 points (53 percent Democratic to 45 percent Republican) after a 19-point deficit in 2018. </w:t>
      </w:r>
    </w:p>
    <w:p w14:paraId="42FA8380" w14:textId="77777777" w:rsidR="00B2206A" w:rsidRPr="001C5EF0" w:rsidRDefault="00B2206A" w:rsidP="00B2206A">
      <w:pPr>
        <w:pStyle w:val="NormalWeb"/>
        <w:shd w:val="clear" w:color="auto" w:fill="FFFFFF"/>
        <w:spacing w:before="0" w:beforeAutospacing="0" w:after="300" w:afterAutospacing="0" w:line="276" w:lineRule="auto"/>
        <w:rPr>
          <w:rFonts w:asciiTheme="minorHAnsi" w:hAnsiTheme="minorHAnsi" w:cstheme="minorHAnsi"/>
          <w:sz w:val="16"/>
          <w:szCs w:val="16"/>
        </w:rPr>
      </w:pPr>
    </w:p>
    <w:p w14:paraId="69F15C20" w14:textId="7EF97993" w:rsidR="00B2206A" w:rsidRDefault="00B2206A" w:rsidP="00B2206A">
      <w:pPr>
        <w:pStyle w:val="Heading3"/>
      </w:pPr>
      <w:r>
        <w:t>Link---Latinx---2NC</w:t>
      </w:r>
    </w:p>
    <w:p w14:paraId="29233695" w14:textId="77777777" w:rsidR="00B2206A" w:rsidRDefault="00B2206A" w:rsidP="00B2206A">
      <w:pPr>
        <w:pStyle w:val="Heading4"/>
      </w:pPr>
      <w:r>
        <w:t>Latino voters have the ability to swing the 2024 election to Biden</w:t>
      </w:r>
    </w:p>
    <w:p w14:paraId="46F1C779" w14:textId="77777777" w:rsidR="00B2206A" w:rsidRPr="00A13C5D" w:rsidRDefault="00B2206A" w:rsidP="00B2206A">
      <w:pPr>
        <w:rPr>
          <w:rStyle w:val="Style13ptBold"/>
          <w:b w:val="0"/>
          <w:bCs w:val="0"/>
        </w:rPr>
      </w:pPr>
      <w:r w:rsidRPr="00A13C5D">
        <w:rPr>
          <w:rStyle w:val="Style13ptBold"/>
        </w:rPr>
        <w:t>Gamboa et al 4/27</w:t>
      </w:r>
      <w:r>
        <w:rPr>
          <w:rStyle w:val="Style13ptBold"/>
        </w:rPr>
        <w:t xml:space="preserve"> </w:t>
      </w:r>
      <w:r w:rsidRPr="00A13C5D">
        <w:rPr>
          <w:rStyle w:val="Style13ptBold"/>
          <w:b w:val="0"/>
          <w:bCs w:val="0"/>
          <w:sz w:val="16"/>
          <w:szCs w:val="16"/>
        </w:rPr>
        <w:t>(Suzanne Gamboa is a national reporter for NBC Latino and NBCNews.com, Nicole Acevedo is a reporter for NBC News Digital. She reports, writes and produces stories for NBC Latino and NBCNews.com. Isabela Espadas Barros Leal is an associate editor for NBC News' diversity verticals based in New York., 4/27/24, Disillusionment plagues young Latinos who could decide the 2024 race in battleground states, NBC News, https://www.nbcnews.com/news/latino/young-latino-voters-candidates-2024-election-rcna147624, L.B.)</w:t>
      </w:r>
    </w:p>
    <w:p w14:paraId="447E4286" w14:textId="77777777" w:rsidR="00B2206A" w:rsidRDefault="00B2206A" w:rsidP="00B2206A">
      <w:pPr>
        <w:rPr>
          <w:sz w:val="14"/>
        </w:rPr>
      </w:pPr>
      <w:r w:rsidRPr="00A13C5D">
        <w:rPr>
          <w:sz w:val="14"/>
        </w:rPr>
        <w:t xml:space="preserve">TEMPE, Ariz. — </w:t>
      </w:r>
      <w:r w:rsidRPr="00A13C5D">
        <w:rPr>
          <w:rStyle w:val="StyleUnderline"/>
        </w:rPr>
        <w:t xml:space="preserve">Young </w:t>
      </w:r>
      <w:r w:rsidRPr="00A13C5D">
        <w:rPr>
          <w:rStyle w:val="StyleUnderline"/>
          <w:highlight w:val="cyan"/>
        </w:rPr>
        <w:t>Latino voters</w:t>
      </w:r>
      <w:r w:rsidRPr="00A13C5D">
        <w:rPr>
          <w:rStyle w:val="StyleUnderline"/>
        </w:rPr>
        <w:t xml:space="preserve"> in key swing states have the numbers to </w:t>
      </w:r>
      <w:r w:rsidRPr="00A13C5D">
        <w:rPr>
          <w:rStyle w:val="StyleUnderline"/>
          <w:highlight w:val="cyan"/>
        </w:rPr>
        <w:t>potentially sway the</w:t>
      </w:r>
      <w:r w:rsidRPr="00A13C5D">
        <w:rPr>
          <w:rStyle w:val="StyleUnderline"/>
        </w:rPr>
        <w:t xml:space="preserve"> </w:t>
      </w:r>
      <w:r w:rsidRPr="00A13C5D">
        <w:rPr>
          <w:rStyle w:val="StyleUnderline"/>
          <w:highlight w:val="cyan"/>
        </w:rPr>
        <w:t>2024</w:t>
      </w:r>
      <w:r w:rsidRPr="00A13C5D">
        <w:rPr>
          <w:rStyle w:val="StyleUnderline"/>
        </w:rPr>
        <w:t xml:space="preserve"> presidential </w:t>
      </w:r>
      <w:r w:rsidRPr="00A13C5D">
        <w:rPr>
          <w:rStyle w:val="StyleUnderline"/>
          <w:highlight w:val="cyan"/>
        </w:rPr>
        <w:t>election</w:t>
      </w:r>
      <w:r w:rsidRPr="00A13C5D">
        <w:rPr>
          <w:rStyle w:val="StyleUnderline"/>
        </w:rPr>
        <w:t xml:space="preserve">. But interviews with nearly two dozen young Latino students on college campuses in battleground states revealed </w:t>
      </w:r>
      <w:r w:rsidRPr="00A13C5D">
        <w:rPr>
          <w:rStyle w:val="StyleUnderline"/>
          <w:highlight w:val="cyan"/>
        </w:rPr>
        <w:t>many are currently unmotivated</w:t>
      </w:r>
      <w:r w:rsidRPr="00A13C5D">
        <w:rPr>
          <w:rStyle w:val="StyleUnderline"/>
        </w:rPr>
        <w:t xml:space="preserve"> </w:t>
      </w:r>
      <w:r w:rsidRPr="00A13C5D">
        <w:rPr>
          <w:rStyle w:val="StyleUnderline"/>
          <w:highlight w:val="cyan"/>
        </w:rPr>
        <w:t>to</w:t>
      </w:r>
      <w:r w:rsidRPr="00A13C5D">
        <w:rPr>
          <w:rStyle w:val="StyleUnderline"/>
        </w:rPr>
        <w:t xml:space="preserve"> back a candidate or even </w:t>
      </w:r>
      <w:r w:rsidRPr="00A13C5D">
        <w:rPr>
          <w:rStyle w:val="StyleUnderline"/>
          <w:highlight w:val="cyan"/>
        </w:rPr>
        <w:t>cast a ballot</w:t>
      </w:r>
      <w:r w:rsidRPr="00A13C5D">
        <w:rPr>
          <w:rStyle w:val="StyleUnderline"/>
        </w:rPr>
        <w:t>.</w:t>
      </w:r>
      <w:r w:rsidRPr="00A13C5D">
        <w:rPr>
          <w:sz w:val="14"/>
        </w:rPr>
        <w:t xml:space="preserve"> The students in Arizona, Pennsylvania and Georgia spoke passionately about Israel’s war in Gaza, the rising cost of living, immigration and abortion. Almost everyone interviewed said TikTok is where they get most of their news. Amid the palm trees at Arizona State University, senior Darien Guerrero, 22, said he leans Republican. What he cares about most is the “great threat of climate change.” But voting in November wasn’t high on his to-do list. Climate change “is a problem that is bigger than us, bigger than the elections, the parties or anything. This is a human civilization problem,” said Guerrero, a biology major. He added that those in power often seem to be in the way of his generation’s efforts to fix the issue. </w:t>
      </w:r>
      <w:r w:rsidRPr="00A13C5D">
        <w:rPr>
          <w:rStyle w:val="StyleUnderline"/>
          <w:highlight w:val="cyan"/>
        </w:rPr>
        <w:t>In the western U.S.,</w:t>
      </w:r>
      <w:r w:rsidRPr="00A13C5D">
        <w:rPr>
          <w:rStyle w:val="StyleUnderline"/>
        </w:rPr>
        <w:t xml:space="preserve"> which includes the </w:t>
      </w:r>
      <w:r w:rsidRPr="00A13C5D">
        <w:rPr>
          <w:rStyle w:val="StyleUnderline"/>
          <w:highlight w:val="cyan"/>
        </w:rPr>
        <w:t>battlegrounds of Arizona and</w:t>
      </w:r>
      <w:r w:rsidRPr="00A13C5D">
        <w:rPr>
          <w:rStyle w:val="StyleUnderline"/>
        </w:rPr>
        <w:t xml:space="preserve"> </w:t>
      </w:r>
      <w:r w:rsidRPr="00A13C5D">
        <w:rPr>
          <w:rStyle w:val="StyleUnderline"/>
          <w:highlight w:val="cyan"/>
        </w:rPr>
        <w:t>Nevada</w:t>
      </w:r>
      <w:r w:rsidRPr="00A13C5D">
        <w:rPr>
          <w:rStyle w:val="StyleUnderline"/>
        </w:rPr>
        <w:t xml:space="preserve">, </w:t>
      </w:r>
      <w:r w:rsidRPr="00A13C5D">
        <w:rPr>
          <w:rStyle w:val="StyleUnderline"/>
          <w:highlight w:val="cyan"/>
        </w:rPr>
        <w:t>Latinos are</w:t>
      </w:r>
      <w:r w:rsidRPr="00A13C5D">
        <w:rPr>
          <w:rStyle w:val="StyleUnderline"/>
        </w:rPr>
        <w:t xml:space="preserve"> nearly </w:t>
      </w:r>
      <w:r w:rsidRPr="00A13C5D">
        <w:rPr>
          <w:rStyle w:val="StyleUnderline"/>
          <w:highlight w:val="cyan"/>
        </w:rPr>
        <w:t>4 of every 10</w:t>
      </w:r>
      <w:r w:rsidRPr="00A13C5D">
        <w:rPr>
          <w:rStyle w:val="StyleUnderline"/>
        </w:rPr>
        <w:t xml:space="preserve"> newly eligible </w:t>
      </w:r>
      <w:r w:rsidRPr="00A13C5D">
        <w:rPr>
          <w:rStyle w:val="StyleUnderline"/>
          <w:highlight w:val="cyan"/>
        </w:rPr>
        <w:t>voters</w:t>
      </w:r>
      <w:r w:rsidRPr="00A13C5D">
        <w:rPr>
          <w:rStyle w:val="StyleUnderline"/>
        </w:rPr>
        <w:t xml:space="preserve"> —</w:t>
      </w:r>
      <w:r w:rsidRPr="00A13C5D">
        <w:rPr>
          <w:sz w:val="14"/>
        </w:rPr>
        <w:t xml:space="preserve"> defined as those who have reached ages 18 or 19 since the 2022 midterms. In the South, Latinos are 24% of newly eligible voters, and in the Northeast they make up 19%. Arizona Young voters usually favor Democratic candidates: The Harvard Youth Poll showed young Hispanics favor President Joe Biden over former President Donald Trump 50% to 27% in a two-way race, with 22% saying they don’t know. </w:t>
      </w:r>
      <w:r w:rsidRPr="00A13C5D">
        <w:rPr>
          <w:rStyle w:val="StyleUnderline"/>
        </w:rPr>
        <w:t xml:space="preserve">National </w:t>
      </w:r>
      <w:r w:rsidRPr="00A13C5D">
        <w:rPr>
          <w:rStyle w:val="StyleUnderline"/>
          <w:highlight w:val="cyan"/>
        </w:rPr>
        <w:t>polls</w:t>
      </w:r>
      <w:r w:rsidRPr="00A13C5D">
        <w:rPr>
          <w:rStyle w:val="StyleUnderline"/>
        </w:rPr>
        <w:t xml:space="preserve"> currently </w:t>
      </w:r>
      <w:r w:rsidRPr="00A13C5D">
        <w:rPr>
          <w:rStyle w:val="StyleUnderline"/>
          <w:highlight w:val="cyan"/>
        </w:rPr>
        <w:t>show a tight race among</w:t>
      </w:r>
      <w:r w:rsidRPr="00A13C5D">
        <w:rPr>
          <w:rStyle w:val="StyleUnderline"/>
        </w:rPr>
        <w:t xml:space="preserve"> all </w:t>
      </w:r>
      <w:r w:rsidRPr="00A13C5D">
        <w:rPr>
          <w:rStyle w:val="StyleUnderline"/>
          <w:highlight w:val="cyan"/>
        </w:rPr>
        <w:t>voters</w:t>
      </w:r>
      <w:r w:rsidRPr="00A13C5D">
        <w:rPr>
          <w:rStyle w:val="StyleUnderline"/>
        </w:rPr>
        <w:t xml:space="preserve">. </w:t>
      </w:r>
      <w:r w:rsidRPr="00A13C5D">
        <w:rPr>
          <w:rStyle w:val="StyleUnderline"/>
          <w:highlight w:val="cyan"/>
        </w:rPr>
        <w:t>If</w:t>
      </w:r>
      <w:r w:rsidRPr="00A13C5D">
        <w:rPr>
          <w:rStyle w:val="StyleUnderline"/>
        </w:rPr>
        <w:t xml:space="preserve"> young voters, many of them </w:t>
      </w:r>
      <w:r w:rsidRPr="00A13C5D">
        <w:rPr>
          <w:rStyle w:val="StyleUnderline"/>
          <w:highlight w:val="cyan"/>
        </w:rPr>
        <w:t>Latino,</w:t>
      </w:r>
      <w:r w:rsidRPr="00A13C5D">
        <w:rPr>
          <w:rStyle w:val="StyleUnderline"/>
        </w:rPr>
        <w:t xml:space="preserve"> </w:t>
      </w:r>
      <w:r w:rsidRPr="00A13C5D">
        <w:rPr>
          <w:rStyle w:val="StyleUnderline"/>
          <w:highlight w:val="cyan"/>
        </w:rPr>
        <w:t>don’t vote in large enough numbers for Democrats</w:t>
      </w:r>
      <w:r w:rsidRPr="00A13C5D">
        <w:rPr>
          <w:rStyle w:val="StyleUnderline"/>
        </w:rPr>
        <w:t xml:space="preserve"> — particularly in Arizona, Georgia or Pennsylvania — “</w:t>
      </w:r>
      <w:r w:rsidRPr="00A13C5D">
        <w:rPr>
          <w:rStyle w:val="StyleUnderline"/>
          <w:highlight w:val="cyan"/>
        </w:rPr>
        <w:t>that could be the whole race,”</w:t>
      </w:r>
      <w:r w:rsidRPr="00A13C5D">
        <w:rPr>
          <w:sz w:val="14"/>
        </w:rPr>
        <w:t xml:space="preserve"> said Republican consultant Mike Madrid.</w:t>
      </w:r>
    </w:p>
    <w:p w14:paraId="4EDDB1EC" w14:textId="77777777" w:rsidR="00B2206A" w:rsidRDefault="00B2206A" w:rsidP="00B2206A"/>
    <w:p w14:paraId="6F67265B" w14:textId="77777777" w:rsidR="00B2206A" w:rsidRDefault="00B2206A" w:rsidP="00B2206A">
      <w:pPr>
        <w:pStyle w:val="Heading4"/>
      </w:pPr>
      <w:r>
        <w:t>--</w:t>
      </w:r>
      <w:r w:rsidRPr="00E520ED">
        <w:t>Strong IPR are critical to a strong economy- jobs, innovation, and new markets</w:t>
      </w:r>
    </w:p>
    <w:p w14:paraId="63375649" w14:textId="77777777" w:rsidR="00B2206A" w:rsidRPr="00E520ED" w:rsidRDefault="00B2206A" w:rsidP="00B2206A">
      <w:pPr>
        <w:rPr>
          <w:rStyle w:val="Style13ptBold"/>
          <w:b w:val="0"/>
          <w:bCs w:val="0"/>
          <w:sz w:val="16"/>
          <w:szCs w:val="16"/>
        </w:rPr>
      </w:pPr>
      <w:r w:rsidRPr="00E520ED">
        <w:rPr>
          <w:rStyle w:val="Style13ptBold"/>
        </w:rPr>
        <w:t>The Sun 22</w:t>
      </w:r>
      <w:r>
        <w:rPr>
          <w:rStyle w:val="Style13ptBold"/>
        </w:rPr>
        <w:t xml:space="preserve"> </w:t>
      </w:r>
      <w:r w:rsidRPr="00E520ED">
        <w:rPr>
          <w:rStyle w:val="Style13ptBold"/>
          <w:b w:val="0"/>
          <w:bCs w:val="0"/>
          <w:sz w:val="16"/>
          <w:szCs w:val="16"/>
        </w:rPr>
        <w:t>(The Daily Sun is a Nigerian daily print newspaper founded and published in KiriKiri Industrial Layout, Lagos, Nigeria.[1] As of 2011, The Sun had a daily print run of 130,000 copies, and 135,000 for weekend titles, with an average of 80% sales. This made The Sun the highest-selling newspaper in  Nigeria.[2] 5/8/22, Intellectual property rights protection critical for economic growth –US envoy, Accessed via LexisUni, https://advance-lexis-com.proxy.lib.umich.edu/api/document?collection=news&amp;id=urn:contentItem:65D8-1VX1-JDJN-63D1-00000-00&amp;context=1516831. L.B.)</w:t>
      </w:r>
    </w:p>
    <w:p w14:paraId="5CF617A4" w14:textId="77777777" w:rsidR="00B2206A" w:rsidRPr="00E520ED" w:rsidRDefault="00B2206A" w:rsidP="00B2206A">
      <w:pPr>
        <w:rPr>
          <w:rStyle w:val="StyleUnderline"/>
        </w:rPr>
      </w:pPr>
      <w:r w:rsidRPr="00E520ED">
        <w:rPr>
          <w:rStyle w:val="StyleUnderline"/>
        </w:rPr>
        <w:t xml:space="preserve">For the United States government, there is greater commitment to promoting public awareness of the importance of protecting and enforcing intellectual property rights (IPR), as a strategic resource for </w:t>
      </w:r>
      <w:r w:rsidRPr="00E520ED">
        <w:rPr>
          <w:rStyle w:val="Emphasis"/>
        </w:rPr>
        <w:t>bolstering economic growth</w:t>
      </w:r>
      <w:r w:rsidRPr="00E520ED">
        <w:rPr>
          <w:rStyle w:val="StyleUnderline"/>
        </w:rPr>
        <w:t xml:space="preserve"> </w:t>
      </w:r>
      <w:r w:rsidRPr="00E520ED">
        <w:rPr>
          <w:sz w:val="14"/>
        </w:rPr>
        <w:t xml:space="preserve">in Nigeria. To mark this year's World Intellectual Property Day, the US Mission in collaboration with the American Business Council, hosted the second edition of its Intellectual Property (IP) symposium themed: </w:t>
      </w:r>
      <w:r w:rsidRPr="00E520ED">
        <w:rPr>
          <w:rStyle w:val="StyleUnderline"/>
        </w:rPr>
        <w:t>'Intellectual Property and Youth: Innovating for a Better Future'. The two-day symposium, led by the United States Department of Justice</w:t>
      </w:r>
      <w:r w:rsidRPr="00E520ED">
        <w:rPr>
          <w:sz w:val="14"/>
        </w:rPr>
        <w:t xml:space="preserve">'s INL-funded Office of Overseas Prosecutorial Development, Assistance and Training (OPDAT)'s International Computer Hacking and Intellectual Property Attorney Adviser (ICHIP), brought together key stakeholders in Nigeria's IPR protection framework, including leading entertainment and creative industry leaders. In her remarks during the opening ceremony of the symposium in Lagos, </w:t>
      </w:r>
      <w:r w:rsidRPr="00E520ED">
        <w:rPr>
          <w:rStyle w:val="StyleUnderline"/>
        </w:rPr>
        <w:t>US Ambassador, Mary Beth Leonard stated that protection of intellectual property rights is critical for any economy that wants to foster a culture of innovation and entrepreneurship. She further noted that strong intellectual property rights protection is essential to creating jobs and opening new markets for goods and services.</w:t>
      </w:r>
      <w:r w:rsidRPr="00E520ED">
        <w:rPr>
          <w:sz w:val="14"/>
        </w:rPr>
        <w:t xml:space="preserve"> The envoy then encouraged stakeholders in the intellectual property space to shore up Nigeria's </w:t>
      </w:r>
      <w:r w:rsidRPr="00E520ED">
        <w:rPr>
          <w:rStyle w:val="StyleUnderline"/>
        </w:rPr>
        <w:t>IPR legal framework and lay a solid foundation for youth to drive innovation</w:t>
      </w:r>
      <w:r w:rsidRPr="00E520ED">
        <w:rPr>
          <w:sz w:val="14"/>
        </w:rPr>
        <w:t xml:space="preserve"> and engender a more prosperous Nigeria. "Nigerian youth are an incredible source of ingenuity and creativity. </w:t>
      </w:r>
      <w:r w:rsidRPr="00E520ED">
        <w:rPr>
          <w:rStyle w:val="StyleUnderline"/>
        </w:rPr>
        <w:t>A strong system of intellectual property rights assures inventors, industrial designers, musicians, and artists alike that their creative content will be protected and valued,"</w:t>
      </w:r>
      <w:r w:rsidRPr="00E520ED">
        <w:rPr>
          <w:sz w:val="14"/>
        </w:rPr>
        <w:t xml:space="preserve"> Ambassador Leonard said. The symposium featured a plenary session, thematic panel discussions and exhibitions with particular focus on Nigeria's burgeoning entertainment and creative industries. </w:t>
      </w:r>
      <w:r w:rsidRPr="00E520ED">
        <w:rPr>
          <w:rStyle w:val="StyleUnderline"/>
        </w:rPr>
        <w:t>Participants discussed how intellectual property rights could support their goals, help transform ideas into reality, generate income, create jobs, and make a positive impact.</w:t>
      </w:r>
    </w:p>
    <w:p w14:paraId="143FD1FA" w14:textId="77777777" w:rsidR="00B2206A" w:rsidRDefault="00B2206A" w:rsidP="00B2206A"/>
    <w:p w14:paraId="0DEBF94B" w14:textId="77777777" w:rsidR="00B2206A" w:rsidRDefault="00B2206A" w:rsidP="00B2206A">
      <w:pPr>
        <w:pStyle w:val="Heading4"/>
      </w:pPr>
      <w:r>
        <w:t>--</w:t>
      </w:r>
      <w:r w:rsidRPr="001432F2">
        <w:t>Latino voters value the state of the economy under a president greatly</w:t>
      </w:r>
    </w:p>
    <w:p w14:paraId="30C775E8" w14:textId="77777777" w:rsidR="00B2206A" w:rsidRPr="001432F2" w:rsidRDefault="00B2206A" w:rsidP="00B2206A">
      <w:pPr>
        <w:rPr>
          <w:rStyle w:val="Style13ptBold"/>
          <w:b w:val="0"/>
          <w:bCs w:val="0"/>
          <w:sz w:val="16"/>
          <w:szCs w:val="16"/>
        </w:rPr>
      </w:pPr>
      <w:r w:rsidRPr="001432F2">
        <w:rPr>
          <w:rStyle w:val="Style13ptBold"/>
        </w:rPr>
        <w:t xml:space="preserve">Clark 3/23 </w:t>
      </w:r>
      <w:r w:rsidRPr="001432F2">
        <w:rPr>
          <w:rStyle w:val="Style13ptBold"/>
          <w:b w:val="0"/>
          <w:bCs w:val="0"/>
          <w:sz w:val="16"/>
          <w:szCs w:val="16"/>
        </w:rPr>
        <w:t>(Jeffrey Clark is an associate editor for Fox News Digital. He has previously served as a speechwriter for a cabinet secretary and as a Fulbright teacher in South Korea. Jeffrey graduated from the University of Iowa in 2019 with a degree in English and History. 3/23/24, Arizona Latino voters fret about high cost of living in Biden's economy as election looms, Fox News Channel, https://www.foxnews.com/media/arizona-latino-voters-fret-high-cost-living-bidens-economy-election-looms, L.B.)</w:t>
      </w:r>
    </w:p>
    <w:p w14:paraId="6F031FF1" w14:textId="77777777" w:rsidR="00B2206A" w:rsidRPr="001432F2" w:rsidRDefault="00B2206A" w:rsidP="00B2206A">
      <w:pPr>
        <w:rPr>
          <w:sz w:val="14"/>
        </w:rPr>
      </w:pPr>
      <w:r w:rsidRPr="001432F2">
        <w:rPr>
          <w:rStyle w:val="StyleUnderline"/>
        </w:rPr>
        <w:t>Latino voters</w:t>
      </w:r>
      <w:r w:rsidRPr="001432F2">
        <w:rPr>
          <w:sz w:val="14"/>
        </w:rPr>
        <w:t xml:space="preserve"> in Arizona </w:t>
      </w:r>
      <w:r w:rsidRPr="001432F2">
        <w:rPr>
          <w:rStyle w:val="StyleUnderline"/>
        </w:rPr>
        <w:t>discussed inflation and other economic difficulties under President Biden in an interview with CBS News on Wednesday.</w:t>
      </w:r>
      <w:r w:rsidRPr="001432F2">
        <w:rPr>
          <w:sz w:val="14"/>
        </w:rPr>
        <w:t xml:space="preserve"> Steve Macias, who voted for former President Trump in 2020, said that he was having "trouble trying to figure out" which candidate he was going to vote for in the presidential election. But Macias said that he was also deeply concerned about the cost of food and other goods. </w:t>
      </w:r>
      <w:r w:rsidRPr="001432F2">
        <w:rPr>
          <w:rStyle w:val="StyleUnderline"/>
        </w:rPr>
        <w:t>"I was putting gas in the car the other day and I walked in to buy a candy bar, which I don’t do too often, and I looked down [and] it was $2.29," he said. "I can afford a candy bar, but I refuse to buy this candy bar because I’m not paying $2.29 for a candy bar," he said, adding that other common goods like "toilet paper" and even food items like "chicken" have become more difficult to afford. "It used to be that we could go out and do things [like] go out to dinner once twice a week," Raquel Gloden, an independent who voted for Trump in 2020, told CBS News. "Now, no, that’s not happening," she said. "We have to budget everything down to the finest thing and the cost of health care and medical has gone up."</w:t>
      </w:r>
      <w:r w:rsidRPr="001432F2">
        <w:rPr>
          <w:sz w:val="14"/>
        </w:rPr>
        <w:t xml:space="preserve"> </w:t>
      </w:r>
    </w:p>
    <w:p w14:paraId="65ED5882" w14:textId="77777777" w:rsidR="00B2206A" w:rsidRPr="00382F37" w:rsidRDefault="00B2206A" w:rsidP="00B2206A">
      <w:pPr>
        <w:rPr>
          <w:rStyle w:val="StyleUnderline"/>
          <w:sz w:val="16"/>
        </w:rPr>
      </w:pPr>
    </w:p>
    <w:p w14:paraId="7BD74E83" w14:textId="0C0D1A6A" w:rsidR="00B2206A" w:rsidRDefault="00B2206A" w:rsidP="00B2206A">
      <w:pPr>
        <w:pStyle w:val="Heading3"/>
      </w:pPr>
      <w:r>
        <w:t>Link---AT: Latin</w:t>
      </w:r>
      <w:r w:rsidR="00331F31">
        <w:t>x</w:t>
      </w:r>
      <w:r>
        <w:t xml:space="preserve"> Voters aren’t Powerful</w:t>
      </w:r>
    </w:p>
    <w:p w14:paraId="5C9DF4DB" w14:textId="77777777" w:rsidR="00B2206A" w:rsidRPr="00342C85" w:rsidRDefault="00B2206A" w:rsidP="00B2206A">
      <w:pPr>
        <w:pStyle w:val="Heading4"/>
      </w:pPr>
      <w:r w:rsidRPr="00342C85">
        <w:t>Independents will decide the election – more independents in swing states than ever</w:t>
      </w:r>
    </w:p>
    <w:p w14:paraId="32C76953" w14:textId="77777777" w:rsidR="00B2206A" w:rsidRDefault="00B2206A" w:rsidP="00B2206A">
      <w:pPr>
        <w:spacing w:after="0"/>
      </w:pPr>
      <w:r>
        <w:rPr>
          <w:rStyle w:val="Style13ptBold"/>
        </w:rPr>
        <w:t>Rove</w:t>
      </w:r>
      <w:r w:rsidRPr="00E064B1">
        <w:rPr>
          <w:rStyle w:val="Style13ptBold"/>
        </w:rPr>
        <w:t xml:space="preserve"> </w:t>
      </w:r>
      <w:r>
        <w:rPr>
          <w:rStyle w:val="Style13ptBold"/>
        </w:rPr>
        <w:t>24</w:t>
      </w:r>
      <w:r w:rsidRPr="009039DB">
        <w:rPr>
          <w:rStyle w:val="Style13ptBold"/>
          <w:b w:val="0"/>
          <w:bCs w:val="0"/>
          <w:sz w:val="22"/>
        </w:rPr>
        <w:t xml:space="preserve"> [</w:t>
      </w:r>
      <w:r>
        <w:rPr>
          <w:rStyle w:val="Style13ptBold"/>
          <w:b w:val="0"/>
          <w:bCs w:val="0"/>
          <w:sz w:val="22"/>
        </w:rPr>
        <w:t>Karl</w:t>
      </w:r>
      <w:r w:rsidRPr="009039DB">
        <w:rPr>
          <w:rStyle w:val="Style13ptBold"/>
          <w:b w:val="0"/>
          <w:bCs w:val="0"/>
          <w:sz w:val="22"/>
        </w:rPr>
        <w:t xml:space="preserve">, </w:t>
      </w:r>
      <w:r w:rsidRPr="00342C85">
        <w:rPr>
          <w:rStyle w:val="Style13ptBold"/>
          <w:b w:val="0"/>
          <w:bCs w:val="0"/>
          <w:sz w:val="22"/>
        </w:rPr>
        <w:t>Former White House Deputy Chief of Staff</w:t>
      </w:r>
      <w:r>
        <w:rPr>
          <w:rStyle w:val="Style13ptBold"/>
          <w:b w:val="0"/>
          <w:bCs w:val="0"/>
          <w:sz w:val="22"/>
        </w:rPr>
        <w:t>;</w:t>
      </w:r>
      <w:r w:rsidRPr="009039DB">
        <w:rPr>
          <w:rStyle w:val="Style13ptBold"/>
          <w:b w:val="0"/>
          <w:bCs w:val="0"/>
          <w:sz w:val="22"/>
        </w:rPr>
        <w:t xml:space="preserve"> “</w:t>
      </w:r>
      <w:r w:rsidRPr="00342C85">
        <w:rPr>
          <w:rStyle w:val="Style13ptBold"/>
          <w:b w:val="0"/>
          <w:bCs w:val="0"/>
          <w:sz w:val="22"/>
        </w:rPr>
        <w:t>Independent voters in key states will decide the outcome of presidential election</w:t>
      </w:r>
      <w:r w:rsidRPr="009039DB">
        <w:rPr>
          <w:rStyle w:val="Style13ptBold"/>
          <w:b w:val="0"/>
          <w:bCs w:val="0"/>
          <w:sz w:val="22"/>
        </w:rPr>
        <w:t>”</w:t>
      </w:r>
      <w:r>
        <w:rPr>
          <w:rStyle w:val="Style13ptBold"/>
          <w:b w:val="0"/>
          <w:bCs w:val="0"/>
          <w:sz w:val="22"/>
        </w:rPr>
        <w:t>;</w:t>
      </w:r>
      <w:r w:rsidRPr="009039DB">
        <w:rPr>
          <w:rStyle w:val="Style13ptBold"/>
          <w:b w:val="0"/>
          <w:bCs w:val="0"/>
          <w:sz w:val="22"/>
        </w:rPr>
        <w:t xml:space="preserve"> </w:t>
      </w:r>
      <w:r>
        <w:rPr>
          <w:rStyle w:val="Style13ptBold"/>
          <w:b w:val="0"/>
          <w:bCs w:val="0"/>
          <w:sz w:val="22"/>
        </w:rPr>
        <w:t xml:space="preserve">4/04; </w:t>
      </w:r>
      <w:r w:rsidRPr="009039DB">
        <w:rPr>
          <w:rStyle w:val="Style13ptBold"/>
          <w:b w:val="0"/>
          <w:bCs w:val="0"/>
          <w:sz w:val="22"/>
        </w:rPr>
        <w:t>American Enterprise Institut</w:t>
      </w:r>
      <w:r>
        <w:rPr>
          <w:rStyle w:val="Style13ptBold"/>
          <w:b w:val="0"/>
          <w:bCs w:val="0"/>
          <w:sz w:val="22"/>
        </w:rPr>
        <w:t>e;</w:t>
      </w:r>
      <w:r w:rsidRPr="009039DB">
        <w:rPr>
          <w:rStyle w:val="Style13ptBold"/>
          <w:sz w:val="22"/>
        </w:rPr>
        <w:t xml:space="preserve"> </w:t>
      </w:r>
      <w:r w:rsidRPr="009039DB">
        <w:t xml:space="preserve">https://www.aei.org/op-eds/independent-voters-are-key-to-2024/] </w:t>
      </w:r>
      <w:r>
        <w:t>/sb</w:t>
      </w:r>
    </w:p>
    <w:p w14:paraId="272060FB" w14:textId="77777777" w:rsidR="00B2206A" w:rsidRPr="00342C85" w:rsidRDefault="00B2206A" w:rsidP="00B2206A">
      <w:pPr>
        <w:spacing w:after="0"/>
        <w:rPr>
          <w:rStyle w:val="Emphasis"/>
        </w:rPr>
      </w:pPr>
    </w:p>
    <w:p w14:paraId="20355022"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At first glance, becoming president looks like simple arithmetic: Carry at least 90% of your party’s adherents and win more independents than the other candidate and voilà, you’re in the White House.</w:t>
      </w:r>
    </w:p>
    <w:p w14:paraId="384FDEC0"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That’s how Donald Trump won in 2016. It’s also how Joe Biden defeated Trump four years later. The equation works as long as there is near-parity between the parties, as in 2020 when the electorate was 36% Republican, 37% Democratic and 26% Independent.</w:t>
      </w:r>
    </w:p>
    <w:p w14:paraId="6B2140A4"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 xml:space="preserve">Still, given how close the last two presidential races were, </w:t>
      </w:r>
      <w:r w:rsidRPr="00342C85">
        <w:rPr>
          <w:rStyle w:val="Emphasis"/>
          <w:b w:val="0"/>
          <w:bCs/>
        </w:rPr>
        <w:t>small changes in partisanship in key states can have huge consequences</w:t>
      </w:r>
      <w:r w:rsidRPr="00A67D81">
        <w:rPr>
          <w:rFonts w:asciiTheme="minorHAnsi" w:hAnsiTheme="minorHAnsi" w:cstheme="minorHAnsi"/>
          <w:sz w:val="16"/>
          <w:szCs w:val="16"/>
        </w:rPr>
        <w:t>. A mere 77,744 total votes in Michigan, Pennsylvania and Wisconsin gave Trump his victory in 2016, and 42,918 votes in Arizona, Georgia and Wisconsin produced Biden’s 2020 victory.</w:t>
      </w:r>
    </w:p>
    <w:p w14:paraId="75B9CC0F" w14:textId="77777777" w:rsidR="00B2206A" w:rsidRPr="00CA06F6" w:rsidRDefault="00B2206A" w:rsidP="00B2206A">
      <w:pPr>
        <w:pStyle w:val="NormalWeb"/>
        <w:shd w:val="clear" w:color="auto" w:fill="FFFFFF"/>
        <w:spacing w:before="0" w:beforeAutospacing="0" w:after="0" w:afterAutospacing="0" w:line="276" w:lineRule="auto"/>
        <w:rPr>
          <w:rFonts w:asciiTheme="minorHAnsi" w:hAnsiTheme="minorHAnsi" w:cstheme="minorHAnsi"/>
          <w:b/>
          <w:bCs/>
          <w:sz w:val="16"/>
          <w:szCs w:val="16"/>
        </w:rPr>
      </w:pPr>
      <w:r w:rsidRPr="00B41115">
        <w:rPr>
          <w:rStyle w:val="Emphasis"/>
          <w:b w:val="0"/>
          <w:bCs/>
        </w:rPr>
        <w:t xml:space="preserve">The </w:t>
      </w:r>
      <w:r w:rsidRPr="00CA06F6">
        <w:rPr>
          <w:rStyle w:val="Emphasis"/>
        </w:rPr>
        <w:t>political makeup of</w:t>
      </w:r>
      <w:r w:rsidRPr="00B41115">
        <w:rPr>
          <w:rStyle w:val="Emphasis"/>
          <w:b w:val="0"/>
          <w:bCs/>
        </w:rPr>
        <w:t xml:space="preserve"> several </w:t>
      </w:r>
      <w:r w:rsidRPr="00CA06F6">
        <w:rPr>
          <w:rStyle w:val="Emphasis"/>
        </w:rPr>
        <w:t>swing states</w:t>
      </w:r>
      <w:r w:rsidRPr="00B41115">
        <w:rPr>
          <w:rStyle w:val="Emphasis"/>
          <w:b w:val="0"/>
          <w:bCs/>
        </w:rPr>
        <w:t xml:space="preserve"> has </w:t>
      </w:r>
      <w:r w:rsidRPr="00CA06F6">
        <w:rPr>
          <w:rStyle w:val="Emphasis"/>
        </w:rPr>
        <w:t>changed</w:t>
      </w:r>
      <w:r w:rsidRPr="00B41115">
        <w:rPr>
          <w:rStyle w:val="Emphasis"/>
          <w:b w:val="0"/>
          <w:bCs/>
        </w:rPr>
        <w:t xml:space="preserve"> in the past four years.</w:t>
      </w:r>
      <w:r w:rsidRPr="00A67D81">
        <w:rPr>
          <w:rFonts w:asciiTheme="minorHAnsi" w:hAnsiTheme="minorHAnsi" w:cstheme="minorHAnsi"/>
          <w:sz w:val="16"/>
          <w:szCs w:val="16"/>
        </w:rPr>
        <w:t xml:space="preserve"> Having voted Democratic for president since 2008, </w:t>
      </w:r>
      <w:r w:rsidRPr="00EB6A4D">
        <w:rPr>
          <w:rStyle w:val="Emphasis"/>
        </w:rPr>
        <w:t xml:space="preserve">Nevada is more of a battleground this cycle </w:t>
      </w:r>
      <w:r w:rsidRPr="00CA06F6">
        <w:rPr>
          <w:rStyle w:val="Emphasis"/>
          <w:b w:val="0"/>
          <w:bCs/>
        </w:rPr>
        <w:t>because of a declining Democratic registration advantage</w:t>
      </w:r>
      <w:r w:rsidRPr="00CA06F6">
        <w:rPr>
          <w:rFonts w:asciiTheme="minorHAnsi" w:hAnsiTheme="minorHAnsi" w:cstheme="minorHAnsi"/>
          <w:b/>
          <w:bCs/>
          <w:sz w:val="16"/>
          <w:szCs w:val="16"/>
        </w:rPr>
        <w:t>.</w:t>
      </w:r>
    </w:p>
    <w:p w14:paraId="73D65EA5"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EB6A4D">
        <w:rPr>
          <w:rStyle w:val="Emphasis"/>
          <w:b w:val="0"/>
          <w:bCs/>
          <w:sz w:val="16"/>
          <w:szCs w:val="16"/>
          <w:u w:val="none"/>
        </w:rPr>
        <w:t>Nevada</w:t>
      </w:r>
      <w:r w:rsidRPr="00A67D81">
        <w:rPr>
          <w:rFonts w:asciiTheme="minorHAnsi" w:hAnsiTheme="minorHAnsi" w:cstheme="minorHAnsi"/>
          <w:sz w:val="16"/>
          <w:szCs w:val="16"/>
        </w:rPr>
        <w:t xml:space="preserve"> has 32,856 more registered Democrats than Republicans, a decline of 53,867 since November 2020. The </w:t>
      </w:r>
      <w:r w:rsidRPr="00EB6A4D">
        <w:rPr>
          <w:rStyle w:val="Emphasis"/>
        </w:rPr>
        <w:t>Democratic registration advantage</w:t>
      </w:r>
      <w:r w:rsidRPr="00A67D81">
        <w:rPr>
          <w:rFonts w:asciiTheme="minorHAnsi" w:hAnsiTheme="minorHAnsi" w:cstheme="minorHAnsi"/>
          <w:sz w:val="16"/>
          <w:szCs w:val="16"/>
        </w:rPr>
        <w:t xml:space="preserve"> over Republicans </w:t>
      </w:r>
      <w:r w:rsidRPr="00EB6A4D">
        <w:rPr>
          <w:rStyle w:val="Emphasis"/>
        </w:rPr>
        <w:t>in Pennsylvania</w:t>
      </w:r>
      <w:r w:rsidRPr="00A67D81">
        <w:rPr>
          <w:rFonts w:asciiTheme="minorHAnsi" w:hAnsiTheme="minorHAnsi" w:cstheme="minorHAnsi"/>
          <w:sz w:val="16"/>
          <w:szCs w:val="16"/>
        </w:rPr>
        <w:t xml:space="preserve"> is 399,494, </w:t>
      </w:r>
      <w:r w:rsidRPr="00EB6A4D">
        <w:rPr>
          <w:rStyle w:val="Emphasis"/>
        </w:rPr>
        <w:t>a decline</w:t>
      </w:r>
      <w:r w:rsidRPr="00A67D81">
        <w:rPr>
          <w:rFonts w:asciiTheme="minorHAnsi" w:hAnsiTheme="minorHAnsi" w:cstheme="minorHAnsi"/>
          <w:sz w:val="16"/>
          <w:szCs w:val="16"/>
        </w:rPr>
        <w:t xml:space="preserve"> of 286,324.</w:t>
      </w:r>
    </w:p>
    <w:p w14:paraId="01F9E23F" w14:textId="77777777" w:rsidR="00B2206A" w:rsidRPr="00A67D81"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 xml:space="preserve">While those states swung right, </w:t>
      </w:r>
      <w:r w:rsidRPr="00EB6A4D">
        <w:rPr>
          <w:rStyle w:val="Emphasis"/>
        </w:rPr>
        <w:t>Arizona and North Carolina</w:t>
      </w:r>
      <w:r w:rsidRPr="00A67D81">
        <w:rPr>
          <w:rFonts w:asciiTheme="minorHAnsi" w:hAnsiTheme="minorHAnsi" w:cstheme="minorHAnsi"/>
          <w:sz w:val="16"/>
          <w:szCs w:val="16"/>
        </w:rPr>
        <w:t xml:space="preserve"> have possibly done the opposite. In the Grand Canyon State, </w:t>
      </w:r>
      <w:r w:rsidRPr="00EB6A4D">
        <w:rPr>
          <w:rStyle w:val="Emphasis"/>
        </w:rPr>
        <w:t xml:space="preserve">Independents grew </w:t>
      </w:r>
      <w:r w:rsidRPr="00CA06F6">
        <w:rPr>
          <w:rStyle w:val="Emphasis"/>
          <w:b w:val="0"/>
          <w:bCs/>
        </w:rPr>
        <w:t>from 31.8%</w:t>
      </w:r>
      <w:r w:rsidRPr="00CA06F6">
        <w:rPr>
          <w:rFonts w:asciiTheme="minorHAnsi" w:hAnsiTheme="minorHAnsi" w:cstheme="minorHAnsi"/>
          <w:b/>
          <w:bCs/>
          <w:sz w:val="16"/>
          <w:szCs w:val="16"/>
        </w:rPr>
        <w:t xml:space="preserve"> </w:t>
      </w:r>
      <w:r w:rsidRPr="00A67D81">
        <w:rPr>
          <w:rFonts w:asciiTheme="minorHAnsi" w:hAnsiTheme="minorHAnsi" w:cstheme="minorHAnsi"/>
          <w:sz w:val="16"/>
          <w:szCs w:val="16"/>
        </w:rPr>
        <w:t xml:space="preserve">of registrations in November 2020 </w:t>
      </w:r>
      <w:r w:rsidRPr="00EB6A4D">
        <w:rPr>
          <w:rStyle w:val="Emphasis"/>
        </w:rPr>
        <w:t xml:space="preserve">to </w:t>
      </w:r>
      <w:r w:rsidRPr="00CA06F6">
        <w:rPr>
          <w:rStyle w:val="Emphasis"/>
        </w:rPr>
        <w:t>34.1%</w:t>
      </w:r>
      <w:r w:rsidRPr="00A67D81">
        <w:rPr>
          <w:rFonts w:asciiTheme="minorHAnsi" w:hAnsiTheme="minorHAnsi" w:cstheme="minorHAnsi"/>
          <w:sz w:val="16"/>
          <w:szCs w:val="16"/>
        </w:rPr>
        <w:t xml:space="preserve"> today. Republican voter registrations were nearly flat while the Democratic share dropped about 3 points, to 29.3%. </w:t>
      </w:r>
      <w:r w:rsidRPr="00EB6A4D">
        <w:rPr>
          <w:rStyle w:val="Emphasis"/>
        </w:rPr>
        <w:t>In</w:t>
      </w:r>
      <w:r w:rsidRPr="00A67D81">
        <w:rPr>
          <w:rFonts w:asciiTheme="minorHAnsi" w:hAnsiTheme="minorHAnsi" w:cstheme="minorHAnsi"/>
          <w:sz w:val="16"/>
          <w:szCs w:val="16"/>
        </w:rPr>
        <w:t xml:space="preserve"> the </w:t>
      </w:r>
      <w:r w:rsidRPr="00EB6A4D">
        <w:rPr>
          <w:rStyle w:val="Emphasis"/>
        </w:rPr>
        <w:t xml:space="preserve">Tar Heel State, “unaffiliated” voters </w:t>
      </w:r>
      <w:r w:rsidRPr="00CA06F6">
        <w:rPr>
          <w:rStyle w:val="Emphasis"/>
        </w:rPr>
        <w:t xml:space="preserve">grew </w:t>
      </w:r>
      <w:r w:rsidRPr="00CA06F6">
        <w:rPr>
          <w:rStyle w:val="Emphasis"/>
          <w:b w:val="0"/>
          <w:bCs/>
        </w:rPr>
        <w:t>from 33.3%</w:t>
      </w:r>
      <w:r w:rsidRPr="00CA06F6">
        <w:rPr>
          <w:rStyle w:val="Emphasis"/>
        </w:rPr>
        <w:t xml:space="preserve"> </w:t>
      </w:r>
      <w:r w:rsidRPr="00A67D81">
        <w:rPr>
          <w:rFonts w:asciiTheme="minorHAnsi" w:hAnsiTheme="minorHAnsi" w:cstheme="minorHAnsi"/>
          <w:sz w:val="16"/>
          <w:szCs w:val="16"/>
        </w:rPr>
        <w:t xml:space="preserve">of the rolls in November 2020 </w:t>
      </w:r>
      <w:r w:rsidRPr="00EB6A4D">
        <w:rPr>
          <w:rStyle w:val="Emphasis"/>
        </w:rPr>
        <w:t>to 36.8%</w:t>
      </w:r>
      <w:r w:rsidRPr="00A67D81">
        <w:rPr>
          <w:rFonts w:asciiTheme="minorHAnsi" w:hAnsiTheme="minorHAnsi" w:cstheme="minorHAnsi"/>
          <w:sz w:val="16"/>
          <w:szCs w:val="16"/>
        </w:rPr>
        <w:t xml:space="preserve"> as of March 30. Republicans dipped a little, going from 30.3% of all voters to 30%, while Democrats dropped from 35.6% to 32.3% of voters. But new Independent voters in both states appeared to be mostly the college-educated suburbanites who disfavored Trump in 2020.</w:t>
      </w:r>
    </w:p>
    <w:p w14:paraId="6A693991" w14:textId="77777777" w:rsidR="00B2206A" w:rsidRDefault="00B2206A" w:rsidP="00B2206A">
      <w:pPr>
        <w:pStyle w:val="NormalWeb"/>
        <w:shd w:val="clear" w:color="auto" w:fill="FFFFFF"/>
        <w:spacing w:before="0" w:beforeAutospacing="0" w:after="0" w:afterAutospacing="0" w:line="276" w:lineRule="auto"/>
        <w:rPr>
          <w:rFonts w:asciiTheme="minorHAnsi" w:hAnsiTheme="minorHAnsi" w:cstheme="minorHAnsi"/>
          <w:sz w:val="16"/>
          <w:szCs w:val="16"/>
        </w:rPr>
      </w:pPr>
      <w:r w:rsidRPr="00A67D81">
        <w:rPr>
          <w:rFonts w:asciiTheme="minorHAnsi" w:hAnsiTheme="minorHAnsi" w:cstheme="minorHAnsi"/>
          <w:sz w:val="16"/>
          <w:szCs w:val="16"/>
        </w:rPr>
        <w:t xml:space="preserve">Three battleground states — Georgia, Michigan and Wisconsin — don’t register voters by party, so trends in those states are harder to discern. But </w:t>
      </w:r>
      <w:r w:rsidRPr="00CA06F6">
        <w:rPr>
          <w:rStyle w:val="Emphasis"/>
          <w:b w:val="0"/>
          <w:bCs/>
        </w:rPr>
        <w:t>there is</w:t>
      </w:r>
      <w:r w:rsidRPr="00CA06F6">
        <w:rPr>
          <w:rFonts w:asciiTheme="minorHAnsi" w:hAnsiTheme="minorHAnsi" w:cstheme="minorHAnsi"/>
          <w:sz w:val="16"/>
          <w:szCs w:val="16"/>
          <w:u w:val="single"/>
        </w:rPr>
        <w:t xml:space="preserve"> </w:t>
      </w:r>
      <w:r w:rsidRPr="00CA06F6">
        <w:rPr>
          <w:rStyle w:val="Emphasis"/>
        </w:rPr>
        <w:t>enough movement in</w:t>
      </w:r>
      <w:r w:rsidRPr="00A67D81">
        <w:rPr>
          <w:rFonts w:asciiTheme="minorHAnsi" w:hAnsiTheme="minorHAnsi" w:cstheme="minorHAnsi"/>
          <w:sz w:val="16"/>
          <w:szCs w:val="16"/>
        </w:rPr>
        <w:t xml:space="preserve"> the other four </w:t>
      </w:r>
      <w:r w:rsidRPr="00CA06F6">
        <w:rPr>
          <w:rStyle w:val="Emphasis"/>
        </w:rPr>
        <w:t>swing states</w:t>
      </w:r>
      <w:r w:rsidRPr="00CA06F6">
        <w:rPr>
          <w:rStyle w:val="Emphasis"/>
          <w:b w:val="0"/>
          <w:bCs/>
        </w:rPr>
        <w:t xml:space="preserve"> to give</w:t>
      </w:r>
      <w:r w:rsidRPr="00A67D81">
        <w:rPr>
          <w:rFonts w:asciiTheme="minorHAnsi" w:hAnsiTheme="minorHAnsi" w:cstheme="minorHAnsi"/>
          <w:sz w:val="16"/>
          <w:szCs w:val="16"/>
        </w:rPr>
        <w:t xml:space="preserve"> both the </w:t>
      </w:r>
      <w:r w:rsidRPr="00CA06F6">
        <w:rPr>
          <w:rStyle w:val="Emphasis"/>
          <w:b w:val="0"/>
          <w:bCs/>
        </w:rPr>
        <w:t>Biden and Trump camps indigestion.</w:t>
      </w:r>
      <w:r w:rsidRPr="00A67D81">
        <w:rPr>
          <w:rFonts w:asciiTheme="minorHAnsi" w:hAnsiTheme="minorHAnsi" w:cstheme="minorHAnsi"/>
          <w:sz w:val="16"/>
          <w:szCs w:val="16"/>
        </w:rPr>
        <w:t xml:space="preserve"> And that’s before taking account of turnout.</w:t>
      </w:r>
    </w:p>
    <w:p w14:paraId="61D24FBC" w14:textId="77777777" w:rsidR="00B2206A" w:rsidRPr="00B41115" w:rsidRDefault="00B2206A" w:rsidP="00B2206A">
      <w:pPr>
        <w:pStyle w:val="NormalWeb"/>
        <w:shd w:val="clear" w:color="auto" w:fill="FFFFFF"/>
        <w:spacing w:before="0" w:beforeAutospacing="0" w:after="0" w:afterAutospacing="0" w:line="276" w:lineRule="auto"/>
        <w:rPr>
          <w:rStyle w:val="StyleUnderline"/>
          <w:rFonts w:asciiTheme="minorHAnsi" w:hAnsiTheme="minorHAnsi" w:cstheme="minorHAnsi"/>
          <w:sz w:val="16"/>
          <w:szCs w:val="16"/>
          <w:u w:val="none"/>
        </w:rPr>
      </w:pPr>
    </w:p>
    <w:p w14:paraId="50AA7690" w14:textId="3C8430D4" w:rsidR="00B2206A" w:rsidRDefault="00B2206A" w:rsidP="00B2206A">
      <w:pPr>
        <w:pStyle w:val="Heading3"/>
      </w:pPr>
      <w:r>
        <w:t>Link---AT: Latin</w:t>
      </w:r>
      <w:r w:rsidR="00331F31">
        <w:t>x</w:t>
      </w:r>
      <w:r>
        <w:t xml:space="preserve"> Voters Don’t Care</w:t>
      </w:r>
    </w:p>
    <w:p w14:paraId="00CE4370" w14:textId="77777777" w:rsidR="00B2206A" w:rsidRDefault="00B2206A" w:rsidP="00B2206A">
      <w:pPr>
        <w:pStyle w:val="Heading4"/>
      </w:pPr>
      <w:r>
        <w:t>--</w:t>
      </w:r>
      <w:r w:rsidRPr="00592F29">
        <w:t>Latino voters are extremely concerned about economic issues</w:t>
      </w:r>
    </w:p>
    <w:p w14:paraId="03FDBF63" w14:textId="77777777" w:rsidR="00B2206A" w:rsidRPr="00592F29" w:rsidRDefault="00B2206A" w:rsidP="00B2206A">
      <w:pPr>
        <w:rPr>
          <w:rStyle w:val="Style13ptBold"/>
          <w:b w:val="0"/>
          <w:bCs w:val="0"/>
        </w:rPr>
      </w:pPr>
      <w:r w:rsidRPr="00592F29">
        <w:rPr>
          <w:rStyle w:val="Style13ptBold"/>
        </w:rPr>
        <w:t>UnidosUS 4/11</w:t>
      </w:r>
      <w:r>
        <w:rPr>
          <w:rStyle w:val="Style13ptBold"/>
        </w:rPr>
        <w:t xml:space="preserve"> </w:t>
      </w:r>
      <w:r w:rsidRPr="00592F29">
        <w:rPr>
          <w:rStyle w:val="Style13ptBold"/>
          <w:b w:val="0"/>
          <w:bCs w:val="0"/>
          <w:sz w:val="16"/>
          <w:szCs w:val="16"/>
        </w:rPr>
        <w:t xml:space="preserve">(Since 1968, UnidosUS has united communities and different groups seeking common ground through collaboration, and that share a desire to make our country stronger. 4/11/24, Latino Vote Series Part 1: </w:t>
      </w:r>
      <w:r w:rsidRPr="00592F29">
        <w:rPr>
          <w:rStyle w:val="Emphasis"/>
        </w:rPr>
        <w:t>Economic and Pocketbook Issues Influencing Hispanic Voter Perspectives</w:t>
      </w:r>
      <w:r w:rsidRPr="00592F29">
        <w:rPr>
          <w:rStyle w:val="Style13ptBold"/>
          <w:b w:val="0"/>
          <w:bCs w:val="0"/>
          <w:sz w:val="16"/>
          <w:szCs w:val="16"/>
        </w:rPr>
        <w:t>, UnidosUS, https://unidosus.org/wp-content/uploads/2024/04/unidosus_deck_economicandpocketbookissuesinfluencinghispanicvoterperspectives.pdf, L.B.)</w:t>
      </w:r>
    </w:p>
    <w:p w14:paraId="38A3E613" w14:textId="77777777" w:rsidR="00B2206A" w:rsidRDefault="00B2206A" w:rsidP="00B2206A">
      <w:pPr>
        <w:rPr>
          <w:rStyle w:val="StyleUnderline"/>
        </w:rPr>
      </w:pPr>
      <w:r w:rsidRPr="00592F29">
        <w:rPr>
          <w:sz w:val="14"/>
        </w:rPr>
        <w:t>1</w:t>
      </w:r>
      <w:r w:rsidRPr="00592F29">
        <w:rPr>
          <w:rStyle w:val="StyleUnderline"/>
        </w:rPr>
        <w:t xml:space="preserve">. Latino voter priorities are driven by economic concerns. In total, </w:t>
      </w:r>
      <w:r w:rsidRPr="00592F29">
        <w:rPr>
          <w:rStyle w:val="Emphasis"/>
        </w:rPr>
        <w:t>64% of Latino voters cite an economic-related issue as their TOP concern</w:t>
      </w:r>
      <w:r w:rsidRPr="00592F29">
        <w:rPr>
          <w:rStyle w:val="StyleUnderline"/>
        </w:rPr>
        <w:t>. 2. Inflation and the rising cost of living (20%), jobs and the economy (19%), and healthcare (18%) consistently rank as the top three issues Latino voters want elected officials to address.</w:t>
      </w:r>
      <w:r w:rsidRPr="00592F29">
        <w:rPr>
          <w:sz w:val="14"/>
        </w:rPr>
        <w:t xml:space="preserve"> In addition to these, another 7% cite lack of affordable housing or Social Security and Medicare as top issues. • Food and basic necessities, housing/rent, and gasoline are the principal worries regarding inflation • Jobs with better pay and better benefits top other economic concerns • For healthcare, the costs of insurance worry Latinos deeply 3. Many Latinos are feeling pessimistic about the direction of the country (56% believe U.S. is on wrong track) and the majority don’t see either party as effective champions of their most pressing concerns. 4. While</w:t>
      </w:r>
      <w:r w:rsidRPr="00592F29">
        <w:rPr>
          <w:rStyle w:val="StyleUnderline"/>
        </w:rPr>
        <w:t xml:space="preserve"> the majority of Latinos plan to vote in the 2024 Presidential election</w:t>
      </w:r>
      <w:r w:rsidRPr="00592F29">
        <w:rPr>
          <w:sz w:val="14"/>
        </w:rPr>
        <w:t xml:space="preserve"> (57% certain will vote and another 16% likely), many have not made a firm commitment to do so. There are significant outreach opportunities to engage with Latino voters and close the participation gap across different demographic groups within the very diverse Latino electorate. 5. </w:t>
      </w:r>
      <w:r w:rsidRPr="00592F29">
        <w:rPr>
          <w:rStyle w:val="StyleUnderline"/>
        </w:rPr>
        <w:t>In 2024, 22% of Latinos (one in five) will be voting in their first Presidential election • 16% for the first time in ANY federal election, and another 15% voted in 2020 for the first time • 38% of the Latino electorate (more than one-in-three) is new since the Clinton and Trump election in 2016</w:t>
      </w:r>
    </w:p>
    <w:p w14:paraId="186E3DD6" w14:textId="363E9438" w:rsidR="00331F31" w:rsidRDefault="00331F31" w:rsidP="00331F31">
      <w:pPr>
        <w:pStyle w:val="Heading1"/>
      </w:pPr>
      <w:r>
        <w:t>UQ</w:t>
      </w:r>
    </w:p>
    <w:p w14:paraId="78DEC513" w14:textId="77777777" w:rsidR="006D70A0" w:rsidRDefault="006D70A0" w:rsidP="006D70A0">
      <w:pPr>
        <w:pStyle w:val="Heading2"/>
      </w:pPr>
      <w:r>
        <w:t>Biden Wins Now</w:t>
      </w:r>
    </w:p>
    <w:p w14:paraId="09B947D9" w14:textId="7A691A61" w:rsidR="001D45CC" w:rsidRPr="001D45CC" w:rsidRDefault="001D45CC" w:rsidP="001D45CC">
      <w:pPr>
        <w:pStyle w:val="Heading3"/>
      </w:pPr>
      <w:r>
        <w:t>UQ---Biden Wins---Ext</w:t>
      </w:r>
    </w:p>
    <w:p w14:paraId="153B5640" w14:textId="77777777" w:rsidR="006D70A0" w:rsidRDefault="006D70A0" w:rsidP="006D70A0">
      <w:pPr>
        <w:pStyle w:val="Heading4"/>
      </w:pPr>
      <w:r>
        <w:t>Debate performance doesn’t matter --- Biden will still win.</w:t>
      </w:r>
    </w:p>
    <w:p w14:paraId="2068A1C1" w14:textId="77777777" w:rsidR="006D70A0" w:rsidRDefault="006D70A0" w:rsidP="006D70A0">
      <w:r>
        <w:t xml:space="preserve">Marina </w:t>
      </w:r>
      <w:r w:rsidRPr="006D701B">
        <w:rPr>
          <w:rStyle w:val="Style13ptBold"/>
        </w:rPr>
        <w:t>Pitofsky 7-7</w:t>
      </w:r>
      <w:r>
        <w:t xml:space="preserve">-2024, Marina Pitofsky is the deputy editor for Congress and Campaigns at USA Today and graduated with a BA in Political Science and Government from Georgetown University. “Historian who predicted 9 of the last 10 elections says Dems shouldn't rebel against Biden” [USA Today] </w:t>
      </w:r>
      <w:hyperlink r:id="rId34" w:history="1">
        <w:r w:rsidRPr="00FF3C0C">
          <w:rPr>
            <w:rStyle w:val="Hyperlink"/>
          </w:rPr>
          <w:t>https://www.usatoday.com/story/news/politics/elections/2024/07/07/allan-lichtman-democratic-delegates-joe-biden/74320955007/</w:t>
        </w:r>
      </w:hyperlink>
      <w:r>
        <w:t xml:space="preserve"> /MDC</w:t>
      </w:r>
    </w:p>
    <w:p w14:paraId="69122E0C" w14:textId="77777777" w:rsidR="006D70A0" w:rsidRPr="00FA5A90" w:rsidRDefault="006D70A0" w:rsidP="006D70A0">
      <w:pPr>
        <w:rPr>
          <w:sz w:val="16"/>
        </w:rPr>
      </w:pPr>
      <w:r w:rsidRPr="00892982">
        <w:rPr>
          <w:rStyle w:val="StyleUnderline"/>
        </w:rPr>
        <w:t>Allan Lichtman, a historian who has correctly predicted the results of nine of the 10 most recent presidential elections</w:t>
      </w:r>
      <w:r w:rsidRPr="00FA5A90">
        <w:rPr>
          <w:sz w:val="16"/>
        </w:rPr>
        <w:t xml:space="preserve">, said Sunday that if Democratic delegates rebel against President Joe Biden and choose another Democratic nominee, it could spell chaos for the party.  </w:t>
      </w:r>
    </w:p>
    <w:p w14:paraId="797D6064" w14:textId="77777777" w:rsidR="006D70A0" w:rsidRPr="00FA5A90" w:rsidRDefault="006D70A0" w:rsidP="006D70A0">
      <w:pPr>
        <w:rPr>
          <w:sz w:val="16"/>
        </w:rPr>
      </w:pPr>
      <w:r w:rsidRPr="00FA5A90">
        <w:rPr>
          <w:sz w:val="16"/>
        </w:rPr>
        <w:t>There's no indication that Democratic delegates in large numbers would opt for another candidate to lead the party in November's election. But “Fox News Sunday” host Shannon Bream asked Lichtman what obligations Democratic delegates have “if President Biden says he’s not going to leave the ticket.”</w:t>
      </w:r>
    </w:p>
    <w:p w14:paraId="59E7DAF5" w14:textId="77777777" w:rsidR="006D70A0" w:rsidRPr="00FA5A90" w:rsidRDefault="006D70A0" w:rsidP="006D70A0">
      <w:pPr>
        <w:rPr>
          <w:sz w:val="16"/>
        </w:rPr>
      </w:pPr>
      <w:r w:rsidRPr="00FA5A90">
        <w:rPr>
          <w:rStyle w:val="StyleUnderline"/>
        </w:rPr>
        <w:t>Biden overwhelmingly won Democratic primaries in all 50 states this year</w:t>
      </w:r>
      <w:r w:rsidRPr="00FA5A90">
        <w:rPr>
          <w:sz w:val="16"/>
        </w:rPr>
        <w:t xml:space="preserve">, racking up thousands of delegates ahead of the party's convention next month.  </w:t>
      </w:r>
    </w:p>
    <w:p w14:paraId="2EC7C1CC" w14:textId="77777777" w:rsidR="006D70A0" w:rsidRPr="00FA5A90" w:rsidRDefault="006D70A0" w:rsidP="006D70A0">
      <w:pPr>
        <w:rPr>
          <w:sz w:val="16"/>
        </w:rPr>
      </w:pPr>
      <w:r w:rsidRPr="00FA5A90">
        <w:rPr>
          <w:sz w:val="16"/>
        </w:rPr>
        <w:t xml:space="preserve">“Delegates could, in fact, decide to replace President Biden, but based on history, that would be a disaster to have a convention brawl,” Lichtman, a professor at American University, argued on Sunday.  </w:t>
      </w:r>
    </w:p>
    <w:p w14:paraId="40626BF4" w14:textId="77777777" w:rsidR="006D70A0" w:rsidRPr="00FA5A90" w:rsidRDefault="006D70A0" w:rsidP="006D70A0">
      <w:pPr>
        <w:rPr>
          <w:sz w:val="16"/>
        </w:rPr>
      </w:pPr>
      <w:r w:rsidRPr="00FA5A90">
        <w:rPr>
          <w:sz w:val="16"/>
        </w:rPr>
        <w:t xml:space="preserve">But the historian’s comments come as some Democrats have called on Biden to drop out of 2024 race after his rocky debate performance against former President Donald Trump last month.  </w:t>
      </w:r>
    </w:p>
    <w:p w14:paraId="1AD43600" w14:textId="77777777" w:rsidR="006D70A0" w:rsidRPr="00FA5A90" w:rsidRDefault="006D70A0" w:rsidP="006D70A0">
      <w:pPr>
        <w:rPr>
          <w:sz w:val="16"/>
        </w:rPr>
      </w:pPr>
      <w:r w:rsidRPr="00FA5A90">
        <w:rPr>
          <w:rStyle w:val="StyleUnderline"/>
        </w:rPr>
        <w:t>Lichtman has correctly predicted the outcome of almost every election over the last half century</w:t>
      </w:r>
      <w:r w:rsidRPr="00FA5A90">
        <w:rPr>
          <w:sz w:val="16"/>
        </w:rPr>
        <w:t xml:space="preserve">, except for the race in 2000, using a series of 13 historical factors or “keys.”   </w:t>
      </w:r>
    </w:p>
    <w:p w14:paraId="5A2866FB" w14:textId="77777777" w:rsidR="006D70A0" w:rsidRPr="00FA5A90" w:rsidRDefault="006D70A0" w:rsidP="006D70A0">
      <w:pPr>
        <w:rPr>
          <w:sz w:val="16"/>
        </w:rPr>
      </w:pPr>
      <w:r w:rsidRPr="00FA5A90">
        <w:rPr>
          <w:sz w:val="16"/>
        </w:rPr>
        <w:t>[images omitted]</w:t>
      </w:r>
    </w:p>
    <w:p w14:paraId="5B0381E0" w14:textId="77777777" w:rsidR="006D70A0" w:rsidRPr="00FA5A90" w:rsidRDefault="006D70A0" w:rsidP="006D70A0">
      <w:pPr>
        <w:rPr>
          <w:sz w:val="16"/>
        </w:rPr>
      </w:pPr>
      <w:r w:rsidRPr="00FA5A90">
        <w:rPr>
          <w:sz w:val="16"/>
        </w:rPr>
        <w:t xml:space="preserve">The system includes four factors based on politics, seven on performance, and two on candidate personality. Lichtman said the incumbent party would need to lose six of those actors, or “keys,” to lose the White House.  </w:t>
      </w:r>
    </w:p>
    <w:p w14:paraId="309A4E49" w14:textId="77777777" w:rsidR="006D70A0" w:rsidRPr="00FA5A90" w:rsidRDefault="006D70A0" w:rsidP="006D70A0">
      <w:pPr>
        <w:rPr>
          <w:sz w:val="16"/>
        </w:rPr>
      </w:pPr>
      <w:r w:rsidRPr="00FA5A90">
        <w:rPr>
          <w:sz w:val="16"/>
        </w:rPr>
        <w:t xml:space="preserve">The </w:t>
      </w:r>
      <w:r w:rsidRPr="00576637">
        <w:rPr>
          <w:rStyle w:val="StyleUnderline"/>
        </w:rPr>
        <w:t>keys range from whether a candidate is an incumbent president to the state of the economy and the presence of third-party hopefuls</w:t>
      </w:r>
      <w:r w:rsidRPr="00FA5A90">
        <w:rPr>
          <w:sz w:val="16"/>
        </w:rPr>
        <w:t xml:space="preserve">. </w:t>
      </w:r>
    </w:p>
    <w:p w14:paraId="2ABA0D2E" w14:textId="77777777" w:rsidR="006D70A0" w:rsidRPr="00FA5A90" w:rsidRDefault="006D70A0" w:rsidP="006D70A0">
      <w:pPr>
        <w:rPr>
          <w:sz w:val="16"/>
        </w:rPr>
      </w:pPr>
      <w:r w:rsidRPr="00576637">
        <w:rPr>
          <w:rStyle w:val="StyleUnderline"/>
        </w:rPr>
        <w:t xml:space="preserve">Debate performance, however, is </w:t>
      </w:r>
      <w:r w:rsidRPr="00576637">
        <w:rPr>
          <w:rStyle w:val="Emphasis"/>
        </w:rPr>
        <w:t>not one of the factors</w:t>
      </w:r>
      <w:r w:rsidRPr="00576637">
        <w:rPr>
          <w:rStyle w:val="StyleUnderline"/>
        </w:rPr>
        <w:t xml:space="preserve"> that determines the outcome of an election</w:t>
      </w:r>
      <w:r w:rsidRPr="00FA5A90">
        <w:rPr>
          <w:sz w:val="16"/>
        </w:rPr>
        <w:t xml:space="preserve">, Lichtman has previously argued. The professor said Sunday that </w:t>
      </w:r>
      <w:r w:rsidRPr="00576637">
        <w:rPr>
          <w:rStyle w:val="StyleUnderline"/>
        </w:rPr>
        <w:t>Biden has already ticked two of the 13 keys, giving him an advantage</w:t>
      </w:r>
      <w:r w:rsidRPr="00FA5A90">
        <w:rPr>
          <w:sz w:val="16"/>
        </w:rPr>
        <w:t xml:space="preserve"> over potential Democratic challengers. Those include already being an incumbent president and there being no “party contest” this year for Democrats.  </w:t>
      </w:r>
    </w:p>
    <w:p w14:paraId="3E985C34" w14:textId="77777777" w:rsidR="006D70A0" w:rsidRPr="00FA5A90" w:rsidRDefault="006D70A0" w:rsidP="006D70A0">
      <w:pPr>
        <w:rPr>
          <w:sz w:val="16"/>
        </w:rPr>
      </w:pPr>
      <w:r w:rsidRPr="00FA5A90">
        <w:rPr>
          <w:sz w:val="16"/>
        </w:rPr>
        <w:t xml:space="preserve">Lichtman warned that Democrats could risk “setting up the same situation that led to the election of Donald Trump in the first place in 2016, an open seat with no incumbent running and a party contest.”  </w:t>
      </w:r>
    </w:p>
    <w:p w14:paraId="7615FD18" w14:textId="77777777" w:rsidR="006D70A0" w:rsidRDefault="006D70A0" w:rsidP="006D70A0">
      <w:pPr>
        <w:rPr>
          <w:sz w:val="16"/>
        </w:rPr>
      </w:pPr>
      <w:r w:rsidRPr="00FA5A90">
        <w:rPr>
          <w:sz w:val="16"/>
        </w:rPr>
        <w:t>Biden has vowed that he’s staying in the 2024 race, and only a handful of Democratic lawmakers have publicly called on him to pass the torch.</w:t>
      </w:r>
    </w:p>
    <w:p w14:paraId="449B897D" w14:textId="77777777" w:rsidR="006D70A0" w:rsidRDefault="006D70A0" w:rsidP="006D70A0">
      <w:pPr>
        <w:pStyle w:val="Heading4"/>
      </w:pPr>
      <w:r>
        <w:t>Biden is winning --- media hype is wrong and age concerns are baked in.</w:t>
      </w:r>
    </w:p>
    <w:p w14:paraId="1DF65F59" w14:textId="77777777" w:rsidR="006D70A0" w:rsidRPr="004121F0" w:rsidRDefault="006D70A0" w:rsidP="006D70A0">
      <w:r>
        <w:t xml:space="preserve">Kevin </w:t>
      </w:r>
      <w:r w:rsidRPr="00020B09">
        <w:rPr>
          <w:rStyle w:val="Style13ptBold"/>
        </w:rPr>
        <w:t>Manahan 7-6</w:t>
      </w:r>
      <w:r>
        <w:t xml:space="preserve">-2024, Kevin Manahan has been a reporter since 1981, briefly serving on The Star-Ledger Editorial Board. He worked for USA Today for two years. “Take that, Biden doubters: New swing state poll shows media is wrong about race vs. Trump” [NJ.com] </w:t>
      </w:r>
      <w:hyperlink r:id="rId35" w:history="1">
        <w:r w:rsidRPr="00FF3C0C">
          <w:rPr>
            <w:rStyle w:val="Hyperlink"/>
          </w:rPr>
          <w:t>https://www.nj.com/news/2024/07/take-that-biden-doubters-race-even-tighter-in-swing-states-now-after-debate-new-poll-shows.html</w:t>
        </w:r>
      </w:hyperlink>
      <w:r>
        <w:t xml:space="preserve"> /MDC</w:t>
      </w:r>
    </w:p>
    <w:p w14:paraId="0FB49222" w14:textId="77777777" w:rsidR="006D70A0" w:rsidRPr="004121F0" w:rsidRDefault="006D70A0" w:rsidP="006D70A0">
      <w:pPr>
        <w:rPr>
          <w:sz w:val="16"/>
        </w:rPr>
      </w:pPr>
      <w:r w:rsidRPr="004121F0">
        <w:rPr>
          <w:sz w:val="16"/>
        </w:rPr>
        <w:t xml:space="preserve">Maybe, </w:t>
      </w:r>
      <w:r w:rsidRPr="00F4053F">
        <w:rPr>
          <w:rStyle w:val="StyleUnderline"/>
        </w:rPr>
        <w:t>in the end, the</w:t>
      </w:r>
      <w:r w:rsidRPr="004121F0">
        <w:rPr>
          <w:sz w:val="16"/>
        </w:rPr>
        <w:t xml:space="preserve"> </w:t>
      </w:r>
      <w:r w:rsidRPr="00F4053F">
        <w:rPr>
          <w:rStyle w:val="Emphasis"/>
        </w:rPr>
        <w:t>doom-selling media</w:t>
      </w:r>
      <w:r w:rsidRPr="00F4053F">
        <w:rPr>
          <w:rStyle w:val="StyleUnderline"/>
        </w:rPr>
        <w:t xml:space="preserve"> and doubters in the Democratic party will be wrong. It wouldn’t be the first time. Turns out, Democrats and voters in swing states are still </w:t>
      </w:r>
      <w:r w:rsidRPr="00F4053F">
        <w:rPr>
          <w:rStyle w:val="Emphasis"/>
        </w:rPr>
        <w:t>ridin’ with Biden</w:t>
      </w:r>
      <w:r w:rsidRPr="00F4053F">
        <w:rPr>
          <w:rStyle w:val="StyleUnderline"/>
        </w:rPr>
        <w:t>.</w:t>
      </w:r>
    </w:p>
    <w:p w14:paraId="1D56C9B1" w14:textId="77777777" w:rsidR="006D70A0" w:rsidRPr="004121F0" w:rsidRDefault="006D70A0" w:rsidP="006D70A0">
      <w:pPr>
        <w:rPr>
          <w:sz w:val="16"/>
        </w:rPr>
      </w:pPr>
      <w:r w:rsidRPr="004121F0">
        <w:rPr>
          <w:sz w:val="16"/>
        </w:rPr>
        <w:t xml:space="preserve">President </w:t>
      </w:r>
      <w:r w:rsidRPr="00F4053F">
        <w:rPr>
          <w:rStyle w:val="StyleUnderline"/>
        </w:rPr>
        <w:t>Joe Biden registered his best showing yet in a Bloomberg News/Morning Consult tracking</w:t>
      </w:r>
      <w:r w:rsidRPr="004121F0">
        <w:rPr>
          <w:sz w:val="16"/>
        </w:rPr>
        <w:t xml:space="preserve"> </w:t>
      </w:r>
      <w:r w:rsidRPr="00F4053F">
        <w:rPr>
          <w:rStyle w:val="StyleUnderline"/>
        </w:rPr>
        <w:t>poll of battleground states</w:t>
      </w:r>
      <w:r w:rsidRPr="004121F0">
        <w:rPr>
          <w:sz w:val="16"/>
        </w:rPr>
        <w:t>, even as voters and the media offered criticisms of his debate performance against Republican presidential opponent Donald Trump.</w:t>
      </w:r>
    </w:p>
    <w:p w14:paraId="25844CA4" w14:textId="77777777" w:rsidR="006D70A0" w:rsidRPr="00F4053F" w:rsidRDefault="006D70A0" w:rsidP="006D70A0">
      <w:pPr>
        <w:rPr>
          <w:rStyle w:val="StyleUnderline"/>
        </w:rPr>
      </w:pPr>
      <w:r w:rsidRPr="004121F0">
        <w:rPr>
          <w:sz w:val="16"/>
        </w:rPr>
        <w:t xml:space="preserve">Trump led Democrat Biden, 47% to 45%, in the critical states needed to win the November election — which </w:t>
      </w:r>
      <w:r w:rsidRPr="00F4053F">
        <w:rPr>
          <w:rStyle w:val="StyleUnderline"/>
        </w:rPr>
        <w:t>represents the smallest gap since the poll began last October.</w:t>
      </w:r>
    </w:p>
    <w:p w14:paraId="5F7CF20A" w14:textId="77777777" w:rsidR="006D70A0" w:rsidRPr="00F4053F" w:rsidRDefault="006D70A0" w:rsidP="006D70A0">
      <w:pPr>
        <w:rPr>
          <w:rStyle w:val="StyleUnderline"/>
        </w:rPr>
      </w:pPr>
      <w:r w:rsidRPr="004121F0">
        <w:rPr>
          <w:sz w:val="16"/>
        </w:rPr>
        <w:t xml:space="preserve">According to Bloomberg: </w:t>
      </w:r>
      <w:r w:rsidRPr="00F4053F">
        <w:rPr>
          <w:rStyle w:val="StyleUnderline"/>
        </w:rPr>
        <w:t xml:space="preserve">Biden now leads Trump in </w:t>
      </w:r>
      <w:r w:rsidRPr="00F4053F">
        <w:rPr>
          <w:rStyle w:val="Emphasis"/>
        </w:rPr>
        <w:t>Michigan</w:t>
      </w:r>
      <w:r w:rsidRPr="00F4053F">
        <w:rPr>
          <w:rStyle w:val="StyleUnderline"/>
        </w:rPr>
        <w:t xml:space="preserve"> and </w:t>
      </w:r>
      <w:r w:rsidRPr="00F4053F">
        <w:rPr>
          <w:rStyle w:val="Emphasis"/>
        </w:rPr>
        <w:t>Wisconsin</w:t>
      </w:r>
      <w:r w:rsidRPr="00F4053F">
        <w:rPr>
          <w:rStyle w:val="StyleUnderline"/>
        </w:rPr>
        <w:t>. He’s within the poll’s statistical margin of error in Arizona, Georgia, Nevada and North Carolina, and is farthest behind in the critical state of Pennsylvania, where he’s from.</w:t>
      </w:r>
    </w:p>
    <w:p w14:paraId="575E47E4" w14:textId="77777777" w:rsidR="006D70A0" w:rsidRPr="004121F0" w:rsidRDefault="006D70A0" w:rsidP="006D70A0">
      <w:pPr>
        <w:rPr>
          <w:sz w:val="16"/>
        </w:rPr>
      </w:pPr>
      <w:r w:rsidRPr="004121F0">
        <w:rPr>
          <w:sz w:val="16"/>
        </w:rPr>
        <w:t>Pennsylvania likely will be decided by urban center votes, and Biden will need to reclaim the Black vote he received in Philadelphia and its suburbs to win.</w:t>
      </w:r>
    </w:p>
    <w:p w14:paraId="56F8E2FF" w14:textId="77777777" w:rsidR="006D70A0" w:rsidRPr="004121F0" w:rsidRDefault="006D70A0" w:rsidP="006D70A0">
      <w:pPr>
        <w:rPr>
          <w:sz w:val="16"/>
        </w:rPr>
      </w:pPr>
      <w:r w:rsidRPr="004121F0">
        <w:rPr>
          <w:sz w:val="16"/>
        </w:rPr>
        <w:t>Swing-state voters thought Biden acquitted himself poorly in the debate, with \r than one in five respondents saying the 81-year-old was the more coherent, mentally fit or dominant participant.</w:t>
      </w:r>
    </w:p>
    <w:p w14:paraId="2529436E" w14:textId="77777777" w:rsidR="006D70A0" w:rsidRPr="004121F0" w:rsidRDefault="006D70A0" w:rsidP="006D70A0">
      <w:pPr>
        <w:rPr>
          <w:sz w:val="16"/>
        </w:rPr>
      </w:pPr>
      <w:r w:rsidRPr="004121F0">
        <w:rPr>
          <w:sz w:val="16"/>
        </w:rPr>
        <w:t xml:space="preserve">Still, </w:t>
      </w:r>
      <w:r w:rsidRPr="00E4038B">
        <w:rPr>
          <w:rStyle w:val="StyleUnderline"/>
        </w:rPr>
        <w:t>voters appear willing to stick with Biden, who has vowed to protect democracy, women’s reproductive rights, strong climate change policies, gun legislation and more</w:t>
      </w:r>
      <w:r w:rsidRPr="004121F0">
        <w:rPr>
          <w:sz w:val="16"/>
        </w:rPr>
        <w:t xml:space="preserve"> — as Trump and the GOP trot out the alarming Project 2025, a 900-page plan to dismantle federal agencies and democracy, while restricting reproductive rights and contraception, banning books, attacking public education and the LGBTQ+ communities as they institute a form of Christofascism, enabled by an extreme Supreme Court.</w:t>
      </w:r>
    </w:p>
    <w:p w14:paraId="3B0C90ED" w14:textId="77777777" w:rsidR="006D70A0" w:rsidRPr="004121F0" w:rsidRDefault="006D70A0" w:rsidP="006D70A0">
      <w:pPr>
        <w:rPr>
          <w:sz w:val="16"/>
        </w:rPr>
      </w:pPr>
      <w:r w:rsidRPr="004121F0">
        <w:rPr>
          <w:sz w:val="16"/>
        </w:rPr>
        <w:t>After Biden’s rambling debate performance, some congressional Democrats — many anonymously — have doubted his ability to beat Trump and a few have called for him to step aside, likely for Vice President Kamala Harris.</w:t>
      </w:r>
    </w:p>
    <w:p w14:paraId="6C20B640" w14:textId="77777777" w:rsidR="006D70A0" w:rsidRPr="004121F0" w:rsidRDefault="006D70A0" w:rsidP="006D70A0">
      <w:pPr>
        <w:rPr>
          <w:sz w:val="16"/>
        </w:rPr>
      </w:pPr>
      <w:r w:rsidRPr="004121F0">
        <w:rPr>
          <w:sz w:val="16"/>
        </w:rPr>
        <w:t xml:space="preserve">But in an interview with ABC on Friday, </w:t>
      </w:r>
      <w:r w:rsidRPr="00E4038B">
        <w:rPr>
          <w:rStyle w:val="StyleUnderline"/>
        </w:rPr>
        <w:t>Biden defied them, insisting that he beat Trump in 2020 and he’d do it again, while saying internal Democratic polling was more positive than public polling.</w:t>
      </w:r>
    </w:p>
    <w:p w14:paraId="3DFCB381" w14:textId="77777777" w:rsidR="006D70A0" w:rsidRPr="004121F0" w:rsidRDefault="006D70A0" w:rsidP="006D70A0">
      <w:pPr>
        <w:rPr>
          <w:sz w:val="16"/>
        </w:rPr>
      </w:pPr>
      <w:r w:rsidRPr="004121F0">
        <w:rPr>
          <w:sz w:val="16"/>
        </w:rPr>
        <w:t>Democrats appear to be sticking with Biden, even though nearly three in 10 said he should drop out of the race — far more than the 9% of Republicans who said Trump should bow out. Biden’s campaign and others have said these numbers are to be expected, because when a campaign hits a bump, replacements are often seen like backup quarterbacks: Everyone believes the backups can play better, but few rarely do.</w:t>
      </w:r>
    </w:p>
    <w:p w14:paraId="227F3841" w14:textId="77777777" w:rsidR="006D70A0" w:rsidRPr="004121F0" w:rsidRDefault="006D70A0" w:rsidP="006D70A0">
      <w:pPr>
        <w:rPr>
          <w:sz w:val="16"/>
        </w:rPr>
      </w:pPr>
      <w:r w:rsidRPr="004121F0">
        <w:rPr>
          <w:sz w:val="16"/>
        </w:rPr>
        <w:t>Why has Biden moved up in key polling?</w:t>
      </w:r>
    </w:p>
    <w:p w14:paraId="059DC7AB" w14:textId="77777777" w:rsidR="006D70A0" w:rsidRPr="004121F0" w:rsidRDefault="006D70A0" w:rsidP="006D70A0">
      <w:pPr>
        <w:rPr>
          <w:sz w:val="16"/>
        </w:rPr>
      </w:pPr>
      <w:r w:rsidRPr="004121F0">
        <w:rPr>
          <w:sz w:val="16"/>
        </w:rPr>
        <w:t xml:space="preserve">“This suggests the </w:t>
      </w:r>
      <w:r w:rsidRPr="00E4038B">
        <w:rPr>
          <w:rStyle w:val="StyleUnderline"/>
        </w:rPr>
        <w:t>age matter was already baked into most voters’ minds</w:t>
      </w:r>
      <w:r w:rsidRPr="004121F0">
        <w:rPr>
          <w:sz w:val="16"/>
        </w:rPr>
        <w:t xml:space="preserve">: The only difference </w:t>
      </w:r>
      <w:r w:rsidRPr="00F22C14">
        <w:rPr>
          <w:rStyle w:val="StyleUnderline"/>
        </w:rPr>
        <w:t>now is more Democrats are acknowledging it,” said</w:t>
      </w:r>
      <w:r w:rsidRPr="004121F0">
        <w:rPr>
          <w:sz w:val="16"/>
        </w:rPr>
        <w:t xml:space="preserve"> Eli Yokley, U.S. political analyst for Morning Consult.</w:t>
      </w:r>
    </w:p>
    <w:p w14:paraId="1101AB7D" w14:textId="77777777" w:rsidR="006D70A0" w:rsidRPr="004121F0" w:rsidRDefault="006D70A0" w:rsidP="006D70A0">
      <w:pPr>
        <w:rPr>
          <w:sz w:val="16"/>
        </w:rPr>
      </w:pPr>
      <w:r w:rsidRPr="004121F0">
        <w:rPr>
          <w:sz w:val="16"/>
        </w:rPr>
        <w:t>After Biden’s interview with ABC on Friday night, Sen. John Fetterman of Pennsylvania appeared on MSNBC to scold Democrats who want to “panic and piss our pants.”</w:t>
      </w:r>
    </w:p>
    <w:p w14:paraId="081C8F03" w14:textId="77777777" w:rsidR="006D70A0" w:rsidRPr="004121F0" w:rsidRDefault="006D70A0" w:rsidP="006D70A0">
      <w:pPr>
        <w:rPr>
          <w:sz w:val="16"/>
        </w:rPr>
      </w:pPr>
      <w:r w:rsidRPr="004121F0">
        <w:rPr>
          <w:sz w:val="16"/>
        </w:rPr>
        <w:t>“</w:t>
      </w:r>
      <w:r w:rsidRPr="00F22C14">
        <w:rPr>
          <w:rStyle w:val="StyleUnderline"/>
        </w:rPr>
        <w:t>My money’s on the guy that kicked [Trump’s] ass in 2020</w:t>
      </w:r>
      <w:r w:rsidRPr="004121F0">
        <w:rPr>
          <w:sz w:val="16"/>
        </w:rPr>
        <w:t>, and and now I want to be clear that it’s going to be close. It’s always going to be close. It was close in 2016. It was close in 2020 and ‘24 it’s going to be close in 2024,” he said.</w:t>
      </w:r>
    </w:p>
    <w:p w14:paraId="4AA72D32" w14:textId="77777777" w:rsidR="006D70A0" w:rsidRPr="004121F0" w:rsidRDefault="006D70A0" w:rsidP="006D70A0">
      <w:pPr>
        <w:rPr>
          <w:sz w:val="16"/>
        </w:rPr>
      </w:pPr>
      <w:r w:rsidRPr="004121F0">
        <w:rPr>
          <w:sz w:val="16"/>
        </w:rPr>
        <w:t>“Donald Trump is back, and what do Democrats do? We panic and piss our pants. After a bad debate and after 34 convictions — felonies — the Republicans show up and they dress like him and go all in on Trump.</w:t>
      </w:r>
    </w:p>
    <w:p w14:paraId="0A7DBF78" w14:textId="77777777" w:rsidR="006D70A0" w:rsidRPr="004121F0" w:rsidRDefault="006D70A0" w:rsidP="006D70A0">
      <w:pPr>
        <w:rPr>
          <w:sz w:val="16"/>
        </w:rPr>
      </w:pPr>
      <w:r w:rsidRPr="004121F0">
        <w:rPr>
          <w:sz w:val="16"/>
        </w:rPr>
        <w:t xml:space="preserve">“Maybe we could learn something here and just say, ‘Stand by our president through this.’ After 50 years [of public service by Biden], and after almost four years as a great president, I think he’s entitled to make his case after a debate that we can all agree was rough. But I know what that’s like. </w:t>
      </w:r>
      <w:r w:rsidRPr="004121F0">
        <w:rPr>
          <w:rStyle w:val="StyleUnderline"/>
        </w:rPr>
        <w:t>I am not the sum total of a bad debate, and certainly the President isn’t either,”</w:t>
      </w:r>
      <w:r w:rsidRPr="004121F0">
        <w:rPr>
          <w:sz w:val="16"/>
        </w:rPr>
        <w:t xml:space="preserve"> he added.</w:t>
      </w:r>
    </w:p>
    <w:p w14:paraId="15270C14" w14:textId="77777777" w:rsidR="006D70A0" w:rsidRDefault="006D70A0" w:rsidP="006D70A0">
      <w:pPr>
        <w:rPr>
          <w:sz w:val="16"/>
        </w:rPr>
      </w:pPr>
      <w:r w:rsidRPr="004121F0">
        <w:rPr>
          <w:sz w:val="16"/>
        </w:rPr>
        <w:t>In his interview with George Stephanopoulos, Biden blamed his debate performance on fatigue and a cold, saying, “I was exhausted. I didn’t listen to my instincts in terms of preparing, I had a bad night.”</w:t>
      </w:r>
    </w:p>
    <w:p w14:paraId="1607188F" w14:textId="77777777" w:rsidR="006D70A0" w:rsidRDefault="006D70A0" w:rsidP="006D70A0">
      <w:pPr>
        <w:pStyle w:val="Heading4"/>
      </w:pPr>
      <w:r>
        <w:t>Biden is catching up and gaining ground in key swing states</w:t>
      </w:r>
    </w:p>
    <w:p w14:paraId="2945EFC1" w14:textId="77777777" w:rsidR="006D70A0" w:rsidRPr="00C23AC0" w:rsidRDefault="006D70A0" w:rsidP="006D70A0">
      <w:pPr>
        <w:rPr>
          <w:rStyle w:val="Style13ptBold"/>
          <w:b w:val="0"/>
          <w:bCs w:val="0"/>
          <w:sz w:val="16"/>
          <w:szCs w:val="16"/>
        </w:rPr>
      </w:pPr>
      <w:r w:rsidRPr="00C23AC0">
        <w:rPr>
          <w:rStyle w:val="Style13ptBold"/>
        </w:rPr>
        <w:t>Calder 7/6</w:t>
      </w:r>
      <w:r>
        <w:rPr>
          <w:rStyle w:val="Style13ptBold"/>
        </w:rPr>
        <w:t xml:space="preserve"> </w:t>
      </w:r>
      <w:r w:rsidRPr="00C23AC0">
        <w:rPr>
          <w:rStyle w:val="Style13ptBold"/>
          <w:b w:val="0"/>
          <w:bCs w:val="0"/>
          <w:sz w:val="16"/>
          <w:szCs w:val="16"/>
        </w:rPr>
        <w:t>(Rich Calder is a Contributing Writer at New York Post, 7/6/24, Biden gaining ground on Trump in battleground states despite disaster debate: new poll, New York Post, https://nypost.com/2024/07/06/us-news/biden-gain-ground-on-trump-in-battleground-states-poll/, L.B.)</w:t>
      </w:r>
    </w:p>
    <w:p w14:paraId="7B0B95BA" w14:textId="77777777" w:rsidR="006D70A0" w:rsidRPr="006F66A9" w:rsidRDefault="006D70A0" w:rsidP="006D70A0">
      <w:r>
        <w:t xml:space="preserve">President </w:t>
      </w:r>
      <w:r w:rsidRPr="006F66A9">
        <w:rPr>
          <w:rStyle w:val="StyleUnderline"/>
        </w:rPr>
        <w:t>Biden</w:t>
      </w:r>
      <w:r>
        <w:t xml:space="preserve"> managed to </w:t>
      </w:r>
      <w:r w:rsidRPr="006F66A9">
        <w:rPr>
          <w:rStyle w:val="StyleUnderline"/>
        </w:rPr>
        <w:t>gain ground on former President Donald Trump in key battleground states</w:t>
      </w:r>
      <w:r>
        <w:t xml:space="preserve"> and trails by only 2% — </w:t>
      </w:r>
      <w:r w:rsidRPr="006F66A9">
        <w:rPr>
          <w:rStyle w:val="StyleUnderline"/>
        </w:rPr>
        <w:t xml:space="preserve">even after his </w:t>
      </w:r>
      <w:r>
        <w:t xml:space="preserve">disastrous </w:t>
      </w:r>
      <w:r w:rsidRPr="006F66A9">
        <w:rPr>
          <w:rStyle w:val="StyleUnderline"/>
        </w:rPr>
        <w:t>debate performance last week</w:t>
      </w:r>
      <w:r>
        <w:t xml:space="preserve">, a new poll shows. Trump, the presumptive Republican presidential nominee, leads Democrat Biden 47% to 45%, in the crucial states needed to win the November election, according to a Bloomberg News/Morning Consult tracking poll released Saturday. </w:t>
      </w:r>
      <w:r w:rsidRPr="006F66A9">
        <w:rPr>
          <w:rStyle w:val="StyleUnderline"/>
        </w:rPr>
        <w:t>It’s the smallest gap since the poll began in October.</w:t>
      </w:r>
      <w:r>
        <w:t xml:space="preserve"> Although </w:t>
      </w:r>
      <w:r w:rsidRPr="006F66A9">
        <w:rPr>
          <w:rStyle w:val="StyleUnderline"/>
        </w:rPr>
        <w:t>Biden</w:t>
      </w:r>
      <w:r>
        <w:t xml:space="preserve"> is losing in Pennsylvania, the state where he grew up, he now leads Trump in Michigan and Wisconsin. </w:t>
      </w:r>
      <w:r w:rsidRPr="006F66A9">
        <w:t xml:space="preserve">He’s also </w:t>
      </w:r>
      <w:r w:rsidRPr="006F66A9">
        <w:rPr>
          <w:rStyle w:val="StyleUnderline"/>
        </w:rPr>
        <w:t>within the poll’s statistical margin of error in Arizona, Georgia, Nevada and North Carolina</w:t>
      </w:r>
      <w:r w:rsidRPr="006F66A9">
        <w:t xml:space="preserve"> — though he trails in those states.</w:t>
      </w:r>
      <w:r>
        <w:t xml:space="preserve"> </w:t>
      </w:r>
    </w:p>
    <w:p w14:paraId="067BFFE1" w14:textId="77777777" w:rsidR="006D70A0" w:rsidRDefault="006D70A0" w:rsidP="006D70A0">
      <w:pPr>
        <w:pStyle w:val="Heading4"/>
        <w:rPr>
          <w:lang w:val="en-GB"/>
        </w:rPr>
      </w:pPr>
      <w:r>
        <w:rPr>
          <w:lang w:val="en-GB"/>
        </w:rPr>
        <w:t xml:space="preserve">Biden is having a </w:t>
      </w:r>
      <w:r>
        <w:rPr>
          <w:u w:val="single"/>
          <w:lang w:val="en-GB"/>
        </w:rPr>
        <w:t>post-debate rebound</w:t>
      </w:r>
      <w:r>
        <w:rPr>
          <w:lang w:val="en-GB"/>
        </w:rPr>
        <w:t xml:space="preserve"> – latest polls</w:t>
      </w:r>
    </w:p>
    <w:p w14:paraId="5E13FF3A" w14:textId="77777777" w:rsidR="006D70A0" w:rsidRPr="007E0B4F" w:rsidRDefault="006D70A0" w:rsidP="006D70A0">
      <w:pPr>
        <w:rPr>
          <w:sz w:val="21"/>
          <w:szCs w:val="21"/>
        </w:rPr>
      </w:pPr>
      <w:r>
        <w:rPr>
          <w:rStyle w:val="Style13ptBold"/>
        </w:rPr>
        <w:t xml:space="preserve">Roy 7-6 </w:t>
      </w:r>
      <w:r w:rsidRPr="007E0B4F">
        <w:rPr>
          <w:sz w:val="21"/>
          <w:szCs w:val="21"/>
        </w:rPr>
        <w:t>[Yash Roy. 7.6.2024. Yash Roy is a 2024 summer editorial intern for The Hill, where he helps cover breaking news and report enterprise stories on national politics. The Hill. “Biden narrows Trump’s lead in swing states after debate debacle: Survey”. https://thehill.com/homenews/campaign/4757918-joe-biden-donald-trump-swing-states-bloomberg-morning-consult-survey/]/CPSW-NL</w:t>
      </w:r>
    </w:p>
    <w:p w14:paraId="40333F85" w14:textId="77777777" w:rsidR="006D70A0" w:rsidRPr="007E0B4F" w:rsidRDefault="006D70A0" w:rsidP="006D70A0">
      <w:pPr>
        <w:rPr>
          <w:sz w:val="16"/>
          <w:lang w:val="en-GB"/>
        </w:rPr>
      </w:pPr>
      <w:r w:rsidRPr="007E0B4F">
        <w:rPr>
          <w:sz w:val="16"/>
          <w:lang w:val="en-GB"/>
        </w:rPr>
        <w:t xml:space="preserve">President </w:t>
      </w:r>
      <w:r w:rsidRPr="007E0B4F">
        <w:rPr>
          <w:u w:val="single"/>
          <w:lang w:val="en-GB"/>
        </w:rPr>
        <w:t>Biden</w:t>
      </w:r>
      <w:r w:rsidRPr="007E0B4F">
        <w:rPr>
          <w:sz w:val="16"/>
          <w:lang w:val="en-GB"/>
        </w:rPr>
        <w:t xml:space="preserve">, in the wake of a poor debate performance and growing calls for him to step aside, </w:t>
      </w:r>
      <w:r w:rsidRPr="007E0B4F">
        <w:rPr>
          <w:u w:val="single"/>
          <w:lang w:val="en-GB"/>
        </w:rPr>
        <w:t>has narrowed Trump’s lead in the key swing states, according to a new survey.</w:t>
      </w:r>
      <w:r>
        <w:rPr>
          <w:u w:val="single"/>
          <w:lang w:val="en-GB"/>
        </w:rPr>
        <w:t xml:space="preserve"> </w:t>
      </w:r>
      <w:r w:rsidRPr="007E0B4F">
        <w:rPr>
          <w:u w:val="single"/>
          <w:lang w:val="en-GB"/>
        </w:rPr>
        <w:t>The Bloomberg/Morning Consult poll</w:t>
      </w:r>
      <w:r w:rsidRPr="007E0B4F">
        <w:rPr>
          <w:sz w:val="16"/>
          <w:lang w:val="en-GB"/>
        </w:rPr>
        <w:t xml:space="preserve">, published Saturday, </w:t>
      </w:r>
      <w:r w:rsidRPr="007E0B4F">
        <w:rPr>
          <w:u w:val="single"/>
          <w:lang w:val="en-GB"/>
        </w:rPr>
        <w:t xml:space="preserve">showed Biden </w:t>
      </w:r>
      <w:r w:rsidRPr="007E0B4F">
        <w:rPr>
          <w:rStyle w:val="Emphasis"/>
          <w:lang w:val="en-GB"/>
        </w:rPr>
        <w:t>leading Trump</w:t>
      </w:r>
      <w:r w:rsidRPr="007E0B4F">
        <w:rPr>
          <w:u w:val="single"/>
          <w:lang w:val="en-GB"/>
        </w:rPr>
        <w:t xml:space="preserve"> in Michigan and Wisconsin</w:t>
      </w:r>
      <w:r w:rsidRPr="007E0B4F">
        <w:rPr>
          <w:sz w:val="16"/>
          <w:lang w:val="en-GB"/>
        </w:rPr>
        <w:t xml:space="preserve">. </w:t>
      </w:r>
      <w:r w:rsidRPr="007E0B4F">
        <w:rPr>
          <w:u w:val="single"/>
          <w:lang w:val="en-GB"/>
        </w:rPr>
        <w:t xml:space="preserve">In Arizona, Georgia, Nevada and North Carolina, the incumbent is now </w:t>
      </w:r>
      <w:r w:rsidRPr="007E0B4F">
        <w:rPr>
          <w:rStyle w:val="Emphasis"/>
          <w:lang w:val="en-GB"/>
        </w:rPr>
        <w:t>within the margin of error</w:t>
      </w:r>
      <w:r w:rsidRPr="007E0B4F">
        <w:rPr>
          <w:sz w:val="16"/>
          <w:lang w:val="en-GB"/>
        </w:rPr>
        <w:t xml:space="preserve">, per the survey. Overall, </w:t>
      </w:r>
      <w:r w:rsidRPr="007E0B4F">
        <w:rPr>
          <w:u w:val="single"/>
          <w:lang w:val="en-GB"/>
        </w:rPr>
        <w:t xml:space="preserve">the poll found that Trump is leading Biden by </w:t>
      </w:r>
      <w:r w:rsidRPr="007E0B4F">
        <w:rPr>
          <w:rStyle w:val="Emphasis"/>
          <w:lang w:val="en-GB"/>
        </w:rPr>
        <w:t>only 2 percentage points</w:t>
      </w:r>
      <w:r w:rsidRPr="007E0B4F">
        <w:rPr>
          <w:sz w:val="16"/>
          <w:lang w:val="en-GB"/>
        </w:rPr>
        <w:t xml:space="preserve"> across the seven states — 47 percent to 45 percent. </w:t>
      </w:r>
      <w:r w:rsidRPr="007E0B4F">
        <w:rPr>
          <w:u w:val="single"/>
          <w:lang w:val="en-GB"/>
        </w:rPr>
        <w:t xml:space="preserve">This is the </w:t>
      </w:r>
      <w:r w:rsidRPr="007E0B4F">
        <w:rPr>
          <w:rStyle w:val="Emphasis"/>
          <w:lang w:val="en-GB"/>
        </w:rPr>
        <w:t>closest Biden has been to overtaking Trump</w:t>
      </w:r>
      <w:r w:rsidRPr="007E0B4F">
        <w:rPr>
          <w:u w:val="single"/>
          <w:lang w:val="en-GB"/>
        </w:rPr>
        <w:t xml:space="preserve"> since Bloomberg started tracking the seven states last October.</w:t>
      </w:r>
      <w:r w:rsidRPr="007E0B4F">
        <w:rPr>
          <w:sz w:val="16"/>
          <w:lang w:val="en-GB"/>
        </w:rPr>
        <w:t xml:space="preserve"> The poll also showed Biden narrowed the gap with independent voters, with Trump and Biden being tied at 40 percent. In a previous poll, the former president led the incumbent 44 percent to 36 percent. The widest gap between the presumptive party nominees came from the battleground state of Pennsylvania, Biden’s home turf. The survey shows Trump received 51 percent of support from Keystone State voters, compared to Biden’s 44 percent. </w:t>
      </w:r>
      <w:r w:rsidRPr="007E0B4F">
        <w:rPr>
          <w:u w:val="single"/>
          <w:lang w:val="en-GB"/>
        </w:rPr>
        <w:t>This was Bloomberg’s first poll after the June 28 debate</w:t>
      </w:r>
      <w:r w:rsidRPr="007E0B4F">
        <w:rPr>
          <w:sz w:val="16"/>
          <w:lang w:val="en-GB"/>
        </w:rPr>
        <w:t xml:space="preserve">, which was hosted by CNN moderators Jake Tapper and Dana Bash. The president’s lackluster performance on stage — where he stumbled over his words and had a raspy voice — has raised concerns among Democrats about his ability to beat Trump in November or serve as president for another four years. “While the first 2024 presidential debate appeared to alarm some Democratic leaders, our </w:t>
      </w:r>
      <w:r w:rsidRPr="007E0B4F">
        <w:rPr>
          <w:u w:val="single"/>
          <w:lang w:val="en-GB"/>
        </w:rPr>
        <w:t xml:space="preserve">surveys of swing-state for Bloomberg News show the matter has </w:t>
      </w:r>
      <w:r w:rsidRPr="007E0B4F">
        <w:rPr>
          <w:rStyle w:val="Emphasis"/>
          <w:lang w:val="en-GB"/>
        </w:rPr>
        <w:t>done little</w:t>
      </w:r>
      <w:r w:rsidRPr="007E0B4F">
        <w:rPr>
          <w:u w:val="single"/>
          <w:lang w:val="en-GB"/>
        </w:rPr>
        <w:t xml:space="preserve"> </w:t>
      </w:r>
      <w:r w:rsidRPr="007E0B4F">
        <w:rPr>
          <w:rStyle w:val="Emphasis"/>
          <w:lang w:val="en-GB"/>
        </w:rPr>
        <w:t>to change the underlying dynamics</w:t>
      </w:r>
      <w:r w:rsidRPr="007E0B4F">
        <w:rPr>
          <w:u w:val="single"/>
          <w:lang w:val="en-GB"/>
        </w:rPr>
        <w:t xml:space="preserve"> of the contest</w:t>
      </w:r>
      <w:r w:rsidRPr="007E0B4F">
        <w:rPr>
          <w:sz w:val="16"/>
          <w:lang w:val="en-GB"/>
        </w:rPr>
        <w:t xml:space="preserve">,” Morning Consult US political consultant Eli Yokley wrote alongside the poll release. Respondents generally found that Trump performed better in the debate, with more than half saying he won, while only 13 percent said Biden was the victor. Fewer than one in five respondents believed that Biden was the more coherent, mentally fit or dominant participant. About 20 percent of those polled said the president was mentally fit, while nearly half said the same about Trump. Of those polled, 44 percent said Biden, 81, was too old to be president, while 8 percent said Trump, 78, was too old. </w:t>
      </w:r>
    </w:p>
    <w:p w14:paraId="091896EE" w14:textId="77777777" w:rsidR="006D70A0" w:rsidRPr="00251C2C" w:rsidRDefault="006D70A0" w:rsidP="006D70A0">
      <w:pPr>
        <w:rPr>
          <w:lang w:val="en-GB"/>
        </w:rPr>
      </w:pPr>
    </w:p>
    <w:p w14:paraId="0F7475FA" w14:textId="77777777" w:rsidR="006D70A0" w:rsidRDefault="006D70A0" w:rsidP="006D70A0">
      <w:pPr>
        <w:pStyle w:val="Heading4"/>
        <w:rPr>
          <w:lang w:val="en-GB"/>
        </w:rPr>
      </w:pPr>
      <w:r>
        <w:rPr>
          <w:lang w:val="en-GB"/>
        </w:rPr>
        <w:t xml:space="preserve">Biden is having a </w:t>
      </w:r>
      <w:r>
        <w:rPr>
          <w:u w:val="single"/>
          <w:lang w:val="en-GB"/>
        </w:rPr>
        <w:t>post-debate rebound</w:t>
      </w:r>
      <w:r>
        <w:rPr>
          <w:lang w:val="en-GB"/>
        </w:rPr>
        <w:t xml:space="preserve"> – latest polls</w:t>
      </w:r>
    </w:p>
    <w:p w14:paraId="01DEB5A4" w14:textId="77777777" w:rsidR="006D70A0" w:rsidRPr="007E0B4F" w:rsidRDefault="006D70A0" w:rsidP="006D70A0">
      <w:pPr>
        <w:rPr>
          <w:sz w:val="21"/>
          <w:szCs w:val="21"/>
        </w:rPr>
      </w:pPr>
      <w:r>
        <w:rPr>
          <w:rStyle w:val="Style13ptBold"/>
        </w:rPr>
        <w:t xml:space="preserve">Roy 7-6 </w:t>
      </w:r>
      <w:r w:rsidRPr="007E0B4F">
        <w:rPr>
          <w:sz w:val="21"/>
          <w:szCs w:val="21"/>
        </w:rPr>
        <w:t>[Yash Roy. 7.6.2024. Yash Roy is a 2024 summer editorial intern for The Hill, where he helps cover breaking news and report enterprise stories on national politics. The Hill. “Biden narrows Trump’s lead in swing states after debate debacle: Survey”. https://thehill.com/homenews/campaign/4757918-joe-biden-donald-trump-swing-states-bloomberg-morning-consult-survey/]/CPSW-NL</w:t>
      </w:r>
    </w:p>
    <w:p w14:paraId="57EB026F" w14:textId="77777777" w:rsidR="006D70A0" w:rsidRPr="007E0B4F" w:rsidRDefault="006D70A0" w:rsidP="006D70A0">
      <w:pPr>
        <w:rPr>
          <w:sz w:val="16"/>
          <w:lang w:val="en-GB"/>
        </w:rPr>
      </w:pPr>
      <w:r w:rsidRPr="007E0B4F">
        <w:rPr>
          <w:sz w:val="16"/>
          <w:lang w:val="en-GB"/>
        </w:rPr>
        <w:t xml:space="preserve">President </w:t>
      </w:r>
      <w:r w:rsidRPr="007E0B4F">
        <w:rPr>
          <w:u w:val="single"/>
          <w:lang w:val="en-GB"/>
        </w:rPr>
        <w:t>Biden</w:t>
      </w:r>
      <w:r w:rsidRPr="007E0B4F">
        <w:rPr>
          <w:sz w:val="16"/>
          <w:lang w:val="en-GB"/>
        </w:rPr>
        <w:t xml:space="preserve">, in the wake of a poor debate performance and growing calls for him to step aside, </w:t>
      </w:r>
      <w:r w:rsidRPr="007E0B4F">
        <w:rPr>
          <w:u w:val="single"/>
          <w:lang w:val="en-GB"/>
        </w:rPr>
        <w:t>has narrowed Trump’s lead in the key swing states, according to a new survey.</w:t>
      </w:r>
      <w:r>
        <w:rPr>
          <w:u w:val="single"/>
          <w:lang w:val="en-GB"/>
        </w:rPr>
        <w:t xml:space="preserve"> </w:t>
      </w:r>
      <w:r w:rsidRPr="007E0B4F">
        <w:rPr>
          <w:u w:val="single"/>
          <w:lang w:val="en-GB"/>
        </w:rPr>
        <w:t>The Bloomberg/Morning Consult poll</w:t>
      </w:r>
      <w:r w:rsidRPr="007E0B4F">
        <w:rPr>
          <w:sz w:val="16"/>
          <w:lang w:val="en-GB"/>
        </w:rPr>
        <w:t xml:space="preserve">, published Saturday, </w:t>
      </w:r>
      <w:r w:rsidRPr="007E0B4F">
        <w:rPr>
          <w:u w:val="single"/>
          <w:lang w:val="en-GB"/>
        </w:rPr>
        <w:t xml:space="preserve">showed Biden </w:t>
      </w:r>
      <w:r w:rsidRPr="007E0B4F">
        <w:rPr>
          <w:rStyle w:val="Emphasis"/>
          <w:lang w:val="en-GB"/>
        </w:rPr>
        <w:t>leading Trump</w:t>
      </w:r>
      <w:r w:rsidRPr="007E0B4F">
        <w:rPr>
          <w:u w:val="single"/>
          <w:lang w:val="en-GB"/>
        </w:rPr>
        <w:t xml:space="preserve"> in Michigan and Wisconsin</w:t>
      </w:r>
      <w:r w:rsidRPr="007E0B4F">
        <w:rPr>
          <w:sz w:val="16"/>
          <w:lang w:val="en-GB"/>
        </w:rPr>
        <w:t xml:space="preserve">. </w:t>
      </w:r>
      <w:r w:rsidRPr="007E0B4F">
        <w:rPr>
          <w:u w:val="single"/>
          <w:lang w:val="en-GB"/>
        </w:rPr>
        <w:t xml:space="preserve">In Arizona, Georgia, Nevada and North Carolina, the incumbent is now </w:t>
      </w:r>
      <w:r w:rsidRPr="007E0B4F">
        <w:rPr>
          <w:rStyle w:val="Emphasis"/>
          <w:lang w:val="en-GB"/>
        </w:rPr>
        <w:t>within the margin of error</w:t>
      </w:r>
      <w:r w:rsidRPr="007E0B4F">
        <w:rPr>
          <w:sz w:val="16"/>
          <w:lang w:val="en-GB"/>
        </w:rPr>
        <w:t xml:space="preserve">, per the survey. Overall, </w:t>
      </w:r>
      <w:r w:rsidRPr="007E0B4F">
        <w:rPr>
          <w:u w:val="single"/>
          <w:lang w:val="en-GB"/>
        </w:rPr>
        <w:t xml:space="preserve">the poll found that Trump is leading Biden by </w:t>
      </w:r>
      <w:r w:rsidRPr="007E0B4F">
        <w:rPr>
          <w:rStyle w:val="Emphasis"/>
          <w:lang w:val="en-GB"/>
        </w:rPr>
        <w:t>only 2 percentage points</w:t>
      </w:r>
      <w:r w:rsidRPr="007E0B4F">
        <w:rPr>
          <w:sz w:val="16"/>
          <w:lang w:val="en-GB"/>
        </w:rPr>
        <w:t xml:space="preserve"> across the seven states — 47 percent to 45 percent. </w:t>
      </w:r>
      <w:r w:rsidRPr="007E0B4F">
        <w:rPr>
          <w:u w:val="single"/>
          <w:lang w:val="en-GB"/>
        </w:rPr>
        <w:t xml:space="preserve">This is the </w:t>
      </w:r>
      <w:r w:rsidRPr="007E0B4F">
        <w:rPr>
          <w:rStyle w:val="Emphasis"/>
          <w:lang w:val="en-GB"/>
        </w:rPr>
        <w:t>closest Biden has been to overtaking Trump</w:t>
      </w:r>
      <w:r w:rsidRPr="007E0B4F">
        <w:rPr>
          <w:u w:val="single"/>
          <w:lang w:val="en-GB"/>
        </w:rPr>
        <w:t xml:space="preserve"> since Bloomberg started tracking the seven states last October.</w:t>
      </w:r>
      <w:r w:rsidRPr="007E0B4F">
        <w:rPr>
          <w:sz w:val="16"/>
          <w:lang w:val="en-GB"/>
        </w:rPr>
        <w:t xml:space="preserve"> The poll also showed Biden narrowed the gap with independent voters, with Trump and Biden being tied at 40 percent. In a previous poll, the former president led the incumbent 44 percent to 36 percent. The widest gap between the presumptive party nominees came from the battleground state of Pennsylvania, Biden’s home turf. The survey shows Trump received 51 percent of support from Keystone State voters, compared to Biden’s 44 percent. </w:t>
      </w:r>
      <w:r w:rsidRPr="007E0B4F">
        <w:rPr>
          <w:u w:val="single"/>
          <w:lang w:val="en-GB"/>
        </w:rPr>
        <w:t>This was Bloomberg’s first poll after the June 28 debate</w:t>
      </w:r>
      <w:r w:rsidRPr="007E0B4F">
        <w:rPr>
          <w:sz w:val="16"/>
          <w:lang w:val="en-GB"/>
        </w:rPr>
        <w:t xml:space="preserve">, which was hosted by CNN moderators Jake Tapper and Dana Bash. The president’s lackluster performance on stage — where he stumbled over his words and had a raspy voice — has raised concerns among Democrats about his ability to beat Trump in November or serve as president for another four years. “While the first 2024 presidential debate appeared to alarm some Democratic leaders, our </w:t>
      </w:r>
      <w:r w:rsidRPr="007E0B4F">
        <w:rPr>
          <w:u w:val="single"/>
          <w:lang w:val="en-GB"/>
        </w:rPr>
        <w:t xml:space="preserve">surveys of swing-state for Bloomberg News show the matter has </w:t>
      </w:r>
      <w:r w:rsidRPr="007E0B4F">
        <w:rPr>
          <w:rStyle w:val="Emphasis"/>
          <w:lang w:val="en-GB"/>
        </w:rPr>
        <w:t>done little</w:t>
      </w:r>
      <w:r w:rsidRPr="007E0B4F">
        <w:rPr>
          <w:u w:val="single"/>
          <w:lang w:val="en-GB"/>
        </w:rPr>
        <w:t xml:space="preserve"> </w:t>
      </w:r>
      <w:r w:rsidRPr="007E0B4F">
        <w:rPr>
          <w:rStyle w:val="Emphasis"/>
          <w:lang w:val="en-GB"/>
        </w:rPr>
        <w:t>to change the underlying dynamics</w:t>
      </w:r>
      <w:r w:rsidRPr="007E0B4F">
        <w:rPr>
          <w:u w:val="single"/>
          <w:lang w:val="en-GB"/>
        </w:rPr>
        <w:t xml:space="preserve"> of the contest</w:t>
      </w:r>
      <w:r w:rsidRPr="007E0B4F">
        <w:rPr>
          <w:sz w:val="16"/>
          <w:lang w:val="en-GB"/>
        </w:rPr>
        <w:t xml:space="preserve">,” Morning Consult US political consultant Eli Yokley wrote alongside the poll release. Respondents generally found that Trump performed better in the debate, with more than half saying he won, while only 13 percent said Biden was the victor. Fewer than one in five respondents believed that Biden was the more coherent, mentally fit or dominant participant. About 20 percent of those polled said the president was mentally fit, while nearly half said the same about Trump. Of those polled, 44 percent said Biden, 81, was too old to be president, while 8 percent said Trump, 78, was too old. </w:t>
      </w:r>
    </w:p>
    <w:p w14:paraId="6DC93C75" w14:textId="77777777" w:rsidR="006D70A0" w:rsidRPr="00251C2C" w:rsidRDefault="006D70A0" w:rsidP="006D70A0">
      <w:pPr>
        <w:rPr>
          <w:lang w:val="en-GB"/>
        </w:rPr>
      </w:pPr>
    </w:p>
    <w:p w14:paraId="67409687" w14:textId="77777777" w:rsidR="006D70A0" w:rsidRDefault="006D70A0" w:rsidP="006D70A0">
      <w:pPr>
        <w:pStyle w:val="Heading4"/>
      </w:pPr>
      <w:r>
        <w:t>Debate performance doesn’t matter --- Biden will still win.</w:t>
      </w:r>
    </w:p>
    <w:p w14:paraId="33DBA431" w14:textId="77777777" w:rsidR="006D70A0" w:rsidRDefault="006D70A0" w:rsidP="006D70A0">
      <w:r>
        <w:t xml:space="preserve">Marina </w:t>
      </w:r>
      <w:r w:rsidRPr="006D701B">
        <w:rPr>
          <w:rStyle w:val="Style13ptBold"/>
        </w:rPr>
        <w:t>Pitofsky 7-7</w:t>
      </w:r>
      <w:r>
        <w:t xml:space="preserve">-2024, Marina Pitofsky is the deputy editor for Congress and Campaigns at USA Today and graduated with a BA in Political Science and Government from Georgetown University. “Historian who predicted 9 of the last 10 elections says Dems shouldn't rebel against Biden” [USA Today] </w:t>
      </w:r>
      <w:hyperlink r:id="rId36" w:history="1">
        <w:r w:rsidRPr="00FF3C0C">
          <w:rPr>
            <w:rStyle w:val="Hyperlink"/>
          </w:rPr>
          <w:t>https://www.usatoday.com/story/news/politics/elections/2024/07/07/allan-lichtman-democratic-delegates-joe-biden/74320955007/</w:t>
        </w:r>
      </w:hyperlink>
      <w:r>
        <w:t xml:space="preserve"> /MDC</w:t>
      </w:r>
    </w:p>
    <w:p w14:paraId="0C36BBE7" w14:textId="77777777" w:rsidR="006D70A0" w:rsidRPr="00FA5A90" w:rsidRDefault="006D70A0" w:rsidP="006D70A0">
      <w:pPr>
        <w:rPr>
          <w:sz w:val="16"/>
        </w:rPr>
      </w:pPr>
      <w:r w:rsidRPr="00892982">
        <w:rPr>
          <w:rStyle w:val="StyleUnderline"/>
        </w:rPr>
        <w:t>Allan Lichtman, a historian who has correctly predicted the results of nine of the 10 most recent presidential elections</w:t>
      </w:r>
      <w:r w:rsidRPr="00FA5A90">
        <w:rPr>
          <w:sz w:val="16"/>
        </w:rPr>
        <w:t xml:space="preserve">, said Sunday that if Democratic delegates rebel against President Joe Biden and choose another Democratic nominee, it could spell chaos for the party.  </w:t>
      </w:r>
    </w:p>
    <w:p w14:paraId="2AD34710" w14:textId="77777777" w:rsidR="006D70A0" w:rsidRPr="00FA5A90" w:rsidRDefault="006D70A0" w:rsidP="006D70A0">
      <w:pPr>
        <w:rPr>
          <w:sz w:val="16"/>
        </w:rPr>
      </w:pPr>
      <w:r w:rsidRPr="00FA5A90">
        <w:rPr>
          <w:sz w:val="16"/>
        </w:rPr>
        <w:t>There's no indication that Democratic delegates in large numbers would opt for another candidate to lead the party in November's election. But “Fox News Sunday” host Shannon Bream asked Lichtman what obligations Democratic delegates have “if President Biden says he’s not going to leave the ticket.”</w:t>
      </w:r>
    </w:p>
    <w:p w14:paraId="065A08DB" w14:textId="77777777" w:rsidR="006D70A0" w:rsidRPr="00FA5A90" w:rsidRDefault="006D70A0" w:rsidP="006D70A0">
      <w:pPr>
        <w:rPr>
          <w:sz w:val="16"/>
        </w:rPr>
      </w:pPr>
      <w:r w:rsidRPr="00FA5A90">
        <w:rPr>
          <w:rStyle w:val="StyleUnderline"/>
        </w:rPr>
        <w:t>Biden overwhelmingly won Democratic primaries in all 50 states this year</w:t>
      </w:r>
      <w:r w:rsidRPr="00FA5A90">
        <w:rPr>
          <w:sz w:val="16"/>
        </w:rPr>
        <w:t xml:space="preserve">, racking up thousands of delegates ahead of the party's convention next month.  </w:t>
      </w:r>
    </w:p>
    <w:p w14:paraId="47127D72" w14:textId="77777777" w:rsidR="006D70A0" w:rsidRPr="00FA5A90" w:rsidRDefault="006D70A0" w:rsidP="006D70A0">
      <w:pPr>
        <w:rPr>
          <w:sz w:val="16"/>
        </w:rPr>
      </w:pPr>
      <w:r w:rsidRPr="00FA5A90">
        <w:rPr>
          <w:sz w:val="16"/>
        </w:rPr>
        <w:t xml:space="preserve">“Delegates could, in fact, decide to replace President Biden, but based on history, that would be a disaster to have a convention brawl,” Lichtman, a professor at American University, argued on Sunday.  </w:t>
      </w:r>
    </w:p>
    <w:p w14:paraId="2B63479F" w14:textId="77777777" w:rsidR="006D70A0" w:rsidRPr="00FA5A90" w:rsidRDefault="006D70A0" w:rsidP="006D70A0">
      <w:pPr>
        <w:rPr>
          <w:sz w:val="16"/>
        </w:rPr>
      </w:pPr>
      <w:r w:rsidRPr="00FA5A90">
        <w:rPr>
          <w:sz w:val="16"/>
        </w:rPr>
        <w:t xml:space="preserve">But the historian’s comments come as some Democrats have called on Biden to drop out of 2024 race after his rocky debate performance against former President Donald Trump last month.  </w:t>
      </w:r>
    </w:p>
    <w:p w14:paraId="1ABF6400" w14:textId="77777777" w:rsidR="006D70A0" w:rsidRPr="00FA5A90" w:rsidRDefault="006D70A0" w:rsidP="006D70A0">
      <w:pPr>
        <w:rPr>
          <w:sz w:val="16"/>
        </w:rPr>
      </w:pPr>
      <w:r w:rsidRPr="00FA5A90">
        <w:rPr>
          <w:rStyle w:val="StyleUnderline"/>
        </w:rPr>
        <w:t>Lichtman has correctly predicted the outcome of almost every election over the last half century</w:t>
      </w:r>
      <w:r w:rsidRPr="00FA5A90">
        <w:rPr>
          <w:sz w:val="16"/>
        </w:rPr>
        <w:t xml:space="preserve">, except for the race in 2000, using a series of 13 historical factors or “keys.”   </w:t>
      </w:r>
    </w:p>
    <w:p w14:paraId="3B6C012F" w14:textId="77777777" w:rsidR="006D70A0" w:rsidRPr="00FA5A90" w:rsidRDefault="006D70A0" w:rsidP="006D70A0">
      <w:pPr>
        <w:rPr>
          <w:sz w:val="16"/>
        </w:rPr>
      </w:pPr>
      <w:r w:rsidRPr="00FA5A90">
        <w:rPr>
          <w:sz w:val="16"/>
        </w:rPr>
        <w:t>[images omitted]</w:t>
      </w:r>
    </w:p>
    <w:p w14:paraId="39762FDB" w14:textId="77777777" w:rsidR="006D70A0" w:rsidRPr="00FA5A90" w:rsidRDefault="006D70A0" w:rsidP="006D70A0">
      <w:pPr>
        <w:rPr>
          <w:sz w:val="16"/>
        </w:rPr>
      </w:pPr>
      <w:r w:rsidRPr="00FA5A90">
        <w:rPr>
          <w:sz w:val="16"/>
        </w:rPr>
        <w:t xml:space="preserve">The system includes four factors based on politics, seven on performance, and two on candidate personality. Lichtman said the incumbent party would need to lose six of those actors, or “keys,” to lose the White House.  </w:t>
      </w:r>
    </w:p>
    <w:p w14:paraId="0616BEDA" w14:textId="77777777" w:rsidR="006D70A0" w:rsidRPr="00FA5A90" w:rsidRDefault="006D70A0" w:rsidP="006D70A0">
      <w:pPr>
        <w:rPr>
          <w:sz w:val="16"/>
        </w:rPr>
      </w:pPr>
      <w:r w:rsidRPr="00FA5A90">
        <w:rPr>
          <w:sz w:val="16"/>
        </w:rPr>
        <w:t xml:space="preserve">The </w:t>
      </w:r>
      <w:r w:rsidRPr="00576637">
        <w:rPr>
          <w:rStyle w:val="StyleUnderline"/>
        </w:rPr>
        <w:t>keys range from whether a candidate is an incumbent president to the state of the economy and the presence of third-party hopefuls</w:t>
      </w:r>
      <w:r w:rsidRPr="00FA5A90">
        <w:rPr>
          <w:sz w:val="16"/>
        </w:rPr>
        <w:t xml:space="preserve">. </w:t>
      </w:r>
    </w:p>
    <w:p w14:paraId="31A45FF4" w14:textId="77777777" w:rsidR="006D70A0" w:rsidRPr="00FA5A90" w:rsidRDefault="006D70A0" w:rsidP="006D70A0">
      <w:pPr>
        <w:rPr>
          <w:sz w:val="16"/>
        </w:rPr>
      </w:pPr>
      <w:r w:rsidRPr="00576637">
        <w:rPr>
          <w:rStyle w:val="StyleUnderline"/>
        </w:rPr>
        <w:t xml:space="preserve">Debate performance, however, is </w:t>
      </w:r>
      <w:r w:rsidRPr="00576637">
        <w:rPr>
          <w:rStyle w:val="Emphasis"/>
        </w:rPr>
        <w:t>not one of the factors</w:t>
      </w:r>
      <w:r w:rsidRPr="00576637">
        <w:rPr>
          <w:rStyle w:val="StyleUnderline"/>
        </w:rPr>
        <w:t xml:space="preserve"> that determines the outcome of an election</w:t>
      </w:r>
      <w:r w:rsidRPr="00FA5A90">
        <w:rPr>
          <w:sz w:val="16"/>
        </w:rPr>
        <w:t xml:space="preserve">, Lichtman has previously argued. The professor said Sunday that </w:t>
      </w:r>
      <w:r w:rsidRPr="00576637">
        <w:rPr>
          <w:rStyle w:val="StyleUnderline"/>
        </w:rPr>
        <w:t>Biden has already ticked two of the 13 keys, giving him an advantage</w:t>
      </w:r>
      <w:r w:rsidRPr="00FA5A90">
        <w:rPr>
          <w:sz w:val="16"/>
        </w:rPr>
        <w:t xml:space="preserve"> over potential Democratic challengers. Those include already being an incumbent president and there being no “party contest” this year for Democrats.  </w:t>
      </w:r>
    </w:p>
    <w:p w14:paraId="0A01D44F" w14:textId="77777777" w:rsidR="006D70A0" w:rsidRPr="00FA5A90" w:rsidRDefault="006D70A0" w:rsidP="006D70A0">
      <w:pPr>
        <w:rPr>
          <w:sz w:val="16"/>
        </w:rPr>
      </w:pPr>
      <w:r w:rsidRPr="00FA5A90">
        <w:rPr>
          <w:sz w:val="16"/>
        </w:rPr>
        <w:t xml:space="preserve">Lichtman warned that Democrats could risk “setting up the same situation that led to the election of Donald Trump in the first place in 2016, an open seat with no incumbent running and a party contest.”  </w:t>
      </w:r>
    </w:p>
    <w:p w14:paraId="033A84D0" w14:textId="77777777" w:rsidR="006D70A0" w:rsidRDefault="006D70A0" w:rsidP="006D70A0">
      <w:pPr>
        <w:rPr>
          <w:sz w:val="16"/>
        </w:rPr>
      </w:pPr>
      <w:r w:rsidRPr="00FA5A90">
        <w:rPr>
          <w:sz w:val="16"/>
        </w:rPr>
        <w:t>Biden has vowed that he’s staying in the 2024 race, and only a handful of Democratic lawmakers have publicly called on him to pass the torch.</w:t>
      </w:r>
    </w:p>
    <w:p w14:paraId="7705D62F" w14:textId="77777777" w:rsidR="006D70A0" w:rsidRDefault="006D70A0" w:rsidP="006D70A0">
      <w:pPr>
        <w:pStyle w:val="Heading4"/>
      </w:pPr>
      <w:r>
        <w:t>Biden is winning --- media hype is wrong and age concerns are baked in.</w:t>
      </w:r>
    </w:p>
    <w:p w14:paraId="35F6B2E0" w14:textId="77777777" w:rsidR="006D70A0" w:rsidRPr="004121F0" w:rsidRDefault="006D70A0" w:rsidP="006D70A0">
      <w:r>
        <w:t xml:space="preserve">Kevin </w:t>
      </w:r>
      <w:r w:rsidRPr="00020B09">
        <w:rPr>
          <w:rStyle w:val="Style13ptBold"/>
        </w:rPr>
        <w:t>Manahan 7-6</w:t>
      </w:r>
      <w:r>
        <w:t xml:space="preserve">-2024, Kevin Manahan has been a reporter since 1981, briefly serving on The Star-Ledger Editorial Board. He worked for USA Today for two years. “Take that, Biden doubters: New swing state poll shows media is wrong about race vs. Trump” [NJ.com] </w:t>
      </w:r>
      <w:hyperlink r:id="rId37" w:history="1">
        <w:r w:rsidRPr="00FF3C0C">
          <w:rPr>
            <w:rStyle w:val="Hyperlink"/>
          </w:rPr>
          <w:t>https://www.nj.com/news/2024/07/take-that-biden-doubters-race-even-tighter-in-swing-states-now-after-debate-new-poll-shows.html</w:t>
        </w:r>
      </w:hyperlink>
      <w:r>
        <w:t xml:space="preserve"> /MDC</w:t>
      </w:r>
    </w:p>
    <w:p w14:paraId="5439180F" w14:textId="77777777" w:rsidR="006D70A0" w:rsidRPr="004121F0" w:rsidRDefault="006D70A0" w:rsidP="006D70A0">
      <w:pPr>
        <w:rPr>
          <w:sz w:val="16"/>
        </w:rPr>
      </w:pPr>
      <w:r w:rsidRPr="004121F0">
        <w:rPr>
          <w:sz w:val="16"/>
        </w:rPr>
        <w:t xml:space="preserve">Maybe, </w:t>
      </w:r>
      <w:r w:rsidRPr="00F4053F">
        <w:rPr>
          <w:rStyle w:val="StyleUnderline"/>
        </w:rPr>
        <w:t>in the end, the</w:t>
      </w:r>
      <w:r w:rsidRPr="004121F0">
        <w:rPr>
          <w:sz w:val="16"/>
        </w:rPr>
        <w:t xml:space="preserve"> </w:t>
      </w:r>
      <w:r w:rsidRPr="00F4053F">
        <w:rPr>
          <w:rStyle w:val="Emphasis"/>
        </w:rPr>
        <w:t>doom-selling media</w:t>
      </w:r>
      <w:r w:rsidRPr="00F4053F">
        <w:rPr>
          <w:rStyle w:val="StyleUnderline"/>
        </w:rPr>
        <w:t xml:space="preserve"> and doubters in the Democratic party will be wrong. It wouldn’t be the first time. Turns out, Democrats and voters in swing states are still </w:t>
      </w:r>
      <w:r w:rsidRPr="00F4053F">
        <w:rPr>
          <w:rStyle w:val="Emphasis"/>
        </w:rPr>
        <w:t>ridin’ with Biden</w:t>
      </w:r>
      <w:r w:rsidRPr="00F4053F">
        <w:rPr>
          <w:rStyle w:val="StyleUnderline"/>
        </w:rPr>
        <w:t>.</w:t>
      </w:r>
    </w:p>
    <w:p w14:paraId="2D5CEBBD" w14:textId="77777777" w:rsidR="006D70A0" w:rsidRPr="004121F0" w:rsidRDefault="006D70A0" w:rsidP="006D70A0">
      <w:pPr>
        <w:rPr>
          <w:sz w:val="16"/>
        </w:rPr>
      </w:pPr>
      <w:r w:rsidRPr="004121F0">
        <w:rPr>
          <w:sz w:val="16"/>
        </w:rPr>
        <w:t xml:space="preserve">President </w:t>
      </w:r>
      <w:r w:rsidRPr="00F4053F">
        <w:rPr>
          <w:rStyle w:val="StyleUnderline"/>
        </w:rPr>
        <w:t>Joe Biden registered his best showing yet in a Bloomberg News/Morning Consult tracking</w:t>
      </w:r>
      <w:r w:rsidRPr="004121F0">
        <w:rPr>
          <w:sz w:val="16"/>
        </w:rPr>
        <w:t xml:space="preserve"> </w:t>
      </w:r>
      <w:r w:rsidRPr="00F4053F">
        <w:rPr>
          <w:rStyle w:val="StyleUnderline"/>
        </w:rPr>
        <w:t>poll of battleground states</w:t>
      </w:r>
      <w:r w:rsidRPr="004121F0">
        <w:rPr>
          <w:sz w:val="16"/>
        </w:rPr>
        <w:t>, even as voters and the media offered criticisms of his debate performance against Republican presidential opponent Donald Trump.</w:t>
      </w:r>
    </w:p>
    <w:p w14:paraId="60CC87E7" w14:textId="77777777" w:rsidR="006D70A0" w:rsidRPr="00F4053F" w:rsidRDefault="006D70A0" w:rsidP="006D70A0">
      <w:pPr>
        <w:rPr>
          <w:rStyle w:val="StyleUnderline"/>
        </w:rPr>
      </w:pPr>
      <w:r w:rsidRPr="004121F0">
        <w:rPr>
          <w:sz w:val="16"/>
        </w:rPr>
        <w:t xml:space="preserve">Trump led Democrat Biden, 47% to 45%, in the critical states needed to win the November election — which </w:t>
      </w:r>
      <w:r w:rsidRPr="00F4053F">
        <w:rPr>
          <w:rStyle w:val="StyleUnderline"/>
        </w:rPr>
        <w:t>represents the smallest gap since the poll began last October.</w:t>
      </w:r>
    </w:p>
    <w:p w14:paraId="21868562" w14:textId="77777777" w:rsidR="006D70A0" w:rsidRPr="00F4053F" w:rsidRDefault="006D70A0" w:rsidP="006D70A0">
      <w:pPr>
        <w:rPr>
          <w:rStyle w:val="StyleUnderline"/>
        </w:rPr>
      </w:pPr>
      <w:r w:rsidRPr="004121F0">
        <w:rPr>
          <w:sz w:val="16"/>
        </w:rPr>
        <w:t xml:space="preserve">According to Bloomberg: </w:t>
      </w:r>
      <w:r w:rsidRPr="00F4053F">
        <w:rPr>
          <w:rStyle w:val="StyleUnderline"/>
        </w:rPr>
        <w:t xml:space="preserve">Biden now leads Trump in </w:t>
      </w:r>
      <w:r w:rsidRPr="00F4053F">
        <w:rPr>
          <w:rStyle w:val="Emphasis"/>
        </w:rPr>
        <w:t>Michigan</w:t>
      </w:r>
      <w:r w:rsidRPr="00F4053F">
        <w:rPr>
          <w:rStyle w:val="StyleUnderline"/>
        </w:rPr>
        <w:t xml:space="preserve"> and </w:t>
      </w:r>
      <w:r w:rsidRPr="00F4053F">
        <w:rPr>
          <w:rStyle w:val="Emphasis"/>
        </w:rPr>
        <w:t>Wisconsin</w:t>
      </w:r>
      <w:r w:rsidRPr="00F4053F">
        <w:rPr>
          <w:rStyle w:val="StyleUnderline"/>
        </w:rPr>
        <w:t>. He’s within the poll’s statistical margin of error in Arizona, Georgia, Nevada and North Carolina, and is farthest behind in the critical state of Pennsylvania, where he’s from.</w:t>
      </w:r>
    </w:p>
    <w:p w14:paraId="40B7B99F" w14:textId="77777777" w:rsidR="006D70A0" w:rsidRPr="004121F0" w:rsidRDefault="006D70A0" w:rsidP="006D70A0">
      <w:pPr>
        <w:rPr>
          <w:sz w:val="16"/>
        </w:rPr>
      </w:pPr>
      <w:r w:rsidRPr="004121F0">
        <w:rPr>
          <w:sz w:val="16"/>
        </w:rPr>
        <w:t>Pennsylvania likely will be decided by urban center votes, and Biden will need to reclaim the Black vote he received in Philadelphia and its suburbs to win.</w:t>
      </w:r>
    </w:p>
    <w:p w14:paraId="6358EB5E" w14:textId="77777777" w:rsidR="006D70A0" w:rsidRPr="004121F0" w:rsidRDefault="006D70A0" w:rsidP="006D70A0">
      <w:pPr>
        <w:rPr>
          <w:sz w:val="16"/>
        </w:rPr>
      </w:pPr>
      <w:r w:rsidRPr="004121F0">
        <w:rPr>
          <w:sz w:val="16"/>
        </w:rPr>
        <w:t>Swing-state voters thought Biden acquitted himself poorly in the debate, with \r than one in five respondents saying the 81-year-old was the more coherent, mentally fit or dominant participant.</w:t>
      </w:r>
    </w:p>
    <w:p w14:paraId="654A507C" w14:textId="77777777" w:rsidR="006D70A0" w:rsidRPr="004121F0" w:rsidRDefault="006D70A0" w:rsidP="006D70A0">
      <w:pPr>
        <w:rPr>
          <w:sz w:val="16"/>
        </w:rPr>
      </w:pPr>
      <w:r w:rsidRPr="004121F0">
        <w:rPr>
          <w:sz w:val="16"/>
        </w:rPr>
        <w:t xml:space="preserve">Still, </w:t>
      </w:r>
      <w:r w:rsidRPr="00E4038B">
        <w:rPr>
          <w:rStyle w:val="StyleUnderline"/>
        </w:rPr>
        <w:t>voters appear willing to stick with Biden, who has vowed to protect democracy, women’s reproductive rights, strong climate change policies, gun legislation and more</w:t>
      </w:r>
      <w:r w:rsidRPr="004121F0">
        <w:rPr>
          <w:sz w:val="16"/>
        </w:rPr>
        <w:t xml:space="preserve"> — as Trump and the GOP trot out the alarming Project 2025, a 900-page plan to dismantle federal agencies and democracy, while restricting reproductive rights and contraception, banning books, attacking public education and the LGBTQ+ communities as they institute a form of Christofascism, enabled by an extreme Supreme Court.</w:t>
      </w:r>
    </w:p>
    <w:p w14:paraId="6EFE8EFE" w14:textId="77777777" w:rsidR="006D70A0" w:rsidRPr="004121F0" w:rsidRDefault="006D70A0" w:rsidP="006D70A0">
      <w:pPr>
        <w:rPr>
          <w:sz w:val="16"/>
        </w:rPr>
      </w:pPr>
      <w:r w:rsidRPr="004121F0">
        <w:rPr>
          <w:sz w:val="16"/>
        </w:rPr>
        <w:t>After Biden’s rambling debate performance, some congressional Democrats — many anonymously — have doubted his ability to beat Trump and a few have called for him to step aside, likely for Vice President Kamala Harris.</w:t>
      </w:r>
    </w:p>
    <w:p w14:paraId="36C0A055" w14:textId="77777777" w:rsidR="006D70A0" w:rsidRPr="004121F0" w:rsidRDefault="006D70A0" w:rsidP="006D70A0">
      <w:pPr>
        <w:rPr>
          <w:sz w:val="16"/>
        </w:rPr>
      </w:pPr>
      <w:r w:rsidRPr="004121F0">
        <w:rPr>
          <w:sz w:val="16"/>
        </w:rPr>
        <w:t xml:space="preserve">But in an interview with ABC on Friday, </w:t>
      </w:r>
      <w:r w:rsidRPr="00E4038B">
        <w:rPr>
          <w:rStyle w:val="StyleUnderline"/>
        </w:rPr>
        <w:t>Biden defied them, insisting that he beat Trump in 2020 and he’d do it again, while saying internal Democratic polling was more positive than public polling.</w:t>
      </w:r>
    </w:p>
    <w:p w14:paraId="16D3B2AD" w14:textId="77777777" w:rsidR="006D70A0" w:rsidRPr="004121F0" w:rsidRDefault="006D70A0" w:rsidP="006D70A0">
      <w:pPr>
        <w:rPr>
          <w:sz w:val="16"/>
        </w:rPr>
      </w:pPr>
      <w:r w:rsidRPr="004121F0">
        <w:rPr>
          <w:sz w:val="16"/>
        </w:rPr>
        <w:t>Democrats appear to be sticking with Biden, even though nearly three in 10 said he should drop out of the race — far more than the 9% of Republicans who said Trump should bow out. Biden’s campaign and others have said these numbers are to be expected, because when a campaign hits a bump, replacements are often seen like backup quarterbacks: Everyone believes the backups can play better, but few rarely do.</w:t>
      </w:r>
    </w:p>
    <w:p w14:paraId="527A4980" w14:textId="77777777" w:rsidR="006D70A0" w:rsidRPr="004121F0" w:rsidRDefault="006D70A0" w:rsidP="006D70A0">
      <w:pPr>
        <w:rPr>
          <w:sz w:val="16"/>
        </w:rPr>
      </w:pPr>
      <w:r w:rsidRPr="004121F0">
        <w:rPr>
          <w:sz w:val="16"/>
        </w:rPr>
        <w:t>Why has Biden moved up in key polling?</w:t>
      </w:r>
    </w:p>
    <w:p w14:paraId="3862853F" w14:textId="77777777" w:rsidR="006D70A0" w:rsidRPr="004121F0" w:rsidRDefault="006D70A0" w:rsidP="006D70A0">
      <w:pPr>
        <w:rPr>
          <w:sz w:val="16"/>
        </w:rPr>
      </w:pPr>
      <w:r w:rsidRPr="004121F0">
        <w:rPr>
          <w:sz w:val="16"/>
        </w:rPr>
        <w:t xml:space="preserve">“This suggests the </w:t>
      </w:r>
      <w:r w:rsidRPr="00E4038B">
        <w:rPr>
          <w:rStyle w:val="StyleUnderline"/>
        </w:rPr>
        <w:t>age matter was already baked into most voters’ minds</w:t>
      </w:r>
      <w:r w:rsidRPr="004121F0">
        <w:rPr>
          <w:sz w:val="16"/>
        </w:rPr>
        <w:t xml:space="preserve">: The only difference </w:t>
      </w:r>
      <w:r w:rsidRPr="00F22C14">
        <w:rPr>
          <w:rStyle w:val="StyleUnderline"/>
        </w:rPr>
        <w:t>now is more Democrats are acknowledging it,” said</w:t>
      </w:r>
      <w:r w:rsidRPr="004121F0">
        <w:rPr>
          <w:sz w:val="16"/>
        </w:rPr>
        <w:t xml:space="preserve"> Eli Yokley, U.S. political analyst for Morning Consult.</w:t>
      </w:r>
    </w:p>
    <w:p w14:paraId="369EA23F" w14:textId="77777777" w:rsidR="006D70A0" w:rsidRPr="004121F0" w:rsidRDefault="006D70A0" w:rsidP="006D70A0">
      <w:pPr>
        <w:rPr>
          <w:sz w:val="16"/>
        </w:rPr>
      </w:pPr>
      <w:r w:rsidRPr="004121F0">
        <w:rPr>
          <w:sz w:val="16"/>
        </w:rPr>
        <w:t>After Biden’s interview with ABC on Friday night, Sen. John Fetterman of Pennsylvania appeared on MSNBC to scold Democrats who want to “panic and piss our pants.”</w:t>
      </w:r>
    </w:p>
    <w:p w14:paraId="7EC314FD" w14:textId="77777777" w:rsidR="006D70A0" w:rsidRPr="004121F0" w:rsidRDefault="006D70A0" w:rsidP="006D70A0">
      <w:pPr>
        <w:rPr>
          <w:sz w:val="16"/>
        </w:rPr>
      </w:pPr>
      <w:r w:rsidRPr="004121F0">
        <w:rPr>
          <w:sz w:val="16"/>
        </w:rPr>
        <w:t>“</w:t>
      </w:r>
      <w:r w:rsidRPr="00F22C14">
        <w:rPr>
          <w:rStyle w:val="StyleUnderline"/>
        </w:rPr>
        <w:t>My money’s on the guy that kicked [Trump’s] ass in 2020</w:t>
      </w:r>
      <w:r w:rsidRPr="004121F0">
        <w:rPr>
          <w:sz w:val="16"/>
        </w:rPr>
        <w:t>, and and now I want to be clear that it’s going to be close. It’s always going to be close. It was close in 2016. It was close in 2020 and ‘24 it’s going to be close in 2024,” he said.</w:t>
      </w:r>
    </w:p>
    <w:p w14:paraId="1D092067" w14:textId="77777777" w:rsidR="006D70A0" w:rsidRPr="004121F0" w:rsidRDefault="006D70A0" w:rsidP="006D70A0">
      <w:pPr>
        <w:rPr>
          <w:sz w:val="16"/>
        </w:rPr>
      </w:pPr>
      <w:r w:rsidRPr="004121F0">
        <w:rPr>
          <w:sz w:val="16"/>
        </w:rPr>
        <w:t>“Donald Trump is back, and what do Democrats do? We panic and piss our pants. After a bad debate and after 34 convictions — felonies — the Republicans show up and they dress like him and go all in on Trump.</w:t>
      </w:r>
    </w:p>
    <w:p w14:paraId="022CD7E1" w14:textId="77777777" w:rsidR="006D70A0" w:rsidRPr="004121F0" w:rsidRDefault="006D70A0" w:rsidP="006D70A0">
      <w:pPr>
        <w:rPr>
          <w:sz w:val="16"/>
        </w:rPr>
      </w:pPr>
      <w:r w:rsidRPr="004121F0">
        <w:rPr>
          <w:sz w:val="16"/>
        </w:rPr>
        <w:t xml:space="preserve">“Maybe we could learn something here and just say, ‘Stand by our president through this.’ After 50 years [of public service by Biden], and after almost four years as a great president, I think he’s entitled to make his case after a debate that we can all agree was rough. But I know what that’s like. </w:t>
      </w:r>
      <w:r w:rsidRPr="004121F0">
        <w:rPr>
          <w:rStyle w:val="StyleUnderline"/>
        </w:rPr>
        <w:t>I am not the sum total of a bad debate, and certainly the President isn’t either,”</w:t>
      </w:r>
      <w:r w:rsidRPr="004121F0">
        <w:rPr>
          <w:sz w:val="16"/>
        </w:rPr>
        <w:t xml:space="preserve"> he added.</w:t>
      </w:r>
    </w:p>
    <w:p w14:paraId="0D6278A8" w14:textId="77777777" w:rsidR="006D70A0" w:rsidRDefault="006D70A0" w:rsidP="006D70A0">
      <w:pPr>
        <w:rPr>
          <w:sz w:val="16"/>
        </w:rPr>
      </w:pPr>
      <w:r w:rsidRPr="004121F0">
        <w:rPr>
          <w:sz w:val="16"/>
        </w:rPr>
        <w:t>In his interview with George Stephanopoulos, Biden blamed his debate performance on fatigue and a cold, saying, “I was exhausted. I didn’t listen to my instincts in terms of preparing, I had a bad night.”</w:t>
      </w:r>
    </w:p>
    <w:p w14:paraId="5C214711" w14:textId="77777777" w:rsidR="006D70A0" w:rsidRDefault="006D70A0" w:rsidP="006D70A0">
      <w:pPr>
        <w:rPr>
          <w:lang w:val="en-GB"/>
        </w:rPr>
      </w:pPr>
    </w:p>
    <w:p w14:paraId="4802D2C6" w14:textId="77777777" w:rsidR="000D5137" w:rsidRDefault="000D5137" w:rsidP="000D5137">
      <w:pPr>
        <w:pStyle w:val="Heading4"/>
      </w:pPr>
      <w:r>
        <w:t>Biden is catching up and gaining ground in key swing states</w:t>
      </w:r>
    </w:p>
    <w:p w14:paraId="2F5CC37B" w14:textId="77777777" w:rsidR="000D5137" w:rsidRPr="00C23AC0" w:rsidRDefault="000D5137" w:rsidP="000D5137">
      <w:pPr>
        <w:rPr>
          <w:rStyle w:val="Style13ptBold"/>
          <w:b w:val="0"/>
          <w:bCs w:val="0"/>
          <w:sz w:val="16"/>
          <w:szCs w:val="16"/>
        </w:rPr>
      </w:pPr>
      <w:r w:rsidRPr="00C23AC0">
        <w:rPr>
          <w:rStyle w:val="Style13ptBold"/>
        </w:rPr>
        <w:t>Calder 7/6</w:t>
      </w:r>
      <w:r>
        <w:rPr>
          <w:rStyle w:val="Style13ptBold"/>
        </w:rPr>
        <w:t xml:space="preserve"> </w:t>
      </w:r>
      <w:r w:rsidRPr="00C23AC0">
        <w:rPr>
          <w:rStyle w:val="Style13ptBold"/>
          <w:b w:val="0"/>
          <w:bCs w:val="0"/>
          <w:sz w:val="16"/>
          <w:szCs w:val="16"/>
        </w:rPr>
        <w:t>(Rich Calder is a Contributing Writer at New York Post, 7/6/24, Biden gaining ground on Trump in battleground states despite disaster debate: new poll, New York Post, https://nypost.com/2024/07/06/us-news/biden-gain-ground-on-trump-in-battleground-states-poll/, L.B.)</w:t>
      </w:r>
    </w:p>
    <w:p w14:paraId="14C41F73" w14:textId="77777777" w:rsidR="000D5137" w:rsidRPr="006F66A9" w:rsidRDefault="000D5137" w:rsidP="000D5137">
      <w:r>
        <w:t xml:space="preserve">President </w:t>
      </w:r>
      <w:r w:rsidRPr="006F66A9">
        <w:rPr>
          <w:rStyle w:val="StyleUnderline"/>
        </w:rPr>
        <w:t>Biden</w:t>
      </w:r>
      <w:r>
        <w:t xml:space="preserve"> managed to </w:t>
      </w:r>
      <w:r w:rsidRPr="006F66A9">
        <w:rPr>
          <w:rStyle w:val="StyleUnderline"/>
        </w:rPr>
        <w:t>gain ground on former President Donald Trump in key battleground states</w:t>
      </w:r>
      <w:r>
        <w:t xml:space="preserve"> and trails by only 2% — </w:t>
      </w:r>
      <w:r w:rsidRPr="006F66A9">
        <w:rPr>
          <w:rStyle w:val="StyleUnderline"/>
        </w:rPr>
        <w:t xml:space="preserve">even after his </w:t>
      </w:r>
      <w:r>
        <w:t xml:space="preserve">disastrous </w:t>
      </w:r>
      <w:r w:rsidRPr="006F66A9">
        <w:rPr>
          <w:rStyle w:val="StyleUnderline"/>
        </w:rPr>
        <w:t>debate performance last week</w:t>
      </w:r>
      <w:r>
        <w:t xml:space="preserve">, a new poll shows. Trump, the presumptive Republican presidential nominee, leads Democrat Biden 47% to 45%, in the crucial states needed to win the November election, according to a Bloomberg News/Morning Consult tracking poll released Saturday. </w:t>
      </w:r>
      <w:r w:rsidRPr="006F66A9">
        <w:rPr>
          <w:rStyle w:val="StyleUnderline"/>
        </w:rPr>
        <w:t>It’s the smallest gap since the poll began in October.</w:t>
      </w:r>
      <w:r>
        <w:t xml:space="preserve"> Although </w:t>
      </w:r>
      <w:r w:rsidRPr="006F66A9">
        <w:rPr>
          <w:rStyle w:val="StyleUnderline"/>
        </w:rPr>
        <w:t>Biden</w:t>
      </w:r>
      <w:r>
        <w:t xml:space="preserve"> is losing in Pennsylvania, the state where he grew up, he now leads Trump in Michigan and Wisconsin. </w:t>
      </w:r>
      <w:r w:rsidRPr="006F66A9">
        <w:t xml:space="preserve">He’s also </w:t>
      </w:r>
      <w:r w:rsidRPr="006F66A9">
        <w:rPr>
          <w:rStyle w:val="StyleUnderline"/>
        </w:rPr>
        <w:t>within the poll’s statistical margin of error in Arizona, Georgia, Nevada and North Carolina</w:t>
      </w:r>
      <w:r w:rsidRPr="006F66A9">
        <w:t xml:space="preserve"> — though he trails in those states.</w:t>
      </w:r>
      <w:r>
        <w:t xml:space="preserve"> </w:t>
      </w:r>
    </w:p>
    <w:p w14:paraId="64F10671" w14:textId="77777777" w:rsidR="0091163C" w:rsidRPr="0091163C" w:rsidRDefault="0091163C" w:rsidP="0091163C"/>
    <w:p w14:paraId="41F8B59C" w14:textId="77777777" w:rsidR="00331F31" w:rsidRPr="00331F31" w:rsidRDefault="00331F31" w:rsidP="00331F31"/>
    <w:p w14:paraId="4E78EEFE" w14:textId="48B5F253" w:rsidR="00331F31" w:rsidRDefault="0091163C" w:rsidP="00331F31">
      <w:pPr>
        <w:pStyle w:val="Heading1"/>
      </w:pPr>
      <w:r>
        <w:t>Impact</w:t>
      </w:r>
    </w:p>
    <w:p w14:paraId="2F77E985" w14:textId="77777777" w:rsidR="0091163C" w:rsidRDefault="0091163C" w:rsidP="0091163C"/>
    <w:p w14:paraId="54B857BB" w14:textId="05FAB734" w:rsidR="0091163C" w:rsidRDefault="0091163C" w:rsidP="0091163C">
      <w:pPr>
        <w:pStyle w:val="Heading3"/>
      </w:pPr>
      <w:r>
        <w:t>I</w:t>
      </w:r>
      <w:r w:rsidR="00196039">
        <w:t>mpacts</w:t>
      </w:r>
    </w:p>
    <w:p w14:paraId="6FDD76D4" w14:textId="77777777" w:rsidR="0091163C" w:rsidRDefault="0091163C" w:rsidP="0091163C">
      <w:pPr>
        <w:pStyle w:val="Heading4"/>
      </w:pPr>
      <w:r>
        <w:t>Trump presidency would kill tech innovation – spikes warming and allows China rise</w:t>
      </w:r>
    </w:p>
    <w:p w14:paraId="1E24986E" w14:textId="77777777" w:rsidR="0091163C" w:rsidRPr="005E0DC8" w:rsidRDefault="0091163C" w:rsidP="0091163C">
      <w:r w:rsidRPr="005E0DC8">
        <w:rPr>
          <w:b/>
          <w:bCs/>
          <w:sz w:val="26"/>
          <w:szCs w:val="26"/>
        </w:rPr>
        <w:t>Friedman 24</w:t>
      </w:r>
      <w:r w:rsidRPr="005E0DC8">
        <w:t xml:space="preserve">, </w:t>
      </w:r>
      <w:r w:rsidRPr="005E0DC8">
        <w:rPr>
          <w:sz w:val="18"/>
          <w:szCs w:val="18"/>
        </w:rPr>
        <w:t xml:space="preserve">Lisa Friedman writes about how governments are addressing climate change and the effects of those policies on communities. She has been a reporter for more than 30 years, half of them covering climate change, </w:t>
      </w:r>
      <w:r w:rsidRPr="005E0DC8">
        <w:rPr>
          <w:i/>
          <w:iCs/>
          <w:sz w:val="18"/>
          <w:szCs w:val="18"/>
        </w:rPr>
        <w:t>Trump Says Clean Energy Is a Scam. That Could Benefit China, Experts Say</w:t>
      </w:r>
      <w:r w:rsidRPr="005E0DC8">
        <w:rPr>
          <w:sz w:val="18"/>
          <w:szCs w:val="18"/>
        </w:rPr>
        <w:t>, June 26th, 2024, https://www.nytimes.com/2024/06/26/climate/trump-clean-energy-china.html</w:t>
      </w:r>
      <w:r>
        <w:t>[AMoss]</w:t>
      </w:r>
    </w:p>
    <w:p w14:paraId="7CF87FB6" w14:textId="77777777" w:rsidR="0091163C" w:rsidRPr="005E0DC8" w:rsidRDefault="0091163C" w:rsidP="0091163C">
      <w:pPr>
        <w:rPr>
          <w:rStyle w:val="StyleUnderline"/>
          <w:sz w:val="18"/>
          <w:szCs w:val="18"/>
        </w:rPr>
      </w:pPr>
      <w:r w:rsidRPr="005E0DC8">
        <w:rPr>
          <w:sz w:val="18"/>
          <w:szCs w:val="18"/>
        </w:rPr>
        <w:t xml:space="preserve">In the race for the White House, former President </w:t>
      </w:r>
      <w:r w:rsidRPr="005E0DC8">
        <w:rPr>
          <w:rStyle w:val="StyleUnderline"/>
          <w:sz w:val="18"/>
          <w:szCs w:val="18"/>
        </w:rPr>
        <w:t xml:space="preserve">Donald J. </w:t>
      </w:r>
      <w:r w:rsidRPr="005E0DC8">
        <w:rPr>
          <w:rStyle w:val="StyleUnderline"/>
          <w:highlight w:val="green"/>
        </w:rPr>
        <w:t>Trump</w:t>
      </w:r>
      <w:r w:rsidRPr="005E0DC8">
        <w:rPr>
          <w:rStyle w:val="StyleUnderline"/>
          <w:sz w:val="18"/>
          <w:szCs w:val="18"/>
        </w:rPr>
        <w:t xml:space="preserve"> has </w:t>
      </w:r>
      <w:r w:rsidRPr="005E0DC8">
        <w:rPr>
          <w:rStyle w:val="StyleUnderline"/>
          <w:highlight w:val="green"/>
        </w:rPr>
        <w:t>attacked</w:t>
      </w:r>
      <w:r w:rsidRPr="005E0DC8">
        <w:rPr>
          <w:rStyle w:val="StyleUnderline"/>
          <w:sz w:val="18"/>
          <w:szCs w:val="18"/>
        </w:rPr>
        <w:t xml:space="preserve"> President Biden’s policies to expand </w:t>
      </w:r>
      <w:r w:rsidRPr="005E0DC8">
        <w:rPr>
          <w:rStyle w:val="StyleUnderline"/>
          <w:highlight w:val="green"/>
        </w:rPr>
        <w:t>renewable</w:t>
      </w:r>
      <w:r w:rsidRPr="005E0DC8">
        <w:rPr>
          <w:rStyle w:val="StyleUnderline"/>
          <w:sz w:val="18"/>
          <w:szCs w:val="18"/>
        </w:rPr>
        <w:t xml:space="preserve"> </w:t>
      </w:r>
      <w:r w:rsidRPr="005E0DC8">
        <w:rPr>
          <w:rStyle w:val="StyleUnderline"/>
          <w:highlight w:val="green"/>
        </w:rPr>
        <w:t>energy</w:t>
      </w:r>
      <w:r w:rsidRPr="005E0DC8">
        <w:rPr>
          <w:rStyle w:val="StyleUnderline"/>
          <w:sz w:val="18"/>
          <w:szCs w:val="18"/>
        </w:rPr>
        <w:t xml:space="preserve"> as a “plan to make China rich” because America’s greatest economic rival also controls many of the parts needed for </w:t>
      </w:r>
      <w:r w:rsidRPr="005E0DC8">
        <w:rPr>
          <w:rStyle w:val="StyleUnderline"/>
          <w:highlight w:val="green"/>
        </w:rPr>
        <w:t>electric-vehicle batteries, solar panels and other green technology</w:t>
      </w:r>
      <w:r w:rsidRPr="005E0DC8">
        <w:rPr>
          <w:rStyle w:val="StyleUnderline"/>
          <w:sz w:val="18"/>
          <w:szCs w:val="18"/>
        </w:rPr>
        <w:t>.</w:t>
      </w:r>
    </w:p>
    <w:p w14:paraId="64485B75" w14:textId="77777777" w:rsidR="0091163C" w:rsidRPr="005E0DC8" w:rsidRDefault="0091163C" w:rsidP="0091163C">
      <w:pPr>
        <w:rPr>
          <w:rStyle w:val="StyleUnderline"/>
          <w:sz w:val="18"/>
          <w:szCs w:val="18"/>
        </w:rPr>
      </w:pPr>
      <w:r w:rsidRPr="005E0DC8">
        <w:rPr>
          <w:sz w:val="18"/>
          <w:szCs w:val="18"/>
        </w:rPr>
        <w:t xml:space="preserve">But </w:t>
      </w:r>
      <w:r w:rsidRPr="005E0DC8">
        <w:rPr>
          <w:rStyle w:val="StyleUnderline"/>
          <w:highlight w:val="green"/>
        </w:rPr>
        <w:t>eliminating</w:t>
      </w:r>
      <w:r w:rsidRPr="005E0DC8">
        <w:rPr>
          <w:rStyle w:val="StyleUnderline"/>
          <w:sz w:val="18"/>
          <w:szCs w:val="18"/>
        </w:rPr>
        <w:t xml:space="preserve"> Mr. </w:t>
      </w:r>
      <w:r w:rsidRPr="005E0DC8">
        <w:rPr>
          <w:rStyle w:val="StyleUnderline"/>
          <w:highlight w:val="green"/>
        </w:rPr>
        <w:t>Biden’s</w:t>
      </w:r>
      <w:r w:rsidRPr="005E0DC8">
        <w:rPr>
          <w:rStyle w:val="StyleUnderline"/>
          <w:sz w:val="18"/>
          <w:szCs w:val="18"/>
        </w:rPr>
        <w:t xml:space="preserve"> climate </w:t>
      </w:r>
      <w:r w:rsidRPr="005E0DC8">
        <w:rPr>
          <w:rStyle w:val="StyleUnderline"/>
          <w:highlight w:val="green"/>
        </w:rPr>
        <w:t>policies would end up helping China</w:t>
      </w:r>
      <w:r w:rsidRPr="005E0DC8">
        <w:rPr>
          <w:rStyle w:val="StyleUnderline"/>
          <w:sz w:val="18"/>
          <w:szCs w:val="18"/>
        </w:rPr>
        <w:t>, economists say, by jeopardizing hundreds of billions of dollars in manufacturing investments that have already been made in the United States and sending that work back to other countries, including China.</w:t>
      </w:r>
    </w:p>
    <w:p w14:paraId="46E97863" w14:textId="77777777" w:rsidR="0091163C" w:rsidRPr="005E0DC8" w:rsidRDefault="0091163C" w:rsidP="0091163C">
      <w:pPr>
        <w:rPr>
          <w:sz w:val="18"/>
          <w:szCs w:val="18"/>
        </w:rPr>
      </w:pPr>
      <w:r w:rsidRPr="005E0DC8">
        <w:rPr>
          <w:sz w:val="18"/>
          <w:szCs w:val="18"/>
        </w:rPr>
        <w:t>“If America chooses as a matter of political decision to go backward on the green transition, it won’t stop the global process because that’s already underway,” said Stuart P.M. Mackintosh, an economist and author of the book “Climate Crisis Economics.” “From a manufacturing perspective, you’re just ensuring the Chinese edge in these technologies continues to get wider.”</w:t>
      </w:r>
    </w:p>
    <w:p w14:paraId="05BC427D" w14:textId="77777777" w:rsidR="0091163C" w:rsidRPr="005E0DC8" w:rsidRDefault="0091163C" w:rsidP="0091163C">
      <w:pPr>
        <w:rPr>
          <w:rStyle w:val="StyleUnderline"/>
          <w:sz w:val="18"/>
          <w:szCs w:val="18"/>
        </w:rPr>
      </w:pPr>
      <w:r w:rsidRPr="005E0DC8">
        <w:rPr>
          <w:sz w:val="18"/>
          <w:szCs w:val="18"/>
        </w:rPr>
        <w:t xml:space="preserve">Mr. </w:t>
      </w:r>
      <w:r w:rsidRPr="005E0DC8">
        <w:rPr>
          <w:rStyle w:val="StyleUnderline"/>
          <w:highlight w:val="green"/>
        </w:rPr>
        <w:t>Trump</w:t>
      </w:r>
      <w:r w:rsidRPr="005E0DC8">
        <w:rPr>
          <w:rStyle w:val="StyleUnderline"/>
          <w:sz w:val="18"/>
          <w:szCs w:val="18"/>
        </w:rPr>
        <w:t xml:space="preserve">, who has </w:t>
      </w:r>
      <w:r w:rsidRPr="005E0DC8">
        <w:rPr>
          <w:rStyle w:val="StyleUnderline"/>
          <w:highlight w:val="green"/>
        </w:rPr>
        <w:t>called climate change a “hoax</w:t>
      </w:r>
      <w:r w:rsidRPr="005E0DC8">
        <w:rPr>
          <w:rStyle w:val="StyleUnderline"/>
          <w:sz w:val="18"/>
          <w:szCs w:val="18"/>
        </w:rPr>
        <w:t xml:space="preserve">,” has </w:t>
      </w:r>
      <w:r w:rsidRPr="005E0DC8">
        <w:rPr>
          <w:rStyle w:val="StyleUnderline"/>
          <w:highlight w:val="green"/>
        </w:rPr>
        <w:t>targeted</w:t>
      </w:r>
      <w:r w:rsidRPr="005E0DC8">
        <w:rPr>
          <w:rStyle w:val="StyleUnderline"/>
          <w:sz w:val="18"/>
          <w:szCs w:val="18"/>
        </w:rPr>
        <w:t xml:space="preserve"> “every one” of Mr. Biden’s </w:t>
      </w:r>
      <w:r w:rsidRPr="005E0DC8">
        <w:rPr>
          <w:rStyle w:val="StyleUnderline"/>
          <w:highlight w:val="green"/>
        </w:rPr>
        <w:t>policies designed to transition</w:t>
      </w:r>
      <w:r w:rsidRPr="005E0DC8">
        <w:rPr>
          <w:rStyle w:val="StyleUnderline"/>
          <w:sz w:val="18"/>
          <w:szCs w:val="18"/>
        </w:rPr>
        <w:t xml:space="preserve"> the United States </w:t>
      </w:r>
      <w:r w:rsidRPr="005E0DC8">
        <w:rPr>
          <w:rStyle w:val="StyleUnderline"/>
          <w:highlight w:val="green"/>
        </w:rPr>
        <w:t>away from fossil fuels</w:t>
      </w:r>
      <w:r w:rsidRPr="005E0DC8">
        <w:rPr>
          <w:rStyle w:val="StyleUnderline"/>
          <w:sz w:val="18"/>
          <w:szCs w:val="18"/>
        </w:rPr>
        <w:t xml:space="preserve">. That includes regulations to encourage electric vehicles and solar and wind energy while cracking down on pollution from coal-burning power plants and restricting oil drilling on public lands and in federal waters. The former president has also </w:t>
      </w:r>
      <w:r w:rsidRPr="005E0DC8">
        <w:rPr>
          <w:rStyle w:val="StyleUnderline"/>
          <w:highlight w:val="green"/>
        </w:rPr>
        <w:t>promised to withdraw</w:t>
      </w:r>
      <w:r w:rsidRPr="005E0DC8">
        <w:rPr>
          <w:rStyle w:val="StyleUnderline"/>
          <w:sz w:val="18"/>
          <w:szCs w:val="18"/>
        </w:rPr>
        <w:t xml:space="preserve"> the United States </w:t>
      </w:r>
      <w:r w:rsidRPr="005E0DC8">
        <w:rPr>
          <w:rStyle w:val="StyleUnderline"/>
          <w:highlight w:val="green"/>
        </w:rPr>
        <w:t>from global agreements</w:t>
      </w:r>
      <w:r w:rsidRPr="005E0DC8">
        <w:rPr>
          <w:rStyle w:val="StyleUnderline"/>
          <w:sz w:val="18"/>
          <w:szCs w:val="18"/>
        </w:rPr>
        <w:t xml:space="preserve"> to reduce greenhouse gas emissions.</w:t>
      </w:r>
    </w:p>
    <w:p w14:paraId="224F64B1" w14:textId="77777777" w:rsidR="0091163C" w:rsidRPr="005E0DC8" w:rsidRDefault="0091163C" w:rsidP="0091163C">
      <w:pPr>
        <w:rPr>
          <w:sz w:val="14"/>
          <w:szCs w:val="14"/>
        </w:rPr>
      </w:pPr>
      <w:r w:rsidRPr="005E0DC8">
        <w:rPr>
          <w:sz w:val="14"/>
          <w:szCs w:val="14"/>
        </w:rPr>
        <w:t>Mr. Biden, who considers global warming an existential threat, helped Democrats in Congress to muscle through the 2022 Inflation Reduction Act. The law invests at least $370 billion in tax incentives for companies that build wind turbines, solar cells, transformers and batteries used in electric vehicles. It also provides tax credits to people who install solar panels or buy electric induction stoves, heat pumps and electric vehicles.</w:t>
      </w:r>
    </w:p>
    <w:p w14:paraId="5AD6A561" w14:textId="77777777" w:rsidR="0091163C" w:rsidRPr="005E0DC8" w:rsidRDefault="0091163C" w:rsidP="0091163C">
      <w:pPr>
        <w:rPr>
          <w:sz w:val="18"/>
          <w:szCs w:val="18"/>
        </w:rPr>
      </w:pPr>
      <w:r w:rsidRPr="005E0DC8">
        <w:rPr>
          <w:sz w:val="18"/>
          <w:szCs w:val="18"/>
        </w:rPr>
        <w:t xml:space="preserve">Last month, </w:t>
      </w:r>
      <w:r w:rsidRPr="005E0DC8">
        <w:rPr>
          <w:rStyle w:val="StyleUnderline"/>
          <w:sz w:val="18"/>
          <w:szCs w:val="18"/>
        </w:rPr>
        <w:t xml:space="preserve">Mr. Trump </w:t>
      </w:r>
      <w:r w:rsidRPr="005E0DC8">
        <w:rPr>
          <w:rStyle w:val="StyleUnderline"/>
          <w:highlight w:val="green"/>
        </w:rPr>
        <w:t>told a crowd</w:t>
      </w:r>
      <w:r w:rsidRPr="005E0DC8">
        <w:rPr>
          <w:rStyle w:val="StyleUnderline"/>
          <w:sz w:val="18"/>
          <w:szCs w:val="18"/>
        </w:rPr>
        <w:t xml:space="preserve"> in Wisconsin that </w:t>
      </w:r>
      <w:r w:rsidRPr="005E0DC8">
        <w:rPr>
          <w:rStyle w:val="StyleUnderline"/>
          <w:highlight w:val="green"/>
        </w:rPr>
        <w:t>he would “terminate</w:t>
      </w:r>
      <w:r w:rsidRPr="005E0DC8">
        <w:rPr>
          <w:rStyle w:val="StyleUnderline"/>
          <w:sz w:val="18"/>
          <w:szCs w:val="18"/>
        </w:rPr>
        <w:t xml:space="preserve">” what he referred to as “all </w:t>
      </w:r>
      <w:r w:rsidRPr="005E0DC8">
        <w:rPr>
          <w:rStyle w:val="StyleUnderline"/>
          <w:highlight w:val="green"/>
        </w:rPr>
        <w:t>new spending grants</w:t>
      </w:r>
      <w:r w:rsidRPr="005E0DC8">
        <w:rPr>
          <w:rStyle w:val="StyleUnderline"/>
          <w:sz w:val="18"/>
          <w:szCs w:val="18"/>
        </w:rPr>
        <w:t xml:space="preserve"> and giveaways under the Joe Biden mammoth socialist bills like the so-called Inflation Reduction Act.”</w:t>
      </w:r>
    </w:p>
    <w:p w14:paraId="77935439" w14:textId="77777777" w:rsidR="0091163C" w:rsidRPr="005E0DC8" w:rsidRDefault="0091163C" w:rsidP="0091163C">
      <w:pPr>
        <w:rPr>
          <w:sz w:val="18"/>
          <w:szCs w:val="18"/>
        </w:rPr>
      </w:pPr>
      <w:r w:rsidRPr="005E0DC8">
        <w:rPr>
          <w:sz w:val="18"/>
          <w:szCs w:val="18"/>
        </w:rPr>
        <w:t>Mr. Trump’s spokeswoman, Karoline Leavitt, said in a statement that the Inflation Reduction Act “contributed to the worst inflation in generations.”</w:t>
      </w:r>
    </w:p>
    <w:p w14:paraId="6A1314AD" w14:textId="77777777" w:rsidR="0091163C" w:rsidRPr="005E0DC8" w:rsidRDefault="0091163C" w:rsidP="0091163C">
      <w:pPr>
        <w:rPr>
          <w:rStyle w:val="StyleUnderline"/>
          <w:sz w:val="18"/>
          <w:szCs w:val="18"/>
        </w:rPr>
      </w:pPr>
      <w:r w:rsidRPr="005E0DC8">
        <w:rPr>
          <w:rStyle w:val="StyleUnderline"/>
          <w:sz w:val="18"/>
          <w:szCs w:val="18"/>
        </w:rPr>
        <w:t xml:space="preserve">But more than a dozen economists, </w:t>
      </w:r>
      <w:r w:rsidRPr="005E0DC8">
        <w:rPr>
          <w:rStyle w:val="StyleUnderline"/>
          <w:highlight w:val="green"/>
        </w:rPr>
        <w:t>energy experts</w:t>
      </w:r>
      <w:r w:rsidRPr="005E0DC8">
        <w:rPr>
          <w:rStyle w:val="StyleUnderline"/>
          <w:sz w:val="18"/>
          <w:szCs w:val="18"/>
        </w:rPr>
        <w:t xml:space="preserve"> and business leaders </w:t>
      </w:r>
      <w:r w:rsidRPr="005E0DC8">
        <w:rPr>
          <w:rStyle w:val="StyleUnderline"/>
          <w:highlight w:val="green"/>
        </w:rPr>
        <w:t>said</w:t>
      </w:r>
      <w:r w:rsidRPr="005E0DC8">
        <w:rPr>
          <w:rStyle w:val="StyleUnderline"/>
          <w:sz w:val="18"/>
          <w:szCs w:val="18"/>
        </w:rPr>
        <w:t xml:space="preserve"> weakening or </w:t>
      </w:r>
      <w:r w:rsidRPr="005E0DC8">
        <w:rPr>
          <w:rStyle w:val="StyleUnderline"/>
          <w:highlight w:val="green"/>
        </w:rPr>
        <w:t>repealing</w:t>
      </w:r>
      <w:r w:rsidRPr="005E0DC8">
        <w:rPr>
          <w:rStyle w:val="StyleUnderline"/>
          <w:sz w:val="18"/>
          <w:szCs w:val="18"/>
        </w:rPr>
        <w:t xml:space="preserve"> the Inflation Reduction Act </w:t>
      </w:r>
      <w:r w:rsidRPr="005E0DC8">
        <w:rPr>
          <w:rStyle w:val="StyleUnderline"/>
          <w:highlight w:val="green"/>
        </w:rPr>
        <w:t>could eviscerate</w:t>
      </w:r>
      <w:r w:rsidRPr="005E0DC8">
        <w:rPr>
          <w:rStyle w:val="StyleUnderline"/>
          <w:sz w:val="18"/>
          <w:szCs w:val="18"/>
        </w:rPr>
        <w:t xml:space="preserve"> American </w:t>
      </w:r>
      <w:r w:rsidRPr="005E0DC8">
        <w:rPr>
          <w:rStyle w:val="StyleUnderline"/>
          <w:highlight w:val="green"/>
        </w:rPr>
        <w:t>competitiveness</w:t>
      </w:r>
      <w:r w:rsidRPr="005E0DC8">
        <w:rPr>
          <w:rStyle w:val="StyleUnderline"/>
          <w:sz w:val="18"/>
          <w:szCs w:val="18"/>
        </w:rPr>
        <w:t xml:space="preserve"> </w:t>
      </w:r>
      <w:r w:rsidRPr="005E0DC8">
        <w:rPr>
          <w:rStyle w:val="StyleUnderline"/>
          <w:highlight w:val="green"/>
        </w:rPr>
        <w:t>in the rapidly growing global race to dominate clean energy</w:t>
      </w:r>
      <w:r w:rsidRPr="005E0DC8">
        <w:rPr>
          <w:rStyle w:val="StyleUnderline"/>
          <w:sz w:val="18"/>
          <w:szCs w:val="18"/>
        </w:rPr>
        <w:t xml:space="preserve">. “It </w:t>
      </w:r>
      <w:r w:rsidRPr="005E0DC8">
        <w:rPr>
          <w:rStyle w:val="StyleUnderline"/>
          <w:highlight w:val="green"/>
        </w:rPr>
        <w:t>would be a blow to manufacturing</w:t>
      </w:r>
      <w:r w:rsidRPr="005E0DC8">
        <w:rPr>
          <w:rStyle w:val="StyleUnderline"/>
          <w:sz w:val="18"/>
          <w:szCs w:val="18"/>
        </w:rPr>
        <w:t>,” said Mark M. Zandi, the chief economist at Moody’s Analytics. “</w:t>
      </w:r>
      <w:r w:rsidRPr="005E0DC8">
        <w:rPr>
          <w:rStyle w:val="StyleUnderline"/>
          <w:highlight w:val="green"/>
        </w:rPr>
        <w:t>China would certainly benefit</w:t>
      </w:r>
      <w:r w:rsidRPr="005E0DC8">
        <w:rPr>
          <w:rStyle w:val="StyleUnderline"/>
          <w:sz w:val="18"/>
          <w:szCs w:val="18"/>
        </w:rPr>
        <w:t>.”</w:t>
      </w:r>
    </w:p>
    <w:p w14:paraId="762CD0D5" w14:textId="77777777" w:rsidR="0091163C" w:rsidRDefault="0091163C" w:rsidP="0091163C"/>
    <w:p w14:paraId="26704E5B" w14:textId="77777777" w:rsidR="006D70A0" w:rsidRDefault="006D70A0" w:rsidP="006D70A0">
      <w:pPr>
        <w:pStyle w:val="Heading4"/>
      </w:pPr>
      <w:r>
        <w:t>Trump kills innovation</w:t>
      </w:r>
    </w:p>
    <w:p w14:paraId="3D7AB753" w14:textId="77777777" w:rsidR="006D70A0" w:rsidRPr="0086130C" w:rsidRDefault="006D70A0" w:rsidP="006D70A0">
      <w:r w:rsidRPr="00107CDA">
        <w:rPr>
          <w:rFonts w:eastAsiaTheme="majorEastAsia" w:cstheme="majorBidi"/>
          <w:b/>
          <w:iCs/>
          <w:sz w:val="26"/>
        </w:rPr>
        <w:t>Solomon’16</w:t>
      </w:r>
      <w:r>
        <w:t xml:space="preserve">[Brian Solomon; July 14; </w:t>
      </w:r>
      <w:r w:rsidRPr="00852A87">
        <w:t>Forbes staff writer</w:t>
      </w:r>
      <w:r>
        <w:t>; Forbes, “</w:t>
      </w:r>
      <w:r w:rsidRPr="00852A87">
        <w:t>Donald Trump Would Be 'A Disaster For Innovation,' 145 Tech Leaders Say</w:t>
      </w:r>
      <w:r>
        <w:t xml:space="preserve">.” </w:t>
      </w:r>
      <w:r w:rsidRPr="00852A87">
        <w:t>https://www.forbes.com/sites/briansolomon/2016/07/14/145-tech-leaders-sign-letter-calling-trump-a-disaster-for-innovation/</w:t>
      </w:r>
      <w:r>
        <w:t>]</w:t>
      </w:r>
    </w:p>
    <w:p w14:paraId="27D7C2D2" w14:textId="77777777" w:rsidR="006D70A0" w:rsidRPr="00852A87" w:rsidRDefault="006D70A0" w:rsidP="006D70A0">
      <w:pPr>
        <w:rPr>
          <w:u w:val="single"/>
        </w:rPr>
      </w:pPr>
      <w:r>
        <w:t xml:space="preserve">Billionaire venture capitalist Peter Thiel may be backing Donald Trump, and even speaking at the </w:t>
      </w:r>
      <w:r w:rsidRPr="00107CDA">
        <w:rPr>
          <w:rStyle w:val="Emphasis"/>
        </w:rPr>
        <w:t>Republican</w:t>
      </w:r>
      <w:r>
        <w:t xml:space="preserve"> National Convention. </w:t>
      </w:r>
      <w:r w:rsidRPr="00852A87">
        <w:rPr>
          <w:u w:val="single"/>
        </w:rPr>
        <w:t xml:space="preserve">But many other </w:t>
      </w:r>
      <w:r w:rsidRPr="00107CDA">
        <w:rPr>
          <w:rStyle w:val="Emphasis"/>
          <w:highlight w:val="cyan"/>
        </w:rPr>
        <w:t>tech</w:t>
      </w:r>
      <w:r w:rsidRPr="00107CDA">
        <w:rPr>
          <w:rStyle w:val="Emphasis"/>
        </w:rPr>
        <w:t>nology</w:t>
      </w:r>
      <w:r w:rsidRPr="00852A87">
        <w:rPr>
          <w:u w:val="single"/>
        </w:rPr>
        <w:t xml:space="preserve"> </w:t>
      </w:r>
      <w:r w:rsidRPr="00852A87">
        <w:rPr>
          <w:highlight w:val="cyan"/>
          <w:u w:val="single"/>
        </w:rPr>
        <w:t>leaders</w:t>
      </w:r>
      <w:r w:rsidRPr="00852A87">
        <w:rPr>
          <w:u w:val="single"/>
        </w:rPr>
        <w:t xml:space="preserve"> have come out strongly </w:t>
      </w:r>
      <w:r w:rsidRPr="00852A87">
        <w:rPr>
          <w:highlight w:val="cyan"/>
          <w:u w:val="single"/>
        </w:rPr>
        <w:t>oppose</w:t>
      </w:r>
      <w:r w:rsidRPr="00852A87">
        <w:rPr>
          <w:u w:val="single"/>
        </w:rPr>
        <w:t xml:space="preserve">d to a </w:t>
      </w:r>
      <w:r w:rsidRPr="00852A87">
        <w:rPr>
          <w:highlight w:val="cyan"/>
          <w:u w:val="single"/>
        </w:rPr>
        <w:t xml:space="preserve">Trump </w:t>
      </w:r>
      <w:r w:rsidRPr="00107CDA">
        <w:rPr>
          <w:rStyle w:val="Emphasis"/>
          <w:highlight w:val="cyan"/>
        </w:rPr>
        <w:t>presidency</w:t>
      </w:r>
      <w:r w:rsidRPr="00852A87">
        <w:rPr>
          <w:u w:val="single"/>
        </w:rPr>
        <w:t>.</w:t>
      </w:r>
    </w:p>
    <w:p w14:paraId="1B59B9B3" w14:textId="77777777" w:rsidR="006D70A0" w:rsidRDefault="006D70A0" w:rsidP="006D70A0">
      <w:r>
        <w:t xml:space="preserve">On Thursday morning, </w:t>
      </w:r>
      <w:r w:rsidRPr="00107CDA">
        <w:rPr>
          <w:rStyle w:val="Emphasis"/>
          <w:highlight w:val="cyan"/>
        </w:rPr>
        <w:t>145</w:t>
      </w:r>
      <w:r w:rsidRPr="00852A87">
        <w:rPr>
          <w:highlight w:val="cyan"/>
          <w:u w:val="single"/>
        </w:rPr>
        <w:t xml:space="preserve"> tech</w:t>
      </w:r>
      <w:r w:rsidRPr="00852A87">
        <w:rPr>
          <w:u w:val="single"/>
        </w:rPr>
        <w:t xml:space="preserve">nology </w:t>
      </w:r>
      <w:r w:rsidRPr="00852A87">
        <w:rPr>
          <w:highlight w:val="cyan"/>
          <w:u w:val="single"/>
        </w:rPr>
        <w:t>CEOs</w:t>
      </w:r>
      <w:r w:rsidRPr="00852A87">
        <w:rPr>
          <w:u w:val="single"/>
        </w:rPr>
        <w:t xml:space="preserve">, billionaire investors, and upcoming entrepreneurs </w:t>
      </w:r>
      <w:r w:rsidRPr="00852A87">
        <w:rPr>
          <w:highlight w:val="cyan"/>
          <w:u w:val="single"/>
        </w:rPr>
        <w:t>from</w:t>
      </w:r>
      <w:r w:rsidRPr="00852A87">
        <w:rPr>
          <w:u w:val="single"/>
        </w:rPr>
        <w:t xml:space="preserve"> some of the </w:t>
      </w:r>
      <w:r w:rsidRPr="00107CDA">
        <w:rPr>
          <w:rStyle w:val="Emphasis"/>
          <w:highlight w:val="cyan"/>
        </w:rPr>
        <w:t>largest</w:t>
      </w:r>
      <w:r w:rsidRPr="00852A87">
        <w:rPr>
          <w:highlight w:val="cyan"/>
          <w:u w:val="single"/>
        </w:rPr>
        <w:t xml:space="preserve"> companies</w:t>
      </w:r>
      <w:r w:rsidRPr="00852A87">
        <w:rPr>
          <w:u w:val="single"/>
        </w:rPr>
        <w:t xml:space="preserve"> and startups </w:t>
      </w:r>
      <w:r w:rsidRPr="00852A87">
        <w:rPr>
          <w:highlight w:val="cyan"/>
          <w:u w:val="single"/>
        </w:rPr>
        <w:t xml:space="preserve">in </w:t>
      </w:r>
      <w:r w:rsidRPr="00107CDA">
        <w:rPr>
          <w:rStyle w:val="Emphasis"/>
          <w:highlight w:val="cyan"/>
        </w:rPr>
        <w:t>Silicon Valley</w:t>
      </w:r>
      <w:r w:rsidRPr="00852A87">
        <w:rPr>
          <w:highlight w:val="cyan"/>
          <w:u w:val="single"/>
        </w:rPr>
        <w:t xml:space="preserve"> signed </w:t>
      </w:r>
      <w:r w:rsidRPr="00852A87">
        <w:rPr>
          <w:u w:val="single"/>
        </w:rPr>
        <w:t xml:space="preserve">an open </w:t>
      </w:r>
      <w:r w:rsidRPr="00852A87">
        <w:rPr>
          <w:highlight w:val="cyan"/>
          <w:u w:val="single"/>
        </w:rPr>
        <w:t xml:space="preserve">letter that </w:t>
      </w:r>
      <w:r w:rsidRPr="00107CDA">
        <w:rPr>
          <w:rStyle w:val="Emphasis"/>
          <w:highlight w:val="cyan"/>
        </w:rPr>
        <w:t>condemned</w:t>
      </w:r>
      <w:r w:rsidRPr="00852A87">
        <w:rPr>
          <w:u w:val="single"/>
        </w:rPr>
        <w:t xml:space="preserve"> </w:t>
      </w:r>
      <w:r w:rsidRPr="00852A87">
        <w:rPr>
          <w:highlight w:val="cyan"/>
          <w:u w:val="single"/>
        </w:rPr>
        <w:t>Trump as "a</w:t>
      </w:r>
      <w:r w:rsidRPr="00852A87">
        <w:rPr>
          <w:u w:val="single"/>
        </w:rPr>
        <w:t xml:space="preserve"> </w:t>
      </w:r>
      <w:r w:rsidRPr="00107CDA">
        <w:rPr>
          <w:rStyle w:val="Emphasis"/>
          <w:highlight w:val="cyan"/>
        </w:rPr>
        <w:t>disaster</w:t>
      </w:r>
      <w:r w:rsidRPr="00852A87">
        <w:rPr>
          <w:highlight w:val="cyan"/>
          <w:u w:val="single"/>
        </w:rPr>
        <w:t xml:space="preserve"> for </w:t>
      </w:r>
      <w:r w:rsidRPr="00107CDA">
        <w:rPr>
          <w:rStyle w:val="Emphasis"/>
          <w:highlight w:val="cyan"/>
        </w:rPr>
        <w:t>innovation</w:t>
      </w:r>
      <w:r w:rsidRPr="00852A87">
        <w:rPr>
          <w:u w:val="single"/>
        </w:rPr>
        <w:t>."</w:t>
      </w:r>
      <w:r>
        <w:t xml:space="preserve"> The list includes Slack's Stewart Butterfield, IAC's Barry Diller, Qualcomm's Irwin Jacobs, Tumblr's David Karp, Box's Aaron Levie, Facebook's Dustin Moskovitz, Reddit's Alexis Ohanian, eBay's Pierre Omidyar, Zynga's Mark Pincus, Medium's Ev Williams, Apple's Steve Wozniak, and venture capitalists Vinod Khosla and Chris Sacca.</w:t>
      </w:r>
    </w:p>
    <w:p w14:paraId="5C35BF79" w14:textId="77777777" w:rsidR="006D70A0" w:rsidRDefault="006D70A0" w:rsidP="006D70A0">
      <w:r>
        <w:t>Each person who signed the letter did so in their "personal capacity" rather than as representing their respective organizations. But it's a clear industry-wide rebuke to the presidential candidate for a political party generally known as pro-business. 52 of the signatories are listed as CEOs and 83 as founders or co-founders.</w:t>
      </w:r>
    </w:p>
    <w:p w14:paraId="14FF6EAF" w14:textId="77777777" w:rsidR="006D70A0" w:rsidRDefault="006D70A0" w:rsidP="006D70A0">
      <w:r>
        <w:t>No current employees of Microsoft, Amazon, Apple, or Google signed the letter, although a number of alumni did. Mark Zuckerberg, along with other upper echelon CEOs, didn't join in, but his sister Arielle Zuckerberg, a partner at Kleiner Perkins Caufield &amp; Byers, did sign.</w:t>
      </w:r>
    </w:p>
    <w:p w14:paraId="2645EE5E" w14:textId="77777777" w:rsidR="006D70A0" w:rsidRDefault="006D70A0" w:rsidP="006D70A0">
      <w:r>
        <w:t xml:space="preserve">The </w:t>
      </w:r>
      <w:r w:rsidRPr="00852A87">
        <w:rPr>
          <w:highlight w:val="cyan"/>
          <w:u w:val="single"/>
        </w:rPr>
        <w:t xml:space="preserve">letter supports "progressive </w:t>
      </w:r>
      <w:r w:rsidRPr="00107CDA">
        <w:rPr>
          <w:rStyle w:val="Emphasis"/>
          <w:highlight w:val="cyan"/>
        </w:rPr>
        <w:t>immigration</w:t>
      </w:r>
      <w:r w:rsidRPr="00852A87">
        <w:rPr>
          <w:u w:val="single"/>
        </w:rPr>
        <w:t xml:space="preserve"> policies," </w:t>
      </w:r>
      <w:r w:rsidRPr="00852A87">
        <w:rPr>
          <w:highlight w:val="cyan"/>
          <w:u w:val="single"/>
        </w:rPr>
        <w:t xml:space="preserve">media </w:t>
      </w:r>
      <w:r w:rsidRPr="00107CDA">
        <w:rPr>
          <w:rStyle w:val="Emphasis"/>
          <w:highlight w:val="cyan"/>
        </w:rPr>
        <w:t>freedom</w:t>
      </w:r>
      <w:r w:rsidRPr="00107CDA">
        <w:rPr>
          <w:u w:val="single"/>
        </w:rPr>
        <w:t>, and</w:t>
      </w:r>
      <w:r w:rsidRPr="00852A87">
        <w:rPr>
          <w:u w:val="single"/>
        </w:rPr>
        <w:t xml:space="preserve"> "an optimistic vision for a more inclusive country."</w:t>
      </w:r>
    </w:p>
    <w:p w14:paraId="63D647DD" w14:textId="77777777" w:rsidR="006D70A0" w:rsidRDefault="006D70A0" w:rsidP="006D70A0">
      <w:r>
        <w:t>[Picture Omitted</w:t>
      </w:r>
    </w:p>
    <w:p w14:paraId="2E8FE093" w14:textId="77777777" w:rsidR="006D70A0" w:rsidRDefault="006D70A0" w:rsidP="006D70A0">
      <w:r>
        <w:t>By signing up, you agree to receive this newsletter, other updates about Forbes and its affiliates’ offerings, our Terms of Service (including resolving disputes on an individual basis via arbitration), and you acknowledge our Privacy Statement. Forbes is protected by reCAPTCHA, and the Google Privacy Policy and Terms of Service apply.</w:t>
      </w:r>
    </w:p>
    <w:p w14:paraId="60A72178" w14:textId="77777777" w:rsidR="006D70A0" w:rsidRDefault="006D70A0" w:rsidP="006D70A0">
      <w:r w:rsidRPr="00852A87">
        <w:rPr>
          <w:highlight w:val="cyan"/>
          <w:u w:val="single"/>
        </w:rPr>
        <w:t>We believe in</w:t>
      </w:r>
      <w:r w:rsidRPr="00852A87">
        <w:rPr>
          <w:u w:val="single"/>
        </w:rPr>
        <w:t xml:space="preserve"> an inclusive </w:t>
      </w:r>
      <w:r w:rsidRPr="00852A87">
        <w:rPr>
          <w:highlight w:val="cyan"/>
          <w:u w:val="single"/>
        </w:rPr>
        <w:t xml:space="preserve">country that fosters </w:t>
      </w:r>
      <w:r w:rsidRPr="00107CDA">
        <w:rPr>
          <w:rStyle w:val="Emphasis"/>
          <w:highlight w:val="cyan"/>
        </w:rPr>
        <w:t>opportunity</w:t>
      </w:r>
      <w:r w:rsidRPr="00852A87">
        <w:rPr>
          <w:highlight w:val="cyan"/>
          <w:u w:val="single"/>
        </w:rPr>
        <w:t xml:space="preserve">, </w:t>
      </w:r>
      <w:r w:rsidRPr="00107CDA">
        <w:rPr>
          <w:rStyle w:val="Emphasis"/>
          <w:highlight w:val="cyan"/>
        </w:rPr>
        <w:t>creativity</w:t>
      </w:r>
      <w:r w:rsidRPr="00852A87">
        <w:rPr>
          <w:u w:val="single"/>
        </w:rPr>
        <w:t xml:space="preserve"> and a level playing field. Donald </w:t>
      </w:r>
      <w:r w:rsidRPr="00852A87">
        <w:rPr>
          <w:highlight w:val="cyan"/>
          <w:u w:val="single"/>
        </w:rPr>
        <w:t>Trump does not</w:t>
      </w:r>
      <w:r w:rsidRPr="00852A87">
        <w:rPr>
          <w:u w:val="single"/>
        </w:rPr>
        <w:t xml:space="preserve">. He </w:t>
      </w:r>
      <w:r w:rsidRPr="00852A87">
        <w:rPr>
          <w:highlight w:val="cyan"/>
          <w:u w:val="single"/>
        </w:rPr>
        <w:t xml:space="preserve">campaigns on </w:t>
      </w:r>
      <w:r w:rsidRPr="00107CDA">
        <w:rPr>
          <w:rStyle w:val="Emphasis"/>
          <w:highlight w:val="cyan"/>
        </w:rPr>
        <w:t>anger</w:t>
      </w:r>
      <w:r>
        <w:t xml:space="preserve">, bigotry, fear of new ideas and new people, and a fundamental belief that America is weak and in decline. We have listened to Donald Trump over the past year and we have concluded: </w:t>
      </w:r>
      <w:r w:rsidRPr="00852A87">
        <w:rPr>
          <w:highlight w:val="cyan"/>
          <w:u w:val="single"/>
        </w:rPr>
        <w:t xml:space="preserve">Trump would be a </w:t>
      </w:r>
      <w:r w:rsidRPr="00107CDA">
        <w:rPr>
          <w:rStyle w:val="Emphasis"/>
          <w:highlight w:val="cyan"/>
        </w:rPr>
        <w:t>disaster</w:t>
      </w:r>
      <w:r w:rsidRPr="00852A87">
        <w:rPr>
          <w:highlight w:val="cyan"/>
          <w:u w:val="single"/>
        </w:rPr>
        <w:t xml:space="preserve"> for innovation</w:t>
      </w:r>
      <w:r w:rsidRPr="00852A87">
        <w:rPr>
          <w:u w:val="single"/>
        </w:rPr>
        <w:t xml:space="preserve">. His vision </w:t>
      </w:r>
      <w:r w:rsidRPr="00852A87">
        <w:rPr>
          <w:highlight w:val="cyan"/>
          <w:u w:val="single"/>
        </w:rPr>
        <w:t>stands against</w:t>
      </w:r>
      <w:r w:rsidRPr="00852A87">
        <w:rPr>
          <w:u w:val="single"/>
        </w:rPr>
        <w:t xml:space="preserve"> the open </w:t>
      </w:r>
      <w:r w:rsidRPr="00107CDA">
        <w:rPr>
          <w:rStyle w:val="Emphasis"/>
          <w:highlight w:val="cyan"/>
        </w:rPr>
        <w:t>exchange</w:t>
      </w:r>
      <w:r w:rsidRPr="00852A87">
        <w:rPr>
          <w:highlight w:val="cyan"/>
          <w:u w:val="single"/>
        </w:rPr>
        <w:t xml:space="preserve"> of ideas</w:t>
      </w:r>
      <w:r w:rsidRPr="00852A87">
        <w:rPr>
          <w:u w:val="single"/>
        </w:rPr>
        <w:t xml:space="preserve">, free </w:t>
      </w:r>
      <w:r w:rsidRPr="00107CDA">
        <w:rPr>
          <w:rStyle w:val="Emphasis"/>
          <w:highlight w:val="cyan"/>
        </w:rPr>
        <w:t>movement</w:t>
      </w:r>
      <w:r w:rsidRPr="00852A87">
        <w:rPr>
          <w:highlight w:val="cyan"/>
          <w:u w:val="single"/>
        </w:rPr>
        <w:t xml:space="preserve"> of people, and</w:t>
      </w:r>
      <w:r w:rsidRPr="00852A87">
        <w:rPr>
          <w:u w:val="single"/>
        </w:rPr>
        <w:t xml:space="preserve"> productive </w:t>
      </w:r>
      <w:r w:rsidRPr="00107CDA">
        <w:rPr>
          <w:rStyle w:val="Emphasis"/>
          <w:highlight w:val="cyan"/>
        </w:rPr>
        <w:t>engagement</w:t>
      </w:r>
      <w:r w:rsidRPr="00852A87">
        <w:rPr>
          <w:highlight w:val="cyan"/>
          <w:u w:val="single"/>
        </w:rPr>
        <w:t xml:space="preserve"> with</w:t>
      </w:r>
      <w:r w:rsidRPr="00852A87">
        <w:rPr>
          <w:u w:val="single"/>
        </w:rPr>
        <w:t xml:space="preserve"> the </w:t>
      </w:r>
      <w:r w:rsidRPr="00107CDA">
        <w:rPr>
          <w:rStyle w:val="Emphasis"/>
          <w:highlight w:val="cyan"/>
        </w:rPr>
        <w:t>outside</w:t>
      </w:r>
      <w:r w:rsidRPr="00852A87">
        <w:rPr>
          <w:u w:val="single"/>
        </w:rPr>
        <w:t xml:space="preserve"> </w:t>
      </w:r>
      <w:r w:rsidRPr="00852A87">
        <w:rPr>
          <w:highlight w:val="cyan"/>
          <w:u w:val="single"/>
        </w:rPr>
        <w:t>world that is critical to</w:t>
      </w:r>
      <w:r w:rsidRPr="00852A87">
        <w:rPr>
          <w:u w:val="single"/>
        </w:rPr>
        <w:t xml:space="preserve"> our </w:t>
      </w:r>
      <w:r w:rsidRPr="00852A87">
        <w:rPr>
          <w:highlight w:val="cyan"/>
          <w:u w:val="single"/>
        </w:rPr>
        <w:t>econ</w:t>
      </w:r>
      <w:r w:rsidRPr="00852A87">
        <w:rPr>
          <w:u w:val="single"/>
        </w:rPr>
        <w:t>omy — </w:t>
      </w:r>
      <w:r>
        <w:t>and that provide the foundation for innovation and growth.</w:t>
      </w:r>
    </w:p>
    <w:p w14:paraId="06BBF009" w14:textId="77777777" w:rsidR="006D70A0" w:rsidRDefault="006D70A0" w:rsidP="006D70A0">
      <w:r>
        <w:t xml:space="preserve">Let’s start with the human talent that drives innovation forward. We believe that America’s </w:t>
      </w:r>
      <w:r w:rsidRPr="00107CDA">
        <w:rPr>
          <w:rStyle w:val="Emphasis"/>
          <w:highlight w:val="cyan"/>
        </w:rPr>
        <w:t>diversity</w:t>
      </w:r>
      <w:r w:rsidRPr="00852A87">
        <w:rPr>
          <w:highlight w:val="cyan"/>
          <w:u w:val="single"/>
        </w:rPr>
        <w:t xml:space="preserve"> is</w:t>
      </w:r>
      <w:r w:rsidRPr="00852A87">
        <w:rPr>
          <w:u w:val="single"/>
        </w:rPr>
        <w:t xml:space="preserve"> </w:t>
      </w:r>
      <w:r w:rsidRPr="00852A87">
        <w:rPr>
          <w:highlight w:val="cyan"/>
          <w:u w:val="single"/>
        </w:rPr>
        <w:t xml:space="preserve">our </w:t>
      </w:r>
      <w:r w:rsidRPr="00107CDA">
        <w:rPr>
          <w:rStyle w:val="Emphasis"/>
          <w:highlight w:val="cyan"/>
        </w:rPr>
        <w:t>strength</w:t>
      </w:r>
      <w:r w:rsidRPr="00852A87">
        <w:rPr>
          <w:u w:val="single"/>
        </w:rPr>
        <w:t>.</w:t>
      </w:r>
      <w:r>
        <w:t xml:space="preserve"> Great ideas come from all parts of society, and we should champion that broad-based creative potential. We also believe that progressive immigration policies help us attract and retain some of the brightest minds on earth — scientists, entrepreneurs, and creators. In fact, </w:t>
      </w:r>
      <w:r w:rsidRPr="00107CDA">
        <w:rPr>
          <w:rStyle w:val="Emphasis"/>
          <w:highlight w:val="cyan"/>
        </w:rPr>
        <w:t>40</w:t>
      </w:r>
      <w:r w:rsidRPr="00852A87">
        <w:rPr>
          <w:highlight w:val="cyan"/>
          <w:u w:val="single"/>
        </w:rPr>
        <w:t>% of Fortune</w:t>
      </w:r>
      <w:r w:rsidRPr="00852A87">
        <w:rPr>
          <w:u w:val="single"/>
        </w:rPr>
        <w:t xml:space="preserve"> </w:t>
      </w:r>
      <w:r w:rsidRPr="00852A87">
        <w:rPr>
          <w:highlight w:val="cyan"/>
          <w:u w:val="single"/>
        </w:rPr>
        <w:t>500 companies</w:t>
      </w:r>
      <w:r w:rsidRPr="00852A87">
        <w:rPr>
          <w:u w:val="single"/>
        </w:rPr>
        <w:t xml:space="preserve"> were </w:t>
      </w:r>
      <w:r w:rsidRPr="00852A87">
        <w:rPr>
          <w:highlight w:val="cyan"/>
          <w:u w:val="single"/>
        </w:rPr>
        <w:t xml:space="preserve">founded by </w:t>
      </w:r>
      <w:r w:rsidRPr="00107CDA">
        <w:rPr>
          <w:rStyle w:val="Emphasis"/>
          <w:highlight w:val="cyan"/>
        </w:rPr>
        <w:t>immigrants</w:t>
      </w:r>
      <w:r w:rsidRPr="00852A87">
        <w:rPr>
          <w:u w:val="single"/>
        </w:rPr>
        <w:t xml:space="preserve"> or their children. Donald </w:t>
      </w:r>
      <w:r w:rsidRPr="00852A87">
        <w:rPr>
          <w:highlight w:val="cyan"/>
          <w:u w:val="single"/>
        </w:rPr>
        <w:t>Trump</w:t>
      </w:r>
      <w:r w:rsidRPr="00852A87">
        <w:rPr>
          <w:u w:val="single"/>
        </w:rPr>
        <w:t xml:space="preserve">, meanwhile, </w:t>
      </w:r>
      <w:r w:rsidRPr="00852A87">
        <w:rPr>
          <w:highlight w:val="cyan"/>
          <w:u w:val="single"/>
        </w:rPr>
        <w:t xml:space="preserve">traffics </w:t>
      </w:r>
      <w:r w:rsidRPr="00852A87">
        <w:rPr>
          <w:u w:val="single"/>
        </w:rPr>
        <w:t xml:space="preserve">in ethnic and racial stereotypes, repeatedly insults women, and </w:t>
      </w:r>
      <w:r w:rsidRPr="00852A87">
        <w:rPr>
          <w:highlight w:val="cyan"/>
          <w:u w:val="single"/>
        </w:rPr>
        <w:t xml:space="preserve">is openly </w:t>
      </w:r>
      <w:r w:rsidRPr="00107CDA">
        <w:rPr>
          <w:rStyle w:val="Emphasis"/>
          <w:highlight w:val="cyan"/>
        </w:rPr>
        <w:t>hostile</w:t>
      </w:r>
      <w:r w:rsidRPr="00852A87">
        <w:rPr>
          <w:highlight w:val="cyan"/>
          <w:u w:val="single"/>
        </w:rPr>
        <w:t xml:space="preserve"> to </w:t>
      </w:r>
      <w:r w:rsidRPr="00107CDA">
        <w:rPr>
          <w:rStyle w:val="Emphasis"/>
          <w:highlight w:val="cyan"/>
        </w:rPr>
        <w:t>immigration</w:t>
      </w:r>
      <w:r>
        <w:t>. He has promised a wall, mass deportations, and profiling.</w:t>
      </w:r>
    </w:p>
    <w:p w14:paraId="72F42AE9" w14:textId="77777777" w:rsidR="006D70A0" w:rsidRDefault="006D70A0" w:rsidP="006D70A0">
      <w:r>
        <w:t xml:space="preserve">We also believe in the free and open exchange of ideas, including over the Internet, as a seed from which innovation springs. Donald </w:t>
      </w:r>
      <w:r w:rsidRPr="00852A87">
        <w:rPr>
          <w:highlight w:val="cyan"/>
          <w:u w:val="single"/>
        </w:rPr>
        <w:t>Trump proposes “</w:t>
      </w:r>
      <w:r w:rsidRPr="00107CDA">
        <w:rPr>
          <w:rStyle w:val="Emphasis"/>
          <w:highlight w:val="cyan"/>
        </w:rPr>
        <w:t>shutting</w:t>
      </w:r>
      <w:r w:rsidRPr="00852A87">
        <w:rPr>
          <w:highlight w:val="cyan"/>
          <w:u w:val="single"/>
        </w:rPr>
        <w:t xml:space="preserve"> down” parts of</w:t>
      </w:r>
      <w:r w:rsidRPr="00852A87">
        <w:rPr>
          <w:u w:val="single"/>
        </w:rPr>
        <w:t xml:space="preserve"> the </w:t>
      </w:r>
      <w:r w:rsidRPr="00107CDA">
        <w:rPr>
          <w:rStyle w:val="Emphasis"/>
          <w:highlight w:val="cyan"/>
        </w:rPr>
        <w:t>Internet</w:t>
      </w:r>
      <w:r w:rsidRPr="00852A87">
        <w:rPr>
          <w:highlight w:val="cyan"/>
          <w:u w:val="single"/>
        </w:rPr>
        <w:t xml:space="preserve"> as</w:t>
      </w:r>
      <w:r w:rsidRPr="00852A87">
        <w:rPr>
          <w:u w:val="single"/>
        </w:rPr>
        <w:t xml:space="preserve"> a </w:t>
      </w:r>
      <w:r w:rsidRPr="00107CDA">
        <w:rPr>
          <w:rStyle w:val="Emphasis"/>
          <w:highlight w:val="cyan"/>
        </w:rPr>
        <w:t>security</w:t>
      </w:r>
      <w:r w:rsidRPr="00852A87">
        <w:rPr>
          <w:u w:val="single"/>
        </w:rPr>
        <w:t xml:space="preserve"> </w:t>
      </w:r>
      <w:r w:rsidRPr="00852A87">
        <w:rPr>
          <w:highlight w:val="cyan"/>
          <w:u w:val="single"/>
        </w:rPr>
        <w:t>strategy</w:t>
      </w:r>
      <w:r w:rsidRPr="00852A87">
        <w:rPr>
          <w:u w:val="single"/>
        </w:rPr>
        <w:t> — </w:t>
      </w:r>
      <w:r w:rsidRPr="00852A87">
        <w:rPr>
          <w:highlight w:val="cyan"/>
          <w:u w:val="single"/>
        </w:rPr>
        <w:t>demonstrating</w:t>
      </w:r>
      <w:r w:rsidRPr="00852A87">
        <w:rPr>
          <w:u w:val="single"/>
        </w:rPr>
        <w:t xml:space="preserve"> both </w:t>
      </w:r>
      <w:r w:rsidRPr="00107CDA">
        <w:rPr>
          <w:rStyle w:val="Emphasis"/>
          <w:highlight w:val="cyan"/>
        </w:rPr>
        <w:t>poor</w:t>
      </w:r>
      <w:r w:rsidRPr="00852A87">
        <w:rPr>
          <w:highlight w:val="cyan"/>
          <w:u w:val="single"/>
        </w:rPr>
        <w:t xml:space="preserve"> judgment </w:t>
      </w:r>
      <w:r w:rsidRPr="00852A87">
        <w:rPr>
          <w:u w:val="single"/>
        </w:rPr>
        <w:t xml:space="preserve">and ignorance </w:t>
      </w:r>
      <w:r w:rsidRPr="00852A87">
        <w:rPr>
          <w:highlight w:val="cyan"/>
          <w:u w:val="single"/>
        </w:rPr>
        <w:t>about</w:t>
      </w:r>
      <w:r w:rsidRPr="00852A87">
        <w:rPr>
          <w:u w:val="single"/>
        </w:rPr>
        <w:t xml:space="preserve"> how </w:t>
      </w:r>
      <w:r w:rsidRPr="00107CDA">
        <w:rPr>
          <w:rStyle w:val="Emphasis"/>
          <w:highlight w:val="cyan"/>
        </w:rPr>
        <w:t>tech</w:t>
      </w:r>
      <w:r w:rsidRPr="00107CDA">
        <w:rPr>
          <w:rStyle w:val="Emphasis"/>
        </w:rPr>
        <w:t>nology</w:t>
      </w:r>
      <w:r w:rsidRPr="00852A87">
        <w:rPr>
          <w:u w:val="single"/>
        </w:rPr>
        <w:t xml:space="preserve"> works</w:t>
      </w:r>
      <w:r>
        <w:t>. His penchant to censor extends to revoking press credentials and threatening to punish media platforms that criticize him.</w:t>
      </w:r>
    </w:p>
    <w:p w14:paraId="1C1F1BD7" w14:textId="77777777" w:rsidR="006D70A0" w:rsidRPr="00852A87" w:rsidRDefault="006D70A0" w:rsidP="006D70A0">
      <w:pPr>
        <w:rPr>
          <w:u w:val="single"/>
        </w:rPr>
      </w:pPr>
      <w:r>
        <w:t xml:space="preserve">Finally, we believe that </w:t>
      </w:r>
      <w:r w:rsidRPr="00852A87">
        <w:rPr>
          <w:highlight w:val="cyan"/>
          <w:u w:val="single"/>
        </w:rPr>
        <w:t>government plays</w:t>
      </w:r>
      <w:r w:rsidRPr="00852A87">
        <w:rPr>
          <w:u w:val="single"/>
        </w:rPr>
        <w:t xml:space="preserve"> an </w:t>
      </w:r>
      <w:r w:rsidRPr="00107CDA">
        <w:rPr>
          <w:rStyle w:val="Emphasis"/>
          <w:highlight w:val="cyan"/>
        </w:rPr>
        <w:t>important</w:t>
      </w:r>
      <w:r w:rsidRPr="00852A87">
        <w:rPr>
          <w:highlight w:val="cyan"/>
          <w:u w:val="single"/>
        </w:rPr>
        <w:t xml:space="preserve"> role in </w:t>
      </w:r>
      <w:r w:rsidRPr="00852A87">
        <w:rPr>
          <w:u w:val="single"/>
        </w:rPr>
        <w:t xml:space="preserve">the </w:t>
      </w:r>
      <w:r w:rsidRPr="00852A87">
        <w:rPr>
          <w:highlight w:val="cyan"/>
          <w:u w:val="single"/>
        </w:rPr>
        <w:t>tech</w:t>
      </w:r>
      <w:r w:rsidRPr="00852A87">
        <w:rPr>
          <w:u w:val="single"/>
        </w:rPr>
        <w:t xml:space="preserve">nology </w:t>
      </w:r>
      <w:r w:rsidRPr="00107CDA">
        <w:rPr>
          <w:rStyle w:val="Emphasis"/>
          <w:highlight w:val="cyan"/>
        </w:rPr>
        <w:t>economy</w:t>
      </w:r>
      <w:r w:rsidRPr="00852A87">
        <w:rPr>
          <w:u w:val="single"/>
        </w:rPr>
        <w:t xml:space="preserve"> by investing</w:t>
      </w:r>
      <w:r>
        <w:t xml:space="preserve"> in infrastructure, education and scientific research. Donald </w:t>
      </w:r>
      <w:r w:rsidRPr="00852A87">
        <w:rPr>
          <w:highlight w:val="cyan"/>
          <w:u w:val="single"/>
        </w:rPr>
        <w:t>Trump</w:t>
      </w:r>
      <w:r w:rsidRPr="00852A87">
        <w:rPr>
          <w:u w:val="single"/>
        </w:rPr>
        <w:t xml:space="preserve"> articulates few policies beyond erratic and contradictory pronouncements. Hi</w:t>
      </w:r>
      <w:r w:rsidRPr="00852A87">
        <w:rPr>
          <w:highlight w:val="cyan"/>
          <w:u w:val="single"/>
        </w:rPr>
        <w:t>s</w:t>
      </w:r>
      <w:r w:rsidRPr="00852A87">
        <w:rPr>
          <w:u w:val="single"/>
        </w:rPr>
        <w:t xml:space="preserve"> reckless </w:t>
      </w:r>
      <w:r w:rsidRPr="00852A87">
        <w:rPr>
          <w:highlight w:val="cyan"/>
          <w:u w:val="single"/>
        </w:rPr>
        <w:t>disregard for</w:t>
      </w:r>
      <w:r w:rsidRPr="00852A87">
        <w:rPr>
          <w:u w:val="single"/>
        </w:rPr>
        <w:t xml:space="preserve"> our legal</w:t>
      </w:r>
      <w:r>
        <w:t xml:space="preserve"> </w:t>
      </w:r>
      <w:r w:rsidRPr="00852A87">
        <w:rPr>
          <w:u w:val="single"/>
        </w:rPr>
        <w:t xml:space="preserve">and political </w:t>
      </w:r>
      <w:r w:rsidRPr="00852A87">
        <w:rPr>
          <w:highlight w:val="cyan"/>
          <w:u w:val="single"/>
        </w:rPr>
        <w:t>institutions</w:t>
      </w:r>
      <w:r w:rsidRPr="00852A87">
        <w:rPr>
          <w:u w:val="single"/>
        </w:rPr>
        <w:t xml:space="preserve"> </w:t>
      </w:r>
      <w:r w:rsidRPr="00852A87">
        <w:rPr>
          <w:highlight w:val="cyan"/>
          <w:u w:val="single"/>
        </w:rPr>
        <w:t>threatens to</w:t>
      </w:r>
      <w:r w:rsidRPr="00852A87">
        <w:rPr>
          <w:u w:val="single"/>
        </w:rPr>
        <w:t xml:space="preserve"> upend</w:t>
      </w:r>
      <w:r>
        <w:t xml:space="preserve"> what attracts companies to start and scale in America. He </w:t>
      </w:r>
      <w:r w:rsidRPr="00852A87">
        <w:rPr>
          <w:u w:val="single"/>
        </w:rPr>
        <w:t xml:space="preserve">risks </w:t>
      </w:r>
      <w:r w:rsidRPr="00107CDA">
        <w:rPr>
          <w:rStyle w:val="Emphasis"/>
          <w:highlight w:val="cyan"/>
        </w:rPr>
        <w:t>distort</w:t>
      </w:r>
      <w:r w:rsidRPr="00107CDA">
        <w:rPr>
          <w:rStyle w:val="Emphasis"/>
        </w:rPr>
        <w:t>ing</w:t>
      </w:r>
      <w:r w:rsidRPr="00852A87">
        <w:rPr>
          <w:u w:val="single"/>
        </w:rPr>
        <w:t xml:space="preserve"> </w:t>
      </w:r>
      <w:r w:rsidRPr="00852A87">
        <w:rPr>
          <w:highlight w:val="cyan"/>
          <w:u w:val="single"/>
        </w:rPr>
        <w:t>markets</w:t>
      </w:r>
      <w:r w:rsidRPr="00852A87">
        <w:rPr>
          <w:u w:val="single"/>
        </w:rPr>
        <w:t xml:space="preserve">, </w:t>
      </w:r>
      <w:r w:rsidRPr="00852A87">
        <w:rPr>
          <w:highlight w:val="cyan"/>
          <w:u w:val="single"/>
        </w:rPr>
        <w:t xml:space="preserve">reducing </w:t>
      </w:r>
      <w:r w:rsidRPr="00107CDA">
        <w:rPr>
          <w:rStyle w:val="Emphasis"/>
          <w:highlight w:val="cyan"/>
        </w:rPr>
        <w:t>exports</w:t>
      </w:r>
      <w:r w:rsidRPr="00852A87">
        <w:rPr>
          <w:highlight w:val="cyan"/>
          <w:u w:val="single"/>
        </w:rPr>
        <w:t xml:space="preserve">, and slowing </w:t>
      </w:r>
      <w:r w:rsidRPr="00107CDA">
        <w:rPr>
          <w:rStyle w:val="Emphasis"/>
          <w:highlight w:val="cyan"/>
        </w:rPr>
        <w:t>job creation</w:t>
      </w:r>
      <w:r w:rsidRPr="00852A87">
        <w:rPr>
          <w:u w:val="single"/>
        </w:rPr>
        <w:t>.</w:t>
      </w:r>
    </w:p>
    <w:p w14:paraId="707BCFDC" w14:textId="0F1BC46A" w:rsidR="006D70A0" w:rsidRDefault="00196039" w:rsidP="00196039">
      <w:pPr>
        <w:pStyle w:val="Heading3"/>
      </w:pPr>
      <w:r>
        <w:t>Climate</w:t>
      </w:r>
    </w:p>
    <w:p w14:paraId="58E21312" w14:textId="77777777" w:rsidR="006D70A0" w:rsidRDefault="006D70A0" w:rsidP="006D70A0">
      <w:pPr>
        <w:pStyle w:val="Heading4"/>
      </w:pPr>
      <w:r>
        <w:t>Trump kills Climate Change Mitigation</w:t>
      </w:r>
    </w:p>
    <w:p w14:paraId="740285CF" w14:textId="77777777" w:rsidR="006D70A0" w:rsidRPr="00107CDA" w:rsidRDefault="006D70A0" w:rsidP="006D70A0">
      <w:r w:rsidRPr="0058449B">
        <w:rPr>
          <w:rFonts w:eastAsiaTheme="majorEastAsia" w:cstheme="majorBidi"/>
          <w:b/>
          <w:iCs/>
          <w:sz w:val="26"/>
        </w:rPr>
        <w:t>Denning’24</w:t>
      </w:r>
      <w:r>
        <w:t xml:space="preserve">[Liam Denning and </w:t>
      </w:r>
      <w:r w:rsidRPr="00107CDA">
        <w:t>Mark Gongloff</w:t>
      </w:r>
      <w:r>
        <w:t xml:space="preserve">; February 22; </w:t>
      </w:r>
      <w:r w:rsidRPr="0058449B">
        <w:t>Bloomberg Opinion Columnist</w:t>
      </w:r>
      <w:r>
        <w:t xml:space="preserve">, </w:t>
      </w:r>
      <w:r w:rsidRPr="0058449B">
        <w:t>Bloomberg Opinion Editor</w:t>
      </w:r>
      <w:r>
        <w:t>; Bloomberg, “</w:t>
      </w:r>
      <w:r w:rsidRPr="0058449B">
        <w:t>A Second Trump Presidency Would Be a Nightmare for the Climate</w:t>
      </w:r>
      <w:r>
        <w:t xml:space="preserve">.” </w:t>
      </w:r>
      <w:r w:rsidRPr="0058449B">
        <w:t>https://www.bloomberg.com/opinion/articles/2024-02-22/climate-change-trump-s-plans-for-a-second-term-could-be-disastrous</w:t>
      </w:r>
      <w:r>
        <w:t>]</w:t>
      </w:r>
    </w:p>
    <w:p w14:paraId="1FD44219" w14:textId="77777777" w:rsidR="006D70A0" w:rsidRPr="0058449B" w:rsidRDefault="006D70A0" w:rsidP="006D70A0">
      <w:pPr>
        <w:rPr>
          <w:u w:val="single"/>
        </w:rPr>
      </w:pPr>
      <w:r w:rsidRPr="0058449B">
        <w:rPr>
          <w:highlight w:val="cyan"/>
          <w:u w:val="single"/>
        </w:rPr>
        <w:t xml:space="preserve">A </w:t>
      </w:r>
      <w:r w:rsidRPr="0058449B">
        <w:rPr>
          <w:rStyle w:val="Emphasis"/>
          <w:highlight w:val="cyan"/>
        </w:rPr>
        <w:t>second</w:t>
      </w:r>
      <w:r w:rsidRPr="0058449B">
        <w:rPr>
          <w:u w:val="single"/>
        </w:rPr>
        <w:t xml:space="preserve"> Donald </w:t>
      </w:r>
      <w:r w:rsidRPr="0058449B">
        <w:rPr>
          <w:rStyle w:val="Emphasis"/>
          <w:highlight w:val="cyan"/>
        </w:rPr>
        <w:t>Trump</w:t>
      </w:r>
      <w:r w:rsidRPr="0058449B">
        <w:rPr>
          <w:highlight w:val="cyan"/>
          <w:u w:val="single"/>
        </w:rPr>
        <w:t xml:space="preserve"> </w:t>
      </w:r>
      <w:r w:rsidRPr="0058449B">
        <w:rPr>
          <w:rStyle w:val="Emphasis"/>
          <w:highlight w:val="cyan"/>
        </w:rPr>
        <w:t>presidency</w:t>
      </w:r>
      <w:r w:rsidRPr="0058449B">
        <w:rPr>
          <w:highlight w:val="cyan"/>
          <w:u w:val="single"/>
        </w:rPr>
        <w:t xml:space="preserve"> would be</w:t>
      </w:r>
      <w:r w:rsidRPr="0058449B">
        <w:rPr>
          <w:u w:val="single"/>
        </w:rPr>
        <w:t xml:space="preserve"> a </w:t>
      </w:r>
      <w:r w:rsidRPr="0058449B">
        <w:rPr>
          <w:rStyle w:val="Emphasis"/>
          <w:highlight w:val="cyan"/>
        </w:rPr>
        <w:t>nightmare</w:t>
      </w:r>
      <w:r w:rsidRPr="0058449B">
        <w:rPr>
          <w:highlight w:val="cyan"/>
          <w:u w:val="single"/>
        </w:rPr>
        <w:t xml:space="preserve"> for </w:t>
      </w:r>
      <w:r w:rsidRPr="0058449B">
        <w:rPr>
          <w:u w:val="single"/>
        </w:rPr>
        <w:t xml:space="preserve">Earth’s </w:t>
      </w:r>
      <w:r w:rsidRPr="0058449B">
        <w:rPr>
          <w:rStyle w:val="Emphasis"/>
          <w:highlight w:val="cyan"/>
        </w:rPr>
        <w:t>climate</w:t>
      </w:r>
      <w:r w:rsidRPr="0058449B">
        <w:rPr>
          <w:u w:val="single"/>
        </w:rPr>
        <w:t xml:space="preserve"> (among other things</w:t>
      </w:r>
      <w:r>
        <w:t xml:space="preserve">). But in the same way your immune system builds up defenses after exposure to a virus, </w:t>
      </w:r>
      <w:r w:rsidRPr="0058449B">
        <w:rPr>
          <w:highlight w:val="cyan"/>
          <w:u w:val="single"/>
        </w:rPr>
        <w:t>efforts to fight</w:t>
      </w:r>
      <w:r w:rsidRPr="0058449B">
        <w:rPr>
          <w:u w:val="single"/>
        </w:rPr>
        <w:t xml:space="preserve"> global </w:t>
      </w:r>
      <w:r w:rsidRPr="0058449B">
        <w:rPr>
          <w:rStyle w:val="Emphasis"/>
          <w:highlight w:val="cyan"/>
        </w:rPr>
        <w:t>warming</w:t>
      </w:r>
      <w:r w:rsidRPr="0058449B">
        <w:rPr>
          <w:highlight w:val="cyan"/>
          <w:u w:val="single"/>
        </w:rPr>
        <w:t xml:space="preserve"> are </w:t>
      </w:r>
      <w:r w:rsidRPr="0058449B">
        <w:rPr>
          <w:rStyle w:val="Emphasis"/>
          <w:highlight w:val="cyan"/>
        </w:rPr>
        <w:t>stronger</w:t>
      </w:r>
      <w:r w:rsidRPr="0058449B">
        <w:rPr>
          <w:highlight w:val="cyan"/>
          <w:u w:val="single"/>
        </w:rPr>
        <w:t xml:space="preserve"> now</w:t>
      </w:r>
      <w:r w:rsidRPr="0058449B">
        <w:rPr>
          <w:u w:val="single"/>
        </w:rPr>
        <w:t xml:space="preserve"> than the first time</w:t>
      </w:r>
      <w:r>
        <w:t xml:space="preserve"> Trump attacked them. </w:t>
      </w:r>
      <w:r w:rsidRPr="0058449B">
        <w:rPr>
          <w:highlight w:val="cyan"/>
          <w:u w:val="single"/>
        </w:rPr>
        <w:t>But he could</w:t>
      </w:r>
      <w:r w:rsidRPr="0058449B">
        <w:rPr>
          <w:u w:val="single"/>
        </w:rPr>
        <w:t xml:space="preserve"> still </w:t>
      </w:r>
      <w:r w:rsidRPr="0058449B">
        <w:rPr>
          <w:highlight w:val="cyan"/>
          <w:u w:val="single"/>
        </w:rPr>
        <w:t>do</w:t>
      </w:r>
      <w:r w:rsidRPr="0058449B">
        <w:rPr>
          <w:u w:val="single"/>
        </w:rPr>
        <w:t xml:space="preserve"> </w:t>
      </w:r>
      <w:r w:rsidRPr="0058449B">
        <w:rPr>
          <w:rStyle w:val="Emphasis"/>
          <w:highlight w:val="cyan"/>
        </w:rPr>
        <w:t>significant</w:t>
      </w:r>
      <w:r w:rsidRPr="0058449B">
        <w:rPr>
          <w:highlight w:val="cyan"/>
          <w:u w:val="single"/>
        </w:rPr>
        <w:t xml:space="preserve"> damage</w:t>
      </w:r>
      <w:r w:rsidRPr="0058449B">
        <w:rPr>
          <w:u w:val="single"/>
        </w:rPr>
        <w:t xml:space="preserve"> from the White House.</w:t>
      </w:r>
    </w:p>
    <w:p w14:paraId="2CF88223" w14:textId="77777777" w:rsidR="006D70A0" w:rsidRDefault="006D70A0" w:rsidP="006D70A0">
      <w:r>
        <w:t xml:space="preserve">In his first term, </w:t>
      </w:r>
      <w:r w:rsidRPr="0058449B">
        <w:rPr>
          <w:highlight w:val="cyan"/>
          <w:u w:val="single"/>
        </w:rPr>
        <w:t>Trump pulled</w:t>
      </w:r>
      <w:r w:rsidRPr="0058449B">
        <w:rPr>
          <w:u w:val="single"/>
        </w:rPr>
        <w:t xml:space="preserve"> the </w:t>
      </w:r>
      <w:r w:rsidRPr="0058449B">
        <w:rPr>
          <w:highlight w:val="cyan"/>
          <w:u w:val="single"/>
        </w:rPr>
        <w:t>US out of</w:t>
      </w:r>
      <w:r w:rsidRPr="0058449B">
        <w:rPr>
          <w:u w:val="single"/>
        </w:rPr>
        <w:t xml:space="preserve"> the 2015 </w:t>
      </w:r>
      <w:r w:rsidRPr="0058449B">
        <w:rPr>
          <w:rStyle w:val="Emphasis"/>
          <w:highlight w:val="cyan"/>
        </w:rPr>
        <w:t>Paris</w:t>
      </w:r>
      <w:r w:rsidRPr="0058449B">
        <w:rPr>
          <w:highlight w:val="cyan"/>
          <w:u w:val="single"/>
        </w:rPr>
        <w:t xml:space="preserve"> climate agreement, rolled back</w:t>
      </w:r>
      <w:r w:rsidRPr="0058449B">
        <w:rPr>
          <w:u w:val="single"/>
        </w:rPr>
        <w:t xml:space="preserve"> </w:t>
      </w:r>
      <w:r w:rsidRPr="0058449B">
        <w:rPr>
          <w:rStyle w:val="Emphasis"/>
          <w:highlight w:val="cyan"/>
        </w:rPr>
        <w:t>environmental</w:t>
      </w:r>
      <w:r w:rsidRPr="0058449B">
        <w:rPr>
          <w:highlight w:val="cyan"/>
          <w:u w:val="single"/>
        </w:rPr>
        <w:t xml:space="preserve"> regulations, unleashed </w:t>
      </w:r>
      <w:r w:rsidRPr="0058449B">
        <w:rPr>
          <w:rStyle w:val="Emphasis"/>
          <w:highlight w:val="cyan"/>
        </w:rPr>
        <w:t>oil</w:t>
      </w:r>
      <w:r w:rsidRPr="0058449B">
        <w:rPr>
          <w:u w:val="single"/>
        </w:rPr>
        <w:t xml:space="preserve"> and gas </w:t>
      </w:r>
      <w:r w:rsidRPr="0058449B">
        <w:rPr>
          <w:rStyle w:val="Emphasis"/>
          <w:highlight w:val="cyan"/>
        </w:rPr>
        <w:t>drilling</w:t>
      </w:r>
      <w:r w:rsidRPr="0058449B">
        <w:rPr>
          <w:u w:val="single"/>
        </w:rPr>
        <w:t xml:space="preserve"> </w:t>
      </w:r>
      <w:r>
        <w:t xml:space="preserve">and more. His advisers seem to think he didn’t go far enough. </w:t>
      </w:r>
      <w:r w:rsidRPr="0058449B">
        <w:rPr>
          <w:rStyle w:val="Emphasis"/>
          <w:highlight w:val="cyan"/>
        </w:rPr>
        <w:t>Report</w:t>
      </w:r>
      <w:r w:rsidRPr="0058449B">
        <w:rPr>
          <w:u w:val="single"/>
        </w:rPr>
        <w:t xml:space="preserve"> after report after report </w:t>
      </w:r>
      <w:r w:rsidRPr="0058449B">
        <w:rPr>
          <w:highlight w:val="cyan"/>
          <w:u w:val="single"/>
        </w:rPr>
        <w:t>quotes</w:t>
      </w:r>
      <w:r w:rsidRPr="0058449B">
        <w:rPr>
          <w:u w:val="single"/>
        </w:rPr>
        <w:t xml:space="preserve"> them </w:t>
      </w:r>
      <w:r w:rsidRPr="0058449B">
        <w:rPr>
          <w:highlight w:val="cyan"/>
          <w:u w:val="single"/>
        </w:rPr>
        <w:t xml:space="preserve">planning for </w:t>
      </w:r>
      <w:r w:rsidRPr="0058449B">
        <w:rPr>
          <w:u w:val="single"/>
        </w:rPr>
        <w:t xml:space="preserve">“all-out </w:t>
      </w:r>
      <w:r w:rsidRPr="0058449B">
        <w:rPr>
          <w:rStyle w:val="Emphasis"/>
          <w:highlight w:val="cyan"/>
        </w:rPr>
        <w:t>war</w:t>
      </w:r>
      <w:r w:rsidRPr="0058449B">
        <w:rPr>
          <w:highlight w:val="cyan"/>
          <w:u w:val="single"/>
        </w:rPr>
        <w:t xml:space="preserve"> on </w:t>
      </w:r>
      <w:r w:rsidRPr="0058449B">
        <w:rPr>
          <w:rStyle w:val="Emphasis"/>
          <w:highlight w:val="cyan"/>
        </w:rPr>
        <w:t>climate</w:t>
      </w:r>
      <w:r w:rsidRPr="0058449B">
        <w:rPr>
          <w:u w:val="single"/>
        </w:rPr>
        <w:t xml:space="preserve"> </w:t>
      </w:r>
      <w:r w:rsidRPr="0058449B">
        <w:rPr>
          <w:rStyle w:val="Emphasis"/>
          <w:highlight w:val="cyan"/>
        </w:rPr>
        <w:t>science</w:t>
      </w:r>
      <w:r w:rsidRPr="0058449B">
        <w:rPr>
          <w:highlight w:val="cyan"/>
          <w:u w:val="single"/>
        </w:rPr>
        <w:t xml:space="preserve"> and </w:t>
      </w:r>
      <w:r w:rsidRPr="0058449B">
        <w:rPr>
          <w:rStyle w:val="Emphasis"/>
          <w:highlight w:val="cyan"/>
        </w:rPr>
        <w:t>policies</w:t>
      </w:r>
      <w:r w:rsidRPr="0058449B">
        <w:rPr>
          <w:u w:val="single"/>
        </w:rPr>
        <w:t xml:space="preserve">” </w:t>
      </w:r>
      <w:r>
        <w:t>that will make first-term Trump look like Al Gore by comparison.</w:t>
      </w:r>
    </w:p>
    <w:p w14:paraId="54A55660" w14:textId="77777777" w:rsidR="006D70A0" w:rsidRDefault="006D70A0" w:rsidP="006D70A0">
      <w:r>
        <w:t xml:space="preserve">President Joe </w:t>
      </w:r>
      <w:r w:rsidRPr="0058449B">
        <w:rPr>
          <w:rStyle w:val="Emphasis"/>
          <w:highlight w:val="cyan"/>
        </w:rPr>
        <w:t>Biden</w:t>
      </w:r>
      <w:r>
        <w:t xml:space="preserve"> has taken flak from environmentalists for approving the Willow project in Alaska and overseeing a surge in exports of liquefied natural gas. But he </w:t>
      </w:r>
      <w:r w:rsidRPr="0058449B">
        <w:rPr>
          <w:highlight w:val="cyan"/>
          <w:u w:val="single"/>
        </w:rPr>
        <w:t>has</w:t>
      </w:r>
      <w:r w:rsidRPr="0058449B">
        <w:rPr>
          <w:u w:val="single"/>
        </w:rPr>
        <w:t xml:space="preserve"> also </w:t>
      </w:r>
      <w:r w:rsidRPr="0058449B">
        <w:rPr>
          <w:highlight w:val="cyan"/>
          <w:u w:val="single"/>
        </w:rPr>
        <w:t>driven significant</w:t>
      </w:r>
      <w:r w:rsidRPr="0058449B">
        <w:rPr>
          <w:u w:val="single"/>
        </w:rPr>
        <w:t xml:space="preserve"> </w:t>
      </w:r>
      <w:r w:rsidRPr="0058449B">
        <w:rPr>
          <w:rStyle w:val="Emphasis"/>
          <w:highlight w:val="cyan"/>
        </w:rPr>
        <w:t>investments</w:t>
      </w:r>
      <w:r w:rsidRPr="0058449B">
        <w:rPr>
          <w:highlight w:val="cyan"/>
          <w:u w:val="single"/>
        </w:rPr>
        <w:t xml:space="preserve"> in</w:t>
      </w:r>
      <w:r w:rsidRPr="0058449B">
        <w:rPr>
          <w:u w:val="single"/>
        </w:rPr>
        <w:t xml:space="preserve"> the </w:t>
      </w:r>
      <w:r w:rsidRPr="0058449B">
        <w:rPr>
          <w:rStyle w:val="Emphasis"/>
          <w:highlight w:val="cyan"/>
        </w:rPr>
        <w:t>green-energy</w:t>
      </w:r>
      <w:r w:rsidRPr="0058449B">
        <w:rPr>
          <w:highlight w:val="cyan"/>
          <w:u w:val="single"/>
        </w:rPr>
        <w:t xml:space="preserve"> transition</w:t>
      </w:r>
      <w:r w:rsidRPr="0058449B">
        <w:rPr>
          <w:u w:val="single"/>
        </w:rPr>
        <w:t xml:space="preserve">, starting with the $1 trillion bipartisan infrastructure bill and the Inflation Reduction Act’s nominal $370 billion in climate spending. </w:t>
      </w:r>
      <w:r w:rsidRPr="0058449B">
        <w:rPr>
          <w:highlight w:val="cyan"/>
          <w:u w:val="single"/>
        </w:rPr>
        <w:t xml:space="preserve">He has limited </w:t>
      </w:r>
      <w:r w:rsidRPr="0058449B">
        <w:rPr>
          <w:rStyle w:val="Emphasis"/>
          <w:highlight w:val="cyan"/>
        </w:rPr>
        <w:t>oil</w:t>
      </w:r>
      <w:r w:rsidRPr="0058449B">
        <w:rPr>
          <w:highlight w:val="cyan"/>
          <w:u w:val="single"/>
        </w:rPr>
        <w:t xml:space="preserve"> </w:t>
      </w:r>
      <w:r w:rsidRPr="0058449B">
        <w:rPr>
          <w:rStyle w:val="Emphasis"/>
          <w:highlight w:val="cyan"/>
        </w:rPr>
        <w:t>exploration</w:t>
      </w:r>
      <w:r w:rsidRPr="0058449B">
        <w:rPr>
          <w:u w:val="single"/>
        </w:rPr>
        <w:t xml:space="preserve"> in the Alaskan wilderness and effectively frozen new LNG export terminals. All told, </w:t>
      </w:r>
      <w:r w:rsidRPr="0058449B">
        <w:rPr>
          <w:highlight w:val="cyan"/>
          <w:u w:val="single"/>
        </w:rPr>
        <w:t xml:space="preserve">he has taken </w:t>
      </w:r>
      <w:r w:rsidRPr="0058449B">
        <w:rPr>
          <w:rStyle w:val="Emphasis"/>
          <w:highlight w:val="cyan"/>
        </w:rPr>
        <w:t>climate</w:t>
      </w:r>
      <w:r w:rsidRPr="0058449B">
        <w:rPr>
          <w:u w:val="single"/>
        </w:rPr>
        <w:t xml:space="preserve"> </w:t>
      </w:r>
      <w:r w:rsidRPr="0058449B">
        <w:rPr>
          <w:highlight w:val="cyan"/>
          <w:u w:val="single"/>
        </w:rPr>
        <w:t xml:space="preserve">more </w:t>
      </w:r>
      <w:r w:rsidRPr="0058449B">
        <w:rPr>
          <w:rStyle w:val="Emphasis"/>
          <w:highlight w:val="cyan"/>
        </w:rPr>
        <w:t>seriously</w:t>
      </w:r>
      <w:r w:rsidRPr="0058449B">
        <w:rPr>
          <w:highlight w:val="cyan"/>
          <w:u w:val="single"/>
        </w:rPr>
        <w:t xml:space="preserve"> than any</w:t>
      </w:r>
      <w:r w:rsidRPr="0058449B">
        <w:rPr>
          <w:u w:val="single"/>
        </w:rPr>
        <w:t xml:space="preserve"> predecessor </w:t>
      </w:r>
      <w:r>
        <w:t>since Jimmy “Solar Panels on the White House” Carter.</w:t>
      </w:r>
    </w:p>
    <w:p w14:paraId="65EF7CA9" w14:textId="77777777" w:rsidR="006D70A0" w:rsidRDefault="006D70A0" w:rsidP="006D70A0">
      <w:r w:rsidRPr="0058449B">
        <w:rPr>
          <w:highlight w:val="cyan"/>
          <w:u w:val="single"/>
        </w:rPr>
        <w:t>Trump could quickly</w:t>
      </w:r>
      <w:r w:rsidRPr="0058449B">
        <w:rPr>
          <w:u w:val="single"/>
        </w:rPr>
        <w:t xml:space="preserve">, and with gusto, </w:t>
      </w:r>
      <w:r w:rsidRPr="0058449B">
        <w:rPr>
          <w:rStyle w:val="Emphasis"/>
          <w:highlight w:val="cyan"/>
        </w:rPr>
        <w:t>wreck</w:t>
      </w:r>
      <w:r w:rsidRPr="0058449B">
        <w:rPr>
          <w:highlight w:val="cyan"/>
          <w:u w:val="single"/>
        </w:rPr>
        <w:t xml:space="preserve"> much </w:t>
      </w:r>
      <w:r w:rsidRPr="0058449B">
        <w:rPr>
          <w:u w:val="single"/>
        </w:rPr>
        <w:t xml:space="preserve">of that </w:t>
      </w:r>
      <w:r w:rsidRPr="0058449B">
        <w:rPr>
          <w:highlight w:val="cyan"/>
          <w:u w:val="single"/>
        </w:rPr>
        <w:t>progress</w:t>
      </w:r>
      <w:r w:rsidRPr="0058449B">
        <w:rPr>
          <w:u w:val="single"/>
        </w:rPr>
        <w:t>.</w:t>
      </w:r>
      <w:r>
        <w:t xml:space="preserve"> Here’s a survey of some of the strengths and weaknesses the climate movement would bring to a second Trump term.</w:t>
      </w:r>
    </w:p>
    <w:p w14:paraId="2652A336" w14:textId="77777777" w:rsidR="00196039" w:rsidRDefault="00196039" w:rsidP="006D70A0"/>
    <w:p w14:paraId="6F167DC5" w14:textId="30EB8488" w:rsidR="00196039" w:rsidRDefault="00196039" w:rsidP="00196039">
      <w:pPr>
        <w:pStyle w:val="Heading4"/>
      </w:pPr>
      <w:r>
        <w:t>Trump Exacerbates Warming, extinction</w:t>
      </w:r>
    </w:p>
    <w:p w14:paraId="6003C509" w14:textId="28F8EE1F" w:rsidR="00196039" w:rsidRDefault="00196039" w:rsidP="00196039">
      <w:r w:rsidRPr="00196039">
        <w:rPr>
          <w:rFonts w:eastAsiaTheme="majorEastAsia" w:cstheme="majorBidi"/>
          <w:b/>
          <w:iCs/>
          <w:sz w:val="26"/>
        </w:rPr>
        <w:t>Gingerich ’20</w:t>
      </w:r>
      <w:r>
        <w:t xml:space="preserve">[Elizabeth; January; JD and a Professor of Business Law; Valpo, “Leadership in the Sixth Mass Extinction,” </w:t>
      </w:r>
      <w:hyperlink r:id="rId38" w:history="1">
        <w:r w:rsidRPr="005E7F39">
          <w:rPr>
            <w:rStyle w:val="Hyperlink"/>
          </w:rPr>
          <w:t>https://scholar.valpo.edu/cgi/viewcontent.cgi?article=1308&amp;context=jvbl</w:t>
        </w:r>
      </w:hyperlink>
      <w:r>
        <w:t>] ZA</w:t>
      </w:r>
    </w:p>
    <w:p w14:paraId="2F8E4CCB" w14:textId="73FE4CFE" w:rsidR="006D70A0" w:rsidRDefault="00196039" w:rsidP="006D70A0">
      <w:r>
        <w:t xml:space="preserve">The </w:t>
      </w:r>
      <w:r w:rsidRPr="00196039">
        <w:rPr>
          <w:rStyle w:val="Emphasis"/>
          <w:highlight w:val="cyan"/>
        </w:rPr>
        <w:t>author</w:t>
      </w:r>
      <w:r w:rsidRPr="00196039">
        <w:rPr>
          <w:rStyle w:val="StyleUnderline"/>
        </w:rPr>
        <w:t xml:space="preserve"> briefly reviewed the </w:t>
      </w:r>
      <w:r w:rsidRPr="00196039">
        <w:rPr>
          <w:rStyle w:val="StyleUnderline"/>
          <w:highlight w:val="cyan"/>
        </w:rPr>
        <w:t>actions</w:t>
      </w:r>
      <w:r w:rsidRPr="00196039">
        <w:rPr>
          <w:rStyle w:val="StyleUnderline"/>
        </w:rPr>
        <w:t xml:space="preserve"> that have been </w:t>
      </w:r>
      <w:r w:rsidRPr="00196039">
        <w:rPr>
          <w:rStyle w:val="StyleUnderline"/>
          <w:highlight w:val="cyan"/>
        </w:rPr>
        <w:t>taken</w:t>
      </w:r>
      <w:r w:rsidRPr="00196039">
        <w:rPr>
          <w:rStyle w:val="StyleUnderline"/>
        </w:rPr>
        <w:t xml:space="preserve"> or are underway to be adopted </w:t>
      </w:r>
      <w:r w:rsidRPr="00196039">
        <w:rPr>
          <w:rStyle w:val="StyleUnderline"/>
          <w:highlight w:val="cyan"/>
        </w:rPr>
        <w:t>to</w:t>
      </w:r>
      <w:r w:rsidRPr="00196039">
        <w:rPr>
          <w:rStyle w:val="StyleUnderline"/>
        </w:rPr>
        <w:t xml:space="preserve"> </w:t>
      </w:r>
      <w:r w:rsidRPr="00196039">
        <w:rPr>
          <w:rStyle w:val="StyleUnderline"/>
          <w:highlight w:val="cyan"/>
        </w:rPr>
        <w:t xml:space="preserve">combat </w:t>
      </w:r>
      <w:r w:rsidRPr="00196039">
        <w:rPr>
          <w:rStyle w:val="Emphasis"/>
          <w:highlight w:val="cyan"/>
        </w:rPr>
        <w:t>climate</w:t>
      </w:r>
      <w:r w:rsidRPr="00196039">
        <w:rPr>
          <w:rStyle w:val="StyleUnderline"/>
          <w:highlight w:val="cyan"/>
        </w:rPr>
        <w:t xml:space="preserve"> change</w:t>
      </w:r>
      <w:r>
        <w:t xml:space="preserve">, spearheaded by grassroots movements and by government and business leaders, </w:t>
      </w:r>
      <w:r w:rsidRPr="00196039">
        <w:t xml:space="preserve">yet </w:t>
      </w:r>
      <w:r w:rsidRPr="00196039">
        <w:rPr>
          <w:rStyle w:val="StyleUnderline"/>
          <w:highlight w:val="cyan"/>
        </w:rPr>
        <w:t xml:space="preserve">at a time when </w:t>
      </w:r>
      <w:r w:rsidRPr="00196039">
        <w:rPr>
          <w:rStyle w:val="Emphasis"/>
          <w:highlight w:val="cyan"/>
        </w:rPr>
        <w:t>consumerism</w:t>
      </w:r>
      <w:r w:rsidRPr="00196039">
        <w:rPr>
          <w:rStyle w:val="StyleUnderline"/>
          <w:highlight w:val="cyan"/>
        </w:rPr>
        <w:t xml:space="preserve"> is at</w:t>
      </w:r>
      <w:r>
        <w:t xml:space="preserve"> an </w:t>
      </w:r>
      <w:r w:rsidRPr="00196039">
        <w:rPr>
          <w:rStyle w:val="Emphasis"/>
          <w:highlight w:val="cyan"/>
        </w:rPr>
        <w:t>all-time</w:t>
      </w:r>
      <w:r w:rsidRPr="00196039">
        <w:rPr>
          <w:rStyle w:val="StyleUnderline"/>
          <w:highlight w:val="cyan"/>
        </w:rPr>
        <w:t xml:space="preserve"> high</w:t>
      </w:r>
      <w:r>
        <w:t xml:space="preserve"> worldwide. For instance, it was noted that there has been a remarkable advancement of solar panel installation on both new and preexisting construction in Germany, that TGV high-speed rails constitute the primary source of mass transportation in France, that certain automobile manufacturers and teenagers are conspicuously lowering their own carbon footprints (e.g., Volvo eliminating the combustion vehicle and Greta Thunberg sailing the Atlantic), and even that China is installing a football field of solar PV panels each hour of each day – </w:t>
      </w:r>
      <w:r w:rsidRPr="00196039">
        <w:rPr>
          <w:rStyle w:val="StyleUnderline"/>
          <w:highlight w:val="cyan"/>
        </w:rPr>
        <w:t>all while</w:t>
      </w:r>
      <w:r w:rsidRPr="00196039">
        <w:rPr>
          <w:rStyle w:val="StyleUnderline"/>
        </w:rPr>
        <w:t xml:space="preserve"> the </w:t>
      </w:r>
      <w:r w:rsidRPr="00196039">
        <w:rPr>
          <w:rStyle w:val="StyleUnderline"/>
          <w:highlight w:val="cyan"/>
        </w:rPr>
        <w:t>US</w:t>
      </w:r>
      <w:r w:rsidRPr="00196039">
        <w:rPr>
          <w:rStyle w:val="StyleUnderline"/>
        </w:rPr>
        <w:t xml:space="preserve"> – </w:t>
      </w:r>
      <w:r w:rsidRPr="00196039">
        <w:rPr>
          <w:rStyle w:val="StyleUnderline"/>
          <w:highlight w:val="cyan"/>
        </w:rPr>
        <w:t>with</w:t>
      </w:r>
      <w:r w:rsidRPr="00196039">
        <w:rPr>
          <w:rStyle w:val="StyleUnderline"/>
        </w:rPr>
        <w:t xml:space="preserve"> the </w:t>
      </w:r>
      <w:r w:rsidRPr="00196039">
        <w:rPr>
          <w:rStyle w:val="Emphasis"/>
          <w:highlight w:val="cyan"/>
        </w:rPr>
        <w:t>highest</w:t>
      </w:r>
      <w:r w:rsidRPr="00196039">
        <w:rPr>
          <w:rStyle w:val="StyleUnderline"/>
        </w:rPr>
        <w:t xml:space="preserve"> per capita GHG </w:t>
      </w:r>
      <w:r w:rsidRPr="00196039">
        <w:rPr>
          <w:rStyle w:val="Emphasis"/>
          <w:highlight w:val="cyan"/>
        </w:rPr>
        <w:t>emission</w:t>
      </w:r>
      <w:r w:rsidRPr="00196039">
        <w:rPr>
          <w:rStyle w:val="StyleUnderline"/>
          <w:highlight w:val="cyan"/>
        </w:rPr>
        <w:t xml:space="preserve"> levels –</w:t>
      </w:r>
      <w:r w:rsidRPr="00196039">
        <w:rPr>
          <w:rStyle w:val="StyleUnderline"/>
        </w:rPr>
        <w:t xml:space="preserve"> continues to </w:t>
      </w:r>
      <w:r w:rsidRPr="00196039">
        <w:rPr>
          <w:rStyle w:val="StyleUnderline"/>
          <w:highlight w:val="cyan"/>
        </w:rPr>
        <w:t xml:space="preserve">miss </w:t>
      </w:r>
      <w:r w:rsidRPr="00196039">
        <w:rPr>
          <w:rStyle w:val="Emphasis"/>
          <w:highlight w:val="cyan"/>
        </w:rPr>
        <w:t>opportunities</w:t>
      </w:r>
      <w:r w:rsidRPr="00196039">
        <w:rPr>
          <w:rStyle w:val="StyleUnderline"/>
        </w:rPr>
        <w:t>.</w:t>
      </w:r>
      <w:r>
        <w:t xml:space="preserve"> In fact, between Black Friday and Cyber Monday – while much of the world was protesting consumerism – the </w:t>
      </w:r>
      <w:r w:rsidRPr="00196039">
        <w:rPr>
          <w:rStyle w:val="StyleUnderline"/>
          <w:highlight w:val="cyan"/>
        </w:rPr>
        <w:t xml:space="preserve">US </w:t>
      </w:r>
      <w:r w:rsidRPr="00196039">
        <w:rPr>
          <w:rStyle w:val="StyleUnderline"/>
        </w:rPr>
        <w:t xml:space="preserve">was </w:t>
      </w:r>
      <w:r w:rsidRPr="00196039">
        <w:rPr>
          <w:rStyle w:val="StyleUnderline"/>
          <w:highlight w:val="cyan"/>
        </w:rPr>
        <w:t>on track for</w:t>
      </w:r>
      <w:r w:rsidRPr="00196039">
        <w:rPr>
          <w:rStyle w:val="StyleUnderline"/>
        </w:rPr>
        <w:t xml:space="preserve"> the </w:t>
      </w:r>
      <w:r w:rsidRPr="00196039">
        <w:rPr>
          <w:rStyle w:val="Emphasis"/>
          <w:highlight w:val="cyan"/>
        </w:rPr>
        <w:t>highest</w:t>
      </w:r>
      <w:r w:rsidRPr="00196039">
        <w:rPr>
          <w:rStyle w:val="StyleUnderline"/>
          <w:highlight w:val="cyan"/>
        </w:rPr>
        <w:t xml:space="preserve"> consumer </w:t>
      </w:r>
      <w:r w:rsidRPr="00196039">
        <w:rPr>
          <w:rStyle w:val="Emphasis"/>
          <w:highlight w:val="cyan"/>
        </w:rPr>
        <w:t>spending</w:t>
      </w:r>
      <w:r w:rsidRPr="00196039">
        <w:rPr>
          <w:rStyle w:val="StyleUnderline"/>
        </w:rPr>
        <w:t xml:space="preserve"> levels on record, inevitably </w:t>
      </w:r>
      <w:r w:rsidRPr="00196039">
        <w:rPr>
          <w:rStyle w:val="StyleUnderline"/>
          <w:highlight w:val="cyan"/>
        </w:rPr>
        <w:t xml:space="preserve">exacerbating CO2 </w:t>
      </w:r>
      <w:r w:rsidRPr="00196039">
        <w:rPr>
          <w:rStyle w:val="Emphasis"/>
          <w:highlight w:val="cyan"/>
        </w:rPr>
        <w:t>emissions</w:t>
      </w:r>
      <w:r>
        <w:t xml:space="preserve">. With this dichotomy of action and practice, Chomsky was asked how this could be reversed in time to </w:t>
      </w:r>
      <w:r w:rsidRPr="00196039">
        <w:rPr>
          <w:rStyle w:val="StyleUnderline"/>
        </w:rPr>
        <w:t xml:space="preserve">thwart </w:t>
      </w:r>
      <w:r w:rsidRPr="00196039">
        <w:rPr>
          <w:rStyle w:val="Emphasis"/>
          <w:highlight w:val="cyan"/>
        </w:rPr>
        <w:t>irreversible</w:t>
      </w:r>
      <w:r w:rsidRPr="00196039">
        <w:rPr>
          <w:rStyle w:val="StyleUnderline"/>
        </w:rPr>
        <w:t xml:space="preserve"> </w:t>
      </w:r>
      <w:r w:rsidRPr="00196039">
        <w:rPr>
          <w:rStyle w:val="Emphasis"/>
          <w:highlight w:val="cyan"/>
        </w:rPr>
        <w:t>environmental</w:t>
      </w:r>
      <w:r w:rsidRPr="00196039">
        <w:rPr>
          <w:rStyle w:val="StyleUnderline"/>
          <w:highlight w:val="cyan"/>
        </w:rPr>
        <w:t xml:space="preserve"> damage.</w:t>
      </w:r>
      <w:r>
        <w:t xml:space="preserve"> He replied that the characterization of failed U.S. leadership is much more deplorable than simple missed opportunities: Missing opportunities’ is too kind. …The </w:t>
      </w:r>
      <w:r w:rsidRPr="00196039">
        <w:rPr>
          <w:rStyle w:val="Emphasis"/>
          <w:highlight w:val="cyan"/>
        </w:rPr>
        <w:t>Trump</w:t>
      </w:r>
      <w:r w:rsidRPr="00196039">
        <w:rPr>
          <w:rStyle w:val="StyleUnderline"/>
        </w:rPr>
        <w:t xml:space="preserve"> </w:t>
      </w:r>
      <w:r w:rsidRPr="00196039">
        <w:rPr>
          <w:rStyle w:val="StyleUnderline"/>
          <w:highlight w:val="cyan"/>
        </w:rPr>
        <w:t xml:space="preserve">administration is </w:t>
      </w:r>
      <w:r w:rsidRPr="00196039">
        <w:rPr>
          <w:rStyle w:val="Emphasis"/>
          <w:highlight w:val="cyan"/>
        </w:rPr>
        <w:t>dedicated</w:t>
      </w:r>
      <w:r w:rsidRPr="00196039">
        <w:rPr>
          <w:rStyle w:val="StyleUnderline"/>
          <w:highlight w:val="cyan"/>
        </w:rPr>
        <w:t xml:space="preserve"> to destroying </w:t>
      </w:r>
      <w:r w:rsidRPr="00196039">
        <w:rPr>
          <w:rStyle w:val="StyleUnderline"/>
        </w:rPr>
        <w:t xml:space="preserve">the </w:t>
      </w:r>
      <w:r w:rsidRPr="00196039">
        <w:rPr>
          <w:rStyle w:val="Emphasis"/>
          <w:highlight w:val="cyan"/>
        </w:rPr>
        <w:t>prospects for organized human life</w:t>
      </w:r>
      <w:r w:rsidRPr="00196039">
        <w:rPr>
          <w:highlight w:val="cyan"/>
        </w:rPr>
        <w:t>.</w:t>
      </w:r>
      <w:r>
        <w:t xml:space="preserve"> Fortunately, there is popular resistance, primarily among the young. Whether it will suffice in time – again, speculation is idle. With a scientific consensus regarding both the cause and consequences of climate change, Dr. Chomsky was asked about the stream of countervailing information, especially as the US government has been one of the primary disseminators of socio/political/economic misinformation. And </w:t>
      </w:r>
      <w:r w:rsidRPr="00196039">
        <w:rPr>
          <w:rStyle w:val="StyleUnderline"/>
          <w:highlight w:val="cyan"/>
        </w:rPr>
        <w:t>with</w:t>
      </w:r>
      <w:r w:rsidRPr="00196039">
        <w:rPr>
          <w:rStyle w:val="StyleUnderline"/>
        </w:rPr>
        <w:t xml:space="preserve"> the </w:t>
      </w:r>
      <w:r w:rsidRPr="00196039">
        <w:rPr>
          <w:rStyle w:val="StyleUnderline"/>
          <w:highlight w:val="cyan"/>
        </w:rPr>
        <w:t>advent of Fox News, deception has been given</w:t>
      </w:r>
      <w:r w:rsidRPr="00196039">
        <w:rPr>
          <w:rStyle w:val="StyleUnderline"/>
        </w:rPr>
        <w:t xml:space="preserve"> a </w:t>
      </w:r>
      <w:r w:rsidRPr="00196039">
        <w:rPr>
          <w:rStyle w:val="Emphasis"/>
          <w:highlight w:val="cyan"/>
        </w:rPr>
        <w:t>formidable</w:t>
      </w:r>
      <w:r w:rsidRPr="00196039">
        <w:rPr>
          <w:rStyle w:val="StyleUnderline"/>
        </w:rPr>
        <w:t xml:space="preserve"> </w:t>
      </w:r>
      <w:r w:rsidRPr="00196039">
        <w:rPr>
          <w:rStyle w:val="Emphasis"/>
          <w:highlight w:val="cyan"/>
        </w:rPr>
        <w:t>propaganda</w:t>
      </w:r>
      <w:r w:rsidRPr="00196039">
        <w:rPr>
          <w:rStyle w:val="StyleUnderline"/>
          <w:highlight w:val="cyan"/>
        </w:rPr>
        <w:t xml:space="preserve"> outlet</w:t>
      </w:r>
      <w:r>
        <w:t>, creating a firm and loyal cult of misinformed individuals throughout the country. Thus, the question was posed: “Although currently we have access to free, innumerable sources of information that if we chose to use to conduct our own research to discover facts which might lead to appropriate action and reaction, this does not appear to be happening – at least not en masse. Do you have a better recipe that could stimulate a more timely and proportional public response to the exigencies of today?” Dr. Chomsky’s response:</w:t>
      </w:r>
    </w:p>
    <w:p w14:paraId="0124C2B8" w14:textId="77777777" w:rsidR="006D70A0" w:rsidRDefault="006D70A0" w:rsidP="006D70A0"/>
    <w:p w14:paraId="7A4EBE71" w14:textId="77777777" w:rsidR="006D70A0" w:rsidRPr="00461FF9" w:rsidRDefault="006D70A0" w:rsidP="006D70A0"/>
    <w:p w14:paraId="6259B48C" w14:textId="77777777" w:rsidR="006D70A0" w:rsidRDefault="006D70A0" w:rsidP="0091163C"/>
    <w:p w14:paraId="3A38B039" w14:textId="1F15D929" w:rsidR="0091163C" w:rsidRPr="0091163C" w:rsidRDefault="006D70A0" w:rsidP="006D70A0">
      <w:pPr>
        <w:pStyle w:val="Heading4"/>
      </w:pPr>
      <w:r>
        <w:t>[Need More People To Put Their Shells in the Slack]</w:t>
      </w:r>
    </w:p>
    <w:p w14:paraId="3E1EE4F0" w14:textId="77777777" w:rsidR="00B2206A" w:rsidRPr="00944597" w:rsidRDefault="00B2206A" w:rsidP="00B2206A">
      <w:pPr>
        <w:spacing w:after="0"/>
        <w:rPr>
          <w:rStyle w:val="StyleUnderline"/>
        </w:rPr>
      </w:pPr>
    </w:p>
    <w:p w14:paraId="4241984A" w14:textId="77777777" w:rsidR="00B2206A" w:rsidRPr="00A660FC" w:rsidRDefault="00B2206A" w:rsidP="00B2206A">
      <w:pPr>
        <w:spacing w:after="0"/>
        <w:rPr>
          <w:rFonts w:asciiTheme="minorHAnsi" w:hAnsiTheme="minorHAnsi" w:cstheme="minorHAnsi"/>
          <w:sz w:val="16"/>
          <w:szCs w:val="16"/>
        </w:rPr>
      </w:pPr>
      <w:r w:rsidRPr="00944597">
        <w:rPr>
          <w:rStyle w:val="StyleUnderline"/>
        </w:rPr>
        <w:br/>
      </w:r>
    </w:p>
    <w:p w14:paraId="4095D599" w14:textId="5369621A" w:rsidR="00B2206A" w:rsidRDefault="0091163C" w:rsidP="0091163C">
      <w:pPr>
        <w:pStyle w:val="Heading1"/>
      </w:pPr>
      <w:r>
        <w:t>AFF</w:t>
      </w:r>
    </w:p>
    <w:p w14:paraId="07C7A7C3" w14:textId="77777777" w:rsidR="0091163C" w:rsidRDefault="0091163C" w:rsidP="0091163C"/>
    <w:p w14:paraId="4B802615" w14:textId="260C18E6" w:rsidR="0091163C" w:rsidRDefault="0091163C" w:rsidP="0091163C">
      <w:pPr>
        <w:pStyle w:val="Heading2"/>
      </w:pPr>
      <w:r>
        <w:t>Link</w:t>
      </w:r>
    </w:p>
    <w:p w14:paraId="35DCC120" w14:textId="346841EE" w:rsidR="0091163C" w:rsidRDefault="0091163C" w:rsidP="0091163C">
      <w:pPr>
        <w:pStyle w:val="Heading3"/>
      </w:pPr>
      <w:r>
        <w:t>Link---Big Tech is Not Key</w:t>
      </w:r>
    </w:p>
    <w:p w14:paraId="257C62A0" w14:textId="77777777" w:rsidR="0091163C" w:rsidRPr="001D20A0" w:rsidRDefault="0091163C" w:rsidP="0091163C">
      <w:pPr>
        <w:pStyle w:val="Heading4"/>
      </w:pPr>
      <w:r>
        <w:t>Efforts right now mitigate Big Tech interfering in elections</w:t>
      </w:r>
    </w:p>
    <w:p w14:paraId="2FE068DF" w14:textId="77777777" w:rsidR="0091163C" w:rsidRPr="007B5B83" w:rsidRDefault="0091163C" w:rsidP="0091163C">
      <w:r w:rsidRPr="00830BAC">
        <w:rPr>
          <w:rFonts w:eastAsiaTheme="majorEastAsia" w:cstheme="majorBidi"/>
          <w:b/>
          <w:iCs/>
          <w:sz w:val="26"/>
        </w:rPr>
        <w:t>Berryman ‘5-10</w:t>
      </w:r>
      <w:r>
        <w:t>[Allison Berryman; May 10; M.S Ed from UPenn; techUK, “</w:t>
      </w:r>
      <w:r w:rsidRPr="00830BAC">
        <w:t>Is Big Tech the Enemy of Fair Elections? What governments are doing to stem the spread of misinformation and paid influence, and Make Elections Fair Again</w:t>
      </w:r>
      <w:r>
        <w:t xml:space="preserve">.” </w:t>
      </w:r>
      <w:r w:rsidRPr="00830BAC">
        <w:t>https://www.techuk.org/resource/is-big-tech-the-enemy-of-fair-elections-what-governments-are-doing-to-stem-the-spread-of-misinformation-and-paid-influence-and-make-elections-fair-again.html</w:t>
      </w:r>
      <w:r>
        <w:t>]</w:t>
      </w:r>
    </w:p>
    <w:p w14:paraId="4F23F732" w14:textId="77777777" w:rsidR="0091163C" w:rsidRDefault="0091163C" w:rsidP="0091163C">
      <w:r>
        <w:t xml:space="preserve">With algorithms designed to maximize engagement, these platforms often amplify and lend authority to sensational content, which can include misinformation. Add to this the dramatically increased effectiveness of political advertising via social media (as compared to traditional methods), with the ability to micro-target demographics with tailored messages. </w:t>
      </w:r>
      <w:r w:rsidRPr="00830BAC">
        <w:rPr>
          <w:rStyle w:val="Emphasis"/>
          <w:highlight w:val="cyan"/>
        </w:rPr>
        <w:t>Concerns</w:t>
      </w:r>
      <w:r w:rsidRPr="00830BAC">
        <w:rPr>
          <w:rStyle w:val="StyleUnderline"/>
        </w:rPr>
        <w:t xml:space="preserve"> that these “</w:t>
      </w:r>
      <w:r w:rsidRPr="00830BAC">
        <w:rPr>
          <w:rStyle w:val="Emphasis"/>
          <w:highlight w:val="cyan"/>
        </w:rPr>
        <w:t>Gatekeepers</w:t>
      </w:r>
      <w:r w:rsidRPr="00830BAC">
        <w:rPr>
          <w:rStyle w:val="StyleUnderline"/>
        </w:rPr>
        <w:t xml:space="preserve">” could </w:t>
      </w:r>
      <w:r w:rsidRPr="00830BAC">
        <w:rPr>
          <w:rStyle w:val="StyleUnderline"/>
          <w:highlight w:val="cyan"/>
        </w:rPr>
        <w:t>contribute to</w:t>
      </w:r>
      <w:r w:rsidRPr="00830BAC">
        <w:rPr>
          <w:rStyle w:val="StyleUnderline"/>
        </w:rPr>
        <w:t xml:space="preserve"> </w:t>
      </w:r>
      <w:r w:rsidRPr="00830BAC">
        <w:rPr>
          <w:rStyle w:val="Emphasis"/>
          <w:highlight w:val="cyan"/>
        </w:rPr>
        <w:t>election engineering</w:t>
      </w:r>
      <w:r>
        <w:t xml:space="preserve"> - whether intentionally or as an unintended consequence of their business models – </w:t>
      </w:r>
      <w:r w:rsidRPr="00830BAC">
        <w:rPr>
          <w:rStyle w:val="StyleUnderline"/>
        </w:rPr>
        <w:t xml:space="preserve">do </w:t>
      </w:r>
      <w:r w:rsidRPr="00830BAC">
        <w:rPr>
          <w:rStyle w:val="Emphasis"/>
          <w:highlight w:val="cyan"/>
        </w:rPr>
        <w:t>not</w:t>
      </w:r>
      <w:r w:rsidRPr="00830BAC">
        <w:rPr>
          <w:rStyle w:val="StyleUnderline"/>
        </w:rPr>
        <w:t xml:space="preserve"> seem </w:t>
      </w:r>
      <w:r w:rsidRPr="00830BAC">
        <w:rPr>
          <w:rStyle w:val="StyleUnderline"/>
          <w:highlight w:val="cyan"/>
        </w:rPr>
        <w:t xml:space="preserve">too </w:t>
      </w:r>
      <w:r w:rsidRPr="00830BAC">
        <w:rPr>
          <w:rStyle w:val="Emphasis"/>
          <w:highlight w:val="cyan"/>
        </w:rPr>
        <w:t>far fetched</w:t>
      </w:r>
      <w:r w:rsidRPr="00830BAC">
        <w:rPr>
          <w:rStyle w:val="StyleUnderline"/>
        </w:rPr>
        <w:t>.</w:t>
      </w:r>
    </w:p>
    <w:p w14:paraId="31CF1E3E" w14:textId="77777777" w:rsidR="0091163C" w:rsidRPr="00830BAC" w:rsidRDefault="0091163C" w:rsidP="0091163C">
      <w:pPr>
        <w:rPr>
          <w:rStyle w:val="StyleUnderline"/>
        </w:rPr>
      </w:pPr>
      <w:r w:rsidRPr="00830BAC">
        <w:rPr>
          <w:rStyle w:val="StyleUnderline"/>
          <w:highlight w:val="cyan"/>
        </w:rPr>
        <w:t xml:space="preserve">Governments are </w:t>
      </w:r>
      <w:r w:rsidRPr="00830BAC">
        <w:rPr>
          <w:rStyle w:val="Emphasis"/>
          <w:highlight w:val="cyan"/>
        </w:rPr>
        <w:t>responding</w:t>
      </w:r>
      <w:r w:rsidRPr="00830BAC">
        <w:rPr>
          <w:rStyle w:val="StyleUnderline"/>
          <w:highlight w:val="cyan"/>
        </w:rPr>
        <w:t xml:space="preserve"> to these challenges</w:t>
      </w:r>
      <w:r>
        <w:t xml:space="preserve">. The </w:t>
      </w:r>
      <w:r w:rsidRPr="00830BAC">
        <w:rPr>
          <w:rStyle w:val="StyleUnderline"/>
          <w:highlight w:val="cyan"/>
        </w:rPr>
        <w:t xml:space="preserve">EU’s </w:t>
      </w:r>
      <w:r w:rsidRPr="00830BAC">
        <w:rPr>
          <w:rStyle w:val="Emphasis"/>
          <w:highlight w:val="cyan"/>
        </w:rPr>
        <w:t>D</w:t>
      </w:r>
      <w:r w:rsidRPr="00830BAC">
        <w:rPr>
          <w:rStyle w:val="StyleUnderline"/>
        </w:rPr>
        <w:t xml:space="preserve">igital </w:t>
      </w:r>
      <w:r w:rsidRPr="00830BAC">
        <w:rPr>
          <w:rStyle w:val="Emphasis"/>
          <w:highlight w:val="cyan"/>
        </w:rPr>
        <w:t>S</w:t>
      </w:r>
      <w:r w:rsidRPr="00830BAC">
        <w:rPr>
          <w:rStyle w:val="StyleUnderline"/>
        </w:rPr>
        <w:t xml:space="preserve">ervices </w:t>
      </w:r>
      <w:r w:rsidRPr="00830BAC">
        <w:rPr>
          <w:rStyle w:val="Emphasis"/>
          <w:highlight w:val="cyan"/>
        </w:rPr>
        <w:t>A</w:t>
      </w:r>
      <w:r w:rsidRPr="00830BAC">
        <w:rPr>
          <w:rStyle w:val="StyleUnderline"/>
        </w:rPr>
        <w:t xml:space="preserve">ct (DSA) is a </w:t>
      </w:r>
      <w:r w:rsidRPr="00830BAC">
        <w:rPr>
          <w:rStyle w:val="StyleUnderline"/>
          <w:highlight w:val="cyan"/>
        </w:rPr>
        <w:t>pioneer</w:t>
      </w:r>
      <w:r w:rsidRPr="00830BAC">
        <w:rPr>
          <w:rStyle w:val="StyleUnderline"/>
        </w:rPr>
        <w:t>ing</w:t>
      </w:r>
      <w:r>
        <w:t xml:space="preserve"> </w:t>
      </w:r>
      <w:r w:rsidRPr="00830BAC">
        <w:rPr>
          <w:rStyle w:val="StyleUnderline"/>
          <w:highlight w:val="cyan"/>
        </w:rPr>
        <w:t xml:space="preserve">regulation that imposes </w:t>
      </w:r>
      <w:r w:rsidRPr="00830BAC">
        <w:rPr>
          <w:rStyle w:val="Emphasis"/>
          <w:highlight w:val="cyan"/>
        </w:rPr>
        <w:t>obligations</w:t>
      </w:r>
      <w:r w:rsidRPr="00830BAC">
        <w:rPr>
          <w:rStyle w:val="StyleUnderline"/>
          <w:highlight w:val="cyan"/>
        </w:rPr>
        <w:t xml:space="preserve"> on</w:t>
      </w:r>
      <w:r w:rsidRPr="00830BAC">
        <w:t xml:space="preserve"> large online </w:t>
      </w:r>
      <w:r w:rsidRPr="00830BAC">
        <w:rPr>
          <w:rStyle w:val="StyleUnderline"/>
          <w:highlight w:val="cyan"/>
        </w:rPr>
        <w:t>platforms</w:t>
      </w:r>
      <w:r w:rsidRPr="00830BAC">
        <w:t xml:space="preserve"> (most of which are headquartered </w:t>
      </w:r>
      <w:r w:rsidRPr="00830BAC">
        <w:rPr>
          <w:rStyle w:val="StyleUnderline"/>
          <w:highlight w:val="cyan"/>
        </w:rPr>
        <w:t>in</w:t>
      </w:r>
      <w:r w:rsidRPr="00830BAC">
        <w:t xml:space="preserve"> the </w:t>
      </w:r>
      <w:r w:rsidRPr="00830BAC">
        <w:rPr>
          <w:rStyle w:val="Emphasis"/>
          <w:highlight w:val="cyan"/>
        </w:rPr>
        <w:t>US</w:t>
      </w:r>
      <w:r w:rsidRPr="00830BAC">
        <w:rPr>
          <w:rStyle w:val="Emphasis"/>
        </w:rPr>
        <w:t xml:space="preserve"> </w:t>
      </w:r>
      <w:r w:rsidRPr="00830BAC">
        <w:t>but are nonetheless caught by the EU</w:t>
      </w:r>
      <w:r>
        <w:t xml:space="preserve"> regulation in respect of their EU activities) </w:t>
      </w:r>
      <w:r w:rsidRPr="00830BAC">
        <w:rPr>
          <w:rStyle w:val="StyleUnderline"/>
          <w:highlight w:val="cyan"/>
        </w:rPr>
        <w:t xml:space="preserve">to </w:t>
      </w:r>
      <w:r w:rsidRPr="00830BAC">
        <w:rPr>
          <w:rStyle w:val="Emphasis"/>
          <w:highlight w:val="cyan"/>
        </w:rPr>
        <w:t>mitigate</w:t>
      </w:r>
      <w:r w:rsidRPr="00830BAC">
        <w:rPr>
          <w:rStyle w:val="StyleUnderline"/>
        </w:rPr>
        <w:t xml:space="preserve"> systemic </w:t>
      </w:r>
      <w:r w:rsidRPr="00830BAC">
        <w:rPr>
          <w:rStyle w:val="StyleUnderline"/>
          <w:highlight w:val="cyan"/>
        </w:rPr>
        <w:t>risks</w:t>
      </w:r>
      <w:r w:rsidRPr="00830BAC">
        <w:rPr>
          <w:rStyle w:val="StyleUnderline"/>
        </w:rPr>
        <w:t xml:space="preserve"> </w:t>
      </w:r>
      <w:r w:rsidRPr="00830BAC">
        <w:rPr>
          <w:rStyle w:val="StyleUnderline"/>
          <w:highlight w:val="cyan"/>
        </w:rPr>
        <w:t>including</w:t>
      </w:r>
      <w:r w:rsidRPr="00830BAC">
        <w:rPr>
          <w:rStyle w:val="StyleUnderline"/>
        </w:rPr>
        <w:t>,</w:t>
      </w:r>
      <w:r>
        <w:t xml:space="preserve"> among other things, </w:t>
      </w:r>
      <w:r w:rsidRPr="00830BAC">
        <w:rPr>
          <w:rStyle w:val="StyleUnderline"/>
        </w:rPr>
        <w:t xml:space="preserve">requiring the </w:t>
      </w:r>
      <w:r w:rsidRPr="00830BAC">
        <w:rPr>
          <w:rStyle w:val="Emphasis"/>
          <w:highlight w:val="cyan"/>
        </w:rPr>
        <w:t>transparency</w:t>
      </w:r>
      <w:r w:rsidRPr="00830BAC">
        <w:rPr>
          <w:rStyle w:val="StyleUnderline"/>
          <w:highlight w:val="cyan"/>
        </w:rPr>
        <w:t xml:space="preserve"> of online advertising</w:t>
      </w:r>
      <w:r>
        <w:t xml:space="preserve">. It </w:t>
      </w:r>
      <w:r w:rsidRPr="00830BAC">
        <w:rPr>
          <w:rStyle w:val="Emphasis"/>
          <w:highlight w:val="cyan"/>
        </w:rPr>
        <w:t>requires</w:t>
      </w:r>
      <w:r>
        <w:t xml:space="preserve"> large </w:t>
      </w:r>
      <w:r w:rsidRPr="00830BAC">
        <w:rPr>
          <w:rStyle w:val="Emphasis"/>
          <w:highlight w:val="cyan"/>
        </w:rPr>
        <w:t>platforms</w:t>
      </w:r>
      <w:r>
        <w:t xml:space="preserve"> (known as “the Gatekeepers”) to conduct risk assessments and follow guidelines, aiming </w:t>
      </w:r>
      <w:r w:rsidRPr="00830BAC">
        <w:rPr>
          <w:rStyle w:val="StyleUnderline"/>
          <w:highlight w:val="cyan"/>
        </w:rPr>
        <w:t>to mitigate</w:t>
      </w:r>
      <w:r w:rsidRPr="00830BAC">
        <w:rPr>
          <w:rStyle w:val="StyleUnderline"/>
        </w:rPr>
        <w:t xml:space="preserve"> the </w:t>
      </w:r>
      <w:r w:rsidRPr="00830BAC">
        <w:rPr>
          <w:rStyle w:val="StyleUnderline"/>
          <w:highlight w:val="cyan"/>
        </w:rPr>
        <w:t xml:space="preserve">risks of </w:t>
      </w:r>
      <w:r w:rsidRPr="00830BAC">
        <w:rPr>
          <w:rStyle w:val="Emphasis"/>
          <w:highlight w:val="cyan"/>
        </w:rPr>
        <w:t>misinfo</w:t>
      </w:r>
      <w:r w:rsidRPr="00830BAC">
        <w:rPr>
          <w:rStyle w:val="StyleUnderline"/>
        </w:rPr>
        <w:t xml:space="preserve">rmation </w:t>
      </w:r>
      <w:r w:rsidRPr="00830BAC">
        <w:rPr>
          <w:rStyle w:val="StyleUnderline"/>
          <w:highlight w:val="cyan"/>
        </w:rPr>
        <w:t xml:space="preserve">and </w:t>
      </w:r>
      <w:r w:rsidRPr="00830BAC">
        <w:rPr>
          <w:rStyle w:val="Emphasis"/>
          <w:highlight w:val="cyan"/>
        </w:rPr>
        <w:t>election interference</w:t>
      </w:r>
      <w:r w:rsidRPr="00830BAC">
        <w:rPr>
          <w:rStyle w:val="StyleUnderline"/>
        </w:rPr>
        <w:t>.</w:t>
      </w:r>
    </w:p>
    <w:p w14:paraId="71C80BA2" w14:textId="77777777" w:rsidR="0091163C" w:rsidRPr="00830BAC" w:rsidRDefault="0091163C" w:rsidP="0091163C">
      <w:r>
        <w:t xml:space="preserve">In Australia, proposed amendments to the Broadcasting Services Act seek to empower the Australian Communications and Media Authority (ACMA) to oversee digital platforms’ content management, including political ads. </w:t>
      </w:r>
      <w:r w:rsidRPr="00830BAC">
        <w:t>The eSafety Commissioner has been granted authority to demand tech companies control harmful content, and some states have enacted laws to ensure truth in political advertising.</w:t>
      </w:r>
    </w:p>
    <w:p w14:paraId="22734143" w14:textId="77777777" w:rsidR="0091163C" w:rsidRPr="00830BAC" w:rsidRDefault="0091163C" w:rsidP="0091163C">
      <w:pPr>
        <w:rPr>
          <w:rStyle w:val="StyleUnderline"/>
        </w:rPr>
      </w:pPr>
      <w:r>
        <w:t xml:space="preserve">The </w:t>
      </w:r>
      <w:r w:rsidRPr="00830BAC">
        <w:rPr>
          <w:rStyle w:val="Emphasis"/>
          <w:highlight w:val="cyan"/>
        </w:rPr>
        <w:t>U</w:t>
      </w:r>
      <w:r>
        <w:t xml:space="preserve">nited </w:t>
      </w:r>
      <w:r w:rsidRPr="00830BAC">
        <w:rPr>
          <w:rStyle w:val="Emphasis"/>
          <w:highlight w:val="cyan"/>
        </w:rPr>
        <w:t>S</w:t>
      </w:r>
      <w:r>
        <w:t xml:space="preserve">tates, while lacking a direct counterpart to the DSA, </w:t>
      </w:r>
      <w:r w:rsidRPr="00830BAC">
        <w:rPr>
          <w:rStyle w:val="Emphasis"/>
          <w:highlight w:val="cyan"/>
        </w:rPr>
        <w:t>has</w:t>
      </w:r>
      <w:r>
        <w:t xml:space="preserve"> various </w:t>
      </w:r>
      <w:r w:rsidRPr="00830BAC">
        <w:rPr>
          <w:rStyle w:val="Emphasis"/>
          <w:highlight w:val="cyan"/>
        </w:rPr>
        <w:t>legislative</w:t>
      </w:r>
      <w:r w:rsidRPr="00830BAC">
        <w:rPr>
          <w:rStyle w:val="StyleUnderline"/>
          <w:highlight w:val="cyan"/>
        </w:rPr>
        <w:t xml:space="preserve"> proposals</w:t>
      </w:r>
      <w:r>
        <w:t xml:space="preserve"> that aim </w:t>
      </w:r>
      <w:r w:rsidRPr="00830BAC">
        <w:rPr>
          <w:rStyle w:val="StyleUnderline"/>
          <w:highlight w:val="cyan"/>
        </w:rPr>
        <w:t>to</w:t>
      </w:r>
      <w:r w:rsidRPr="00830BAC">
        <w:rPr>
          <w:rStyle w:val="StyleUnderline"/>
        </w:rPr>
        <w:t xml:space="preserve"> define digital </w:t>
      </w:r>
      <w:r w:rsidRPr="00830BAC">
        <w:rPr>
          <w:rStyle w:val="Emphasis"/>
          <w:highlight w:val="cyan"/>
        </w:rPr>
        <w:t>services’</w:t>
      </w:r>
      <w:r w:rsidRPr="00830BAC">
        <w:rPr>
          <w:rStyle w:val="StyleUnderline"/>
          <w:highlight w:val="cyan"/>
        </w:rPr>
        <w:t xml:space="preserve"> responsibilities in content </w:t>
      </w:r>
      <w:r w:rsidRPr="00830BAC">
        <w:rPr>
          <w:rStyle w:val="Emphasis"/>
          <w:highlight w:val="cyan"/>
        </w:rPr>
        <w:t>moderation</w:t>
      </w:r>
      <w:r w:rsidRPr="00830BAC">
        <w:rPr>
          <w:rStyle w:val="StyleUnderline"/>
          <w:highlight w:val="cyan"/>
        </w:rPr>
        <w:t>, which</w:t>
      </w:r>
      <w:r w:rsidRPr="00830BAC">
        <w:rPr>
          <w:highlight w:val="cyan"/>
        </w:rPr>
        <w:t xml:space="preserve"> </w:t>
      </w:r>
      <w:r w:rsidRPr="00830BAC">
        <w:t xml:space="preserve">could indirectly </w:t>
      </w:r>
      <w:r w:rsidRPr="00830BAC">
        <w:rPr>
          <w:rStyle w:val="Emphasis"/>
          <w:highlight w:val="cyan"/>
        </w:rPr>
        <w:t>influence</w:t>
      </w:r>
      <w:r w:rsidRPr="00830BAC">
        <w:rPr>
          <w:rStyle w:val="StyleUnderline"/>
          <w:highlight w:val="cyan"/>
        </w:rPr>
        <w:t xml:space="preserve"> </w:t>
      </w:r>
      <w:r w:rsidRPr="00830BAC">
        <w:rPr>
          <w:rStyle w:val="Emphasis"/>
          <w:highlight w:val="cyan"/>
        </w:rPr>
        <w:t>election</w:t>
      </w:r>
      <w:r w:rsidRPr="00830BAC">
        <w:rPr>
          <w:rStyle w:val="StyleUnderline"/>
          <w:highlight w:val="cyan"/>
        </w:rPr>
        <w:t xml:space="preserve"> outcomes.</w:t>
      </w:r>
    </w:p>
    <w:p w14:paraId="3A9B611C" w14:textId="77777777" w:rsidR="0091163C" w:rsidRDefault="0091163C" w:rsidP="0091163C">
      <w:pPr>
        <w:rPr>
          <w:rStyle w:val="StyleUnderline"/>
        </w:rPr>
      </w:pPr>
      <w:r>
        <w:t xml:space="preserve">These </w:t>
      </w:r>
      <w:r w:rsidRPr="00830BAC">
        <w:rPr>
          <w:rStyle w:val="Emphasis"/>
          <w:highlight w:val="cyan"/>
        </w:rPr>
        <w:t>initiatives</w:t>
      </w:r>
      <w:r w:rsidRPr="00830BAC">
        <w:rPr>
          <w:rStyle w:val="StyleUnderline"/>
          <w:highlight w:val="cyan"/>
        </w:rPr>
        <w:t xml:space="preserve"> reflect</w:t>
      </w:r>
      <w:r w:rsidRPr="00830BAC">
        <w:rPr>
          <w:rStyle w:val="StyleUnderline"/>
        </w:rPr>
        <w:t xml:space="preserve"> a growing </w:t>
      </w:r>
      <w:r w:rsidRPr="00830BAC">
        <w:rPr>
          <w:rStyle w:val="Emphasis"/>
          <w:highlight w:val="cyan"/>
        </w:rPr>
        <w:t>consensus</w:t>
      </w:r>
      <w:r w:rsidRPr="00830BAC">
        <w:rPr>
          <w:rStyle w:val="StyleUnderline"/>
          <w:highlight w:val="cyan"/>
        </w:rPr>
        <w:t xml:space="preserve"> that</w:t>
      </w:r>
      <w:r w:rsidRPr="00830BAC">
        <w:rPr>
          <w:rStyle w:val="StyleUnderline"/>
        </w:rPr>
        <w:t xml:space="preserve">, while </w:t>
      </w:r>
      <w:r w:rsidRPr="00830BAC">
        <w:rPr>
          <w:rStyle w:val="Emphasis"/>
          <w:highlight w:val="cyan"/>
        </w:rPr>
        <w:t>Big Tech</w:t>
      </w:r>
      <w:r w:rsidRPr="00830BAC">
        <w:rPr>
          <w:rStyle w:val="StyleUnderline"/>
        </w:rPr>
        <w:t xml:space="preserve"> may </w:t>
      </w:r>
      <w:r w:rsidRPr="00830BAC">
        <w:rPr>
          <w:rStyle w:val="StyleUnderline"/>
          <w:highlight w:val="cyan"/>
        </w:rPr>
        <w:t xml:space="preserve">not </w:t>
      </w:r>
      <w:r w:rsidRPr="00830BAC">
        <w:rPr>
          <w:rStyle w:val="StyleUnderline"/>
        </w:rPr>
        <w:t xml:space="preserve">inherently be </w:t>
      </w:r>
      <w:r w:rsidRPr="00830BAC">
        <w:rPr>
          <w:rStyle w:val="StyleUnderline"/>
          <w:highlight w:val="cyan"/>
        </w:rPr>
        <w:t xml:space="preserve">the </w:t>
      </w:r>
      <w:r w:rsidRPr="00830BAC">
        <w:rPr>
          <w:rStyle w:val="Emphasis"/>
          <w:highlight w:val="cyan"/>
        </w:rPr>
        <w:t>enemy</w:t>
      </w:r>
      <w:r w:rsidRPr="00830BAC">
        <w:rPr>
          <w:rStyle w:val="StyleUnderline"/>
          <w:highlight w:val="cyan"/>
        </w:rPr>
        <w:t xml:space="preserve"> of </w:t>
      </w:r>
      <w:r w:rsidRPr="00830BAC">
        <w:rPr>
          <w:rStyle w:val="Emphasis"/>
          <w:highlight w:val="cyan"/>
        </w:rPr>
        <w:t>fair elections</w:t>
      </w:r>
      <w:r w:rsidRPr="00830BAC">
        <w:rPr>
          <w:rStyle w:val="StyleUnderline"/>
        </w:rPr>
        <w:t>,</w:t>
      </w:r>
      <w:r>
        <w:t xml:space="preserve"> left unchecked, these huge and powerful organisations are capable of affecting behaviours in ways that could change the course of history. By ensuring transparency, data privacy, and user control, governments a </w:t>
      </w:r>
      <w:r w:rsidRPr="00830BAC">
        <w:rPr>
          <w:rStyle w:val="StyleUnderline"/>
        </w:rPr>
        <w:t xml:space="preserve">the </w:t>
      </w:r>
      <w:r w:rsidRPr="00830BAC">
        <w:rPr>
          <w:rStyle w:val="StyleUnderline"/>
          <w:highlight w:val="cyan"/>
        </w:rPr>
        <w:t xml:space="preserve">tech sector can work to </w:t>
      </w:r>
      <w:r w:rsidRPr="00830BAC">
        <w:rPr>
          <w:rStyle w:val="Emphasis"/>
          <w:highlight w:val="cyan"/>
        </w:rPr>
        <w:t>stem</w:t>
      </w:r>
      <w:r w:rsidRPr="00830BAC">
        <w:rPr>
          <w:rStyle w:val="StyleUnderline"/>
          <w:highlight w:val="cyan"/>
        </w:rPr>
        <w:t xml:space="preserve"> the tide of misinfo</w:t>
      </w:r>
      <w:r w:rsidRPr="00830BAC">
        <w:rPr>
          <w:rStyle w:val="StyleUnderline"/>
        </w:rPr>
        <w:t xml:space="preserve">rmation and </w:t>
      </w:r>
      <w:r w:rsidRPr="00830BAC">
        <w:rPr>
          <w:rStyle w:val="StyleUnderline"/>
          <w:highlight w:val="cyan"/>
        </w:rPr>
        <w:t>any u</w:t>
      </w:r>
      <w:r w:rsidRPr="00830BAC">
        <w:rPr>
          <w:rStyle w:val="Emphasis"/>
          <w:highlight w:val="cyan"/>
        </w:rPr>
        <w:t xml:space="preserve">ndue influence </w:t>
      </w:r>
      <w:r w:rsidRPr="00830BAC">
        <w:rPr>
          <w:rStyle w:val="StyleUnderline"/>
          <w:highlight w:val="cyan"/>
        </w:rPr>
        <w:t>on</w:t>
      </w:r>
      <w:r w:rsidRPr="00830BAC">
        <w:rPr>
          <w:rStyle w:val="StyleUnderline"/>
        </w:rPr>
        <w:t xml:space="preserve"> </w:t>
      </w:r>
      <w:r w:rsidRPr="00830BAC">
        <w:rPr>
          <w:rStyle w:val="StyleUnderline"/>
          <w:highlight w:val="cyan"/>
        </w:rPr>
        <w:t>voters</w:t>
      </w:r>
      <w:r w:rsidRPr="00830BAC">
        <w:rPr>
          <w:rStyle w:val="StyleUnderline"/>
        </w:rPr>
        <w:t>.</w:t>
      </w:r>
    </w:p>
    <w:p w14:paraId="75E94ABB" w14:textId="77777777" w:rsidR="0091163C" w:rsidRPr="00E22975" w:rsidRDefault="0091163C" w:rsidP="0091163C">
      <w:pPr>
        <w:pStyle w:val="Heading4"/>
      </w:pPr>
      <w:r>
        <w:t>The IP Preferences of Big Pharma and Big Tech conflict---causes political power to cancel out and beliefs of even politicians to be unphased.</w:t>
      </w:r>
    </w:p>
    <w:p w14:paraId="11E4E6CA" w14:textId="77777777" w:rsidR="0091163C" w:rsidRPr="001D20A0" w:rsidRDefault="0091163C" w:rsidP="0091163C">
      <w:pPr>
        <w:rPr>
          <w:rStyle w:val="StyleUnderline"/>
          <w:u w:val="none"/>
        </w:rPr>
      </w:pPr>
      <w:r w:rsidRPr="00E22975">
        <w:rPr>
          <w:rStyle w:val="StyleUnderline"/>
          <w:rFonts w:eastAsiaTheme="majorEastAsia" w:cstheme="majorBidi"/>
          <w:b/>
          <w:iCs/>
          <w:sz w:val="26"/>
          <w:u w:val="none"/>
        </w:rPr>
        <w:t>LTN’10</w:t>
      </w:r>
      <w:r>
        <w:rPr>
          <w:rStyle w:val="StyleUnderline"/>
          <w:u w:val="none"/>
        </w:rPr>
        <w:t>[Law Technology News; March 16; Peer-reviewed publication dedicated to the intersection between technology and the law; “Big Tech Can’t Get It’s Way in D.C.” LexisNexis]</w:t>
      </w:r>
    </w:p>
    <w:p w14:paraId="15769ACB" w14:textId="77777777" w:rsidR="0091163C" w:rsidRDefault="0091163C" w:rsidP="0091163C">
      <w:pPr>
        <w:rPr>
          <w:rStyle w:val="StyleUnderline"/>
          <w:u w:val="none"/>
        </w:rPr>
      </w:pPr>
      <w:r w:rsidRPr="001D20A0">
        <w:rPr>
          <w:rStyle w:val="StyleUnderline"/>
          <w:u w:val="none"/>
        </w:rPr>
        <w:t xml:space="preserve">The </w:t>
      </w:r>
      <w:r w:rsidRPr="00E22975">
        <w:rPr>
          <w:rStyle w:val="StyleUnderline"/>
          <w:u w:val="none"/>
        </w:rPr>
        <w:t>playing field looks like</w:t>
      </w:r>
      <w:r w:rsidRPr="001D20A0">
        <w:rPr>
          <w:rStyle w:val="StyleUnderline"/>
          <w:u w:val="none"/>
        </w:rPr>
        <w:t xml:space="preserve"> this: </w:t>
      </w:r>
      <w:r w:rsidRPr="00E22975">
        <w:rPr>
          <w:rStyle w:val="StyleUnderline"/>
          <w:highlight w:val="cyan"/>
        </w:rPr>
        <w:t>On</w:t>
      </w:r>
      <w:r w:rsidRPr="00E22975">
        <w:rPr>
          <w:rStyle w:val="StyleUnderline"/>
        </w:rPr>
        <w:t xml:space="preserve"> the </w:t>
      </w:r>
      <w:r w:rsidRPr="00E22975">
        <w:rPr>
          <w:rStyle w:val="StyleUnderline"/>
          <w:highlight w:val="cyan"/>
        </w:rPr>
        <w:t>one side there are</w:t>
      </w:r>
      <w:r w:rsidRPr="00E22975">
        <w:rPr>
          <w:rStyle w:val="StyleUnderline"/>
        </w:rPr>
        <w:t xml:space="preserve"> the </w:t>
      </w:r>
      <w:r w:rsidRPr="00E22975">
        <w:rPr>
          <w:rStyle w:val="Emphasis"/>
          <w:highlight w:val="cyan"/>
        </w:rPr>
        <w:t>Googles</w:t>
      </w:r>
      <w:r w:rsidRPr="00E22975">
        <w:rPr>
          <w:rStyle w:val="StyleUnderline"/>
          <w:highlight w:val="cyan"/>
        </w:rPr>
        <w:t xml:space="preserve">, </w:t>
      </w:r>
      <w:r w:rsidRPr="00E22975">
        <w:rPr>
          <w:rStyle w:val="StyleUnderline"/>
        </w:rPr>
        <w:t xml:space="preserve">Apples, and Oracles </w:t>
      </w:r>
      <w:r w:rsidRPr="00E22975">
        <w:rPr>
          <w:rStyle w:val="StyleUnderline"/>
          <w:highlight w:val="cyan"/>
        </w:rPr>
        <w:t>of</w:t>
      </w:r>
      <w:r w:rsidRPr="00E22975">
        <w:rPr>
          <w:rStyle w:val="StyleUnderline"/>
        </w:rPr>
        <w:t xml:space="preserve"> the </w:t>
      </w:r>
      <w:r w:rsidRPr="00E22975">
        <w:rPr>
          <w:rStyle w:val="StyleUnderline"/>
          <w:highlight w:val="cyan"/>
        </w:rPr>
        <w:t>world</w:t>
      </w:r>
      <w:r w:rsidRPr="00E22975">
        <w:rPr>
          <w:rStyle w:val="StyleUnderline"/>
        </w:rPr>
        <w:t xml:space="preserve">, </w:t>
      </w:r>
      <w:r w:rsidRPr="00E22975">
        <w:t>beset by patent infringement lawsuits</w:t>
      </w:r>
      <w:r w:rsidRPr="00E22975">
        <w:rPr>
          <w:rStyle w:val="StyleUnderline"/>
        </w:rPr>
        <w:t xml:space="preserve">, </w:t>
      </w:r>
      <w:r w:rsidRPr="00E22975">
        <w:rPr>
          <w:rStyle w:val="StyleUnderline"/>
          <w:highlight w:val="cyan"/>
        </w:rPr>
        <w:t>who want</w:t>
      </w:r>
      <w:r w:rsidRPr="00E22975">
        <w:rPr>
          <w:rStyle w:val="StyleUnderline"/>
        </w:rPr>
        <w:t xml:space="preserve"> to </w:t>
      </w:r>
      <w:r w:rsidRPr="00E22975">
        <w:rPr>
          <w:rStyle w:val="Emphasis"/>
          <w:highlight w:val="cyan"/>
        </w:rPr>
        <w:t>weake</w:t>
      </w:r>
      <w:r w:rsidRPr="00E22975">
        <w:rPr>
          <w:rStyle w:val="Emphasis"/>
        </w:rPr>
        <w:t>n</w:t>
      </w:r>
      <w:r w:rsidRPr="00E22975">
        <w:rPr>
          <w:rStyle w:val="StyleUnderline"/>
        </w:rPr>
        <w:t xml:space="preserve"> the power of </w:t>
      </w:r>
      <w:r w:rsidRPr="00E22975">
        <w:rPr>
          <w:rStyle w:val="Emphasis"/>
          <w:highlight w:val="cyan"/>
        </w:rPr>
        <w:t>patents</w:t>
      </w:r>
      <w:r w:rsidRPr="00E22975">
        <w:rPr>
          <w:rStyle w:val="StyleUnderline"/>
        </w:rPr>
        <w:t xml:space="preserve">. </w:t>
      </w:r>
      <w:r w:rsidRPr="00E22975">
        <w:rPr>
          <w:rStyle w:val="StyleUnderline"/>
          <w:highlight w:val="cyan"/>
        </w:rPr>
        <w:t>On</w:t>
      </w:r>
      <w:r w:rsidRPr="00E22975">
        <w:rPr>
          <w:rStyle w:val="StyleUnderline"/>
        </w:rPr>
        <w:t xml:space="preserve"> the </w:t>
      </w:r>
      <w:r w:rsidRPr="00E22975">
        <w:rPr>
          <w:rStyle w:val="StyleUnderline"/>
          <w:highlight w:val="cyan"/>
        </w:rPr>
        <w:t>other side,</w:t>
      </w:r>
      <w:r w:rsidRPr="00E22975">
        <w:rPr>
          <w:rStyle w:val="StyleUnderline"/>
        </w:rPr>
        <w:t xml:space="preserve"> </w:t>
      </w:r>
      <w:r w:rsidRPr="00E22975">
        <w:rPr>
          <w:rStyle w:val="StyleUnderline"/>
          <w:highlight w:val="cyan"/>
        </w:rPr>
        <w:t>there's</w:t>
      </w:r>
      <w:r w:rsidRPr="00E22975">
        <w:rPr>
          <w:rStyle w:val="StyleUnderline"/>
        </w:rPr>
        <w:t xml:space="preserve"> the </w:t>
      </w:r>
      <w:r w:rsidRPr="00E22975">
        <w:rPr>
          <w:rStyle w:val="Emphasis"/>
          <w:highlight w:val="cyan"/>
        </w:rPr>
        <w:t>pharma</w:t>
      </w:r>
      <w:r w:rsidRPr="001D20A0">
        <w:rPr>
          <w:rStyle w:val="StyleUnderline"/>
          <w:u w:val="none"/>
        </w:rPr>
        <w:t xml:space="preserve">ceutical industry </w:t>
      </w:r>
      <w:r w:rsidRPr="00E22975">
        <w:rPr>
          <w:rStyle w:val="StyleUnderline"/>
          <w:highlight w:val="cyan"/>
          <w:u w:val="none"/>
        </w:rPr>
        <w:t>t</w:t>
      </w:r>
      <w:r w:rsidRPr="00E22975">
        <w:rPr>
          <w:rStyle w:val="StyleUnderline"/>
          <w:highlight w:val="cyan"/>
        </w:rPr>
        <w:t xml:space="preserve">hat spends </w:t>
      </w:r>
      <w:r w:rsidRPr="00E22975">
        <w:rPr>
          <w:rStyle w:val="Emphasis"/>
          <w:highlight w:val="cyan"/>
        </w:rPr>
        <w:t>millions</w:t>
      </w:r>
      <w:r w:rsidRPr="00E22975">
        <w:rPr>
          <w:rStyle w:val="StyleUnderline"/>
          <w:highlight w:val="cyan"/>
        </w:rPr>
        <w:t xml:space="preserve"> on </w:t>
      </w:r>
      <w:r w:rsidRPr="00E22975">
        <w:rPr>
          <w:rStyle w:val="Emphasis"/>
          <w:highlight w:val="cyan"/>
        </w:rPr>
        <w:t>patenting</w:t>
      </w:r>
      <w:r w:rsidRPr="00E22975">
        <w:rPr>
          <w:rStyle w:val="StyleUnderline"/>
        </w:rPr>
        <w:t xml:space="preserve"> its drugs and </w:t>
      </w:r>
      <w:r w:rsidRPr="00E22975">
        <w:rPr>
          <w:rStyle w:val="StyleUnderline"/>
          <w:highlight w:val="cyan"/>
        </w:rPr>
        <w:t xml:space="preserve">wants to </w:t>
      </w:r>
      <w:r w:rsidRPr="00E22975">
        <w:rPr>
          <w:rStyle w:val="Emphasis"/>
          <w:highlight w:val="cyan"/>
        </w:rPr>
        <w:t>strengthen</w:t>
      </w:r>
      <w:r w:rsidRPr="00E22975">
        <w:rPr>
          <w:rStyle w:val="StyleUnderline"/>
        </w:rPr>
        <w:t xml:space="preserve"> </w:t>
      </w:r>
      <w:r w:rsidRPr="00E22975">
        <w:rPr>
          <w:rStyle w:val="StyleUnderline"/>
          <w:highlight w:val="cyan"/>
        </w:rPr>
        <w:t>patents</w:t>
      </w:r>
      <w:r w:rsidRPr="001D20A0">
        <w:rPr>
          <w:rStyle w:val="StyleUnderline"/>
          <w:u w:val="none"/>
        </w:rPr>
        <w:t>. This side also includes tech companies, such as Qualcomm and Tessera, who rely on their intellectual property for licensing revenue.</w:t>
      </w:r>
    </w:p>
    <w:p w14:paraId="021D1532" w14:textId="77777777" w:rsidR="0091163C" w:rsidRDefault="0091163C" w:rsidP="0091163C">
      <w:pPr>
        <w:rPr>
          <w:rStyle w:val="StyleUnderline"/>
          <w:u w:val="none"/>
        </w:rPr>
      </w:pPr>
      <w:r w:rsidRPr="001D20A0">
        <w:rPr>
          <w:rStyle w:val="StyleUnderline"/>
          <w:u w:val="none"/>
        </w:rPr>
        <w:t xml:space="preserve">One of the biggest sticking points has been damages: </w:t>
      </w:r>
      <w:r w:rsidRPr="00E22975">
        <w:rPr>
          <w:rStyle w:val="StyleUnderline"/>
          <w:highlight w:val="cyan"/>
        </w:rPr>
        <w:t xml:space="preserve">Big </w:t>
      </w:r>
      <w:r w:rsidRPr="00E22975">
        <w:rPr>
          <w:rStyle w:val="Emphasis"/>
          <w:highlight w:val="cyan"/>
        </w:rPr>
        <w:t>tech</w:t>
      </w:r>
      <w:r w:rsidRPr="00E22975">
        <w:rPr>
          <w:rStyle w:val="StyleUnderline"/>
          <w:highlight w:val="cyan"/>
        </w:rPr>
        <w:t xml:space="preserve"> wants</w:t>
      </w:r>
      <w:r w:rsidRPr="00E22975">
        <w:rPr>
          <w:rStyle w:val="StyleUnderline"/>
        </w:rPr>
        <w:t xml:space="preserve"> Congress </w:t>
      </w:r>
      <w:r w:rsidRPr="00E22975">
        <w:rPr>
          <w:rStyle w:val="StyleUnderline"/>
          <w:highlight w:val="cyan"/>
        </w:rPr>
        <w:t>to limit how much</w:t>
      </w:r>
      <w:r w:rsidRPr="00E22975">
        <w:rPr>
          <w:rStyle w:val="StyleUnderline"/>
        </w:rPr>
        <w:t xml:space="preserve"> money </w:t>
      </w:r>
      <w:r w:rsidRPr="00E22975">
        <w:rPr>
          <w:rStyle w:val="StyleUnderline"/>
          <w:highlight w:val="cyan"/>
        </w:rPr>
        <w:t xml:space="preserve">inventors can win at trial, while </w:t>
      </w:r>
      <w:r w:rsidRPr="00E22975">
        <w:rPr>
          <w:rStyle w:val="Emphasis"/>
          <w:highlight w:val="cyan"/>
        </w:rPr>
        <w:t>pharma</w:t>
      </w:r>
      <w:r w:rsidRPr="00E22975">
        <w:rPr>
          <w:rStyle w:val="StyleUnderline"/>
          <w:highlight w:val="cyan"/>
        </w:rPr>
        <w:t xml:space="preserve"> doesn't</w:t>
      </w:r>
      <w:r w:rsidRPr="00E22975">
        <w:rPr>
          <w:rStyle w:val="StyleUnderline"/>
        </w:rPr>
        <w:t xml:space="preserve">. </w:t>
      </w:r>
      <w:r w:rsidRPr="00E22975">
        <w:rPr>
          <w:rStyle w:val="StyleUnderline"/>
          <w:highlight w:val="cyan"/>
        </w:rPr>
        <w:t>They</w:t>
      </w:r>
      <w:r w:rsidRPr="00E22975">
        <w:rPr>
          <w:rStyle w:val="StyleUnderline"/>
        </w:rPr>
        <w:t xml:space="preserve">'ve </w:t>
      </w:r>
      <w:r w:rsidRPr="00E22975">
        <w:rPr>
          <w:rStyle w:val="StyleUnderline"/>
          <w:highlight w:val="cyan"/>
        </w:rPr>
        <w:t>also</w:t>
      </w:r>
      <w:r w:rsidRPr="00E22975">
        <w:rPr>
          <w:rStyle w:val="StyleUnderline"/>
        </w:rPr>
        <w:t xml:space="preserve"> been </w:t>
      </w:r>
      <w:r w:rsidRPr="00E22975">
        <w:rPr>
          <w:rStyle w:val="StyleUnderline"/>
          <w:highlight w:val="cyan"/>
        </w:rPr>
        <w:t>figh</w:t>
      </w:r>
      <w:r w:rsidRPr="00E22975">
        <w:rPr>
          <w:rStyle w:val="StyleUnderline"/>
        </w:rPr>
        <w:t>ting</w:t>
      </w:r>
      <w:r w:rsidRPr="00E22975">
        <w:rPr>
          <w:rStyle w:val="StyleUnderline"/>
          <w:highlight w:val="cyan"/>
        </w:rPr>
        <w:t xml:space="preserve"> over </w:t>
      </w:r>
      <w:r w:rsidRPr="00E22975">
        <w:t>how easy it is to challenge</w:t>
      </w:r>
      <w:r w:rsidRPr="00E22975">
        <w:rPr>
          <w:rStyle w:val="StyleUnderline"/>
        </w:rPr>
        <w:t xml:space="preserve"> </w:t>
      </w:r>
      <w:r w:rsidRPr="00E22975">
        <w:rPr>
          <w:rStyle w:val="StyleUnderline"/>
          <w:highlight w:val="cyan"/>
        </w:rPr>
        <w:t xml:space="preserve">the </w:t>
      </w:r>
      <w:r w:rsidRPr="00E22975">
        <w:rPr>
          <w:rStyle w:val="Emphasis"/>
          <w:highlight w:val="cyan"/>
        </w:rPr>
        <w:t>validity</w:t>
      </w:r>
      <w:r w:rsidRPr="00E22975">
        <w:rPr>
          <w:rStyle w:val="StyleUnderline"/>
          <w:highlight w:val="cyan"/>
        </w:rPr>
        <w:t xml:space="preserve"> of a patent.</w:t>
      </w:r>
    </w:p>
    <w:p w14:paraId="30C2E287" w14:textId="77777777" w:rsidR="0091163C" w:rsidRDefault="0091163C" w:rsidP="0091163C">
      <w:pPr>
        <w:rPr>
          <w:rStyle w:val="StyleUnderline"/>
        </w:rPr>
      </w:pPr>
      <w:r w:rsidRPr="001D20A0">
        <w:rPr>
          <w:rStyle w:val="StyleUnderline"/>
          <w:u w:val="none"/>
        </w:rPr>
        <w:t xml:space="preserve">Like a match between Muhammad Ali and Joe Frazier, the </w:t>
      </w:r>
      <w:r w:rsidRPr="00E22975">
        <w:rPr>
          <w:rStyle w:val="Emphasis"/>
          <w:highlight w:val="cyan"/>
        </w:rPr>
        <w:t>punches</w:t>
      </w:r>
      <w:r w:rsidRPr="00E22975">
        <w:rPr>
          <w:rStyle w:val="StyleUnderline"/>
          <w:highlight w:val="cyan"/>
        </w:rPr>
        <w:t xml:space="preserve"> and </w:t>
      </w:r>
      <w:r w:rsidRPr="00E22975">
        <w:rPr>
          <w:rStyle w:val="Emphasis"/>
          <w:highlight w:val="cyan"/>
        </w:rPr>
        <w:t>counterpunches</w:t>
      </w:r>
      <w:r w:rsidRPr="00E22975">
        <w:rPr>
          <w:rStyle w:val="StyleUnderline"/>
        </w:rPr>
        <w:t xml:space="preserve"> </w:t>
      </w:r>
      <w:r w:rsidRPr="00E22975">
        <w:t>thrown by two heavyweight industries</w:t>
      </w:r>
      <w:r w:rsidRPr="00E22975">
        <w:rPr>
          <w:rStyle w:val="StyleUnderline"/>
        </w:rPr>
        <w:t xml:space="preserve"> </w:t>
      </w:r>
      <w:r w:rsidRPr="00E22975">
        <w:rPr>
          <w:rStyle w:val="StyleUnderline"/>
          <w:highlight w:val="cyan"/>
        </w:rPr>
        <w:t>have made it</w:t>
      </w:r>
      <w:r w:rsidRPr="00E22975">
        <w:rPr>
          <w:rStyle w:val="StyleUnderline"/>
        </w:rPr>
        <w:t xml:space="preserve"> nearly </w:t>
      </w:r>
      <w:r w:rsidRPr="00E22975">
        <w:rPr>
          <w:rStyle w:val="Emphasis"/>
          <w:highlight w:val="cyan"/>
        </w:rPr>
        <w:t>impossible</w:t>
      </w:r>
      <w:r w:rsidRPr="00E22975">
        <w:rPr>
          <w:rStyle w:val="StyleUnderline"/>
          <w:highlight w:val="cyan"/>
        </w:rPr>
        <w:t xml:space="preserve"> for a bill to advance</w:t>
      </w:r>
      <w:r w:rsidRPr="00E22975">
        <w:rPr>
          <w:rStyle w:val="StyleUnderline"/>
        </w:rPr>
        <w:t xml:space="preserve">. </w:t>
      </w:r>
      <w:r w:rsidRPr="00E22975">
        <w:rPr>
          <w:rStyle w:val="StyleUnderline"/>
          <w:highlight w:val="cyan"/>
        </w:rPr>
        <w:t xml:space="preserve">With </w:t>
      </w:r>
      <w:r w:rsidRPr="00327FD2">
        <w:rPr>
          <w:rStyle w:val="Emphasis"/>
          <w:highlight w:val="cyan"/>
        </w:rPr>
        <w:t>lobbying</w:t>
      </w:r>
      <w:r w:rsidRPr="00E22975">
        <w:rPr>
          <w:rStyle w:val="StyleUnderline"/>
          <w:highlight w:val="cyan"/>
        </w:rPr>
        <w:t xml:space="preserve"> money pouring in from both sides, how's a </w:t>
      </w:r>
      <w:r w:rsidRPr="00E22975">
        <w:rPr>
          <w:rStyle w:val="Emphasis"/>
          <w:highlight w:val="cyan"/>
        </w:rPr>
        <w:t>politician</w:t>
      </w:r>
      <w:r w:rsidRPr="00E22975">
        <w:rPr>
          <w:rStyle w:val="StyleUnderline"/>
          <w:highlight w:val="cyan"/>
        </w:rPr>
        <w:t xml:space="preserve"> to know what to do</w:t>
      </w:r>
      <w:r w:rsidRPr="00E22975">
        <w:rPr>
          <w:rStyle w:val="StyleUnderline"/>
        </w:rPr>
        <w:t>?</w:t>
      </w:r>
    </w:p>
    <w:p w14:paraId="3F7913D6" w14:textId="77777777" w:rsidR="0091163C" w:rsidRDefault="0091163C" w:rsidP="0091163C">
      <w:pPr>
        <w:rPr>
          <w:rStyle w:val="StyleUnderline"/>
        </w:rPr>
      </w:pPr>
    </w:p>
    <w:p w14:paraId="22FACB77" w14:textId="77777777" w:rsidR="0091163C" w:rsidRPr="00CF5B6D" w:rsidRDefault="0091163C" w:rsidP="0091163C">
      <w:pPr>
        <w:pStyle w:val="Heading4"/>
        <w:rPr>
          <w:rStyle w:val="StyleUnderline"/>
          <w:sz w:val="26"/>
          <w:szCs w:val="26"/>
          <w:u w:val="none"/>
        </w:rPr>
      </w:pPr>
      <w:r>
        <w:rPr>
          <w:rStyle w:val="StyleUnderline"/>
          <w:sz w:val="26"/>
          <w:szCs w:val="26"/>
          <w:u w:val="none"/>
        </w:rPr>
        <w:t>Big Tech’s Influence on Public Discourse is overstated-its out fault.</w:t>
      </w:r>
    </w:p>
    <w:p w14:paraId="0A5C5C17" w14:textId="77777777" w:rsidR="0091163C" w:rsidRPr="004E7C2B" w:rsidRDefault="0091163C" w:rsidP="0091163C">
      <w:pPr>
        <w:rPr>
          <w:rStyle w:val="StyleUnderline"/>
          <w:u w:val="none"/>
        </w:rPr>
      </w:pPr>
      <w:r w:rsidRPr="00CF5B6D">
        <w:rPr>
          <w:rStyle w:val="StyleUnderline"/>
          <w:rFonts w:eastAsiaTheme="majorEastAsia" w:cstheme="majorBidi"/>
          <w:b/>
          <w:iCs/>
          <w:sz w:val="26"/>
          <w:u w:val="none"/>
        </w:rPr>
        <w:t>Albrechtsen’21</w:t>
      </w:r>
      <w:r>
        <w:rPr>
          <w:rStyle w:val="StyleUnderline"/>
          <w:u w:val="none"/>
        </w:rPr>
        <w:t xml:space="preserve">[Janet Albrechtsen; October 27; </w:t>
      </w:r>
      <w:r w:rsidRPr="00CF5B6D">
        <w:rPr>
          <w:rStyle w:val="StyleUnderline"/>
          <w:u w:val="none"/>
        </w:rPr>
        <w:t>Australian opinion columnist</w:t>
      </w:r>
      <w:r>
        <w:rPr>
          <w:rStyle w:val="StyleUnderline"/>
          <w:u w:val="none"/>
        </w:rPr>
        <w:t>; The Australian, “</w:t>
      </w:r>
      <w:r w:rsidRPr="00CF5B6D">
        <w:rPr>
          <w:rStyle w:val="StyleUnderline"/>
          <w:u w:val="none"/>
        </w:rPr>
        <w:t>Vulgar state of our public discourse not all down to big tech</w:t>
      </w:r>
      <w:r>
        <w:rPr>
          <w:rStyle w:val="StyleUnderline"/>
          <w:u w:val="none"/>
        </w:rPr>
        <w:t>.” LexisNexis.]</w:t>
      </w:r>
    </w:p>
    <w:p w14:paraId="14459941" w14:textId="77777777" w:rsidR="0091163C" w:rsidRDefault="0091163C" w:rsidP="0091163C">
      <w:pPr>
        <w:rPr>
          <w:rStyle w:val="StyleUnderline"/>
          <w:u w:val="none"/>
        </w:rPr>
      </w:pPr>
      <w:r w:rsidRPr="00D505B1">
        <w:rPr>
          <w:rStyle w:val="Emphasis"/>
          <w:highlight w:val="cyan"/>
        </w:rPr>
        <w:t>Big tech</w:t>
      </w:r>
      <w:r w:rsidRPr="00D505B1">
        <w:rPr>
          <w:rStyle w:val="StyleUnderline"/>
          <w:highlight w:val="cyan"/>
        </w:rPr>
        <w:t xml:space="preserve"> is</w:t>
      </w:r>
      <w:r w:rsidRPr="00D505B1">
        <w:rPr>
          <w:rStyle w:val="StyleUnderline"/>
        </w:rPr>
        <w:t xml:space="preserve"> the </w:t>
      </w:r>
      <w:r w:rsidRPr="00D505B1">
        <w:rPr>
          <w:rStyle w:val="StyleUnderline"/>
          <w:highlight w:val="cyan"/>
        </w:rPr>
        <w:t>whipping boy of 2021</w:t>
      </w:r>
      <w:r w:rsidRPr="00D505B1">
        <w:rPr>
          <w:rStyle w:val="StyleUnderline"/>
        </w:rPr>
        <w:t>.</w:t>
      </w:r>
      <w:r w:rsidRPr="004E7C2B">
        <w:rPr>
          <w:rStyle w:val="StyleUnderline"/>
          <w:u w:val="none"/>
        </w:rPr>
        <w:t xml:space="preserve"> Sure, it deserves the lash here and there. It should be liable for defamatory content on its platforms and be held to account for online violence. Young children should be protected from business models that harm them. How to do this sensibly is the harder question. But </w:t>
      </w:r>
      <w:r w:rsidRPr="00D505B1">
        <w:rPr>
          <w:rStyle w:val="Emphasis"/>
          <w:highlight w:val="cyan"/>
        </w:rPr>
        <w:t>blaming</w:t>
      </w:r>
      <w:r w:rsidRPr="00D505B1">
        <w:rPr>
          <w:rStyle w:val="StyleUnderline"/>
          <w:highlight w:val="cyan"/>
        </w:rPr>
        <w:t xml:space="preserve"> tech companies for</w:t>
      </w:r>
      <w:r w:rsidRPr="00D505B1">
        <w:rPr>
          <w:rStyle w:val="StyleUnderline"/>
        </w:rPr>
        <w:t xml:space="preserve"> the sickening state of </w:t>
      </w:r>
      <w:r w:rsidRPr="00D505B1">
        <w:rPr>
          <w:rStyle w:val="StyleUnderline"/>
          <w:highlight w:val="cyan"/>
        </w:rPr>
        <w:t xml:space="preserve">public </w:t>
      </w:r>
      <w:r w:rsidRPr="00D505B1">
        <w:rPr>
          <w:rStyle w:val="Emphasis"/>
          <w:highlight w:val="cyan"/>
        </w:rPr>
        <w:t>discourse</w:t>
      </w:r>
      <w:r w:rsidRPr="00D505B1">
        <w:rPr>
          <w:rStyle w:val="StyleUnderline"/>
          <w:highlight w:val="cyan"/>
        </w:rPr>
        <w:t xml:space="preserve"> is a </w:t>
      </w:r>
      <w:r w:rsidRPr="00D505B1">
        <w:rPr>
          <w:rStyle w:val="Emphasis"/>
          <w:highlight w:val="cyan"/>
        </w:rPr>
        <w:t>cop-out</w:t>
      </w:r>
      <w:r w:rsidRPr="00D505B1">
        <w:rPr>
          <w:rStyle w:val="StyleUnderline"/>
        </w:rPr>
        <w:t xml:space="preserve">. Fair and square, </w:t>
      </w:r>
      <w:r w:rsidRPr="00D505B1">
        <w:rPr>
          <w:rStyle w:val="Emphasis"/>
          <w:highlight w:val="cyan"/>
        </w:rPr>
        <w:t>we</w:t>
      </w:r>
      <w:r w:rsidRPr="00D505B1">
        <w:rPr>
          <w:rStyle w:val="StyleUnderline"/>
          <w:highlight w:val="cyan"/>
        </w:rPr>
        <w:t xml:space="preserve"> are to</w:t>
      </w:r>
      <w:r w:rsidRPr="00D505B1">
        <w:rPr>
          <w:rStyle w:val="StyleUnderline"/>
        </w:rPr>
        <w:t xml:space="preserve"> </w:t>
      </w:r>
      <w:r w:rsidRPr="00D505B1">
        <w:rPr>
          <w:rStyle w:val="StyleUnderline"/>
          <w:highlight w:val="cyan"/>
        </w:rPr>
        <w:t>blame for</w:t>
      </w:r>
      <w:r w:rsidRPr="00D505B1">
        <w:rPr>
          <w:rStyle w:val="StyleUnderline"/>
        </w:rPr>
        <w:t xml:space="preserve"> the </w:t>
      </w:r>
      <w:r w:rsidRPr="00D505B1">
        <w:rPr>
          <w:rStyle w:val="Emphasis"/>
          <w:highlight w:val="cyan"/>
        </w:rPr>
        <w:t>vulgar</w:t>
      </w:r>
      <w:r w:rsidRPr="004E7C2B">
        <w:rPr>
          <w:rStyle w:val="StyleUnderline"/>
          <w:u w:val="none"/>
        </w:rPr>
        <w:t xml:space="preserve">, intolerant </w:t>
      </w:r>
      <w:r w:rsidRPr="00D505B1">
        <w:rPr>
          <w:rStyle w:val="Emphasis"/>
          <w:highlight w:val="cyan"/>
        </w:rPr>
        <w:t>state</w:t>
      </w:r>
      <w:r w:rsidRPr="00D505B1">
        <w:rPr>
          <w:rStyle w:val="StyleUnderline"/>
          <w:highlight w:val="cyan"/>
          <w:u w:val="none"/>
        </w:rPr>
        <w:t xml:space="preserve"> of our </w:t>
      </w:r>
      <w:r w:rsidRPr="00D505B1">
        <w:rPr>
          <w:rStyle w:val="Emphasis"/>
          <w:highlight w:val="cyan"/>
        </w:rPr>
        <w:t>public</w:t>
      </w:r>
      <w:r w:rsidRPr="004E7C2B">
        <w:rPr>
          <w:rStyle w:val="StyleUnderline"/>
          <w:u w:val="none"/>
        </w:rPr>
        <w:t xml:space="preserve"> square.</w:t>
      </w:r>
    </w:p>
    <w:p w14:paraId="4D14FD3F" w14:textId="77777777" w:rsidR="0091163C" w:rsidRDefault="0091163C" w:rsidP="0091163C">
      <w:pPr>
        <w:rPr>
          <w:rStyle w:val="StyleUnderline"/>
          <w:u w:val="none"/>
        </w:rPr>
      </w:pPr>
      <w:r w:rsidRPr="004E7C2B">
        <w:rPr>
          <w:rStyle w:val="StyleUnderline"/>
          <w:u w:val="none"/>
        </w:rPr>
        <w:t>After the death of British Conservative MP David Amess we should demand answers to politically motivated violence directed at our elected representatives. The starting point is surely asking how a radicalised Islamist, who had allegedly been planning an attack for years, escaped the attention of the authorities charged with keeping the country safe from terrorists.</w:t>
      </w:r>
    </w:p>
    <w:p w14:paraId="3944414A" w14:textId="77777777" w:rsidR="0091163C" w:rsidRDefault="0091163C" w:rsidP="0091163C">
      <w:pPr>
        <w:rPr>
          <w:rStyle w:val="StyleUnderline"/>
          <w:u w:val="none"/>
        </w:rPr>
      </w:pPr>
      <w:r w:rsidRPr="004E7C2B">
        <w:rPr>
          <w:rStyle w:val="StyleUnderline"/>
          <w:u w:val="none"/>
        </w:rPr>
        <w:t>Australian politicians and their families are not immune from violence in all its forms. WA Premier Mark McGowan, Northern Territory Chief Minister Michael Gunner and his family and federal Health Minister Greg Hunt and his family have been targeted by hate-filled threats, including threats of violence. Nicolle Flint decided to leave politics after the abuse she endured. It's a safe bet to assume just about every MP has attracted horrendous abuse, online or otherwise, for doing their jobs. It would be a tragedy if fear of violence drives more politicians out of parliament or means they won't interact with people they represent.</w:t>
      </w:r>
    </w:p>
    <w:p w14:paraId="0A8980D6" w14:textId="77777777" w:rsidR="0091163C" w:rsidRDefault="0091163C" w:rsidP="0091163C">
      <w:pPr>
        <w:rPr>
          <w:rStyle w:val="StyleUnderline"/>
          <w:u w:val="none"/>
        </w:rPr>
      </w:pPr>
      <w:r w:rsidRPr="004E7C2B">
        <w:rPr>
          <w:rStyle w:val="StyleUnderline"/>
          <w:u w:val="none"/>
        </w:rPr>
        <w:t xml:space="preserve">So what is the solution? British Culture Secretary Nadine Dorries says </w:t>
      </w:r>
      <w:r w:rsidRPr="00D505B1">
        <w:rPr>
          <w:rStyle w:val="StyleUnderline"/>
          <w:highlight w:val="cyan"/>
        </w:rPr>
        <w:t xml:space="preserve">online </w:t>
      </w:r>
      <w:r w:rsidRPr="00D505B1">
        <w:rPr>
          <w:rStyle w:val="Emphasis"/>
          <w:highlight w:val="cyan"/>
        </w:rPr>
        <w:t>hatred</w:t>
      </w:r>
      <w:r w:rsidRPr="00D505B1">
        <w:rPr>
          <w:rStyle w:val="StyleUnderline"/>
          <w:highlight w:val="cyan"/>
        </w:rPr>
        <w:t xml:space="preserve"> has "</w:t>
      </w:r>
      <w:r w:rsidRPr="00D505B1">
        <w:rPr>
          <w:rStyle w:val="Emphasis"/>
          <w:highlight w:val="cyan"/>
        </w:rPr>
        <w:t>poisoned</w:t>
      </w:r>
      <w:r w:rsidRPr="00D505B1">
        <w:rPr>
          <w:rStyle w:val="StyleUnderline"/>
          <w:highlight w:val="cyan"/>
        </w:rPr>
        <w:t xml:space="preserve"> </w:t>
      </w:r>
      <w:r w:rsidRPr="00D505B1">
        <w:rPr>
          <w:rStyle w:val="Emphasis"/>
          <w:highlight w:val="cyan"/>
        </w:rPr>
        <w:t>public</w:t>
      </w:r>
      <w:r w:rsidRPr="00D505B1">
        <w:rPr>
          <w:rStyle w:val="Emphasis"/>
        </w:rPr>
        <w:t xml:space="preserve"> </w:t>
      </w:r>
      <w:r w:rsidRPr="00D505B1">
        <w:rPr>
          <w:rStyle w:val="Emphasis"/>
          <w:highlight w:val="cyan"/>
        </w:rPr>
        <w:t>life</w:t>
      </w:r>
      <w:r w:rsidRPr="00D505B1">
        <w:rPr>
          <w:rStyle w:val="StyleUnderline"/>
        </w:rPr>
        <w:t>"</w:t>
      </w:r>
      <w:r w:rsidRPr="004E7C2B">
        <w:rPr>
          <w:rStyle w:val="StyleUnderline"/>
          <w:u w:val="none"/>
        </w:rPr>
        <w:t>. On the weekend she pledged to bring in sweeping new laws that will require tech companies to identify and remove illegal content, prevent children from accessing harmful content and enforce age limits and prohibit anonymous abuse.</w:t>
      </w:r>
    </w:p>
    <w:p w14:paraId="58205A1F" w14:textId="77777777" w:rsidR="0091163C" w:rsidRDefault="0091163C" w:rsidP="0091163C">
      <w:pPr>
        <w:rPr>
          <w:rStyle w:val="StyleUnderline"/>
          <w:u w:val="none"/>
        </w:rPr>
      </w:pPr>
      <w:r w:rsidRPr="004E7C2B">
        <w:rPr>
          <w:rStyle w:val="StyleUnderline"/>
          <w:u w:val="none"/>
        </w:rPr>
        <w:t>"It will end abuse, full stop," she said. "If it's racist, if it's misogynistic, if it's anti-Semitic - if it's any kind of toxic content that breaks a social media company's terms and conditions, whether hiding behind a fake name or not, it will have to be removed." Dorries said the laws will force platforms to "stop amplifying hateful content" through algorithms.</w:t>
      </w:r>
    </w:p>
    <w:p w14:paraId="6C2E42EE" w14:textId="77777777" w:rsidR="0091163C" w:rsidRDefault="0091163C" w:rsidP="0091163C">
      <w:pPr>
        <w:rPr>
          <w:rStyle w:val="StyleUnderline"/>
          <w:u w:val="none"/>
        </w:rPr>
      </w:pPr>
      <w:r w:rsidRPr="004E7C2B">
        <w:rPr>
          <w:rStyle w:val="StyleUnderline"/>
          <w:u w:val="none"/>
        </w:rPr>
        <w:t>Scott Morrison has described social media as a "coward's palace" where people can anonymously "destroy people's lives". "That's not a free country where that happens," he said.</w:t>
      </w:r>
    </w:p>
    <w:p w14:paraId="45CAA556" w14:textId="77777777" w:rsidR="0091163C" w:rsidRDefault="0091163C" w:rsidP="0091163C">
      <w:pPr>
        <w:rPr>
          <w:rStyle w:val="StyleUnderline"/>
          <w:u w:val="none"/>
        </w:rPr>
      </w:pPr>
      <w:r w:rsidRPr="004E7C2B">
        <w:rPr>
          <w:rStyle w:val="StyleUnderline"/>
          <w:u w:val="none"/>
        </w:rPr>
        <w:t xml:space="preserve">The </w:t>
      </w:r>
      <w:r w:rsidRPr="00D505B1">
        <w:rPr>
          <w:rStyle w:val="StyleUnderline"/>
          <w:highlight w:val="cyan"/>
        </w:rPr>
        <w:t xml:space="preserve">urge to do something, especially with an </w:t>
      </w:r>
      <w:r w:rsidRPr="00D505B1">
        <w:rPr>
          <w:rStyle w:val="Emphasis"/>
          <w:highlight w:val="cyan"/>
        </w:rPr>
        <w:t>election</w:t>
      </w:r>
      <w:r w:rsidRPr="00D505B1">
        <w:rPr>
          <w:rStyle w:val="StyleUnderline"/>
          <w:highlight w:val="cyan"/>
        </w:rPr>
        <w:t xml:space="preserve"> looming, is </w:t>
      </w:r>
      <w:r w:rsidRPr="00D505B1">
        <w:rPr>
          <w:rStyle w:val="Emphasis"/>
          <w:highlight w:val="cyan"/>
        </w:rPr>
        <w:t>unmistakeable</w:t>
      </w:r>
      <w:r w:rsidRPr="004E7C2B">
        <w:rPr>
          <w:rStyle w:val="StyleUnderline"/>
          <w:u w:val="none"/>
        </w:rPr>
        <w:t xml:space="preserve"> and predictably kneejerk. Unless carefully drafted and applied, new laws laudably aimed at ending online abuse risk damaging our ability to engage freely online.</w:t>
      </w:r>
    </w:p>
    <w:p w14:paraId="0A35BE45" w14:textId="77777777" w:rsidR="0091163C" w:rsidRPr="00D505B1" w:rsidRDefault="0091163C" w:rsidP="0091163C">
      <w:pPr>
        <w:rPr>
          <w:rStyle w:val="StyleUnderline"/>
        </w:rPr>
      </w:pPr>
      <w:r w:rsidRPr="004E7C2B">
        <w:rPr>
          <w:rStyle w:val="StyleUnderline"/>
          <w:u w:val="none"/>
        </w:rPr>
        <w:t xml:space="preserve">Defining what is hateful content is not as easy as it sounds. For years, some of my more warped opponents dubbed my writing "hateful". That's what happens when politics becomes a morality contest; your opponent isn't just wrong, he or she is evil and hateful and must be shut down. As Matthew Lesh, the new head of research at London's Adam Smith Institute, wrote in response to the proposed reforms in the UK, "to the extent that the Bill has any impact it will be that social media firms mass delete legal speech, most of it not actually abusive whatsoever, in order to avoid a massive fine. </w:t>
      </w:r>
      <w:r w:rsidRPr="00D505B1">
        <w:rPr>
          <w:rStyle w:val="StyleUnderline"/>
        </w:rPr>
        <w:t xml:space="preserve">It </w:t>
      </w:r>
      <w:r w:rsidRPr="00D505B1">
        <w:rPr>
          <w:rStyle w:val="Emphasis"/>
          <w:highlight w:val="cyan"/>
        </w:rPr>
        <w:t>won't</w:t>
      </w:r>
      <w:r w:rsidRPr="00D505B1">
        <w:rPr>
          <w:rStyle w:val="StyleUnderline"/>
        </w:rPr>
        <w:t xml:space="preserve">, however, </w:t>
      </w:r>
      <w:r w:rsidRPr="00D505B1">
        <w:rPr>
          <w:rStyle w:val="StyleUnderline"/>
          <w:highlight w:val="cyan"/>
        </w:rPr>
        <w:t xml:space="preserve">stop </w:t>
      </w:r>
      <w:r w:rsidRPr="00D505B1">
        <w:rPr>
          <w:rStyle w:val="Emphasis"/>
          <w:highlight w:val="cyan"/>
        </w:rPr>
        <w:t>people</w:t>
      </w:r>
      <w:r w:rsidRPr="00D505B1">
        <w:rPr>
          <w:rStyle w:val="StyleUnderline"/>
          <w:highlight w:val="cyan"/>
        </w:rPr>
        <w:t xml:space="preserve"> from being nasty</w:t>
      </w:r>
      <w:r w:rsidRPr="00D505B1">
        <w:rPr>
          <w:rStyle w:val="StyleUnderline"/>
        </w:rPr>
        <w:t>".</w:t>
      </w:r>
    </w:p>
    <w:p w14:paraId="4AD1115E" w14:textId="77777777" w:rsidR="0091163C" w:rsidRDefault="0091163C" w:rsidP="0091163C">
      <w:pPr>
        <w:rPr>
          <w:rStyle w:val="StyleUnderline"/>
          <w:u w:val="none"/>
        </w:rPr>
      </w:pPr>
      <w:r w:rsidRPr="004E7C2B">
        <w:rPr>
          <w:rStyle w:val="StyleUnderline"/>
          <w:u w:val="none"/>
        </w:rPr>
        <w:t>The harder response is finding a legal solution without creating another set of problems. Governments are notoriously bad at that. Sometimes the answer, as unpalatable as it might be to them, is to do nothing, or at least to do something less than taking a populist sledgehammer to a problem. A sensible law would enable police and other authorities to track down those who use online platforms to threaten others. Short of that, governments are having us on by telling us they can fix public discourse by regulating online platforms. It's as boneheaded as those calls from the Greens for fair speech to replace free speech. Allowing government to decide what is nice speech should be resisted. To rearrange the PM's words, that's not what happens in a free country.</w:t>
      </w:r>
    </w:p>
    <w:p w14:paraId="519414BF" w14:textId="77777777" w:rsidR="0091163C" w:rsidRPr="00D505B1" w:rsidRDefault="0091163C" w:rsidP="0091163C">
      <w:pPr>
        <w:rPr>
          <w:rStyle w:val="StyleUnderline"/>
        </w:rPr>
      </w:pPr>
      <w:r w:rsidRPr="004E7C2B">
        <w:rPr>
          <w:rStyle w:val="StyleUnderline"/>
          <w:u w:val="none"/>
        </w:rPr>
        <w:t xml:space="preserve">In any case, </w:t>
      </w:r>
      <w:r w:rsidRPr="00D505B1">
        <w:rPr>
          <w:rStyle w:val="Emphasis"/>
          <w:highlight w:val="cyan"/>
        </w:rPr>
        <w:t>blaming</w:t>
      </w:r>
      <w:r w:rsidRPr="00D505B1">
        <w:rPr>
          <w:rStyle w:val="StyleUnderline"/>
          <w:highlight w:val="cyan"/>
        </w:rPr>
        <w:t xml:space="preserve"> </w:t>
      </w:r>
      <w:r w:rsidRPr="00D505B1">
        <w:rPr>
          <w:rStyle w:val="Emphasis"/>
          <w:highlight w:val="cyan"/>
        </w:rPr>
        <w:t>tech</w:t>
      </w:r>
      <w:r w:rsidRPr="00D505B1">
        <w:rPr>
          <w:rStyle w:val="StyleUnderline"/>
          <w:highlight w:val="cyan"/>
        </w:rPr>
        <w:t xml:space="preserve"> algorithms and</w:t>
      </w:r>
      <w:r w:rsidRPr="00D505B1">
        <w:rPr>
          <w:rStyle w:val="StyleUnderline"/>
        </w:rPr>
        <w:t xml:space="preserve"> online </w:t>
      </w:r>
      <w:r w:rsidRPr="00D505B1">
        <w:rPr>
          <w:rStyle w:val="StyleUnderline"/>
          <w:highlight w:val="cyan"/>
        </w:rPr>
        <w:t xml:space="preserve">anonymity </w:t>
      </w:r>
      <w:r w:rsidRPr="00D505B1">
        <w:rPr>
          <w:rStyle w:val="Emphasis"/>
          <w:highlight w:val="cyan"/>
        </w:rPr>
        <w:t>doesn't</w:t>
      </w:r>
      <w:r w:rsidRPr="00D505B1">
        <w:rPr>
          <w:rStyle w:val="StyleUnderline"/>
          <w:highlight w:val="cyan"/>
        </w:rPr>
        <w:t xml:space="preserve"> address</w:t>
      </w:r>
      <w:r w:rsidRPr="00D505B1">
        <w:rPr>
          <w:rStyle w:val="StyleUnderline"/>
        </w:rPr>
        <w:t xml:space="preserve"> the intolerance and </w:t>
      </w:r>
      <w:r w:rsidRPr="00D505B1">
        <w:rPr>
          <w:rStyle w:val="Emphasis"/>
          <w:highlight w:val="cyan"/>
        </w:rPr>
        <w:t>loathing</w:t>
      </w:r>
      <w:r w:rsidRPr="00D505B1">
        <w:rPr>
          <w:rStyle w:val="StyleUnderline"/>
        </w:rPr>
        <w:t xml:space="preserve"> </w:t>
      </w:r>
      <w:r w:rsidRPr="00D505B1">
        <w:rPr>
          <w:rStyle w:val="StyleUnderline"/>
          <w:highlight w:val="cyan"/>
        </w:rPr>
        <w:t>that infiltrate our society</w:t>
      </w:r>
      <w:r w:rsidRPr="00D505B1">
        <w:rPr>
          <w:rStyle w:val="StyleUnderline"/>
        </w:rPr>
        <w:t xml:space="preserve"> at so many levels.</w:t>
      </w:r>
    </w:p>
    <w:p w14:paraId="4B3403A3" w14:textId="6BEEA46C" w:rsidR="0091163C" w:rsidRDefault="0091163C" w:rsidP="0091163C">
      <w:pPr>
        <w:pStyle w:val="Heading3"/>
      </w:pPr>
      <w:r>
        <w:t>Link---Big Tech Doesn’t Change Mind</w:t>
      </w:r>
    </w:p>
    <w:p w14:paraId="2C028F94" w14:textId="77777777" w:rsidR="0091163C" w:rsidRDefault="0091163C" w:rsidP="0091163C">
      <w:pPr>
        <w:pStyle w:val="Heading4"/>
      </w:pPr>
      <w:r>
        <w:t>Big Tech is overwhelmingly left.</w:t>
      </w:r>
    </w:p>
    <w:p w14:paraId="794AF9C7" w14:textId="77777777" w:rsidR="0091163C" w:rsidRPr="001F067D" w:rsidRDefault="0091163C" w:rsidP="0091163C">
      <w:r w:rsidRPr="001F067D">
        <w:rPr>
          <w:rFonts w:eastAsiaTheme="majorEastAsia" w:cstheme="majorBidi"/>
          <w:b/>
          <w:iCs/>
          <w:sz w:val="26"/>
        </w:rPr>
        <w:t>Smith ‘20</w:t>
      </w:r>
      <w:r>
        <w:t xml:space="preserve">[Jennifer Smith; </w:t>
      </w:r>
      <w:r w:rsidRPr="001F067D">
        <w:t>Chief Reporter at DailyMail.com</w:t>
      </w:r>
      <w:r>
        <w:t>; MailOnline; “</w:t>
      </w:r>
      <w:r w:rsidRPr="001F067D">
        <w:t>REVEALED: Facebook and Twitter employees have given $2.7million to Democrats in 2020 - ten times the amount they have donated to Republicans - as big tech faces more accusations of political bias</w:t>
      </w:r>
      <w:r>
        <w:t>.” LexisNexis]</w:t>
      </w:r>
    </w:p>
    <w:p w14:paraId="4C5D3F67" w14:textId="77777777" w:rsidR="0091163C" w:rsidRPr="001F067D" w:rsidRDefault="0091163C" w:rsidP="0091163C">
      <w:r w:rsidRPr="001F067D">
        <w:rPr>
          <w:rStyle w:val="StyleUnderline"/>
          <w:highlight w:val="cyan"/>
        </w:rPr>
        <w:t>Facebook and Twitter employees</w:t>
      </w:r>
      <w:r w:rsidRPr="001F067D">
        <w:rPr>
          <w:rStyle w:val="StyleUnderline"/>
        </w:rPr>
        <w:t xml:space="preserve"> have </w:t>
      </w:r>
      <w:r w:rsidRPr="001F067D">
        <w:rPr>
          <w:rStyle w:val="StyleUnderline"/>
          <w:highlight w:val="cyan"/>
        </w:rPr>
        <w:t>donate</w:t>
      </w:r>
      <w:r w:rsidRPr="001F067D">
        <w:rPr>
          <w:rStyle w:val="StyleUnderline"/>
        </w:rPr>
        <w:t xml:space="preserve">d $2.7million </w:t>
      </w:r>
      <w:r w:rsidRPr="001F067D">
        <w:rPr>
          <w:rStyle w:val="StyleUnderline"/>
          <w:highlight w:val="cyan"/>
        </w:rPr>
        <w:t xml:space="preserve">to </w:t>
      </w:r>
      <w:r w:rsidRPr="001F067D">
        <w:rPr>
          <w:rStyle w:val="Emphasis"/>
          <w:highlight w:val="cyan"/>
        </w:rPr>
        <w:t>Democrats</w:t>
      </w:r>
      <w:r w:rsidRPr="001F067D">
        <w:rPr>
          <w:rStyle w:val="StyleUnderline"/>
        </w:rPr>
        <w:t xml:space="preserve"> so far in 2020, </w:t>
      </w:r>
      <w:r w:rsidRPr="001F067D">
        <w:rPr>
          <w:rStyle w:val="Emphasis"/>
          <w:highlight w:val="cyan"/>
        </w:rPr>
        <w:t>ten times</w:t>
      </w:r>
      <w:r w:rsidRPr="001F067D">
        <w:rPr>
          <w:rStyle w:val="StyleUnderline"/>
        </w:rPr>
        <w:t xml:space="preserve"> the </w:t>
      </w:r>
      <w:r w:rsidRPr="001F067D">
        <w:rPr>
          <w:rStyle w:val="StyleUnderline"/>
          <w:highlight w:val="cyan"/>
        </w:rPr>
        <w:t>amount they</w:t>
      </w:r>
      <w:r w:rsidRPr="001F067D">
        <w:rPr>
          <w:rStyle w:val="StyleUnderline"/>
        </w:rPr>
        <w:t xml:space="preserve">'ve </w:t>
      </w:r>
      <w:r w:rsidRPr="001F067D">
        <w:rPr>
          <w:rStyle w:val="StyleUnderline"/>
          <w:highlight w:val="cyan"/>
        </w:rPr>
        <w:t>give</w:t>
      </w:r>
      <w:r w:rsidRPr="001F067D">
        <w:rPr>
          <w:rStyle w:val="StyleUnderline"/>
        </w:rPr>
        <w:t xml:space="preserve">n </w:t>
      </w:r>
      <w:r w:rsidRPr="001F067D">
        <w:rPr>
          <w:rStyle w:val="StyleUnderline"/>
          <w:highlight w:val="cyan"/>
        </w:rPr>
        <w:t xml:space="preserve">to </w:t>
      </w:r>
      <w:r w:rsidRPr="001F067D">
        <w:rPr>
          <w:rStyle w:val="Emphasis"/>
          <w:highlight w:val="cyan"/>
        </w:rPr>
        <w:t>Republicans</w:t>
      </w:r>
      <w:r w:rsidRPr="001F067D">
        <w:t xml:space="preserve">. Data harvested by OpenSecrets.org revealed that </w:t>
      </w:r>
      <w:r w:rsidRPr="001F067D">
        <w:rPr>
          <w:rStyle w:val="StyleUnderline"/>
          <w:highlight w:val="cyan"/>
        </w:rPr>
        <w:t>of</w:t>
      </w:r>
      <w:r w:rsidRPr="001F067D">
        <w:rPr>
          <w:rStyle w:val="StyleUnderline"/>
        </w:rPr>
        <w:t xml:space="preserve"> the </w:t>
      </w:r>
      <w:r w:rsidRPr="001F067D">
        <w:rPr>
          <w:rStyle w:val="StyleUnderline"/>
          <w:highlight w:val="cyan"/>
        </w:rPr>
        <w:t>$2.9million</w:t>
      </w:r>
      <w:r w:rsidRPr="001F067D">
        <w:t xml:space="preserve"> staff have donated to political campaigns and PACs this year, </w:t>
      </w:r>
      <w:r w:rsidRPr="001F067D">
        <w:rPr>
          <w:rStyle w:val="Emphasis"/>
          <w:highlight w:val="cyan"/>
        </w:rPr>
        <w:t>ninety percent</w:t>
      </w:r>
      <w:r w:rsidRPr="001F067D">
        <w:rPr>
          <w:rStyle w:val="StyleUnderline"/>
          <w:highlight w:val="cyan"/>
        </w:rPr>
        <w:t xml:space="preserve"> went to Dem</w:t>
      </w:r>
      <w:r w:rsidRPr="001F067D">
        <w:rPr>
          <w:rStyle w:val="StyleUnderline"/>
        </w:rPr>
        <w:t>ocrat</w:t>
      </w:r>
      <w:r w:rsidRPr="001F067D">
        <w:rPr>
          <w:rStyle w:val="StyleUnderline"/>
          <w:highlight w:val="cyan"/>
        </w:rPr>
        <w:t>s</w:t>
      </w:r>
      <w:r w:rsidRPr="001F067D">
        <w:rPr>
          <w:rStyle w:val="StyleUnderline"/>
        </w:rPr>
        <w:t xml:space="preserve"> and </w:t>
      </w:r>
      <w:r w:rsidRPr="001F067D">
        <w:rPr>
          <w:rStyle w:val="Emphasis"/>
          <w:highlight w:val="cyan"/>
        </w:rPr>
        <w:t>only</w:t>
      </w:r>
      <w:r w:rsidRPr="001F067D">
        <w:rPr>
          <w:rStyle w:val="StyleUnderline"/>
        </w:rPr>
        <w:t xml:space="preserve"> </w:t>
      </w:r>
      <w:r w:rsidRPr="001F067D">
        <w:rPr>
          <w:rStyle w:val="StyleUnderline"/>
          <w:highlight w:val="cyan"/>
        </w:rPr>
        <w:t>$222,000 went to Rep</w:t>
      </w:r>
      <w:r w:rsidRPr="001F067D">
        <w:rPr>
          <w:rStyle w:val="StyleUnderline"/>
        </w:rPr>
        <w:t>ublican</w:t>
      </w:r>
      <w:r w:rsidRPr="001F067D">
        <w:rPr>
          <w:rStyle w:val="StyleUnderline"/>
          <w:highlight w:val="cyan"/>
        </w:rPr>
        <w:t>s</w:t>
      </w:r>
      <w:r w:rsidRPr="001F067D">
        <w:t xml:space="preserve">. It's unclear how many donations have been made and how they vary in size. At Twitter, 98.99 percent - $347,270 - of all employee donations to either political candidates or super PACS has been to Democrats. Staff there have given just $3,556 to Republicans. Biden has received $66,000 as an individual but the majority of the donations went to organizations. At Facebook, $2,409,464 out of $2,628,040 went to Democrats. Only $218,576 went to Republicans. Biden's campaign has received $645,152 from them. The </w:t>
      </w:r>
      <w:r w:rsidRPr="001F067D">
        <w:rPr>
          <w:rStyle w:val="StyleUnderline"/>
          <w:highlight w:val="cyan"/>
        </w:rPr>
        <w:t xml:space="preserve">data </w:t>
      </w:r>
      <w:r w:rsidRPr="001F067D">
        <w:rPr>
          <w:rStyle w:val="Emphasis"/>
          <w:highlight w:val="cyan"/>
        </w:rPr>
        <w:t>contributes</w:t>
      </w:r>
      <w:r w:rsidRPr="001F067D">
        <w:rPr>
          <w:rStyle w:val="StyleUnderline"/>
          <w:highlight w:val="cyan"/>
        </w:rPr>
        <w:t xml:space="preserve"> to</w:t>
      </w:r>
      <w:r w:rsidRPr="001F067D">
        <w:rPr>
          <w:rStyle w:val="StyleUnderline"/>
        </w:rPr>
        <w:t xml:space="preserve"> ongoing </w:t>
      </w:r>
      <w:r w:rsidRPr="001F067D">
        <w:rPr>
          <w:rStyle w:val="Emphasis"/>
          <w:highlight w:val="cyan"/>
        </w:rPr>
        <w:t>claims</w:t>
      </w:r>
      <w:r w:rsidRPr="001F067D">
        <w:rPr>
          <w:rStyle w:val="StyleUnderline"/>
          <w:highlight w:val="cyan"/>
        </w:rPr>
        <w:t xml:space="preserve"> that </w:t>
      </w:r>
      <w:r w:rsidRPr="001F067D">
        <w:rPr>
          <w:rStyle w:val="Emphasis"/>
          <w:highlight w:val="cyan"/>
        </w:rPr>
        <w:t>big tech</w:t>
      </w:r>
      <w:r w:rsidRPr="001F067D">
        <w:rPr>
          <w:rStyle w:val="StyleUnderline"/>
          <w:highlight w:val="cyan"/>
        </w:rPr>
        <w:t xml:space="preserve"> are bias towards</w:t>
      </w:r>
      <w:r w:rsidRPr="001F067D">
        <w:rPr>
          <w:rStyle w:val="StyleUnderline"/>
        </w:rPr>
        <w:t xml:space="preserve"> the </w:t>
      </w:r>
      <w:r w:rsidRPr="001F067D">
        <w:rPr>
          <w:rStyle w:val="Emphasis"/>
          <w:highlight w:val="cyan"/>
        </w:rPr>
        <w:t>left</w:t>
      </w:r>
      <w:r w:rsidRPr="001F067D">
        <w:rPr>
          <w:rStyle w:val="StyleUnderline"/>
        </w:rPr>
        <w:t xml:space="preserve"> </w:t>
      </w:r>
      <w:r w:rsidRPr="001F067D">
        <w:t xml:space="preserve">and are using their power to try to silence Republicans and Donald Trump. </w:t>
      </w:r>
    </w:p>
    <w:p w14:paraId="305632DA" w14:textId="77777777" w:rsidR="0091163C" w:rsidRPr="001F067D" w:rsidRDefault="0091163C" w:rsidP="0091163C"/>
    <w:p w14:paraId="75E9A644" w14:textId="77777777" w:rsidR="0091163C" w:rsidRDefault="0091163C" w:rsidP="0091163C">
      <w:pPr>
        <w:pStyle w:val="Heading4"/>
      </w:pPr>
      <w:r>
        <w:t>Big Tech Hates Trump</w:t>
      </w:r>
    </w:p>
    <w:p w14:paraId="1F9C6D13" w14:textId="77777777" w:rsidR="0091163C" w:rsidRPr="0086130C" w:rsidRDefault="0091163C" w:rsidP="0091163C">
      <w:r w:rsidRPr="00107CDA">
        <w:rPr>
          <w:rFonts w:eastAsiaTheme="majorEastAsia" w:cstheme="majorBidi"/>
          <w:b/>
          <w:iCs/>
          <w:sz w:val="26"/>
        </w:rPr>
        <w:t>Solomon’16</w:t>
      </w:r>
      <w:r>
        <w:t xml:space="preserve">[Brian Solomon; July 14; </w:t>
      </w:r>
      <w:r w:rsidRPr="00852A87">
        <w:t>Forbes staff writer</w:t>
      </w:r>
      <w:r>
        <w:t>; Forbes, “</w:t>
      </w:r>
      <w:r w:rsidRPr="00852A87">
        <w:t>Donald Trump Would Be 'A Disaster For Innovation,' 145 Tech Leaders Say</w:t>
      </w:r>
      <w:r>
        <w:t xml:space="preserve">.” </w:t>
      </w:r>
      <w:r w:rsidRPr="00852A87">
        <w:t>https://www.forbes.com/sites/briansolomon/2016/07/14/145-tech-leaders-sign-letter-calling-trump-a-disaster-for-innovation/</w:t>
      </w:r>
      <w:r>
        <w:t>]</w:t>
      </w:r>
    </w:p>
    <w:p w14:paraId="4F113ACF" w14:textId="77777777" w:rsidR="0091163C" w:rsidRPr="00852A87" w:rsidRDefault="0091163C" w:rsidP="0091163C">
      <w:pPr>
        <w:rPr>
          <w:u w:val="single"/>
        </w:rPr>
      </w:pPr>
      <w:r>
        <w:t xml:space="preserve">Billionaire venture capitalist Peter Thiel may be backing Donald Trump, and even speaking at the </w:t>
      </w:r>
      <w:r w:rsidRPr="00107CDA">
        <w:rPr>
          <w:rStyle w:val="Emphasis"/>
        </w:rPr>
        <w:t>Republican</w:t>
      </w:r>
      <w:r>
        <w:t xml:space="preserve"> National Convention. </w:t>
      </w:r>
      <w:r w:rsidRPr="00852A87">
        <w:rPr>
          <w:u w:val="single"/>
        </w:rPr>
        <w:t xml:space="preserve">But many other </w:t>
      </w:r>
      <w:r w:rsidRPr="00107CDA">
        <w:rPr>
          <w:rStyle w:val="Emphasis"/>
          <w:highlight w:val="cyan"/>
        </w:rPr>
        <w:t>tech</w:t>
      </w:r>
      <w:r w:rsidRPr="00107CDA">
        <w:rPr>
          <w:rStyle w:val="Emphasis"/>
        </w:rPr>
        <w:t>nology</w:t>
      </w:r>
      <w:r w:rsidRPr="00852A87">
        <w:rPr>
          <w:u w:val="single"/>
        </w:rPr>
        <w:t xml:space="preserve"> </w:t>
      </w:r>
      <w:r w:rsidRPr="00852A87">
        <w:rPr>
          <w:highlight w:val="cyan"/>
          <w:u w:val="single"/>
        </w:rPr>
        <w:t>leaders</w:t>
      </w:r>
      <w:r w:rsidRPr="00852A87">
        <w:rPr>
          <w:u w:val="single"/>
        </w:rPr>
        <w:t xml:space="preserve"> have come out strongly </w:t>
      </w:r>
      <w:r w:rsidRPr="00852A87">
        <w:rPr>
          <w:highlight w:val="cyan"/>
          <w:u w:val="single"/>
        </w:rPr>
        <w:t>oppose</w:t>
      </w:r>
      <w:r w:rsidRPr="00852A87">
        <w:rPr>
          <w:u w:val="single"/>
        </w:rPr>
        <w:t xml:space="preserve">d to a </w:t>
      </w:r>
      <w:r w:rsidRPr="00852A87">
        <w:rPr>
          <w:highlight w:val="cyan"/>
          <w:u w:val="single"/>
        </w:rPr>
        <w:t xml:space="preserve">Trump </w:t>
      </w:r>
      <w:r w:rsidRPr="00107CDA">
        <w:rPr>
          <w:rStyle w:val="Emphasis"/>
          <w:highlight w:val="cyan"/>
        </w:rPr>
        <w:t>presidency</w:t>
      </w:r>
      <w:r w:rsidRPr="00852A87">
        <w:rPr>
          <w:u w:val="single"/>
        </w:rPr>
        <w:t>.</w:t>
      </w:r>
    </w:p>
    <w:p w14:paraId="6309E6EC" w14:textId="77777777" w:rsidR="0091163C" w:rsidRDefault="0091163C" w:rsidP="0091163C">
      <w:r>
        <w:t xml:space="preserve">On Thursday morning, </w:t>
      </w:r>
      <w:r w:rsidRPr="00107CDA">
        <w:rPr>
          <w:rStyle w:val="Emphasis"/>
          <w:highlight w:val="cyan"/>
        </w:rPr>
        <w:t>145</w:t>
      </w:r>
      <w:r w:rsidRPr="00852A87">
        <w:rPr>
          <w:highlight w:val="cyan"/>
          <w:u w:val="single"/>
        </w:rPr>
        <w:t xml:space="preserve"> tech</w:t>
      </w:r>
      <w:r w:rsidRPr="00852A87">
        <w:rPr>
          <w:u w:val="single"/>
        </w:rPr>
        <w:t xml:space="preserve">nology </w:t>
      </w:r>
      <w:r w:rsidRPr="00852A87">
        <w:rPr>
          <w:highlight w:val="cyan"/>
          <w:u w:val="single"/>
        </w:rPr>
        <w:t>CEOs</w:t>
      </w:r>
      <w:r w:rsidRPr="00852A87">
        <w:rPr>
          <w:u w:val="single"/>
        </w:rPr>
        <w:t xml:space="preserve">, billionaire investors, and upcoming entrepreneurs </w:t>
      </w:r>
      <w:r w:rsidRPr="00852A87">
        <w:rPr>
          <w:highlight w:val="cyan"/>
          <w:u w:val="single"/>
        </w:rPr>
        <w:t>from</w:t>
      </w:r>
      <w:r w:rsidRPr="00852A87">
        <w:rPr>
          <w:u w:val="single"/>
        </w:rPr>
        <w:t xml:space="preserve"> some of the </w:t>
      </w:r>
      <w:r w:rsidRPr="00107CDA">
        <w:rPr>
          <w:rStyle w:val="Emphasis"/>
          <w:highlight w:val="cyan"/>
        </w:rPr>
        <w:t>largest</w:t>
      </w:r>
      <w:r w:rsidRPr="00852A87">
        <w:rPr>
          <w:highlight w:val="cyan"/>
          <w:u w:val="single"/>
        </w:rPr>
        <w:t xml:space="preserve"> companies</w:t>
      </w:r>
      <w:r w:rsidRPr="00852A87">
        <w:rPr>
          <w:u w:val="single"/>
        </w:rPr>
        <w:t xml:space="preserve"> and startups </w:t>
      </w:r>
      <w:r w:rsidRPr="00852A87">
        <w:rPr>
          <w:highlight w:val="cyan"/>
          <w:u w:val="single"/>
        </w:rPr>
        <w:t xml:space="preserve">in </w:t>
      </w:r>
      <w:r w:rsidRPr="00107CDA">
        <w:rPr>
          <w:rStyle w:val="Emphasis"/>
          <w:highlight w:val="cyan"/>
        </w:rPr>
        <w:t>Silicon Valley</w:t>
      </w:r>
      <w:r w:rsidRPr="00852A87">
        <w:rPr>
          <w:highlight w:val="cyan"/>
          <w:u w:val="single"/>
        </w:rPr>
        <w:t xml:space="preserve"> signed </w:t>
      </w:r>
      <w:r w:rsidRPr="00852A87">
        <w:rPr>
          <w:u w:val="single"/>
        </w:rPr>
        <w:t xml:space="preserve">an open </w:t>
      </w:r>
      <w:r w:rsidRPr="00852A87">
        <w:rPr>
          <w:highlight w:val="cyan"/>
          <w:u w:val="single"/>
        </w:rPr>
        <w:t xml:space="preserve">letter that </w:t>
      </w:r>
      <w:r w:rsidRPr="00107CDA">
        <w:rPr>
          <w:rStyle w:val="Emphasis"/>
          <w:highlight w:val="cyan"/>
        </w:rPr>
        <w:t>condemned</w:t>
      </w:r>
      <w:r w:rsidRPr="00852A87">
        <w:rPr>
          <w:u w:val="single"/>
        </w:rPr>
        <w:t xml:space="preserve"> </w:t>
      </w:r>
      <w:r w:rsidRPr="00852A87">
        <w:rPr>
          <w:highlight w:val="cyan"/>
          <w:u w:val="single"/>
        </w:rPr>
        <w:t>Trump as "a</w:t>
      </w:r>
      <w:r w:rsidRPr="00852A87">
        <w:rPr>
          <w:u w:val="single"/>
        </w:rPr>
        <w:t xml:space="preserve"> </w:t>
      </w:r>
      <w:r w:rsidRPr="00107CDA">
        <w:rPr>
          <w:rStyle w:val="Emphasis"/>
          <w:highlight w:val="cyan"/>
        </w:rPr>
        <w:t>disaster</w:t>
      </w:r>
      <w:r w:rsidRPr="00852A87">
        <w:rPr>
          <w:highlight w:val="cyan"/>
          <w:u w:val="single"/>
        </w:rPr>
        <w:t xml:space="preserve"> for </w:t>
      </w:r>
      <w:r w:rsidRPr="00107CDA">
        <w:rPr>
          <w:rStyle w:val="Emphasis"/>
          <w:highlight w:val="cyan"/>
        </w:rPr>
        <w:t>innovation</w:t>
      </w:r>
      <w:r w:rsidRPr="00852A87">
        <w:rPr>
          <w:u w:val="single"/>
        </w:rPr>
        <w:t>."</w:t>
      </w:r>
      <w:r>
        <w:t xml:space="preserve"> The list includes Slack's Stewart Butterfield, IAC's Barry Diller, Qualcomm's Irwin Jacobs, Tumblr's David Karp, Box's Aaron Levie, Facebook's Dustin Moskovitz, Reddit's Alexis Ohanian, eBay's Pierre Omidyar, Zynga's Mark Pincus, Medium's Ev Williams, Apple's Steve Wozniak, and venture capitalists Vinod Khosla and Chris Sacca.</w:t>
      </w:r>
    </w:p>
    <w:p w14:paraId="0DECCFC4" w14:textId="77777777" w:rsidR="0091163C" w:rsidRDefault="0091163C" w:rsidP="0091163C">
      <w:r>
        <w:t>Each person who signed the letter did so in their "personal capacity" rather than as representing their respective organizations. But it's a clear industry-wide rebuke to the presidential candidate for a political party generally known as pro-business. 52 of the signatories are listed as CEOs and 83 as founders or co-founders.</w:t>
      </w:r>
    </w:p>
    <w:p w14:paraId="50EB587C" w14:textId="77777777" w:rsidR="0091163C" w:rsidRDefault="0091163C" w:rsidP="0091163C">
      <w:r>
        <w:t>No current employees of Microsoft, Amazon, Apple, or Google signed the letter, although a number of alumni did. Mark Zuckerberg, along with other upper echelon CEOs, didn't join in, but his sister Arielle Zuckerberg, a partner at Kleiner Perkins Caufield &amp; Byers, did sign.</w:t>
      </w:r>
    </w:p>
    <w:p w14:paraId="6FAE756B" w14:textId="77777777" w:rsidR="0091163C" w:rsidRDefault="0091163C" w:rsidP="0091163C">
      <w:r>
        <w:t xml:space="preserve">The </w:t>
      </w:r>
      <w:r w:rsidRPr="00852A87">
        <w:rPr>
          <w:highlight w:val="cyan"/>
          <w:u w:val="single"/>
        </w:rPr>
        <w:t xml:space="preserve">letter supports "progressive </w:t>
      </w:r>
      <w:r w:rsidRPr="00107CDA">
        <w:rPr>
          <w:rStyle w:val="Emphasis"/>
          <w:highlight w:val="cyan"/>
        </w:rPr>
        <w:t>immigration</w:t>
      </w:r>
      <w:r w:rsidRPr="00852A87">
        <w:rPr>
          <w:u w:val="single"/>
        </w:rPr>
        <w:t xml:space="preserve"> policies," </w:t>
      </w:r>
      <w:r w:rsidRPr="00852A87">
        <w:rPr>
          <w:highlight w:val="cyan"/>
          <w:u w:val="single"/>
        </w:rPr>
        <w:t xml:space="preserve">media </w:t>
      </w:r>
      <w:r w:rsidRPr="00107CDA">
        <w:rPr>
          <w:rStyle w:val="Emphasis"/>
          <w:highlight w:val="cyan"/>
        </w:rPr>
        <w:t>freedom</w:t>
      </w:r>
      <w:r w:rsidRPr="00107CDA">
        <w:rPr>
          <w:u w:val="single"/>
        </w:rPr>
        <w:t>, and</w:t>
      </w:r>
      <w:r w:rsidRPr="00852A87">
        <w:rPr>
          <w:u w:val="single"/>
        </w:rPr>
        <w:t xml:space="preserve"> "an optimistic vision for a more inclusive country."</w:t>
      </w:r>
    </w:p>
    <w:p w14:paraId="12DB8B0D" w14:textId="77777777" w:rsidR="0091163C" w:rsidRDefault="0091163C" w:rsidP="0091163C">
      <w:r>
        <w:t>[Picture Omitted</w:t>
      </w:r>
    </w:p>
    <w:p w14:paraId="0B722AE5" w14:textId="77777777" w:rsidR="0091163C" w:rsidRDefault="0091163C" w:rsidP="0091163C">
      <w:r>
        <w:t>By signing up, you agree to receive this newsletter, other updates about Forbes and its affiliates’ offerings, our Terms of Service (including resolving disputes on an individual basis via arbitration), and you acknowledge our Privacy Statement. Forbes is protected by reCAPTCHA, and the Google Privacy Policy and Terms of Service apply.</w:t>
      </w:r>
    </w:p>
    <w:p w14:paraId="35E45D5F" w14:textId="77777777" w:rsidR="0091163C" w:rsidRDefault="0091163C" w:rsidP="0091163C">
      <w:r w:rsidRPr="00852A87">
        <w:rPr>
          <w:highlight w:val="cyan"/>
          <w:u w:val="single"/>
        </w:rPr>
        <w:t>We believe in</w:t>
      </w:r>
      <w:r w:rsidRPr="00852A87">
        <w:rPr>
          <w:u w:val="single"/>
        </w:rPr>
        <w:t xml:space="preserve"> an inclusive </w:t>
      </w:r>
      <w:r w:rsidRPr="00852A87">
        <w:rPr>
          <w:highlight w:val="cyan"/>
          <w:u w:val="single"/>
        </w:rPr>
        <w:t xml:space="preserve">country that fosters </w:t>
      </w:r>
      <w:r w:rsidRPr="00107CDA">
        <w:rPr>
          <w:rStyle w:val="Emphasis"/>
          <w:highlight w:val="cyan"/>
        </w:rPr>
        <w:t>opportunity</w:t>
      </w:r>
      <w:r w:rsidRPr="00852A87">
        <w:rPr>
          <w:highlight w:val="cyan"/>
          <w:u w:val="single"/>
        </w:rPr>
        <w:t xml:space="preserve">, </w:t>
      </w:r>
      <w:r w:rsidRPr="00107CDA">
        <w:rPr>
          <w:rStyle w:val="Emphasis"/>
          <w:highlight w:val="cyan"/>
        </w:rPr>
        <w:t>creativity</w:t>
      </w:r>
      <w:r w:rsidRPr="00852A87">
        <w:rPr>
          <w:u w:val="single"/>
        </w:rPr>
        <w:t xml:space="preserve"> and a level playing field. Donald </w:t>
      </w:r>
      <w:r w:rsidRPr="00852A87">
        <w:rPr>
          <w:highlight w:val="cyan"/>
          <w:u w:val="single"/>
        </w:rPr>
        <w:t>Trump does not</w:t>
      </w:r>
      <w:r w:rsidRPr="00852A87">
        <w:rPr>
          <w:u w:val="single"/>
        </w:rPr>
        <w:t xml:space="preserve">. He </w:t>
      </w:r>
      <w:r w:rsidRPr="00852A87">
        <w:rPr>
          <w:highlight w:val="cyan"/>
          <w:u w:val="single"/>
        </w:rPr>
        <w:t xml:space="preserve">campaigns on </w:t>
      </w:r>
      <w:r w:rsidRPr="00107CDA">
        <w:rPr>
          <w:rStyle w:val="Emphasis"/>
          <w:highlight w:val="cyan"/>
        </w:rPr>
        <w:t>anger</w:t>
      </w:r>
      <w:r>
        <w:t xml:space="preserve">, bigotry, fear of new ideas and new people, and a fundamental belief that America is weak and in decline. We have listened to Donald Trump over the past year and we have concluded: </w:t>
      </w:r>
      <w:r w:rsidRPr="00852A87">
        <w:rPr>
          <w:highlight w:val="cyan"/>
          <w:u w:val="single"/>
        </w:rPr>
        <w:t xml:space="preserve">Trump would be a </w:t>
      </w:r>
      <w:r w:rsidRPr="00107CDA">
        <w:rPr>
          <w:rStyle w:val="Emphasis"/>
          <w:highlight w:val="cyan"/>
        </w:rPr>
        <w:t>disaster</w:t>
      </w:r>
      <w:r w:rsidRPr="00852A87">
        <w:rPr>
          <w:highlight w:val="cyan"/>
          <w:u w:val="single"/>
        </w:rPr>
        <w:t xml:space="preserve"> for innovation</w:t>
      </w:r>
      <w:r w:rsidRPr="00852A87">
        <w:rPr>
          <w:u w:val="single"/>
        </w:rPr>
        <w:t xml:space="preserve">. His vision </w:t>
      </w:r>
      <w:r w:rsidRPr="00852A87">
        <w:rPr>
          <w:highlight w:val="cyan"/>
          <w:u w:val="single"/>
        </w:rPr>
        <w:t>stands against</w:t>
      </w:r>
      <w:r w:rsidRPr="00852A87">
        <w:rPr>
          <w:u w:val="single"/>
        </w:rPr>
        <w:t xml:space="preserve"> the open </w:t>
      </w:r>
      <w:r w:rsidRPr="00107CDA">
        <w:rPr>
          <w:rStyle w:val="Emphasis"/>
          <w:highlight w:val="cyan"/>
        </w:rPr>
        <w:t>exchange</w:t>
      </w:r>
      <w:r w:rsidRPr="00852A87">
        <w:rPr>
          <w:highlight w:val="cyan"/>
          <w:u w:val="single"/>
        </w:rPr>
        <w:t xml:space="preserve"> of ideas</w:t>
      </w:r>
      <w:r w:rsidRPr="00852A87">
        <w:rPr>
          <w:u w:val="single"/>
        </w:rPr>
        <w:t xml:space="preserve">, free </w:t>
      </w:r>
      <w:r w:rsidRPr="00107CDA">
        <w:rPr>
          <w:rStyle w:val="Emphasis"/>
          <w:highlight w:val="cyan"/>
        </w:rPr>
        <w:t>movement</w:t>
      </w:r>
      <w:r w:rsidRPr="00852A87">
        <w:rPr>
          <w:highlight w:val="cyan"/>
          <w:u w:val="single"/>
        </w:rPr>
        <w:t xml:space="preserve"> of people, and</w:t>
      </w:r>
      <w:r w:rsidRPr="00852A87">
        <w:rPr>
          <w:u w:val="single"/>
        </w:rPr>
        <w:t xml:space="preserve"> productive </w:t>
      </w:r>
      <w:r w:rsidRPr="00107CDA">
        <w:rPr>
          <w:rStyle w:val="Emphasis"/>
          <w:highlight w:val="cyan"/>
        </w:rPr>
        <w:t>engagement</w:t>
      </w:r>
      <w:r w:rsidRPr="00852A87">
        <w:rPr>
          <w:highlight w:val="cyan"/>
          <w:u w:val="single"/>
        </w:rPr>
        <w:t xml:space="preserve"> with</w:t>
      </w:r>
      <w:r w:rsidRPr="00852A87">
        <w:rPr>
          <w:u w:val="single"/>
        </w:rPr>
        <w:t xml:space="preserve"> the </w:t>
      </w:r>
      <w:r w:rsidRPr="00107CDA">
        <w:rPr>
          <w:rStyle w:val="Emphasis"/>
          <w:highlight w:val="cyan"/>
        </w:rPr>
        <w:t>outside</w:t>
      </w:r>
      <w:r w:rsidRPr="00852A87">
        <w:rPr>
          <w:u w:val="single"/>
        </w:rPr>
        <w:t xml:space="preserve"> </w:t>
      </w:r>
      <w:r w:rsidRPr="00852A87">
        <w:rPr>
          <w:highlight w:val="cyan"/>
          <w:u w:val="single"/>
        </w:rPr>
        <w:t>world that is critical to</w:t>
      </w:r>
      <w:r w:rsidRPr="00852A87">
        <w:rPr>
          <w:u w:val="single"/>
        </w:rPr>
        <w:t xml:space="preserve"> our </w:t>
      </w:r>
      <w:r w:rsidRPr="00852A87">
        <w:rPr>
          <w:highlight w:val="cyan"/>
          <w:u w:val="single"/>
        </w:rPr>
        <w:t>econ</w:t>
      </w:r>
      <w:r w:rsidRPr="00852A87">
        <w:rPr>
          <w:u w:val="single"/>
        </w:rPr>
        <w:t>omy — </w:t>
      </w:r>
      <w:r>
        <w:t>and that provide the foundation for innovation and growth.</w:t>
      </w:r>
    </w:p>
    <w:p w14:paraId="14DED89C" w14:textId="77777777" w:rsidR="0091163C" w:rsidRDefault="0091163C" w:rsidP="0091163C">
      <w:r>
        <w:t xml:space="preserve">Let’s start with the human talent that drives innovation forward. We believe that America’s </w:t>
      </w:r>
      <w:r w:rsidRPr="00107CDA">
        <w:rPr>
          <w:rStyle w:val="Emphasis"/>
          <w:highlight w:val="cyan"/>
        </w:rPr>
        <w:t>diversity</w:t>
      </w:r>
      <w:r w:rsidRPr="00852A87">
        <w:rPr>
          <w:highlight w:val="cyan"/>
          <w:u w:val="single"/>
        </w:rPr>
        <w:t xml:space="preserve"> is</w:t>
      </w:r>
      <w:r w:rsidRPr="00852A87">
        <w:rPr>
          <w:u w:val="single"/>
        </w:rPr>
        <w:t xml:space="preserve"> </w:t>
      </w:r>
      <w:r w:rsidRPr="00852A87">
        <w:rPr>
          <w:highlight w:val="cyan"/>
          <w:u w:val="single"/>
        </w:rPr>
        <w:t xml:space="preserve">our </w:t>
      </w:r>
      <w:r w:rsidRPr="00107CDA">
        <w:rPr>
          <w:rStyle w:val="Emphasis"/>
          <w:highlight w:val="cyan"/>
        </w:rPr>
        <w:t>strength</w:t>
      </w:r>
      <w:r w:rsidRPr="00852A87">
        <w:rPr>
          <w:u w:val="single"/>
        </w:rPr>
        <w:t>.</w:t>
      </w:r>
      <w:r>
        <w:t xml:space="preserve"> Great ideas come from all parts of society, and we should champion that broad-based creative potential. We also believe that progressive immigration policies help us attract and retain some of the brightest minds on earth — scientists, entrepreneurs, and creators. In fact, </w:t>
      </w:r>
      <w:r w:rsidRPr="00107CDA">
        <w:rPr>
          <w:rStyle w:val="Emphasis"/>
          <w:highlight w:val="cyan"/>
        </w:rPr>
        <w:t>40</w:t>
      </w:r>
      <w:r w:rsidRPr="00852A87">
        <w:rPr>
          <w:highlight w:val="cyan"/>
          <w:u w:val="single"/>
        </w:rPr>
        <w:t>% of Fortune</w:t>
      </w:r>
      <w:r w:rsidRPr="00852A87">
        <w:rPr>
          <w:u w:val="single"/>
        </w:rPr>
        <w:t xml:space="preserve"> </w:t>
      </w:r>
      <w:r w:rsidRPr="00852A87">
        <w:rPr>
          <w:highlight w:val="cyan"/>
          <w:u w:val="single"/>
        </w:rPr>
        <w:t>500 companies</w:t>
      </w:r>
      <w:r w:rsidRPr="00852A87">
        <w:rPr>
          <w:u w:val="single"/>
        </w:rPr>
        <w:t xml:space="preserve"> were </w:t>
      </w:r>
      <w:r w:rsidRPr="00852A87">
        <w:rPr>
          <w:highlight w:val="cyan"/>
          <w:u w:val="single"/>
        </w:rPr>
        <w:t xml:space="preserve">founded by </w:t>
      </w:r>
      <w:r w:rsidRPr="00107CDA">
        <w:rPr>
          <w:rStyle w:val="Emphasis"/>
          <w:highlight w:val="cyan"/>
        </w:rPr>
        <w:t>immigrants</w:t>
      </w:r>
      <w:r w:rsidRPr="00852A87">
        <w:rPr>
          <w:u w:val="single"/>
        </w:rPr>
        <w:t xml:space="preserve"> or their children. Donald </w:t>
      </w:r>
      <w:r w:rsidRPr="00852A87">
        <w:rPr>
          <w:highlight w:val="cyan"/>
          <w:u w:val="single"/>
        </w:rPr>
        <w:t>Trump</w:t>
      </w:r>
      <w:r w:rsidRPr="00852A87">
        <w:rPr>
          <w:u w:val="single"/>
        </w:rPr>
        <w:t xml:space="preserve">, meanwhile, </w:t>
      </w:r>
      <w:r w:rsidRPr="00852A87">
        <w:rPr>
          <w:highlight w:val="cyan"/>
          <w:u w:val="single"/>
        </w:rPr>
        <w:t xml:space="preserve">traffics </w:t>
      </w:r>
      <w:r w:rsidRPr="00852A87">
        <w:rPr>
          <w:u w:val="single"/>
        </w:rPr>
        <w:t xml:space="preserve">in ethnic and racial stereotypes, repeatedly insults women, and </w:t>
      </w:r>
      <w:r w:rsidRPr="00852A87">
        <w:rPr>
          <w:highlight w:val="cyan"/>
          <w:u w:val="single"/>
        </w:rPr>
        <w:t xml:space="preserve">is openly </w:t>
      </w:r>
      <w:r w:rsidRPr="00107CDA">
        <w:rPr>
          <w:rStyle w:val="Emphasis"/>
          <w:highlight w:val="cyan"/>
        </w:rPr>
        <w:t>hostile</w:t>
      </w:r>
      <w:r w:rsidRPr="00852A87">
        <w:rPr>
          <w:highlight w:val="cyan"/>
          <w:u w:val="single"/>
        </w:rPr>
        <w:t xml:space="preserve"> to </w:t>
      </w:r>
      <w:r w:rsidRPr="00107CDA">
        <w:rPr>
          <w:rStyle w:val="Emphasis"/>
          <w:highlight w:val="cyan"/>
        </w:rPr>
        <w:t>immigration</w:t>
      </w:r>
      <w:r>
        <w:t>. He has promised a wall, mass deportations, and profiling.</w:t>
      </w:r>
    </w:p>
    <w:p w14:paraId="44289D02" w14:textId="77777777" w:rsidR="0091163C" w:rsidRDefault="0091163C" w:rsidP="0091163C">
      <w:r>
        <w:t xml:space="preserve">We also believe in the free and open exchange of ideas, including over the Internet, as a seed from which innovation springs. Donald </w:t>
      </w:r>
      <w:r w:rsidRPr="00852A87">
        <w:rPr>
          <w:highlight w:val="cyan"/>
          <w:u w:val="single"/>
        </w:rPr>
        <w:t>Trump proposes “</w:t>
      </w:r>
      <w:r w:rsidRPr="00107CDA">
        <w:rPr>
          <w:rStyle w:val="Emphasis"/>
          <w:highlight w:val="cyan"/>
        </w:rPr>
        <w:t>shutting</w:t>
      </w:r>
      <w:r w:rsidRPr="00852A87">
        <w:rPr>
          <w:highlight w:val="cyan"/>
          <w:u w:val="single"/>
        </w:rPr>
        <w:t xml:space="preserve"> down” parts of</w:t>
      </w:r>
      <w:r w:rsidRPr="00852A87">
        <w:rPr>
          <w:u w:val="single"/>
        </w:rPr>
        <w:t xml:space="preserve"> the </w:t>
      </w:r>
      <w:r w:rsidRPr="00107CDA">
        <w:rPr>
          <w:rStyle w:val="Emphasis"/>
          <w:highlight w:val="cyan"/>
        </w:rPr>
        <w:t>Internet</w:t>
      </w:r>
      <w:r w:rsidRPr="00852A87">
        <w:rPr>
          <w:highlight w:val="cyan"/>
          <w:u w:val="single"/>
        </w:rPr>
        <w:t xml:space="preserve"> as</w:t>
      </w:r>
      <w:r w:rsidRPr="00852A87">
        <w:rPr>
          <w:u w:val="single"/>
        </w:rPr>
        <w:t xml:space="preserve"> a </w:t>
      </w:r>
      <w:r w:rsidRPr="00107CDA">
        <w:rPr>
          <w:rStyle w:val="Emphasis"/>
          <w:highlight w:val="cyan"/>
        </w:rPr>
        <w:t>security</w:t>
      </w:r>
      <w:r w:rsidRPr="00852A87">
        <w:rPr>
          <w:u w:val="single"/>
        </w:rPr>
        <w:t xml:space="preserve"> </w:t>
      </w:r>
      <w:r w:rsidRPr="00852A87">
        <w:rPr>
          <w:highlight w:val="cyan"/>
          <w:u w:val="single"/>
        </w:rPr>
        <w:t>strategy</w:t>
      </w:r>
      <w:r w:rsidRPr="00852A87">
        <w:rPr>
          <w:u w:val="single"/>
        </w:rPr>
        <w:t> — </w:t>
      </w:r>
      <w:r w:rsidRPr="00852A87">
        <w:rPr>
          <w:highlight w:val="cyan"/>
          <w:u w:val="single"/>
        </w:rPr>
        <w:t>demonstrating</w:t>
      </w:r>
      <w:r w:rsidRPr="00852A87">
        <w:rPr>
          <w:u w:val="single"/>
        </w:rPr>
        <w:t xml:space="preserve"> both </w:t>
      </w:r>
      <w:r w:rsidRPr="00107CDA">
        <w:rPr>
          <w:rStyle w:val="Emphasis"/>
          <w:highlight w:val="cyan"/>
        </w:rPr>
        <w:t>poor</w:t>
      </w:r>
      <w:r w:rsidRPr="00852A87">
        <w:rPr>
          <w:highlight w:val="cyan"/>
          <w:u w:val="single"/>
        </w:rPr>
        <w:t xml:space="preserve"> judgment </w:t>
      </w:r>
      <w:r w:rsidRPr="00852A87">
        <w:rPr>
          <w:u w:val="single"/>
        </w:rPr>
        <w:t xml:space="preserve">and ignorance </w:t>
      </w:r>
      <w:r w:rsidRPr="00852A87">
        <w:rPr>
          <w:highlight w:val="cyan"/>
          <w:u w:val="single"/>
        </w:rPr>
        <w:t>about</w:t>
      </w:r>
      <w:r w:rsidRPr="00852A87">
        <w:rPr>
          <w:u w:val="single"/>
        </w:rPr>
        <w:t xml:space="preserve"> how </w:t>
      </w:r>
      <w:r w:rsidRPr="00107CDA">
        <w:rPr>
          <w:rStyle w:val="Emphasis"/>
          <w:highlight w:val="cyan"/>
        </w:rPr>
        <w:t>tech</w:t>
      </w:r>
      <w:r w:rsidRPr="00107CDA">
        <w:rPr>
          <w:rStyle w:val="Emphasis"/>
        </w:rPr>
        <w:t>nology</w:t>
      </w:r>
      <w:r w:rsidRPr="00852A87">
        <w:rPr>
          <w:u w:val="single"/>
        </w:rPr>
        <w:t xml:space="preserve"> works</w:t>
      </w:r>
      <w:r>
        <w:t>. His penchant to censor extends to revoking press credentials and threatening to punish media platforms that criticize him.</w:t>
      </w:r>
    </w:p>
    <w:p w14:paraId="651C2260" w14:textId="77777777" w:rsidR="0091163C" w:rsidRPr="00852A87" w:rsidRDefault="0091163C" w:rsidP="0091163C">
      <w:pPr>
        <w:rPr>
          <w:u w:val="single"/>
        </w:rPr>
      </w:pPr>
      <w:r>
        <w:t xml:space="preserve">Finally, we believe that </w:t>
      </w:r>
      <w:r w:rsidRPr="00852A87">
        <w:rPr>
          <w:highlight w:val="cyan"/>
          <w:u w:val="single"/>
        </w:rPr>
        <w:t>government plays</w:t>
      </w:r>
      <w:r w:rsidRPr="00852A87">
        <w:rPr>
          <w:u w:val="single"/>
        </w:rPr>
        <w:t xml:space="preserve"> an </w:t>
      </w:r>
      <w:r w:rsidRPr="00107CDA">
        <w:rPr>
          <w:rStyle w:val="Emphasis"/>
          <w:highlight w:val="cyan"/>
        </w:rPr>
        <w:t>important</w:t>
      </w:r>
      <w:r w:rsidRPr="00852A87">
        <w:rPr>
          <w:highlight w:val="cyan"/>
          <w:u w:val="single"/>
        </w:rPr>
        <w:t xml:space="preserve"> role in </w:t>
      </w:r>
      <w:r w:rsidRPr="00852A87">
        <w:rPr>
          <w:u w:val="single"/>
        </w:rPr>
        <w:t xml:space="preserve">the </w:t>
      </w:r>
      <w:r w:rsidRPr="00852A87">
        <w:rPr>
          <w:highlight w:val="cyan"/>
          <w:u w:val="single"/>
        </w:rPr>
        <w:t>tech</w:t>
      </w:r>
      <w:r w:rsidRPr="00852A87">
        <w:rPr>
          <w:u w:val="single"/>
        </w:rPr>
        <w:t xml:space="preserve">nology </w:t>
      </w:r>
      <w:r w:rsidRPr="00107CDA">
        <w:rPr>
          <w:rStyle w:val="Emphasis"/>
          <w:highlight w:val="cyan"/>
        </w:rPr>
        <w:t>economy</w:t>
      </w:r>
      <w:r w:rsidRPr="00852A87">
        <w:rPr>
          <w:u w:val="single"/>
        </w:rPr>
        <w:t xml:space="preserve"> by investing</w:t>
      </w:r>
      <w:r>
        <w:t xml:space="preserve"> in infrastructure, education and scientific research. Donald </w:t>
      </w:r>
      <w:r w:rsidRPr="00852A87">
        <w:rPr>
          <w:highlight w:val="cyan"/>
          <w:u w:val="single"/>
        </w:rPr>
        <w:t>Trump</w:t>
      </w:r>
      <w:r w:rsidRPr="00852A87">
        <w:rPr>
          <w:u w:val="single"/>
        </w:rPr>
        <w:t xml:space="preserve"> articulates few policies beyond erratic and contradictory pronouncements. Hi</w:t>
      </w:r>
      <w:r w:rsidRPr="00852A87">
        <w:rPr>
          <w:highlight w:val="cyan"/>
          <w:u w:val="single"/>
        </w:rPr>
        <w:t>s</w:t>
      </w:r>
      <w:r w:rsidRPr="00852A87">
        <w:rPr>
          <w:u w:val="single"/>
        </w:rPr>
        <w:t xml:space="preserve"> reckless </w:t>
      </w:r>
      <w:r w:rsidRPr="00852A87">
        <w:rPr>
          <w:highlight w:val="cyan"/>
          <w:u w:val="single"/>
        </w:rPr>
        <w:t>disregard for</w:t>
      </w:r>
      <w:r w:rsidRPr="00852A87">
        <w:rPr>
          <w:u w:val="single"/>
        </w:rPr>
        <w:t xml:space="preserve"> our legal</w:t>
      </w:r>
      <w:r>
        <w:t xml:space="preserve"> </w:t>
      </w:r>
      <w:r w:rsidRPr="00852A87">
        <w:rPr>
          <w:u w:val="single"/>
        </w:rPr>
        <w:t xml:space="preserve">and political </w:t>
      </w:r>
      <w:r w:rsidRPr="00852A87">
        <w:rPr>
          <w:highlight w:val="cyan"/>
          <w:u w:val="single"/>
        </w:rPr>
        <w:t>institutions</w:t>
      </w:r>
      <w:r w:rsidRPr="00852A87">
        <w:rPr>
          <w:u w:val="single"/>
        </w:rPr>
        <w:t xml:space="preserve"> </w:t>
      </w:r>
      <w:r w:rsidRPr="00852A87">
        <w:rPr>
          <w:highlight w:val="cyan"/>
          <w:u w:val="single"/>
        </w:rPr>
        <w:t>threatens to</w:t>
      </w:r>
      <w:r w:rsidRPr="00852A87">
        <w:rPr>
          <w:u w:val="single"/>
        </w:rPr>
        <w:t xml:space="preserve"> upend</w:t>
      </w:r>
      <w:r>
        <w:t xml:space="preserve"> what attracts companies to start and scale in America. He </w:t>
      </w:r>
      <w:r w:rsidRPr="00852A87">
        <w:rPr>
          <w:u w:val="single"/>
        </w:rPr>
        <w:t xml:space="preserve">risks </w:t>
      </w:r>
      <w:r w:rsidRPr="00107CDA">
        <w:rPr>
          <w:rStyle w:val="Emphasis"/>
          <w:highlight w:val="cyan"/>
        </w:rPr>
        <w:t>distort</w:t>
      </w:r>
      <w:r w:rsidRPr="00107CDA">
        <w:rPr>
          <w:rStyle w:val="Emphasis"/>
        </w:rPr>
        <w:t>ing</w:t>
      </w:r>
      <w:r w:rsidRPr="00852A87">
        <w:rPr>
          <w:u w:val="single"/>
        </w:rPr>
        <w:t xml:space="preserve"> </w:t>
      </w:r>
      <w:r w:rsidRPr="00852A87">
        <w:rPr>
          <w:highlight w:val="cyan"/>
          <w:u w:val="single"/>
        </w:rPr>
        <w:t>markets</w:t>
      </w:r>
      <w:r w:rsidRPr="00852A87">
        <w:rPr>
          <w:u w:val="single"/>
        </w:rPr>
        <w:t xml:space="preserve">, </w:t>
      </w:r>
      <w:r w:rsidRPr="00852A87">
        <w:rPr>
          <w:highlight w:val="cyan"/>
          <w:u w:val="single"/>
        </w:rPr>
        <w:t xml:space="preserve">reducing </w:t>
      </w:r>
      <w:r w:rsidRPr="00107CDA">
        <w:rPr>
          <w:rStyle w:val="Emphasis"/>
          <w:highlight w:val="cyan"/>
        </w:rPr>
        <w:t>exports</w:t>
      </w:r>
      <w:r w:rsidRPr="00852A87">
        <w:rPr>
          <w:highlight w:val="cyan"/>
          <w:u w:val="single"/>
        </w:rPr>
        <w:t xml:space="preserve">, and slowing </w:t>
      </w:r>
      <w:r w:rsidRPr="00107CDA">
        <w:rPr>
          <w:rStyle w:val="Emphasis"/>
          <w:highlight w:val="cyan"/>
        </w:rPr>
        <w:t>job creation</w:t>
      </w:r>
      <w:r w:rsidRPr="00852A87">
        <w:rPr>
          <w:u w:val="single"/>
        </w:rPr>
        <w:t>.</w:t>
      </w:r>
    </w:p>
    <w:p w14:paraId="035FB61D" w14:textId="77777777" w:rsidR="0091163C" w:rsidRDefault="0091163C" w:rsidP="0091163C">
      <w:pPr>
        <w:rPr>
          <w:u w:val="single"/>
        </w:rPr>
      </w:pPr>
    </w:p>
    <w:p w14:paraId="09DA25F8" w14:textId="77777777" w:rsidR="0091163C" w:rsidRDefault="0091163C" w:rsidP="0091163C">
      <w:pPr>
        <w:pStyle w:val="Heading4"/>
      </w:pPr>
      <w:r>
        <w:t>Big Tech’s political opinion does not change-they are actively weaponing against him.</w:t>
      </w:r>
    </w:p>
    <w:p w14:paraId="10EF4DC0" w14:textId="77777777" w:rsidR="0091163C" w:rsidRPr="00B7269C" w:rsidRDefault="0091163C" w:rsidP="0091163C">
      <w:r w:rsidRPr="00B7269C">
        <w:rPr>
          <w:rFonts w:eastAsiaTheme="majorEastAsia" w:cstheme="majorBidi"/>
          <w:b/>
          <w:iCs/>
          <w:sz w:val="26"/>
        </w:rPr>
        <w:t>Miller’24</w:t>
      </w:r>
      <w:r>
        <w:t>[Parker Miller; January 23; Reporter at the Washington Examiner; Washington Examiner, “</w:t>
      </w:r>
      <w:r w:rsidRPr="00B7269C">
        <w:t>How Big Tech is weaponizing against Trump</w:t>
      </w:r>
      <w:r>
        <w:t xml:space="preserve">.” </w:t>
      </w:r>
      <w:r w:rsidRPr="00B7269C">
        <w:t>https://www.washingtonexaminer.com/opinion/2811366/how-big-tech-is-weaponizing-against-trump/</w:t>
      </w:r>
      <w:r>
        <w:t>]</w:t>
      </w:r>
    </w:p>
    <w:p w14:paraId="47866A22" w14:textId="77777777" w:rsidR="0091163C" w:rsidRDefault="0091163C" w:rsidP="0091163C">
      <w:r>
        <w:t>The internet giants of our time have made it clear where their loyalties lie in the 2024 presidential election. Hint: They’re definitely not with former President Donald Trump.</w:t>
      </w:r>
    </w:p>
    <w:p w14:paraId="0AA27AB7" w14:textId="77777777" w:rsidR="0091163C" w:rsidRDefault="0091163C" w:rsidP="0091163C">
      <w:r>
        <w:t>The social media behemoth TikTok has taken the world by storm over the past few years. It has since been riddled with countless major controversies, such as its partial ownership by the Chinese government and its biased suppression of certain types of content over others. That trend continues as TikTok announced its “election integrity” initiative on Thursday.</w:t>
      </w:r>
    </w:p>
    <w:p w14:paraId="164A6239" w14:textId="77777777" w:rsidR="0091163C" w:rsidRDefault="0091163C" w:rsidP="0091163C">
      <w:r>
        <w:t>TikTok will join other internet giants, such as Meta and Google, in “protecting the integrity of elections.” It plans on partnering with “fact-checking organizations” to provide users with “reliable voting information” and collaborating with “local creators and civil society” to do so. Given its unending support for radical leftist worldviews and opinions above all others on the app, it’s safe to say that we can expect plenty of biased censorship of any information that could possibly undermine Trump’s campaign.</w:t>
      </w:r>
    </w:p>
    <w:p w14:paraId="3EA6F0D6" w14:textId="77777777" w:rsidR="0091163C" w:rsidRDefault="0091163C" w:rsidP="0091163C">
      <w:r>
        <w:t>Artificial intelligence companies will join TikTok in its crusade against Trump’s bid for the presidency. ChatGPT developed AI astonishingly faster than most had anticipated last year, leading to widespread concern that a new threat to general security for nations, businesses, and individual users had been created and that it will have the potential to develop faster than we can control it.</w:t>
      </w:r>
    </w:p>
    <w:p w14:paraId="25720A33" w14:textId="77777777" w:rsidR="0091163C" w:rsidRDefault="0091163C" w:rsidP="0091163C">
      <w:r>
        <w:t xml:space="preserve">ChatGPT developer OpenAI stated that it planned to combat misinformation regarding all the elections taking place around the world this year, saying that it wants to make sure that its creation is not “used in a way that could undermine this process.” However, ChatGPT has been proven to show bias toward liberals in its day-to-day applications across the board. Whatever programs and policies OpenAI has in mind will likely not be toward a truly fair election result. </w:t>
      </w:r>
    </w:p>
    <w:p w14:paraId="22FE12CE" w14:textId="77777777" w:rsidR="0091163C" w:rsidRDefault="0091163C" w:rsidP="0091163C">
      <w:r>
        <w:t>Trump has already experienced the threats posed by the Left’s use of AI to spread disinformation against him. In early January, amid the releases of dozens of declassified documents regarding Jeffrey Epstein’s connections, actor Mark Ruffalo spread deepfaked images of Trump aboard one of Epstein’s jets to his private island. These images were quickly debunked, and Trump responded correctly that “this is what the Democrats do to their Republican Opponent, who is leading them, by a lot, in the Polls.”</w:t>
      </w:r>
    </w:p>
    <w:p w14:paraId="08243F3B" w14:textId="77777777" w:rsidR="0091163C" w:rsidRDefault="0091163C" w:rsidP="0091163C"/>
    <w:p w14:paraId="440969C8" w14:textId="1023DF00" w:rsidR="0091163C" w:rsidRDefault="0091163C" w:rsidP="0091163C">
      <w:pPr>
        <w:pStyle w:val="Heading3"/>
      </w:pPr>
      <w:r>
        <w:t>Link---Big Tech H</w:t>
      </w:r>
      <w:r w:rsidR="00AC70A1">
        <w:t>as No Turnout</w:t>
      </w:r>
    </w:p>
    <w:p w14:paraId="443E7F48" w14:textId="77777777" w:rsidR="0091163C" w:rsidRDefault="0091163C" w:rsidP="0091163C">
      <w:pPr>
        <w:pStyle w:val="Heading4"/>
      </w:pPr>
      <w:r>
        <w:t>Between Biden or Trump-Big Tech is neutral.</w:t>
      </w:r>
    </w:p>
    <w:p w14:paraId="2CA5BD8E" w14:textId="77777777" w:rsidR="0091163C" w:rsidRPr="00284D9C" w:rsidRDefault="0091163C" w:rsidP="0091163C">
      <w:r w:rsidRPr="00284D9C">
        <w:rPr>
          <w:rFonts w:eastAsiaTheme="majorEastAsia" w:cstheme="majorBidi"/>
          <w:b/>
          <w:iCs/>
          <w:sz w:val="26"/>
        </w:rPr>
        <w:t>Rosenberg’20</w:t>
      </w:r>
      <w:r>
        <w:t>[Scott Rosenberg; November 2; M</w:t>
      </w:r>
      <w:r w:rsidRPr="00284D9C">
        <w:t>anaging editor of technology at Axios</w:t>
      </w:r>
      <w:r>
        <w:t>; Axios, “</w:t>
      </w:r>
      <w:r w:rsidRPr="00284D9C">
        <w:t>Big Tech doesn't much care who wins</w:t>
      </w:r>
      <w:r>
        <w:t xml:space="preserve">.” </w:t>
      </w:r>
      <w:r w:rsidRPr="00284D9C">
        <w:t>https://www.axios.com/2020/11/02/big-tech-doesnt-much-care-who-wins-2020-election</w:t>
      </w:r>
      <w:r>
        <w:t>]</w:t>
      </w:r>
    </w:p>
    <w:p w14:paraId="6D65C69A" w14:textId="77777777" w:rsidR="0091163C" w:rsidRDefault="0091163C" w:rsidP="0091163C">
      <w:r>
        <w:t xml:space="preserve">The </w:t>
      </w:r>
      <w:r w:rsidRPr="00C33D0E">
        <w:rPr>
          <w:rStyle w:val="Emphasis"/>
          <w:highlight w:val="cyan"/>
        </w:rPr>
        <w:t>headaches</w:t>
      </w:r>
      <w:r w:rsidRPr="00C33D0E">
        <w:rPr>
          <w:rStyle w:val="StyleUnderline"/>
          <w:highlight w:val="cyan"/>
        </w:rPr>
        <w:t xml:space="preserve"> facing</w:t>
      </w:r>
      <w:r w:rsidRPr="00C33D0E">
        <w:rPr>
          <w:rStyle w:val="StyleUnderline"/>
        </w:rPr>
        <w:t xml:space="preserve"> the </w:t>
      </w:r>
      <w:r w:rsidRPr="00C33D0E">
        <w:rPr>
          <w:rStyle w:val="StyleUnderline"/>
          <w:highlight w:val="cyan"/>
        </w:rPr>
        <w:t>tech industry</w:t>
      </w:r>
      <w:r w:rsidRPr="00C33D0E">
        <w:rPr>
          <w:rStyle w:val="StyleUnderline"/>
        </w:rPr>
        <w:t xml:space="preserve">'s giants </w:t>
      </w:r>
      <w:r w:rsidRPr="00C33D0E">
        <w:rPr>
          <w:rStyle w:val="Emphasis"/>
          <w:highlight w:val="cyan"/>
        </w:rPr>
        <w:t>won't change</w:t>
      </w:r>
      <w:r w:rsidRPr="00C33D0E">
        <w:rPr>
          <w:rStyle w:val="StyleUnderline"/>
        </w:rPr>
        <w:t xml:space="preserve"> much </w:t>
      </w:r>
      <w:r w:rsidRPr="00C33D0E">
        <w:rPr>
          <w:rStyle w:val="StyleUnderline"/>
          <w:highlight w:val="cyan"/>
        </w:rPr>
        <w:t>whether</w:t>
      </w:r>
      <w:r w:rsidRPr="00C33D0E">
        <w:rPr>
          <w:rStyle w:val="StyleUnderline"/>
        </w:rPr>
        <w:t xml:space="preserve"> Donald </w:t>
      </w:r>
      <w:r w:rsidRPr="00C33D0E">
        <w:rPr>
          <w:rStyle w:val="Emphasis"/>
          <w:highlight w:val="cyan"/>
        </w:rPr>
        <w:t>Trump</w:t>
      </w:r>
      <w:r w:rsidRPr="00C33D0E">
        <w:rPr>
          <w:rStyle w:val="StyleUnderline"/>
        </w:rPr>
        <w:t xml:space="preserve"> remains in the White House </w:t>
      </w:r>
      <w:r w:rsidRPr="00C33D0E">
        <w:rPr>
          <w:rStyle w:val="StyleUnderline"/>
          <w:highlight w:val="cyan"/>
        </w:rPr>
        <w:t xml:space="preserve">or Joe </w:t>
      </w:r>
      <w:r w:rsidRPr="00C33D0E">
        <w:rPr>
          <w:rStyle w:val="Emphasis"/>
          <w:highlight w:val="cyan"/>
        </w:rPr>
        <w:t>Biden</w:t>
      </w:r>
      <w:r w:rsidRPr="00C33D0E">
        <w:rPr>
          <w:rStyle w:val="StyleUnderline"/>
          <w:highlight w:val="cyan"/>
        </w:rPr>
        <w:t xml:space="preserve"> takes </w:t>
      </w:r>
      <w:r w:rsidRPr="00C33D0E">
        <w:rPr>
          <w:rStyle w:val="StyleUnderline"/>
        </w:rPr>
        <w:t xml:space="preserve">his </w:t>
      </w:r>
      <w:r w:rsidRPr="00C33D0E">
        <w:rPr>
          <w:rStyle w:val="StyleUnderline"/>
          <w:highlight w:val="cyan"/>
        </w:rPr>
        <w:t>place</w:t>
      </w:r>
      <w:r w:rsidRPr="00C33D0E">
        <w:rPr>
          <w:rStyle w:val="StyleUnderline"/>
        </w:rPr>
        <w:t>.</w:t>
      </w:r>
    </w:p>
    <w:p w14:paraId="7480EFDD" w14:textId="77777777" w:rsidR="0091163C" w:rsidRDefault="0091163C" w:rsidP="0091163C">
      <w:r>
        <w:t xml:space="preserve">The big picture: Individuals in tech are as passionate and fingernail-biting about Tuesday's election as any other Americans. But the </w:t>
      </w:r>
      <w:r w:rsidRPr="00C33D0E">
        <w:rPr>
          <w:rStyle w:val="StyleUnderline"/>
          <w:highlight w:val="cyan"/>
        </w:rPr>
        <w:t>path ahead for</w:t>
      </w:r>
      <w:r w:rsidRPr="00C33D0E">
        <w:rPr>
          <w:rStyle w:val="StyleUnderline"/>
        </w:rPr>
        <w:t xml:space="preserve"> the massive </w:t>
      </w:r>
      <w:r w:rsidRPr="00C33D0E">
        <w:rPr>
          <w:rStyle w:val="StyleUnderline"/>
          <w:highlight w:val="cyan"/>
        </w:rPr>
        <w:t>companies</w:t>
      </w:r>
      <w:r w:rsidRPr="00C33D0E">
        <w:rPr>
          <w:rStyle w:val="StyleUnderline"/>
        </w:rPr>
        <w:t xml:space="preserve"> that have seized the industry's reins over the past decade </w:t>
      </w:r>
      <w:r w:rsidRPr="00C33D0E">
        <w:rPr>
          <w:rStyle w:val="StyleUnderline"/>
          <w:highlight w:val="cyan"/>
        </w:rPr>
        <w:t xml:space="preserve">will only alter </w:t>
      </w:r>
      <w:r w:rsidRPr="00C33D0E">
        <w:rPr>
          <w:rStyle w:val="Emphasis"/>
          <w:highlight w:val="cyan"/>
        </w:rPr>
        <w:t>incrementally</w:t>
      </w:r>
      <w:r w:rsidRPr="00C33D0E">
        <w:rPr>
          <w:rStyle w:val="StyleUnderline"/>
          <w:highlight w:val="cyan"/>
        </w:rPr>
        <w:t xml:space="preserve"> based on</w:t>
      </w:r>
      <w:r w:rsidRPr="00C33D0E">
        <w:rPr>
          <w:rStyle w:val="StyleUnderline"/>
        </w:rPr>
        <w:t xml:space="preserve"> the </w:t>
      </w:r>
      <w:r w:rsidRPr="00C33D0E">
        <w:rPr>
          <w:rStyle w:val="Emphasis"/>
          <w:highlight w:val="cyan"/>
        </w:rPr>
        <w:t>polls</w:t>
      </w:r>
      <w:r w:rsidRPr="00C33D0E">
        <w:rPr>
          <w:rStyle w:val="Emphasis"/>
        </w:rPr>
        <w:t>'</w:t>
      </w:r>
      <w:r>
        <w:t xml:space="preserve"> outcome.</w:t>
      </w:r>
    </w:p>
    <w:p w14:paraId="117EDD1C" w14:textId="77777777" w:rsidR="0091163C" w:rsidRDefault="0091163C" w:rsidP="0091163C">
      <w:r>
        <w:t>The market</w:t>
      </w:r>
    </w:p>
    <w:p w14:paraId="4AF53D55" w14:textId="77777777" w:rsidR="0091163C" w:rsidRDefault="0091163C" w:rsidP="0091163C">
      <w:r>
        <w:t>Stock prices are the tech industry's rocket fuel: They turn founders into billionaires, keep stock-option-endowed employees happy, and pay off early investors who can then fund the next round of startups.</w:t>
      </w:r>
    </w:p>
    <w:p w14:paraId="3D3ECEA1" w14:textId="77777777" w:rsidR="0091163C" w:rsidRDefault="0091163C" w:rsidP="0091163C">
      <w:r>
        <w:t>Stocks have soared under President Trump, continuing a long boom that began under his predecessor, and tech has led the market. But most experts hand credit for the irrepressible rise in equity prices to the Federal Reserve, whose no-interest stance has driven investors into stocks and shows no sign of changing.</w:t>
      </w:r>
    </w:p>
    <w:p w14:paraId="2D89CDC8" w14:textId="77777777" w:rsidR="0091163C" w:rsidRPr="00C33D0E" w:rsidRDefault="0091163C" w:rsidP="0091163C">
      <w:pPr>
        <w:rPr>
          <w:rStyle w:val="StyleUnderline"/>
        </w:rPr>
      </w:pPr>
      <w:r>
        <w:t xml:space="preserve">The bottom line: </w:t>
      </w:r>
      <w:r w:rsidRPr="00C33D0E">
        <w:rPr>
          <w:rStyle w:val="StyleUnderline"/>
          <w:highlight w:val="cyan"/>
        </w:rPr>
        <w:t>Business</w:t>
      </w:r>
      <w:r w:rsidRPr="00C33D0E">
        <w:rPr>
          <w:rStyle w:val="StyleUnderline"/>
        </w:rPr>
        <w:t xml:space="preserve"> traditionally </w:t>
      </w:r>
      <w:r w:rsidRPr="00C33D0E">
        <w:rPr>
          <w:rStyle w:val="StyleUnderline"/>
          <w:highlight w:val="cyan"/>
        </w:rPr>
        <w:t xml:space="preserve">fears interest </w:t>
      </w:r>
      <w:r w:rsidRPr="00C33D0E">
        <w:rPr>
          <w:rStyle w:val="Emphasis"/>
          <w:highlight w:val="cyan"/>
        </w:rPr>
        <w:t>rates</w:t>
      </w:r>
      <w:r w:rsidRPr="00C33D0E">
        <w:rPr>
          <w:rStyle w:val="StyleUnderline"/>
        </w:rPr>
        <w:t xml:space="preserve">, and </w:t>
      </w:r>
      <w:r w:rsidRPr="00C33D0E">
        <w:rPr>
          <w:rStyle w:val="Emphasis"/>
          <w:highlight w:val="cyan"/>
        </w:rPr>
        <w:t>inflation</w:t>
      </w:r>
      <w:r w:rsidRPr="00C33D0E">
        <w:rPr>
          <w:rStyle w:val="StyleUnderline"/>
          <w:highlight w:val="cyan"/>
        </w:rPr>
        <w:t>, will rise under</w:t>
      </w:r>
      <w:r w:rsidRPr="00C33D0E">
        <w:rPr>
          <w:rStyle w:val="StyleUnderline"/>
        </w:rPr>
        <w:t xml:space="preserve"> freer-spending </w:t>
      </w:r>
      <w:r w:rsidRPr="00C33D0E">
        <w:rPr>
          <w:rStyle w:val="StyleUnderline"/>
          <w:highlight w:val="cyan"/>
        </w:rPr>
        <w:t>Democratic</w:t>
      </w:r>
      <w:r w:rsidRPr="00C33D0E">
        <w:rPr>
          <w:rStyle w:val="StyleUnderline"/>
        </w:rPr>
        <w:t xml:space="preserve"> administration</w:t>
      </w:r>
      <w:r w:rsidRPr="00C33D0E">
        <w:rPr>
          <w:rStyle w:val="StyleUnderline"/>
          <w:highlight w:val="cyan"/>
        </w:rPr>
        <w:t>s</w:t>
      </w:r>
      <w:r w:rsidRPr="00C33D0E">
        <w:rPr>
          <w:rStyle w:val="StyleUnderline"/>
        </w:rPr>
        <w:t xml:space="preserve">. </w:t>
      </w:r>
      <w:r w:rsidRPr="00C33D0E">
        <w:rPr>
          <w:rStyle w:val="StyleUnderline"/>
          <w:highlight w:val="cyan"/>
        </w:rPr>
        <w:t xml:space="preserve">But Trump's </w:t>
      </w:r>
      <w:r w:rsidRPr="00C33D0E">
        <w:rPr>
          <w:rStyle w:val="Emphasis"/>
          <w:highlight w:val="cyan"/>
        </w:rPr>
        <w:t>deficit-friendly</w:t>
      </w:r>
      <w:r w:rsidRPr="00C33D0E">
        <w:rPr>
          <w:rStyle w:val="StyleUnderline"/>
          <w:highlight w:val="cyan"/>
        </w:rPr>
        <w:t xml:space="preserve"> term scramble</w:t>
      </w:r>
      <w:r>
        <w:t xml:space="preserve">d those </w:t>
      </w:r>
      <w:r w:rsidRPr="00C33D0E">
        <w:rPr>
          <w:rStyle w:val="StyleUnderline"/>
          <w:highlight w:val="cyan"/>
        </w:rPr>
        <w:t xml:space="preserve">expectations. </w:t>
      </w:r>
      <w:r w:rsidRPr="00C33D0E">
        <w:rPr>
          <w:rStyle w:val="Emphasis"/>
          <w:highlight w:val="cyan"/>
        </w:rPr>
        <w:t>Inflation</w:t>
      </w:r>
      <w:r w:rsidRPr="00C33D0E">
        <w:rPr>
          <w:rStyle w:val="StyleUnderline"/>
          <w:highlight w:val="cyan"/>
        </w:rPr>
        <w:t xml:space="preserve"> is</w:t>
      </w:r>
      <w:r w:rsidRPr="00C33D0E">
        <w:rPr>
          <w:rStyle w:val="StyleUnderline"/>
        </w:rPr>
        <w:t xml:space="preserve"> </w:t>
      </w:r>
      <w:r w:rsidRPr="00C33D0E">
        <w:rPr>
          <w:rStyle w:val="StyleUnderline"/>
          <w:highlight w:val="cyan"/>
        </w:rPr>
        <w:t>nowhere</w:t>
      </w:r>
      <w:r w:rsidRPr="00C33D0E">
        <w:rPr>
          <w:rStyle w:val="StyleUnderline"/>
        </w:rPr>
        <w:t xml:space="preserve"> in sight. </w:t>
      </w:r>
      <w:r w:rsidRPr="00C33D0E">
        <w:rPr>
          <w:rStyle w:val="StyleUnderline"/>
          <w:highlight w:val="cyan"/>
        </w:rPr>
        <w:t>Whoever wins</w:t>
      </w:r>
      <w:r w:rsidRPr="00C33D0E">
        <w:rPr>
          <w:rStyle w:val="StyleUnderline"/>
        </w:rPr>
        <w:t xml:space="preserve">, the </w:t>
      </w:r>
      <w:r w:rsidRPr="00C33D0E">
        <w:rPr>
          <w:rStyle w:val="StyleUnderline"/>
          <w:highlight w:val="cyan"/>
        </w:rPr>
        <w:t>Fed will</w:t>
      </w:r>
      <w:r w:rsidRPr="00C33D0E">
        <w:rPr>
          <w:rStyle w:val="StyleUnderline"/>
        </w:rPr>
        <w:t xml:space="preserve"> keep </w:t>
      </w:r>
      <w:r w:rsidRPr="00C33D0E">
        <w:rPr>
          <w:rStyle w:val="StyleUnderline"/>
          <w:highlight w:val="cyan"/>
        </w:rPr>
        <w:t xml:space="preserve">refilling tech's </w:t>
      </w:r>
      <w:r w:rsidRPr="00C33D0E">
        <w:rPr>
          <w:rStyle w:val="StyleUnderline"/>
        </w:rPr>
        <w:t xml:space="preserve">punch </w:t>
      </w:r>
      <w:r w:rsidRPr="00C33D0E">
        <w:rPr>
          <w:rStyle w:val="StyleUnderline"/>
          <w:highlight w:val="cyan"/>
        </w:rPr>
        <w:t>bowl.</w:t>
      </w:r>
    </w:p>
    <w:p w14:paraId="1AA83C96" w14:textId="77777777" w:rsidR="0091163C" w:rsidRDefault="0091163C" w:rsidP="0091163C">
      <w:r>
        <w:t>Regulation</w:t>
      </w:r>
    </w:p>
    <w:p w14:paraId="4329128B" w14:textId="77777777" w:rsidR="0091163C" w:rsidRDefault="0091163C" w:rsidP="0091163C">
      <w:r w:rsidRPr="00C33D0E">
        <w:rPr>
          <w:rStyle w:val="StyleUnderline"/>
          <w:highlight w:val="cyan"/>
        </w:rPr>
        <w:t>Trump's</w:t>
      </w:r>
      <w:r w:rsidRPr="00C33D0E">
        <w:rPr>
          <w:rStyle w:val="StyleUnderline"/>
        </w:rPr>
        <w:t xml:space="preserve"> term </w:t>
      </w:r>
      <w:r w:rsidRPr="00C33D0E">
        <w:rPr>
          <w:rStyle w:val="StyleUnderline"/>
          <w:highlight w:val="cyan"/>
        </w:rPr>
        <w:t>saw</w:t>
      </w:r>
      <w:r w:rsidRPr="00C33D0E">
        <w:rPr>
          <w:rStyle w:val="StyleUnderline"/>
        </w:rPr>
        <w:t xml:space="preserve"> a dramatic </w:t>
      </w:r>
      <w:r w:rsidRPr="00C33D0E">
        <w:rPr>
          <w:rStyle w:val="StyleUnderline"/>
          <w:highlight w:val="cyan"/>
        </w:rPr>
        <w:t xml:space="preserve">shift toward </w:t>
      </w:r>
      <w:r w:rsidRPr="00C33D0E">
        <w:rPr>
          <w:rStyle w:val="StyleUnderline"/>
        </w:rPr>
        <w:t xml:space="preserve">government </w:t>
      </w:r>
      <w:r w:rsidRPr="00C33D0E">
        <w:rPr>
          <w:rStyle w:val="Emphasis"/>
          <w:highlight w:val="cyan"/>
        </w:rPr>
        <w:t>action</w:t>
      </w:r>
      <w:r w:rsidRPr="00C33D0E">
        <w:rPr>
          <w:rStyle w:val="StyleUnderline"/>
          <w:highlight w:val="cyan"/>
        </w:rPr>
        <w:t xml:space="preserve"> against </w:t>
      </w:r>
      <w:r w:rsidRPr="00C33D0E">
        <w:rPr>
          <w:rStyle w:val="Emphasis"/>
          <w:highlight w:val="cyan"/>
        </w:rPr>
        <w:t>tech</w:t>
      </w:r>
      <w:r w:rsidRPr="00C33D0E">
        <w:rPr>
          <w:rStyle w:val="StyleUnderline"/>
          <w:highlight w:val="cyan"/>
        </w:rPr>
        <w:t xml:space="preserve"> firms</w:t>
      </w:r>
      <w:r w:rsidRPr="00C33D0E">
        <w:rPr>
          <w:rStyle w:val="StyleUnderline"/>
        </w:rPr>
        <w:t>.</w:t>
      </w:r>
      <w:r>
        <w:t xml:space="preserve"> The Justice Department has sued Google, action against Facebook by states and the Federal Trade Commission is reportedly imminent, and investigations of both Apple and Amazon remain open.</w:t>
      </w:r>
    </w:p>
    <w:p w14:paraId="19B94659" w14:textId="77777777" w:rsidR="0091163C" w:rsidRDefault="0091163C" w:rsidP="0091163C">
      <w:r>
        <w:t>These processes are all ostensibly non-partisan and theoretically unaffected by a change in administration.But in practice, a new attorney general could soft-pedal or even scrap the Google suit.</w:t>
      </w:r>
    </w:p>
    <w:p w14:paraId="73CC94BA" w14:textId="77777777" w:rsidR="0091163C" w:rsidRDefault="0091163C" w:rsidP="0091163C">
      <w:r>
        <w:t>Democrats have their own reasons for pursuing action against the big companies — but unlike Republicans, they're less focused on claims of censorship and more on the concentration of corporate power and the spread of misinformation.</w:t>
      </w:r>
    </w:p>
    <w:p w14:paraId="0A729FF4" w14:textId="77777777" w:rsidR="0091163C" w:rsidRPr="00C33D0E" w:rsidRDefault="0091163C" w:rsidP="0091163C">
      <w:pPr>
        <w:rPr>
          <w:rStyle w:val="StyleUnderline"/>
        </w:rPr>
      </w:pPr>
      <w:r>
        <w:t xml:space="preserve">The bottom line: </w:t>
      </w:r>
      <w:r w:rsidRPr="00C33D0E">
        <w:rPr>
          <w:rStyle w:val="StyleUnderline"/>
          <w:highlight w:val="cyan"/>
        </w:rPr>
        <w:t>Whoever wins</w:t>
      </w:r>
      <w:r w:rsidRPr="00C33D0E">
        <w:rPr>
          <w:rStyle w:val="StyleUnderline"/>
        </w:rPr>
        <w:t xml:space="preserve"> the </w:t>
      </w:r>
      <w:r w:rsidRPr="00C33D0E">
        <w:rPr>
          <w:rStyle w:val="StyleUnderline"/>
          <w:highlight w:val="cyan"/>
        </w:rPr>
        <w:t xml:space="preserve">White House, scrutiny of </w:t>
      </w:r>
      <w:r w:rsidRPr="00C33D0E">
        <w:rPr>
          <w:rStyle w:val="Emphasis"/>
          <w:highlight w:val="cyan"/>
        </w:rPr>
        <w:t>tech</w:t>
      </w:r>
      <w:r w:rsidRPr="00C33D0E">
        <w:rPr>
          <w:rStyle w:val="Emphasis"/>
        </w:rPr>
        <w:t>'s</w:t>
      </w:r>
      <w:r w:rsidRPr="00C33D0E">
        <w:rPr>
          <w:rStyle w:val="StyleUnderline"/>
        </w:rPr>
        <w:t xml:space="preserve"> allegedly monopolistic behavior </w:t>
      </w:r>
      <w:r w:rsidRPr="00C33D0E">
        <w:rPr>
          <w:rStyle w:val="StyleUnderline"/>
          <w:highlight w:val="cyan"/>
        </w:rPr>
        <w:t>will continue.</w:t>
      </w:r>
    </w:p>
    <w:p w14:paraId="6A6F1B32" w14:textId="77777777" w:rsidR="0091163C" w:rsidRDefault="0091163C" w:rsidP="0091163C">
      <w:r>
        <w:t>Moderation and privacy</w:t>
      </w:r>
    </w:p>
    <w:p w14:paraId="437338E9" w14:textId="77777777" w:rsidR="0091163C" w:rsidRDefault="0091163C" w:rsidP="0091163C">
      <w:r>
        <w:t>Tech companies control the hardware and software that shapes our public and private communications, and that has placed them at the center of a million controversies.</w:t>
      </w:r>
    </w:p>
    <w:p w14:paraId="365B2421" w14:textId="77777777" w:rsidR="0091163C" w:rsidRDefault="0091163C" w:rsidP="0091163C">
      <w:r>
        <w:t>We hold them responsible when their platforms become channels for misinformation and hate speech, and we blame them when their collection of personal data becomes intrusive or harmful.</w:t>
      </w:r>
    </w:p>
    <w:p w14:paraId="6185C587" w14:textId="77777777" w:rsidR="0091163C" w:rsidRDefault="0091163C" w:rsidP="0091163C">
      <w:r w:rsidRPr="00C33D0E">
        <w:rPr>
          <w:rStyle w:val="Emphasis"/>
          <w:highlight w:val="cyan"/>
        </w:rPr>
        <w:t>Democrats</w:t>
      </w:r>
      <w:r w:rsidRPr="00C33D0E">
        <w:rPr>
          <w:rStyle w:val="StyleUnderline"/>
        </w:rPr>
        <w:t xml:space="preserve"> have typically been readier than Republicans to </w:t>
      </w:r>
      <w:r w:rsidRPr="00C33D0E">
        <w:rPr>
          <w:rStyle w:val="StyleUnderline"/>
          <w:highlight w:val="cyan"/>
        </w:rPr>
        <w:t xml:space="preserve">favor </w:t>
      </w:r>
      <w:r w:rsidRPr="00C33D0E">
        <w:rPr>
          <w:rStyle w:val="Emphasis"/>
          <w:highlight w:val="cyan"/>
        </w:rPr>
        <w:t>stricter</w:t>
      </w:r>
      <w:r w:rsidRPr="00C33D0E">
        <w:rPr>
          <w:rStyle w:val="StyleUnderline"/>
          <w:highlight w:val="cyan"/>
        </w:rPr>
        <w:t xml:space="preserve"> privacy rules</w:t>
      </w:r>
      <w:r>
        <w:t xml:space="preserve"> and tougher controls on online misinformation, and if they win the White House and Congress, they might find ways to advance legislation that has long been stalled.</w:t>
      </w:r>
    </w:p>
    <w:p w14:paraId="63F7A714" w14:textId="77777777" w:rsidR="0091163C" w:rsidRDefault="0091163C" w:rsidP="0091163C">
      <w:r w:rsidRPr="00C33D0E">
        <w:rPr>
          <w:rStyle w:val="StyleUnderline"/>
          <w:highlight w:val="cyan"/>
        </w:rPr>
        <w:t>But</w:t>
      </w:r>
      <w:r w:rsidRPr="00C33D0E">
        <w:rPr>
          <w:rStyle w:val="StyleUnderline"/>
        </w:rPr>
        <w:t xml:space="preserve"> a </w:t>
      </w:r>
      <w:r w:rsidRPr="00C33D0E">
        <w:rPr>
          <w:rStyle w:val="StyleUnderline"/>
          <w:highlight w:val="cyan"/>
        </w:rPr>
        <w:t>Dem</w:t>
      </w:r>
      <w:r w:rsidRPr="00C33D0E">
        <w:rPr>
          <w:rStyle w:val="StyleUnderline"/>
        </w:rPr>
        <w:t xml:space="preserve">ocratic administration would </w:t>
      </w:r>
      <w:r w:rsidRPr="00C33D0E">
        <w:rPr>
          <w:rStyle w:val="StyleUnderline"/>
          <w:highlight w:val="cyan"/>
        </w:rPr>
        <w:t>have</w:t>
      </w:r>
      <w:r w:rsidRPr="00C33D0E">
        <w:rPr>
          <w:rStyle w:val="StyleUnderline"/>
        </w:rPr>
        <w:t xml:space="preserve"> a </w:t>
      </w:r>
      <w:r w:rsidRPr="00C33D0E">
        <w:rPr>
          <w:rStyle w:val="StyleUnderline"/>
          <w:highlight w:val="cyan"/>
        </w:rPr>
        <w:t>long list of priorities ahead of such action</w:t>
      </w:r>
      <w:r>
        <w:t>.</w:t>
      </w:r>
    </w:p>
    <w:p w14:paraId="2ED19EB5" w14:textId="77777777" w:rsidR="0091163C" w:rsidRDefault="0091163C" w:rsidP="0091163C">
      <w:r>
        <w:t>Be smart: Some tech leaders — most prominently, Facebook's Mark Zuckerberg — have practically begged the government to enact nationwide (and preferably lenient) nationwide laws on privacy and content moderation. They'd love to stop winging their way through one ethical minefield after another and just play by some standard, easy-to-follow rules.</w:t>
      </w:r>
    </w:p>
    <w:p w14:paraId="3AC24392" w14:textId="77777777" w:rsidR="0091163C" w:rsidRDefault="0091163C" w:rsidP="0091163C">
      <w:r>
        <w:t>China</w:t>
      </w:r>
    </w:p>
    <w:p w14:paraId="49A70C42" w14:textId="77777777" w:rsidR="0091163C" w:rsidRDefault="0091163C" w:rsidP="0091163C">
      <w:r>
        <w:t>Tech's prosperity is woven into the global economy. President Trump's weaponization of U.S. trade policy has disrupted but not wrecked the interdependence between Silicon Valley's capital and expertise and China's manufacturing might.</w:t>
      </w:r>
    </w:p>
    <w:p w14:paraId="288E201C" w14:textId="77777777" w:rsidR="0091163C" w:rsidRDefault="0091163C" w:rsidP="0091163C">
      <w:r>
        <w:t xml:space="preserve">A </w:t>
      </w:r>
      <w:r w:rsidRPr="00C33D0E">
        <w:rPr>
          <w:rStyle w:val="StyleUnderline"/>
          <w:highlight w:val="cyan"/>
        </w:rPr>
        <w:t xml:space="preserve">second </w:t>
      </w:r>
      <w:r w:rsidRPr="00C33D0E">
        <w:rPr>
          <w:rStyle w:val="Emphasis"/>
          <w:highlight w:val="cyan"/>
        </w:rPr>
        <w:t>Trump</w:t>
      </w:r>
      <w:r w:rsidRPr="00C33D0E">
        <w:rPr>
          <w:rStyle w:val="StyleUnderline"/>
          <w:highlight w:val="cyan"/>
        </w:rPr>
        <w:t xml:space="preserve"> administration</w:t>
      </w:r>
      <w:r w:rsidRPr="00C33D0E">
        <w:rPr>
          <w:rStyle w:val="StyleUnderline"/>
        </w:rPr>
        <w:t xml:space="preserve"> would likely </w:t>
      </w:r>
      <w:r w:rsidRPr="00C33D0E">
        <w:rPr>
          <w:rStyle w:val="StyleUnderline"/>
          <w:highlight w:val="cyan"/>
        </w:rPr>
        <w:t>see</w:t>
      </w:r>
      <w:r w:rsidRPr="00C33D0E">
        <w:rPr>
          <w:rStyle w:val="StyleUnderline"/>
        </w:rPr>
        <w:t xml:space="preserve"> the American </w:t>
      </w:r>
      <w:r w:rsidRPr="00C33D0E">
        <w:rPr>
          <w:rStyle w:val="StyleUnderline"/>
          <w:highlight w:val="cyan"/>
        </w:rPr>
        <w:t>tech sector</w:t>
      </w:r>
      <w:r w:rsidRPr="00C33D0E">
        <w:rPr>
          <w:rStyle w:val="StyleUnderline"/>
        </w:rPr>
        <w:t xml:space="preserve"> continue to </w:t>
      </w:r>
      <w:r w:rsidRPr="00C33D0E">
        <w:rPr>
          <w:rStyle w:val="StyleUnderline"/>
          <w:highlight w:val="cyan"/>
        </w:rPr>
        <w:t xml:space="preserve">seek </w:t>
      </w:r>
      <w:r w:rsidRPr="00C33D0E">
        <w:rPr>
          <w:rStyle w:val="Emphasis"/>
          <w:highlight w:val="cyan"/>
        </w:rPr>
        <w:t>alternatives</w:t>
      </w:r>
      <w:r w:rsidRPr="00C33D0E">
        <w:rPr>
          <w:rStyle w:val="StyleUnderline"/>
        </w:rPr>
        <w:t xml:space="preserve"> </w:t>
      </w:r>
      <w:r w:rsidRPr="00C33D0E">
        <w:rPr>
          <w:rStyle w:val="StyleUnderline"/>
          <w:highlight w:val="cyan"/>
        </w:rPr>
        <w:t xml:space="preserve">beyond </w:t>
      </w:r>
      <w:r w:rsidRPr="00C33D0E">
        <w:rPr>
          <w:rStyle w:val="Emphasis"/>
          <w:highlight w:val="cyan"/>
        </w:rPr>
        <w:t>China</w:t>
      </w:r>
      <w:r w:rsidRPr="00C33D0E">
        <w:rPr>
          <w:rStyle w:val="StyleUnderline"/>
          <w:highlight w:val="cyan"/>
        </w:rPr>
        <w:t xml:space="preserve"> to build</w:t>
      </w:r>
      <w:r w:rsidRPr="00C33D0E">
        <w:rPr>
          <w:rStyle w:val="StyleUnderline"/>
        </w:rPr>
        <w:t xml:space="preserve"> its </w:t>
      </w:r>
      <w:r w:rsidRPr="00C33D0E">
        <w:rPr>
          <w:rStyle w:val="StyleUnderline"/>
          <w:highlight w:val="cyan"/>
        </w:rPr>
        <w:t>products</w:t>
      </w:r>
      <w:r>
        <w:t>.</w:t>
      </w:r>
    </w:p>
    <w:p w14:paraId="6F72ADBB" w14:textId="77777777" w:rsidR="0091163C" w:rsidRPr="00C33D0E" w:rsidRDefault="0091163C" w:rsidP="0091163C">
      <w:pPr>
        <w:rPr>
          <w:rStyle w:val="StyleUnderline"/>
        </w:rPr>
      </w:pPr>
      <w:r>
        <w:t xml:space="preserve">A </w:t>
      </w:r>
      <w:r w:rsidRPr="00C33D0E">
        <w:rPr>
          <w:rStyle w:val="Emphasis"/>
          <w:highlight w:val="cyan"/>
        </w:rPr>
        <w:t>Biden</w:t>
      </w:r>
      <w:r w:rsidRPr="00C33D0E">
        <w:rPr>
          <w:rStyle w:val="StyleUnderline"/>
          <w:highlight w:val="cyan"/>
        </w:rPr>
        <w:t xml:space="preserve"> win </w:t>
      </w:r>
      <w:r w:rsidRPr="00C33D0E">
        <w:rPr>
          <w:rStyle w:val="StyleUnderline"/>
        </w:rPr>
        <w:t xml:space="preserve">might </w:t>
      </w:r>
      <w:r w:rsidRPr="00C33D0E">
        <w:rPr>
          <w:rStyle w:val="StyleUnderline"/>
          <w:highlight w:val="cyan"/>
        </w:rPr>
        <w:t>bring</w:t>
      </w:r>
      <w:r w:rsidRPr="00C33D0E">
        <w:rPr>
          <w:rStyle w:val="StyleUnderline"/>
        </w:rPr>
        <w:t xml:space="preserve"> more </w:t>
      </w:r>
      <w:r w:rsidRPr="00C33D0E">
        <w:rPr>
          <w:rStyle w:val="Emphasis"/>
          <w:highlight w:val="cyan"/>
        </w:rPr>
        <w:t>predictability</w:t>
      </w:r>
      <w:r w:rsidRPr="00C33D0E">
        <w:rPr>
          <w:rStyle w:val="StyleUnderline"/>
          <w:highlight w:val="cyan"/>
        </w:rPr>
        <w:t xml:space="preserve"> and </w:t>
      </w:r>
      <w:r w:rsidRPr="00C33D0E">
        <w:rPr>
          <w:rStyle w:val="Emphasis"/>
          <w:highlight w:val="cyan"/>
        </w:rPr>
        <w:t>process</w:t>
      </w:r>
      <w:r w:rsidRPr="00C33D0E">
        <w:rPr>
          <w:rStyle w:val="StyleUnderline"/>
          <w:highlight w:val="cyan"/>
        </w:rPr>
        <w:t xml:space="preserve"> to a realm that </w:t>
      </w:r>
      <w:r w:rsidRPr="00C33D0E">
        <w:rPr>
          <w:rStyle w:val="Emphasis"/>
          <w:highlight w:val="cyan"/>
        </w:rPr>
        <w:t>Trump</w:t>
      </w:r>
      <w:r w:rsidRPr="00C33D0E">
        <w:rPr>
          <w:rStyle w:val="StyleUnderline"/>
          <w:highlight w:val="cyan"/>
        </w:rPr>
        <w:t xml:space="preserve"> has handled chaotically</w:t>
      </w:r>
      <w:r w:rsidRPr="00C33D0E">
        <w:rPr>
          <w:rStyle w:val="StyleUnderline"/>
        </w:rPr>
        <w:t>.</w:t>
      </w:r>
    </w:p>
    <w:p w14:paraId="1D7FDDCA" w14:textId="77777777" w:rsidR="0091163C" w:rsidRDefault="0091163C" w:rsidP="0091163C">
      <w:r>
        <w:t>But team Biden isn't pushing rapprochement, either: Democrats have argued that Trump's impulsive policy has been ineffective, and though they're less likely to pursue campaigns targeted against specific companies like TikTok, they're more likely to challenge China on human rights, Hong Kong, and free speech.</w:t>
      </w:r>
    </w:p>
    <w:p w14:paraId="4D6C55CA" w14:textId="77777777" w:rsidR="0091163C" w:rsidRDefault="0091163C" w:rsidP="0091163C">
      <w:r>
        <w:t>Experts in both parties see China as a threatening U.S. rival in the era of AI, and that competition's outcome has little to do with which party controls the White House.</w:t>
      </w:r>
    </w:p>
    <w:p w14:paraId="50240431" w14:textId="77777777" w:rsidR="0091163C" w:rsidRDefault="0091163C" w:rsidP="0091163C">
      <w:r>
        <w:t>The bottom line: Regardless of who wins the U.S. election, tech leaders expect U.S.-China tensions to continue, since each side sees the other as a long-term existential threat — but they also hope in the short term to keep getting what they need and selling what they can.</w:t>
      </w:r>
    </w:p>
    <w:p w14:paraId="10C1B587" w14:textId="77777777" w:rsidR="0091163C" w:rsidRDefault="0091163C" w:rsidP="0091163C">
      <w:r>
        <w:t>Other concerns</w:t>
      </w:r>
    </w:p>
    <w:p w14:paraId="725DBAD5" w14:textId="77777777" w:rsidR="0091163C" w:rsidRDefault="0091163C" w:rsidP="0091163C">
      <w:r>
        <w:t>Labor issues: As U.S. tech firms face a growing variety of challenges from activist employees over salary equity, workforce diversity, product ethics and other issues, a more labor-friendly Democratic administration could give unionization efforts in tech a boost. But no one expects to see the union-hostile industry become the new Detroit.</w:t>
      </w:r>
    </w:p>
    <w:p w14:paraId="10D55F77" w14:textId="77777777" w:rsidR="0091163C" w:rsidRDefault="0091163C" w:rsidP="0091163C">
      <w:r>
        <w:t>Wellness: The debate over screen time and device "addiction" is likely to resurface after taking a back seat during a pandemic that has made Americans even more reliant on tech to work, study, shop and stay in touch. This controversy is notably non-partisan. Whichever party is in charge come January, its leaders will be glued to their phones and screens.</w:t>
      </w:r>
    </w:p>
    <w:p w14:paraId="64BC02DD" w14:textId="77777777" w:rsidR="0091163C" w:rsidRDefault="0091163C" w:rsidP="0091163C"/>
    <w:p w14:paraId="1BC6BFB0" w14:textId="77777777" w:rsidR="0091163C" w:rsidRDefault="0091163C" w:rsidP="0091163C">
      <w:pPr>
        <w:pStyle w:val="Heading4"/>
      </w:pPr>
      <w:r>
        <w:t>Big Tech is Politically Neutral</w:t>
      </w:r>
    </w:p>
    <w:p w14:paraId="32B48FE4" w14:textId="77777777" w:rsidR="0091163C" w:rsidRDefault="0091163C" w:rsidP="0091163C">
      <w:r w:rsidRPr="00B52303">
        <w:rPr>
          <w:rFonts w:eastAsiaTheme="majorEastAsia" w:cstheme="majorBidi"/>
          <w:b/>
          <w:iCs/>
          <w:sz w:val="26"/>
        </w:rPr>
        <w:t>Conger’18</w:t>
      </w:r>
      <w:r>
        <w:t>[Kate Conger; September 1; Tech reporter for NYT; The New York Times, “</w:t>
      </w:r>
      <w:r w:rsidRPr="00CB4B7E">
        <w:t>The Week in Tech: Claims of Censorship Come Through Loud and Clear</w:t>
      </w:r>
      <w:r>
        <w:t>.” LexisNexis]</w:t>
      </w:r>
    </w:p>
    <w:p w14:paraId="5400E635" w14:textId="77777777" w:rsidR="0091163C" w:rsidRDefault="0091163C" w:rsidP="0091163C">
      <w:r>
        <w:t xml:space="preserve">Most </w:t>
      </w:r>
      <w:r w:rsidRPr="001806DF">
        <w:rPr>
          <w:rStyle w:val="Emphasis"/>
          <w:highlight w:val="cyan"/>
        </w:rPr>
        <w:t>tech</w:t>
      </w:r>
      <w:r w:rsidRPr="001806DF">
        <w:rPr>
          <w:rStyle w:val="StyleUnderline"/>
          <w:highlight w:val="cyan"/>
        </w:rPr>
        <w:t xml:space="preserve"> companies strive to be</w:t>
      </w:r>
      <w:r w:rsidRPr="001806DF">
        <w:rPr>
          <w:rStyle w:val="StyleUnderline"/>
        </w:rPr>
        <w:t xml:space="preserve"> politically </w:t>
      </w:r>
      <w:r w:rsidRPr="001806DF">
        <w:rPr>
          <w:rStyle w:val="Emphasis"/>
          <w:highlight w:val="cyan"/>
        </w:rPr>
        <w:t>neutral</w:t>
      </w:r>
      <w:r w:rsidRPr="001806DF">
        <w:rPr>
          <w:rStyle w:val="StyleUnderline"/>
        </w:rPr>
        <w:t xml:space="preserve"> — </w:t>
      </w:r>
      <w:r w:rsidRPr="001806DF">
        <w:rPr>
          <w:rStyle w:val="Emphasis"/>
          <w:highlight w:val="cyan"/>
        </w:rPr>
        <w:t>Google</w:t>
      </w:r>
      <w:r w:rsidRPr="001806DF">
        <w:rPr>
          <w:rStyle w:val="StyleUnderline"/>
          <w:highlight w:val="cyan"/>
        </w:rPr>
        <w:t xml:space="preserve">, </w:t>
      </w:r>
      <w:r w:rsidRPr="001806DF">
        <w:rPr>
          <w:rStyle w:val="Emphasis"/>
          <w:highlight w:val="cyan"/>
        </w:rPr>
        <w:t>Facebook</w:t>
      </w:r>
      <w:r w:rsidRPr="001806DF">
        <w:rPr>
          <w:rStyle w:val="StyleUnderline"/>
          <w:highlight w:val="cyan"/>
        </w:rPr>
        <w:t xml:space="preserve"> and </w:t>
      </w:r>
      <w:r w:rsidRPr="001806DF">
        <w:rPr>
          <w:rStyle w:val="Emphasis"/>
          <w:highlight w:val="cyan"/>
        </w:rPr>
        <w:t>Twitter</w:t>
      </w:r>
      <w:r w:rsidRPr="001806DF">
        <w:rPr>
          <w:rStyle w:val="StyleUnderline"/>
        </w:rPr>
        <w:t xml:space="preserve"> all </w:t>
      </w:r>
      <w:r w:rsidRPr="001806DF">
        <w:rPr>
          <w:rStyle w:val="StyleUnderline"/>
          <w:highlight w:val="cyan"/>
        </w:rPr>
        <w:t>have</w:t>
      </w:r>
      <w:r w:rsidRPr="001806DF">
        <w:rPr>
          <w:rStyle w:val="StyleUnderline"/>
        </w:rPr>
        <w:t xml:space="preserve"> political action </w:t>
      </w:r>
      <w:r w:rsidRPr="001806DF">
        <w:rPr>
          <w:rStyle w:val="Emphasis"/>
          <w:highlight w:val="cyan"/>
        </w:rPr>
        <w:t>committees</w:t>
      </w:r>
      <w:r w:rsidRPr="001806DF">
        <w:rPr>
          <w:rStyle w:val="StyleUnderline"/>
          <w:highlight w:val="cyan"/>
        </w:rPr>
        <w:t xml:space="preserve"> that</w:t>
      </w:r>
      <w:r w:rsidRPr="001806DF">
        <w:rPr>
          <w:rStyle w:val="StyleUnderline"/>
        </w:rPr>
        <w:t xml:space="preserve"> tend to </w:t>
      </w:r>
      <w:r w:rsidRPr="001806DF">
        <w:rPr>
          <w:rStyle w:val="StyleUnderline"/>
          <w:highlight w:val="cyan"/>
        </w:rPr>
        <w:t xml:space="preserve">donate </w:t>
      </w:r>
      <w:r w:rsidRPr="001806DF">
        <w:rPr>
          <w:rStyle w:val="Emphasis"/>
          <w:highlight w:val="cyan"/>
        </w:rPr>
        <w:t>evenly</w:t>
      </w:r>
      <w:r w:rsidRPr="001806DF">
        <w:rPr>
          <w:rStyle w:val="StyleUnderline"/>
          <w:highlight w:val="cyan"/>
        </w:rPr>
        <w:t xml:space="preserve"> to </w:t>
      </w:r>
      <w:r w:rsidRPr="001806DF">
        <w:rPr>
          <w:rStyle w:val="Emphasis"/>
          <w:highlight w:val="cyan"/>
        </w:rPr>
        <w:t>Rep</w:t>
      </w:r>
      <w:r w:rsidRPr="001806DF">
        <w:rPr>
          <w:rStyle w:val="StyleUnderline"/>
        </w:rPr>
        <w:t>ublican</w:t>
      </w:r>
      <w:r w:rsidRPr="001806DF">
        <w:rPr>
          <w:rStyle w:val="StyleUnderline"/>
          <w:highlight w:val="cyan"/>
        </w:rPr>
        <w:t xml:space="preserve">s and </w:t>
      </w:r>
      <w:r w:rsidRPr="001806DF">
        <w:rPr>
          <w:rStyle w:val="Emphasis"/>
          <w:highlight w:val="cyan"/>
        </w:rPr>
        <w:t>Dem</w:t>
      </w:r>
      <w:r w:rsidRPr="001806DF">
        <w:rPr>
          <w:rStyle w:val="StyleUnderline"/>
        </w:rPr>
        <w:t>ocrat</w:t>
      </w:r>
      <w:r w:rsidRPr="001806DF">
        <w:rPr>
          <w:rStyle w:val="StyleUnderline"/>
          <w:highlight w:val="cyan"/>
        </w:rPr>
        <w:t>s</w:t>
      </w:r>
      <w:r>
        <w:t>. Yet they’re still struggling to counter allegations of bias.</w:t>
      </w:r>
    </w:p>
    <w:p w14:paraId="418C6AED" w14:textId="77777777" w:rsidR="0091163C" w:rsidRDefault="0091163C" w:rsidP="0091163C">
      <w:r>
        <w:t>Part of the blame lies with the companies, which are consistently opaque about how their services work. This can leave users to invent conspiratorial explanations for how the companies work.</w:t>
      </w:r>
    </w:p>
    <w:p w14:paraId="42EEE09C" w14:textId="77777777" w:rsidR="0091163C" w:rsidRDefault="0091163C" w:rsidP="0091163C">
      <w:r>
        <w:t xml:space="preserve">But the </w:t>
      </w:r>
      <w:r w:rsidRPr="001806DF">
        <w:rPr>
          <w:rStyle w:val="StyleUnderline"/>
          <w:highlight w:val="cyan"/>
        </w:rPr>
        <w:t xml:space="preserve">continued </w:t>
      </w:r>
      <w:r w:rsidRPr="001806DF">
        <w:rPr>
          <w:rStyle w:val="Emphasis"/>
          <w:highlight w:val="cyan"/>
        </w:rPr>
        <w:t>pressure</w:t>
      </w:r>
      <w:r w:rsidRPr="001806DF">
        <w:rPr>
          <w:rStyle w:val="StyleUnderline"/>
          <w:highlight w:val="cyan"/>
        </w:rPr>
        <w:t xml:space="preserve"> on</w:t>
      </w:r>
      <w:r w:rsidRPr="001806DF">
        <w:rPr>
          <w:rStyle w:val="StyleUnderline"/>
        </w:rPr>
        <w:t xml:space="preserve"> tech </w:t>
      </w:r>
      <w:r w:rsidRPr="001806DF">
        <w:rPr>
          <w:rStyle w:val="Emphasis"/>
          <w:highlight w:val="cyan"/>
        </w:rPr>
        <w:t>companies</w:t>
      </w:r>
      <w:r w:rsidRPr="001806DF">
        <w:rPr>
          <w:rStyle w:val="StyleUnderline"/>
          <w:highlight w:val="cyan"/>
        </w:rPr>
        <w:t xml:space="preserve"> to clean</w:t>
      </w:r>
      <w:r w:rsidRPr="001806DF">
        <w:rPr>
          <w:rStyle w:val="StyleUnderline"/>
        </w:rPr>
        <w:t xml:space="preserve"> up election </w:t>
      </w:r>
      <w:r w:rsidRPr="001806DF">
        <w:rPr>
          <w:rStyle w:val="Emphasis"/>
          <w:highlight w:val="cyan"/>
        </w:rPr>
        <w:t>interference</w:t>
      </w:r>
      <w:r>
        <w:t xml:space="preserve"> on their platforms seems to be nudging them toward transparency. Several </w:t>
      </w:r>
      <w:r w:rsidRPr="001806DF">
        <w:rPr>
          <w:rStyle w:val="Emphasis"/>
          <w:highlight w:val="cyan"/>
        </w:rPr>
        <w:t>companies</w:t>
      </w:r>
      <w:r w:rsidRPr="001806DF">
        <w:rPr>
          <w:rStyle w:val="StyleUnderline"/>
          <w:highlight w:val="cyan"/>
        </w:rPr>
        <w:t xml:space="preserve"> have introduced</w:t>
      </w:r>
      <w:r w:rsidRPr="001806DF">
        <w:rPr>
          <w:rStyle w:val="StyleUnderline"/>
        </w:rPr>
        <w:t xml:space="preserve"> ad </w:t>
      </w:r>
      <w:r w:rsidRPr="001806DF">
        <w:rPr>
          <w:rStyle w:val="Emphasis"/>
          <w:highlight w:val="cyan"/>
        </w:rPr>
        <w:t>transparency</w:t>
      </w:r>
      <w:r w:rsidRPr="001806DF">
        <w:rPr>
          <w:rStyle w:val="StyleUnderline"/>
        </w:rPr>
        <w:t xml:space="preserve"> tools </w:t>
      </w:r>
      <w:r w:rsidRPr="001806DF">
        <w:rPr>
          <w:rStyle w:val="Emphasis"/>
          <w:highlight w:val="cyan"/>
        </w:rPr>
        <w:t>ahead</w:t>
      </w:r>
      <w:r w:rsidRPr="001806DF">
        <w:rPr>
          <w:rStyle w:val="StyleUnderline"/>
        </w:rPr>
        <w:t xml:space="preserve"> </w:t>
      </w:r>
      <w:r w:rsidRPr="001806DF">
        <w:rPr>
          <w:rStyle w:val="StyleUnderline"/>
          <w:highlight w:val="cyan"/>
        </w:rPr>
        <w:t>of</w:t>
      </w:r>
      <w:r w:rsidRPr="001806DF">
        <w:rPr>
          <w:rStyle w:val="StyleUnderline"/>
        </w:rPr>
        <w:t xml:space="preserve"> the midterm </w:t>
      </w:r>
      <w:r w:rsidRPr="001806DF">
        <w:rPr>
          <w:rStyle w:val="Emphasis"/>
          <w:highlight w:val="cyan"/>
        </w:rPr>
        <w:t>elections</w:t>
      </w:r>
      <w:r>
        <w:t>, giving details about political ads that run on their platforms. Opening up about their moderation guidelines might help users understand how companies police and organize the content on their platforms.</w:t>
      </w:r>
    </w:p>
    <w:p w14:paraId="612BAAB2" w14:textId="77777777" w:rsidR="0091163C" w:rsidRDefault="0091163C" w:rsidP="0091163C"/>
    <w:p w14:paraId="63404953" w14:textId="77777777" w:rsidR="0091163C" w:rsidRDefault="0091163C" w:rsidP="0091163C"/>
    <w:p w14:paraId="3449ED1D" w14:textId="77777777" w:rsidR="0091163C" w:rsidRDefault="0091163C" w:rsidP="0091163C">
      <w:pPr>
        <w:pStyle w:val="Heading4"/>
      </w:pPr>
      <w:r>
        <w:t>Big Tech has no political bias.</w:t>
      </w:r>
    </w:p>
    <w:p w14:paraId="131A43F6" w14:textId="77777777" w:rsidR="0091163C" w:rsidRDefault="0091163C" w:rsidP="0091163C">
      <w:r w:rsidRPr="00D71DB9">
        <w:rPr>
          <w:rFonts w:eastAsiaTheme="majorEastAsia" w:cstheme="majorBidi"/>
          <w:b/>
          <w:iCs/>
          <w:sz w:val="26"/>
        </w:rPr>
        <w:t>Lewis’23</w:t>
      </w:r>
      <w:r>
        <w:t xml:space="preserve">[Seth C. Lewis, </w:t>
      </w:r>
      <w:r w:rsidRPr="00D71DB9">
        <w:t>EFRAT NECHUSHTAI, RODRIGO ZAMITH</w:t>
      </w:r>
      <w:r>
        <w:t xml:space="preserve">; April 4; </w:t>
      </w:r>
      <w:r w:rsidRPr="00D71DB9">
        <w:t>Ph.D</w:t>
      </w:r>
      <w:r>
        <w:t>.,</w:t>
      </w:r>
      <w:r w:rsidRPr="00D71DB9">
        <w:t xml:space="preserve"> University of Texas at Austin</w:t>
      </w:r>
      <w:r>
        <w:t>, A</w:t>
      </w:r>
      <w:r w:rsidRPr="00D71DB9">
        <w:t>ssistant professor in SMPA</w:t>
      </w:r>
      <w:r>
        <w:t xml:space="preserve">, </w:t>
      </w:r>
      <w:r w:rsidRPr="00D71DB9">
        <w:t>Ph.D., an Associate Professor in the Journalism Department at the University of Massachusetts Amherst</w:t>
      </w:r>
      <w:r>
        <w:t>; Columbia Journalism Review, “</w:t>
      </w:r>
      <w:r w:rsidRPr="00D71DB9">
        <w:t>Is Big Tech biased against conservatives? Evidence from search algorithms says no</w:t>
      </w:r>
      <w:r>
        <w:t xml:space="preserve">.” </w:t>
      </w:r>
      <w:r w:rsidRPr="00D71DB9">
        <w:t>https://www.cjr.org/tow_center/is-big-tech-biased-against-conservatives-evidence-from-search-algorithms-says-no.php</w:t>
      </w:r>
      <w:r>
        <w:t>]</w:t>
      </w:r>
    </w:p>
    <w:p w14:paraId="71ADE059" w14:textId="77777777" w:rsidR="0091163C" w:rsidRPr="008C307B" w:rsidRDefault="0091163C" w:rsidP="0091163C">
      <w:pPr>
        <w:rPr>
          <w:sz w:val="16"/>
        </w:rPr>
      </w:pPr>
      <w:r w:rsidRPr="008C307B">
        <w:rPr>
          <w:rStyle w:val="StyleUnderline"/>
          <w:highlight w:val="cyan"/>
        </w:rPr>
        <w:t xml:space="preserve">We examined </w:t>
      </w:r>
      <w:r w:rsidRPr="008C307B">
        <w:rPr>
          <w:rStyle w:val="Emphasis"/>
          <w:highlight w:val="cyan"/>
        </w:rPr>
        <w:t>several</w:t>
      </w:r>
      <w:r w:rsidRPr="008C307B">
        <w:rPr>
          <w:rStyle w:val="StyleUnderline"/>
        </w:rPr>
        <w:t xml:space="preserve"> major </w:t>
      </w:r>
      <w:r w:rsidRPr="008C307B">
        <w:rPr>
          <w:rStyle w:val="Emphasis"/>
          <w:highlight w:val="cyan"/>
        </w:rPr>
        <w:t>platforms</w:t>
      </w:r>
      <w:r w:rsidRPr="008C307B">
        <w:rPr>
          <w:rStyle w:val="StyleUnderline"/>
          <w:highlight w:val="cyan"/>
        </w:rPr>
        <w:t xml:space="preserve"> that are </w:t>
      </w:r>
      <w:r w:rsidRPr="008C307B">
        <w:rPr>
          <w:rStyle w:val="Emphasis"/>
          <w:highlight w:val="cyan"/>
        </w:rPr>
        <w:t>key</w:t>
      </w:r>
      <w:r w:rsidRPr="008C307B">
        <w:rPr>
          <w:rStyle w:val="StyleUnderline"/>
        </w:rPr>
        <w:t xml:space="preserve"> portals </w:t>
      </w:r>
      <w:r w:rsidRPr="008C307B">
        <w:rPr>
          <w:rStyle w:val="StyleUnderline"/>
          <w:highlight w:val="cyan"/>
        </w:rPr>
        <w:t xml:space="preserve">to </w:t>
      </w:r>
      <w:r w:rsidRPr="008C307B">
        <w:rPr>
          <w:rStyle w:val="Emphasis"/>
          <w:highlight w:val="cyan"/>
        </w:rPr>
        <w:t>news</w:t>
      </w:r>
      <w:r w:rsidRPr="008C307B">
        <w:rPr>
          <w:rStyle w:val="StyleUnderline"/>
        </w:rPr>
        <w:t xml:space="preserve"> today</w:t>
      </w:r>
      <w:r w:rsidRPr="008C307B">
        <w:rPr>
          <w:sz w:val="16"/>
        </w:rPr>
        <w:t>: Facebook, Google (Search), Google News, Twitter, and YouTube. Some of these services offer multiple ways of accessing content, but we chose to focus on search-based news discovery. We were particularly interested in the top results, since users are most likely to interact with them.</w:t>
      </w:r>
    </w:p>
    <w:p w14:paraId="3684A813" w14:textId="77777777" w:rsidR="0091163C" w:rsidRPr="008C307B" w:rsidRDefault="0091163C" w:rsidP="0091163C">
      <w:pPr>
        <w:rPr>
          <w:sz w:val="16"/>
        </w:rPr>
      </w:pPr>
      <w:r w:rsidRPr="008C307B">
        <w:rPr>
          <w:sz w:val="16"/>
        </w:rPr>
        <w:t>First, we wanted to understand the news diets that individual participants were offered. Are users being given results that appear to be personalized to their political preferences and social characteristics?</w:t>
      </w:r>
    </w:p>
    <w:p w14:paraId="1A30B067" w14:textId="77777777" w:rsidR="0091163C" w:rsidRPr="008C307B" w:rsidRDefault="0091163C" w:rsidP="0091163C">
      <w:pPr>
        <w:rPr>
          <w:sz w:val="16"/>
        </w:rPr>
      </w:pPr>
      <w:r w:rsidRPr="008C307B">
        <w:rPr>
          <w:sz w:val="16"/>
        </w:rPr>
        <w:t>Second, at the macro level, we were curious to see which organizations tend to receive the most exposure in these environments. Do different platforms produce diverging levels of homogeneity in search results and/or highlight different types of sources in searches? Similarly, do different search terms yield different levels of homogeneity and/or different sources?</w:t>
      </w:r>
    </w:p>
    <w:p w14:paraId="58EC2E8B" w14:textId="77777777" w:rsidR="0091163C" w:rsidRPr="008C307B" w:rsidRDefault="0091163C" w:rsidP="0091163C">
      <w:pPr>
        <w:rPr>
          <w:sz w:val="16"/>
        </w:rPr>
      </w:pPr>
      <w:r w:rsidRPr="008C307B">
        <w:rPr>
          <w:sz w:val="16"/>
        </w:rPr>
        <w:t>WHAT WE DID</w:t>
      </w:r>
    </w:p>
    <w:p w14:paraId="77C25D24" w14:textId="77777777" w:rsidR="0091163C" w:rsidRPr="008C307B" w:rsidRDefault="0091163C" w:rsidP="0091163C">
      <w:pPr>
        <w:rPr>
          <w:sz w:val="16"/>
        </w:rPr>
      </w:pPr>
      <w:r w:rsidRPr="008C307B">
        <w:rPr>
          <w:sz w:val="16"/>
        </w:rPr>
        <w:t>We asked real users to sign in to their online accounts and perform searches using a given search term across five platforms within a short window of time. This was intended to reduce potential confounders, or variables we couldn’t account for, like the daily rhythms of news production and other algorithmic parameters. The five platforms were: Facebook, Google (Search), Google News, Twitter, and YouTube.</w:t>
      </w:r>
    </w:p>
    <w:p w14:paraId="767C1554" w14:textId="77777777" w:rsidR="0091163C" w:rsidRPr="008C307B" w:rsidRDefault="0091163C" w:rsidP="0091163C">
      <w:pPr>
        <w:rPr>
          <w:sz w:val="16"/>
        </w:rPr>
      </w:pPr>
      <w:r w:rsidRPr="008C307B">
        <w:rPr>
          <w:sz w:val="16"/>
        </w:rPr>
        <w:t xml:space="preserve">The </w:t>
      </w:r>
      <w:r w:rsidRPr="008C307B">
        <w:rPr>
          <w:rStyle w:val="StyleUnderline"/>
          <w:highlight w:val="cyan"/>
        </w:rPr>
        <w:t>search terms were ‘</w:t>
      </w:r>
      <w:r w:rsidRPr="008C307B">
        <w:rPr>
          <w:rStyle w:val="Emphasis"/>
          <w:highlight w:val="cyan"/>
        </w:rPr>
        <w:t>crime’</w:t>
      </w:r>
      <w:r w:rsidRPr="008C307B">
        <w:rPr>
          <w:rStyle w:val="StyleUnderline"/>
          <w:highlight w:val="cyan"/>
        </w:rPr>
        <w:t>, ‘</w:t>
      </w:r>
      <w:r w:rsidRPr="008C307B">
        <w:rPr>
          <w:rStyle w:val="Emphasis"/>
          <w:highlight w:val="cyan"/>
        </w:rPr>
        <w:t>immigration’</w:t>
      </w:r>
      <w:r w:rsidRPr="008C307B">
        <w:rPr>
          <w:rStyle w:val="StyleUnderline"/>
          <w:highlight w:val="cyan"/>
        </w:rPr>
        <w:t>, ‘</w:t>
      </w:r>
      <w:r w:rsidRPr="008C307B">
        <w:rPr>
          <w:rStyle w:val="StyleUnderline"/>
        </w:rPr>
        <w:t xml:space="preserve">state </w:t>
      </w:r>
      <w:r w:rsidRPr="008C307B">
        <w:rPr>
          <w:rStyle w:val="Emphasis"/>
          <w:highlight w:val="cyan"/>
        </w:rPr>
        <w:t>Republicans’</w:t>
      </w:r>
      <w:r w:rsidRPr="008C307B">
        <w:rPr>
          <w:rStyle w:val="StyleUnderline"/>
          <w:highlight w:val="cyan"/>
        </w:rPr>
        <w:t>, and ‘</w:t>
      </w:r>
      <w:r w:rsidRPr="008C307B">
        <w:rPr>
          <w:rStyle w:val="Emphasis"/>
          <w:highlight w:val="cyan"/>
        </w:rPr>
        <w:t>Trump’</w:t>
      </w:r>
      <w:r w:rsidRPr="008C307B">
        <w:rPr>
          <w:sz w:val="16"/>
        </w:rPr>
        <w:t xml:space="preserve"> — a mix of general interest and political topics. Each term was searched by a different group of participants on a different date, essentially replicating the study four times to increase the robustness of our findings.</w:t>
      </w:r>
    </w:p>
    <w:p w14:paraId="114B1CE6" w14:textId="77777777" w:rsidR="0091163C" w:rsidRPr="008C307B" w:rsidRDefault="0091163C" w:rsidP="0091163C">
      <w:pPr>
        <w:rPr>
          <w:sz w:val="16"/>
        </w:rPr>
      </w:pPr>
      <w:r w:rsidRPr="008C307B">
        <w:rPr>
          <w:sz w:val="16"/>
        </w:rPr>
        <w:t>After conducting each search, the participant was asked to paste the links for the top three results they encountered into an online form (with guidance provided for each platform). Participants were then asked to self-report their geographical location, political leanings, and demographic characteristics.</w:t>
      </w:r>
    </w:p>
    <w:p w14:paraId="09A04DE5" w14:textId="77777777" w:rsidR="0091163C" w:rsidRPr="008C307B" w:rsidRDefault="0091163C" w:rsidP="0091163C">
      <w:pPr>
        <w:rPr>
          <w:sz w:val="16"/>
        </w:rPr>
      </w:pPr>
      <w:r w:rsidRPr="008C307B">
        <w:rPr>
          <w:sz w:val="16"/>
        </w:rPr>
        <w:t xml:space="preserve">A </w:t>
      </w:r>
      <w:r w:rsidRPr="008C307B">
        <w:rPr>
          <w:rStyle w:val="StyleUnderline"/>
        </w:rPr>
        <w:t xml:space="preserve">total </w:t>
      </w:r>
      <w:r w:rsidRPr="008C307B">
        <w:rPr>
          <w:rStyle w:val="StyleUnderline"/>
          <w:highlight w:val="cyan"/>
        </w:rPr>
        <w:t xml:space="preserve">of 1,598 </w:t>
      </w:r>
      <w:r w:rsidRPr="008C307B">
        <w:rPr>
          <w:rStyle w:val="StyleUnderline"/>
        </w:rPr>
        <w:t xml:space="preserve">ideologically, geographically, and demographically </w:t>
      </w:r>
      <w:r w:rsidRPr="008C307B">
        <w:rPr>
          <w:rStyle w:val="StyleUnderline"/>
          <w:highlight w:val="cyan"/>
        </w:rPr>
        <w:t xml:space="preserve">diverse U.S. </w:t>
      </w:r>
      <w:r w:rsidRPr="008C307B">
        <w:rPr>
          <w:rStyle w:val="Emphasis"/>
          <w:highlight w:val="cyan"/>
        </w:rPr>
        <w:t>participants</w:t>
      </w:r>
      <w:r w:rsidRPr="008C307B">
        <w:rPr>
          <w:rStyle w:val="StyleUnderline"/>
          <w:highlight w:val="cyan"/>
        </w:rPr>
        <w:t xml:space="preserve"> completed</w:t>
      </w:r>
      <w:r w:rsidRPr="008C307B">
        <w:rPr>
          <w:rStyle w:val="StyleUnderline"/>
        </w:rPr>
        <w:t xml:space="preserve"> the </w:t>
      </w:r>
      <w:r w:rsidRPr="008C307B">
        <w:rPr>
          <w:rStyle w:val="StyleUnderline"/>
          <w:highlight w:val="cyan"/>
        </w:rPr>
        <w:t>searches</w:t>
      </w:r>
      <w:r w:rsidRPr="008C307B">
        <w:rPr>
          <w:sz w:val="16"/>
        </w:rPr>
        <w:t>, providing 28,475 valid links (link validity rate: 99%). The number of respondents per each search term was roughly the same. Demographically, the median age was 35, 51.1% of respondents self-identified as “Male,” and 76% self-identified as White (only) and non-Latinx. The median income level was $50,000 to $59,999, and 48.3% of the respondents self-reported having a bachelor’s degree or higher. Ideologically, the sample skewed left of center, with Liberals receiving the highest representation (44.6%), followed by Moderates (40.8%) and Conservatives (14.5%). The geographical distribution of respondents across the four top-level U.S. Census Regions was in line with recent U.S. American Community Survey estimates.</w:t>
      </w:r>
    </w:p>
    <w:p w14:paraId="65D8EF5B" w14:textId="77777777" w:rsidR="0091163C" w:rsidRPr="008C307B" w:rsidRDefault="0091163C" w:rsidP="0091163C">
      <w:pPr>
        <w:rPr>
          <w:sz w:val="16"/>
        </w:rPr>
      </w:pPr>
      <w:r w:rsidRPr="008C307B">
        <w:rPr>
          <w:sz w:val="16"/>
        </w:rPr>
        <w:t xml:space="preserve">This </w:t>
      </w:r>
      <w:r w:rsidRPr="008C307B">
        <w:rPr>
          <w:rStyle w:val="StyleUnderline"/>
          <w:highlight w:val="cyan"/>
        </w:rPr>
        <w:t>approach offers</w:t>
      </w:r>
      <w:r w:rsidRPr="008C307B">
        <w:rPr>
          <w:rStyle w:val="StyleUnderline"/>
        </w:rPr>
        <w:t xml:space="preserve"> a more </w:t>
      </w:r>
      <w:r w:rsidRPr="008C307B">
        <w:rPr>
          <w:rStyle w:val="Emphasis"/>
          <w:highlight w:val="cyan"/>
        </w:rPr>
        <w:t>realistic</w:t>
      </w:r>
      <w:r w:rsidRPr="008C307B">
        <w:rPr>
          <w:rStyle w:val="StyleUnderline"/>
          <w:highlight w:val="cyan"/>
        </w:rPr>
        <w:t xml:space="preserve"> examination of how</w:t>
      </w:r>
      <w:r w:rsidRPr="008C307B">
        <w:rPr>
          <w:rStyle w:val="StyleUnderline"/>
        </w:rPr>
        <w:t xml:space="preserve"> a diverse set of actual </w:t>
      </w:r>
      <w:r w:rsidRPr="008C307B">
        <w:rPr>
          <w:rStyle w:val="Emphasis"/>
          <w:highlight w:val="cyan"/>
        </w:rPr>
        <w:t>human</w:t>
      </w:r>
      <w:r w:rsidRPr="008C307B">
        <w:rPr>
          <w:rStyle w:val="StyleUnderline"/>
          <w:highlight w:val="cyan"/>
        </w:rPr>
        <w:t xml:space="preserve"> users was served</w:t>
      </w:r>
      <w:r w:rsidRPr="008C307B">
        <w:rPr>
          <w:sz w:val="16"/>
        </w:rPr>
        <w:t xml:space="preserve"> by these search functions, which are among the main gateways to news and information today. </w:t>
      </w:r>
    </w:p>
    <w:p w14:paraId="4E63537E" w14:textId="77777777" w:rsidR="0091163C" w:rsidRPr="008C307B" w:rsidRDefault="0091163C" w:rsidP="0091163C">
      <w:pPr>
        <w:rPr>
          <w:sz w:val="16"/>
        </w:rPr>
      </w:pPr>
      <w:r w:rsidRPr="008C307B">
        <w:rPr>
          <w:sz w:val="16"/>
        </w:rPr>
        <w:t>WHAT WE FOUND</w:t>
      </w:r>
    </w:p>
    <w:p w14:paraId="5386F605" w14:textId="77777777" w:rsidR="0091163C" w:rsidRPr="008C307B" w:rsidRDefault="0091163C" w:rsidP="0091163C">
      <w:pPr>
        <w:rPr>
          <w:sz w:val="16"/>
        </w:rPr>
      </w:pPr>
      <w:r w:rsidRPr="008C307B">
        <w:rPr>
          <w:sz w:val="16"/>
        </w:rPr>
        <w:t xml:space="preserve">Despite concerns about fragmentation of the public sphere, we </w:t>
      </w:r>
      <w:r w:rsidRPr="008C307B">
        <w:rPr>
          <w:rStyle w:val="StyleUnderline"/>
          <w:highlight w:val="cyan"/>
        </w:rPr>
        <w:t>found</w:t>
      </w:r>
      <w:r w:rsidRPr="008C307B">
        <w:rPr>
          <w:rStyle w:val="StyleUnderline"/>
        </w:rPr>
        <w:t xml:space="preserve"> that the recommendation </w:t>
      </w:r>
      <w:r w:rsidRPr="008C307B">
        <w:rPr>
          <w:rStyle w:val="Emphasis"/>
          <w:highlight w:val="cyan"/>
        </w:rPr>
        <w:t>algorithms</w:t>
      </w:r>
      <w:r w:rsidRPr="008C307B">
        <w:rPr>
          <w:rStyle w:val="StyleUnderline"/>
        </w:rPr>
        <w:t xml:space="preserve"> on platforms </w:t>
      </w:r>
      <w:r w:rsidRPr="008C307B">
        <w:rPr>
          <w:rStyle w:val="StyleUnderline"/>
          <w:highlight w:val="cyan"/>
        </w:rPr>
        <w:t xml:space="preserve">did not promote </w:t>
      </w:r>
      <w:r w:rsidRPr="008C307B">
        <w:rPr>
          <w:rStyle w:val="Emphasis"/>
          <w:highlight w:val="cyan"/>
        </w:rPr>
        <w:t>filter</w:t>
      </w:r>
      <w:r w:rsidRPr="008C307B">
        <w:rPr>
          <w:rStyle w:val="StyleUnderline"/>
          <w:highlight w:val="cyan"/>
        </w:rPr>
        <w:t xml:space="preserve"> bubbles, but</w:t>
      </w:r>
      <w:r w:rsidRPr="008C307B">
        <w:rPr>
          <w:rStyle w:val="StyleUnderline"/>
        </w:rPr>
        <w:t xml:space="preserve"> rather </w:t>
      </w:r>
      <w:r w:rsidRPr="008C307B">
        <w:rPr>
          <w:rStyle w:val="StyleUnderline"/>
          <w:highlight w:val="cyan"/>
        </w:rPr>
        <w:t>homogenized exposure to info</w:t>
      </w:r>
      <w:r w:rsidRPr="008C307B">
        <w:rPr>
          <w:rStyle w:val="StyleUnderline"/>
        </w:rPr>
        <w:t xml:space="preserve">rmation, at least among the top results. This effect was </w:t>
      </w:r>
      <w:r w:rsidRPr="008C307B">
        <w:rPr>
          <w:rStyle w:val="StyleUnderline"/>
          <w:highlight w:val="cyan"/>
        </w:rPr>
        <w:t>evident in every platform studied</w:t>
      </w:r>
      <w:r w:rsidRPr="008C307B">
        <w:rPr>
          <w:sz w:val="16"/>
        </w:rPr>
        <w:t xml:space="preserve"> and across all search terms used. We can’t determine if this has always been the case or if it’s new, but clearly, the information diets that platforms deliver are more homogenized than is often assumed.</w:t>
      </w:r>
    </w:p>
    <w:p w14:paraId="7B98F135" w14:textId="77777777" w:rsidR="0091163C" w:rsidRPr="008C307B" w:rsidRDefault="0091163C" w:rsidP="0091163C">
      <w:pPr>
        <w:rPr>
          <w:sz w:val="16"/>
        </w:rPr>
      </w:pPr>
      <w:r w:rsidRPr="008C307B">
        <w:rPr>
          <w:sz w:val="16"/>
        </w:rPr>
        <w:t xml:space="preserve">The information diets offered by these major </w:t>
      </w:r>
      <w:r w:rsidRPr="008C307B">
        <w:rPr>
          <w:rStyle w:val="StyleUnderline"/>
          <w:highlight w:val="cyan"/>
        </w:rPr>
        <w:t xml:space="preserve">platforms promote </w:t>
      </w:r>
      <w:r w:rsidRPr="008C307B">
        <w:rPr>
          <w:rStyle w:val="StyleUnderline"/>
        </w:rPr>
        <w:t xml:space="preserve">a centralized </w:t>
      </w:r>
      <w:r w:rsidRPr="008C307B">
        <w:rPr>
          <w:rStyle w:val="Emphasis"/>
          <w:highlight w:val="cyan"/>
        </w:rPr>
        <w:t>winner-takes-most</w:t>
      </w:r>
      <w:r w:rsidRPr="008C307B">
        <w:rPr>
          <w:rStyle w:val="StyleUnderline"/>
        </w:rPr>
        <w:t xml:space="preserve"> </w:t>
      </w:r>
      <w:r w:rsidRPr="008C307B">
        <w:rPr>
          <w:rStyle w:val="StyleUnderline"/>
          <w:highlight w:val="cyan"/>
        </w:rPr>
        <w:t>structure</w:t>
      </w:r>
      <w:r w:rsidRPr="008C307B">
        <w:rPr>
          <w:sz w:val="16"/>
        </w:rPr>
        <w:t>. Who were the winners? Our results generally pointed to news organizations with national reach in search results, which were featured at a much higher rate than local and regional news outlets.</w:t>
      </w:r>
    </w:p>
    <w:p w14:paraId="356A84D3" w14:textId="77777777" w:rsidR="0091163C" w:rsidRPr="008C307B" w:rsidRDefault="0091163C" w:rsidP="0091163C">
      <w:pPr>
        <w:rPr>
          <w:sz w:val="16"/>
        </w:rPr>
      </w:pPr>
      <w:r w:rsidRPr="008C307B">
        <w:rPr>
          <w:sz w:val="16"/>
        </w:rPr>
        <w:t>But each platform employs its own set of algorithmic logics, which has editorial impacts. Google News and Google’s (Search) Top Stories — two services that specifically focus on professional news — tended to recommend legacy news organizations, primarily major print-based publications. This is in line with previous findings on Google News. On YouTube, also owned by Alphabet, the top performers were national TV networks, including both cable news and traditional broadcasters. Some digitally native outlets did break through, such as BlazeTV, True Crime Daily, and Vox</w:t>
      </w:r>
    </w:p>
    <w:p w14:paraId="5276752F" w14:textId="77777777" w:rsidR="0091163C" w:rsidRPr="008C307B" w:rsidRDefault="0091163C" w:rsidP="0091163C">
      <w:pPr>
        <w:rPr>
          <w:sz w:val="16"/>
        </w:rPr>
      </w:pPr>
      <w:r w:rsidRPr="008C307B">
        <w:rPr>
          <w:sz w:val="16"/>
        </w:rPr>
        <w:t>A different picture emerged on Facebook, Twitter, and the results below the Top Stories on Google (Search), where most top results led to non-journalistic sources. On Google (Search), information repositories like Wikipedia and the websites of organizations relevant to the search topic were granted the most visibility. On Twitter, many of the highlighted sources were individual journalists with large followings (but top results also included a mix of legacy, digital-born, and TV news organizations). Facebook’s search results offered an even mix of links to Facebook Groups, professional news sources, entertainment, and official sites of relevant government agencies. This heterogeneity is perhaps not surprising, given Facebook’s announcements in recent years that its services would prioritize strengthening interpersonal relationships over circulating professional news.</w:t>
      </w:r>
    </w:p>
    <w:p w14:paraId="257A6072" w14:textId="77777777" w:rsidR="0091163C" w:rsidRPr="008C307B" w:rsidRDefault="0091163C" w:rsidP="0091163C">
      <w:pPr>
        <w:rPr>
          <w:sz w:val="16"/>
        </w:rPr>
      </w:pPr>
      <w:r w:rsidRPr="008C307B">
        <w:rPr>
          <w:sz w:val="16"/>
        </w:rPr>
        <w:t>At the same time, digital-born conservative outlets, notably the Washington Examiner and the Daily Caller, were more salient on Facebook searches than on the other platforms studied. This is consistent with other accounts showing that right-wing news performs particularly well on Facebook.</w:t>
      </w:r>
    </w:p>
    <w:p w14:paraId="62D2BD1E" w14:textId="77777777" w:rsidR="0091163C" w:rsidRPr="008C307B" w:rsidRDefault="0091163C" w:rsidP="0091163C">
      <w:pPr>
        <w:rPr>
          <w:sz w:val="16"/>
        </w:rPr>
      </w:pPr>
      <w:r w:rsidRPr="008C307B">
        <w:rPr>
          <w:sz w:val="16"/>
        </w:rPr>
        <w:t>(Follow this link for PDF showing breakdowns of: Proportion of participants who were exposed to a source, by political ideology; Most salient sources by platform; and Proportion of participants who were exposed to a source, by geographical location.)</w:t>
      </w:r>
    </w:p>
    <w:p w14:paraId="49AE2195" w14:textId="77777777" w:rsidR="0091163C" w:rsidRPr="008C307B" w:rsidRDefault="0091163C" w:rsidP="0091163C">
      <w:pPr>
        <w:rPr>
          <w:sz w:val="16"/>
        </w:rPr>
      </w:pPr>
      <w:r w:rsidRPr="008C307B">
        <w:rPr>
          <w:sz w:val="16"/>
        </w:rPr>
        <w:t>WHY THIS MATTERS</w:t>
      </w:r>
    </w:p>
    <w:p w14:paraId="384B2A5F" w14:textId="77777777" w:rsidR="0091163C" w:rsidRPr="008C307B" w:rsidRDefault="0091163C" w:rsidP="0091163C">
      <w:pPr>
        <w:rPr>
          <w:sz w:val="16"/>
        </w:rPr>
      </w:pPr>
      <w:r w:rsidRPr="008C307B">
        <w:rPr>
          <w:sz w:val="16"/>
        </w:rPr>
        <w:t xml:space="preserve">Our </w:t>
      </w:r>
      <w:r w:rsidRPr="008C307B">
        <w:rPr>
          <w:rStyle w:val="StyleUnderline"/>
          <w:highlight w:val="cyan"/>
        </w:rPr>
        <w:t>results challenge</w:t>
      </w:r>
      <w:r w:rsidRPr="008C307B">
        <w:rPr>
          <w:rStyle w:val="StyleUnderline"/>
        </w:rPr>
        <w:t xml:space="preserve"> the </w:t>
      </w:r>
      <w:r w:rsidRPr="008C307B">
        <w:rPr>
          <w:rStyle w:val="Emphasis"/>
          <w:highlight w:val="cyan"/>
        </w:rPr>
        <w:t>conventional</w:t>
      </w:r>
      <w:r w:rsidRPr="008C307B">
        <w:rPr>
          <w:rStyle w:val="StyleUnderline"/>
          <w:highlight w:val="cyan"/>
        </w:rPr>
        <w:t xml:space="preserve"> wisdom that</w:t>
      </w:r>
      <w:r w:rsidRPr="008C307B">
        <w:rPr>
          <w:rStyle w:val="StyleUnderline"/>
        </w:rPr>
        <w:t xml:space="preserve"> online </w:t>
      </w:r>
      <w:r w:rsidRPr="008C307B">
        <w:rPr>
          <w:rStyle w:val="StyleUnderline"/>
          <w:highlight w:val="cyan"/>
        </w:rPr>
        <w:t>platforms’</w:t>
      </w:r>
      <w:r w:rsidRPr="008C307B">
        <w:rPr>
          <w:rStyle w:val="StyleUnderline"/>
        </w:rPr>
        <w:t xml:space="preserve"> search algorithms </w:t>
      </w:r>
      <w:r w:rsidRPr="008C307B">
        <w:rPr>
          <w:rStyle w:val="StyleUnderline"/>
          <w:highlight w:val="cyan"/>
        </w:rPr>
        <w:t xml:space="preserve">push </w:t>
      </w:r>
      <w:r w:rsidRPr="008C307B">
        <w:rPr>
          <w:rStyle w:val="Emphasis"/>
          <w:highlight w:val="cyan"/>
        </w:rPr>
        <w:t>users</w:t>
      </w:r>
      <w:r w:rsidRPr="008C307B">
        <w:rPr>
          <w:rStyle w:val="StyleUnderline"/>
        </w:rPr>
        <w:t xml:space="preserve"> in</w:t>
      </w:r>
      <w:r w:rsidRPr="008C307B">
        <w:rPr>
          <w:rStyle w:val="StyleUnderline"/>
          <w:highlight w:val="cyan"/>
        </w:rPr>
        <w:t>to</w:t>
      </w:r>
      <w:r w:rsidRPr="008C307B">
        <w:rPr>
          <w:rStyle w:val="StyleUnderline"/>
        </w:rPr>
        <w:t xml:space="preserve"> </w:t>
      </w:r>
      <w:r w:rsidRPr="008C307B">
        <w:rPr>
          <w:rStyle w:val="Emphasis"/>
          <w:highlight w:val="cyan"/>
        </w:rPr>
        <w:t>filter</w:t>
      </w:r>
      <w:r w:rsidRPr="008C307B">
        <w:rPr>
          <w:rStyle w:val="StyleUnderline"/>
          <w:highlight w:val="cyan"/>
        </w:rPr>
        <w:t xml:space="preserve"> bubbles</w:t>
      </w:r>
      <w:r w:rsidRPr="008C307B">
        <w:rPr>
          <w:sz w:val="16"/>
          <w:highlight w:val="cyan"/>
        </w:rPr>
        <w:t xml:space="preserve"> </w:t>
      </w:r>
      <w:r w:rsidRPr="008C307B">
        <w:rPr>
          <w:sz w:val="16"/>
        </w:rPr>
        <w:t xml:space="preserve">through personalization, and that conservative voices, as Republicans often claim, are being intentionally stifled by Big Tech. Instead, the </w:t>
      </w:r>
      <w:r w:rsidRPr="008C307B">
        <w:rPr>
          <w:rStyle w:val="StyleUnderline"/>
          <w:highlight w:val="cyan"/>
        </w:rPr>
        <w:t>results support</w:t>
      </w:r>
      <w:r w:rsidRPr="008C307B">
        <w:rPr>
          <w:rStyle w:val="StyleUnderline"/>
        </w:rPr>
        <w:t xml:space="preserve"> concerns about a </w:t>
      </w:r>
      <w:r w:rsidRPr="008C307B">
        <w:rPr>
          <w:rStyle w:val="Emphasis"/>
          <w:highlight w:val="cyan"/>
        </w:rPr>
        <w:t>winner-takes-most</w:t>
      </w:r>
      <w:r w:rsidRPr="008C307B">
        <w:rPr>
          <w:rStyle w:val="StyleUnderline"/>
        </w:rPr>
        <w:t xml:space="preserve"> </w:t>
      </w:r>
      <w:r w:rsidRPr="008C307B">
        <w:rPr>
          <w:rStyle w:val="Emphasis"/>
          <w:highlight w:val="cyan"/>
        </w:rPr>
        <w:t>paradigm</w:t>
      </w:r>
      <w:r w:rsidRPr="008C307B">
        <w:rPr>
          <w:rStyle w:val="StyleUnderline"/>
        </w:rPr>
        <w:t>,</w:t>
      </w:r>
      <w:r w:rsidRPr="008C307B">
        <w:rPr>
          <w:sz w:val="16"/>
        </w:rPr>
        <w:t xml:space="preserve"> with a small number of predominantly national content producers — Fox News prominently among them — receiving much of the attention.</w:t>
      </w:r>
    </w:p>
    <w:p w14:paraId="36A53ECD" w14:textId="77777777" w:rsidR="0091163C" w:rsidRPr="008C307B" w:rsidRDefault="0091163C" w:rsidP="0091163C">
      <w:pPr>
        <w:rPr>
          <w:sz w:val="16"/>
        </w:rPr>
      </w:pPr>
    </w:p>
    <w:p w14:paraId="7C671277" w14:textId="77777777" w:rsidR="0091163C" w:rsidRDefault="0091163C" w:rsidP="0091163C"/>
    <w:p w14:paraId="193C50D3" w14:textId="77777777" w:rsidR="0091163C" w:rsidRDefault="0091163C" w:rsidP="0091163C">
      <w:pPr>
        <w:pStyle w:val="Heading4"/>
      </w:pPr>
      <w:r>
        <w:t>Tag</w:t>
      </w:r>
    </w:p>
    <w:p w14:paraId="39F57037" w14:textId="77777777" w:rsidR="0091163C" w:rsidRDefault="0091163C" w:rsidP="0091163C">
      <w:r>
        <w:t>Barret’5[Randy Barret; May 4; Washington Correspondent; MeriTalk, “</w:t>
      </w:r>
      <w:r w:rsidRPr="00A82380">
        <w:t>ON THE HILL: House Gop Leaders Unveil High-tech Agenda</w:t>
      </w:r>
      <w:r>
        <w:t>.” LexisNexis]</w:t>
      </w:r>
    </w:p>
    <w:p w14:paraId="17DEC55A" w14:textId="77777777" w:rsidR="0091163C" w:rsidRDefault="0091163C" w:rsidP="0091163C">
      <w:r w:rsidRPr="00367E05">
        <w:t xml:space="preserve">House Republican </w:t>
      </w:r>
      <w:r w:rsidRPr="00A82380">
        <w:t>leaders</w:t>
      </w:r>
      <w:r w:rsidRPr="00367E05">
        <w:t xml:space="preserve"> unveiled their high-tech agenda Wednesday with a list of items they say would boost economic growth and eliminate barriers to innovation. Included on the House Republican High-Tech Working Group's list of goals is ensuring employee stock options, extending the research and development tax credit, improving technology worker skills, patent reform, protecting intellectual property from digital piracy, telecommunications reform and promoting health industry information technology. The group also said it wants to pass legislation to curb the use of spyware, software secretly installed on a computer to track a user's activities, and the practice of phishing, which involves the use of official-looking but phony e-mails and Web sites. "Republicans get it when it comes to technology," said working group Chairman Bob Goodlatte, R-Va., at a press conference at the Capitol. Goodlatte was joined by House Speaker Dennis Hastert, R-Ill., Majority Leader Tom DeLay, R-Texas, and other Republican leaders. "House Republicans are doing everything we can to reduce hurdles," said Hastert to an audience heavily populated with high-tech industry lobbyists. DeLay bashed Democrats as "still stuck in the past" when it comes to technology. "They pay lip service but have no agenda," he said.</w:t>
      </w:r>
    </w:p>
    <w:p w14:paraId="7D4D241C" w14:textId="77777777" w:rsidR="0091163C" w:rsidRPr="0091163C" w:rsidRDefault="0091163C" w:rsidP="0091163C"/>
    <w:p w14:paraId="28AE7FEE" w14:textId="7B97D0EA" w:rsidR="0091163C" w:rsidRDefault="0091163C" w:rsidP="0091163C">
      <w:pPr>
        <w:pStyle w:val="Heading3"/>
      </w:pPr>
      <w:r>
        <w:t>Link---Elderly is Not Key</w:t>
      </w:r>
    </w:p>
    <w:p w14:paraId="54A25DAF" w14:textId="77777777" w:rsidR="0091163C" w:rsidRPr="0091163C" w:rsidRDefault="0091163C" w:rsidP="0091163C"/>
    <w:p w14:paraId="76C86D06" w14:textId="77777777" w:rsidR="0091163C" w:rsidRDefault="0091163C" w:rsidP="0091163C">
      <w:pPr>
        <w:pStyle w:val="Heading4"/>
      </w:pPr>
      <w:r>
        <w:rPr>
          <w:u w:val="single"/>
        </w:rPr>
        <w:t>Young</w:t>
      </w:r>
      <w:r>
        <w:t xml:space="preserve"> voters are more significant – they decided a </w:t>
      </w:r>
      <w:r>
        <w:rPr>
          <w:u w:val="single"/>
        </w:rPr>
        <w:t>number</w:t>
      </w:r>
      <w:r>
        <w:t xml:space="preserve"> of swing states in the midterms</w:t>
      </w:r>
    </w:p>
    <w:p w14:paraId="020B8288" w14:textId="77777777" w:rsidR="0091163C" w:rsidRPr="0021764A" w:rsidRDefault="0091163C" w:rsidP="0091163C">
      <w:r>
        <w:rPr>
          <w:rStyle w:val="Style13ptBold"/>
        </w:rPr>
        <w:t xml:space="preserve">Circle ’22 </w:t>
      </w:r>
      <w:r w:rsidRPr="0021764A">
        <w:t>[The Center for Information &amp; Research on Civic Learning and Engagement. December 2022. CIRCLE is a non-partisan, independent research organization focused on youth civic engagement in the United States. Tufts University. “Youth Voter Turnout and Impact in the 2022 Midterm Elections”. https://circle.tufts.edu/sites/default/files/2022-12/early_data_youth_vote_report.pdf?trk=article-ssr-frontend-pulse_little-text-block]</w:t>
      </w:r>
      <w:r>
        <w:t>/CPSW-NL</w:t>
      </w:r>
    </w:p>
    <w:p w14:paraId="0E9B5EEC" w14:textId="77777777" w:rsidR="0091163C" w:rsidRDefault="0091163C" w:rsidP="0091163C">
      <w:pPr>
        <w:rPr>
          <w:color w:val="000000" w:themeColor="text1"/>
          <w:sz w:val="14"/>
        </w:rPr>
      </w:pPr>
      <w:r w:rsidRPr="00E23E35">
        <w:rPr>
          <w:color w:val="000000" w:themeColor="text1"/>
          <w:sz w:val="14"/>
        </w:rPr>
        <w:t xml:space="preserve">CIRCLE’s exclusive analysis </w:t>
      </w:r>
      <w:r w:rsidRPr="00521711">
        <w:rPr>
          <w:color w:val="000000" w:themeColor="text1"/>
          <w:u w:val="single"/>
        </w:rPr>
        <w:t>of youth votes cast and vote choice in major electoral battlegrounds</w:t>
      </w:r>
      <w:r>
        <w:rPr>
          <w:color w:val="000000" w:themeColor="text1"/>
          <w:u w:val="single"/>
        </w:rPr>
        <w:t xml:space="preserve"> </w:t>
      </w:r>
      <w:r w:rsidRPr="00521711">
        <w:rPr>
          <w:color w:val="000000" w:themeColor="text1"/>
          <w:u w:val="single"/>
        </w:rPr>
        <w:t xml:space="preserve">shows that young people had a </w:t>
      </w:r>
      <w:r w:rsidRPr="00521711">
        <w:rPr>
          <w:rStyle w:val="Emphasis"/>
        </w:rPr>
        <w:t>decisive impact</w:t>
      </w:r>
      <w:r w:rsidRPr="00521711">
        <w:rPr>
          <w:color w:val="000000" w:themeColor="text1"/>
          <w:u w:val="single"/>
        </w:rPr>
        <w:t xml:space="preserve"> in races across the country</w:t>
      </w:r>
      <w:r w:rsidRPr="00E23E35">
        <w:rPr>
          <w:color w:val="000000" w:themeColor="text1"/>
          <w:sz w:val="14"/>
        </w:rPr>
        <w:t xml:space="preserve">, notably in sunbelt states from Georgia to Arizona, and in the upper Midwest like Pennsylvania and Wisconsin. We find: </w:t>
      </w:r>
      <w:r w:rsidRPr="00521711">
        <w:rPr>
          <w:color w:val="000000" w:themeColor="text1"/>
          <w:u w:val="single"/>
        </w:rPr>
        <w:t>Young voters provided approximately 3 times the margin of victory in the razor-thin</w:t>
      </w:r>
      <w:r>
        <w:rPr>
          <w:color w:val="000000" w:themeColor="text1"/>
          <w:u w:val="single"/>
        </w:rPr>
        <w:t xml:space="preserve"> </w:t>
      </w:r>
      <w:r w:rsidRPr="00521711">
        <w:rPr>
          <w:color w:val="000000" w:themeColor="text1"/>
          <w:u w:val="single"/>
        </w:rPr>
        <w:t>Nevada Senate race between Catherine Cortez-Masto and Adam Laxalt</w:t>
      </w:r>
      <w:r w:rsidRPr="00E23E35">
        <w:rPr>
          <w:color w:val="000000" w:themeColor="text1"/>
          <w:sz w:val="14"/>
        </w:rPr>
        <w:t xml:space="preserve">. </w:t>
      </w:r>
      <w:r w:rsidRPr="00521711">
        <w:rPr>
          <w:color w:val="000000" w:themeColor="text1"/>
          <w:u w:val="single"/>
        </w:rPr>
        <w:t>In the Arizona governor’s race, where Democrat Katie Hobbs is projected to win by 20,000</w:t>
      </w:r>
      <w:r>
        <w:rPr>
          <w:color w:val="000000" w:themeColor="text1"/>
          <w:u w:val="single"/>
        </w:rPr>
        <w:t xml:space="preserve"> </w:t>
      </w:r>
      <w:r w:rsidRPr="00521711">
        <w:rPr>
          <w:color w:val="000000" w:themeColor="text1"/>
          <w:u w:val="single"/>
        </w:rPr>
        <w:t>votes, young people provided a net of 60,000 votes toward her over Republican Kari Lake.</w:t>
      </w:r>
      <w:r>
        <w:rPr>
          <w:color w:val="000000" w:themeColor="text1"/>
          <w:u w:val="single"/>
        </w:rPr>
        <w:t xml:space="preserve"> </w:t>
      </w:r>
      <w:r w:rsidRPr="00521711">
        <w:rPr>
          <w:color w:val="000000" w:themeColor="text1"/>
          <w:u w:val="single"/>
        </w:rPr>
        <w:t>In the U.S. Senate race which is going to a December recount, young people contributed</w:t>
      </w:r>
      <w:r>
        <w:rPr>
          <w:color w:val="000000" w:themeColor="text1"/>
          <w:u w:val="single"/>
        </w:rPr>
        <w:t xml:space="preserve"> </w:t>
      </w:r>
      <w:r w:rsidRPr="00521711">
        <w:rPr>
          <w:color w:val="000000" w:themeColor="text1"/>
          <w:u w:val="single"/>
        </w:rPr>
        <w:t>116,000 net votes to Raphael Warnock, who garnered just 35,000 votes more than</w:t>
      </w:r>
      <w:r>
        <w:rPr>
          <w:color w:val="000000" w:themeColor="text1"/>
          <w:u w:val="single"/>
        </w:rPr>
        <w:t xml:space="preserve"> </w:t>
      </w:r>
      <w:r w:rsidRPr="00521711">
        <w:rPr>
          <w:color w:val="000000" w:themeColor="text1"/>
          <w:u w:val="single"/>
        </w:rPr>
        <w:t>Herschel Walker in a race headed to a runoff.</w:t>
      </w:r>
      <w:r>
        <w:rPr>
          <w:color w:val="000000" w:themeColor="text1"/>
          <w:u w:val="single"/>
        </w:rPr>
        <w:t xml:space="preserve"> </w:t>
      </w:r>
      <w:r w:rsidRPr="00521711">
        <w:rPr>
          <w:color w:val="000000" w:themeColor="text1"/>
          <w:u w:val="single"/>
        </w:rPr>
        <w:t>Young people contributed a significant portion of John Fetterman’s margin over Dr. Mehmet</w:t>
      </w:r>
      <w:r>
        <w:rPr>
          <w:color w:val="000000" w:themeColor="text1"/>
          <w:u w:val="single"/>
        </w:rPr>
        <w:t xml:space="preserve"> </w:t>
      </w:r>
      <w:r w:rsidRPr="00521711">
        <w:rPr>
          <w:color w:val="000000" w:themeColor="text1"/>
          <w:u w:val="single"/>
        </w:rPr>
        <w:t>Oz in Pennsylvania, where they netted Fetterman 120,000 votes and his margin of victory</w:t>
      </w:r>
      <w:r>
        <w:rPr>
          <w:color w:val="000000" w:themeColor="text1"/>
          <w:u w:val="single"/>
        </w:rPr>
        <w:t xml:space="preserve"> </w:t>
      </w:r>
      <w:r w:rsidRPr="00521711">
        <w:rPr>
          <w:color w:val="000000" w:themeColor="text1"/>
          <w:u w:val="single"/>
        </w:rPr>
        <w:t>was roughly 190,000.</w:t>
      </w:r>
      <w:r>
        <w:rPr>
          <w:color w:val="000000" w:themeColor="text1"/>
          <w:u w:val="single"/>
        </w:rPr>
        <w:t xml:space="preserve"> </w:t>
      </w:r>
      <w:r w:rsidRPr="00E23E35">
        <w:rPr>
          <w:color w:val="000000" w:themeColor="text1"/>
          <w:sz w:val="14"/>
        </w:rPr>
        <w:t xml:space="preserve">Young voters were pivotal in the Wisconsin Governor race, where they cast a net 79,000 voters for Governor Tony Evers, who defeated Tim Michels by a mere 89,000 votes. </w:t>
      </w:r>
      <w:r w:rsidRPr="00E23E35">
        <w:rPr>
          <w:color w:val="000000" w:themeColor="text1"/>
        </w:rPr>
        <w:t>[Graph Omitted]</w:t>
      </w:r>
      <w:r w:rsidRPr="00E23E35">
        <w:rPr>
          <w:color w:val="000000" w:themeColor="text1"/>
          <w:sz w:val="14"/>
        </w:rPr>
        <w:t xml:space="preserve"> How Youth Swing Elections: “Net” Votes for Winner vs. Margin of Victory </w:t>
      </w:r>
      <w:r w:rsidRPr="00E23E35">
        <w:rPr>
          <w:color w:val="000000" w:themeColor="text1"/>
          <w:u w:val="single"/>
        </w:rPr>
        <w:t>Young people’s voices and votes matter in every</w:t>
      </w:r>
      <w:r w:rsidRPr="00E23E35">
        <w:rPr>
          <w:color w:val="000000" w:themeColor="text1"/>
          <w:sz w:val="14"/>
        </w:rPr>
        <w:t xml:space="preserve"> single state and </w:t>
      </w:r>
      <w:r w:rsidRPr="00E23E35">
        <w:rPr>
          <w:color w:val="000000" w:themeColor="text1"/>
          <w:u w:val="single"/>
        </w:rPr>
        <w:t>race</w:t>
      </w:r>
      <w:r w:rsidRPr="00E23E35">
        <w:rPr>
          <w:color w:val="000000" w:themeColor="text1"/>
          <w:sz w:val="14"/>
        </w:rPr>
        <w:t xml:space="preserve"> across the country. However, </w:t>
      </w:r>
      <w:r w:rsidRPr="00E23E35">
        <w:rPr>
          <w:color w:val="000000" w:themeColor="text1"/>
          <w:u w:val="single"/>
        </w:rPr>
        <w:t>in close elections</w:t>
      </w:r>
      <w:r w:rsidRPr="00E23E35">
        <w:rPr>
          <w:color w:val="000000" w:themeColor="text1"/>
          <w:sz w:val="14"/>
        </w:rPr>
        <w:t xml:space="preserve"> decided by just a few percentage points</w:t>
      </w:r>
      <w:r w:rsidRPr="00E23E35">
        <w:rPr>
          <w:color w:val="000000" w:themeColor="text1"/>
          <w:u w:val="single"/>
        </w:rPr>
        <w:t>, young voters can be more than</w:t>
      </w:r>
      <w:r>
        <w:rPr>
          <w:color w:val="000000" w:themeColor="text1"/>
          <w:u w:val="single"/>
        </w:rPr>
        <w:t xml:space="preserve"> </w:t>
      </w:r>
      <w:r w:rsidRPr="00E23E35">
        <w:rPr>
          <w:color w:val="000000" w:themeColor="text1"/>
          <w:u w:val="single"/>
        </w:rPr>
        <w:t>influential</w:t>
      </w:r>
      <w:r w:rsidRPr="00E23E35">
        <w:rPr>
          <w:color w:val="000000" w:themeColor="text1"/>
          <w:sz w:val="14"/>
        </w:rPr>
        <w:t xml:space="preserve">: </w:t>
      </w:r>
      <w:r w:rsidRPr="00E23E35">
        <w:rPr>
          <w:color w:val="000000" w:themeColor="text1"/>
          <w:u w:val="single"/>
        </w:rPr>
        <w:t>because of their</w:t>
      </w:r>
      <w:r w:rsidRPr="00E23E35">
        <w:rPr>
          <w:color w:val="000000" w:themeColor="text1"/>
          <w:sz w:val="14"/>
        </w:rPr>
        <w:t xml:space="preserve"> often vastly </w:t>
      </w:r>
      <w:r w:rsidRPr="00E23E35">
        <w:rPr>
          <w:color w:val="000000" w:themeColor="text1"/>
          <w:u w:val="single"/>
        </w:rPr>
        <w:t>different vote choice compared to older voters</w:t>
      </w:r>
      <w:r w:rsidRPr="00E23E35">
        <w:rPr>
          <w:color w:val="000000" w:themeColor="text1"/>
          <w:sz w:val="14"/>
        </w:rPr>
        <w:t xml:space="preserve">, </w:t>
      </w:r>
      <w:r w:rsidRPr="00E23E35">
        <w:rPr>
          <w:color w:val="000000" w:themeColor="text1"/>
          <w:u w:val="single"/>
        </w:rPr>
        <w:t>they can be</w:t>
      </w:r>
      <w:r>
        <w:rPr>
          <w:color w:val="000000" w:themeColor="text1"/>
          <w:u w:val="single"/>
        </w:rPr>
        <w:t xml:space="preserve"> </w:t>
      </w:r>
      <w:r w:rsidRPr="00E23E35">
        <w:rPr>
          <w:rStyle w:val="Emphasis"/>
        </w:rPr>
        <w:t>decisive</w:t>
      </w:r>
      <w:r w:rsidRPr="00E23E35">
        <w:rPr>
          <w:color w:val="000000" w:themeColor="text1"/>
          <w:sz w:val="14"/>
        </w:rPr>
        <w:t xml:space="preserve">. Before the election, CIRCLE’s Youth Electoral Significance Index ranked the races where youth had the highest potential to help decide election results. Our analysis of estimated votes cast by youth reveals </w:t>
      </w:r>
      <w:r w:rsidRPr="00E23E35">
        <w:rPr>
          <w:color w:val="000000" w:themeColor="text1"/>
          <w:u w:val="single"/>
        </w:rPr>
        <w:t>that young people cast many times more votes</w:t>
      </w:r>
      <w:r>
        <w:rPr>
          <w:color w:val="000000" w:themeColor="text1"/>
          <w:u w:val="single"/>
        </w:rPr>
        <w:t xml:space="preserve"> </w:t>
      </w:r>
      <w:r w:rsidRPr="00E23E35">
        <w:rPr>
          <w:color w:val="000000" w:themeColor="text1"/>
          <w:u w:val="single"/>
        </w:rPr>
        <w:t>than the margin of victory in major 2022 battlegrounds</w:t>
      </w:r>
      <w:r w:rsidRPr="00E23E35">
        <w:rPr>
          <w:color w:val="000000" w:themeColor="text1"/>
          <w:sz w:val="14"/>
        </w:rPr>
        <w:t xml:space="preserve">. Because of their strong preference for Democratic candidates in those races, youth gave these candidates their strongest base of support and a number of “net” votes that far exceeds the final difference in each race. </w:t>
      </w:r>
      <w:r w:rsidRPr="00E23E35">
        <w:rPr>
          <w:color w:val="000000" w:themeColor="text1"/>
        </w:rPr>
        <w:t>[Graph Omitted]</w:t>
      </w:r>
      <w:r w:rsidRPr="00E23E35">
        <w:rPr>
          <w:color w:val="000000" w:themeColor="text1"/>
          <w:sz w:val="14"/>
        </w:rPr>
        <w:t xml:space="preserve"> More on some of the key races where youth had impact below: Arizona Arizona is nearly finished tallying their ballots for the closely watched contests for Governor and U.S. Senate. On November 14, the Governor’s race was called for Democrat Katie Hobbs by just under 20,000 votes. Young people in Arizona favored Hobbs by a 20-point margin, yielding over 60,000 votes for Hobbs, over three times the winning margin of victory. Youth also played a factor in Democrat Mark Kelly’s victory over Republican Blake Masters in the U.S. Senate race. Nevada Democratic incumbent Catherine Cortez-Masto was declared the winner over Republican Adam Laxalt, winning reelection by under 8,000 votes. This made Cortez-Masto the 50th Democrat elected to the U.S. Senate for the next term, assuring Democratic control of the chamber. </w:t>
      </w:r>
      <w:r w:rsidRPr="00E23E35">
        <w:rPr>
          <w:color w:val="000000" w:themeColor="text1"/>
          <w:u w:val="single"/>
        </w:rPr>
        <w:t>Young</w:t>
      </w:r>
      <w:r>
        <w:rPr>
          <w:color w:val="000000" w:themeColor="text1"/>
          <w:u w:val="single"/>
        </w:rPr>
        <w:t xml:space="preserve"> </w:t>
      </w:r>
      <w:r w:rsidRPr="00E23E35">
        <w:rPr>
          <w:color w:val="000000" w:themeColor="text1"/>
          <w:u w:val="single"/>
        </w:rPr>
        <w:t>people in Nevada preferred Cortez-Masto by 21 points over her opponent, meaning that young</w:t>
      </w:r>
      <w:r>
        <w:rPr>
          <w:color w:val="000000" w:themeColor="text1"/>
          <w:u w:val="single"/>
        </w:rPr>
        <w:t xml:space="preserve"> </w:t>
      </w:r>
      <w:r w:rsidRPr="00E23E35">
        <w:rPr>
          <w:color w:val="000000" w:themeColor="text1"/>
          <w:u w:val="single"/>
        </w:rPr>
        <w:t>people accounted for a net 27,000 votes to propel her to victory</w:t>
      </w:r>
      <w:r w:rsidRPr="00E23E35">
        <w:rPr>
          <w:color w:val="000000" w:themeColor="text1"/>
          <w:sz w:val="14"/>
        </w:rPr>
        <w:t>. In the Governor’s race, the Republican Joe Lombardo came out on top and fared slightly better with young voters. Georgia For the second straight election cycle, the Georgia race for U.S. Senate will once again head to a runoff. Before the election, we had ranked it as the #1 Senate race in the country where youth could influence the result, and they accounted for an above-average 14% of the votes according to the AP VoteCast exit poll. As of Wednesday evening, incumbent Democrat Raphael Warnock was leading Republican Hershel Walker by 35,000 votes. Young people favored Warnock 59% to 38%, while voters ages 30-44 backed Warnock by a smaller margin and older voters preferred Walker%. In the Governor’s race, young people also provided strong support for Democrat Stacey Abrams, who was defeated by Brian Kemp. Pennsylvania In the closely watched Pennsylvania Senate race, Lieutenant Governor John Fetterman narrowly beat Dr. Mehmet Oz by 2.5 points. While the youth share of the vote in the state mirrored the national average, Keystone State youth favored Fetterman by 19 points, contributing 120,000 net votes to Fetterman’s 185,000-vote victory. Young people favored Pennsylvania Democratic gubernatorial candidate Josh Shapiro by an even larger margin—26 points—over Doug Mastriano, contributing to Shapiro’s victory. Both races ranked highly in our index of projected youth impact. Wisconsin As it has in previous cycles, Wisconsin elections were close at multiple levels of the ballot</w:t>
      </w:r>
      <w:r w:rsidRPr="00E23E35">
        <w:rPr>
          <w:color w:val="000000" w:themeColor="text1"/>
          <w:u w:val="single"/>
        </w:rPr>
        <w:t>. Young</w:t>
      </w:r>
      <w:r>
        <w:rPr>
          <w:color w:val="000000" w:themeColor="text1"/>
          <w:u w:val="single"/>
        </w:rPr>
        <w:t xml:space="preserve"> </w:t>
      </w:r>
      <w:r w:rsidRPr="00E23E35">
        <w:rPr>
          <w:color w:val="000000" w:themeColor="text1"/>
          <w:u w:val="single"/>
        </w:rPr>
        <w:t>voters were pivotal in Wisconsin, who cast a net 79,000 votes for Democratic Governor Tony Evers,</w:t>
      </w:r>
      <w:r>
        <w:rPr>
          <w:color w:val="000000" w:themeColor="text1"/>
          <w:u w:val="single"/>
        </w:rPr>
        <w:t xml:space="preserve"> </w:t>
      </w:r>
      <w:r w:rsidRPr="00E23E35">
        <w:rPr>
          <w:color w:val="000000" w:themeColor="text1"/>
          <w:u w:val="single"/>
        </w:rPr>
        <w:t>who defeated Republican Tim Michels by a mere 89,000 votes</w:t>
      </w:r>
      <w:r w:rsidRPr="00E23E35">
        <w:rPr>
          <w:color w:val="000000" w:themeColor="text1"/>
          <w:sz w:val="14"/>
        </w:rPr>
        <w:t xml:space="preserve">. That Wisconsin Governor race was #1 in our ranking of potential youth influence. </w:t>
      </w:r>
      <w:r w:rsidRPr="00E23E35">
        <w:rPr>
          <w:color w:val="000000" w:themeColor="text1"/>
          <w:u w:val="single"/>
        </w:rPr>
        <w:t>Young voters also favored Democratic Senate</w:t>
      </w:r>
      <w:r>
        <w:rPr>
          <w:color w:val="000000" w:themeColor="text1"/>
          <w:u w:val="single"/>
        </w:rPr>
        <w:t xml:space="preserve"> </w:t>
      </w:r>
      <w:r w:rsidRPr="00E23E35">
        <w:rPr>
          <w:color w:val="000000" w:themeColor="text1"/>
          <w:u w:val="single"/>
        </w:rPr>
        <w:t>candidate Mandela Barnes by 19 points</w:t>
      </w:r>
      <w:r w:rsidRPr="00E23E35">
        <w:rPr>
          <w:color w:val="000000" w:themeColor="text1"/>
          <w:sz w:val="14"/>
        </w:rPr>
        <w:t xml:space="preserve"> (whereas voters aged 30-44 only favored Barnes by 6 points), </w:t>
      </w:r>
      <w:r w:rsidRPr="00E23E35">
        <w:rPr>
          <w:color w:val="000000" w:themeColor="text1"/>
          <w:u w:val="single"/>
        </w:rPr>
        <w:t>helping him remain competitive</w:t>
      </w:r>
      <w:r w:rsidRPr="00E23E35">
        <w:rPr>
          <w:color w:val="000000" w:themeColor="text1"/>
          <w:sz w:val="14"/>
        </w:rPr>
        <w:t xml:space="preserve"> with incumbent Republican Ron Johnson who won a very narrow race. Kansas Registrations among 18-24 year olds in Kansas far exceeded their registration rates in 2018, in part due to mobilization around the abortion ballot measure that was included in their August primary. Young people answered questions about if they would show up with the same energy in the general with strong, influential support for Democrat Laura Kelly over her Republican opponent Derek Schmidt. Young voters made up 14% of the electorate, higher than the national average, and supported Kelly by 11 points, casting 11,000 net votes which bolstered her to a 15,000 vote victory. Youth were also influential in states where Republicans came out on top. That includes Florida, where according to AP VoteCast young voters preferred Republican Senate candidate Marco Rubio, and North Carolina, where youth cast many times more total votes than the margin of victory even as their preferred candidate did not ultimately prevail—underscoring that investing in outreach that may increase youth participation by just a few percentage points can swing electoral outcomes.</w:t>
      </w:r>
    </w:p>
    <w:p w14:paraId="79952A19" w14:textId="77777777" w:rsidR="0091163C" w:rsidRDefault="0091163C" w:rsidP="0091163C">
      <w:pPr>
        <w:rPr>
          <w:color w:val="000000" w:themeColor="text1"/>
          <w:sz w:val="14"/>
        </w:rPr>
      </w:pPr>
    </w:p>
    <w:p w14:paraId="6A7CF1EC" w14:textId="77777777" w:rsidR="0091163C" w:rsidRDefault="0091163C" w:rsidP="0091163C">
      <w:pPr>
        <w:rPr>
          <w:color w:val="000000" w:themeColor="text1"/>
          <w:sz w:val="14"/>
        </w:rPr>
      </w:pPr>
    </w:p>
    <w:p w14:paraId="5659D9B4" w14:textId="77777777" w:rsidR="0091163C" w:rsidRDefault="0091163C" w:rsidP="0091163C">
      <w:pPr>
        <w:pStyle w:val="Heading4"/>
        <w:rPr>
          <w:u w:val="single"/>
        </w:rPr>
      </w:pPr>
      <w:r>
        <w:rPr>
          <w:u w:val="single"/>
        </w:rPr>
        <w:t>Young voters</w:t>
      </w:r>
      <w:r>
        <w:t xml:space="preserve"> will swing the election – the votes of old people </w:t>
      </w:r>
      <w:r>
        <w:rPr>
          <w:u w:val="single"/>
        </w:rPr>
        <w:t>are a given</w:t>
      </w:r>
    </w:p>
    <w:p w14:paraId="5001A89B" w14:textId="77777777" w:rsidR="0091163C" w:rsidRPr="006E49ED" w:rsidRDefault="0091163C" w:rsidP="0091163C">
      <w:pPr>
        <w:rPr>
          <w:b/>
          <w:bCs/>
          <w:sz w:val="26"/>
        </w:rPr>
      </w:pPr>
      <w:r>
        <w:rPr>
          <w:rStyle w:val="Style13ptBold"/>
        </w:rPr>
        <w:t xml:space="preserve">Megerian ’23 </w:t>
      </w:r>
      <w:r w:rsidRPr="006E49ED">
        <w:rPr>
          <w:sz w:val="16"/>
          <w:szCs w:val="16"/>
        </w:rPr>
        <w:t>[Chris Megerian. 9.15.2023. Chris Megerian covers the White House for The Associated Press. He previously wrote about the Russia investigation, climate change, law enforcement and politics in California and New Jersey. WHAS 11 ABC. “Younger voters will be critical in 2024. Biden and Trump are taking different paths to reach them”. https://www.whas11.com/article/news/politics/national-politics/younger-voters-will-be-critical-in-2024-biden-and-trump-are-taking-different-paths-to-reach-them-mobilize/507-cd2b3ed2-00f8-495f-8791-4cf21a457f67]/CPSW-NL</w:t>
      </w:r>
    </w:p>
    <w:p w14:paraId="6AAE1075" w14:textId="77777777" w:rsidR="0091163C" w:rsidRDefault="0091163C" w:rsidP="0091163C">
      <w:pPr>
        <w:rPr>
          <w:sz w:val="16"/>
        </w:rPr>
      </w:pPr>
      <w:r w:rsidRPr="006E49ED">
        <w:rPr>
          <w:sz w:val="16"/>
        </w:rPr>
        <w:t>Students were dancing in the aisles and their seats in the Hampton University auditorium long before Vice President Kamala Harris took the stage for the first stop of her fall college tour. Jaden Clemons and Layth Carpenter, both 18-year-old freshmen, said they viewed Harris as “authentic” and “relatable” as the alum of Howard University, another historically Black school. But neither was ready to commit to supporting Harris and Joe Biden next year, the first time they will be eligible to vote in a presidential election. And when it comes to lining up behind Democrats or Republicans, Clemons said, “We don’t even feel like it’s something that we need to choose</w:t>
      </w:r>
      <w:r w:rsidRPr="006E49ED">
        <w:rPr>
          <w:u w:val="single"/>
        </w:rPr>
        <w:t>.” Getting students like these two off the sidelines is one of the top challenges for the White House as Biden seeks a second term as the oldest president in American history</w:t>
      </w:r>
      <w:r w:rsidRPr="006E49ED">
        <w:rPr>
          <w:sz w:val="16"/>
        </w:rPr>
        <w:t>, and it’s one that Harris will confront as she crisscrosses between campuses in the coming weeks</w:t>
      </w:r>
      <w:r w:rsidRPr="006E49ED">
        <w:rPr>
          <w:u w:val="single"/>
        </w:rPr>
        <w:t>. Although young people lean left, they're less likely to vote,</w:t>
      </w:r>
      <w:r w:rsidRPr="006E49ED">
        <w:rPr>
          <w:sz w:val="16"/>
        </w:rPr>
        <w:t xml:space="preserve"> and preventing them from tuning out is crucial in close campaigns that hinge on narrow margins. And </w:t>
      </w:r>
      <w:r w:rsidRPr="006E49ED">
        <w:rPr>
          <w:u w:val="single"/>
        </w:rPr>
        <w:t>Biden isn’t the only candidate trying to line up support among young voters</w:t>
      </w:r>
      <w:r w:rsidRPr="006E49ED">
        <w:rPr>
          <w:sz w:val="16"/>
        </w:rPr>
        <w:t xml:space="preserve">. Former President Donald Trump, the frontrunner for the Republican nomination in his comeback bid for the White House, visited Iowa State University last weekend. He tossed autographed footballs into a cheering crowd during a cookout at Alpha Gamma Rho, an agricultural studies fraternity, and then attended the football game against in-state rival University of Iowa. “I guess the youth likes Trump," he said. John Brabender, a media consultant for the Trump campaign, said the former president tries to show up at events that lead to video on social media — for example, Trump’s appearance at a mixed martial arts fight in Las Vegas in July. Since YouTube and TikTok are crucial platforms for young people, he said, "Our goal is to make sure content is created in an interesting enough way that it does get shared. Drawing the attention of young people can be difficult, but Trump’s celebrity remains powerful. One of the few things that Isaac Gavin, a 21-year-old senior at Drake University in Des Moines, knows about the Republican primary is that Trump is a candidate again. “I don’t even know all who is running. It seems like so many,” he said. “It’s confusing.” Sen. Mitt Romney, a Utah Republican who announced his retirement this week, told reporters at the U.S. Capitol that he doubted Trump could make inroads with a new generation. “My party is only going to be successful getting young people to vote for us if we’re talking about the future,” he said. “And that’s not happening so far.” </w:t>
      </w:r>
      <w:r w:rsidRPr="006E49ED">
        <w:rPr>
          <w:u w:val="single"/>
        </w:rPr>
        <w:t xml:space="preserve">Biden won 61% of voters between the ages of 18 and 29 in 2020, according to AP VoteCast, making young voters a </w:t>
      </w:r>
      <w:r w:rsidRPr="006E49ED">
        <w:rPr>
          <w:rStyle w:val="Emphasis"/>
        </w:rPr>
        <w:t>critical part</w:t>
      </w:r>
      <w:r w:rsidRPr="006E49ED">
        <w:rPr>
          <w:u w:val="single"/>
        </w:rPr>
        <w:t xml:space="preserve"> of his coalition</w:t>
      </w:r>
      <w:r w:rsidRPr="006E49ED">
        <w:rPr>
          <w:sz w:val="16"/>
        </w:rPr>
        <w:t>. However, his approval ratings within that age group now stand at 29% compared to 40% overall, according to a new AP-NORC poll. At Hampton, Harris said there was too much at stake — abortion, voting rights, gun control — for students to miss their shot to shape the country’s future. “What concerns me sometimes is that our young leaders will be told that their vote doesn’t matter,” she told the audience. “It’s because you voted,” Harris added, “that Joe Biden is president and I’m vice president of the United States.” Harris' college tour — with another stop Friday at North Carolina A&amp;T in Greensboro, N.C. — is one part of a broader strategy</w:t>
      </w:r>
      <w:r w:rsidRPr="006E49ED">
        <w:rPr>
          <w:u w:val="single"/>
        </w:rPr>
        <w:t>. The White House has worked with online influencers to reach people who don't rely on traditional media.</w:t>
      </w:r>
      <w:r w:rsidRPr="006E49ED">
        <w:rPr>
          <w:sz w:val="16"/>
        </w:rPr>
        <w:t xml:space="preserve"> The Democratic National Committee is also building a network of student volunteers to organize on college campuses, and they flew banners over football games to urge voter registration. “As Democrats did in 2020 and 2022, we will meet younger Americans where they are and turn their energy into action as part of our winning 2024 coalition,” said Kevin Munoz, a Biden campaign spokesman. Given the liberal bent of younger voters, Democrats’ competition isn’t always Republicans but apathy or the lure of a third party. John Della Volpe, director of polling at the Harvard Kennedy School Institute of Politics, said the White House will need to break through to people who tend to tune out when it comes to politics so they’re aware of what Biden has accomplished since taking office. “It’s just an incredibly challenging environment to communicate that message,” said Della Volpe, who worked on Biden’s campaign in 2020. “And unless those things are understood, cynicism grows.” Destiny Humphreys, a 22-year-old senior at South Carolina State University, said she fears that politicians always say they’ll “listen to the people” only to backtrack once they’re in a position of power. “Everybody keeps saying the same thing just in different ways but ultimately, they’re not listening to the people,” she said. On Thursday, Harris repeatedly tried to demonstrate that she understood young voters’ concerns. She said they had taught her about “climate anxiety” and their fears of a warming world. At another point, she asked how many students had participated in active shooter drills in their schools, and a sea of hands went up. Older people, Harris said, “don’t get it.” Harris acknowledged that the White House has faced roadblocks, such as the U.S. Supreme Court decision that undermined its debt forgiveness plan. But she said she wouldn’t stop fighting for the administration’s agenda. “I like to say, I eat ‘no’ for breakfast,” she said. “I don’t hear ‘no.’” Harris ended with a pitch for help. “With each generation, we must fight for our rights and our freedoms,” she said. “And so, just stay active. Because I and your country are counting on you.” After the event, Carpenter said she felt that Harris sort of “danced around” students' questions and blamed problems on Congress. But Clemons might have been won over. Biden and Harris are “strong candidates, in my eyes,” he said, “mainly because of what I saw today.”</w:t>
      </w:r>
    </w:p>
    <w:p w14:paraId="32BA43A7" w14:textId="77777777" w:rsidR="0091163C" w:rsidRPr="004A3FEE" w:rsidRDefault="0091163C" w:rsidP="0091163C">
      <w:pPr>
        <w:rPr>
          <w:sz w:val="16"/>
        </w:rPr>
      </w:pPr>
    </w:p>
    <w:p w14:paraId="2EC22DC5" w14:textId="77777777" w:rsidR="0091163C" w:rsidRDefault="0091163C" w:rsidP="0091163C">
      <w:pPr>
        <w:pStyle w:val="Heading4"/>
      </w:pPr>
      <w:r>
        <w:t xml:space="preserve">Young people </w:t>
      </w:r>
      <w:r>
        <w:rPr>
          <w:u w:val="single"/>
        </w:rPr>
        <w:t>will</w:t>
      </w:r>
      <w:r>
        <w:t xml:space="preserve"> mobilize in the 2024 election – their polls don’t take into account the new generation of voters</w:t>
      </w:r>
    </w:p>
    <w:p w14:paraId="6A6298B5" w14:textId="77777777" w:rsidR="0091163C" w:rsidRPr="00565207" w:rsidRDefault="0091163C" w:rsidP="0091163C">
      <w:pPr>
        <w:rPr>
          <w:rStyle w:val="Style13ptBold"/>
          <w:b w:val="0"/>
          <w:bCs w:val="0"/>
        </w:rPr>
      </w:pPr>
      <w:r>
        <w:rPr>
          <w:rStyle w:val="Style13ptBold"/>
        </w:rPr>
        <w:t xml:space="preserve">Circle ’23 </w:t>
      </w:r>
      <w:r w:rsidRPr="00565207">
        <w:rPr>
          <w:sz w:val="18"/>
          <w:szCs w:val="18"/>
        </w:rPr>
        <w:t>[The Center for Information &amp; Research on Civic Learning and Engagement. 11.29.2023. CIRCLE is a non-partisan, independent research organization focused on youth civic engagement in the United States. Tufts University. “Youth and the 2024 Election: Likely to Vote and Ready to Drive Action on Key Political Issues”. https://circle.tufts.edu/2024-election-youth-poll#a-majority-of-youth-say-they%E2%80%99ll-vote-in-2024%E2%80%94but-less-sure-who-to-vote-for.]/CPSW-NL</w:t>
      </w:r>
    </w:p>
    <w:p w14:paraId="63895628" w14:textId="77777777" w:rsidR="0091163C" w:rsidRDefault="0091163C" w:rsidP="0091163C">
      <w:pPr>
        <w:rPr>
          <w:u w:val="single"/>
        </w:rPr>
      </w:pPr>
      <w:r w:rsidRPr="00B755EB">
        <w:rPr>
          <w:sz w:val="16"/>
        </w:rPr>
        <w:t xml:space="preserve">In the past decade, </w:t>
      </w:r>
      <w:r w:rsidRPr="00B755EB">
        <w:rPr>
          <w:u w:val="single"/>
        </w:rPr>
        <w:t>young people have risen to the forefront of civic and political life in the United States. They have led major movements for action on issues like gun violence, climate, and racial justice</w:t>
      </w:r>
      <w:r w:rsidRPr="00B755EB">
        <w:rPr>
          <w:sz w:val="16"/>
        </w:rPr>
        <w:t xml:space="preserve">. They have voted at historic rates compared to youth in previous decades, and their choices on the ballot have influenced key elections. </w:t>
      </w:r>
      <w:r w:rsidRPr="00B755EB">
        <w:rPr>
          <w:u w:val="single"/>
        </w:rPr>
        <w:t>In 2024, Gen Z youth alone will make up over 40 million potential voters</w:t>
      </w:r>
      <w:r w:rsidRPr="00B755EB">
        <w:rPr>
          <w:sz w:val="16"/>
        </w:rPr>
        <w:t>—</w:t>
      </w:r>
      <w:r w:rsidRPr="00B755EB">
        <w:rPr>
          <w:u w:val="single"/>
        </w:rPr>
        <w:t xml:space="preserve">including 8 million youth who will have newly reached voting age since 2022—making up nearly </w:t>
      </w:r>
      <w:r w:rsidRPr="00B755EB">
        <w:rPr>
          <w:rStyle w:val="Emphasis"/>
        </w:rPr>
        <w:t>one fifth</w:t>
      </w:r>
      <w:r w:rsidRPr="00B755EB">
        <w:rPr>
          <w:u w:val="single"/>
        </w:rPr>
        <w:t xml:space="preserve"> of the American</w:t>
      </w:r>
      <w:r w:rsidRPr="00B755EB">
        <w:rPr>
          <w:sz w:val="16"/>
        </w:rPr>
        <w:t xml:space="preserve"> electorate. </w:t>
      </w:r>
      <w:r w:rsidRPr="00B755EB">
        <w:rPr>
          <w:u w:val="single"/>
        </w:rPr>
        <w:t xml:space="preserve">Together with the youngest Millennials, young people ages 18-34 are poised to be a </w:t>
      </w:r>
      <w:r w:rsidRPr="00B755EB">
        <w:rPr>
          <w:rStyle w:val="Emphasis"/>
        </w:rPr>
        <w:t>potential force</w:t>
      </w:r>
      <w:r w:rsidRPr="00B755EB">
        <w:rPr>
          <w:u w:val="single"/>
        </w:rPr>
        <w:t xml:space="preserve"> in the next presidential election.</w:t>
      </w:r>
      <w:r>
        <w:rPr>
          <w:u w:val="single"/>
        </w:rPr>
        <w:t xml:space="preserve"> </w:t>
      </w:r>
      <w:r w:rsidRPr="00B755EB">
        <w:rPr>
          <w:sz w:val="16"/>
        </w:rPr>
        <w:t xml:space="preserve">But young people are also living through trying times in their personal lives, for our country, and around the world that make their continued civic participation far from guaranteed. The nation’s economy, while strong by some accounts, has nonetheless left many young people concerned about jobs, the cost of living, and their financial situation. A mental health crisis affects many young people’s ability and desire to vote and engage in their communities. And many are looking ahead (though not necessarily looking forward) to a potential presidential rematch in 2024 between President Joe Biden and former President Donald Trump—two candidates that have not often garnered young people’s approval and enthusiasm. The CIRCLE Pre-2024 Election Youth Survey provides key insights on these questions early on in the election cycle, when there is still time for campaigns and communities to take action, invest in young people, and address their needs. Crucially, it highlights critical differences by race, education and rurality that shape the political views and engagement of the most diverse generations in American history. This initial analysis from </w:t>
      </w:r>
      <w:r w:rsidRPr="00B755EB">
        <w:rPr>
          <w:u w:val="single"/>
        </w:rPr>
        <w:t>our nationally representative poll of youth ages 18-34 reveals</w:t>
      </w:r>
      <w:r w:rsidRPr="00B755EB">
        <w:rPr>
          <w:sz w:val="16"/>
        </w:rPr>
        <w:t xml:space="preserve"> major trends about youth, including: A majority say </w:t>
      </w:r>
      <w:r w:rsidRPr="00B755EB">
        <w:rPr>
          <w:u w:val="single"/>
        </w:rPr>
        <w:t>they’re very likely to vote in 2024, though groups like Black youth and youth without college experience, who are getting less information about the election and support to participate, are less likely to say they’ll cast a ballot.</w:t>
      </w:r>
      <w:r>
        <w:rPr>
          <w:u w:val="single"/>
        </w:rPr>
        <w:t xml:space="preserve"> </w:t>
      </w:r>
      <w:r w:rsidRPr="00B755EB">
        <w:rPr>
          <w:sz w:val="16"/>
        </w:rPr>
        <w:t xml:space="preserve">Youth overall prefer a Democratic candidate by a double-digit margin, but nearly a third are undecided and some groups of youth favor a GOP nominee. </w:t>
      </w:r>
      <w:r w:rsidRPr="00B755EB">
        <w:rPr>
          <w:u w:val="single"/>
        </w:rPr>
        <w:t>Issues like climate change and gun violence remain at the center of youth engagement with politics and elections, but the cost of living is, by a wide margin, young people’s top concern.</w:t>
      </w:r>
    </w:p>
    <w:p w14:paraId="26BB26C8" w14:textId="77777777" w:rsidR="0091163C" w:rsidRPr="00B755EB" w:rsidRDefault="0091163C" w:rsidP="0091163C">
      <w:pPr>
        <w:rPr>
          <w:u w:val="single"/>
        </w:rPr>
      </w:pPr>
    </w:p>
    <w:p w14:paraId="5787C134" w14:textId="77777777" w:rsidR="0091163C" w:rsidRDefault="0091163C" w:rsidP="0091163C"/>
    <w:p w14:paraId="7841447E" w14:textId="0F67688D" w:rsidR="0091163C" w:rsidRDefault="0091163C" w:rsidP="0091163C">
      <w:pPr>
        <w:pStyle w:val="Heading3"/>
      </w:pPr>
      <w:r>
        <w:t>Link---Elderly’s Minds Don’t Change</w:t>
      </w:r>
    </w:p>
    <w:p w14:paraId="2B10CC3B" w14:textId="77777777" w:rsidR="0091163C" w:rsidRDefault="0091163C" w:rsidP="0091163C">
      <w:pPr>
        <w:pStyle w:val="Heading4"/>
      </w:pPr>
      <w:r>
        <w:t xml:space="preserve">Older voters are much more likely to follow </w:t>
      </w:r>
      <w:r>
        <w:rPr>
          <w:u w:val="single"/>
        </w:rPr>
        <w:t>party lines</w:t>
      </w:r>
      <w:r>
        <w:t xml:space="preserve"> – their votes can’t be changed</w:t>
      </w:r>
    </w:p>
    <w:p w14:paraId="3E77BE83" w14:textId="77777777" w:rsidR="0091163C" w:rsidRPr="00D7603F" w:rsidRDefault="0091163C" w:rsidP="0091163C">
      <w:pPr>
        <w:rPr>
          <w:rStyle w:val="Style13ptBold"/>
        </w:rPr>
      </w:pPr>
      <w:r>
        <w:rPr>
          <w:rStyle w:val="Style13ptBold"/>
        </w:rPr>
        <w:t xml:space="preserve">Pew Research Center ’24 </w:t>
      </w:r>
      <w:r w:rsidRPr="0009497C">
        <w:t>[Pew Research Center. 4.9.2024. The Pew Research Center is a nonpartisan fact tank based in Washington D.C. that informs the public about the issues, attitudes and trends shaping the world. It conducts public opinion polling, demographic research, content analysis and other data-driven social science research. “CHANGING PARTISAN COALITIONS IN A POLITICALLY DIVIDED NATION - Age, generational cohorts and party identification”. https://www.pewresearch.org/politics/2024/04/09/age-generational-cohorts-and-party-identification/#:~:text=Older%20voters%20overwhelmingly%20identify%20with,identifying%20directly%20with%20a%20party.]</w:t>
      </w:r>
      <w:r>
        <w:t>/CPSW-NL</w:t>
      </w:r>
    </w:p>
    <w:p w14:paraId="12D48195" w14:textId="77777777" w:rsidR="0091163C" w:rsidRDefault="0091163C" w:rsidP="0091163C">
      <w:pPr>
        <w:rPr>
          <w:sz w:val="14"/>
        </w:rPr>
      </w:pPr>
      <w:r w:rsidRPr="00D7603F">
        <w:rPr>
          <w:u w:val="single"/>
        </w:rPr>
        <w:t xml:space="preserve">Older voters </w:t>
      </w:r>
      <w:r w:rsidRPr="00D7603F">
        <w:rPr>
          <w:rStyle w:val="Emphasis"/>
        </w:rPr>
        <w:t>overwhelmingly</w:t>
      </w:r>
      <w:r w:rsidRPr="00D7603F">
        <w:rPr>
          <w:u w:val="single"/>
        </w:rPr>
        <w:t xml:space="preserve"> identify with a party;</w:t>
      </w:r>
      <w:r w:rsidRPr="00D7603F">
        <w:rPr>
          <w:sz w:val="14"/>
        </w:rPr>
        <w:t xml:space="preserve"> among younger voters, substantial numbers lean In addition to the differences in the overall partisan tilt of younger and older voters, </w:t>
      </w:r>
      <w:r w:rsidRPr="00D7603F">
        <w:rPr>
          <w:u w:val="single"/>
        </w:rPr>
        <w:t xml:space="preserve">younger voters are </w:t>
      </w:r>
      <w:r w:rsidRPr="00D7603F">
        <w:rPr>
          <w:rStyle w:val="Emphasis"/>
        </w:rPr>
        <w:t>considerably</w:t>
      </w:r>
      <w:r w:rsidRPr="00D7603F">
        <w:rPr>
          <w:u w:val="single"/>
        </w:rPr>
        <w:t xml:space="preserve"> more likely than older voters to opt out of identifying directly with a party.</w:t>
      </w:r>
      <w:r>
        <w:rPr>
          <w:u w:val="single"/>
        </w:rPr>
        <w:t xml:space="preserve"> </w:t>
      </w:r>
      <w:r w:rsidRPr="00D7603F">
        <w:rPr>
          <w:sz w:val="14"/>
        </w:rPr>
        <w:t>For instance</w:t>
      </w:r>
      <w:r w:rsidRPr="00D7603F">
        <w:rPr>
          <w:u w:val="single"/>
        </w:rPr>
        <w:t>, among voters 80 and older, 77% identify with a party (49% as Republicans, 28% as Democrats)</w:t>
      </w:r>
      <w:r w:rsidRPr="00D7603F">
        <w:rPr>
          <w:sz w:val="14"/>
        </w:rPr>
        <w:t xml:space="preserve">. </w:t>
      </w:r>
      <w:r w:rsidRPr="00D7603F">
        <w:rPr>
          <w:u w:val="single"/>
        </w:rPr>
        <w:t>About two-in-ten instead say they are “something else” or independent, with most of them leaning to one of the parties.</w:t>
      </w:r>
      <w:r>
        <w:rPr>
          <w:u w:val="single"/>
        </w:rPr>
        <w:t xml:space="preserve"> </w:t>
      </w:r>
      <w:r w:rsidRPr="00D7603F">
        <w:rPr>
          <w:sz w:val="14"/>
        </w:rPr>
        <w:t xml:space="preserve">By comparison, </w:t>
      </w:r>
      <w:r w:rsidRPr="00D7603F">
        <w:rPr>
          <w:u w:val="single"/>
        </w:rPr>
        <w:t>only about half (52%) of voters under 25 identify directly with a party (38% Democrat, 14% Republican). About half instead say they are something else or independent, with 28% leaning Democratic and 20% leaning Republican.</w:t>
      </w:r>
      <w:r w:rsidRPr="00D7603F">
        <w:rPr>
          <w:sz w:val="14"/>
        </w:rPr>
        <w:t xml:space="preserve"> Partisanship among men and women within age groups </w:t>
      </w:r>
      <w:r w:rsidRPr="00D7603F">
        <w:rPr>
          <w:u w:val="single"/>
        </w:rPr>
        <w:t xml:space="preserve">The age differences in partisanship seen in the public overall are evident among both men and women. </w:t>
      </w:r>
      <w:r w:rsidRPr="00D7603F">
        <w:rPr>
          <w:sz w:val="14"/>
        </w:rPr>
        <w:t>For instance, both men and women under 30 align with Democrats by about a two-to-one margin. Men and women voters ages 30 to 49 are fairly divided in their partisan allegiances, though the Democratic Party holds a modest edge among women in this age group. Republicans have a substantial advantage among men 50 and older, while women this age are about equally likely to affiliate with each of the two parties.</w:t>
      </w:r>
      <w:r>
        <w:rPr>
          <w:sz w:val="14"/>
        </w:rPr>
        <w:t xml:space="preserve"> </w:t>
      </w:r>
      <w:r w:rsidRPr="00D7603F">
        <w:rPr>
          <w:sz w:val="14"/>
        </w:rPr>
        <w:t>Race, age and partisanship</w:t>
      </w:r>
      <w:r>
        <w:rPr>
          <w:sz w:val="14"/>
        </w:rPr>
        <w:t xml:space="preserve"> </w:t>
      </w:r>
      <w:r w:rsidRPr="00D7603F">
        <w:rPr>
          <w:sz w:val="14"/>
        </w:rPr>
        <w:t>Among White, Hispanic and Asian voters, older adults today are generally more Republican (and less Democratic) than younger adults.</w:t>
      </w:r>
      <w:r>
        <w:rPr>
          <w:sz w:val="14"/>
        </w:rPr>
        <w:t xml:space="preserve"> </w:t>
      </w:r>
      <w:r w:rsidRPr="00D7603F">
        <w:rPr>
          <w:sz w:val="14"/>
        </w:rPr>
        <w:t>But this is not the case for Black voters: 17% of Black voters under 50 identify as or lean Republican, compared with just 7% of Black voters 50 and older.</w:t>
      </w:r>
      <w:r>
        <w:rPr>
          <w:sz w:val="14"/>
        </w:rPr>
        <w:t xml:space="preserve"> </w:t>
      </w:r>
      <w:r w:rsidRPr="00D7603F">
        <w:rPr>
          <w:sz w:val="14"/>
        </w:rPr>
        <w:t>In surveys dating back to the 1990s, younger Black voters consistently have either been somewhat more Republican than older Black voters (as in 1999, when 15% of those under 50 were or leaned Republican vs. 8% of those 50 and older), or there has been no difference in Black partisanship by age.</w:t>
      </w:r>
    </w:p>
    <w:p w14:paraId="7D7BEA5F" w14:textId="77777777" w:rsidR="0091163C" w:rsidRDefault="0091163C" w:rsidP="0091163C">
      <w:pPr>
        <w:rPr>
          <w:sz w:val="14"/>
        </w:rPr>
      </w:pPr>
    </w:p>
    <w:p w14:paraId="15DB3606" w14:textId="77777777" w:rsidR="0091163C" w:rsidRDefault="0091163C" w:rsidP="0091163C">
      <w:pPr>
        <w:rPr>
          <w:sz w:val="24"/>
          <w:szCs w:val="48"/>
        </w:rPr>
      </w:pPr>
      <w:r>
        <w:rPr>
          <w:sz w:val="24"/>
          <w:szCs w:val="48"/>
        </w:rPr>
        <w:t>[Graph Omitted]</w:t>
      </w:r>
    </w:p>
    <w:p w14:paraId="15B4533B" w14:textId="77777777" w:rsidR="0091163C" w:rsidRPr="00D7603F" w:rsidRDefault="0091163C" w:rsidP="0091163C">
      <w:pPr>
        <w:rPr>
          <w:sz w:val="16"/>
          <w:szCs w:val="48"/>
        </w:rPr>
      </w:pPr>
      <w:r w:rsidRPr="00D7603F">
        <w:rPr>
          <w:sz w:val="16"/>
          <w:szCs w:val="48"/>
        </w:rPr>
        <w:t>The partisanship of generational cohorts</w:t>
      </w:r>
    </w:p>
    <w:p w14:paraId="41E9CA1D" w14:textId="77777777" w:rsidR="0091163C" w:rsidRPr="00D7603F" w:rsidRDefault="0091163C" w:rsidP="0091163C">
      <w:pPr>
        <w:rPr>
          <w:sz w:val="16"/>
          <w:szCs w:val="48"/>
        </w:rPr>
      </w:pPr>
      <w:r w:rsidRPr="00D7603F">
        <w:rPr>
          <w:sz w:val="16"/>
          <w:szCs w:val="48"/>
        </w:rPr>
        <w:t>Looking at the partisanship of people born at roughly the same time (age cohorts) allows us to compare across generations over time. (For details on the age cohorts, visit Appendix C.)</w:t>
      </w:r>
    </w:p>
    <w:p w14:paraId="40FB7F8B" w14:textId="77777777" w:rsidR="0091163C" w:rsidRPr="00D7603F" w:rsidRDefault="0091163C" w:rsidP="0091163C">
      <w:pPr>
        <w:rPr>
          <w:sz w:val="16"/>
          <w:szCs w:val="48"/>
        </w:rPr>
      </w:pPr>
    </w:p>
    <w:p w14:paraId="0B58DC81" w14:textId="77777777" w:rsidR="0091163C" w:rsidRPr="00D7603F" w:rsidRDefault="0091163C" w:rsidP="0091163C">
      <w:pPr>
        <w:rPr>
          <w:sz w:val="16"/>
          <w:szCs w:val="48"/>
        </w:rPr>
      </w:pPr>
      <w:r w:rsidRPr="00D7603F">
        <w:rPr>
          <w:sz w:val="16"/>
          <w:szCs w:val="48"/>
        </w:rPr>
        <w:t>Today, each younger age cohort is somewhat more Democratic-oriented than the one before it. But that has not always been the case. For instance, in the late 1990s, the balance of partisanship of voters across age groups (cohorts) varied only very modestly:</w:t>
      </w:r>
    </w:p>
    <w:p w14:paraId="6B0FEEA4" w14:textId="77777777" w:rsidR="0091163C" w:rsidRPr="00D7603F" w:rsidRDefault="0091163C" w:rsidP="0091163C">
      <w:pPr>
        <w:rPr>
          <w:sz w:val="16"/>
        </w:rPr>
      </w:pPr>
    </w:p>
    <w:p w14:paraId="5D43091B" w14:textId="77777777" w:rsidR="0091163C" w:rsidRDefault="0091163C" w:rsidP="0091163C">
      <w:pPr>
        <w:rPr>
          <w:sz w:val="14"/>
        </w:rPr>
      </w:pPr>
    </w:p>
    <w:p w14:paraId="6FC1307D" w14:textId="77777777" w:rsidR="0091163C" w:rsidRDefault="0091163C" w:rsidP="0091163C">
      <w:pPr>
        <w:rPr>
          <w:sz w:val="24"/>
          <w:szCs w:val="48"/>
        </w:rPr>
      </w:pPr>
      <w:r>
        <w:rPr>
          <w:sz w:val="24"/>
          <w:szCs w:val="48"/>
        </w:rPr>
        <w:t>[Graph Omitted]</w:t>
      </w:r>
    </w:p>
    <w:p w14:paraId="616E29E3" w14:textId="77777777" w:rsidR="0091163C" w:rsidRDefault="0091163C" w:rsidP="0091163C">
      <w:pPr>
        <w:rPr>
          <w:u w:val="single"/>
        </w:rPr>
      </w:pPr>
      <w:r w:rsidRPr="00D7603F">
        <w:rPr>
          <w:sz w:val="16"/>
        </w:rPr>
        <w:t xml:space="preserve">In 1999, voters who were in their 70s at the time – those who were born in the 1920s and came of age during the presidency of Franklin Roosevelt – were 52% Democratic in their orientation, 46% Republican. The youngest age cohort at the time – voters in their 20s, born in the 1970s – had the exact same partisan makeup. Only one age cohort stood out as different – those born in the 1960s (then in their 30s) were more Republican, on balance, than other age groups. Ten years later, in 2009, the then-youngest age cohort (people born in the 1980s, then in their 20s) was clearly more Democratic-oriented than older groups, but there was little difference between the older cohorts (though those born in the 1960s remained slightly more Republican than both groups older and younger than them). Now, and for the last several years, a starker – and more linear – age pattern is evident. Those born in the 1990s (now in their mid-20s to early 30s) are more Democratic than those born in the 1980s, who are in turn more Democratic than those born in the 1970s. And </w:t>
      </w:r>
      <w:r w:rsidRPr="00D7603F">
        <w:rPr>
          <w:u w:val="single"/>
        </w:rPr>
        <w:t>the oldest age cohorts are the most Republican-oriented.</w:t>
      </w:r>
    </w:p>
    <w:p w14:paraId="5A49DAAE" w14:textId="77777777" w:rsidR="0091163C" w:rsidRDefault="0091163C" w:rsidP="0091163C">
      <w:pPr>
        <w:pStyle w:val="Heading4"/>
      </w:pPr>
      <w:r>
        <w:t xml:space="preserve">Old people will </w:t>
      </w:r>
      <w:r>
        <w:rPr>
          <w:u w:val="single"/>
        </w:rPr>
        <w:t>inevitably</w:t>
      </w:r>
      <w:r>
        <w:t xml:space="preserve"> vote on partisan lines – it’s empirically proven</w:t>
      </w:r>
    </w:p>
    <w:p w14:paraId="5E5730A8" w14:textId="77777777" w:rsidR="0091163C" w:rsidRPr="006367B9" w:rsidRDefault="0091163C" w:rsidP="0091163C">
      <w:pPr>
        <w:rPr>
          <w:rStyle w:val="Style13ptBold"/>
        </w:rPr>
      </w:pPr>
      <w:r>
        <w:rPr>
          <w:rStyle w:val="Style13ptBold"/>
        </w:rPr>
        <w:t xml:space="preserve">Bump 4-9 </w:t>
      </w:r>
      <w:r w:rsidRPr="006367B9">
        <w:t>[Philip Bump. 4.9.2024. Philip Bump is a columnist for The Washington Post based in New York. He writes the weekly newsletter How To Read This Chart. He's also the author of The Aftermath: The Last Days of the Baby Boom and the Future of Power in America. The Washington Post. “The partisan gap in U.S. politics continues to center heavily on age”. https://archive.ph/GA44t#selection-527.0-527.68]/CPSW-NL</w:t>
      </w:r>
    </w:p>
    <w:p w14:paraId="51F28901" w14:textId="77777777" w:rsidR="0091163C" w:rsidRPr="006367B9" w:rsidRDefault="0091163C" w:rsidP="0091163C">
      <w:pPr>
        <w:rPr>
          <w:sz w:val="16"/>
        </w:rPr>
      </w:pPr>
      <w:r w:rsidRPr="006367B9">
        <w:rPr>
          <w:sz w:val="16"/>
        </w:rPr>
        <w:t xml:space="preserve">It is easy to lose sight of how unusual the 2024 presidential election is shaping up to be. It is unusual, most obviously, in that it features the same two major-party candidates who were on the ballot four years ago. It is unusual in that both candidates are broadly unpopular, something that seems standard in the modern era but is itself anomalous. And it is unusual in that it arrives at a moment of generational transition in the United States. And that transition — heavily though by no mean entirely — can help us understand how the presidential race and American politics broadly are evolving. The prompt for this discussion is new data from </w:t>
      </w:r>
      <w:r w:rsidRPr="006367B9">
        <w:rPr>
          <w:u w:val="single"/>
        </w:rPr>
        <w:t xml:space="preserve">Pew Research Center exploring partisan identity </w:t>
      </w:r>
      <w:r w:rsidRPr="006367B9">
        <w:rPr>
          <w:sz w:val="16"/>
        </w:rPr>
        <w:t xml:space="preserve">among demographic groups. But let’s begin not by diving into party identification among younger and older people or among men and women. Let’s instead look at a much less common metric: housing. </w:t>
      </w:r>
      <w:r w:rsidRPr="006367B9">
        <w:rPr>
          <w:u w:val="single"/>
        </w:rPr>
        <w:t>In Pew’s data, people who own their homes are slightly more likely to identify as Republicans</w:t>
      </w:r>
      <w:r w:rsidRPr="006367B9">
        <w:rPr>
          <w:sz w:val="16"/>
        </w:rPr>
        <w:t xml:space="preserve"> (or Republican-leaning independents) </w:t>
      </w:r>
      <w:r w:rsidRPr="006367B9">
        <w:rPr>
          <w:u w:val="single"/>
        </w:rPr>
        <w:t>than as Democrats. It’s a six-point difference, with 51 percent of homeowners saying they are Republican or Republican leaners</w:t>
      </w:r>
      <w:r w:rsidRPr="006367B9">
        <w:rPr>
          <w:sz w:val="16"/>
        </w:rPr>
        <w:t xml:space="preserve">. </w:t>
      </w:r>
      <w:r w:rsidRPr="006367B9">
        <w:rPr>
          <w:u w:val="single"/>
        </w:rPr>
        <w:t>Among renters, though, there’s a 2-to-1 advantage toward Democrats and Democratic-leaning independents</w:t>
      </w:r>
      <w:r w:rsidRPr="006367B9">
        <w:rPr>
          <w:sz w:val="16"/>
        </w:rPr>
        <w:t>. In total, the difference in partisan identity between homeowners and renters is 38 points: homeowners are Republicans plus-6 and renters are Democrats plus-32.</w:t>
      </w:r>
    </w:p>
    <w:p w14:paraId="607EBB63" w14:textId="77777777" w:rsidR="0091163C" w:rsidRDefault="0091163C" w:rsidP="0091163C"/>
    <w:p w14:paraId="78E79E80" w14:textId="77777777" w:rsidR="0091163C" w:rsidRDefault="0091163C" w:rsidP="0091163C">
      <w:r>
        <w:t>[Graph Omitted]</w:t>
      </w:r>
    </w:p>
    <w:p w14:paraId="68B89706" w14:textId="77777777" w:rsidR="0091163C" w:rsidRDefault="0091163C" w:rsidP="0091163C"/>
    <w:p w14:paraId="0C86AB0F" w14:textId="77777777" w:rsidR="0091163C" w:rsidRPr="006367B9" w:rsidRDefault="0091163C" w:rsidP="0091163C">
      <w:pPr>
        <w:rPr>
          <w:sz w:val="16"/>
        </w:rPr>
      </w:pPr>
      <w:r w:rsidRPr="006367B9">
        <w:rPr>
          <w:sz w:val="16"/>
        </w:rPr>
        <w:t xml:space="preserve">When presented with this data, you probably didn’t take long to start thinking about the groups that fit into those two categories. </w:t>
      </w:r>
      <w:r w:rsidRPr="006367B9">
        <w:rPr>
          <w:u w:val="single"/>
        </w:rPr>
        <w:t>Homeowners are generally wealthier than renters, almost definitionally. But they are also generally older.</w:t>
      </w:r>
      <w:r w:rsidRPr="006367B9">
        <w:rPr>
          <w:sz w:val="16"/>
        </w:rPr>
        <w:t xml:space="preserve"> These numbers are probably more of a proxy for other characteristics than representations of how fervently homeowners adhere to Republican policy positions. This overlap of traits is incredibly important to consider when looking at data like Pew’s. The Pew data, for example, finds that Asian, Black and Hispanic Americans identify much more heavily as Democrats than Republicans. The rightward shifts seen in other data sets, like Gallup’s, aren’t reflected as robustly in Pew’s — though that is probably partly because Pew’s focused on registered voters. But that </w:t>
      </w:r>
      <w:r w:rsidRPr="006367B9">
        <w:rPr>
          <w:u w:val="single"/>
        </w:rPr>
        <w:t>racial identification also overlaps with age</w:t>
      </w:r>
      <w:r w:rsidRPr="006367B9">
        <w:rPr>
          <w:sz w:val="16"/>
        </w:rPr>
        <w:t xml:space="preserve">. </w:t>
      </w:r>
      <w:r w:rsidRPr="006367B9">
        <w:rPr>
          <w:u w:val="single"/>
        </w:rPr>
        <w:t>Younger Americans are more likely to be non-White than are older Americans.</w:t>
      </w:r>
      <w:r w:rsidRPr="006367B9">
        <w:rPr>
          <w:sz w:val="16"/>
        </w:rPr>
        <w:t xml:space="preserve"> So when we see Pew present partisan identification by age, consider that the propensity to identify as a Democrat or a Democratic-leaning independent among younger voters overlaps with those voters being more heavily non-White.</w:t>
      </w:r>
    </w:p>
    <w:p w14:paraId="255D04D1" w14:textId="77777777" w:rsidR="0091163C" w:rsidRDefault="0091163C" w:rsidP="0091163C">
      <w:r>
        <w:t>[Graph Omitted]</w:t>
      </w:r>
    </w:p>
    <w:p w14:paraId="7C8E7966" w14:textId="77777777" w:rsidR="0091163C" w:rsidRPr="006367B9" w:rsidRDefault="0091163C" w:rsidP="0091163C">
      <w:pPr>
        <w:rPr>
          <w:sz w:val="16"/>
        </w:rPr>
      </w:pPr>
    </w:p>
    <w:p w14:paraId="00D43618" w14:textId="77777777" w:rsidR="0091163C" w:rsidRPr="006367B9" w:rsidRDefault="0091163C" w:rsidP="0091163C">
      <w:pPr>
        <w:rPr>
          <w:u w:val="single"/>
        </w:rPr>
      </w:pPr>
      <w:r w:rsidRPr="006367B9">
        <w:rPr>
          <w:sz w:val="16"/>
        </w:rPr>
        <w:t xml:space="preserve">Also note, as shown in Pew’s data, that those </w:t>
      </w:r>
      <w:r w:rsidRPr="006367B9">
        <w:rPr>
          <w:u w:val="single"/>
        </w:rPr>
        <w:t>younger voters are more likely to fall into that “leaner” category; that is, they are more likely to be independents who tend to vote Democratic than older Americans.</w:t>
      </w:r>
    </w:p>
    <w:p w14:paraId="682BE9BE" w14:textId="77777777" w:rsidR="0091163C" w:rsidRDefault="0091163C" w:rsidP="0091163C"/>
    <w:p w14:paraId="77B3129C" w14:textId="77777777" w:rsidR="0091163C" w:rsidRDefault="0091163C" w:rsidP="0091163C">
      <w:r>
        <w:t>[Graph Omitted]</w:t>
      </w:r>
    </w:p>
    <w:p w14:paraId="2BDDE841" w14:textId="77777777" w:rsidR="0091163C" w:rsidRPr="006367B9" w:rsidRDefault="0091163C" w:rsidP="0091163C">
      <w:pPr>
        <w:rPr>
          <w:sz w:val="16"/>
        </w:rPr>
      </w:pPr>
      <w:r w:rsidRPr="006367B9">
        <w:rPr>
          <w:sz w:val="16"/>
        </w:rPr>
        <w:t xml:space="preserve">This is </w:t>
      </w:r>
      <w:r w:rsidRPr="006367B9">
        <w:rPr>
          <w:u w:val="single"/>
        </w:rPr>
        <w:t>probably one reason Biden’s poll numbers with younger Americans are not particularly strong</w:t>
      </w:r>
      <w:r w:rsidRPr="006367B9">
        <w:rPr>
          <w:sz w:val="16"/>
        </w:rPr>
        <w:t xml:space="preserve"> (especially relative to past years): </w:t>
      </w:r>
      <w:r w:rsidRPr="006367B9">
        <w:rPr>
          <w:u w:val="single"/>
        </w:rPr>
        <w:t>There is less loyalty to the institution of the party</w:t>
      </w:r>
      <w:r w:rsidRPr="006367B9">
        <w:rPr>
          <w:sz w:val="16"/>
        </w:rPr>
        <w:t xml:space="preserve"> and more consideration of Biden as a (not terribly popular) candidate.</w:t>
      </w:r>
    </w:p>
    <w:p w14:paraId="7B23C992" w14:textId="77777777" w:rsidR="0091163C" w:rsidRPr="006367B9" w:rsidRDefault="0091163C" w:rsidP="0091163C">
      <w:pPr>
        <w:rPr>
          <w:sz w:val="16"/>
        </w:rPr>
      </w:pPr>
      <w:r w:rsidRPr="006367B9">
        <w:rPr>
          <w:sz w:val="16"/>
        </w:rPr>
        <w:t>There's another characteristic that overlaps with age that is central to Pew's data: education.</w:t>
      </w:r>
    </w:p>
    <w:p w14:paraId="26F8DC94" w14:textId="77777777" w:rsidR="0091163C" w:rsidRPr="006367B9" w:rsidRDefault="0091163C" w:rsidP="0091163C">
      <w:pPr>
        <w:rPr>
          <w:sz w:val="16"/>
        </w:rPr>
      </w:pPr>
      <w:r w:rsidRPr="006367B9">
        <w:rPr>
          <w:sz w:val="16"/>
        </w:rPr>
        <w:t xml:space="preserve">Pew has looked at the composition of the two major parties for decades, allowing us to see how each party has shifted. The parties have gotten more diverse — though the GOP is still more heavily White than the Democratic Party was 28 years ago. </w:t>
      </w:r>
      <w:r w:rsidRPr="006367B9">
        <w:rPr>
          <w:u w:val="single"/>
        </w:rPr>
        <w:t xml:space="preserve">The parties have gotten older — though that’s more the case with the Republican Party, which has </w:t>
      </w:r>
      <w:r w:rsidRPr="006367B9">
        <w:rPr>
          <w:rStyle w:val="Emphasis"/>
        </w:rPr>
        <w:t>more support</w:t>
      </w:r>
      <w:r w:rsidRPr="006367B9">
        <w:rPr>
          <w:u w:val="single"/>
        </w:rPr>
        <w:t xml:space="preserve"> among older Americans</w:t>
      </w:r>
      <w:r w:rsidRPr="006367B9">
        <w:rPr>
          <w:sz w:val="16"/>
        </w:rPr>
        <w:t>. And the parties now have more members with college degrees — though that’s more true of the Democratic Party.</w:t>
      </w:r>
    </w:p>
    <w:p w14:paraId="3432DAE1" w14:textId="77777777" w:rsidR="0091163C" w:rsidRDefault="0091163C" w:rsidP="0091163C">
      <w:r>
        <w:t>[Graph Omitted]</w:t>
      </w:r>
    </w:p>
    <w:p w14:paraId="1E03BDA9" w14:textId="77777777" w:rsidR="0091163C" w:rsidRPr="006367B9" w:rsidRDefault="0091163C" w:rsidP="0091163C">
      <w:pPr>
        <w:rPr>
          <w:sz w:val="16"/>
        </w:rPr>
      </w:pPr>
      <w:r w:rsidRPr="006367B9">
        <w:rPr>
          <w:sz w:val="16"/>
        </w:rPr>
        <w:t>Why? In part because younger Americans are more likely to have college degrees. It has been observed before that education has been a point of remarkable polarization in recent years, even before Donald Trump emerged on the political scene. Americans without a college degree went from a 14-point Democratic lean to in 2007 to a six-point Republican lean last year. Among White people without a college degree, the shift was more dramatic: they now lean Republican by 30 points.</w:t>
      </w:r>
    </w:p>
    <w:p w14:paraId="108FC0A8" w14:textId="77777777" w:rsidR="0091163C" w:rsidRDefault="0091163C" w:rsidP="0091163C">
      <w:r>
        <w:t>[Graph Omitted]</w:t>
      </w:r>
    </w:p>
    <w:p w14:paraId="75DEB2B6" w14:textId="77777777" w:rsidR="0091163C" w:rsidRDefault="0091163C" w:rsidP="0091163C"/>
    <w:p w14:paraId="7B7AED78" w14:textId="77777777" w:rsidR="0091163C" w:rsidRPr="006367B9" w:rsidRDefault="0091163C" w:rsidP="0091163C">
      <w:pPr>
        <w:rPr>
          <w:sz w:val="16"/>
        </w:rPr>
      </w:pPr>
      <w:r w:rsidRPr="006367B9">
        <w:rPr>
          <w:sz w:val="16"/>
        </w:rPr>
        <w:t>Those with a degree, meanwhile, went from a 10-point Republican preference in 2002 to a 20-point Democratic preference in 2018 before falling to a 13-point Democratic preference last year. Whites with a college degree were again more Republican, but less dramatically so and still leaned Democratic on net. Fascinatingly, the difference between those with and without a college degree is much larger among White people than among Black or Hispanic Americans. This may again be because Pew is looking solely at registered voters, but it is nonetheless the case that the gap isn’t reflected within those other groups. In fact, among Black Americans, Pew finds that those with a college degree sit slightly to the right of Black Americans without a degree.</w:t>
      </w:r>
    </w:p>
    <w:p w14:paraId="35F51073" w14:textId="77777777" w:rsidR="0091163C" w:rsidRDefault="0091163C" w:rsidP="0091163C">
      <w:pPr>
        <w:rPr>
          <w:u w:val="single"/>
        </w:rPr>
      </w:pPr>
    </w:p>
    <w:p w14:paraId="1584EF5C" w14:textId="77777777" w:rsidR="0091163C" w:rsidRDefault="0091163C" w:rsidP="0091163C">
      <w:r>
        <w:t>[Graph Omitted]</w:t>
      </w:r>
    </w:p>
    <w:p w14:paraId="27DF5F42" w14:textId="77777777" w:rsidR="0091163C" w:rsidRPr="006367B9" w:rsidRDefault="0091163C" w:rsidP="0091163C">
      <w:pPr>
        <w:rPr>
          <w:sz w:val="16"/>
        </w:rPr>
      </w:pPr>
      <w:r w:rsidRPr="006367B9">
        <w:rPr>
          <w:sz w:val="16"/>
        </w:rPr>
        <w:t xml:space="preserve">Pew also found that the partisan divide by education was much more pronounced among wealthier Americans than poorer ones. The poorest Americans without degrees lean more heavily Democratic than Republican, not much different from those with degrees at that income level. </w:t>
      </w:r>
      <w:r w:rsidRPr="006367B9">
        <w:rPr>
          <w:u w:val="single"/>
        </w:rPr>
        <w:t>The richest Americans without degrees — a heavily older group because older Americans are more likely to have higher incomes and less likely to have degrees — had the biggest partisan gap by education.</w:t>
      </w:r>
      <w:r>
        <w:rPr>
          <w:u w:val="single"/>
        </w:rPr>
        <w:t xml:space="preserve"> </w:t>
      </w:r>
      <w:r w:rsidRPr="006367B9">
        <w:rPr>
          <w:u w:val="single"/>
        </w:rPr>
        <w:t xml:space="preserve">Pew’s data also show a widening gap in </w:t>
      </w:r>
      <w:r w:rsidRPr="006367B9">
        <w:rPr>
          <w:rStyle w:val="Emphasis"/>
        </w:rPr>
        <w:t>partisan identity</w:t>
      </w:r>
      <w:r w:rsidRPr="006367B9">
        <w:rPr>
          <w:u w:val="single"/>
        </w:rPr>
        <w:t xml:space="preserve"> in rural communities</w:t>
      </w:r>
      <w:r w:rsidRPr="006367B9">
        <w:rPr>
          <w:sz w:val="16"/>
        </w:rPr>
        <w:t xml:space="preserve"> — though not in suburban ones and relative stability in urban centers.</w:t>
      </w:r>
    </w:p>
    <w:p w14:paraId="3F5641B7" w14:textId="77777777" w:rsidR="0091163C" w:rsidRDefault="0091163C" w:rsidP="0091163C">
      <w:r>
        <w:t>[Graph Omitted]</w:t>
      </w:r>
    </w:p>
    <w:p w14:paraId="6B23E20B" w14:textId="77777777" w:rsidR="0091163C" w:rsidRDefault="0091163C" w:rsidP="0091163C"/>
    <w:p w14:paraId="5AA3B4A8" w14:textId="77777777" w:rsidR="0091163C" w:rsidRDefault="0091163C" w:rsidP="0091163C">
      <w:pPr>
        <w:rPr>
          <w:sz w:val="16"/>
        </w:rPr>
      </w:pPr>
      <w:r w:rsidRPr="006367B9">
        <w:rPr>
          <w:sz w:val="16"/>
        </w:rPr>
        <w:t xml:space="preserve">Again, there’s overlap: </w:t>
      </w:r>
      <w:r w:rsidRPr="006367B9">
        <w:rPr>
          <w:u w:val="single"/>
        </w:rPr>
        <w:t xml:space="preserve">Rural communities </w:t>
      </w:r>
      <w:r w:rsidRPr="006367B9">
        <w:rPr>
          <w:rStyle w:val="Emphasis"/>
        </w:rPr>
        <w:t>tend to be older</w:t>
      </w:r>
      <w:r w:rsidRPr="006367B9">
        <w:rPr>
          <w:sz w:val="16"/>
        </w:rPr>
        <w:t>, more White and less college-educated than urban areas. (</w:t>
      </w:r>
      <w:r w:rsidRPr="006367B9">
        <w:rPr>
          <w:u w:val="single"/>
        </w:rPr>
        <w:t xml:space="preserve">On average, rural counties had populations that were </w:t>
      </w:r>
      <w:r w:rsidRPr="006367B9">
        <w:rPr>
          <w:rStyle w:val="Emphasis"/>
        </w:rPr>
        <w:t>a fifth</w:t>
      </w:r>
      <w:r w:rsidRPr="006367B9">
        <w:rPr>
          <w:u w:val="single"/>
        </w:rPr>
        <w:t xml:space="preserve"> 65 and older</w:t>
      </w:r>
      <w:r w:rsidRPr="006367B9">
        <w:rPr>
          <w:sz w:val="16"/>
        </w:rPr>
        <w:t xml:space="preserve">, a fifth with college degrees and three-quarters White in 2019. Large urban counties were about an eighth 65 and over, 40 percent college educated and just under half White.) These numbers can be sliced in several ways, certainly. </w:t>
      </w:r>
      <w:r w:rsidRPr="006367B9">
        <w:rPr>
          <w:u w:val="single"/>
        </w:rPr>
        <w:t>Using age as a proxy for these underlying patterns is one way. But it’s a useful one, in part because we have two large generational groups — baby boomers and millennials — that are contesting for power and each group has characteristics that overlap with politics.</w:t>
      </w:r>
      <w:r>
        <w:rPr>
          <w:u w:val="single"/>
        </w:rPr>
        <w:t xml:space="preserve"> </w:t>
      </w:r>
      <w:r w:rsidRPr="006367B9">
        <w:rPr>
          <w:sz w:val="16"/>
        </w:rPr>
        <w:t>One story of the Pew data is that, for all of the understandable focus on partisan movement among Black and Hispanic Americans, broader trends remain, like education, that are measurable and useful in understanding this very odd political moment.</w:t>
      </w:r>
    </w:p>
    <w:p w14:paraId="55568A30" w14:textId="77777777" w:rsidR="0091163C" w:rsidRDefault="0091163C" w:rsidP="0091163C">
      <w:pPr>
        <w:rPr>
          <w:sz w:val="16"/>
        </w:rPr>
      </w:pPr>
    </w:p>
    <w:p w14:paraId="7400489F" w14:textId="77777777" w:rsidR="0091163C" w:rsidRDefault="0091163C" w:rsidP="0091163C">
      <w:pPr>
        <w:pStyle w:val="Heading4"/>
      </w:pPr>
      <w:r>
        <w:t xml:space="preserve">Older voters care about </w:t>
      </w:r>
      <w:r>
        <w:rPr>
          <w:u w:val="single"/>
        </w:rPr>
        <w:t>their key issues</w:t>
      </w:r>
      <w:r>
        <w:t xml:space="preserve"> – nothing else will flip the election</w:t>
      </w:r>
    </w:p>
    <w:p w14:paraId="49EEFF43" w14:textId="77777777" w:rsidR="0091163C" w:rsidRDefault="0091163C" w:rsidP="0091163C">
      <w:pPr>
        <w:rPr>
          <w:rStyle w:val="Style13ptBold"/>
        </w:rPr>
      </w:pPr>
      <w:r>
        <w:rPr>
          <w:rStyle w:val="Style13ptBold"/>
        </w:rPr>
        <w:t xml:space="preserve">Luhnow and Rubin 7-1 </w:t>
      </w:r>
      <w:r w:rsidRPr="008520F4">
        <w:rPr>
          <w:sz w:val="21"/>
          <w:szCs w:val="21"/>
        </w:rPr>
        <w:t>[David Luhnow and Richard Rubin. 7.1.2024. David Luhnow is the U.K. bureau chief at The Wall Street Journal. Before that, he was editor for Latin America. Richard Rubin is the U.S. tax policy reporter for The Wall Street Journal in Washington, where he focuses on the intersection of taxes, legislation, politics and economics. He was the lead author on the Journal's coverage of the 2017 tax law and now writes frequently about the challenges facing the Internal Revenue Service. The Wall Street Journal. “The Other Age Issue: Old Voters Are Gaining Power Around World”. https://www.wsj.com/world/uk/old-age-voter-power-world-elections-fa5fa716]/CPSW-NL</w:t>
      </w:r>
    </w:p>
    <w:p w14:paraId="70C37EC9" w14:textId="77777777" w:rsidR="0091163C" w:rsidRPr="00C00036" w:rsidRDefault="0091163C" w:rsidP="0091163C">
      <w:pPr>
        <w:rPr>
          <w:rStyle w:val="Style13ptBold"/>
        </w:rPr>
      </w:pPr>
      <w:r>
        <w:rPr>
          <w:rStyle w:val="Style13ptBold"/>
        </w:rPr>
        <w:t xml:space="preserve"> </w:t>
      </w:r>
    </w:p>
    <w:p w14:paraId="16E3CFDF" w14:textId="77777777" w:rsidR="0091163C" w:rsidRPr="00C00036" w:rsidRDefault="0091163C" w:rsidP="0091163C">
      <w:pPr>
        <w:rPr>
          <w:rStyle w:val="Style13ptBold"/>
        </w:rPr>
      </w:pPr>
    </w:p>
    <w:p w14:paraId="3CAA523D" w14:textId="77777777" w:rsidR="0091163C" w:rsidRPr="00C00036" w:rsidRDefault="0091163C" w:rsidP="0091163C">
      <w:pPr>
        <w:rPr>
          <w:sz w:val="16"/>
        </w:rPr>
      </w:pPr>
      <w:r w:rsidRPr="00C00036">
        <w:rPr>
          <w:sz w:val="16"/>
        </w:rPr>
        <w:t xml:space="preserve">Last week’s presidential debate put the age issue front and center in the U.S. campaign. But </w:t>
      </w:r>
      <w:r w:rsidRPr="00C00036">
        <w:rPr>
          <w:u w:val="single"/>
        </w:rPr>
        <w:t>there is a</w:t>
      </w:r>
      <w:r w:rsidRPr="00C00036">
        <w:rPr>
          <w:sz w:val="16"/>
        </w:rPr>
        <w:t xml:space="preserve"> different </w:t>
      </w:r>
      <w:r w:rsidRPr="00C00036">
        <w:rPr>
          <w:u w:val="single"/>
        </w:rPr>
        <w:t>age issue playing out across many Western democracies: a growing bloc of older voters demanding that their needs be met.</w:t>
      </w:r>
      <w:r>
        <w:rPr>
          <w:u w:val="single"/>
        </w:rPr>
        <w:t xml:space="preserve"> </w:t>
      </w:r>
      <w:r w:rsidRPr="00C00036">
        <w:rPr>
          <w:u w:val="single"/>
        </w:rPr>
        <w:t>Older voters loom large in elections this year in the U.S.</w:t>
      </w:r>
      <w:r w:rsidRPr="00C00036">
        <w:rPr>
          <w:sz w:val="16"/>
        </w:rPr>
        <w:t xml:space="preserve">, U.K. and France. Not only do </w:t>
      </w:r>
      <w:r w:rsidRPr="00C00036">
        <w:rPr>
          <w:u w:val="single"/>
        </w:rPr>
        <w:t>they</w:t>
      </w:r>
      <w:r w:rsidRPr="00C00036">
        <w:rPr>
          <w:sz w:val="16"/>
        </w:rPr>
        <w:t xml:space="preserve"> turn out to vote more reliably than the young, but they also </w:t>
      </w:r>
      <w:r w:rsidRPr="00C00036">
        <w:rPr>
          <w:u w:val="single"/>
        </w:rPr>
        <w:t xml:space="preserve">account for a </w:t>
      </w:r>
      <w:r w:rsidRPr="00C00036">
        <w:rPr>
          <w:rStyle w:val="Emphasis"/>
        </w:rPr>
        <w:t>growing share</w:t>
      </w:r>
      <w:r w:rsidRPr="00C00036">
        <w:rPr>
          <w:u w:val="single"/>
        </w:rPr>
        <w:t xml:space="preserve"> of the electorate</w:t>
      </w:r>
      <w:r w:rsidRPr="00C00036">
        <w:rPr>
          <w:sz w:val="16"/>
        </w:rPr>
        <w:t xml:space="preserve">. As a result, </w:t>
      </w:r>
      <w:r w:rsidRPr="00C00036">
        <w:rPr>
          <w:u w:val="single"/>
        </w:rPr>
        <w:t xml:space="preserve">leading political parties in many countries are pledging to protect retirees’ income and health coverage, at a time when growing numbers of retirees will </w:t>
      </w:r>
      <w:r w:rsidRPr="00C00036">
        <w:rPr>
          <w:rStyle w:val="Emphasis"/>
        </w:rPr>
        <w:t>strain government finances</w:t>
      </w:r>
      <w:r w:rsidRPr="00C00036">
        <w:rPr>
          <w:sz w:val="16"/>
        </w:rPr>
        <w:t xml:space="preserve">. </w:t>
      </w:r>
      <w:r w:rsidRPr="00C00036">
        <w:rPr>
          <w:u w:val="single"/>
        </w:rPr>
        <w:t xml:space="preserve">Older voters often are more concerned than younger ones about </w:t>
      </w:r>
      <w:r w:rsidRPr="00C00036">
        <w:rPr>
          <w:rStyle w:val="Emphasis"/>
        </w:rPr>
        <w:t>crime and immigration</w:t>
      </w:r>
      <w:r w:rsidRPr="00C00036">
        <w:rPr>
          <w:u w:val="single"/>
        </w:rPr>
        <w:t xml:space="preserve">, and less likely to </w:t>
      </w:r>
      <w:r w:rsidRPr="00C00036">
        <w:rPr>
          <w:rStyle w:val="Emphasis"/>
        </w:rPr>
        <w:t>support environmental initiatives</w:t>
      </w:r>
      <w:r w:rsidRPr="00C00036">
        <w:rPr>
          <w:u w:val="single"/>
        </w:rPr>
        <w:t>.</w:t>
      </w:r>
      <w:r>
        <w:rPr>
          <w:u w:val="single"/>
        </w:rPr>
        <w:t xml:space="preserve"> </w:t>
      </w:r>
      <w:r w:rsidRPr="00C00036">
        <w:rPr>
          <w:sz w:val="16"/>
        </w:rPr>
        <w:t xml:space="preserve">In the run-up to Britain’s election on Thursday, every major party backed the country’s “triple lock” guarantee for retirees, which ensures that their state pensions—the British equivalent of Social Security payments—will outpace inflation over the long term. Last year, such pensions rose 10.1%, while the median wage for workers ages 19 to 49 rose by 5.7%. This year, pensioners are set to get another 8.1% bump. Prime Minister Rishi Sunak, trailing in the polls, is promising retirees a tax break, too. For young people, he has proposed a mandatory national service for 18-year-olds—either a year in the military or volunteer work. That plan is deeply unpopular with the young but plays well with those over 55. In the current U.S. election cycle, voters appear more concerned about the age of the candidates than whether their policies favor the old. President Biden, who stumbled badly in last week’s debate, is 81, and presumed Republican candidate Donald Trump is 78. As for Congress, the median age of senators at the beginning of this Congress was 65.3, a point at which people are eligible for Medicare, according to Pew Research Center. “When you’re watching a debate and you see that both of the candidates that are for the primary parties in our country are not going to be here to see the effects of climate change come out, of course that’s not going to be the priority for them,” said Daphne Gould, a 27-year-old flight attendant in Atlanta who said she supports Democrats because of that issue. </w:t>
      </w:r>
      <w:r w:rsidRPr="00C00036">
        <w:rPr>
          <w:u w:val="single"/>
        </w:rPr>
        <w:t xml:space="preserve">Old people have long punched </w:t>
      </w:r>
      <w:r w:rsidRPr="00C00036">
        <w:rPr>
          <w:rStyle w:val="Emphasis"/>
        </w:rPr>
        <w:t>above their weight</w:t>
      </w:r>
      <w:r w:rsidRPr="00C00036">
        <w:rPr>
          <w:u w:val="single"/>
        </w:rPr>
        <w:t xml:space="preserve"> politically </w:t>
      </w:r>
      <w:r w:rsidRPr="00C00036">
        <w:rPr>
          <w:sz w:val="16"/>
        </w:rPr>
        <w:t xml:space="preserve">because they vote proportionally more than the young. In the 2022 U.S. midterm election, about two-thirds of citizens 65 and over voted, more than double the turnout rate for people 18 to 29, according to a Brookings Institution analysis of census data. </w:t>
      </w:r>
      <w:r w:rsidRPr="00C00036">
        <w:t>[Graph Omitted]</w:t>
      </w:r>
      <w:r w:rsidRPr="00C00036">
        <w:rPr>
          <w:sz w:val="16"/>
        </w:rPr>
        <w:t xml:space="preserve"> </w:t>
      </w:r>
      <w:r w:rsidRPr="00C00036">
        <w:rPr>
          <w:u w:val="single"/>
        </w:rPr>
        <w:t>Demographic change and increases in longevity mean older voters are going to make up an ever larger share of the electorate in many nations</w:t>
      </w:r>
      <w:r w:rsidRPr="00C00036">
        <w:rPr>
          <w:sz w:val="16"/>
        </w:rPr>
        <w:t xml:space="preserve">. The Netherlands, Norway and Croatia are just some of the European countries where there are now political parties whose main goal is to champion the interests of retirees. In Britain, in the early 1980s, there were nearly twice as many registered voters under 40 as over 60. Now, the over-60s have almost caught up. But given that they vote more reliably, </w:t>
      </w:r>
      <w:r w:rsidRPr="00C00036">
        <w:rPr>
          <w:u w:val="single"/>
        </w:rPr>
        <w:t>there are now 1.3 ballots cast by the over-60s for every ballot by under-40s</w:t>
      </w:r>
      <w:r w:rsidRPr="00C00036">
        <w:rPr>
          <w:sz w:val="16"/>
        </w:rPr>
        <w:t xml:space="preserve">, according to Zack Grant, a researcher at the Nuffield Politics Research Centre at Oxford University who analyzed British election data. The ballot-box power of the over-60s surpassed that of the under-40s a few years before the triple-lock guarantee was introduced in 2010. By 2028, total spending on state pensions is projected to outstrip spending on defense, education and policing combined, according to UKOnward, a London think tank. “Our country is tilted to favor the old over the young,” said David Willetts, a former cabinet minister who was part of the Conservative government that implemented the triple lock, a policy he opposed. “Older people…have the money and the power.” Older voters alone can’t decide elections. Sunak’s party is expected to lose despite overwhelming support from older voters. The Labour Party, widely expected to win the election, wants to lower the voting age to 16, partly to offset the growing clout of older voters. Germany recently lowered its voting age to 16. </w:t>
      </w:r>
      <w:r w:rsidRPr="00C00036">
        <w:rPr>
          <w:u w:val="single"/>
        </w:rPr>
        <w:t>Going against the interests of older voters can be politically costly</w:t>
      </w:r>
      <w:r w:rsidRPr="00C00036">
        <w:rPr>
          <w:sz w:val="16"/>
        </w:rPr>
        <w:t xml:space="preserve">. In France, a move last year by President Emmanuel Macron to raise the country’s retirement age by two years, to 64, sparked months of protests by old and young people alike. Lawmakers refused to pass the bill, forcing Macron to use constitutional powers to make the change without a vote. Macron’s popularity took a hit, and his party came in third place in Sunday’s first round of voting for parliamentary elections. The first two place finishers, the far-right National Rally and a coalition of leftist parties called the New Popular Front, both opposed the pension changes. The New Popular Front wants to lower the retirement age to 60. </w:t>
      </w:r>
      <w:r w:rsidRPr="00C00036">
        <w:rPr>
          <w:u w:val="single"/>
        </w:rPr>
        <w:t>Older voters</w:t>
      </w:r>
      <w:r w:rsidRPr="00C00036">
        <w:rPr>
          <w:sz w:val="16"/>
        </w:rPr>
        <w:t xml:space="preserve"> sometimes </w:t>
      </w:r>
      <w:r w:rsidRPr="00C00036">
        <w:rPr>
          <w:u w:val="single"/>
        </w:rPr>
        <w:t>favor policies that aren’t in young people’s interests</w:t>
      </w:r>
      <w:r w:rsidRPr="00C00036">
        <w:rPr>
          <w:sz w:val="16"/>
        </w:rPr>
        <w:t xml:space="preserve">. In 2016, British voters under 35 voted by almost 2-to-1 to remain in the European Union, while voters over 55 strongly favored leaving. Now, the U.K. economy is 5% smaller than it would have been if Brexit hadn’t passed, Goldman Sachs estimates. “It’s a given that if you’re young, you have less influence,” said Samuel Thomson, a 34-year-old video producer in London. Even young politicians such as Sunak, who is 44, seem to focus far more on older voters, Thomson said. </w:t>
      </w:r>
      <w:r w:rsidRPr="00C00036">
        <w:rPr>
          <w:u w:val="single"/>
        </w:rPr>
        <w:t xml:space="preserve">As baby boomers retire, their pensions and healthcare are accounting for a </w:t>
      </w:r>
      <w:r w:rsidRPr="00C00036">
        <w:rPr>
          <w:rStyle w:val="Emphasis"/>
        </w:rPr>
        <w:t>larger percentage</w:t>
      </w:r>
      <w:r w:rsidRPr="00C00036">
        <w:rPr>
          <w:u w:val="single"/>
        </w:rPr>
        <w:t xml:space="preserve"> of government spending</w:t>
      </w:r>
      <w:r w:rsidRPr="00C00036">
        <w:rPr>
          <w:sz w:val="16"/>
        </w:rPr>
        <w:t>. Over the past 15 years in Britain, government healthcare spending rose to the equivalent of 7% of gross domestic product, from 6%, while education spending slipped to 4%, from 6%. In the U.S., the cost of Social Security and Medicare is projected to rise to the equivalent of 10.2% of economic output in a decade, up from 8.3% today, according to the Congressional Budget Office. By 2054, according to CBO, spending on Social Security, Medicare and Medicaid for people 65 and older is projected to account for more than half of the federal government’s noninterest spending. At that point, 25% of the U.S. population will be receiving Social Security benefits, up from 20% today. “Younger voters who are going to be stuck with the bill aren’t really paying attention to it,” said Brian Riedl, a former Republican Senate aide now at the conservative Manhattan Institute. “So older voters are going to the polls and essentially robbing younger voters.” Social Security’s costs already exceed its revenues, and in about 10 years, politically toxic automatic benefit cuts will kick in unless Congress acts to fill the gap with options such as higher taxes, transfers from the general fund or borrowing. A decade ago, Republicans regularly offered plans that would curb Social Security and Medicare benefits for future retirees, which they said would make the programs smaller but more sustainable. In his successful 2016 campaign, Trump promised not to reduce benefits—co-opting a traditional Democratic stance—and he is sticking to that position in the current campaign. During Trump’s first term, Republican House Speaker Paul Ryan’s plans for reducing projected Medicare spending went nowhere.</w:t>
      </w:r>
    </w:p>
    <w:p w14:paraId="04CE0619" w14:textId="27C36617" w:rsidR="0091163C" w:rsidRDefault="0091163C" w:rsidP="0091163C">
      <w:pPr>
        <w:pStyle w:val="Heading3"/>
      </w:pPr>
      <w:r>
        <w:t xml:space="preserve">Link---Elderly </w:t>
      </w:r>
      <w:r w:rsidR="00AC70A1">
        <w:t>Has No turnout</w:t>
      </w:r>
    </w:p>
    <w:p w14:paraId="2A08383D" w14:textId="77777777" w:rsidR="00AC70A1" w:rsidRDefault="00AC70A1" w:rsidP="00AC70A1">
      <w:pPr>
        <w:pStyle w:val="Heading4"/>
      </w:pPr>
      <w:r>
        <w:t xml:space="preserve">The “older voting bloc” is a myth – old voters are often </w:t>
      </w:r>
      <w:r>
        <w:rPr>
          <w:u w:val="single"/>
        </w:rPr>
        <w:t>split</w:t>
      </w:r>
      <w:r>
        <w:t xml:space="preserve"> on a number of issues</w:t>
      </w:r>
    </w:p>
    <w:p w14:paraId="18625361" w14:textId="77777777" w:rsidR="00AC70A1" w:rsidRPr="00F040EF" w:rsidRDefault="00AC70A1" w:rsidP="00AC70A1">
      <w:pPr>
        <w:rPr>
          <w:rStyle w:val="Style13ptBold"/>
        </w:rPr>
      </w:pPr>
      <w:r>
        <w:rPr>
          <w:rStyle w:val="Style13ptBold"/>
        </w:rPr>
        <w:t xml:space="preserve">New America Media ’08 </w:t>
      </w:r>
      <w:r w:rsidRPr="00F040EF">
        <w:t>[New America Media. 11.29.1008. New America Media was a multimedia ethnic news agency and a coalition of ethnic media. Founded in 1996 by the nonprofit Pacific News Service, NAM was headquartered in San Francisco, with offices in Los Angeles, New York and Washington, D.C. New America Media ceased operations in 2017. The Atlantic Philanthropies. “Why the ‘Senior Voting Bloc’ is a Myth”. https://www.atlanticphilanthropies.org/news/why-senior-voting-bloc-myth]</w:t>
      </w:r>
      <w:r>
        <w:t>/CPSW-NL</w:t>
      </w:r>
    </w:p>
    <w:p w14:paraId="0F257434" w14:textId="77777777" w:rsidR="00AC70A1" w:rsidRPr="00F040EF" w:rsidRDefault="00AC70A1" w:rsidP="00AC70A1">
      <w:pPr>
        <w:rPr>
          <w:sz w:val="16"/>
        </w:rPr>
      </w:pPr>
      <w:r w:rsidRPr="00F040EF">
        <w:rPr>
          <w:sz w:val="16"/>
        </w:rPr>
        <w:t xml:space="preserve">For the first time, </w:t>
      </w:r>
      <w:r w:rsidRPr="005406FB">
        <w:rPr>
          <w:u w:val="single"/>
        </w:rPr>
        <w:t xml:space="preserve">the vaunted senior bloc of voters </w:t>
      </w:r>
      <w:r w:rsidRPr="00F040EF">
        <w:rPr>
          <w:sz w:val="16"/>
        </w:rPr>
        <w:t>-a rapidly growing group now accounting for 19 percent of the American electorate -</w:t>
      </w:r>
      <w:r w:rsidRPr="005406FB">
        <w:rPr>
          <w:u w:val="single"/>
        </w:rPr>
        <w:t>favored the losing candidate in the presidential election, John McCain</w:t>
      </w:r>
      <w:r w:rsidRPr="00F040EF">
        <w:rPr>
          <w:sz w:val="16"/>
        </w:rPr>
        <w:t xml:space="preserve">. </w:t>
      </w:r>
      <w:r w:rsidRPr="005406FB">
        <w:rPr>
          <w:u w:val="single"/>
        </w:rPr>
        <w:t>Previously, seniors had always picked the winner</w:t>
      </w:r>
      <w:r w:rsidRPr="00F040EF">
        <w:rPr>
          <w:sz w:val="16"/>
        </w:rPr>
        <w:t xml:space="preserve">. But as in all things political, </w:t>
      </w:r>
      <w:r w:rsidRPr="005406FB">
        <w:rPr>
          <w:u w:val="single"/>
        </w:rPr>
        <w:t>the public needs to take a closer look before jumping to conclusions about the power of senior voters and the presumed conservatism -even racism -of the older generation.</w:t>
      </w:r>
      <w:r>
        <w:rPr>
          <w:u w:val="single"/>
        </w:rPr>
        <w:t xml:space="preserve"> </w:t>
      </w:r>
      <w:r w:rsidRPr="00F040EF">
        <w:rPr>
          <w:sz w:val="16"/>
        </w:rPr>
        <w:t>“</w:t>
      </w:r>
      <w:r w:rsidRPr="005406FB">
        <w:rPr>
          <w:u w:val="single"/>
        </w:rPr>
        <w:t>Assumptions that older persons vote as a ‘benefits bloc’</w:t>
      </w:r>
      <w:r w:rsidRPr="00F040EF">
        <w:rPr>
          <w:sz w:val="16"/>
        </w:rPr>
        <w:t xml:space="preserve"> are wrong -up to now,” stated political scientist Robert Binstock, professor of aging, health and society at Case Western Reserve University in Cleveland. </w:t>
      </w:r>
      <w:r w:rsidRPr="00F040EF">
        <w:rPr>
          <w:u w:val="single"/>
        </w:rPr>
        <w:t>Binstock, coauthor of Aging Nation</w:t>
      </w:r>
      <w:r w:rsidRPr="00F040EF">
        <w:rPr>
          <w:sz w:val="16"/>
        </w:rPr>
        <w:t xml:space="preserve">: The Economics and Politics of Growing Old in America, </w:t>
      </w:r>
      <w:r w:rsidRPr="00F040EF">
        <w:rPr>
          <w:u w:val="single"/>
        </w:rPr>
        <w:t>addressed the myth of the senior voting bloc at the November meeting of the Gerontological Society of America in Washington, D.C. “For now, the elderly are as diverse in politics as they are in almost every other social sphere.”</w:t>
      </w:r>
      <w:r>
        <w:rPr>
          <w:u w:val="single"/>
        </w:rPr>
        <w:t xml:space="preserve"> </w:t>
      </w:r>
      <w:r w:rsidRPr="00F040EF">
        <w:rPr>
          <w:sz w:val="16"/>
        </w:rPr>
        <w:t xml:space="preserve">Yet, he said, images of “greedy geezers” and, increasingly, the “me-generation” of aging boomers persist in mainstream media, usually promoted by conservative groups opposed to such programs as Social Security and Medicare. To be sure, the nationwide vote of people 60 or older opposed the first major nonwhite presidential nominee in U.S. history. McCain pulled 51 percent of older voters to 47 percent for Barack Obama. However, this result was skewed by the heavy white vote in the deep southern and Appalachian states. According to The New York Times, “Less than a third of Southern whites voted for Mr. Obama, compared with 43 percent of whites nationally.” </w:t>
      </w:r>
      <w:r w:rsidRPr="00F040EF">
        <w:rPr>
          <w:u w:val="single"/>
        </w:rPr>
        <w:t>There’s a good bet that the 60-plus vote favored Obama outside of the South, said University of South Florida political analyst Susan A. MacManus</w:t>
      </w:r>
      <w:r w:rsidRPr="00F040EF">
        <w:rPr>
          <w:sz w:val="16"/>
        </w:rPr>
        <w:t xml:space="preserve">, author of Targeting Senior Voters. She noted that </w:t>
      </w:r>
      <w:r w:rsidRPr="00F040EF">
        <w:rPr>
          <w:u w:val="single"/>
        </w:rPr>
        <w:t>exit polls in predominantly Democratic states showed “a majority of 65-plus voters supported Obama</w:t>
      </w:r>
      <w:r w:rsidRPr="00F040EF">
        <w:rPr>
          <w:sz w:val="16"/>
        </w:rPr>
        <w:t xml:space="preserve">.” Examples of the Obama majority were Hawaii (69 percent), Minnesota (55 percent) and Oregon (56 percent). These </w:t>
      </w:r>
      <w:r w:rsidRPr="00F040EF">
        <w:rPr>
          <w:u w:val="single"/>
        </w:rPr>
        <w:t xml:space="preserve">geographic differences point to the complications of </w:t>
      </w:r>
      <w:r w:rsidRPr="00F040EF">
        <w:rPr>
          <w:rStyle w:val="Emphasis"/>
        </w:rPr>
        <w:t>age-based electoral analyses</w:t>
      </w:r>
      <w:r w:rsidRPr="00F040EF">
        <w:rPr>
          <w:u w:val="single"/>
        </w:rPr>
        <w:t>.</w:t>
      </w:r>
      <w:r w:rsidRPr="00F040EF">
        <w:rPr>
          <w:sz w:val="16"/>
        </w:rPr>
        <w:t xml:space="preserve"> Politicians keen on cornering the senior vote or the coveted motherload of aging boomers – the largest generation in history at 78 million strong in the United States -are sure to find that appeals based on “entitlement reform” may not alone tap the golden-years vote. To be successful, these issues have always depended on cross-generational support. For instance, it wasn’t only older people who stopped President Bush’s initiative to partially privatize Social Security four years ago. The opposition to that plan sliced across every age group. Although seniors, and those now reaching their later years, have palpable social and political concerns, Binstock emphasized that the very nature of age brackets scatters older people across American space and time. Besides geography, he said, “Older voters will show signs of cohort and period effects.” Seniors now aged 65-69 grew up in the Eisenhower ’50s, when post-war America was thriving and business was booming. Those now ages 60-64 spent their formative years in the Kennedy-Johnson period that promised a moon-shot future and churned with social turmoil. </w:t>
      </w:r>
      <w:r w:rsidRPr="00F040EF">
        <w:rPr>
          <w:u w:val="single"/>
        </w:rPr>
        <w:t>Color and culture also break down the fictional senior-benefits bloc. According to 2008 exit polls, minority elders generally echoed others like them across the age span.</w:t>
      </w:r>
      <w:r w:rsidRPr="00F040EF">
        <w:rPr>
          <w:sz w:val="16"/>
        </w:rPr>
        <w:t xml:space="preserve"> For example, Binstock said, while 95 percent of young African Americans (ages 18-29) cast their votes for Obama in exit polls, 94 percent of black voters 65-plus also went for the man from Illinois. Meanwhile, older Latinos gave Obama an 86 percent margin, versus younger Latinos’ 76 percent. What about the jumbo boomer generation, those from their early 40s to early 60s? Nationally boomers of all shades split their votes evenly, giving 49 percent to each candidate. But adding other factors reveal important group differences. Exit polls, for example, show that the biggest increase among African American voters came from the boomers. Their turnout jumped from 3 percent in 2004 to 4 percent in 2008, said David Bositis, senior analyst at the Joint Center for Political and Economic Studies in Washington, D.C., and a respected authority on the African American electorate.</w:t>
      </w:r>
    </w:p>
    <w:p w14:paraId="2AE798B4" w14:textId="77777777" w:rsidR="00AC70A1" w:rsidRDefault="00AC70A1" w:rsidP="00AC70A1"/>
    <w:p w14:paraId="11D9F282" w14:textId="77777777" w:rsidR="00AC70A1" w:rsidRDefault="00AC70A1" w:rsidP="00AC70A1">
      <w:pPr>
        <w:pStyle w:val="Heading4"/>
      </w:pPr>
      <w:r>
        <w:t xml:space="preserve">Youth voting rates have </w:t>
      </w:r>
      <w:r>
        <w:rPr>
          <w:u w:val="single"/>
        </w:rPr>
        <w:t>consistently</w:t>
      </w:r>
      <w:r>
        <w:t xml:space="preserve"> been increasing – the youth will </w:t>
      </w:r>
      <w:r>
        <w:rPr>
          <w:u w:val="single"/>
        </w:rPr>
        <w:t>swamp</w:t>
      </w:r>
      <w:r>
        <w:t xml:space="preserve"> elderly turnout rates in the 2024 election</w:t>
      </w:r>
    </w:p>
    <w:p w14:paraId="713912C8" w14:textId="77777777" w:rsidR="00AC70A1" w:rsidRPr="009A4F87" w:rsidRDefault="00AC70A1" w:rsidP="00AC70A1">
      <w:pPr>
        <w:rPr>
          <w:b/>
          <w:bCs/>
        </w:rPr>
      </w:pPr>
      <w:r>
        <w:rPr>
          <w:b/>
          <w:bCs/>
        </w:rPr>
        <w:t xml:space="preserve">Bump ’23 </w:t>
      </w:r>
      <w:r w:rsidRPr="009A4F87">
        <w:rPr>
          <w:sz w:val="16"/>
          <w:szCs w:val="16"/>
        </w:rPr>
        <w:t>[Philip Bump. 11.8.2023. Philip Bump is a columnist for The Washington Post based in New York. He writes the weekly newsletter How To Read This Chart. He's also the author of The Aftermath: The Last Days of the Baby Boom and the Future of Power in America. The Washington Post. “Why youth turnout is a subplot to every election cycle”. https://www.washingtonpost.com/people/philip-bump/]/CPSW-NL</w:t>
      </w:r>
    </w:p>
    <w:p w14:paraId="35926D48" w14:textId="77777777" w:rsidR="00AC70A1" w:rsidRPr="00B80530" w:rsidRDefault="00AC70A1" w:rsidP="00AC70A1">
      <w:pPr>
        <w:rPr>
          <w:u w:val="single"/>
        </w:rPr>
      </w:pPr>
      <w:r w:rsidRPr="009A4F87">
        <w:rPr>
          <w:sz w:val="16"/>
        </w:rPr>
        <w:t xml:space="preserve">It is also the sort of threat that comes up regularly in every even-numbered year of late, as organizations focused on increasing turnout among younger voters insist on touting their own power. That insistence overlaps with the sense of frustration younger Americans feel about being boxed out of positions of power by older people (something about which I’ve written a book). There’s a demand for framing young people as determinative in elections and plenty of organizations willing to leverage that demand. But are they actually determinative? Have youth voting patterns changed in either turnout or in partisanship? It is the case </w:t>
      </w:r>
      <w:r w:rsidRPr="00B80530">
        <w:rPr>
          <w:u w:val="single"/>
        </w:rPr>
        <w:t>that turnout among voters under 30 has increased in the past few cycles. Estimates</w:t>
      </w:r>
      <w:r w:rsidRPr="009A4F87">
        <w:rPr>
          <w:sz w:val="16"/>
        </w:rPr>
        <w:t xml:space="preserve"> from the University of Florida’s Michael McDonald </w:t>
      </w:r>
      <w:r w:rsidRPr="00B80530">
        <w:rPr>
          <w:u w:val="single"/>
        </w:rPr>
        <w:t xml:space="preserve">show that 2020 and 2018 each saw </w:t>
      </w:r>
      <w:r w:rsidRPr="00B80530">
        <w:rPr>
          <w:rStyle w:val="Emphasis"/>
        </w:rPr>
        <w:t>unusually high</w:t>
      </w:r>
      <w:r w:rsidRPr="00B80530">
        <w:rPr>
          <w:u w:val="single"/>
        </w:rPr>
        <w:t xml:space="preserve"> turnout among those youngest voters.</w:t>
      </w:r>
      <w:r w:rsidRPr="009A4F87">
        <w:rPr>
          <w:sz w:val="16"/>
        </w:rPr>
        <w:t xml:space="preserve"> We often point to 2008 as an election in which young people played a significant role, but </w:t>
      </w:r>
      <w:r w:rsidRPr="00B80530">
        <w:rPr>
          <w:u w:val="single"/>
        </w:rPr>
        <w:t>turnout among young voters in 2020 was higher than in the election that brought Barack Obama to power.</w:t>
      </w:r>
    </w:p>
    <w:p w14:paraId="4D7728EA" w14:textId="77777777" w:rsidR="00AC70A1" w:rsidRPr="009A4F87" w:rsidRDefault="00AC70A1" w:rsidP="00AC70A1">
      <w:pPr>
        <w:rPr>
          <w:sz w:val="16"/>
        </w:rPr>
      </w:pPr>
      <w:r w:rsidRPr="009A4F87">
        <w:t>[Graph Omitted]</w:t>
      </w:r>
    </w:p>
    <w:p w14:paraId="6F6976F7" w14:textId="77777777" w:rsidR="00AC70A1" w:rsidRPr="009A4F87" w:rsidRDefault="00AC70A1" w:rsidP="00AC70A1">
      <w:pPr>
        <w:rPr>
          <w:sz w:val="16"/>
        </w:rPr>
      </w:pPr>
      <w:r w:rsidRPr="009A4F87">
        <w:rPr>
          <w:sz w:val="16"/>
        </w:rPr>
        <w:t xml:space="preserve">There’s a catch: </w:t>
      </w:r>
      <w:r w:rsidRPr="00B80530">
        <w:rPr>
          <w:u w:val="single"/>
        </w:rPr>
        <w:t>Obama also enjoyed a wider margin of support among those voters than Biden did in 2020, according to exit polls.</w:t>
      </w:r>
      <w:r w:rsidRPr="009A4F87">
        <w:rPr>
          <w:sz w:val="16"/>
        </w:rPr>
        <w:t xml:space="preserve"> Younger voters made up slightly more of the votes Obama received than they did Biden’s. Though of course, Biden’s race was closer than Obama’s, making that support more crucial. Even with those increases in turnout among younger voters, that age group still consistently makes up less of the electorate. You can see voters under 30 in purple below, well below the percentages of the electorate that other age groups constitute. You can also see that the 60-and-up group, in gray, soared in the past few election cycles.</w:t>
      </w:r>
    </w:p>
    <w:p w14:paraId="3C05D964" w14:textId="77777777" w:rsidR="00AC70A1" w:rsidRDefault="00AC70A1" w:rsidP="00AC70A1">
      <w:r>
        <w:t>[Graph Omitted]</w:t>
      </w:r>
    </w:p>
    <w:p w14:paraId="4771AE50" w14:textId="77777777" w:rsidR="00AC70A1" w:rsidRPr="009A4F87" w:rsidRDefault="00AC70A1" w:rsidP="00AC70A1">
      <w:pPr>
        <w:rPr>
          <w:sz w:val="16"/>
        </w:rPr>
      </w:pPr>
      <w:r w:rsidRPr="009A4F87">
        <w:rPr>
          <w:sz w:val="16"/>
        </w:rPr>
        <w:t>There’s an easy explanation for why: the baby boom. The surge in births that began in the mid-1940s first caused a bump in the percentage of the electorate ages 30 to 44 (blue) and then ages 45 to 59 (green). Next year, every member of the baby boom generation will be 60 and older, meaning the percentage of the electorate in that age group will probably also increase. Another way of looking at the patterns in turnout is to consider how much of the electorate is made up of voters born in each recent decade. In 2022, Census Bureau data suggests that it was people born in the 1960s — some of them boomers — who were the most represented in the electorate. But their kids, those born in the 1970s, are catching up. Those born in the 1980s and 1990s trail.</w:t>
      </w:r>
    </w:p>
    <w:p w14:paraId="6F391CDC" w14:textId="77777777" w:rsidR="00AC70A1" w:rsidRDefault="00AC70A1" w:rsidP="00AC70A1">
      <w:r>
        <w:t>[Graph Omitted]</w:t>
      </w:r>
    </w:p>
    <w:p w14:paraId="7D15100A" w14:textId="77777777" w:rsidR="00AC70A1" w:rsidRPr="00CC0C92" w:rsidRDefault="00AC70A1" w:rsidP="00AC70A1">
      <w:pPr>
        <w:rPr>
          <w:sz w:val="16"/>
        </w:rPr>
      </w:pPr>
      <w:r w:rsidRPr="009A4F87">
        <w:rPr>
          <w:sz w:val="16"/>
        </w:rPr>
        <w:t xml:space="preserve">In part, this is because older Americans consistently vote more. There are a lot of reasons for this. Voting is a habit, for example, meaning that people build a pattern of voting into their lives. More important, though, is that voting is easier with a job that has regular hours or for retirees, and it’s easier when you don’t move often, so you don’t have to re-register or locate your new polling place. Voting correlates to homeownership and income, which overlap with age. This is where the pressure on Biden and other Democrats comes into play. Both parties are mostly made up of people ages 50 and up, but the Democratic Party has a greater percentage of members below that age. As I wrote Monday, young people are much more likely than older ones to belong to no party at all. But when they do, they’re usually Democrats. So </w:t>
      </w:r>
      <w:r w:rsidRPr="00B80530">
        <w:rPr>
          <w:u w:val="single"/>
        </w:rPr>
        <w:t>if youth turnout is down, it is more likely to hurt Democrats — and more likely to hurt the reelection bid of an incumbent Democratic presiden</w:t>
      </w:r>
      <w:r w:rsidRPr="009A4F87">
        <w:rPr>
          <w:sz w:val="16"/>
        </w:rPr>
        <w:t xml:space="preserve">t. This affords leverage for groups that claim to be able to control youth turnout like it’s a spigot — which, of course, it isn’t. Since the election of Obama (and Biden, let’s not forget!) in 2008, there’s been a great deal of attention paid to the trajectory of those young Obama voters. That year was the first year that people born in 1990 could vote; most of the young people who cast ballots were born in the 1980s. The question that has lingered is whether they would continue to vote heavily Democratic as the years passed. Whether, that is, they’d still mirror their younger voting habits though they are no longer that young. This is hard to measure. The American National Election Studies survey, conducted at the time of each presidential election, allows us to track voting preferences by year of birth over time (albeit with a lot of variability). If we take the cumulative preferences for the Democratic presidential candidates of people born in each decade, and compare those preferences with the national level of support for the Democrat (among votes for the two major parties), we can estimate how Americans born in each decade have voted in elections from 1952 to 2020. (We eliminated values with too few respondents.) Dots above the centerline on the charts below show that people born in that decade (identified above the graph) were more supportive of the Democrat than the country overall in the indicated election. Dots below the centerline were less supportive. </w:t>
      </w:r>
      <w:r w:rsidRPr="009A4F87">
        <w:t>[Graph Omitted]</w:t>
      </w:r>
      <w:r w:rsidRPr="009A4F87">
        <w:rPr>
          <w:sz w:val="16"/>
        </w:rPr>
        <w:t xml:space="preserve"> Since these are relative to national Democratic two-party support, it’s worth noting that this figure was above 50 percent in seven of the last eight presidential contests. (Because of third-party votes, it has often been below 50 percent relative to all votes cast.) So some of the dots that fall below the centerline represent voting that gave a majority of the two-party vote to Democrats anyway. There aren’t a lot of obvious patterns. People born in the 1970s have trended less Democratic relative to the national vote. So have people born in the 1980s, with the peak relative to the national margin occurring in 2004 rather than 2008. (The data for 2020 use a different weighting, but you can see that younger respondents trend more Democratic, as you’d expect.) People born in the 1960s have jumped around more. </w:t>
      </w:r>
      <w:r w:rsidRPr="009A4F87">
        <w:rPr>
          <w:u w:val="single"/>
        </w:rPr>
        <w:t>If the long-term pattern is that once-young voters grow less supportive of Democrats over time</w:t>
      </w:r>
      <w:r w:rsidRPr="009A4F87">
        <w:rPr>
          <w:sz w:val="16"/>
        </w:rPr>
        <w:t xml:space="preserve"> (which isn’t explicitly obvious above), </w:t>
      </w:r>
      <w:r w:rsidRPr="009A4F87">
        <w:rPr>
          <w:u w:val="single"/>
        </w:rPr>
        <w:t>it increases the importance for Democrats of now-young voters</w:t>
      </w:r>
      <w:r w:rsidRPr="009A4F87">
        <w:rPr>
          <w:sz w:val="16"/>
        </w:rPr>
        <w:t xml:space="preserve">. That’s why recent polling (including from CNN) showing that young people are split between Biden and Trump is so remarkable. According to an analysis from Pew Research Center, between 14 and 17 percent of votes cast for Democratic congressional or presidential candidates since 2016 came from voters under the age of 30. They also made up between 25 and 33 percent of those who didn’t vote at all. Twice as many Biden votes in 2020 came from voters aged 65 and over but half as many of them stayed home. If you need gains at the margins, as Biden and other Democrats do, the mostly-Democratic-voting-when-they-vote young voter pool is the place to find them. If you can turn them out. This is the leverage that groups focused on youth engagement have over Democratic candidates. They probably have significantly less sway over who turns out and how they vote than broader trends, but it takes steely confidence for a Democratic president to simply wave away that threat. </w:t>
      </w:r>
    </w:p>
    <w:p w14:paraId="2C155408" w14:textId="77777777" w:rsidR="00AC70A1" w:rsidRDefault="00AC70A1" w:rsidP="00AC70A1">
      <w:pPr>
        <w:rPr>
          <w:sz w:val="21"/>
          <w:szCs w:val="32"/>
        </w:rPr>
      </w:pPr>
    </w:p>
    <w:p w14:paraId="49458F3F" w14:textId="77777777" w:rsidR="00AC70A1" w:rsidRDefault="00AC70A1" w:rsidP="00AC70A1">
      <w:pPr>
        <w:pStyle w:val="Heading4"/>
      </w:pPr>
      <w:r>
        <w:t xml:space="preserve">The youth vote will </w:t>
      </w:r>
      <w:r>
        <w:rPr>
          <w:u w:val="single"/>
        </w:rPr>
        <w:t>swamp</w:t>
      </w:r>
      <w:r>
        <w:t xml:space="preserve"> older voter turnout in the election</w:t>
      </w:r>
    </w:p>
    <w:p w14:paraId="0C9543A6" w14:textId="77777777" w:rsidR="00AC70A1" w:rsidRPr="00E51289" w:rsidRDefault="00AC70A1" w:rsidP="00AC70A1">
      <w:pPr>
        <w:rPr>
          <w:rStyle w:val="Style13ptBold"/>
        </w:rPr>
      </w:pPr>
      <w:r>
        <w:rPr>
          <w:rStyle w:val="Style13ptBold"/>
        </w:rPr>
        <w:t xml:space="preserve">Circle ’21 </w:t>
      </w:r>
      <w:r w:rsidRPr="00CC0C92">
        <w:t>[Center for Information and Research on Civic Learning and Engagement. 4.29.2021. CIRCLE is a non-partisan, independent research organization focused on youth civic engagement in the United States. Tufts University. “Half of Youth Voted in 2020, An 11-Point Increase from 2016”. https://circle.tufts.edu/latest-research/half-youth-voted-2020-11-point-increase-2016]/CPSW-NL</w:t>
      </w:r>
    </w:p>
    <w:p w14:paraId="5550F006" w14:textId="77777777" w:rsidR="00AC70A1" w:rsidRPr="00E51289" w:rsidRDefault="00AC70A1" w:rsidP="00AC70A1">
      <w:pPr>
        <w:rPr>
          <w:sz w:val="16"/>
        </w:rPr>
      </w:pPr>
      <w:r w:rsidRPr="00E51289">
        <w:rPr>
          <w:sz w:val="16"/>
        </w:rPr>
        <w:t xml:space="preserve">Our analysis of youth voter turnout nationwide finds wide variation between states and underscores the importance of electoral laws and policies that help grow voters. We estimate that </w:t>
      </w:r>
      <w:r w:rsidRPr="007E6071">
        <w:rPr>
          <w:u w:val="single"/>
        </w:rPr>
        <w:t xml:space="preserve">50% of young people, ages 18-29, voted in the 2020 presidential election, a remarkable </w:t>
      </w:r>
      <w:r w:rsidRPr="007E6071">
        <w:rPr>
          <w:rStyle w:val="Emphasis"/>
        </w:rPr>
        <w:t>11-point increase</w:t>
      </w:r>
      <w:r w:rsidRPr="007E6071">
        <w:rPr>
          <w:u w:val="single"/>
        </w:rPr>
        <w:t xml:space="preserve"> from 2016 (39%)</w:t>
      </w:r>
      <w:r w:rsidRPr="00E51289">
        <w:rPr>
          <w:sz w:val="16"/>
        </w:rPr>
        <w:t xml:space="preserve"> and likely one of the highest rates of youth electoral participation since the voting age was lowered to 18. Our new estimate is based on newly available voter file data in 41 states—AK, DC, HI, MD, MS, NH, ND, UT, WI, WY do not have reliable vote history data by age. This analysis replaces our earlier estimate, released immediately after Election Day, which estimated a 5 to 11 point increase in youth voter turnout compared to 2016 based on data available in that moment. In recent weeks, we released youth voter turnout in all available states by region: West/Southwest, South, Midwest, and East/Northeast. Those analyses offer more details on several notable states and have now been updated with the latest data. Our esti</w:t>
      </w:r>
      <w:r w:rsidRPr="007E6071">
        <w:rPr>
          <w:u w:val="single"/>
        </w:rPr>
        <w:t xml:space="preserve">mates of youth voter turnout rates in more than 80% of states are in some ways a </w:t>
      </w:r>
      <w:r w:rsidRPr="007E6071">
        <w:rPr>
          <w:rStyle w:val="Emphasis"/>
        </w:rPr>
        <w:t>tribute</w:t>
      </w:r>
      <w:r w:rsidRPr="007E6071">
        <w:rPr>
          <w:u w:val="single"/>
        </w:rPr>
        <w:t xml:space="preserve"> to young people’s commitment to </w:t>
      </w:r>
      <w:r w:rsidRPr="007E6071">
        <w:rPr>
          <w:rStyle w:val="Emphasis"/>
        </w:rPr>
        <w:t>political engagement and action</w:t>
      </w:r>
      <w:r w:rsidRPr="007E6071">
        <w:rPr>
          <w:u w:val="single"/>
        </w:rPr>
        <w:t xml:space="preserve"> in 2020</w:t>
      </w:r>
      <w:r w:rsidRPr="00E51289">
        <w:rPr>
          <w:sz w:val="16"/>
        </w:rPr>
        <w:t xml:space="preserve">, and their impressive ability to navigate a changing electoral landscape during a global pandemic. </w:t>
      </w:r>
      <w:r w:rsidRPr="007E6071">
        <w:rPr>
          <w:u w:val="single"/>
        </w:rPr>
        <w:t>The data also allows us to zoom out, look at trends in youth voter participation, and draw some conclusions about what is and isn’t working to broaden and diversify the youth electorate.</w:t>
      </w:r>
      <w:r w:rsidRPr="00E51289">
        <w:rPr>
          <w:sz w:val="16"/>
        </w:rPr>
        <w:t xml:space="preserve"> We pay special attention to laws and election administration policies that affect the ease of casting a ballot in each state—from voter registration to vote-by-mail, which can always impact youth voter turnout but may have had especially large effects in 2020, as the COVID-19 pandemic shifted election processes across the country. </w:t>
      </w:r>
      <w:r w:rsidRPr="00E51289">
        <w:t>[Graph Omitted]</w:t>
      </w:r>
      <w:r w:rsidRPr="00E51289">
        <w:rPr>
          <w:sz w:val="16"/>
        </w:rPr>
        <w:t xml:space="preserve"> Youth Voting Increased Across the Country </w:t>
      </w:r>
      <w:r w:rsidRPr="007E6071">
        <w:rPr>
          <w:u w:val="single"/>
        </w:rPr>
        <w:t xml:space="preserve">Half of eligible young voters cast a ballot in 2020. </w:t>
      </w:r>
      <w:r w:rsidRPr="00E51289">
        <w:rPr>
          <w:sz w:val="16"/>
        </w:rPr>
        <w:t xml:space="preserve">However, as is the case in every election cycle, youth voter turnout rates varied widely across the country: New Jersey (67%), Minnesota (65%), Colorado (64%) and Maine (61%) had the highest statewide youth turnout rates, while South Dakota (32%), Oklahoma (34%), Arkansas (35%), and New Mexico (39%) had the lowest. Numerous interconnected factors shape whether youth electoral participation is high or low. These include the competitiveness of elections, how much (or how little) campaigns and organizations reach out to young people, the state’s civic culture and civic education policies, the demographic composition of the youth population, and state voting laws—which are discussed in greater detail below—that can either facilitate voting or pose barriers for youth. Because there’s no single reason why youth voter turnout may be high or low in a state, and no silver bullet if it’s the latter, it is crucial to examine these and other factors that may be at play in order to expand the electorate. </w:t>
      </w:r>
      <w:r w:rsidRPr="007E6071">
        <w:rPr>
          <w:u w:val="single"/>
        </w:rPr>
        <w:t>Turnout in 2020 was much higher than in 2016</w:t>
      </w:r>
      <w:r w:rsidRPr="00E51289">
        <w:rPr>
          <w:sz w:val="16"/>
        </w:rPr>
        <w:t xml:space="preserve">, when we estimate (using the same methodology) that 39% of young people cast a ballot. </w:t>
      </w:r>
      <w:r w:rsidRPr="007E6071">
        <w:rPr>
          <w:u w:val="single"/>
        </w:rPr>
        <w:t>This sizable, 11-point increase builds on young people’s momentum from 2018,</w:t>
      </w:r>
      <w:r w:rsidRPr="00E51289">
        <w:rPr>
          <w:sz w:val="16"/>
        </w:rPr>
        <w:t xml:space="preserve"> when youth turnout was record-setting for a midterm year. State-by-state turnout increases between 2016 and 2020 were 9 percentage points on average, but also varied widely. The largest increases in youth voter turnout were in New Jersey (+22), Arizona (+18), and California and Washington (both +17). Notably, with the exception of Arizona, all of those states automatically mailed absentee ballots to all registered voters without voters having to request them. No states saw a decrease in turnout, and in only one state (Louisiana) did the youth voter turnout rate remain flat, at 42%, between 2016 and 2020. Turnout of Newly Eligible Voters Stronger, but Still Lagging We also estimate that </w:t>
      </w:r>
      <w:r w:rsidRPr="00E51289">
        <w:rPr>
          <w:u w:val="single"/>
        </w:rPr>
        <w:t>voter turnout among young people ages 18-19 was 46%</w:t>
      </w:r>
      <w:r w:rsidRPr="00E51289">
        <w:rPr>
          <w:sz w:val="16"/>
        </w:rPr>
        <w:t xml:space="preserve">. This age group deserves special attention because they are the newest eligible voters, so their electoral participation, or lack thereof can provide a window into how well—and how equitably—we are preparing and priming youth to participate in democracy. Additionally, </w:t>
      </w:r>
      <w:r w:rsidRPr="00E51289">
        <w:rPr>
          <w:u w:val="single"/>
        </w:rPr>
        <w:t>voting is a habit that, when formed and practiced early, is likeliest to persist later in life</w:t>
      </w:r>
      <w:r w:rsidRPr="00E51289">
        <w:rPr>
          <w:sz w:val="16"/>
        </w:rPr>
        <w:t>. But, by the same token, when preparation for voting is inequitable early in life, those inequities can also persist. Historically, youth ages 18-19 have voted at lower rates than their slightly older peers, and that was once again the case in 2020. However, some states managed to close the gap; in California and Washington, remarkably, voter turnout was actually higher among youth ages 18-19. But in still other states the difference was stark: in South Dakota, where 32% of young people under 30 voted, just 12% of 18- and 19-year-olds cast a ballot. As we mark the 50-year anniversary of the 26th amendment that lowered the voting age to 18, these voter turnout differences by age are a reminder that challenges to achieving equitable participation remain. They also point to the importance of a Growing Voters framework that focuses on how the education system, election administrators, and other stakeholders can ensure that we start preparing young people to vote long before they turn 18.</w:t>
      </w:r>
    </w:p>
    <w:p w14:paraId="1D150347" w14:textId="77777777" w:rsidR="00AC70A1" w:rsidRDefault="00AC70A1" w:rsidP="00AC70A1"/>
    <w:p w14:paraId="4A2B8040" w14:textId="260B58FE" w:rsidR="00AC70A1" w:rsidRDefault="00AC70A1" w:rsidP="00AC70A1">
      <w:pPr>
        <w:pStyle w:val="Heading3"/>
      </w:pPr>
      <w:r>
        <w:t>Link---Suburban Voters Are Not Key</w:t>
      </w:r>
    </w:p>
    <w:p w14:paraId="32903DB0" w14:textId="77777777" w:rsidR="00AC70A1" w:rsidRDefault="00AC70A1" w:rsidP="00AC70A1">
      <w:pPr>
        <w:pStyle w:val="Heading4"/>
      </w:pPr>
      <w:r>
        <w:t>Suburban voters lead to a static electorate --- getting new voters is key to winning.</w:t>
      </w:r>
    </w:p>
    <w:p w14:paraId="629B45C7" w14:textId="77777777" w:rsidR="00AC70A1" w:rsidRPr="00C46F47" w:rsidRDefault="00AC70A1" w:rsidP="00AC70A1">
      <w:r>
        <w:t xml:space="preserve">Karl </w:t>
      </w:r>
      <w:r w:rsidRPr="00C46F47">
        <w:rPr>
          <w:rStyle w:val="Style13ptBold"/>
        </w:rPr>
        <w:t>Stomberg</w:t>
      </w:r>
      <w:r>
        <w:t xml:space="preserve"> 11-4-20</w:t>
      </w:r>
      <w:r w:rsidRPr="00C46F47">
        <w:rPr>
          <w:rStyle w:val="Style13ptBold"/>
        </w:rPr>
        <w:t>20</w:t>
      </w:r>
      <w:r>
        <w:t xml:space="preserve">, Karl Stomberg is the Digital Editor of the Delaware Call. In the past he has served on multiple campaigns, and is currently an organizer for the Delaware Working Families Party. “Beyond the Super Voter” [Delaware Call] </w:t>
      </w:r>
      <w:hyperlink r:id="rId39" w:history="1">
        <w:r w:rsidRPr="0026426E">
          <w:rPr>
            <w:rStyle w:val="Hyperlink"/>
          </w:rPr>
          <w:t>https://delawarecall.com/2020/11/04/beyond-the-super-voter/</w:t>
        </w:r>
      </w:hyperlink>
      <w:r>
        <w:t xml:space="preserve"> /MDC</w:t>
      </w:r>
    </w:p>
    <w:p w14:paraId="79D0D003" w14:textId="77777777" w:rsidR="00AC70A1" w:rsidRPr="00C46F47" w:rsidRDefault="00AC70A1" w:rsidP="00AC70A1">
      <w:pPr>
        <w:rPr>
          <w:sz w:val="16"/>
        </w:rPr>
      </w:pPr>
      <w:r w:rsidRPr="00C46F47">
        <w:rPr>
          <w:sz w:val="16"/>
        </w:rPr>
        <w:t xml:space="preserve">Outside the Universe </w:t>
      </w:r>
    </w:p>
    <w:p w14:paraId="5AC8F26F" w14:textId="77777777" w:rsidR="00AC70A1" w:rsidRPr="00C46F47" w:rsidRDefault="00AC70A1" w:rsidP="00AC70A1">
      <w:pPr>
        <w:rPr>
          <w:sz w:val="16"/>
        </w:rPr>
      </w:pPr>
      <w:r w:rsidRPr="00C46F47">
        <w:rPr>
          <w:sz w:val="16"/>
        </w:rPr>
        <w:t xml:space="preserve">After the 2018 cycle, I took a step back from the more establishment track I was on with the previous campaign. Always a bit of a lefty, I started working with a group that was recruiting, vetting, and supporting progressive candidates. But while the infrastructure-building work was important, I still wanted to get more directly involved in a specific campaign. </w:t>
      </w:r>
    </w:p>
    <w:p w14:paraId="6A096304" w14:textId="77777777" w:rsidR="00AC70A1" w:rsidRPr="00C46F47" w:rsidRDefault="00AC70A1" w:rsidP="00AC70A1">
      <w:pPr>
        <w:rPr>
          <w:sz w:val="16"/>
        </w:rPr>
      </w:pPr>
      <w:r w:rsidRPr="00C46F47">
        <w:rPr>
          <w:sz w:val="16"/>
        </w:rPr>
        <w:t>The opportunity arose when one of our candidates, Madinah Wilson-Anton, put me on a short-list for her campaign team. I started to attend preliminary meetings, and pretty soon I ended up as the campaign manager. While I would like to brag that it was because of my campaign prowess, it was largely because I was one of the few on the team who (a) had prior experience and (b) whose public involvement with a primary challenge would not cost me my day job.</w:t>
      </w:r>
    </w:p>
    <w:p w14:paraId="0528705E" w14:textId="77777777" w:rsidR="00AC70A1" w:rsidRPr="00C46F47" w:rsidRDefault="00AC70A1" w:rsidP="00AC70A1">
      <w:pPr>
        <w:rPr>
          <w:sz w:val="16"/>
        </w:rPr>
      </w:pPr>
      <w:r w:rsidRPr="00C46F47">
        <w:rPr>
          <w:sz w:val="16"/>
        </w:rPr>
        <w:t xml:space="preserve">While the prospect of working for Madinah excited me, what interested me even more, were the differences between the 26th house district where she would run and the 4th senate district I had worked in during the 2018 election. </w:t>
      </w:r>
    </w:p>
    <w:p w14:paraId="7B6B6670" w14:textId="77777777" w:rsidR="00AC70A1" w:rsidRPr="00C46F47" w:rsidRDefault="00AC70A1" w:rsidP="00AC70A1">
      <w:pPr>
        <w:rPr>
          <w:sz w:val="16"/>
        </w:rPr>
      </w:pPr>
      <w:r w:rsidRPr="00C46F47">
        <w:rPr>
          <w:sz w:val="16"/>
        </w:rPr>
        <w:t xml:space="preserve">The 4th district was extremely typical of the 2018 blue wave. It was highly educated, very wealthy, 80% white, and about even in party registration. The 26th district was a completely different beast. It was one of the most diverse in the state, only 40% white, with a balance of Black, Asian, and Hispanic voters making up the rest. It was firmly middle-class, above the median household income for Delaware but well under the median for a suburb. It was also largely Democratic; Hillary Clinton won the district by just over 40%. </w:t>
      </w:r>
    </w:p>
    <w:p w14:paraId="6245E1E7" w14:textId="77777777" w:rsidR="00AC70A1" w:rsidRPr="00C46F47" w:rsidRDefault="00AC70A1" w:rsidP="00AC70A1">
      <w:pPr>
        <w:rPr>
          <w:sz w:val="16"/>
        </w:rPr>
      </w:pPr>
      <w:r w:rsidRPr="00C46F47">
        <w:rPr>
          <w:sz w:val="16"/>
        </w:rPr>
        <w:t xml:space="preserve">While that was all compelling data for a progressive campaign, there was another statistic that stood out. Despite being a deep-blue district where usually only the primary election mattered, only 19.6% of Democrats had voted in the previous primary. And that was an all-time high; the usual turnout was around 15%. Comparatively, the primary turnout in the 4th district was approximately 35% (also shamefully low, but that’s a story for another day). </w:t>
      </w:r>
    </w:p>
    <w:p w14:paraId="2DF8477E" w14:textId="77777777" w:rsidR="00AC70A1" w:rsidRPr="00C46F47" w:rsidRDefault="00AC70A1" w:rsidP="00AC70A1">
      <w:pPr>
        <w:rPr>
          <w:sz w:val="16"/>
        </w:rPr>
      </w:pPr>
      <w:r w:rsidRPr="00C46F47">
        <w:rPr>
          <w:sz w:val="16"/>
        </w:rPr>
        <w:t xml:space="preserve">What I came to realize was that the logic that had guided our 2018 victory led to a style of campaigning that was deadly for voter participation. In previous primaries, </w:t>
      </w:r>
      <w:r w:rsidRPr="00C46F47">
        <w:rPr>
          <w:rStyle w:val="StyleUnderline"/>
        </w:rPr>
        <w:t>candidates had only knocked on the doors of “super voters”</w:t>
      </w:r>
      <w:r w:rsidRPr="00C46F47">
        <w:rPr>
          <w:sz w:val="16"/>
        </w:rPr>
        <w:t xml:space="preserve"> that had voted in at least 2/3 of the previous primaries, sometimes including people who had only voted in one. Just as our 2018 strategy had accepted turnout as something immovable and focused on identifying and persuading those who were already planning to vote, candidates in this area had focused only on those who had previously voted in primaries. </w:t>
      </w:r>
    </w:p>
    <w:p w14:paraId="28DB67D2" w14:textId="77777777" w:rsidR="00AC70A1" w:rsidRPr="00C46F47" w:rsidRDefault="00AC70A1" w:rsidP="00AC70A1">
      <w:pPr>
        <w:rPr>
          <w:sz w:val="16"/>
        </w:rPr>
      </w:pPr>
      <w:r w:rsidRPr="00C46F47">
        <w:rPr>
          <w:rStyle w:val="StyleUnderline"/>
        </w:rPr>
        <w:t xml:space="preserve">The result is a </w:t>
      </w:r>
      <w:r w:rsidRPr="00C46F47">
        <w:rPr>
          <w:rStyle w:val="Emphasis"/>
        </w:rPr>
        <w:t>static electorate</w:t>
      </w:r>
      <w:r w:rsidRPr="00C46F47">
        <w:rPr>
          <w:rStyle w:val="StyleUnderline"/>
        </w:rPr>
        <w:t>. If you don’t already vote in primaries, then candidates won’t reach out to you</w:t>
      </w:r>
      <w:r w:rsidRPr="00C46F47">
        <w:rPr>
          <w:sz w:val="16"/>
        </w:rPr>
        <w:t xml:space="preserve">. But if candidates don’t reach out to you, you probably won’t vote in primaries. Of course, it’s great if you’re a candidate. When you have fewer people that you need to talk to, you get more time to convince each person. But </w:t>
      </w:r>
      <w:r w:rsidRPr="00C46F47">
        <w:rPr>
          <w:rStyle w:val="StyleUnderline"/>
        </w:rPr>
        <w:t>it leads to an electorate that’s older, whiter, and wealthier</w:t>
      </w:r>
      <w:r w:rsidRPr="00C46F47">
        <w:rPr>
          <w:sz w:val="16"/>
        </w:rPr>
        <w:t xml:space="preserve">. So they’re the ones that get their voices heard. </w:t>
      </w:r>
    </w:p>
    <w:p w14:paraId="042A9BDD" w14:textId="77777777" w:rsidR="00AC70A1" w:rsidRPr="00C46F47" w:rsidRDefault="00AC70A1" w:rsidP="00AC70A1">
      <w:pPr>
        <w:rPr>
          <w:sz w:val="16"/>
        </w:rPr>
      </w:pPr>
      <w:r w:rsidRPr="00C46F47">
        <w:rPr>
          <w:sz w:val="16"/>
        </w:rPr>
        <w:t xml:space="preserve">Beyond the Super Voter </w:t>
      </w:r>
    </w:p>
    <w:p w14:paraId="71AA2614" w14:textId="77777777" w:rsidR="00AC70A1" w:rsidRPr="00C46F47" w:rsidRDefault="00AC70A1" w:rsidP="00AC70A1">
      <w:pPr>
        <w:rPr>
          <w:sz w:val="16"/>
        </w:rPr>
      </w:pPr>
      <w:r w:rsidRPr="00C46F47">
        <w:rPr>
          <w:sz w:val="16"/>
        </w:rPr>
        <w:t xml:space="preserve">In 2016, I was one of the millions of young people that was excited when Bernie Sanders launched his presidential campaign. It was a campaign based on the idea that if you brought millions of new people into the political process, you could win an impossible primary and change the political system. But he failed, and in 2020 he failed again. </w:t>
      </w:r>
    </w:p>
    <w:p w14:paraId="2783C155" w14:textId="77777777" w:rsidR="00AC70A1" w:rsidRPr="00C46F47" w:rsidRDefault="00AC70A1" w:rsidP="00AC70A1">
      <w:pPr>
        <w:rPr>
          <w:sz w:val="16"/>
        </w:rPr>
      </w:pPr>
      <w:r w:rsidRPr="00C46F47">
        <w:rPr>
          <w:sz w:val="16"/>
        </w:rPr>
        <w:t xml:space="preserve">Part of that came from tactical mistakes or circumstances outside the campaign’s control. But there’s also a pretty substantial math problem that lies at the base of Sanders’ strategy. If someone has not voted before, it takes more time to convince that person to vote, sometimes as much as a 15-30 minute conversation per person. Sometimes several of those conversations. When you’re running a presidential campaign and need to turn out numbers in the hundreds of thousands or millions, the amount of volunteer time that it takes to get any substantial results is nearly impossible. </w:t>
      </w:r>
    </w:p>
    <w:p w14:paraId="049C9B4C" w14:textId="77777777" w:rsidR="00AC70A1" w:rsidRPr="00C46F47" w:rsidRDefault="00AC70A1" w:rsidP="00AC70A1">
      <w:pPr>
        <w:rPr>
          <w:sz w:val="16"/>
        </w:rPr>
      </w:pPr>
      <w:r w:rsidRPr="00C46F47">
        <w:rPr>
          <w:sz w:val="16"/>
        </w:rPr>
        <w:t xml:space="preserve">However, things are a bit different at the local level. Our campaign in the 26th district was a perfect example. Instead of dealing with an entire nation, we found ourselves at the beginning of the campaign with about 9,500 Democrats in a closed primary. That was only 5,000 households. So early on, </w:t>
      </w:r>
      <w:r w:rsidRPr="00C46F47">
        <w:rPr>
          <w:rStyle w:val="StyleUnderline"/>
        </w:rPr>
        <w:t>we made the decision that we were going to include every single Democrat in our universe</w:t>
      </w:r>
      <w:r w:rsidRPr="00C46F47">
        <w:rPr>
          <w:sz w:val="16"/>
        </w:rPr>
        <w:t xml:space="preserve">. No filtering by voting history, age, special scores, or anything. Just every single Democrat. </w:t>
      </w:r>
    </w:p>
    <w:p w14:paraId="06FE55AE" w14:textId="77777777" w:rsidR="00AC70A1" w:rsidRPr="00C46F47" w:rsidRDefault="00AC70A1" w:rsidP="00AC70A1">
      <w:pPr>
        <w:rPr>
          <w:sz w:val="16"/>
        </w:rPr>
      </w:pPr>
      <w:r w:rsidRPr="00C46F47">
        <w:rPr>
          <w:sz w:val="16"/>
        </w:rPr>
        <w:t xml:space="preserve">Initially, it was awkward to explain. I had gained a bit of a reputation from my previous campaign as a numbers person. So, people starting their campaigns would ask me what novel mix of constraints I was using in my new campaign. I would have to explain, often to puzzled looks, that we were just talking to everybody. </w:t>
      </w:r>
    </w:p>
    <w:p w14:paraId="6629A7FC" w14:textId="77777777" w:rsidR="00AC70A1" w:rsidRPr="00C46F47" w:rsidRDefault="00AC70A1" w:rsidP="00AC70A1">
      <w:pPr>
        <w:rPr>
          <w:sz w:val="16"/>
        </w:rPr>
      </w:pPr>
      <w:r w:rsidRPr="00C46F47">
        <w:rPr>
          <w:sz w:val="16"/>
        </w:rPr>
        <w:t xml:space="preserve">But it was working. After launching the campaign in September 2019, we had already knocked on every Democratic door at least once by the end of the year- and we were getting good responses from people who had never before voted in a primary election. Part of this was the door-knocking power that came from a good candidate, a popular platform, and a committed team. But the ability to work at a small scale allowed us to have personal, face-to-face conversations with a percentage of voters that larger campaigns could only dream of. </w:t>
      </w:r>
    </w:p>
    <w:p w14:paraId="671E5C17" w14:textId="77777777" w:rsidR="00AC70A1" w:rsidRPr="00C46F47" w:rsidRDefault="00AC70A1" w:rsidP="00AC70A1">
      <w:pPr>
        <w:rPr>
          <w:sz w:val="16"/>
        </w:rPr>
      </w:pPr>
      <w:r w:rsidRPr="00C46F47">
        <w:rPr>
          <w:sz w:val="16"/>
        </w:rPr>
        <w:t>Throughout the campaign, we ran into challenges. The most notable was the COVID-19 pandemic, which hit almost exactly halfway through the race and forced us to shut down our most effective form of voter contact. We switched over to the phones but never quite got the same good conversations that we had at the doors. However, our numbers still showed the mark of our broad-based strategy. On the eve of the election, 56% of our identified supporters had never voted in a primary. 16% had never even voted in a general election.</w:t>
      </w:r>
    </w:p>
    <w:p w14:paraId="12BFCDA1" w14:textId="77777777" w:rsidR="00AC70A1" w:rsidRPr="00C46F47" w:rsidRDefault="00AC70A1" w:rsidP="00AC70A1">
      <w:pPr>
        <w:rPr>
          <w:sz w:val="16"/>
        </w:rPr>
      </w:pPr>
      <w:r w:rsidRPr="00C46F47">
        <w:rPr>
          <w:sz w:val="16"/>
        </w:rPr>
        <w:t xml:space="preserve">Leading up to the election, I was a nervous wreck. The mail-in numbers looked very bad for us. It was basically the opposite of what we were hoping: they were older, whiter, and had generally voted in primaries before. It seemed that none of our low-turnout supporters were actually going to come out and that we had used a flawed strategy the entire time. Then came September 15, the day of the primary election. </w:t>
      </w:r>
    </w:p>
    <w:p w14:paraId="634042D9" w14:textId="77777777" w:rsidR="00AC70A1" w:rsidRPr="00C46F47" w:rsidRDefault="00AC70A1" w:rsidP="00AC70A1">
      <w:pPr>
        <w:rPr>
          <w:sz w:val="16"/>
        </w:rPr>
      </w:pPr>
      <w:r w:rsidRPr="00C46F47">
        <w:rPr>
          <w:sz w:val="16"/>
        </w:rPr>
        <w:t xml:space="preserve">We spent an immense amount of work reaching out to people leading up to the election. We did three full passes of our universe in the three days before the election and another three passes on Election Day. We had volunteers at all the polling places, making sure that each voter knew who our candidate was. Despite losing the mail-in vote by over 20 points, we ended up winning the election by 43 votes. </w:t>
      </w:r>
    </w:p>
    <w:p w14:paraId="335162DD" w14:textId="77777777" w:rsidR="00AC70A1" w:rsidRPr="00C46F47" w:rsidRDefault="00AC70A1" w:rsidP="00AC70A1">
      <w:pPr>
        <w:rPr>
          <w:rStyle w:val="StyleUnderline"/>
        </w:rPr>
      </w:pPr>
      <w:r w:rsidRPr="00C46F47">
        <w:rPr>
          <w:sz w:val="16"/>
        </w:rPr>
        <w:t>Just last week, I finally got the full data regarding who voted and who did not. The numbers were remarkable. Forty</w:t>
      </w:r>
      <w:r w:rsidRPr="00C46F47">
        <w:rPr>
          <w:rStyle w:val="StyleUnderline"/>
        </w:rPr>
        <w:t>-seven percent of the people who voted in the primary had never voted in a primary</w:t>
      </w:r>
      <w:r w:rsidRPr="00C46F47">
        <w:rPr>
          <w:sz w:val="16"/>
        </w:rPr>
        <w:t xml:space="preserve"> </w:t>
      </w:r>
      <w:r w:rsidRPr="00C46F47">
        <w:rPr>
          <w:rStyle w:val="StyleUnderline"/>
        </w:rPr>
        <w:t>before. Ten percent had never even voted in a general election</w:t>
      </w:r>
      <w:r w:rsidRPr="00C46F47">
        <w:rPr>
          <w:sz w:val="16"/>
        </w:rPr>
        <w:t xml:space="preserve">. Of the confirmed voters we had identified, 41 percent of our supporters had never voted in a primary. Only 22 percent of our opposers had never voted in a primary. Ultimately, we increased voter turnout by 60 percent over 2018, from 19.6 percent to 31.3 percent. </w:t>
      </w:r>
      <w:r w:rsidRPr="00C46F47">
        <w:rPr>
          <w:rStyle w:val="StyleUnderline"/>
        </w:rPr>
        <w:t xml:space="preserve">Those new voters gave the win to a 26-year old, first-time candidate over a 22-year incumbent. </w:t>
      </w:r>
    </w:p>
    <w:p w14:paraId="544A7E91" w14:textId="77777777" w:rsidR="00AC70A1" w:rsidRPr="00C46F47" w:rsidRDefault="00AC70A1" w:rsidP="00AC70A1">
      <w:pPr>
        <w:rPr>
          <w:sz w:val="16"/>
        </w:rPr>
      </w:pPr>
      <w:r w:rsidRPr="00C46F47">
        <w:rPr>
          <w:sz w:val="16"/>
        </w:rPr>
        <w:t xml:space="preserve">How To Build a Political Revolution </w:t>
      </w:r>
    </w:p>
    <w:p w14:paraId="48E6690D" w14:textId="77777777" w:rsidR="00AC70A1" w:rsidRPr="00C46F47" w:rsidRDefault="00AC70A1" w:rsidP="00AC70A1">
      <w:pPr>
        <w:rPr>
          <w:sz w:val="16"/>
        </w:rPr>
      </w:pPr>
      <w:r w:rsidRPr="00C46F47">
        <w:rPr>
          <w:sz w:val="16"/>
        </w:rPr>
        <w:t xml:space="preserve">Our campaign was not the only upset that night. </w:t>
      </w:r>
      <w:r w:rsidRPr="00C46F47">
        <w:rPr>
          <w:rStyle w:val="StyleUnderline"/>
        </w:rPr>
        <w:t>Three other progressive legislative candidates beat moderate incumbents</w:t>
      </w:r>
      <w:r w:rsidRPr="00C46F47">
        <w:rPr>
          <w:sz w:val="16"/>
        </w:rPr>
        <w:t xml:space="preserve">, including the senate pro temp, who had served in that seat for over 40 years. All of these candidates used similar ideas of targeting a broad swath of voters and non-voters alike. </w:t>
      </w:r>
    </w:p>
    <w:p w14:paraId="4A58F289" w14:textId="77777777" w:rsidR="00AC70A1" w:rsidRPr="00C46F47" w:rsidRDefault="00AC70A1" w:rsidP="00AC70A1">
      <w:pPr>
        <w:rPr>
          <w:sz w:val="16"/>
        </w:rPr>
      </w:pPr>
      <w:r w:rsidRPr="00C46F47">
        <w:rPr>
          <w:sz w:val="16"/>
        </w:rPr>
        <w:t xml:space="preserve">Delaware was not alone in these victories. In 2020 alone, New Mexico, Rhode Island, New York, and many other states saw progressives win massive upsets in state legislative seats, even as Bernie Sanders and Elizabeth Warren lost at a federal level. </w:t>
      </w:r>
    </w:p>
    <w:p w14:paraId="515D514D" w14:textId="77777777" w:rsidR="00AC70A1" w:rsidRPr="00C46F47" w:rsidRDefault="00AC70A1" w:rsidP="00AC70A1">
      <w:pPr>
        <w:rPr>
          <w:sz w:val="16"/>
        </w:rPr>
      </w:pPr>
      <w:r w:rsidRPr="00C46F47">
        <w:rPr>
          <w:sz w:val="16"/>
        </w:rPr>
        <w:t xml:space="preserve">If the left wants to continue to build power in the future, it must build roots at the local level. I am not the first person to point this out, and I will not be the last. There are obvious benefits of incumbency when running for federal office (Ilhan Omar, Rashida Tlaib, Ayanna Pressley, and Bernie Sanders all held local office before running for Congress, most of them for several terms). </w:t>
      </w:r>
    </w:p>
    <w:p w14:paraId="0404E785" w14:textId="77777777" w:rsidR="00AC70A1" w:rsidRPr="00C46F47" w:rsidRDefault="00AC70A1" w:rsidP="00AC70A1">
      <w:pPr>
        <w:rPr>
          <w:sz w:val="16"/>
        </w:rPr>
      </w:pPr>
      <w:r w:rsidRPr="00C46F47">
        <w:rPr>
          <w:sz w:val="16"/>
        </w:rPr>
        <w:t xml:space="preserve">But the advantages run deeper than that. Local races allow candidates and activists to practice the type of campaigns that progressives truly want to run. Campaigns that are powered almost entirely by volunteers, independent of corporate donors, and that effectively target and talk to communities that rarely participate in the political process. These campaigns are also a great way to bring new volunteers into the process at a level where they can truly impact the course of a race and can try out new ideas. </w:t>
      </w:r>
    </w:p>
    <w:p w14:paraId="4B32860C" w14:textId="77777777" w:rsidR="00AC70A1" w:rsidRPr="00C46F47" w:rsidRDefault="00AC70A1" w:rsidP="00AC70A1">
      <w:pPr>
        <w:rPr>
          <w:sz w:val="16"/>
        </w:rPr>
      </w:pPr>
      <w:r w:rsidRPr="00C46F47">
        <w:rPr>
          <w:sz w:val="16"/>
        </w:rPr>
        <w:t xml:space="preserve">Looking forward to 2022, it’s important to take a closer look at these legislative races. Most states will be redistricting, leading to the potential for massive upheavals across the country. These victories can lead to not just a deeper bench, but real legislative wins that can provide health care, protect tenants and homeowners, and transition us to a clean energy economy. </w:t>
      </w:r>
    </w:p>
    <w:p w14:paraId="6C4D650E" w14:textId="77777777" w:rsidR="00AC70A1" w:rsidRPr="00C46F47" w:rsidRDefault="00AC70A1" w:rsidP="00AC70A1">
      <w:pPr>
        <w:rPr>
          <w:sz w:val="16"/>
        </w:rPr>
      </w:pPr>
      <w:r w:rsidRPr="00C46F47">
        <w:rPr>
          <w:sz w:val="16"/>
        </w:rPr>
        <w:t>When it comes to the future of the progressive movement, all politics truly is local.</w:t>
      </w:r>
    </w:p>
    <w:p w14:paraId="702ABD19" w14:textId="77777777" w:rsidR="00AC70A1" w:rsidRDefault="00AC70A1" w:rsidP="00AC70A1">
      <w:pPr>
        <w:pStyle w:val="Heading4"/>
      </w:pPr>
      <w:r>
        <w:t>Suburban voters don’t vote as a monolith --- there’s no one group that’s key to the election.</w:t>
      </w:r>
    </w:p>
    <w:p w14:paraId="32A56164" w14:textId="77777777" w:rsidR="00AC70A1" w:rsidRPr="00892208" w:rsidRDefault="00AC70A1" w:rsidP="00AC70A1">
      <w:r>
        <w:t xml:space="preserve">Karyn </w:t>
      </w:r>
      <w:r w:rsidRPr="00C46F47">
        <w:rPr>
          <w:rStyle w:val="Style13ptBold"/>
        </w:rPr>
        <w:t>Lacy</w:t>
      </w:r>
      <w:r>
        <w:t xml:space="preserve"> 11-14-20</w:t>
      </w:r>
      <w:r w:rsidRPr="00C46F47">
        <w:rPr>
          <w:rStyle w:val="Style13ptBold"/>
        </w:rPr>
        <w:t>22</w:t>
      </w:r>
      <w:r>
        <w:t xml:space="preserve">, associate professor of Sociology and Afroamerican and African studies at the University of Michigan. “How Democrats and Republicans Could be Getting the Suburbs Wrong” [UMich] </w:t>
      </w:r>
      <w:hyperlink r:id="rId40" w:history="1">
        <w:r w:rsidRPr="0026426E">
          <w:rPr>
            <w:rStyle w:val="Hyperlink"/>
          </w:rPr>
          <w:t>https://lsa.umich.edu/daas/news-events/all-news/search-news/how-democrats-and-republicans-could-be-getting-the-suburbs-wrong.html</w:t>
        </w:r>
      </w:hyperlink>
      <w:r>
        <w:t xml:space="preserve"> /MDC</w:t>
      </w:r>
    </w:p>
    <w:p w14:paraId="0D96162B" w14:textId="77777777" w:rsidR="00AC70A1" w:rsidRDefault="00AC70A1" w:rsidP="00AC70A1">
      <w:r w:rsidRPr="002045AD">
        <w:rPr>
          <w:rStyle w:val="StyleUnderline"/>
        </w:rPr>
        <w:t>Within the suburbs, journalists have argued that women “are seen as the most prized and persuadable bloc</w:t>
      </w:r>
      <w:r>
        <w:t>” because they have demonstrated a willingness to shift parties depending on the issues. Right now, downturns in the economy and abortion bans are competing for their attention.</w:t>
      </w:r>
    </w:p>
    <w:p w14:paraId="51DD251E" w14:textId="77777777" w:rsidR="00AC70A1" w:rsidRDefault="00AC70A1" w:rsidP="00AC70A1">
      <w:r>
        <w:t xml:space="preserve">But </w:t>
      </w:r>
      <w:r w:rsidRPr="002045AD">
        <w:rPr>
          <w:rStyle w:val="StyleUnderline"/>
        </w:rPr>
        <w:t>politicians pandering to suburban women need to make sure they aren’t making the wrong assumptions about them</w:t>
      </w:r>
      <w:r>
        <w:t xml:space="preserve">. Too often terms like “suburban women” and “soccer moms” are stand-ins for “white women.” The reality is that the </w:t>
      </w:r>
      <w:r w:rsidRPr="002045AD">
        <w:rPr>
          <w:rStyle w:val="StyleUnderline"/>
        </w:rPr>
        <w:t xml:space="preserve">suburbs are diversifying and it is a </w:t>
      </w:r>
      <w:r w:rsidRPr="002045AD">
        <w:rPr>
          <w:rStyle w:val="Emphasis"/>
        </w:rPr>
        <w:t>broad range</w:t>
      </w:r>
      <w:r w:rsidRPr="002045AD">
        <w:rPr>
          <w:rStyle w:val="StyleUnderline"/>
        </w:rPr>
        <w:t xml:space="preserve"> of suburban voters </w:t>
      </w:r>
      <w:r>
        <w:t>who will decide the outcome of the midterms.</w:t>
      </w:r>
    </w:p>
    <w:p w14:paraId="2BE5E443" w14:textId="77777777" w:rsidR="00AC70A1" w:rsidRDefault="00AC70A1" w:rsidP="00AC70A1">
      <w:r>
        <w:t xml:space="preserve">I study the suburbs in my work as a sociologist. My research identifies three recent trends contributing to the suburbs’ status as an important new fault line in political life. </w:t>
      </w:r>
      <w:r w:rsidRPr="002045AD">
        <w:rPr>
          <w:rStyle w:val="StyleUnderline"/>
        </w:rPr>
        <w:t>Groups who do not conform to the conventional image of the suburban dweller are now more likely to live in the suburbs</w:t>
      </w:r>
      <w:r>
        <w:t xml:space="preserve"> than in the city: the poor, immigrants and middle-class Blacks.</w:t>
      </w:r>
    </w:p>
    <w:p w14:paraId="2D72BB8D" w14:textId="77777777" w:rsidR="00AC70A1" w:rsidRDefault="00AC70A1" w:rsidP="00AC70A1">
      <w:r>
        <w:t>How did we get here? First, poverty is drifting from central cities to the suburbs. Our most reliable data is from 2010, at which point the majority of the country’s poor, 55%, resided in the suburbs. The federal government’s decision to raze public housing in cities and replace it with housing vouchers contributed to the migration of poor people — more often than not to distant suburbs — as they searched for areas where landlords were willing to accept their vouchers.</w:t>
      </w:r>
    </w:p>
    <w:p w14:paraId="2591E891" w14:textId="77777777" w:rsidR="00AC70A1" w:rsidRDefault="00AC70A1" w:rsidP="00AC70A1">
      <w:r>
        <w:t>Moreover, the cost of an apartment in the city nowadays is typically out-of-reach even when poor families factor in their vouchers. At the same time, as I explain, some working-class suburbanites became poor in place, slipping into poverty during the 2008 Great Recession that was precipitated by the housing bubble.</w:t>
      </w:r>
    </w:p>
    <w:p w14:paraId="6993BC12" w14:textId="77777777" w:rsidR="00AC70A1" w:rsidRDefault="00AC70A1" w:rsidP="00AC70A1">
      <w:r>
        <w:t>Shifts in immigration patterns also changed the composition of the suburbs. In the 2000s, a stunning 30% of suburban population growth was attributed to immigrants. Increasingly, immigrants are settling in the suburbs upon arrival and skipping over the city as the first step in their assimilation into mainstream society. Partly that’s because many of the low-skilled service jobs in places that need to rent lots of space, like warehouses and factories, have found it more affordable to relocate there.</w:t>
      </w:r>
    </w:p>
    <w:p w14:paraId="63A2DD9F" w14:textId="77777777" w:rsidR="00AC70A1" w:rsidRDefault="00AC70A1" w:rsidP="00AC70A1">
      <w:r>
        <w:t>The ethnic and racial makeup of immigrants today has also changed. Their geographic diversity is largely due to the Hart-Celler Act passed by Congress in 1965, which eliminated restrictions on immigration from Africa, Asia and southeastern Europe imposed under the National Origins Act of 1924. By 2019, the majority of immigrants to the U.S. came from five countries: 24% from Mexico, 6% from India, 5% from China, 4.5% from the Philippines and 3.5% from El Salvador. The majority of them, 51%, live in the suburbs.</w:t>
      </w:r>
    </w:p>
    <w:p w14:paraId="7A1D09DB" w14:textId="77777777" w:rsidR="00AC70A1" w:rsidRDefault="00AC70A1" w:rsidP="00AC70A1">
      <w:r>
        <w:t>Finally, the reverse migration of Black people from the North to the South contributed to the majority of the Black population (51%) residing in the suburbs. From 1910 through the 1970s, over 6 million Black people left the South for the North. But starting in the 1970s, a reverse migration — part of an overall U.S. population shift toward the South and West — coincided with the emergence of a stable, Black middle class comparable to its white counterpart in terms of education, occupation and income.</w:t>
      </w:r>
    </w:p>
    <w:p w14:paraId="47100261" w14:textId="77777777" w:rsidR="00AC70A1" w:rsidRDefault="00AC70A1" w:rsidP="00AC70A1">
      <w:r>
        <w:t>A suburban home signaled that this group had achieved the American Dream, so the suburbs of four Southern cities — Atlanta, Washington, Dallas and Houston — became popular destinations for the Black middle class.</w:t>
      </w:r>
    </w:p>
    <w:p w14:paraId="4C382BC3" w14:textId="77777777" w:rsidR="00AC70A1" w:rsidRDefault="00AC70A1" w:rsidP="00AC70A1">
      <w:r>
        <w:t xml:space="preserve">The </w:t>
      </w:r>
      <w:r w:rsidRPr="002045AD">
        <w:rPr>
          <w:rStyle w:val="StyleUnderline"/>
        </w:rPr>
        <w:t>political effects of these changing suburban dynamics will be on display</w:t>
      </w:r>
      <w:r>
        <w:t xml:space="preserve"> in Tuesday’s midterms. In Georgia, for example, an influx of people of color into the state’s suburbs have moved the state from ruby red to trending blue and could push Democratic Sen. Raphael Warnock over the top in his re-election bid. A strong dislike for Republican Senate candidate Herschel Walker is also motivating some suburban Republicans to split their ticket, voting for Brian Kemp, the Republican incumbent, for governor and Warnock for Senate.</w:t>
      </w:r>
    </w:p>
    <w:p w14:paraId="21F3C097" w14:textId="77777777" w:rsidR="00AC70A1" w:rsidRDefault="00AC70A1" w:rsidP="00AC70A1">
      <w:r w:rsidRPr="002045AD">
        <w:rPr>
          <w:rStyle w:val="StyleUnderline"/>
        </w:rPr>
        <w:t xml:space="preserve">A white, </w:t>
      </w:r>
      <w:r w:rsidRPr="002045AD">
        <w:rPr>
          <w:rStyle w:val="Emphasis"/>
        </w:rPr>
        <w:t>monolithic conception</w:t>
      </w:r>
      <w:r w:rsidRPr="002045AD">
        <w:rPr>
          <w:rStyle w:val="StyleUnderline"/>
        </w:rPr>
        <w:t xml:space="preserve"> of the suburbs is no longer accurate</w:t>
      </w:r>
      <w:r>
        <w:t>. That means Republicans who want to win in the long term, not just the next election or two, will need to abandon a way of life that’s a relic of the past and devise a durable strategy to attract suburbia’s newest residents.</w:t>
      </w:r>
    </w:p>
    <w:p w14:paraId="1F303826" w14:textId="77777777" w:rsidR="00AC70A1" w:rsidRDefault="00AC70A1" w:rsidP="00AC70A1">
      <w:r>
        <w:t>At the same time, Democrats can’t take diverse, suburban voters for granted, as recent polling shows a Republican lead in the upcoming midterms. For either party to succeed in this changed political battleground, they must recognize the suburbs’ new dynamics and connect with these voters accordingly.</w:t>
      </w:r>
    </w:p>
    <w:p w14:paraId="17E6D4BC" w14:textId="77777777" w:rsidR="00AC70A1" w:rsidRDefault="00AC70A1" w:rsidP="00AC70A1">
      <w:pPr>
        <w:pStyle w:val="Heading4"/>
      </w:pPr>
      <w:r>
        <w:t>Suburbs can’t flip the election – the electoral college stops them.</w:t>
      </w:r>
    </w:p>
    <w:p w14:paraId="0D7BFC5A" w14:textId="77777777" w:rsidR="00AC70A1" w:rsidRDefault="00AC70A1" w:rsidP="00AC70A1">
      <w:r>
        <w:t xml:space="preserve">David </w:t>
      </w:r>
      <w:r w:rsidRPr="004822D9">
        <w:rPr>
          <w:rStyle w:val="Style13ptBold"/>
        </w:rPr>
        <w:t>Wasserman</w:t>
      </w:r>
      <w:r>
        <w:t xml:space="preserve"> 11-27-20</w:t>
      </w:r>
      <w:r w:rsidRPr="004822D9">
        <w:rPr>
          <w:rStyle w:val="Style13ptBold"/>
        </w:rPr>
        <w:t>19</w:t>
      </w:r>
      <w:r>
        <w:t xml:space="preserve">, David Wasserman is an American political analyst known for his coverage of elections to the United States House of Representatives. Wasserman joined The Cook Political Report in June 2007 and is currently its senior editor for the U.S. House of Representatives. Wasserman graduated from the University of Virginia with distinction in 2006. “Democrats are making big gains in the suburbs. Here's why that may not be enough to beat Trump.” [NBC News] </w:t>
      </w:r>
      <w:hyperlink r:id="rId41" w:history="1">
        <w:r w:rsidRPr="00056703">
          <w:rPr>
            <w:rStyle w:val="Hyperlink"/>
          </w:rPr>
          <w:t>https://www.nbcnews.com/politics/2020-election/democrats-are-making-big-gains-suburbs-here-s-why-may-n1090816</w:t>
        </w:r>
      </w:hyperlink>
      <w:r>
        <w:t xml:space="preserve"> /MDC</w:t>
      </w:r>
    </w:p>
    <w:p w14:paraId="688CCA2E" w14:textId="77777777" w:rsidR="00AC70A1" w:rsidRPr="00DC3B0D" w:rsidRDefault="00AC70A1" w:rsidP="00AC70A1">
      <w:pPr>
        <w:rPr>
          <w:sz w:val="16"/>
        </w:rPr>
      </w:pPr>
      <w:r w:rsidRPr="00DC3B0D">
        <w:rPr>
          <w:sz w:val="16"/>
        </w:rPr>
        <w:t>Democrats are rightfully ecstatic that they won two of the three 2019 elections for governor in deep red Southern states, overcoming relentless campaign visits by President Donald Trump. But in truth, their twin triumphs had less to do with Trump and more to do with GOP Gov. Matt Bevin's toxicity in Kentucky and Democratic Gov. John Bel Edwards's popularity in Louisiana.</w:t>
      </w:r>
    </w:p>
    <w:p w14:paraId="7C353D78" w14:textId="77777777" w:rsidR="00AC70A1" w:rsidRPr="009E1826" w:rsidRDefault="00AC70A1" w:rsidP="00AC70A1">
      <w:pPr>
        <w:rPr>
          <w:rStyle w:val="StyleUnderline"/>
        </w:rPr>
      </w:pPr>
      <w:r w:rsidRPr="00DC3B0D">
        <w:rPr>
          <w:sz w:val="16"/>
        </w:rPr>
        <w:t xml:space="preserve">Edwards and Democratic Gov.-elect Andy Beshear ran well ahead of Hillary Clinton's 2016 support virtually everywhere in their states. But the results also reaffirmed where </w:t>
      </w:r>
      <w:r w:rsidRPr="009E1826">
        <w:rPr>
          <w:rStyle w:val="StyleUnderline"/>
        </w:rPr>
        <w:t xml:space="preserve">Democrats' true opportunity lies in </w:t>
      </w:r>
      <w:r w:rsidRPr="00DC3B0D">
        <w:rPr>
          <w:sz w:val="16"/>
        </w:rPr>
        <w:t>2020:</w:t>
      </w:r>
      <w:r w:rsidRPr="009E1826">
        <w:rPr>
          <w:rStyle w:val="StyleUnderline"/>
        </w:rPr>
        <w:t xml:space="preserve"> suburbs with lots of college-educated whites.</w:t>
      </w:r>
    </w:p>
    <w:p w14:paraId="218420FA" w14:textId="77777777" w:rsidR="00AC70A1" w:rsidRPr="00DC3B0D" w:rsidRDefault="00AC70A1" w:rsidP="00AC70A1">
      <w:pPr>
        <w:rPr>
          <w:sz w:val="16"/>
        </w:rPr>
      </w:pPr>
      <w:r w:rsidRPr="00DC3B0D">
        <w:rPr>
          <w:sz w:val="16"/>
        </w:rPr>
        <w:t>Democratic victories in Kentucky (where Trump won by a huge 30 points in 2016) and Louisiana (where Trump won by 20 points), are all the more impressive because turnout skyrocketed compared to the races four years ago. In Kentucky, the number of votes cast spiked 51 percent over 2015, and in Louisiana, votes cast surged 31 percent — far higher than the 21 percent increase in Mississippi, where Democrats fell short.</w:t>
      </w:r>
    </w:p>
    <w:p w14:paraId="64F1DE60" w14:textId="77777777" w:rsidR="00AC70A1" w:rsidRPr="00DC3B0D" w:rsidRDefault="00AC70A1" w:rsidP="00AC70A1">
      <w:pPr>
        <w:rPr>
          <w:sz w:val="16"/>
        </w:rPr>
      </w:pPr>
      <w:r w:rsidRPr="00DC3B0D">
        <w:rPr>
          <w:sz w:val="16"/>
        </w:rPr>
        <w:t>But a closer look at the results suggests it wasn't necessarily higher turnout that put Edwards and Beshear over the top. In both Kentucky and Louisiana, turnout surged strongly in both heavily blue and heavily red parts of each state, suggesting both Trump and the Democrats were effective in galvanizing their supporters to the polls.</w:t>
      </w:r>
    </w:p>
    <w:p w14:paraId="2DECF4A0" w14:textId="77777777" w:rsidR="00AC70A1" w:rsidRPr="00DC3B0D" w:rsidRDefault="00AC70A1" w:rsidP="00AC70A1">
      <w:pPr>
        <w:rPr>
          <w:sz w:val="16"/>
        </w:rPr>
      </w:pPr>
      <w:r w:rsidRPr="00DC3B0D">
        <w:rPr>
          <w:sz w:val="16"/>
        </w:rPr>
        <w:t>[image omitted]</w:t>
      </w:r>
    </w:p>
    <w:p w14:paraId="7671593E" w14:textId="77777777" w:rsidR="00AC70A1" w:rsidRPr="00DC3B0D" w:rsidRDefault="00AC70A1" w:rsidP="00AC70A1">
      <w:pPr>
        <w:rPr>
          <w:sz w:val="16"/>
        </w:rPr>
      </w:pPr>
      <w:r w:rsidRPr="00DC3B0D">
        <w:rPr>
          <w:sz w:val="16"/>
        </w:rPr>
        <w:t>Instead, the difference-maker in both cases was big Democratic gains in those suburbs that have high shares of college-educated white voters. For example, Edwards won 57 percent in Jefferson Parish, just outside New Orleans, compared with 51 percent in his 2015 race. And Beshear took 42 percent of the vote in Boone County, just outside Cincinnati, Ohio, compared with 32 percent for Democrat Jack Conway four years prior.</w:t>
      </w:r>
    </w:p>
    <w:p w14:paraId="7579856C" w14:textId="77777777" w:rsidR="00AC70A1" w:rsidRPr="00DC3B0D" w:rsidRDefault="00AC70A1" w:rsidP="00AC70A1">
      <w:pPr>
        <w:rPr>
          <w:sz w:val="16"/>
        </w:rPr>
      </w:pPr>
      <w:r w:rsidRPr="00DC3B0D">
        <w:rPr>
          <w:sz w:val="16"/>
        </w:rPr>
        <w:t>Overall, Democrats' narrow wins in both races wouldn't have been possible without changing suburban attitudes. In the aggregate, blue gains in the 20 Kentucky counties and Louisiana parishes with the highest shares of whites with college degrees — concentrated in the New Orleans, Baton Rouge, Louisville, Lexington and Cincinnati metro areas — were barely enough to offset Republican gains elsewhere.</w:t>
      </w:r>
    </w:p>
    <w:p w14:paraId="520081A2" w14:textId="77777777" w:rsidR="00AC70A1" w:rsidRPr="00DC3B0D" w:rsidRDefault="00AC70A1" w:rsidP="00AC70A1">
      <w:pPr>
        <w:tabs>
          <w:tab w:val="left" w:pos="3440"/>
        </w:tabs>
        <w:rPr>
          <w:sz w:val="16"/>
        </w:rPr>
      </w:pPr>
      <w:r w:rsidRPr="00DC3B0D">
        <w:rPr>
          <w:sz w:val="16"/>
        </w:rPr>
        <w:t>[table omitted]</w:t>
      </w:r>
    </w:p>
    <w:p w14:paraId="787A185D" w14:textId="77777777" w:rsidR="00AC70A1" w:rsidRPr="00DC3B0D" w:rsidRDefault="00AC70A1" w:rsidP="00AC70A1">
      <w:pPr>
        <w:tabs>
          <w:tab w:val="left" w:pos="3440"/>
        </w:tabs>
        <w:rPr>
          <w:sz w:val="16"/>
        </w:rPr>
      </w:pPr>
      <w:r w:rsidRPr="00DC3B0D">
        <w:rPr>
          <w:sz w:val="16"/>
        </w:rPr>
        <w:t>The continued migration of highly college-educated suburbs away from Republicans in the Trump era is welcome news for Democrats. The Kentucky and Louisiana results are a continuation of midterm gains for Democrats in places like the suburbs of Dallas, Houston, Phoenix, Charleston and Oklahoma City.</w:t>
      </w:r>
    </w:p>
    <w:p w14:paraId="7F0592EE" w14:textId="77777777" w:rsidR="00AC70A1" w:rsidRPr="00DC3B0D" w:rsidRDefault="00AC70A1" w:rsidP="00AC70A1">
      <w:pPr>
        <w:tabs>
          <w:tab w:val="left" w:pos="3440"/>
        </w:tabs>
        <w:rPr>
          <w:sz w:val="16"/>
        </w:rPr>
      </w:pPr>
      <w:r w:rsidRPr="00DC3B0D">
        <w:rPr>
          <w:sz w:val="16"/>
        </w:rPr>
        <w:t xml:space="preserve">However, </w:t>
      </w:r>
      <w:r w:rsidRPr="00361581">
        <w:rPr>
          <w:rStyle w:val="StyleUnderline"/>
        </w:rPr>
        <w:t>robust turnout in more rural parts of Kentucky and Louisiana is a silver lining for Trump</w:t>
      </w:r>
      <w:r w:rsidRPr="00DC3B0D">
        <w:rPr>
          <w:sz w:val="16"/>
        </w:rPr>
        <w:t xml:space="preserve">. More critically, </w:t>
      </w:r>
      <w:r w:rsidRPr="00361581">
        <w:rPr>
          <w:rStyle w:val="StyleUnderline"/>
        </w:rPr>
        <w:t>Democratic gains among suburban college-educated whites</w:t>
      </w:r>
      <w:r w:rsidRPr="00DC3B0D">
        <w:rPr>
          <w:sz w:val="16"/>
        </w:rPr>
        <w:t xml:space="preserve"> — and relative stagnation among other voters — </w:t>
      </w:r>
      <w:r w:rsidRPr="00361581">
        <w:rPr>
          <w:rStyle w:val="StyleUnderline"/>
        </w:rPr>
        <w:t>could actually widen Trump's advantage in the Electoral College</w:t>
      </w:r>
      <w:r w:rsidRPr="00DC3B0D">
        <w:rPr>
          <w:sz w:val="16"/>
        </w:rPr>
        <w:t xml:space="preserve"> relative to the popular vote.</w:t>
      </w:r>
    </w:p>
    <w:p w14:paraId="13E2AAED" w14:textId="77777777" w:rsidR="00AC70A1" w:rsidRPr="00DC3B0D" w:rsidRDefault="00AC70A1" w:rsidP="00AC70A1">
      <w:pPr>
        <w:tabs>
          <w:tab w:val="left" w:pos="3440"/>
        </w:tabs>
        <w:rPr>
          <w:sz w:val="16"/>
        </w:rPr>
      </w:pPr>
      <w:r w:rsidRPr="00DC3B0D">
        <w:rPr>
          <w:sz w:val="16"/>
        </w:rPr>
        <w:t xml:space="preserve">Of the dozen states where college graduates make up over 40 percent of all eligible white voters — California, Colorado, Connecticut, the District of Columbia, Hawaii, Illinois, Maryland, Massachusetts, New Jersey, New Mexico, New York and Virginia — </w:t>
      </w:r>
      <w:r w:rsidRPr="00757E02">
        <w:rPr>
          <w:rStyle w:val="Emphasis"/>
        </w:rPr>
        <w:t>none are likely to be decisive</w:t>
      </w:r>
      <w:r w:rsidRPr="00757E02">
        <w:rPr>
          <w:rStyle w:val="StyleUnderline"/>
        </w:rPr>
        <w:t xml:space="preserve"> in the race for the Electoral College</w:t>
      </w:r>
      <w:r w:rsidRPr="00DC3B0D">
        <w:rPr>
          <w:sz w:val="16"/>
        </w:rPr>
        <w:t>.</w:t>
      </w:r>
    </w:p>
    <w:p w14:paraId="79C40050" w14:textId="77777777" w:rsidR="00AC70A1" w:rsidRPr="00DC3B0D" w:rsidRDefault="00AC70A1" w:rsidP="00AC70A1">
      <w:pPr>
        <w:tabs>
          <w:tab w:val="left" w:pos="3440"/>
        </w:tabs>
        <w:rPr>
          <w:sz w:val="16"/>
        </w:rPr>
      </w:pPr>
      <w:r w:rsidRPr="00DC3B0D">
        <w:rPr>
          <w:sz w:val="16"/>
        </w:rPr>
        <w:t>In other words, unless Democrats are able to retain support among other groups in states like Michigan, Pennsylvania and Wisconsin, they risk further adding to their vote-wasting problem in 2020, which could allow Trump to win re-election while losing the popular vote by 5 million or possibly more.</w:t>
      </w:r>
    </w:p>
    <w:p w14:paraId="71ED070D" w14:textId="77777777" w:rsidR="00AC70A1" w:rsidRPr="00AC70A1" w:rsidRDefault="00AC70A1" w:rsidP="00AC70A1"/>
    <w:p w14:paraId="6E6E93F0" w14:textId="136CB288" w:rsidR="00AC70A1" w:rsidRDefault="00AC70A1" w:rsidP="00AC70A1">
      <w:pPr>
        <w:pStyle w:val="Heading3"/>
      </w:pPr>
      <w:r>
        <w:t>Link---Suburban Voters Minds Don’t Change</w:t>
      </w:r>
    </w:p>
    <w:p w14:paraId="2D640D0B" w14:textId="77777777" w:rsidR="00AC70A1" w:rsidRDefault="00AC70A1" w:rsidP="00AC70A1">
      <w:pPr>
        <w:pStyle w:val="Heading4"/>
      </w:pPr>
      <w:r>
        <w:t>Suburbs are no more likely to have swing voters than other places.</w:t>
      </w:r>
    </w:p>
    <w:p w14:paraId="72553C94" w14:textId="77777777" w:rsidR="00AC70A1" w:rsidRPr="004D4D57" w:rsidRDefault="00AC70A1" w:rsidP="00AC70A1">
      <w:r>
        <w:t xml:space="preserve">Patrick </w:t>
      </w:r>
      <w:r w:rsidRPr="004D4D57">
        <w:rPr>
          <w:rStyle w:val="Style13ptBold"/>
        </w:rPr>
        <w:t>Ruffini</w:t>
      </w:r>
      <w:r>
        <w:t xml:space="preserve"> 6-15-20</w:t>
      </w:r>
      <w:r w:rsidRPr="004D4D57">
        <w:rPr>
          <w:rStyle w:val="Style13ptBold"/>
        </w:rPr>
        <w:t>20</w:t>
      </w:r>
      <w:r>
        <w:t xml:space="preserve">, Patrick Ruffini is a Republican pollster and a cofounder of Echelon Insights, a polling and analytics firm. He is a 2000 graduate of the University of Pennsylvania.  “The Myth of the White Suburban Swing Voter” [Medium] </w:t>
      </w:r>
      <w:hyperlink r:id="rId42" w:history="1">
        <w:r w:rsidRPr="0026426E">
          <w:rPr>
            <w:rStyle w:val="Hyperlink"/>
          </w:rPr>
          <w:t>https://medium.com/@PatrickRuffini/the-myth-of-the-white-suburban-swing-voter-581f1f23faba</w:t>
        </w:r>
      </w:hyperlink>
      <w:r>
        <w:t xml:space="preserve"> /MDC</w:t>
      </w:r>
    </w:p>
    <w:p w14:paraId="4B01F4F3" w14:textId="77777777" w:rsidR="00AC70A1" w:rsidRPr="004D4D57" w:rsidRDefault="00AC70A1" w:rsidP="00AC70A1">
      <w:pPr>
        <w:rPr>
          <w:sz w:val="16"/>
        </w:rPr>
      </w:pPr>
      <w:r w:rsidRPr="004D4D57">
        <w:rPr>
          <w:sz w:val="16"/>
        </w:rPr>
        <w:t>Soccer moms, security moms, Zoom moms.</w:t>
      </w:r>
    </w:p>
    <w:p w14:paraId="251ED96F" w14:textId="77777777" w:rsidR="00AC70A1" w:rsidRPr="004D4D57" w:rsidRDefault="00AC70A1" w:rsidP="00AC70A1">
      <w:pPr>
        <w:rPr>
          <w:sz w:val="16"/>
        </w:rPr>
      </w:pPr>
      <w:r w:rsidRPr="004D4D57">
        <w:rPr>
          <w:sz w:val="16"/>
        </w:rPr>
        <w:t>These catchphrases are a metaphor for one voter group often mentioned as the key to deciding elections: suburban women.</w:t>
      </w:r>
    </w:p>
    <w:p w14:paraId="2B8831EB" w14:textId="77777777" w:rsidR="00AC70A1" w:rsidRPr="004D4D57" w:rsidRDefault="00AC70A1" w:rsidP="00AC70A1">
      <w:pPr>
        <w:rPr>
          <w:sz w:val="16"/>
        </w:rPr>
      </w:pPr>
      <w:r w:rsidRPr="004D4D57">
        <w:rPr>
          <w:rStyle w:val="StyleUnderline"/>
        </w:rPr>
        <w:t>Anointing an all-important swing voter group is a time-honored tradition</w:t>
      </w:r>
      <w:r w:rsidRPr="004D4D57">
        <w:rPr>
          <w:sz w:val="16"/>
        </w:rPr>
        <w:t xml:space="preserve"> of election coverage. More often than not, the picture painted of these voters is white, suburban, usually college educated, Independent, “voting for the person, not the party.” </w:t>
      </w:r>
      <w:r w:rsidRPr="004D4D57">
        <w:rPr>
          <w:rStyle w:val="StyleUnderline"/>
        </w:rPr>
        <w:t>Trump’s first election challenged the traditional view of swing voters</w:t>
      </w:r>
      <w:r w:rsidRPr="004D4D57">
        <w:rPr>
          <w:sz w:val="16"/>
        </w:rPr>
        <w:t>. Those who swung heavily in his direction were overwhelmingly white voters without a college degree, hailing from rural or small town areas, not upscale suburbs.</w:t>
      </w:r>
    </w:p>
    <w:p w14:paraId="22EFDFDC" w14:textId="77777777" w:rsidR="00AC70A1" w:rsidRPr="004D4D57" w:rsidRDefault="00AC70A1" w:rsidP="00AC70A1">
      <w:pPr>
        <w:rPr>
          <w:sz w:val="16"/>
        </w:rPr>
      </w:pPr>
      <w:r w:rsidRPr="004D4D57">
        <w:rPr>
          <w:sz w:val="16"/>
        </w:rPr>
        <w:t xml:space="preserve">Still, the suburban bias in election coverage remains strong. It persists in everything from the precincts the media covers on Election Day to where voter focus groups are usually conducted — populated areas that our urban media can easily parachute into. The problem is that </w:t>
      </w:r>
      <w:r w:rsidRPr="004D4D57">
        <w:rPr>
          <w:rStyle w:val="StyleUnderline"/>
        </w:rPr>
        <w:t xml:space="preserve">when everything in politics revolves around population density, going to relatively dense areas paints a </w:t>
      </w:r>
      <w:r w:rsidRPr="004D4D57">
        <w:rPr>
          <w:rStyle w:val="Emphasis"/>
        </w:rPr>
        <w:t>misleading picture</w:t>
      </w:r>
      <w:r w:rsidRPr="004D4D57">
        <w:rPr>
          <w:sz w:val="16"/>
        </w:rPr>
        <w:t xml:space="preserve"> if there’s even bigger movement happening in more spread-out places that are harder to chronicle.</w:t>
      </w:r>
    </w:p>
    <w:p w14:paraId="676BCC71" w14:textId="77777777" w:rsidR="00AC70A1" w:rsidRPr="004D4D57" w:rsidRDefault="00AC70A1" w:rsidP="00AC70A1">
      <w:pPr>
        <w:rPr>
          <w:sz w:val="16"/>
        </w:rPr>
      </w:pPr>
      <w:r w:rsidRPr="004D4D57">
        <w:rPr>
          <w:sz w:val="16"/>
        </w:rPr>
        <w:t xml:space="preserve">The focus on the suburbs does make sense thinking of them as a </w:t>
      </w:r>
      <w:r w:rsidRPr="004D4D57">
        <w:rPr>
          <w:rStyle w:val="StyleUnderline"/>
        </w:rPr>
        <w:t>midpoint between urban areas which have always voted more Democratic and rural areas that have historically voted Republican. That’s where the usefulness stops</w:t>
      </w:r>
      <w:r w:rsidRPr="004D4D57">
        <w:rPr>
          <w:sz w:val="16"/>
        </w:rPr>
        <w:t>. Collectively, the suburbs may better reflect the country’s overall political balance. But that do</w:t>
      </w:r>
      <w:r w:rsidRPr="004D4D57">
        <w:rPr>
          <w:rStyle w:val="StyleUnderline"/>
        </w:rPr>
        <w:t>esn’t mean that individual voters in the suburbs are more prone to being swing voter</w:t>
      </w:r>
      <w:r w:rsidRPr="004D4D57">
        <w:rPr>
          <w:sz w:val="16"/>
        </w:rPr>
        <w:t xml:space="preserve">s and that you should focus on them at the expense of urban or rural groups. In fact, </w:t>
      </w:r>
      <w:r w:rsidRPr="004D4D57">
        <w:rPr>
          <w:rStyle w:val="StyleUnderline"/>
        </w:rPr>
        <w:t>swing voters are all over place</w:t>
      </w:r>
      <w:r w:rsidRPr="004D4D57">
        <w:rPr>
          <w:sz w:val="16"/>
        </w:rPr>
        <w:t>, even in the most lopsidedly Democratic and Republican groups.</w:t>
      </w:r>
    </w:p>
    <w:p w14:paraId="2D8EFCDE" w14:textId="77777777" w:rsidR="00AC70A1" w:rsidRPr="004D4D57" w:rsidRDefault="00AC70A1" w:rsidP="00AC70A1">
      <w:pPr>
        <w:rPr>
          <w:sz w:val="16"/>
        </w:rPr>
      </w:pPr>
      <w:r w:rsidRPr="004D4D57">
        <w:rPr>
          <w:sz w:val="16"/>
        </w:rPr>
        <w:t>According to the 2016 exit polls, white voters without a college degree moved to backing Donald Trump by 37 points after backing Mitt Romney by 25 points, a net margin swing of 12 points. In the other direction, white voters with a college degree moved from supporting Romney by 14 points to Trump by 3 points, a net swing of 11 points. Both groups were pretty swing-y in 2016.</w:t>
      </w:r>
    </w:p>
    <w:p w14:paraId="6187A71D" w14:textId="77777777" w:rsidR="00AC70A1" w:rsidRPr="004D4D57" w:rsidRDefault="00AC70A1" w:rsidP="00AC70A1">
      <w:pPr>
        <w:rPr>
          <w:sz w:val="16"/>
        </w:rPr>
      </w:pPr>
      <w:r w:rsidRPr="004D4D57">
        <w:rPr>
          <w:sz w:val="16"/>
        </w:rPr>
        <w:t>White college voters are close to the political median, and white non-college voters are to the right of it. Yet they moved in different directions in roughly equal amounts. One’s initial leanings to the right or left does not make one less subject to being persuaded to vote differently than you did in the last election.</w:t>
      </w:r>
    </w:p>
    <w:p w14:paraId="2C22F4E7" w14:textId="77777777" w:rsidR="00AC70A1" w:rsidRPr="004D4D57" w:rsidRDefault="00AC70A1" w:rsidP="00AC70A1">
      <w:pPr>
        <w:rPr>
          <w:sz w:val="16"/>
        </w:rPr>
      </w:pPr>
      <w:r w:rsidRPr="004D4D57">
        <w:rPr>
          <w:sz w:val="16"/>
        </w:rPr>
        <w:t>African Americans, a group considered a lock for Democrats, moved from supporting the Democratic ticket by a net of 77 points in 2004 to supporting Barack Obama by 91 points, a net movement of 14 points, higher than the shift seen among each segment of white voters in 2016. Their turnout also increased substantially, but that doesn’t explain the Republican vote collapsing from 11% to 4% in just four years. Because the margins were so large to begin with, any additional movement doesn’t seem to matter, but in fact it was responsible for a more than 1 point shift in the national popular vote. Removing Obama from the equation, and thus unwinding this extra advantage with black voters, possibly cost the Democrats the election in 2016.</w:t>
      </w:r>
    </w:p>
    <w:p w14:paraId="541A14F0" w14:textId="77777777" w:rsidR="00AC70A1" w:rsidRPr="004D4D57" w:rsidRDefault="00AC70A1" w:rsidP="00AC70A1">
      <w:pPr>
        <w:rPr>
          <w:sz w:val="16"/>
        </w:rPr>
      </w:pPr>
      <w:r w:rsidRPr="004D4D57">
        <w:rPr>
          <w:sz w:val="16"/>
        </w:rPr>
        <w:t>All of these pale in comparison to the recent historic shifts among Hispanic voters, another Democratic leaning group. The net Democratic advantage shrunk from 51 points in 1996 to 27 points in 2000 to just 9 points in 2004, a swing of 42 points in just four years. While Democrats have vigorously disputed these 2004 numbers, there’s no questioning the fact that having a more Latino-friendly face to the Republican Party in George W. Bush caused shifts in voter support more substantial than those that have since been seen among white or black voters, or any “swing” voter group.</w:t>
      </w:r>
    </w:p>
    <w:p w14:paraId="07A21EEC" w14:textId="77777777" w:rsidR="00AC70A1" w:rsidRPr="004D4D57" w:rsidRDefault="00AC70A1" w:rsidP="00AC70A1">
      <w:pPr>
        <w:rPr>
          <w:sz w:val="16"/>
        </w:rPr>
      </w:pPr>
      <w:r w:rsidRPr="004D4D57">
        <w:rPr>
          <w:rStyle w:val="StyleUnderline"/>
        </w:rPr>
        <w:t>What’s happening here is not turnout. It’s not base mobilization. It’s persuasion.</w:t>
      </w:r>
      <w:r w:rsidRPr="004D4D57">
        <w:rPr>
          <w:sz w:val="16"/>
        </w:rPr>
        <w:t xml:space="preserve"> Most of us are subject to it to one degree, even if it doesn’t cause a complete shift in political alignment. It might show up in a Trump voter not being more or less enthused than they were in 2016, or a liberal casting a protest vote in 2016 because Clinton had it in the bag and she didn’t seem that inspiring anyway.</w:t>
      </w:r>
    </w:p>
    <w:p w14:paraId="7188EE24" w14:textId="77777777" w:rsidR="00AC70A1" w:rsidRPr="004D4D57" w:rsidRDefault="00AC70A1" w:rsidP="00AC70A1">
      <w:pPr>
        <w:rPr>
          <w:sz w:val="16"/>
        </w:rPr>
      </w:pPr>
      <w:r w:rsidRPr="004D4D57">
        <w:rPr>
          <w:sz w:val="16"/>
        </w:rPr>
        <w:t xml:space="preserve">Also: </w:t>
      </w:r>
      <w:r w:rsidRPr="004D4D57">
        <w:rPr>
          <w:rStyle w:val="StyleUnderline"/>
        </w:rPr>
        <w:t xml:space="preserve">High-income, educated groups — those happen to cluster most in suburbs — are somewhat </w:t>
      </w:r>
      <w:r w:rsidRPr="004D4D57">
        <w:rPr>
          <w:rStyle w:val="Emphasis"/>
        </w:rPr>
        <w:t>less likely to shift</w:t>
      </w:r>
      <w:r w:rsidRPr="004D4D57">
        <w:rPr>
          <w:rStyle w:val="StyleUnderline"/>
        </w:rPr>
        <w:t xml:space="preserve"> their preferences from election to election</w:t>
      </w:r>
      <w:r w:rsidRPr="004D4D57">
        <w:rPr>
          <w:sz w:val="16"/>
        </w:rPr>
        <w:t>. In Presidential elections from 1980 to 2016, white college voters’ average movement from the previous election was 7 points, compared to 10 points for white non-college voters. Hispanic voters moved an average of 13 points in each election, and African Americans moved 6 points.</w:t>
      </w:r>
    </w:p>
    <w:p w14:paraId="2D24D3F0" w14:textId="77777777" w:rsidR="00AC70A1" w:rsidRPr="004D4D57" w:rsidRDefault="00AC70A1" w:rsidP="00AC70A1">
      <w:pPr>
        <w:rPr>
          <w:sz w:val="16"/>
        </w:rPr>
      </w:pPr>
      <w:r w:rsidRPr="004D4D57">
        <w:rPr>
          <w:sz w:val="16"/>
        </w:rPr>
        <w:t>Trends among whites are consistent with evidence from polling that lower educational attainment correlates with lower voter turnout and a relative lack of political alignment. These voters may lean in one direction for cultural or historic reasons, but they are less loyal and harder to pin down than someone in the suburbs with a graduate degree who is highly politically engaged.</w:t>
      </w:r>
    </w:p>
    <w:p w14:paraId="78E37793" w14:textId="77777777" w:rsidR="00AC70A1" w:rsidRPr="004D4D57" w:rsidRDefault="00AC70A1" w:rsidP="00AC70A1">
      <w:pPr>
        <w:rPr>
          <w:sz w:val="16"/>
        </w:rPr>
      </w:pPr>
      <w:r w:rsidRPr="004D4D57">
        <w:rPr>
          <w:sz w:val="16"/>
        </w:rPr>
        <w:t>This can be seen in individual-level model scores, which are essentially polling results expressed probabilistically for each voter. On the y-axis is below is the likelihood of a person turning out in the 2020 election, and on the x-axis is the probability that they approve of Trump’s job performance. The people in the middle, who are neither certain to support or oppose Trump, also have lower likelihood of turning out. Lower turnout correlates with age and party registration, with young people and political independents likely to turn out less. But it also correlates with lower levels of educational attainment. There are simply fewer entrenched voters at the lower end of the educational spectrum, and by definition, more swing voters.</w:t>
      </w:r>
    </w:p>
    <w:p w14:paraId="496F36FE" w14:textId="77777777" w:rsidR="00AC70A1" w:rsidRPr="004D4D57" w:rsidRDefault="00AC70A1" w:rsidP="00AC70A1">
      <w:pPr>
        <w:rPr>
          <w:sz w:val="16"/>
        </w:rPr>
      </w:pPr>
      <w:r w:rsidRPr="004D4D57">
        <w:rPr>
          <w:sz w:val="16"/>
        </w:rPr>
        <w:t>[graph omitted]</w:t>
      </w:r>
    </w:p>
    <w:p w14:paraId="4A9D7A07" w14:textId="77777777" w:rsidR="00AC70A1" w:rsidRPr="004D4D57" w:rsidRDefault="00AC70A1" w:rsidP="00AC70A1">
      <w:pPr>
        <w:rPr>
          <w:sz w:val="16"/>
        </w:rPr>
      </w:pPr>
      <w:r w:rsidRPr="004D4D57">
        <w:rPr>
          <w:rStyle w:val="StyleUnderline"/>
        </w:rPr>
        <w:t>Our conception of swing voters as a finite group is flawed</w:t>
      </w:r>
      <w:r w:rsidRPr="004D4D57">
        <w:rPr>
          <w:sz w:val="16"/>
        </w:rPr>
        <w:t xml:space="preserve">. As voters, we share similar DNA and </w:t>
      </w:r>
      <w:r w:rsidRPr="004D4D57">
        <w:rPr>
          <w:rStyle w:val="StyleUnderline"/>
        </w:rPr>
        <w:t>a compelling-enough set of facts is likely to move any group of voters — not just suburban voters or political independents — off their existing baseline</w:t>
      </w:r>
      <w:r w:rsidRPr="004D4D57">
        <w:rPr>
          <w:sz w:val="16"/>
        </w:rPr>
        <w:t>. No matter where on the political spectrum this movement happens, it matters just as much. Some groups may see bigger swings from election to election, but these groups are not just suburban voters or those with voting preferences close to the national average.</w:t>
      </w:r>
    </w:p>
    <w:p w14:paraId="165F2A86" w14:textId="77777777" w:rsidR="00AC70A1" w:rsidRPr="004D4D57" w:rsidRDefault="00AC70A1" w:rsidP="00AC70A1">
      <w:pPr>
        <w:rPr>
          <w:sz w:val="16"/>
        </w:rPr>
      </w:pPr>
      <w:r w:rsidRPr="004D4D57">
        <w:rPr>
          <w:sz w:val="16"/>
        </w:rPr>
        <w:t xml:space="preserve">While 2020 may be very different from 2016, </w:t>
      </w:r>
      <w:r w:rsidRPr="004D4D57">
        <w:rPr>
          <w:rStyle w:val="StyleUnderline"/>
        </w:rPr>
        <w:t xml:space="preserve">the election is again likely to be about white </w:t>
      </w:r>
      <w:r w:rsidRPr="004D4D57">
        <w:rPr>
          <w:rStyle w:val="Emphasis"/>
        </w:rPr>
        <w:t>non-college</w:t>
      </w:r>
      <w:r w:rsidRPr="004D4D57">
        <w:rPr>
          <w:rStyle w:val="StyleUnderline"/>
        </w:rPr>
        <w:t xml:space="preserve"> voters</w:t>
      </w:r>
      <w:r w:rsidRPr="004D4D57">
        <w:rPr>
          <w:sz w:val="16"/>
        </w:rPr>
        <w:t>. Not only are they more likely to move based on political information and advertising, but they hold strategic importance in that they overrepresented in the Midwestern swing states. In politics, it’s easier to recapture something you recently had than to take something that’s been long lost. And both sides have good reason to believe they can recreate performances with white non-college voters that were key to decisive Electoral College wins: for Republicans in 2016 and for Democrats in 2012.</w:t>
      </w:r>
    </w:p>
    <w:p w14:paraId="5BEF1133" w14:textId="77777777" w:rsidR="00AC70A1" w:rsidRDefault="00AC70A1" w:rsidP="00AC70A1">
      <w:pPr>
        <w:pStyle w:val="Heading4"/>
      </w:pPr>
      <w:r>
        <w:t>There’s no suburban vote switching when it comes to Trump.</w:t>
      </w:r>
    </w:p>
    <w:p w14:paraId="7D73A60B" w14:textId="77777777" w:rsidR="00AC70A1" w:rsidRPr="00B13142" w:rsidRDefault="00AC70A1" w:rsidP="00AC70A1">
      <w:r>
        <w:t xml:space="preserve">Froma </w:t>
      </w:r>
      <w:r w:rsidRPr="008F3191">
        <w:rPr>
          <w:rStyle w:val="Style13ptBold"/>
        </w:rPr>
        <w:t>Harrop 3-8</w:t>
      </w:r>
      <w:r>
        <w:t>-2024, Froma Harrop covers politics, economics and culture. Recipient of numerous awards and honors, Harrop has worked on the Reuters business desk, edited economics reports for The New York Times News Service and served on the Providence Journal editorial board. Harrop attended New York University. “Suburbs could be key for Dems,” Nexis Uni, accessed via University of Michigan /MDC</w:t>
      </w:r>
    </w:p>
    <w:p w14:paraId="58B5F000" w14:textId="77777777" w:rsidR="00AC70A1" w:rsidRDefault="00AC70A1" w:rsidP="00AC70A1">
      <w:r w:rsidRPr="00301F54">
        <w:rPr>
          <w:rStyle w:val="StyleUnderline"/>
        </w:rPr>
        <w:t>In bygone days, Democrats in New York's suburbs could happily vote for Republicans they deemed good guys</w:t>
      </w:r>
      <w:r>
        <w:t>. Moderate Republicans didn't seem all that different from moderate Democrats, and the two parties worked together in Washington.</w:t>
      </w:r>
    </w:p>
    <w:p w14:paraId="56C52184" w14:textId="77777777" w:rsidR="00AC70A1" w:rsidRDefault="00AC70A1" w:rsidP="00AC70A1">
      <w:r w:rsidRPr="00301F54">
        <w:rPr>
          <w:rStyle w:val="StyleUnderline"/>
        </w:rPr>
        <w:t xml:space="preserve">Those days are </w:t>
      </w:r>
      <w:r w:rsidRPr="00301F54">
        <w:rPr>
          <w:rStyle w:val="Emphasis"/>
        </w:rPr>
        <w:t>obviously gone</w:t>
      </w:r>
      <w:r>
        <w:t>.</w:t>
      </w:r>
    </w:p>
    <w:p w14:paraId="63A3A5E9" w14:textId="77777777" w:rsidR="00AC70A1" w:rsidRDefault="00AC70A1" w:rsidP="00AC70A1">
      <w:r>
        <w:t xml:space="preserve">The recent election of Democrat Tom Suozzi to replace George Santos in Long Island's 3rd district suggests that </w:t>
      </w:r>
      <w:r w:rsidRPr="00525EC3">
        <w:rPr>
          <w:rStyle w:val="StyleUnderline"/>
        </w:rPr>
        <w:t>Democrats and independents in these swing districts now recognize that they must choose sides</w:t>
      </w:r>
      <w:r>
        <w:t>. And that may end up reversing more of the Republicans' recent advances in these near-in suburbs.</w:t>
      </w:r>
    </w:p>
    <w:p w14:paraId="1820B722" w14:textId="77777777" w:rsidR="00AC70A1" w:rsidRDefault="00AC70A1" w:rsidP="00AC70A1">
      <w:r>
        <w:t>Those gains reflected the social chaos unleashed by COVID and shrieking headlines about crime in the big city. As a result, Republicans in 2022 took five of the six congressional House districts on Long Island and in the lower Hudson Valley. Four had gone for Joe Biden two years earlier.</w:t>
      </w:r>
    </w:p>
    <w:p w14:paraId="3A1E64E0" w14:textId="77777777" w:rsidR="00AC70A1" w:rsidRDefault="00AC70A1" w:rsidP="00AC70A1">
      <w:r>
        <w:t>The New York suburbs, of all places, helped the GOP obtain its thin House majority.</w:t>
      </w:r>
    </w:p>
    <w:p w14:paraId="3B10B0D4" w14:textId="77777777" w:rsidR="00AC70A1" w:rsidRDefault="00AC70A1" w:rsidP="00AC70A1">
      <w:r>
        <w:t xml:space="preserve">The problem for these voters, however, is that the House is not run by their kind of nice-guy Republicans but the right-wing Speaker Mike Johnson, Donald Trump </w:t>
      </w:r>
      <w:r w:rsidRPr="00525EC3">
        <w:rPr>
          <w:rStyle w:val="StyleUnderline"/>
        </w:rPr>
        <w:t>and a coterie of fringe extremists with near zero interest in these suburbanites' concerns</w:t>
      </w:r>
      <w:r>
        <w:t>. On the contrary, they're hostile to reproductive rights, national security and health care.</w:t>
      </w:r>
    </w:p>
    <w:p w14:paraId="0A5C8B7D" w14:textId="77777777" w:rsidR="00AC70A1" w:rsidRDefault="00AC70A1" w:rsidP="00AC70A1">
      <w:r>
        <w:t>The Republicans' successful pitch to these suburbs centered on crime, immigration and taxes. Crime in New York, never as rampant as the scary reports suggested, is now down.</w:t>
      </w:r>
    </w:p>
    <w:p w14:paraId="1B5FDF0D" w14:textId="77777777" w:rsidR="00AC70A1" w:rsidRDefault="00AC70A1" w:rsidP="00AC70A1">
      <w:r>
        <w:t>New York was still one of the safest cities in America, but with COVID keeping a lot of suburbanites working at home, many had little in the way of a reality check. In any case, the city is back to gridlock.</w:t>
      </w:r>
    </w:p>
    <w:p w14:paraId="47FCC8BE" w14:textId="77777777" w:rsidR="00AC70A1" w:rsidRDefault="00AC70A1" w:rsidP="00AC70A1">
      <w:r>
        <w:t>On immigration, the Republican House just smothered a bipartisan Senate deal that would have actually curbed the chaos at the border. Trump ordered that the problem not be solved, so he could campaign on it.</w:t>
      </w:r>
    </w:p>
    <w:p w14:paraId="47AE04C1" w14:textId="77777777" w:rsidR="00AC70A1" w:rsidRDefault="00AC70A1" w:rsidP="00AC70A1">
      <w:r>
        <w:t>As for tax relief, the impotence of the suburban Republicans recently went on full display in their failure to restore any of the deduction for state and local taxes (SALT). In 2017, then-President Trump and a Republican Congress slashed the deduction to $10,000.</w:t>
      </w:r>
    </w:p>
    <w:p w14:paraId="79F930E2" w14:textId="77777777" w:rsidR="00AC70A1" w:rsidRDefault="00AC70A1" w:rsidP="00AC70A1">
      <w:r>
        <w:t>One intention was to shake down taxpayers in blue states, where incomes, local levies and the cost of living are high. Residents were thus forced to pay taxes on taxes they'd already paid.</w:t>
      </w:r>
    </w:p>
    <w:p w14:paraId="67D546F5" w14:textId="77777777" w:rsidR="00AC70A1" w:rsidRDefault="00AC70A1" w:rsidP="00AC70A1">
      <w:r>
        <w:t>Limiting the deduction to $10,000 not only affected rich people. A cop married to a nurse on Long Island could easily have a combined income of $200,000 - and state, local and property tax bills well north of $30,000.</w:t>
      </w:r>
    </w:p>
    <w:p w14:paraId="7C1024C1" w14:textId="77777777" w:rsidR="00AC70A1" w:rsidRDefault="00AC70A1" w:rsidP="00AC70A1">
      <w:r>
        <w:t>Mike Lawler, a Republican representing the lower Hudson Valley, had campaigned on the promise to address this thorn in his constituents' side. He called for doubling the cap on state and local tax deductions to $20,000 and only for married couples.</w:t>
      </w:r>
    </w:p>
    <w:p w14:paraId="125EF4B4" w14:textId="77777777" w:rsidR="00AC70A1" w:rsidRDefault="00AC70A1" w:rsidP="00AC70A1">
      <w:r>
        <w:t>But Republican House leaders swatted down even that modest proposal.</w:t>
      </w:r>
    </w:p>
    <w:p w14:paraId="5FDE6924" w14:textId="77777777" w:rsidR="00AC70A1" w:rsidRDefault="00AC70A1" w:rsidP="00AC70A1">
      <w:r>
        <w:t>Other changes since 2022 may blow wind in Democrats' sails.</w:t>
      </w:r>
    </w:p>
    <w:p w14:paraId="72747C6A" w14:textId="77777777" w:rsidR="00AC70A1" w:rsidRDefault="00AC70A1" w:rsidP="00AC70A1">
      <w:r>
        <w:t>Democrats are unlikely to again forget to campaign, which contributed to the loss of at least two seats. One of the overly confident Democrats neglected to do any background check on his opponent, the wildly fraudulent George Santos.</w:t>
      </w:r>
    </w:p>
    <w:p w14:paraId="79D5F5C0" w14:textId="77777777" w:rsidR="00AC70A1" w:rsidRDefault="00AC70A1" w:rsidP="00AC70A1">
      <w:r>
        <w:t xml:space="preserve">Come November, </w:t>
      </w:r>
      <w:r w:rsidRPr="00B13142">
        <w:rPr>
          <w:rStyle w:val="StyleUnderline"/>
        </w:rPr>
        <w:t xml:space="preserve">Trump is sure to be on the ballot, and you don't have to be a Democrat in these affluent suburbs to </w:t>
      </w:r>
      <w:r w:rsidRPr="00B13142">
        <w:rPr>
          <w:rStyle w:val="Emphasis"/>
        </w:rPr>
        <w:t>detest him</w:t>
      </w:r>
      <w:r w:rsidRPr="00B13142">
        <w:rPr>
          <w:rStyle w:val="StyleUnderline"/>
        </w:rPr>
        <w:t>.</w:t>
      </w:r>
    </w:p>
    <w:p w14:paraId="2041C1B6" w14:textId="77777777" w:rsidR="00AC70A1" w:rsidRDefault="00AC70A1" w:rsidP="00AC70A1">
      <w:r>
        <w:t>Recent redistricting in New York state also slightly enhances Democrats' prospects.</w:t>
      </w:r>
    </w:p>
    <w:p w14:paraId="15B11971" w14:textId="77777777" w:rsidR="00AC70A1" w:rsidRDefault="00AC70A1" w:rsidP="00AC70A1">
      <w:r>
        <w:t>Finally, with inflation down and stock prices up, moods are improving across middle class America.</w:t>
      </w:r>
    </w:p>
    <w:p w14:paraId="4629D1FA" w14:textId="77777777" w:rsidR="00AC70A1" w:rsidRDefault="00AC70A1" w:rsidP="00AC70A1">
      <w:r w:rsidRPr="00B13142">
        <w:rPr>
          <w:rStyle w:val="StyleUnderline"/>
        </w:rPr>
        <w:t xml:space="preserve">Then there's the </w:t>
      </w:r>
      <w:r w:rsidRPr="00B13142">
        <w:rPr>
          <w:rStyle w:val="Emphasis"/>
        </w:rPr>
        <w:t>abortion</w:t>
      </w:r>
      <w:r w:rsidRPr="00B13142">
        <w:rPr>
          <w:rStyle w:val="StyleUnderline"/>
        </w:rPr>
        <w:t xml:space="preserve"> issue</w:t>
      </w:r>
      <w:r>
        <w:t>.</w:t>
      </w:r>
    </w:p>
    <w:p w14:paraId="4D693A10" w14:textId="77777777" w:rsidR="00AC70A1" w:rsidRDefault="00AC70A1" w:rsidP="00AC70A1">
      <w:r>
        <w:t>And so exactly what are Lawler and other suburban Republicans doing for their constituents other than helping keep in power the very people who hold their interests in contempt?</w:t>
      </w:r>
    </w:p>
    <w:p w14:paraId="58E55446" w14:textId="77777777" w:rsidR="00AC70A1" w:rsidRPr="00301F54" w:rsidRDefault="00AC70A1" w:rsidP="00AC70A1">
      <w:r>
        <w:t>Little that we can identify.</w:t>
      </w:r>
    </w:p>
    <w:p w14:paraId="70DEE0D0" w14:textId="77777777" w:rsidR="00AC70A1" w:rsidRPr="00DC3B0D" w:rsidRDefault="00AC70A1" w:rsidP="00AC70A1">
      <w:pPr>
        <w:pStyle w:val="Heading4"/>
      </w:pPr>
      <w:r w:rsidRPr="00DC3B0D">
        <w:t>Suburban voters find Trump toxic --- policy won’t matter.</w:t>
      </w:r>
    </w:p>
    <w:p w14:paraId="31636E2B" w14:textId="77777777" w:rsidR="00AC70A1" w:rsidRPr="00DC3B0D" w:rsidRDefault="00AC70A1" w:rsidP="00AC70A1">
      <w:r w:rsidRPr="00DC3B0D">
        <w:t xml:space="preserve">Cheryl </w:t>
      </w:r>
      <w:r w:rsidRPr="00DC3B0D">
        <w:rPr>
          <w:rStyle w:val="Style13ptBold"/>
        </w:rPr>
        <w:t>Teh</w:t>
      </w:r>
      <w:r w:rsidRPr="00DC3B0D">
        <w:t xml:space="preserve"> 10-26-20</w:t>
      </w:r>
      <w:r w:rsidRPr="00DC3B0D">
        <w:rPr>
          <w:rStyle w:val="Style13ptBold"/>
        </w:rPr>
        <w:t>22</w:t>
      </w:r>
      <w:r w:rsidRPr="00DC3B0D">
        <w:t xml:space="preserve">, Cheryl is a news editor based in Business Insider's Singapore bureau, where she covers everything from major military and political shifts in the region to developments in pop culture and social media. She has an MA in Cultural and Creative Industries from King's College London. “Paul Ryan says 'anybody not named Trump' has the best chance of winning the White House in 2024” [Business Insider] </w:t>
      </w:r>
      <w:hyperlink r:id="rId43" w:history="1">
        <w:r w:rsidRPr="00DC3B0D">
          <w:rPr>
            <w:rStyle w:val="Hyperlink"/>
          </w:rPr>
          <w:t>https://www.businessinsider.com/paul-ryan-anybody-not-named-trump-win-2024-2022-10</w:t>
        </w:r>
      </w:hyperlink>
      <w:r w:rsidRPr="00DC3B0D">
        <w:t xml:space="preserve"> /MDC</w:t>
      </w:r>
    </w:p>
    <w:p w14:paraId="4E8642F5" w14:textId="77777777" w:rsidR="00AC70A1" w:rsidRPr="003D0079" w:rsidRDefault="00AC70A1" w:rsidP="00AC70A1">
      <w:pPr>
        <w:rPr>
          <w:sz w:val="16"/>
        </w:rPr>
      </w:pPr>
      <w:r w:rsidRPr="003D0079">
        <w:rPr>
          <w:sz w:val="16"/>
        </w:rPr>
        <w:t>Paul Ryan said on Tuesday that the GOP has a better shot at winning the White House if the party does not nominate former President Donald Trump in 2024.</w:t>
      </w:r>
    </w:p>
    <w:p w14:paraId="0FC39AF5" w14:textId="77777777" w:rsidR="00AC70A1" w:rsidRPr="00DC3B0D" w:rsidRDefault="00AC70A1" w:rsidP="00AC70A1">
      <w:pPr>
        <w:rPr>
          <w:rStyle w:val="StyleUnderline"/>
        </w:rPr>
      </w:pPr>
      <w:r w:rsidRPr="003D0079">
        <w:rPr>
          <w:sz w:val="16"/>
        </w:rPr>
        <w:t xml:space="preserve">Ryan was asked during an appearance on Fox Business if he thought Trump was electable in 2024. In response, Ryan said that </w:t>
      </w:r>
      <w:r w:rsidRPr="00DC3B0D">
        <w:rPr>
          <w:rStyle w:val="StyleUnderline"/>
        </w:rPr>
        <w:t>if Republicans want to win the presidency again, they need to choose someone else.</w:t>
      </w:r>
    </w:p>
    <w:p w14:paraId="5E1C5656" w14:textId="77777777" w:rsidR="00AC70A1" w:rsidRPr="003D0079" w:rsidRDefault="00AC70A1" w:rsidP="00AC70A1">
      <w:pPr>
        <w:rPr>
          <w:sz w:val="16"/>
        </w:rPr>
      </w:pPr>
      <w:r w:rsidRPr="003D0079">
        <w:rPr>
          <w:sz w:val="16"/>
        </w:rPr>
        <w:t xml:space="preserve">"That new swing voter in American politics is the suburban voter, and </w:t>
      </w:r>
      <w:r w:rsidRPr="00DC3B0D">
        <w:rPr>
          <w:rStyle w:val="StyleUnderline"/>
        </w:rPr>
        <w:t>it's really clear the suburban voter doesn't like Trump, but they like Republicans</w:t>
      </w:r>
      <w:r w:rsidRPr="003D0079">
        <w:rPr>
          <w:sz w:val="16"/>
        </w:rPr>
        <w:t xml:space="preserve">," Ryan said. "So I think </w:t>
      </w:r>
      <w:r w:rsidRPr="00DC3B0D">
        <w:rPr>
          <w:rStyle w:val="StyleUnderline"/>
        </w:rPr>
        <w:t>anybody not named Trump</w:t>
      </w:r>
      <w:r w:rsidRPr="003D0079">
        <w:rPr>
          <w:sz w:val="16"/>
        </w:rPr>
        <w:t xml:space="preserve">, I think </w:t>
      </w:r>
      <w:r w:rsidRPr="00DC3B0D">
        <w:rPr>
          <w:rStyle w:val="StyleUnderline"/>
        </w:rPr>
        <w:t>is so much more likely to win the White House</w:t>
      </w:r>
      <w:r w:rsidRPr="003D0079">
        <w:rPr>
          <w:sz w:val="16"/>
        </w:rPr>
        <w:t xml:space="preserve"> for us."</w:t>
      </w:r>
    </w:p>
    <w:p w14:paraId="0028F6F7" w14:textId="77777777" w:rsidR="00AC70A1" w:rsidRPr="003D0079" w:rsidRDefault="00AC70A1" w:rsidP="00AC70A1">
      <w:pPr>
        <w:rPr>
          <w:sz w:val="16"/>
        </w:rPr>
      </w:pPr>
      <w:r w:rsidRPr="003D0079">
        <w:rPr>
          <w:sz w:val="16"/>
        </w:rPr>
        <w:t>Ryan added that the GOP will "want to win the White House so badly and beat the Democrats" that the party will eventually acknowledge that it is "much more likely to lose with Trump."</w:t>
      </w:r>
    </w:p>
    <w:p w14:paraId="3E970D6A" w14:textId="77777777" w:rsidR="00AC70A1" w:rsidRPr="003D0079" w:rsidRDefault="00AC70A1" w:rsidP="00AC70A1">
      <w:pPr>
        <w:rPr>
          <w:sz w:val="16"/>
        </w:rPr>
      </w:pPr>
      <w:r w:rsidRPr="003D0079">
        <w:rPr>
          <w:sz w:val="16"/>
        </w:rPr>
        <w:t>The former Speaker said he thought there was a slate of candidates other than Trump who could be the party's 2024 pick. He named Florida Gov. Ron DeSantis, former Vice President Mike Pence, Virginia Gov. Glenn Youngkin, former UN ambassador and South Carolina Gov. Nikki Haley, and former Secretary of State Mike Pompeo as possible choices.</w:t>
      </w:r>
    </w:p>
    <w:p w14:paraId="43EA7161" w14:textId="77777777" w:rsidR="00AC70A1" w:rsidRPr="003D0079" w:rsidRDefault="00AC70A1" w:rsidP="00AC70A1">
      <w:pPr>
        <w:rPr>
          <w:sz w:val="16"/>
        </w:rPr>
      </w:pPr>
      <w:r w:rsidRPr="003D0079">
        <w:rPr>
          <w:sz w:val="16"/>
        </w:rPr>
        <w:t>"I like all of them," Ryan said. "Any one of these candidates would make a fine president, and most importantly, will win the White House."</w:t>
      </w:r>
    </w:p>
    <w:p w14:paraId="140C5E3F" w14:textId="77777777" w:rsidR="00AC70A1" w:rsidRPr="003D0079" w:rsidRDefault="00AC70A1" w:rsidP="00AC70A1">
      <w:pPr>
        <w:rPr>
          <w:sz w:val="16"/>
        </w:rPr>
      </w:pPr>
      <w:r w:rsidRPr="003D0079">
        <w:rPr>
          <w:sz w:val="16"/>
        </w:rPr>
        <w:t>Representatives for DeSantis, Pence, Youngkin, Haley, and Pompeo did not immediately respond to Insider's requests for comment.</w:t>
      </w:r>
    </w:p>
    <w:p w14:paraId="39885FB8" w14:textId="77777777" w:rsidR="00AC70A1" w:rsidRPr="003D0079" w:rsidRDefault="00AC70A1" w:rsidP="00AC70A1">
      <w:pPr>
        <w:rPr>
          <w:sz w:val="16"/>
        </w:rPr>
      </w:pPr>
      <w:r w:rsidRPr="003D0079">
        <w:rPr>
          <w:sz w:val="16"/>
        </w:rPr>
        <w:t>Ryan acknowledged on Tuesday that he has an acrimonious history with Trump. Ryan was Speaker from 2015 and 2019 and left office two years into Trump's term. Ryan has publicly rebuked Trump on many occasions, and the latter has responded in kind.</w:t>
      </w:r>
    </w:p>
    <w:p w14:paraId="3FCCDE99" w14:textId="77777777" w:rsidR="00AC70A1" w:rsidRPr="003D0079" w:rsidRDefault="00AC70A1" w:rsidP="00AC70A1">
      <w:pPr>
        <w:rPr>
          <w:sz w:val="16"/>
        </w:rPr>
      </w:pPr>
      <w:r w:rsidRPr="003D0079">
        <w:rPr>
          <w:sz w:val="16"/>
        </w:rPr>
        <w:t>This month, Ryan warned the GOP against picking Trump again, saying the former president performs badly in polls. He suggested that the only reason Trump is relevant is that "everybody's afraid of him."</w:t>
      </w:r>
    </w:p>
    <w:p w14:paraId="31847BBC" w14:textId="77777777" w:rsidR="00AC70A1" w:rsidRPr="003D0079" w:rsidRDefault="00AC70A1" w:rsidP="00AC70A1">
      <w:pPr>
        <w:rPr>
          <w:sz w:val="16"/>
        </w:rPr>
      </w:pPr>
      <w:r w:rsidRPr="003D0079">
        <w:rPr>
          <w:sz w:val="16"/>
        </w:rPr>
        <w:t>In June, Ryan also praised Rep. Tom Rice for being one of 10 House Republicans who voted to impeach Trump after the Capitol riot. Trump lashed out at Ryan for the comment, calling him a "pathetic loser" and a "weak RINO."</w:t>
      </w:r>
    </w:p>
    <w:p w14:paraId="428BA135" w14:textId="77777777" w:rsidR="00AC70A1" w:rsidRPr="003D0079" w:rsidRDefault="00AC70A1" w:rsidP="00AC70A1">
      <w:pPr>
        <w:rPr>
          <w:sz w:val="16"/>
        </w:rPr>
      </w:pPr>
      <w:r w:rsidRPr="003D0079">
        <w:rPr>
          <w:sz w:val="16"/>
        </w:rPr>
        <w:t>And in May 2021, Ryan exhorted Republicans to focus on "independence and mettle" and not "the populist appeal of one personality." Trump, in response, called Ryan a "curse" to the GOP.</w:t>
      </w:r>
    </w:p>
    <w:p w14:paraId="01B433CB" w14:textId="77777777" w:rsidR="00AC70A1" w:rsidRPr="003D0079" w:rsidRDefault="00AC70A1" w:rsidP="00AC70A1">
      <w:pPr>
        <w:rPr>
          <w:sz w:val="16"/>
        </w:rPr>
      </w:pPr>
      <w:r w:rsidRPr="003D0079">
        <w:rPr>
          <w:sz w:val="16"/>
        </w:rPr>
        <w:t>Trump has not declared his candidacy, though his aide and advisor Kellyanne Conway hinted in September that he is eager to announce his 2024 run soon.</w:t>
      </w:r>
    </w:p>
    <w:p w14:paraId="7933956F" w14:textId="77777777" w:rsidR="00AC70A1" w:rsidRDefault="00AC70A1" w:rsidP="00AC70A1">
      <w:pPr>
        <w:rPr>
          <w:sz w:val="16"/>
        </w:rPr>
      </w:pPr>
      <w:r w:rsidRPr="003D0079">
        <w:rPr>
          <w:sz w:val="16"/>
        </w:rPr>
        <w:t>A representative at Trump's post-presidential press office did not immediately respond to Insider's request for comment.</w:t>
      </w:r>
    </w:p>
    <w:p w14:paraId="73CCF8DD" w14:textId="2473BF5D" w:rsidR="00AC70A1" w:rsidRDefault="00AC70A1" w:rsidP="00AC70A1">
      <w:pPr>
        <w:pStyle w:val="Heading3"/>
      </w:pPr>
      <w:r>
        <w:t>Link---</w:t>
      </w:r>
      <w:r w:rsidR="00CA237E">
        <w:t>S</w:t>
      </w:r>
      <w:r>
        <w:t>uburban Voters Don’t Turnout</w:t>
      </w:r>
    </w:p>
    <w:p w14:paraId="12D96D8A" w14:textId="77777777" w:rsidR="00AC70A1" w:rsidRDefault="00AC70A1" w:rsidP="00AC70A1">
      <w:pPr>
        <w:pStyle w:val="Heading4"/>
      </w:pPr>
      <w:r>
        <w:t>Turnout is declining in the suburbs --- they’re not politically engaged.</w:t>
      </w:r>
    </w:p>
    <w:p w14:paraId="3A4BF07E" w14:textId="77777777" w:rsidR="00AC70A1" w:rsidRPr="007E49D6" w:rsidRDefault="00AC70A1" w:rsidP="00AC70A1">
      <w:r>
        <w:t xml:space="preserve">Andrew </w:t>
      </w:r>
      <w:r w:rsidRPr="007E49D6">
        <w:rPr>
          <w:rStyle w:val="Style13ptBold"/>
        </w:rPr>
        <w:t>Park and</w:t>
      </w:r>
      <w:r>
        <w:t xml:space="preserve"> Pooja </w:t>
      </w:r>
      <w:r w:rsidRPr="007E49D6">
        <w:rPr>
          <w:rStyle w:val="Style13ptBold"/>
        </w:rPr>
        <w:t>Salhotra</w:t>
      </w:r>
      <w:r>
        <w:t xml:space="preserve"> 3-6-20</w:t>
      </w:r>
      <w:r w:rsidRPr="007E49D6">
        <w:rPr>
          <w:rStyle w:val="Style13ptBold"/>
        </w:rPr>
        <w:t>24</w:t>
      </w:r>
      <w:r>
        <w:t xml:space="preserve">, Andrew Park was a 2024 data visuals fellow during his senior year at Columbia University, where he studied computer science and math. Andrew is a former managing editor of the Columbia Daily Spectator, the school's independent student newspaper, and has previously interned at the San Francisco Chronicle and CNN. Pooja Salhotra joined the Tribune in 2022 as its first-ever East Texas reporter based in Lufkin, where she covered a vast region that borders three states and stretches north to Texarkana and south to Beaumont. Pooja graduated from Yale University and holds a master’s in fine arts from NYU’s journalism school. “Republican voter turnout far outpaces Democrat turnout in 2024 primaries” [The Texas Tribune] </w:t>
      </w:r>
      <w:hyperlink r:id="rId44" w:history="1">
        <w:r w:rsidRPr="0026426E">
          <w:rPr>
            <w:rStyle w:val="Hyperlink"/>
          </w:rPr>
          <w:t>https://www.aol.com/early-voting-turnout-2024-texas-221417268.html</w:t>
        </w:r>
      </w:hyperlink>
      <w:r>
        <w:t xml:space="preserve"> /MDC</w:t>
      </w:r>
    </w:p>
    <w:p w14:paraId="0E55F5CE" w14:textId="77777777" w:rsidR="00AC70A1" w:rsidRPr="007E49D6" w:rsidRDefault="00AC70A1" w:rsidP="00AC70A1">
      <w:pPr>
        <w:rPr>
          <w:sz w:val="16"/>
        </w:rPr>
      </w:pPr>
      <w:r w:rsidRPr="007E49D6">
        <w:rPr>
          <w:sz w:val="16"/>
        </w:rPr>
        <w:t>About 3.2 million Texans cast a ballot in the 2024 Texas primaries, with Republicans far outpacing their Democratic counterparts.</w:t>
      </w:r>
    </w:p>
    <w:p w14:paraId="12C3A61F" w14:textId="77777777" w:rsidR="00AC70A1" w:rsidRPr="007E49D6" w:rsidRDefault="00AC70A1" w:rsidP="00AC70A1">
      <w:pPr>
        <w:rPr>
          <w:sz w:val="16"/>
        </w:rPr>
      </w:pPr>
      <w:r w:rsidRPr="007E49D6">
        <w:rPr>
          <w:sz w:val="16"/>
        </w:rPr>
        <w:t>Republicans cast 2.3 million ballots on a ticket led by former President Donald Trump, and Democrats cast about 975,000 ballots, according to the Texas secretary of state’s office. That marks a significant drop from the 2020 primary election, when more than 4 million Texans voted, and turnout among Democratic voters surpassed Republican turnout.</w:t>
      </w:r>
    </w:p>
    <w:p w14:paraId="76C8B545" w14:textId="77777777" w:rsidR="00AC70A1" w:rsidRPr="007E49D6" w:rsidRDefault="00AC70A1" w:rsidP="00AC70A1">
      <w:pPr>
        <w:rPr>
          <w:sz w:val="16"/>
        </w:rPr>
      </w:pPr>
      <w:r w:rsidRPr="007E49D6">
        <w:rPr>
          <w:sz w:val="16"/>
        </w:rPr>
        <w:t>This year’s drop in turnout came despite an uptick in the overall number of registered voters in Texas since 2020. Democratic turnout accounted for the entirety of the decline — Republican participation increased slightly compared to 2020 but not by not enough to counter the sharp decrease in votes cast in the Democratic primary.</w:t>
      </w:r>
    </w:p>
    <w:p w14:paraId="0CDF193F" w14:textId="77777777" w:rsidR="00AC70A1" w:rsidRPr="007E49D6" w:rsidRDefault="00AC70A1" w:rsidP="00AC70A1">
      <w:pPr>
        <w:rPr>
          <w:sz w:val="16"/>
        </w:rPr>
      </w:pPr>
      <w:r w:rsidRPr="007E49D6">
        <w:rPr>
          <w:sz w:val="16"/>
        </w:rPr>
        <w:t xml:space="preserve">One possible reason: The top of the ticket in the </w:t>
      </w:r>
      <w:r w:rsidRPr="007E49D6">
        <w:rPr>
          <w:rStyle w:val="StyleUnderline"/>
        </w:rPr>
        <w:t>Democracy primary was much less competitive in 2024.</w:t>
      </w:r>
      <w:r w:rsidRPr="007E49D6">
        <w:rPr>
          <w:sz w:val="16"/>
        </w:rPr>
        <w:t xml:space="preserve"> Four years ago, Joe Biden used Super Tuesday to surge to the top of the hotly contested presidential primary and clear the path to the nomination.</w:t>
      </w:r>
    </w:p>
    <w:p w14:paraId="65D83F0E" w14:textId="77777777" w:rsidR="00AC70A1" w:rsidRPr="007E49D6" w:rsidRDefault="00AC70A1" w:rsidP="00AC70A1">
      <w:pPr>
        <w:rPr>
          <w:sz w:val="16"/>
        </w:rPr>
      </w:pPr>
      <w:r w:rsidRPr="007E49D6">
        <w:rPr>
          <w:sz w:val="16"/>
        </w:rPr>
        <w:t>Voters across all 254 counties again chose Democratic and Republican nominees for the presidential election, but there was little drama in those races. Voters also picked nominees for representatives in Congress and the Texas Legislature. Lower-level judges and county offices were also on the ballot.</w:t>
      </w:r>
    </w:p>
    <w:p w14:paraId="33F7ECA1" w14:textId="77777777" w:rsidR="00AC70A1" w:rsidRPr="007E49D6" w:rsidRDefault="00AC70A1" w:rsidP="00AC70A1">
      <w:pPr>
        <w:rPr>
          <w:sz w:val="16"/>
        </w:rPr>
      </w:pPr>
      <w:r w:rsidRPr="007E49D6">
        <w:rPr>
          <w:sz w:val="16"/>
        </w:rPr>
        <w:t>A small majority of votes came through mail-in voting and during the early voting period, which ran from Feb. 20 to March 1. About 10% of registered voters, or 1.8 million people, cast a ballot during early voting. That’s 200,000 fewer votes compared to early voting in the 2020 primary, where 12.6% of registered voters participated early.</w:t>
      </w:r>
    </w:p>
    <w:p w14:paraId="493DAF95" w14:textId="77777777" w:rsidR="00AC70A1" w:rsidRPr="007E49D6" w:rsidRDefault="00AC70A1" w:rsidP="00AC70A1">
      <w:pPr>
        <w:rPr>
          <w:rStyle w:val="StyleUnderline"/>
        </w:rPr>
      </w:pPr>
      <w:r w:rsidRPr="007E49D6">
        <w:rPr>
          <w:sz w:val="16"/>
        </w:rPr>
        <w:t xml:space="preserve">The decline in voter turnout was most pronounced in the state’s most populous, urban counties of Harris, Bexar, Dallas and Travis, where only 13.9% of voters turned out compared to 24% in 2020. </w:t>
      </w:r>
      <w:r w:rsidRPr="007E49D6">
        <w:rPr>
          <w:rStyle w:val="StyleUnderline"/>
        </w:rPr>
        <w:t xml:space="preserve">Similar </w:t>
      </w:r>
      <w:r w:rsidRPr="007E49D6">
        <w:rPr>
          <w:rStyle w:val="Emphasis"/>
        </w:rPr>
        <w:t>declines occurred in the</w:t>
      </w:r>
      <w:r w:rsidRPr="007E49D6">
        <w:rPr>
          <w:rStyle w:val="StyleUnderline"/>
        </w:rPr>
        <w:t xml:space="preserve"> state’s border counties as well as in the fast growing </w:t>
      </w:r>
      <w:r w:rsidRPr="007E49D6">
        <w:rPr>
          <w:rStyle w:val="Emphasis"/>
        </w:rPr>
        <w:t>suburbs</w:t>
      </w:r>
      <w:r w:rsidRPr="007E49D6">
        <w:rPr>
          <w:rStyle w:val="StyleUnderline"/>
        </w:rPr>
        <w:t xml:space="preserve"> of Tarrant, Fort Bend, Collin, Denton, Hays and Williamson counties.</w:t>
      </w:r>
    </w:p>
    <w:p w14:paraId="5E85D1D3" w14:textId="77777777" w:rsidR="00AC70A1" w:rsidRPr="007E49D6" w:rsidRDefault="00AC70A1" w:rsidP="00AC70A1">
      <w:pPr>
        <w:rPr>
          <w:sz w:val="16"/>
        </w:rPr>
      </w:pPr>
      <w:r w:rsidRPr="007E49D6">
        <w:rPr>
          <w:sz w:val="16"/>
        </w:rPr>
        <w:t>Turnout in the 216 mostly rural counties that historically vote strongly Republican had the smallest dip in participation rates, about 4.1 percentage points.</w:t>
      </w:r>
    </w:p>
    <w:p w14:paraId="4ECF7EAB" w14:textId="77777777" w:rsidR="00AC70A1" w:rsidRPr="007E49D6" w:rsidRDefault="00AC70A1" w:rsidP="00AC70A1">
      <w:pPr>
        <w:rPr>
          <w:sz w:val="16"/>
        </w:rPr>
      </w:pPr>
      <w:r w:rsidRPr="007E49D6">
        <w:rPr>
          <w:sz w:val="16"/>
        </w:rPr>
        <w:t xml:space="preserve">“I think </w:t>
      </w:r>
      <w:r w:rsidRPr="007E49D6">
        <w:rPr>
          <w:rStyle w:val="StyleUnderline"/>
        </w:rPr>
        <w:t>there is less enthusiasm for the big matchup in 2024</w:t>
      </w:r>
      <w:r w:rsidRPr="007E49D6">
        <w:rPr>
          <w:sz w:val="16"/>
        </w:rPr>
        <w:t xml:space="preserve">,” which is almost certain to be between former president Donald Trump and President Joe Biden, said Brandon Rottinghaus, a political science professor at the University of Houston. “We’ve been there, done that, and I think </w:t>
      </w:r>
      <w:r w:rsidRPr="007E49D6">
        <w:rPr>
          <w:rStyle w:val="StyleUnderline"/>
        </w:rPr>
        <w:t>a lot of voters are kind of sitting on the sidelines</w:t>
      </w:r>
      <w:r w:rsidRPr="007E49D6">
        <w:rPr>
          <w:sz w:val="16"/>
        </w:rPr>
        <w:t xml:space="preserve"> until things change.”</w:t>
      </w:r>
    </w:p>
    <w:p w14:paraId="093B38FF" w14:textId="77777777" w:rsidR="00AC70A1" w:rsidRPr="007E49D6" w:rsidRDefault="00AC70A1" w:rsidP="00AC70A1">
      <w:pPr>
        <w:rPr>
          <w:sz w:val="16"/>
        </w:rPr>
      </w:pPr>
      <w:r w:rsidRPr="007E49D6">
        <w:rPr>
          <w:sz w:val="16"/>
        </w:rPr>
        <w:t>Rottinghaus said he was not surprised to see stable turnout in red counties, where Republican contests have drawn considerable attention and funding as Gov. Greg Abbott and Attorney General Ken Paxton each seek revenge after an eventful legislative session. Paxton is fighting to unseat the House Republicans who voted to impeach him, while Abbott has publicly targeted Republicans who opposed school vouchers in last year’s legislative sessions.</w:t>
      </w:r>
    </w:p>
    <w:p w14:paraId="40063E11" w14:textId="77777777" w:rsidR="00AC70A1" w:rsidRPr="007E49D6" w:rsidRDefault="00AC70A1" w:rsidP="00AC70A1">
      <w:pPr>
        <w:rPr>
          <w:sz w:val="16"/>
        </w:rPr>
      </w:pPr>
      <w:r w:rsidRPr="007E49D6">
        <w:rPr>
          <w:sz w:val="16"/>
        </w:rPr>
        <w:t>Democrats did have a competitive statewide race that determined who will challenge U.S. Sen. Ted Cruz in November. But some voters may have written that race off because the U.S. Rep. Colin Allred significantly outraised his Democratic Senate primary opponents, including state Sen. Roland Gutierrez of San Antonio, Rottinghaus said. Allred easily defeated Gutierrez on Tuesday.</w:t>
      </w:r>
    </w:p>
    <w:p w14:paraId="4A87EB31" w14:textId="77777777" w:rsidR="00AC70A1" w:rsidRPr="007E49D6" w:rsidRDefault="00AC70A1" w:rsidP="00AC70A1">
      <w:pPr>
        <w:rPr>
          <w:sz w:val="16"/>
        </w:rPr>
      </w:pPr>
      <w:r w:rsidRPr="007E49D6">
        <w:rPr>
          <w:sz w:val="16"/>
        </w:rPr>
        <w:t>“It’s a kiss of death for voter turnout when people see elections as being not competitive,” he said.</w:t>
      </w:r>
    </w:p>
    <w:p w14:paraId="5B56888C" w14:textId="77777777" w:rsidR="00AC70A1" w:rsidRPr="007E49D6" w:rsidRDefault="00AC70A1" w:rsidP="00AC70A1">
      <w:pPr>
        <w:rPr>
          <w:sz w:val="16"/>
        </w:rPr>
      </w:pPr>
      <w:r w:rsidRPr="007E49D6">
        <w:rPr>
          <w:sz w:val="16"/>
        </w:rPr>
        <w:t>Voter turnout also tends to be lower among younger cohorts, and Texas has one of the youngest populations in the country. The median Texan is 35.5 years old, compared to the national median of 38.9, according to a 2023 U.S. Census report.</w:t>
      </w:r>
    </w:p>
    <w:p w14:paraId="21C14338" w14:textId="77777777" w:rsidR="00AC70A1" w:rsidRPr="007E49D6" w:rsidRDefault="00AC70A1" w:rsidP="00AC70A1">
      <w:pPr>
        <w:rPr>
          <w:sz w:val="16"/>
        </w:rPr>
      </w:pPr>
      <w:r w:rsidRPr="007E49D6">
        <w:rPr>
          <w:sz w:val="16"/>
        </w:rPr>
        <w:t>Only about 75,000 people under the age of 30 voted early this year, roughly equivalent to the number of people ages 85 and older who voted early, according to a report by Derek Ryan, a political consultant. (Election day numbers broken down by age are not yet available.)</w:t>
      </w:r>
    </w:p>
    <w:p w14:paraId="0E3C8574" w14:textId="77777777" w:rsidR="00AC70A1" w:rsidRPr="007E49D6" w:rsidRDefault="00AC70A1" w:rsidP="00AC70A1">
      <w:pPr>
        <w:rPr>
          <w:sz w:val="16"/>
        </w:rPr>
      </w:pPr>
      <w:r w:rsidRPr="007E49D6">
        <w:rPr>
          <w:sz w:val="16"/>
        </w:rPr>
        <w:t>Texas has experienced significant population growth in recent years, contributing to an overall increase in the number of registered voters. The population grew by 4% from January 2020 to January 2023, the majority of which was driven by migration, not new births. That growth did not necessarily translate into more early voters, though.</w:t>
      </w:r>
    </w:p>
    <w:p w14:paraId="42D858E8" w14:textId="77777777" w:rsidR="00AC70A1" w:rsidRPr="007E49D6" w:rsidRDefault="00AC70A1" w:rsidP="00AC70A1">
      <w:pPr>
        <w:rPr>
          <w:sz w:val="16"/>
        </w:rPr>
      </w:pPr>
      <w:r w:rsidRPr="007E49D6">
        <w:rPr>
          <w:sz w:val="16"/>
        </w:rPr>
        <w:t>Bob Stein, a political science professor at Rice University who has studied voting behavior, said this may be because candidates don’t usually target new residents, whose voter history may be unknown to them.</w:t>
      </w:r>
    </w:p>
    <w:p w14:paraId="00D784BE" w14:textId="77777777" w:rsidR="00AC70A1" w:rsidRPr="007E49D6" w:rsidRDefault="00AC70A1" w:rsidP="00AC70A1">
      <w:pPr>
        <w:rPr>
          <w:sz w:val="16"/>
        </w:rPr>
      </w:pPr>
      <w:r w:rsidRPr="007E49D6">
        <w:rPr>
          <w:sz w:val="16"/>
        </w:rPr>
        <w:t>“What really motivates people to vote is someone asking them to vote,” Stein said. “Candidates may not want to turn out those registered voters because they don't know much about them — they don't know where they came from, they don't know how they voted, we don't have party registration.”</w:t>
      </w:r>
    </w:p>
    <w:p w14:paraId="670C12EF" w14:textId="77777777" w:rsidR="00AC70A1" w:rsidRPr="007E49D6" w:rsidRDefault="00AC70A1" w:rsidP="00AC70A1">
      <w:pPr>
        <w:rPr>
          <w:sz w:val="16"/>
        </w:rPr>
      </w:pPr>
      <w:r w:rsidRPr="007E49D6">
        <w:rPr>
          <w:sz w:val="16"/>
        </w:rPr>
        <w:t>The early voting tally includes those who voted by mail. Mailed ballots accounted for 6.3% of early votes this year, a decline from 2020 when they made up roughly 10% of votes. In 2021, Texas added new requirements to voting by mail. The new law required voters to provide their driver’s license number or part of their Social Security number on their ballot application. In Texas, the only people eligible to vote bail mail are 65 or older, confined to jail, expected to give birth within three weeks of Election Day, are sick or disabled or expect to be absent from their home county for the entire voting period.</w:t>
      </w:r>
    </w:p>
    <w:p w14:paraId="553F5794" w14:textId="77777777" w:rsidR="00AC70A1" w:rsidRPr="007E49D6" w:rsidRDefault="00AC70A1" w:rsidP="00AC70A1">
      <w:pPr>
        <w:rPr>
          <w:sz w:val="16"/>
        </w:rPr>
      </w:pPr>
      <w:r w:rsidRPr="007E49D6">
        <w:rPr>
          <w:sz w:val="16"/>
        </w:rPr>
        <w:t>The new law, among other changes to voting requirements, can confuse voters and contribute to low turnout, Stein said.</w:t>
      </w:r>
    </w:p>
    <w:p w14:paraId="7A0FBEA0" w14:textId="77777777" w:rsidR="00AC70A1" w:rsidRPr="007E49D6" w:rsidRDefault="00AC70A1" w:rsidP="00AC70A1">
      <w:pPr>
        <w:rPr>
          <w:sz w:val="16"/>
        </w:rPr>
      </w:pPr>
      <w:r w:rsidRPr="007E49D6">
        <w:rPr>
          <w:sz w:val="16"/>
        </w:rPr>
        <w:t>“Even the most frequent and hardy voters are confused about their state laws,” said Stein, who has studied voting nationally. “I think Republicans are going to look at their laws and procedures in the next session. I think they are realizing that they are aggravating voters.”</w:t>
      </w:r>
    </w:p>
    <w:p w14:paraId="4910F59D" w14:textId="77777777" w:rsidR="00AC70A1" w:rsidRDefault="00AC70A1" w:rsidP="00AC70A1">
      <w:pPr>
        <w:pStyle w:val="Heading4"/>
      </w:pPr>
      <w:r>
        <w:t>Suburbs will have low turnout --- the primaries prove.</w:t>
      </w:r>
    </w:p>
    <w:p w14:paraId="2AAB5AAF" w14:textId="77777777" w:rsidR="00AC70A1" w:rsidRDefault="00AC70A1" w:rsidP="00AC70A1">
      <w:r>
        <w:t xml:space="preserve">James </w:t>
      </w:r>
      <w:r w:rsidRPr="00683C33">
        <w:rPr>
          <w:rStyle w:val="Style13ptBold"/>
        </w:rPr>
        <w:t>Jarvis</w:t>
      </w:r>
      <w:r>
        <w:t xml:space="preserve"> 3-4-20</w:t>
      </w:r>
      <w:r w:rsidRPr="00683C33">
        <w:rPr>
          <w:rStyle w:val="Style13ptBold"/>
        </w:rPr>
        <w:t>24</w:t>
      </w:r>
      <w:r>
        <w:t xml:space="preserve">, James Jarvis is an assistant editor at ARLnow. Jarvis completed his undergraduate degree at Franklin &amp; Marshall College in 2018 before getting a master’s degree in journalism from Georgetown University in 2020. Jarvis has reported on a wide range of topics from local government and education to comprehensive investigative pieces. “Low primary turnout so far attributed to concerns suburban voters have for presidential front-runners” [ARLnow] </w:t>
      </w:r>
      <w:hyperlink r:id="rId45" w:history="1">
        <w:r w:rsidRPr="0026426E">
          <w:rPr>
            <w:rStyle w:val="Hyperlink"/>
          </w:rPr>
          <w:t>https://www.arlnow.com/2024/03/04/presidential-hopefuls-look-to-northern-virginia-suburbs-as-key-to-general-election-victory/</w:t>
        </w:r>
      </w:hyperlink>
      <w:r>
        <w:t xml:space="preserve"> /MDC</w:t>
      </w:r>
    </w:p>
    <w:p w14:paraId="0AC2AC77" w14:textId="77777777" w:rsidR="00AC70A1" w:rsidRPr="002571F4" w:rsidRDefault="00AC70A1" w:rsidP="00AC70A1">
      <w:pPr>
        <w:rPr>
          <w:sz w:val="16"/>
        </w:rPr>
      </w:pPr>
      <w:r w:rsidRPr="002571F4">
        <w:rPr>
          <w:sz w:val="16"/>
        </w:rPr>
        <w:t>On the eve of Super Tuesday, local party leaders, political consults and pundits on both sides of the aisle have already agreed on who the Republican and Democratic nominees for president will be.</w:t>
      </w:r>
    </w:p>
    <w:p w14:paraId="695F103E" w14:textId="77777777" w:rsidR="00AC70A1" w:rsidRPr="00D37C70" w:rsidRDefault="00AC70A1" w:rsidP="00AC70A1">
      <w:pPr>
        <w:rPr>
          <w:rStyle w:val="StyleUnderline"/>
        </w:rPr>
      </w:pPr>
      <w:r w:rsidRPr="002571F4">
        <w:rPr>
          <w:sz w:val="16"/>
        </w:rPr>
        <w:t xml:space="preserve">One question lingering in the minds of </w:t>
      </w:r>
      <w:r w:rsidRPr="00D37C70">
        <w:rPr>
          <w:sz w:val="16"/>
        </w:rPr>
        <w:t xml:space="preserve">many is whether </w:t>
      </w:r>
      <w:r w:rsidRPr="00D37C70">
        <w:rPr>
          <w:rStyle w:val="StyleUnderline"/>
        </w:rPr>
        <w:t>the D.C. suburbs, including Arlington, can offer any indication of whether candidates are gaining or losing sufficient suburban voters to impact the general election.</w:t>
      </w:r>
    </w:p>
    <w:p w14:paraId="7EFF1182" w14:textId="77777777" w:rsidR="00AC70A1" w:rsidRPr="00D37C70" w:rsidRDefault="00AC70A1" w:rsidP="00AC70A1">
      <w:pPr>
        <w:rPr>
          <w:sz w:val="16"/>
        </w:rPr>
      </w:pPr>
      <w:r w:rsidRPr="00D37C70">
        <w:rPr>
          <w:sz w:val="16"/>
        </w:rPr>
        <w:t>“</w:t>
      </w:r>
      <w:r w:rsidRPr="00D37C70">
        <w:rPr>
          <w:rStyle w:val="StyleUnderline"/>
        </w:rPr>
        <w:t>We had presidential election-style turnout in 2021 in Virginia, partly based on suburban voters</w:t>
      </w:r>
      <w:r w:rsidRPr="00D37C70">
        <w:rPr>
          <w:sz w:val="16"/>
        </w:rPr>
        <w:t xml:space="preserve"> in Northern Virginia and outside Richmond,” Arlington GOP Chair Matthew Hurtt told ARLnow. “Both campaigns will surely be focused on engaging and turning out those voters and, so we’ll see ads on abortion, we’ll see ads on things happening in our school system, and it’ll be up to them.”</w:t>
      </w:r>
    </w:p>
    <w:p w14:paraId="1A4F9327" w14:textId="77777777" w:rsidR="00AC70A1" w:rsidRPr="00D37C70" w:rsidRDefault="00AC70A1" w:rsidP="00AC70A1">
      <w:pPr>
        <w:rPr>
          <w:sz w:val="16"/>
        </w:rPr>
      </w:pPr>
      <w:r w:rsidRPr="00D37C70">
        <w:rPr>
          <w:sz w:val="16"/>
        </w:rPr>
        <w:t>When the polls open tomorrow (Tuesday) at 6 a.m., voters in Virginia and 14 other states will have the opportunity to cast their in-person ballots for the nominees of both major parties until the polls close at 7 p.m. Because Virginia operates an open primary system, registered voters are not required to cast their ballots according to party affiliation.</w:t>
      </w:r>
    </w:p>
    <w:p w14:paraId="79CCFA6F" w14:textId="77777777" w:rsidR="00AC70A1" w:rsidRPr="00D37C70" w:rsidRDefault="00AC70A1" w:rsidP="00AC70A1">
      <w:pPr>
        <w:rPr>
          <w:sz w:val="16"/>
        </w:rPr>
      </w:pPr>
      <w:r w:rsidRPr="00D37C70">
        <w:rPr>
          <w:sz w:val="16"/>
        </w:rPr>
        <w:t>As of today (March 4), the following Republican and Democratic presidential candidates are on the ballot in Virginia:</w:t>
      </w:r>
    </w:p>
    <w:p w14:paraId="47B0682A" w14:textId="77777777" w:rsidR="00AC70A1" w:rsidRPr="00D37C70" w:rsidRDefault="00AC70A1" w:rsidP="00AC70A1">
      <w:pPr>
        <w:rPr>
          <w:sz w:val="16"/>
        </w:rPr>
      </w:pPr>
      <w:r w:rsidRPr="00D37C70">
        <w:rPr>
          <w:sz w:val="16"/>
        </w:rPr>
        <w:t>Ryan Binkley (R)</w:t>
      </w:r>
    </w:p>
    <w:p w14:paraId="5598E60D" w14:textId="77777777" w:rsidR="00AC70A1" w:rsidRPr="00D37C70" w:rsidRDefault="00AC70A1" w:rsidP="00AC70A1">
      <w:pPr>
        <w:rPr>
          <w:sz w:val="16"/>
        </w:rPr>
      </w:pPr>
      <w:r w:rsidRPr="00D37C70">
        <w:rPr>
          <w:sz w:val="16"/>
        </w:rPr>
        <w:t>Chris Christie (R)</w:t>
      </w:r>
    </w:p>
    <w:p w14:paraId="65BE75E9" w14:textId="77777777" w:rsidR="00AC70A1" w:rsidRPr="00D37C70" w:rsidRDefault="00AC70A1" w:rsidP="00AC70A1">
      <w:pPr>
        <w:rPr>
          <w:sz w:val="16"/>
        </w:rPr>
      </w:pPr>
      <w:r w:rsidRPr="00D37C70">
        <w:rPr>
          <w:sz w:val="16"/>
        </w:rPr>
        <w:t>Nikki Haley (R)</w:t>
      </w:r>
    </w:p>
    <w:p w14:paraId="56BE48C8" w14:textId="77777777" w:rsidR="00AC70A1" w:rsidRPr="00D37C70" w:rsidRDefault="00AC70A1" w:rsidP="00AC70A1">
      <w:pPr>
        <w:rPr>
          <w:sz w:val="16"/>
        </w:rPr>
      </w:pPr>
      <w:r w:rsidRPr="00D37C70">
        <w:rPr>
          <w:sz w:val="16"/>
        </w:rPr>
        <w:t>Gov. Ron DeSantis (R)</w:t>
      </w:r>
    </w:p>
    <w:p w14:paraId="5CFAF207" w14:textId="77777777" w:rsidR="00AC70A1" w:rsidRPr="00D37C70" w:rsidRDefault="00AC70A1" w:rsidP="00AC70A1">
      <w:pPr>
        <w:rPr>
          <w:sz w:val="16"/>
        </w:rPr>
      </w:pPr>
      <w:r w:rsidRPr="00D37C70">
        <w:rPr>
          <w:sz w:val="16"/>
        </w:rPr>
        <w:t>Vivek Ramaswamy (R)</w:t>
      </w:r>
    </w:p>
    <w:p w14:paraId="2223DA6D" w14:textId="77777777" w:rsidR="00AC70A1" w:rsidRPr="00D37C70" w:rsidRDefault="00AC70A1" w:rsidP="00AC70A1">
      <w:pPr>
        <w:rPr>
          <w:sz w:val="16"/>
        </w:rPr>
      </w:pPr>
      <w:r w:rsidRPr="00D37C70">
        <w:rPr>
          <w:sz w:val="16"/>
        </w:rPr>
        <w:t>Donald J. Trump (R)</w:t>
      </w:r>
    </w:p>
    <w:p w14:paraId="547F3FF1" w14:textId="77777777" w:rsidR="00AC70A1" w:rsidRPr="00D37C70" w:rsidRDefault="00AC70A1" w:rsidP="00AC70A1">
      <w:pPr>
        <w:rPr>
          <w:sz w:val="16"/>
        </w:rPr>
      </w:pPr>
      <w:r w:rsidRPr="00D37C70">
        <w:rPr>
          <w:sz w:val="16"/>
        </w:rPr>
        <w:t>President Joseph R. Biden, Jr. (D)</w:t>
      </w:r>
    </w:p>
    <w:p w14:paraId="30C4F12B" w14:textId="77777777" w:rsidR="00AC70A1" w:rsidRPr="00D37C70" w:rsidRDefault="00AC70A1" w:rsidP="00AC70A1">
      <w:pPr>
        <w:rPr>
          <w:sz w:val="16"/>
        </w:rPr>
      </w:pPr>
      <w:r w:rsidRPr="00D37C70">
        <w:rPr>
          <w:sz w:val="16"/>
        </w:rPr>
        <w:t>U.S. Rep. Dean Benson Phillips (D)</w:t>
      </w:r>
    </w:p>
    <w:p w14:paraId="0E64D8B0" w14:textId="77777777" w:rsidR="00AC70A1" w:rsidRPr="00D37C70" w:rsidRDefault="00AC70A1" w:rsidP="00AC70A1">
      <w:pPr>
        <w:rPr>
          <w:sz w:val="16"/>
        </w:rPr>
      </w:pPr>
      <w:r w:rsidRPr="00D37C70">
        <w:rPr>
          <w:sz w:val="16"/>
        </w:rPr>
        <w:t>Marianne Williamson (D)</w:t>
      </w:r>
    </w:p>
    <w:p w14:paraId="4DD99827" w14:textId="77777777" w:rsidR="00AC70A1" w:rsidRPr="00D37C70" w:rsidRDefault="00AC70A1" w:rsidP="00AC70A1">
      <w:pPr>
        <w:rPr>
          <w:sz w:val="16"/>
        </w:rPr>
      </w:pPr>
      <w:r w:rsidRPr="00D37C70">
        <w:rPr>
          <w:sz w:val="16"/>
        </w:rPr>
        <w:t>(Note: Republicans Chris Christie, Vivek Ramaswamy and Ron Desantis have suspended their respective campaigns but have not formally withdrawn from the race in Virginia.)</w:t>
      </w:r>
    </w:p>
    <w:p w14:paraId="2FAEDD32" w14:textId="77777777" w:rsidR="00AC70A1" w:rsidRPr="00D37C70" w:rsidRDefault="00AC70A1" w:rsidP="00AC70A1">
      <w:pPr>
        <w:rPr>
          <w:sz w:val="16"/>
        </w:rPr>
      </w:pPr>
      <w:r w:rsidRPr="00D37C70">
        <w:rPr>
          <w:sz w:val="16"/>
        </w:rPr>
        <w:t>Despite the slim chances of a Republican presidential contender winning Arlington in the general election, Republicans are hoping that enough support from moderate Republicans and independents in D.C. suburbs could influence the general election outcome in Virginia.</w:t>
      </w:r>
    </w:p>
    <w:p w14:paraId="62689683" w14:textId="77777777" w:rsidR="00AC70A1" w:rsidRPr="00D37C70" w:rsidRDefault="00AC70A1" w:rsidP="00AC70A1">
      <w:pPr>
        <w:rPr>
          <w:sz w:val="16"/>
        </w:rPr>
      </w:pPr>
      <w:r w:rsidRPr="00D37C70">
        <w:rPr>
          <w:sz w:val="16"/>
        </w:rPr>
        <w:t>No Republican candidate has captured a majority of the vote in Arlington County since Ronald Reagan’s election in 1980, according to county voting records. Since then, the political divide has only widened, with Arlington solidifying its reputation as a stronghold of liberal politics.</w:t>
      </w:r>
    </w:p>
    <w:p w14:paraId="61630724" w14:textId="77777777" w:rsidR="00AC70A1" w:rsidRPr="00D37C70" w:rsidRDefault="00AC70A1" w:rsidP="00AC70A1">
      <w:pPr>
        <w:rPr>
          <w:sz w:val="16"/>
        </w:rPr>
      </w:pPr>
      <w:r w:rsidRPr="00D37C70">
        <w:rPr>
          <w:sz w:val="16"/>
        </w:rPr>
        <w:t>Nevertheless, local Republican leaders point to a slight uptick in Republican engagement in Arlington. Gov. Glenn Youngkin netted nearly 5,300 more votes in the November 2021 general election than Republican candidate Ed Gillespie received in 2017, an increase of nearly four percentage points, per voting records.</w:t>
      </w:r>
    </w:p>
    <w:p w14:paraId="2F15CAF8" w14:textId="77777777" w:rsidR="00AC70A1" w:rsidRPr="00D37C70" w:rsidRDefault="00AC70A1" w:rsidP="00AC70A1">
      <w:pPr>
        <w:rPr>
          <w:sz w:val="16"/>
        </w:rPr>
      </w:pPr>
      <w:r w:rsidRPr="00D37C70">
        <w:rPr>
          <w:sz w:val="16"/>
        </w:rPr>
        <w:t xml:space="preserve">So far, </w:t>
      </w:r>
      <w:r w:rsidRPr="00D37C70">
        <w:rPr>
          <w:rStyle w:val="StyleUnderline"/>
        </w:rPr>
        <w:t xml:space="preserve">early voting numbers suggest a </w:t>
      </w:r>
      <w:r w:rsidRPr="00D37C70">
        <w:rPr>
          <w:rStyle w:val="Emphasis"/>
        </w:rPr>
        <w:t>low turnout</w:t>
      </w:r>
      <w:r w:rsidRPr="00D37C70">
        <w:rPr>
          <w:rStyle w:val="StyleUnderline"/>
        </w:rPr>
        <w:t xml:space="preserve"> for the upcoming primaries</w:t>
      </w:r>
      <w:r w:rsidRPr="00D37C70">
        <w:rPr>
          <w:sz w:val="16"/>
        </w:rPr>
        <w:t>. Out of 158,145 registered voters, about 8,000 have already voted early, either in person or by mail. Of these, 5,689 were for Democratic candidates and 2,000 for Republican candidates, per the county’s Election Dashboard.</w:t>
      </w:r>
    </w:p>
    <w:p w14:paraId="72184C3B" w14:textId="77777777" w:rsidR="00AC70A1" w:rsidRPr="00D37C70" w:rsidRDefault="00AC70A1" w:rsidP="00AC70A1">
      <w:pPr>
        <w:rPr>
          <w:sz w:val="16"/>
        </w:rPr>
      </w:pPr>
      <w:r w:rsidRPr="00D37C70">
        <w:rPr>
          <w:sz w:val="16"/>
        </w:rPr>
        <w:t xml:space="preserve">Local Republican campaign strategist Andrew Loposser says the </w:t>
      </w:r>
      <w:r w:rsidRPr="00D37C70">
        <w:rPr>
          <w:rStyle w:val="StyleUnderline"/>
        </w:rPr>
        <w:t>lack of participation is likely a consequence of a lack of motivation among Republican voters</w:t>
      </w:r>
      <w:r w:rsidRPr="00D37C70">
        <w:rPr>
          <w:sz w:val="16"/>
        </w:rPr>
        <w:t>, who are discouraged by the presence of a clear frontrunner.</w:t>
      </w:r>
    </w:p>
    <w:p w14:paraId="29315FDB" w14:textId="77777777" w:rsidR="00AC70A1" w:rsidRPr="00D37C70" w:rsidRDefault="00AC70A1" w:rsidP="00AC70A1">
      <w:pPr>
        <w:rPr>
          <w:sz w:val="16"/>
        </w:rPr>
      </w:pPr>
      <w:r w:rsidRPr="00D37C70">
        <w:rPr>
          <w:sz w:val="16"/>
        </w:rPr>
        <w:t>“</w:t>
      </w:r>
      <w:r w:rsidRPr="00D37C70">
        <w:rPr>
          <w:rStyle w:val="StyleUnderline"/>
        </w:rPr>
        <w:t>They don’t care that much</w:t>
      </w:r>
      <w:r w:rsidRPr="00D37C70">
        <w:rPr>
          <w:sz w:val="16"/>
        </w:rPr>
        <w:t xml:space="preserve"> because they know Trump is going to be the nominee,” he says.</w:t>
      </w:r>
    </w:p>
    <w:p w14:paraId="6637281A" w14:textId="77777777" w:rsidR="00AC70A1" w:rsidRPr="00D37C70" w:rsidRDefault="00AC70A1" w:rsidP="00AC70A1">
      <w:pPr>
        <w:rPr>
          <w:sz w:val="16"/>
        </w:rPr>
      </w:pPr>
      <w:r w:rsidRPr="00D37C70">
        <w:rPr>
          <w:sz w:val="16"/>
        </w:rPr>
        <w:t>Democratic party officials in nearby counties, including Fairfax, have also voiced concerns about voter turnout among Democrats. However, Arlington Democratic Committee Chair Steve Baker says he’s confident that the Democratic base will turn out to support Biden’s record and show opposition to his likely general election opponent, Trump.</w:t>
      </w:r>
    </w:p>
    <w:p w14:paraId="6D0A5B96" w14:textId="77777777" w:rsidR="00AC70A1" w:rsidRPr="00D37C70" w:rsidRDefault="00AC70A1" w:rsidP="00AC70A1">
      <w:pPr>
        <w:rPr>
          <w:sz w:val="16"/>
        </w:rPr>
      </w:pPr>
      <w:r w:rsidRPr="00D37C70">
        <w:rPr>
          <w:sz w:val="16"/>
        </w:rPr>
        <w:t>“When we talk to voters, we see a lot of energy and excitement around all the accomplishments that Joe Biden has accomplished in the last four years,” Baker told ARLnow. “Whether it’s the [bipartisan] infrastructure bill, the Inflation Reduction Act, the PACT Act, CHIPS Act, student debt relief — up to $1.2 billion in student debt relief.</w:t>
      </w:r>
    </w:p>
    <w:p w14:paraId="41688A25" w14:textId="77777777" w:rsidR="00AC70A1" w:rsidRPr="00D37C70" w:rsidRDefault="00AC70A1" w:rsidP="00AC70A1">
      <w:pPr>
        <w:rPr>
          <w:sz w:val="16"/>
        </w:rPr>
      </w:pPr>
      <w:r w:rsidRPr="00D37C70">
        <w:rPr>
          <w:sz w:val="16"/>
        </w:rPr>
        <w:t>“And on the other side, we have a presumptive Republican nominee, who has said that he will be a dictator on day one and has taken credit for the Dobbs decision,” he continued.</w:t>
      </w:r>
    </w:p>
    <w:p w14:paraId="628882A2" w14:textId="77777777" w:rsidR="00AC70A1" w:rsidRPr="00D37C70" w:rsidRDefault="00AC70A1" w:rsidP="00AC70A1">
      <w:pPr>
        <w:rPr>
          <w:sz w:val="16"/>
        </w:rPr>
      </w:pPr>
      <w:r w:rsidRPr="00D37C70">
        <w:rPr>
          <w:sz w:val="16"/>
        </w:rPr>
        <w:t>Lately, Trump has shown substantial gains in several national polls, leading the incumbent by several percentage points. Still, one statewide poll released Friday from the Institute for Policy and Opinion Research at Roanoke College shows Biden leading Trump in Virginia by four percentage points.</w:t>
      </w:r>
    </w:p>
    <w:p w14:paraId="2A086ED9" w14:textId="77777777" w:rsidR="00AC70A1" w:rsidRPr="00D37C70" w:rsidRDefault="00AC70A1" w:rsidP="00AC70A1">
      <w:pPr>
        <w:rPr>
          <w:sz w:val="16"/>
        </w:rPr>
      </w:pPr>
      <w:r w:rsidRPr="00D37C70">
        <w:rPr>
          <w:sz w:val="16"/>
        </w:rPr>
        <w:t>The president has an uphill battle to climb with voters worried about his age and policy stances on issues such as the war in Gaza, says Jeremy Mayer, an associate professor at George Mason University Schar School of Policy and Government.</w:t>
      </w:r>
    </w:p>
    <w:p w14:paraId="20914730" w14:textId="77777777" w:rsidR="00AC70A1" w:rsidRPr="00D37C70" w:rsidRDefault="00AC70A1" w:rsidP="00AC70A1">
      <w:pPr>
        <w:rPr>
          <w:sz w:val="16"/>
        </w:rPr>
      </w:pPr>
      <w:r w:rsidRPr="00D37C70">
        <w:rPr>
          <w:sz w:val="16"/>
        </w:rPr>
        <w:t>“You will not have an easy win over Trump if your candidate is Biden,” Mayer told ARLnow.</w:t>
      </w:r>
    </w:p>
    <w:p w14:paraId="0064B370" w14:textId="77777777" w:rsidR="00AC70A1" w:rsidRPr="00D37C70" w:rsidRDefault="00AC70A1" w:rsidP="00AC70A1">
      <w:pPr>
        <w:rPr>
          <w:sz w:val="16"/>
        </w:rPr>
      </w:pPr>
      <w:r w:rsidRPr="00D37C70">
        <w:rPr>
          <w:rStyle w:val="StyleUnderline"/>
        </w:rPr>
        <w:t xml:space="preserve">While primaries usually see lower turnout, Mayer highlights that this election cycle has particularly shown that voters are seizing the opportunity to express their </w:t>
      </w:r>
      <w:r w:rsidRPr="00D37C70">
        <w:rPr>
          <w:rStyle w:val="Emphasis"/>
        </w:rPr>
        <w:t>dissatisfaction</w:t>
      </w:r>
      <w:r w:rsidRPr="00D37C70">
        <w:rPr>
          <w:rStyle w:val="StyleUnderline"/>
        </w:rPr>
        <w:t xml:space="preserve"> with both frontrunners by voting for alternatives</w:t>
      </w:r>
      <w:r w:rsidRPr="00D37C70">
        <w:rPr>
          <w:sz w:val="16"/>
        </w:rPr>
        <w:t xml:space="preserve"> such as former South Carolina Gov. Nikki Haley or opting for no candidate in the case of the Michigan and Nevada primaries.</w:t>
      </w:r>
    </w:p>
    <w:p w14:paraId="32448F9A" w14:textId="77777777" w:rsidR="00AC70A1" w:rsidRPr="00D37C70" w:rsidRDefault="00AC70A1" w:rsidP="00AC70A1">
      <w:pPr>
        <w:rPr>
          <w:sz w:val="16"/>
        </w:rPr>
      </w:pPr>
      <w:r w:rsidRPr="00D37C70">
        <w:rPr>
          <w:sz w:val="16"/>
        </w:rPr>
        <w:t>Haley hasn’t fared well in most of the Republican primaries, having lost all of them except for D.C. over the weekend to her Republican rival. She has made enough of a splash to keep her in the race, a trend that Mayer says may continue in Virginia, given the more moderate leanings of Republicans in places like Arlington.</w:t>
      </w:r>
    </w:p>
    <w:p w14:paraId="0B45DE77" w14:textId="77777777" w:rsidR="00AC70A1" w:rsidRPr="00D37C70" w:rsidRDefault="00AC70A1" w:rsidP="00AC70A1">
      <w:pPr>
        <w:rPr>
          <w:sz w:val="16"/>
        </w:rPr>
      </w:pPr>
      <w:r w:rsidRPr="00D37C70">
        <w:rPr>
          <w:sz w:val="16"/>
        </w:rPr>
        <w:t>“I think Haley’s going to do better in Virginia than she will in most other Super Tuesday states, and that’s because her brand of slightly more moderate and a lot less MAGA,” he said, adding that people in the D.C. area, many of whom work for or depend on contracts from the federal government, may also be wary about Trump’s threats to reduce the federal government’s size if elected.</w:t>
      </w:r>
    </w:p>
    <w:p w14:paraId="12744317" w14:textId="77777777" w:rsidR="00AC70A1" w:rsidRPr="00D37C70" w:rsidRDefault="00AC70A1" w:rsidP="00AC70A1">
      <w:pPr>
        <w:rPr>
          <w:sz w:val="16"/>
        </w:rPr>
      </w:pPr>
      <w:r w:rsidRPr="00D37C70">
        <w:rPr>
          <w:sz w:val="16"/>
        </w:rPr>
        <w:t>Conversely, Hurtt thinks Haley’s refusal to endorse Trump has turned off many voters who previously voted for Trump but are on the fence.</w:t>
      </w:r>
    </w:p>
    <w:p w14:paraId="113E8441" w14:textId="77777777" w:rsidR="00AC70A1" w:rsidRPr="00D37C70" w:rsidRDefault="00AC70A1" w:rsidP="00AC70A1">
      <w:pPr>
        <w:rPr>
          <w:sz w:val="16"/>
        </w:rPr>
      </w:pPr>
      <w:r w:rsidRPr="00D37C70">
        <w:rPr>
          <w:sz w:val="16"/>
        </w:rPr>
        <w:t>“Nikki Haley is expressly ‘Never Trump’ in her campaign style, and that would have turned off a lot of people who did vote for Trump once or twice but wanted to give somebody else another shot this time,” he said.</w:t>
      </w:r>
    </w:p>
    <w:p w14:paraId="26645C40" w14:textId="77777777" w:rsidR="00AC70A1" w:rsidRPr="00D37C70" w:rsidRDefault="00AC70A1" w:rsidP="00AC70A1">
      <w:pPr>
        <w:rPr>
          <w:sz w:val="16"/>
        </w:rPr>
      </w:pPr>
      <w:r w:rsidRPr="00D37C70">
        <w:rPr>
          <w:sz w:val="16"/>
        </w:rPr>
        <w:t>Hurtt did not give a projection of which Republican contender will likely come out on top in Arlington. But Loposser acknowledges that Haley, who just held a rally last week in Falls Church after campaigning in Richmond, will likely claim Arlington and possibly surrounding counties in the Republican primary. It’s just a question of how much she will win or lose by.</w:t>
      </w:r>
    </w:p>
    <w:p w14:paraId="7333C449" w14:textId="77777777" w:rsidR="00AC70A1" w:rsidRPr="00D37C70" w:rsidRDefault="00AC70A1" w:rsidP="00AC70A1">
      <w:pPr>
        <w:rPr>
          <w:sz w:val="16"/>
        </w:rPr>
      </w:pPr>
      <w:r w:rsidRPr="00D37C70">
        <w:rPr>
          <w:sz w:val="16"/>
        </w:rPr>
        <w:t>“I think she’ll win the eighth congressional district based on previous voting habits,” he said. “Looking at the data… [Sen.] Marco Rubio won this area in 2016 [with 49.5%]… Trump did the [third] best by about 16.8%, But I think Haley fits that Rubio-type mold of a Republican around here, we see. “</w:t>
      </w:r>
    </w:p>
    <w:p w14:paraId="23FE17D6" w14:textId="77777777" w:rsidR="00AC70A1" w:rsidRPr="002571F4" w:rsidRDefault="00AC70A1" w:rsidP="00AC70A1">
      <w:pPr>
        <w:rPr>
          <w:sz w:val="16"/>
        </w:rPr>
      </w:pPr>
      <w:r w:rsidRPr="00D37C70">
        <w:rPr>
          <w:sz w:val="16"/>
        </w:rPr>
        <w:t>Mayer points out that Haley’s performance in Northern Virginia might keep her in the race. The crucial question remains: If Haley</w:t>
      </w:r>
      <w:r w:rsidRPr="002571F4">
        <w:rPr>
          <w:sz w:val="16"/>
        </w:rPr>
        <w:t xml:space="preserve"> drops out or if Trump secures the nomination, where will her voters turn — to Trump, to Biden, to a third-party candidate in protest, or will they abstain from voting in the general election?</w:t>
      </w:r>
    </w:p>
    <w:p w14:paraId="65E53532" w14:textId="77777777" w:rsidR="00AC70A1" w:rsidRPr="002571F4" w:rsidRDefault="00AC70A1" w:rsidP="00AC70A1">
      <w:pPr>
        <w:rPr>
          <w:sz w:val="16"/>
        </w:rPr>
      </w:pPr>
      <w:r w:rsidRPr="002571F4">
        <w:rPr>
          <w:sz w:val="16"/>
        </w:rPr>
        <w:t>Baker and Hurtt are confident that their respective frontrunners will attract more independent and moderate voters to their camps.</w:t>
      </w:r>
    </w:p>
    <w:p w14:paraId="2536B1CE" w14:textId="77777777" w:rsidR="00AC70A1" w:rsidRPr="002571F4" w:rsidRDefault="00AC70A1" w:rsidP="00AC70A1">
      <w:pPr>
        <w:rPr>
          <w:sz w:val="16"/>
          <w:szCs w:val="16"/>
        </w:rPr>
      </w:pPr>
      <w:r w:rsidRPr="002571F4">
        <w:rPr>
          <w:sz w:val="16"/>
          <w:szCs w:val="16"/>
        </w:rPr>
        <w:t>Mayer emphasizes that either way, both parties have considerable work ahead of them in convincing the general electorate to vote one way or the other.</w:t>
      </w:r>
    </w:p>
    <w:p w14:paraId="3E50023B" w14:textId="77777777" w:rsidR="00AC70A1" w:rsidRPr="002571F4" w:rsidRDefault="00AC70A1" w:rsidP="00AC70A1">
      <w:pPr>
        <w:rPr>
          <w:sz w:val="16"/>
          <w:szCs w:val="16"/>
        </w:rPr>
      </w:pPr>
      <w:r w:rsidRPr="002571F4">
        <w:rPr>
          <w:sz w:val="16"/>
          <w:szCs w:val="16"/>
        </w:rPr>
        <w:t>“The question that this election will revolve around is: Are you more worried about having a president who will be the oldest in history? Or are you more worried about the pathologies that Trump has shown ever since 2015?” he said.</w:t>
      </w:r>
    </w:p>
    <w:p w14:paraId="1E725579" w14:textId="77777777" w:rsidR="00AC70A1" w:rsidRDefault="00AC70A1" w:rsidP="00AC70A1">
      <w:pPr>
        <w:pStyle w:val="Heading4"/>
      </w:pPr>
      <w:r>
        <w:t>Low suburban voter turnout --- they won’t vote for progressive policies.</w:t>
      </w:r>
    </w:p>
    <w:p w14:paraId="2345B3BD" w14:textId="77777777" w:rsidR="00AC70A1" w:rsidRPr="00892208" w:rsidRDefault="00AC70A1" w:rsidP="00AC70A1">
      <w:r>
        <w:t xml:space="preserve">Zachary </w:t>
      </w:r>
      <w:r w:rsidRPr="00892208">
        <w:rPr>
          <w:rStyle w:val="Style13ptBold"/>
        </w:rPr>
        <w:t>Henson and</w:t>
      </w:r>
      <w:r>
        <w:t xml:space="preserve"> Matt </w:t>
      </w:r>
      <w:r w:rsidRPr="00892208">
        <w:rPr>
          <w:rStyle w:val="Style13ptBold"/>
        </w:rPr>
        <w:t>Bruce</w:t>
      </w:r>
      <w:r>
        <w:t xml:space="preserve"> 11-3-20</w:t>
      </w:r>
      <w:r w:rsidRPr="00892208">
        <w:rPr>
          <w:rStyle w:val="Style13ptBold"/>
        </w:rPr>
        <w:t>21</w:t>
      </w:r>
      <w:r>
        <w:t xml:space="preserve">, Zachary Hansen covers economic development and commercial real estate for the AJC. Zach has been with the AJC since 2018 and has worked for the newspaper's breaking news, features and local government teams. Zach is a graduate from the University of Georgia and has previously written for The Arizona Republic and Bloomberg. Matt Bruce is a breaking news reporter for The Atlanta Journal-Constitution. “Prominent losses in mayoral races have Dems rethinking suburb strategy” [The Atlanta Journal-Constitution] </w:t>
      </w:r>
      <w:hyperlink r:id="rId46" w:history="1">
        <w:r w:rsidRPr="0026426E">
          <w:rPr>
            <w:rStyle w:val="Hyperlink"/>
          </w:rPr>
          <w:t>https://www.ajc.com/neighborhoods/dekalb/incumbent-metro-atlanta-mayors-fend-off-progressive-challengers/Z74E54KOARETBDJEHYI47RK6YI/</w:t>
        </w:r>
      </w:hyperlink>
      <w:r>
        <w:t xml:space="preserve"> /MDC</w:t>
      </w:r>
    </w:p>
    <w:p w14:paraId="440D16A7" w14:textId="77777777" w:rsidR="00AC70A1" w:rsidRPr="00892208" w:rsidRDefault="00AC70A1" w:rsidP="00AC70A1">
      <w:pPr>
        <w:rPr>
          <w:sz w:val="16"/>
        </w:rPr>
      </w:pPr>
      <w:r w:rsidRPr="00892208">
        <w:rPr>
          <w:sz w:val="16"/>
        </w:rPr>
        <w:t>Marci McCarthy, chairwoman of the DeKalb GOP, said her party’s grassroots canvassing efforts in the suburbs have led conservatives to have a better idea what voters want. She said Tucker voters saw prominent Democrats pushing for Biro’s election solely because he leans left, which she said backfired.</w:t>
      </w:r>
    </w:p>
    <w:p w14:paraId="452AD8F6" w14:textId="77777777" w:rsidR="00AC70A1" w:rsidRPr="00892208" w:rsidRDefault="00AC70A1" w:rsidP="00AC70A1">
      <w:pPr>
        <w:rPr>
          <w:sz w:val="16"/>
        </w:rPr>
      </w:pPr>
      <w:r w:rsidRPr="00892208">
        <w:rPr>
          <w:sz w:val="16"/>
        </w:rPr>
        <w:t>“I think the Democrats have lost their way and have lost touch with voters,” McCarthy said. “</w:t>
      </w:r>
      <w:r w:rsidRPr="00892208">
        <w:rPr>
          <w:rStyle w:val="StyleUnderline"/>
        </w:rPr>
        <w:t>It was a huge turnoff</w:t>
      </w:r>
      <w:r w:rsidRPr="00892208">
        <w:rPr>
          <w:sz w:val="16"/>
        </w:rPr>
        <w:t xml:space="preserve"> in the Tucker mayoral race </w:t>
      </w:r>
      <w:r w:rsidRPr="00892208">
        <w:rPr>
          <w:rStyle w:val="StyleUnderline"/>
        </w:rPr>
        <w:t>when Robin Biro decided that he was going to run as a Democrat</w:t>
      </w:r>
      <w:r w:rsidRPr="00892208">
        <w:rPr>
          <w:sz w:val="16"/>
        </w:rPr>
        <w:t xml:space="preserve"> and was handpicked by chairman John Jackson of the DeKalb Democrats.”</w:t>
      </w:r>
    </w:p>
    <w:p w14:paraId="17D23C79" w14:textId="77777777" w:rsidR="00AC70A1" w:rsidRPr="00892208" w:rsidRDefault="00AC70A1" w:rsidP="00AC70A1">
      <w:pPr>
        <w:rPr>
          <w:sz w:val="16"/>
        </w:rPr>
      </w:pPr>
      <w:r w:rsidRPr="00892208">
        <w:rPr>
          <w:sz w:val="16"/>
        </w:rPr>
        <w:t xml:space="preserve">Cobb Democrats believe their path to victory at the local level is getting voter turnout in off-year elections to match voter enthusiasm when presidential and gubernatorial candidates are on the ballot. </w:t>
      </w:r>
      <w:r w:rsidRPr="00892208">
        <w:rPr>
          <w:rStyle w:val="StyleUnderline"/>
        </w:rPr>
        <w:t>Participation</w:t>
      </w:r>
      <w:r w:rsidRPr="00892208">
        <w:rPr>
          <w:sz w:val="16"/>
        </w:rPr>
        <w:t xml:space="preserve"> in Marietta’s mayoral race was </w:t>
      </w:r>
      <w:r w:rsidRPr="00892208">
        <w:rPr>
          <w:rStyle w:val="StyleUnderline"/>
        </w:rPr>
        <w:t>only about a third of what it was last presidential election</w:t>
      </w:r>
      <w:r w:rsidRPr="00892208">
        <w:rPr>
          <w:sz w:val="16"/>
        </w:rPr>
        <w:t>.</w:t>
      </w:r>
    </w:p>
    <w:p w14:paraId="77669F08" w14:textId="77777777" w:rsidR="00AC70A1" w:rsidRPr="00892208" w:rsidRDefault="00AC70A1" w:rsidP="00AC70A1">
      <w:pPr>
        <w:rPr>
          <w:sz w:val="16"/>
        </w:rPr>
      </w:pPr>
      <w:r w:rsidRPr="00892208">
        <w:rPr>
          <w:sz w:val="16"/>
        </w:rPr>
        <w:t xml:space="preserve">However, Cobb Republicans said the </w:t>
      </w:r>
      <w:r w:rsidRPr="00892208">
        <w:rPr>
          <w:rStyle w:val="StyleUnderline"/>
        </w:rPr>
        <w:t xml:space="preserve">low turnout is thanks to progressive policies that </w:t>
      </w:r>
      <w:r w:rsidRPr="00892208">
        <w:rPr>
          <w:rStyle w:val="Emphasis"/>
        </w:rPr>
        <w:t>aren’t popular</w:t>
      </w:r>
      <w:r w:rsidRPr="00892208">
        <w:rPr>
          <w:rStyle w:val="StyleUnderline"/>
        </w:rPr>
        <w:t xml:space="preserve"> in suburbia</w:t>
      </w:r>
      <w:r w:rsidRPr="00892208">
        <w:rPr>
          <w:sz w:val="16"/>
        </w:rPr>
        <w:t>.</w:t>
      </w:r>
    </w:p>
    <w:p w14:paraId="36EFF523" w14:textId="77777777" w:rsidR="00AC70A1" w:rsidRPr="00892208" w:rsidRDefault="00AC70A1" w:rsidP="00AC70A1">
      <w:pPr>
        <w:rPr>
          <w:sz w:val="16"/>
        </w:rPr>
      </w:pPr>
      <w:r w:rsidRPr="00892208">
        <w:rPr>
          <w:sz w:val="16"/>
        </w:rPr>
        <w:t>“I think the low turnout is attributable, in large degree, because of the progressive agenda and the attack on our American values,” Salleigh Grubbs, chairwoman of Cobb Republicans, said. “Who’s going to go to the ballot box to defend that?”</w:t>
      </w:r>
    </w:p>
    <w:p w14:paraId="2E9C0387" w14:textId="77777777" w:rsidR="00AC70A1" w:rsidRPr="00892208" w:rsidRDefault="00AC70A1" w:rsidP="00AC70A1">
      <w:pPr>
        <w:rPr>
          <w:sz w:val="16"/>
        </w:rPr>
      </w:pPr>
      <w:r w:rsidRPr="00892208">
        <w:rPr>
          <w:sz w:val="16"/>
        </w:rPr>
        <w:t xml:space="preserve">Kelly, who’s attempt to unseat Tumlin was unsuccessful, said she worries the </w:t>
      </w:r>
      <w:r w:rsidRPr="00892208">
        <w:rPr>
          <w:rStyle w:val="StyleUnderline"/>
        </w:rPr>
        <w:t>tough losses suffered by Democrats in Atlanta’s suburbs could foreshadow a challenging 2022</w:t>
      </w:r>
      <w:r w:rsidRPr="00892208">
        <w:rPr>
          <w:sz w:val="16"/>
        </w:rPr>
        <w:t>. She said “red flags” are there for those paying attention.</w:t>
      </w:r>
    </w:p>
    <w:p w14:paraId="32401448" w14:textId="77777777" w:rsidR="00AC70A1" w:rsidRPr="00892208" w:rsidRDefault="00AC70A1" w:rsidP="00AC70A1">
      <w:pPr>
        <w:rPr>
          <w:sz w:val="16"/>
        </w:rPr>
      </w:pPr>
      <w:r w:rsidRPr="00892208">
        <w:rPr>
          <w:sz w:val="16"/>
        </w:rPr>
        <w:t xml:space="preserve">“We’re nonpartisan elections, but at the end of the day, I think </w:t>
      </w:r>
      <w:r w:rsidRPr="00892208">
        <w:rPr>
          <w:rStyle w:val="StyleUnderline"/>
        </w:rPr>
        <w:t>partisanship did enter into our election</w:t>
      </w:r>
      <w:r w:rsidRPr="00892208">
        <w:rPr>
          <w:sz w:val="16"/>
        </w:rPr>
        <w:t>,” Kelly said. “So I do think that if you’re reading the tea leaves, certainly it’s telling you something regarding what the midterm is going to look like in 2022.”</w:t>
      </w:r>
    </w:p>
    <w:p w14:paraId="115C9E02" w14:textId="77777777" w:rsidR="00AC70A1" w:rsidRDefault="00AC70A1" w:rsidP="00AC70A1"/>
    <w:p w14:paraId="7D7AD742" w14:textId="651AD87B" w:rsidR="00CA237E" w:rsidRDefault="00CA237E" w:rsidP="00CA237E">
      <w:pPr>
        <w:pStyle w:val="Heading3"/>
      </w:pPr>
      <w:r>
        <w:t>Link---Michigan Voters Are Not Key</w:t>
      </w:r>
    </w:p>
    <w:p w14:paraId="73A6160F" w14:textId="77777777" w:rsidR="00CA237E" w:rsidRDefault="00CA237E" w:rsidP="00CA237E">
      <w:pPr>
        <w:pStyle w:val="Heading4"/>
      </w:pPr>
      <w:r>
        <w:t>Michigan alone isn’t enough --- Biden would need to win the entire Midwest.</w:t>
      </w:r>
    </w:p>
    <w:p w14:paraId="45A93E8D" w14:textId="77777777" w:rsidR="00CA237E" w:rsidRDefault="00CA237E" w:rsidP="00CA237E">
      <w:r>
        <w:t xml:space="preserve">Nathaniel </w:t>
      </w:r>
      <w:r w:rsidRPr="001F0ED2">
        <w:rPr>
          <w:rStyle w:val="Style13ptBold"/>
        </w:rPr>
        <w:t>Rakich 5-15</w:t>
      </w:r>
      <w:r>
        <w:t xml:space="preserve">-2024, Nathaniel Rakich is a senior editor and senior elections analyst at 538. “Biden's path to winning the Electoral College runs through the Midwest” [ABC News] </w:t>
      </w:r>
      <w:hyperlink r:id="rId47" w:history="1">
        <w:r w:rsidRPr="00EC761F">
          <w:rPr>
            <w:rStyle w:val="Hyperlink"/>
          </w:rPr>
          <w:t>https://abcnews.go.com/538/bidens-path-winning-electoral-college-runs-midwest/story?id=110231273</w:t>
        </w:r>
      </w:hyperlink>
      <w:r>
        <w:t xml:space="preserve"> /MDC</w:t>
      </w:r>
    </w:p>
    <w:p w14:paraId="08D17FDE" w14:textId="77777777" w:rsidR="00CA237E" w:rsidRPr="00A0480C" w:rsidRDefault="00CA237E" w:rsidP="00CA237E">
      <w:pPr>
        <w:rPr>
          <w:sz w:val="16"/>
        </w:rPr>
      </w:pPr>
      <w:r w:rsidRPr="00A0480C">
        <w:rPr>
          <w:sz w:val="16"/>
        </w:rPr>
        <w:t xml:space="preserve">With 174 days — fewer than six months — left until Election Day, </w:t>
      </w:r>
      <w:r w:rsidRPr="00B0440E">
        <w:rPr>
          <w:rStyle w:val="StyleUnderline"/>
        </w:rPr>
        <w:t xml:space="preserve">we're now </w:t>
      </w:r>
      <w:r w:rsidRPr="00A0480C">
        <w:rPr>
          <w:rStyle w:val="StyleUnderline"/>
        </w:rPr>
        <w:t>within the window where general-election polling has some predictive value</w:t>
      </w:r>
      <w:r w:rsidRPr="00A0480C">
        <w:rPr>
          <w:sz w:val="16"/>
        </w:rPr>
        <w:t xml:space="preserve"> — although it is still subject to plenty of change. And according to 538's newly released polling averages, former President Donald Trump narrowly leads President Joe Biden, 41.2 percent to 40.5 percent, in national polls (as of Wednesday at 1:30 p.m. Eastern).</w:t>
      </w:r>
    </w:p>
    <w:p w14:paraId="6823168D" w14:textId="77777777" w:rsidR="00CA237E" w:rsidRPr="00A0480C" w:rsidRDefault="00CA237E" w:rsidP="00CA237E">
      <w:pPr>
        <w:rPr>
          <w:sz w:val="16"/>
        </w:rPr>
      </w:pPr>
      <w:r w:rsidRPr="00A0480C">
        <w:rPr>
          <w:sz w:val="16"/>
        </w:rPr>
        <w:t xml:space="preserve">But as any election analyst worth their salt will tell you, </w:t>
      </w:r>
      <w:r w:rsidRPr="00A0480C">
        <w:rPr>
          <w:rStyle w:val="StyleUnderline"/>
        </w:rPr>
        <w:t xml:space="preserve">we elect the president via the </w:t>
      </w:r>
      <w:r w:rsidRPr="00A0480C">
        <w:rPr>
          <w:rStyle w:val="Emphasis"/>
        </w:rPr>
        <w:t>Electoral College</w:t>
      </w:r>
      <w:r w:rsidRPr="00A0480C">
        <w:rPr>
          <w:rStyle w:val="StyleUnderline"/>
        </w:rPr>
        <w:t>, not the popular vote</w:t>
      </w:r>
      <w:r w:rsidRPr="00A0480C">
        <w:rPr>
          <w:sz w:val="16"/>
        </w:rPr>
        <w:t>. And in the last couple presidential elections, the Electoral College has benefited Republicans. In 2020, Biden won the national popular vote by 4.5 percentage points, but he won Wisconsin — the state that tipped him over the 270 electoral votes he needed to win — by only 0.6 points (representing a 3.9-point Electoral College bias toward Trump). And in 2016, former Secretary of State Hillary Clinton won the popular vote by 2.1 points, but she lost the tipping-point state, again Wisconsin, by 0.8 points — a 2.9-point Electoral College bias.</w:t>
      </w:r>
    </w:p>
    <w:p w14:paraId="25251430" w14:textId="77777777" w:rsidR="00CA237E" w:rsidRPr="00A0480C" w:rsidRDefault="00CA237E" w:rsidP="00CA237E">
      <w:pPr>
        <w:rPr>
          <w:sz w:val="16"/>
        </w:rPr>
      </w:pPr>
      <w:r w:rsidRPr="00A0480C">
        <w:rPr>
          <w:sz w:val="16"/>
        </w:rPr>
        <w:t xml:space="preserve">Based on those numbers, you might assume that </w:t>
      </w:r>
      <w:r w:rsidRPr="00A0480C">
        <w:rPr>
          <w:rStyle w:val="StyleUnderline"/>
        </w:rPr>
        <w:t>Trump's national polling lead means</w:t>
      </w:r>
      <w:r w:rsidRPr="00B0440E">
        <w:rPr>
          <w:rStyle w:val="StyleUnderline"/>
        </w:rPr>
        <w:t xml:space="preserve"> Biden is a significant underdog to win the Electoral College</w:t>
      </w:r>
      <w:r w:rsidRPr="00A0480C">
        <w:rPr>
          <w:sz w:val="16"/>
        </w:rPr>
        <w:t>. But according to our state-level polling averages, that's not necessarily true. While he's trailing in the most competitive states, Biden remains within striking distance of Trump in states with just enough electoral votes to hand him the presidency.</w:t>
      </w:r>
    </w:p>
    <w:p w14:paraId="1A843DAC" w14:textId="77777777" w:rsidR="00CA237E" w:rsidRPr="00A0480C" w:rsidRDefault="00CA237E" w:rsidP="00CA237E">
      <w:pPr>
        <w:rPr>
          <w:sz w:val="16"/>
        </w:rPr>
      </w:pPr>
      <w:r w:rsidRPr="00781F43">
        <w:rPr>
          <w:rStyle w:val="StyleUnderline"/>
        </w:rPr>
        <w:t>Seven states are generally considered to be competitive this fall</w:t>
      </w:r>
      <w:r w:rsidRPr="00A0480C">
        <w:rPr>
          <w:sz w:val="16"/>
        </w:rPr>
        <w:t xml:space="preserve">, and when you look at our polling averages of each of them, </w:t>
      </w:r>
      <w:r w:rsidRPr="00781F43">
        <w:rPr>
          <w:rStyle w:val="StyleUnderline"/>
        </w:rPr>
        <w:t>six of them fall into two clean categories: Michigan, Pennsylvania and Wisconsin, where Biden trails Trump by less than 2 points; and Georgia, Nevada and North Carolina, where Trump leads by a more comfortable 6- or 7-point margin.</w:t>
      </w:r>
      <w:r w:rsidRPr="00A0480C">
        <w:rPr>
          <w:sz w:val="16"/>
        </w:rPr>
        <w:t xml:space="preserve"> (Arizona, at Trump+3.5, is somewhere in the middle.)</w:t>
      </w:r>
    </w:p>
    <w:p w14:paraId="5E3EA6DB" w14:textId="77777777" w:rsidR="00CA237E" w:rsidRPr="00781F43" w:rsidRDefault="00CA237E" w:rsidP="00CA237E">
      <w:pPr>
        <w:rPr>
          <w:rStyle w:val="StyleUnderline"/>
        </w:rPr>
      </w:pPr>
      <w:r w:rsidRPr="00A0480C">
        <w:rPr>
          <w:sz w:val="16"/>
        </w:rPr>
        <w:t xml:space="preserve">Obviously, if those turn out to be the final margins in November, Trump would win every swing state and the presidency. But the numbers also point to a narrow but feasible path for Biden to win. </w:t>
      </w:r>
      <w:r w:rsidRPr="00781F43">
        <w:rPr>
          <w:rStyle w:val="StyleUnderline"/>
        </w:rPr>
        <w:t>If he carries Michigan, Pennsylvania and Wisconsin, plus every other state and district* that he won by at least 6 points in 2020, he would finish with exactly 270 electoral votes:**</w:t>
      </w:r>
    </w:p>
    <w:p w14:paraId="24940251" w14:textId="77777777" w:rsidR="00CA237E" w:rsidRPr="00A0480C" w:rsidRDefault="00CA237E" w:rsidP="00CA237E">
      <w:pPr>
        <w:rPr>
          <w:sz w:val="16"/>
        </w:rPr>
      </w:pPr>
      <w:r w:rsidRPr="00A0480C">
        <w:rPr>
          <w:sz w:val="16"/>
        </w:rPr>
        <w:t>That's well within the realm of possibility. To reach that threshold, Biden would just need to gain 2 points in our polling averages of those three states between now and November, which is not a very big lift. Plus, it's within the margin of reasonable polling error; even polls on the eve of the election have an average error of 4 points in presidential elections. Ultimately, state-level polls 174 days before the election have historically missed the final vote margin by about 8 points. So while Trump leads the presidential race right now, that lead is not safe.</w:t>
      </w:r>
    </w:p>
    <w:p w14:paraId="5D29A056" w14:textId="77777777" w:rsidR="00CA237E" w:rsidRPr="00A0480C" w:rsidRDefault="00CA237E" w:rsidP="00CA237E">
      <w:pPr>
        <w:rPr>
          <w:sz w:val="16"/>
        </w:rPr>
      </w:pPr>
      <w:r w:rsidRPr="00A0480C">
        <w:rPr>
          <w:sz w:val="16"/>
        </w:rPr>
        <w:t>After so much was made in 2016 and 2020 about Democrats' eroding support in the Midwest and their emergence in the Sun Belt, it's interesting that the polls so clearly indicate that Biden's best path to victory runs through the old "blue wall" states of Michigan, Pennsylvania and Wisconsin. But it probably shouldn't be too surprising. States don't march consistently and inevitably in one direction over time; historically, they're just as likely to revert to the mean. And Michigan, Pennsylvania and Wisconsin have much more of a history of voting Democratic than Arizona, Georgia and North Carolina do. (Nevada is the exception here — it has voted Democratic in every presidential election since 2008.)</w:t>
      </w:r>
    </w:p>
    <w:p w14:paraId="20F8E4F3" w14:textId="77777777" w:rsidR="00CA237E" w:rsidRPr="00A0480C" w:rsidRDefault="00CA237E" w:rsidP="00CA237E">
      <w:pPr>
        <w:rPr>
          <w:sz w:val="16"/>
        </w:rPr>
      </w:pPr>
      <w:r w:rsidRPr="00A0480C">
        <w:rPr>
          <w:sz w:val="16"/>
        </w:rPr>
        <w:t>Biden's weakness in the Sun Belt also isn't too surprising given his widely publicized struggles with voters of color; the Sun Belt states are much more racially diverse than the three northern states where Biden is still competitive.</w:t>
      </w:r>
    </w:p>
    <w:p w14:paraId="077412BA" w14:textId="77777777" w:rsidR="00CA237E" w:rsidRPr="00A0480C" w:rsidRDefault="00CA237E" w:rsidP="00CA237E">
      <w:pPr>
        <w:rPr>
          <w:sz w:val="16"/>
        </w:rPr>
      </w:pPr>
      <w:r w:rsidRPr="00A0480C">
        <w:rPr>
          <w:sz w:val="16"/>
        </w:rPr>
        <w:t>At the same time, Democrats should face no illusions about the task ahead of them. Winning Michigan, Pennsylvania and Wisconsin will require Biden to proactively improve in the polls (or hope that they are wrong — and generally you don't want to leave your campaign up to fate!), something he has struggled to do so far this year. This path also leaves the campaign no margin for error: If Biden loses just one of those three states, he'd need to carry one or more of the more challenging Sun Belt states to make up for it.</w:t>
      </w:r>
    </w:p>
    <w:p w14:paraId="0AFF11E3" w14:textId="77777777" w:rsidR="00CA237E" w:rsidRPr="00A0480C" w:rsidRDefault="00CA237E" w:rsidP="00CA237E">
      <w:pPr>
        <w:rPr>
          <w:sz w:val="16"/>
        </w:rPr>
      </w:pPr>
      <w:r w:rsidRPr="00A0480C">
        <w:rPr>
          <w:sz w:val="16"/>
        </w:rPr>
        <w:t>And there's one further wrinkle: Getting to 270 electoral votes via Michigan, Pennsylvania and Wisconsin would also require Biden to win the electoral vote from Nebraska's 2nd Congressional District, which Biden won by only 6 points in 2020, according to Daily Kos Elections. Polls of Nebraska's 2nd District are scarce, but the one we do have suggests that Trump is leading there right now.</w:t>
      </w:r>
    </w:p>
    <w:p w14:paraId="765DDA4C" w14:textId="77777777" w:rsidR="00CA237E" w:rsidRPr="00A0480C" w:rsidRDefault="00CA237E" w:rsidP="00CA237E">
      <w:pPr>
        <w:rPr>
          <w:sz w:val="16"/>
        </w:rPr>
      </w:pPr>
      <w:r w:rsidRPr="00A0480C">
        <w:rPr>
          <w:sz w:val="16"/>
        </w:rPr>
        <w:t>And if Trump wins Nebraska's 2nd while Biden wins Michigan, Pennsylvania and Wisconsin, the Electoral College would be tied 269-269. Under the Constitution, that would throw the election to the House of Representatives, where each state's delegation (not each representative) would get one vote, with 26 out of 50 votes needed to elect the president. Trump would very likely win under such a scenario because Republicans will probably control a majority of congressional delegations after the election, even if they don't have an overall House majority.</w:t>
      </w:r>
    </w:p>
    <w:p w14:paraId="098C9597" w14:textId="77777777" w:rsidR="00CA237E" w:rsidRPr="00A0480C" w:rsidRDefault="00CA237E" w:rsidP="00CA237E">
      <w:pPr>
        <w:rPr>
          <w:sz w:val="16"/>
        </w:rPr>
      </w:pPr>
      <w:r w:rsidRPr="00A0480C">
        <w:rPr>
          <w:sz w:val="16"/>
        </w:rPr>
        <w:t>The House hasn't needed to step in to decide the presidential election since 1824, but the way the electoral map is shaping up, there is a nonzero chance it could happen this year.</w:t>
      </w:r>
    </w:p>
    <w:p w14:paraId="71537E9F" w14:textId="77777777" w:rsidR="00CA237E" w:rsidRDefault="00CA237E" w:rsidP="00CA237E">
      <w:pPr>
        <w:pStyle w:val="Heading4"/>
      </w:pPr>
      <w:r>
        <w:t>Michigan’s not enough --- he needs the entire “blue wall.”</w:t>
      </w:r>
    </w:p>
    <w:p w14:paraId="2B2D7F84" w14:textId="77777777" w:rsidR="00CA237E" w:rsidRPr="00391AFD" w:rsidRDefault="00CA237E" w:rsidP="00CA237E">
      <w:pPr>
        <w:rPr>
          <w:color w:val="0563C1" w:themeColor="hyperlink"/>
          <w:u w:val="single"/>
        </w:rPr>
      </w:pPr>
      <w:r>
        <w:t xml:space="preserve">Maya Marchel </w:t>
      </w:r>
      <w:r w:rsidRPr="00861DC4">
        <w:rPr>
          <w:rStyle w:val="Style13ptBold"/>
        </w:rPr>
        <w:t>Hoff 6-18</w:t>
      </w:r>
      <w:r>
        <w:t xml:space="preserve">-2024, Maya is currently based in Lincoln, Nebraska where she covers elections, politics and government for USA Today. She recently graduated from the University of Minnesota where she spent time interning for publications including the Star Tribune, Twin Cities Business Magazine, Marketplace and the Minnesota Daily. “Electoral math: Biden needs to take these swing states to win in 2024” [USA Today] </w:t>
      </w:r>
      <w:hyperlink r:id="rId48" w:history="1">
        <w:r w:rsidRPr="00EC761F">
          <w:rPr>
            <w:rStyle w:val="Hyperlink"/>
          </w:rPr>
          <w:t>https://www.usatoday.com/story/news/politics/elections/2024/06/18/swing-states-biden-needs-to-win-2024/74139366007/</w:t>
        </w:r>
      </w:hyperlink>
      <w:r>
        <w:rPr>
          <w:rStyle w:val="Hyperlink"/>
        </w:rPr>
        <w:t xml:space="preserve"> </w:t>
      </w:r>
      <w:r>
        <w:t>/MDC</w:t>
      </w:r>
    </w:p>
    <w:p w14:paraId="0B81B80F" w14:textId="77777777" w:rsidR="00CA237E" w:rsidRPr="00391AFD" w:rsidRDefault="00CA237E" w:rsidP="00CA237E">
      <w:pPr>
        <w:rPr>
          <w:sz w:val="16"/>
        </w:rPr>
      </w:pPr>
      <w:r w:rsidRPr="00391AFD">
        <w:rPr>
          <w:sz w:val="16"/>
        </w:rPr>
        <w:t xml:space="preserve">As the November election approaches, </w:t>
      </w:r>
      <w:r w:rsidRPr="008F5DD0">
        <w:rPr>
          <w:rStyle w:val="StyleUnderline"/>
        </w:rPr>
        <w:t>U.S. presidential campaigns are focusing on crucial swing states that will decide the winner of the White House</w:t>
      </w:r>
      <w:r w:rsidRPr="00391AFD">
        <w:rPr>
          <w:sz w:val="16"/>
        </w:rPr>
        <w:t>. In a fiercely contested rematch between President Joe Biden and former President Donald Trump, both candidates have little margin for error.</w:t>
      </w:r>
    </w:p>
    <w:p w14:paraId="0A7EC768" w14:textId="77777777" w:rsidR="00CA237E" w:rsidRPr="00391AFD" w:rsidRDefault="00CA237E" w:rsidP="00CA237E">
      <w:pPr>
        <w:rPr>
          <w:sz w:val="16"/>
        </w:rPr>
      </w:pPr>
      <w:r w:rsidRPr="00391AFD">
        <w:rPr>
          <w:sz w:val="16"/>
        </w:rPr>
        <w:t>While the popular vote is significant in a presidential election, the key to victory is securing 270 electoral votes (out of 538), and this year's projections indicate a tighter race than 2020.</w:t>
      </w:r>
    </w:p>
    <w:p w14:paraId="3CB49DD9" w14:textId="77777777" w:rsidR="00CA237E" w:rsidRPr="00391AFD" w:rsidRDefault="00CA237E" w:rsidP="00CA237E">
      <w:pPr>
        <w:rPr>
          <w:sz w:val="16"/>
        </w:rPr>
      </w:pPr>
      <w:r w:rsidRPr="00391AFD">
        <w:rPr>
          <w:sz w:val="16"/>
        </w:rPr>
        <w:t>How does the Electoral College work?</w:t>
      </w:r>
    </w:p>
    <w:p w14:paraId="78186917" w14:textId="77777777" w:rsidR="00CA237E" w:rsidRPr="00391AFD" w:rsidRDefault="00CA237E" w:rsidP="00CA237E">
      <w:pPr>
        <w:rPr>
          <w:sz w:val="16"/>
        </w:rPr>
      </w:pPr>
      <w:r w:rsidRPr="00391AFD">
        <w:rPr>
          <w:sz w:val="16"/>
        </w:rPr>
        <w:t>The Electoral College consists of 538 votes split among the 50 states. Each state gets points based on the members of its congressional delegation: one for each U.S. Representative and two for the U.S. Senators.</w:t>
      </w:r>
    </w:p>
    <w:p w14:paraId="5B84A0B3" w14:textId="77777777" w:rsidR="00CA237E" w:rsidRPr="00391AFD" w:rsidRDefault="00CA237E" w:rsidP="00CA237E">
      <w:pPr>
        <w:rPr>
          <w:sz w:val="16"/>
        </w:rPr>
      </w:pPr>
      <w:r w:rsidRPr="0021670F">
        <w:rPr>
          <w:rStyle w:val="StyleUnderline"/>
        </w:rPr>
        <w:t>For the 2024 election, Arizona, Georgia, Michigan, Nevada, Pennsylvania, and Wisconsin are crucial battleground states</w:t>
      </w:r>
      <w:r w:rsidRPr="00391AFD">
        <w:rPr>
          <w:sz w:val="16"/>
        </w:rPr>
        <w:t xml:space="preserve"> that both Democrats and Republicans need to win to secure the 270 electoral votes required for the presidency.</w:t>
      </w:r>
    </w:p>
    <w:p w14:paraId="0A15CAEC" w14:textId="77777777" w:rsidR="00CA237E" w:rsidRPr="00391AFD" w:rsidRDefault="00CA237E" w:rsidP="00CA237E">
      <w:pPr>
        <w:rPr>
          <w:sz w:val="16"/>
        </w:rPr>
      </w:pPr>
      <w:r w:rsidRPr="0021670F">
        <w:rPr>
          <w:rStyle w:val="StyleUnderline"/>
        </w:rPr>
        <w:t>If Trump takes any of the Rust Belt states—specifically Wisconsin, Michigan, or Pennsylvania</w:t>
      </w:r>
      <w:r w:rsidRPr="00391AFD">
        <w:rPr>
          <w:sz w:val="16"/>
        </w:rPr>
        <w:t xml:space="preserve">—in November, </w:t>
      </w:r>
      <w:r w:rsidRPr="0021670F">
        <w:rPr>
          <w:rStyle w:val="StyleUnderline"/>
        </w:rPr>
        <w:t>it does not bode well for Biden</w:t>
      </w:r>
      <w:r w:rsidRPr="00391AFD">
        <w:rPr>
          <w:sz w:val="16"/>
        </w:rPr>
        <w:t>. With less than 20 weeks until Election Day, political operatives on both sides say it's a make-or-break for the respective campaigns.</w:t>
      </w:r>
    </w:p>
    <w:p w14:paraId="011675B0" w14:textId="77777777" w:rsidR="00CA237E" w:rsidRPr="00391AFD" w:rsidRDefault="00CA237E" w:rsidP="00CA237E">
      <w:pPr>
        <w:rPr>
          <w:sz w:val="16"/>
        </w:rPr>
      </w:pPr>
      <w:r w:rsidRPr="00391AFD">
        <w:rPr>
          <w:sz w:val="16"/>
        </w:rPr>
        <w:t>"That's the must-have," said Faiz Shakir, a Democratic strategist who managed Bernie Sanders' 2020 presidential campaign, to NBC News.</w:t>
      </w:r>
    </w:p>
    <w:p w14:paraId="55AD8C05" w14:textId="77777777" w:rsidR="00CA237E" w:rsidRPr="0021670F" w:rsidRDefault="00CA237E" w:rsidP="00CA237E">
      <w:pPr>
        <w:rPr>
          <w:rStyle w:val="StyleUnderline"/>
        </w:rPr>
      </w:pPr>
      <w:r w:rsidRPr="00391AFD">
        <w:rPr>
          <w:sz w:val="16"/>
        </w:rPr>
        <w:t xml:space="preserve">In 2020, states including Georgia, Arizona, and Nevada helped deliver a significant bundle of electoral votes to Biden, who came out with 306 points compared to Trump's 232. However, with recent polling showing Trump leading the president in the Sunbelt states and Georgia, </w:t>
      </w:r>
      <w:r w:rsidRPr="0021670F">
        <w:rPr>
          <w:rStyle w:val="StyleUnderline"/>
        </w:rPr>
        <w:t>the most straightforward path to the White House for Biden is through the Midwestern "blue wall."</w:t>
      </w:r>
    </w:p>
    <w:p w14:paraId="7DE186A9" w14:textId="77777777" w:rsidR="00CA237E" w:rsidRPr="00391AFD" w:rsidRDefault="00CA237E" w:rsidP="00CA237E">
      <w:pPr>
        <w:rPr>
          <w:sz w:val="16"/>
        </w:rPr>
      </w:pPr>
      <w:r w:rsidRPr="00391AFD">
        <w:rPr>
          <w:sz w:val="16"/>
        </w:rPr>
        <w:t>What is the "blue wall?"</w:t>
      </w:r>
    </w:p>
    <w:p w14:paraId="4FF80DCF" w14:textId="77777777" w:rsidR="00CA237E" w:rsidRPr="00391AFD" w:rsidRDefault="00CA237E" w:rsidP="00CA237E">
      <w:pPr>
        <w:rPr>
          <w:sz w:val="16"/>
        </w:rPr>
      </w:pPr>
      <w:r w:rsidRPr="00391AFD">
        <w:rPr>
          <w:sz w:val="16"/>
        </w:rPr>
        <w:t>The "blue wall" consists of swing states that hug the Great Lakes, including Wisconsin, Michigan and Pennsylvania. If Biden can manage to hold up the wall as he did in 2020, he could still win the election, even if Trump takes Arizona, Georgia, and Nevada.</w:t>
      </w:r>
    </w:p>
    <w:p w14:paraId="7A36A72C" w14:textId="77777777" w:rsidR="00CA237E" w:rsidRPr="00391AFD" w:rsidRDefault="00CA237E" w:rsidP="00CA237E">
      <w:pPr>
        <w:rPr>
          <w:sz w:val="16"/>
        </w:rPr>
      </w:pPr>
      <w:r w:rsidRPr="00391AFD">
        <w:rPr>
          <w:sz w:val="16"/>
        </w:rPr>
        <w:t xml:space="preserve">The 2020 census is making it tricky for the Democrats. </w:t>
      </w:r>
      <w:r w:rsidRPr="0021670F">
        <w:rPr>
          <w:rStyle w:val="StyleUnderline"/>
        </w:rPr>
        <w:t>Thanks to a recent population decline in the Great Lakes region, Biden effectively lost three electoral votes from states he won that year</w:t>
      </w:r>
      <w:r w:rsidRPr="00391AFD">
        <w:rPr>
          <w:sz w:val="16"/>
        </w:rPr>
        <w:t xml:space="preserve"> — including one each from Michigan and Pennsylvania — and moved them into states that favored Trump. That's where Nebraska, specifically Omaha's 2nd Congressional District, comes into focus.</w:t>
      </w:r>
    </w:p>
    <w:p w14:paraId="1DB82F2F" w14:textId="77777777" w:rsidR="00CA237E" w:rsidRPr="00391AFD" w:rsidRDefault="00CA237E" w:rsidP="00CA237E">
      <w:pPr>
        <w:rPr>
          <w:sz w:val="16"/>
        </w:rPr>
      </w:pPr>
      <w:r w:rsidRPr="00391AFD">
        <w:rPr>
          <w:sz w:val="16"/>
        </w:rPr>
        <w:t>Why are Biden and Trump eyeing Nebraska?</w:t>
      </w:r>
    </w:p>
    <w:p w14:paraId="3DF6DCA4" w14:textId="77777777" w:rsidR="00CA237E" w:rsidRPr="00391AFD" w:rsidRDefault="00CA237E" w:rsidP="00CA237E">
      <w:pPr>
        <w:rPr>
          <w:sz w:val="16"/>
        </w:rPr>
      </w:pPr>
      <w:r w:rsidRPr="00391AFD">
        <w:rPr>
          <w:sz w:val="16"/>
        </w:rPr>
        <w:t>Unlike the rest of the 48 states, which have a winner-take-all system in which the candidate with the popular vote gets all of a state's points, Nebraska and Maine have a unique split vote system. In this system, points are divided between candidates based on who wins individual congressional districts.</w:t>
      </w:r>
    </w:p>
    <w:p w14:paraId="427B4CC1" w14:textId="77777777" w:rsidR="00CA237E" w:rsidRPr="00391AFD" w:rsidRDefault="00CA237E" w:rsidP="00CA237E">
      <w:pPr>
        <w:rPr>
          <w:sz w:val="16"/>
        </w:rPr>
      </w:pPr>
      <w:r w:rsidRPr="00391AFD">
        <w:rPr>
          <w:sz w:val="16"/>
        </w:rPr>
        <w:t>For example, Nebraska has five electoral points and three U.S. House seats. The winner of the popular votes gets two electoral points, and the other three are awarded to the winners of each district, which is why both sides are eyeing the Cornhusker State.</w:t>
      </w:r>
    </w:p>
    <w:p w14:paraId="0F3C6567" w14:textId="77777777" w:rsidR="00CA237E" w:rsidRPr="00391AFD" w:rsidRDefault="00CA237E" w:rsidP="00CA237E">
      <w:pPr>
        <w:rPr>
          <w:sz w:val="16"/>
        </w:rPr>
      </w:pPr>
      <w:r w:rsidRPr="00391AFD">
        <w:rPr>
          <w:sz w:val="16"/>
        </w:rPr>
        <w:t>It's possible the 2024 election could come down to that single House district, in which two Democrats and two Republicans won once in the last four election cycles.</w:t>
      </w:r>
    </w:p>
    <w:p w14:paraId="1B0AD95E" w14:textId="77777777" w:rsidR="00CA237E" w:rsidRDefault="00CA237E" w:rsidP="00CA237E">
      <w:pPr>
        <w:pStyle w:val="Heading4"/>
      </w:pPr>
      <w:r>
        <w:t>Michigan alone can’t solve --- 6 other swing states.</w:t>
      </w:r>
    </w:p>
    <w:p w14:paraId="0A41A06D" w14:textId="77777777" w:rsidR="00CA237E" w:rsidRDefault="00CA237E" w:rsidP="00CA237E">
      <w:r>
        <w:t xml:space="preserve">Elliot </w:t>
      </w:r>
      <w:r w:rsidRPr="005170D8">
        <w:rPr>
          <w:rStyle w:val="Style13ptBold"/>
        </w:rPr>
        <w:t>Davis</w:t>
      </w:r>
      <w:r>
        <w:t xml:space="preserve"> Jr. </w:t>
      </w:r>
      <w:r>
        <w:rPr>
          <w:rStyle w:val="Style13ptBold"/>
        </w:rPr>
        <w:t>4-3</w:t>
      </w:r>
      <w:r>
        <w:t xml:space="preserve">-2024, Elliott Davis Jr. is a reporter mainly serving the Government Rankings team at U.S. News &amp; World Report. He joined the company in early 2020 as an intern in the News section. He previously wrote for The Boston Globe Magazine, The Baltimore Sun, the University of Maryland’s Capital News Service and his hometown newspaper, the Virgin Islands Daily News. He is a graduate of the master’s program at the Philip Merrill College of Journalism. “7 States That Could Sway the 2024 Presidential Election” [USNews] </w:t>
      </w:r>
      <w:hyperlink r:id="rId49" w:history="1">
        <w:r w:rsidRPr="00EC761F">
          <w:rPr>
            <w:rStyle w:val="Hyperlink"/>
          </w:rPr>
          <w:t>https://www.usnews.com/news/elections/articles/7-swing-states-that-could-decide-the-2024-presidential-election</w:t>
        </w:r>
      </w:hyperlink>
      <w:r>
        <w:t xml:space="preserve"> /MDC</w:t>
      </w:r>
    </w:p>
    <w:p w14:paraId="12B42EB2" w14:textId="77777777" w:rsidR="00CA237E" w:rsidRPr="006D12C9" w:rsidRDefault="00CA237E" w:rsidP="00CA237E">
      <w:pPr>
        <w:rPr>
          <w:sz w:val="16"/>
        </w:rPr>
      </w:pPr>
      <w:r w:rsidRPr="006D12C9">
        <w:rPr>
          <w:sz w:val="16"/>
        </w:rPr>
        <w:t>In many states this November, the presidential candidate who snags the winner's share of electoral votes is unlikely to be a surprise.</w:t>
      </w:r>
    </w:p>
    <w:p w14:paraId="257025E0" w14:textId="77777777" w:rsidR="00CA237E" w:rsidRPr="006D12C9" w:rsidRDefault="00CA237E" w:rsidP="00CA237E">
      <w:pPr>
        <w:rPr>
          <w:sz w:val="16"/>
        </w:rPr>
      </w:pPr>
      <w:r w:rsidRPr="006D12C9">
        <w:rPr>
          <w:rStyle w:val="StyleUnderline"/>
        </w:rPr>
        <w:t>But across seven swing states – stretching from the desert Southwest to the Upper Midwest and back down into the South – the outcome remains very much in play</w:t>
      </w:r>
      <w:r w:rsidRPr="006D12C9">
        <w:rPr>
          <w:sz w:val="16"/>
        </w:rPr>
        <w:t>, and the 93 votes up for grabs are likely to decide who ultimately ends up in the White House come January: incumbent President Joe Biden or former President Donald Trump.</w:t>
      </w:r>
    </w:p>
    <w:p w14:paraId="5A69D997" w14:textId="77777777" w:rsidR="00CA237E" w:rsidRPr="006D12C9" w:rsidRDefault="00CA237E" w:rsidP="00CA237E">
      <w:pPr>
        <w:rPr>
          <w:sz w:val="16"/>
        </w:rPr>
      </w:pPr>
      <w:r w:rsidRPr="006D12C9">
        <w:rPr>
          <w:sz w:val="16"/>
        </w:rPr>
        <w:t>What Is a Swing State?</w:t>
      </w:r>
    </w:p>
    <w:p w14:paraId="29CD602E" w14:textId="77777777" w:rsidR="00CA237E" w:rsidRPr="006D12C9" w:rsidRDefault="00CA237E" w:rsidP="00CA237E">
      <w:pPr>
        <w:rPr>
          <w:sz w:val="16"/>
        </w:rPr>
      </w:pPr>
      <w:r w:rsidRPr="006D12C9">
        <w:rPr>
          <w:sz w:val="16"/>
        </w:rPr>
        <w:t>A swing state, according to a by-the-book definition, is one that’s “considered to play a key role in the outcome of presidential elections” and where candidates of both the Democratic and Republican parties “have similar levels of support.” The group of swing states is often similar during each presidential election cycle, though factors like changing demographics and turnout can make a traditionally red or blue state turn purple. Georgia, for example, swung into the swing state category in the wake of Biden’s surprise victory there in 2020 and Democratic Sen. Raphael Warnock’s election win in 2022.</w:t>
      </w:r>
    </w:p>
    <w:p w14:paraId="46EF94E2" w14:textId="77777777" w:rsidR="00CA237E" w:rsidRPr="006D12C9" w:rsidRDefault="00CA237E" w:rsidP="00CA237E">
      <w:pPr>
        <w:rPr>
          <w:sz w:val="16"/>
        </w:rPr>
      </w:pPr>
      <w:r w:rsidRPr="006D12C9">
        <w:rPr>
          <w:sz w:val="16"/>
        </w:rPr>
        <w:t>Trump and Biden – both of whom have clinched their party’s presidential nominations – already have made swing states a priority of their campaigns, targeting them with visits and rallies as the election season steams toward Nov. 5.</w:t>
      </w:r>
    </w:p>
    <w:p w14:paraId="702F8993" w14:textId="77777777" w:rsidR="00CA237E" w:rsidRPr="006D12C9" w:rsidRDefault="00CA237E" w:rsidP="00CA237E">
      <w:pPr>
        <w:rPr>
          <w:rStyle w:val="StyleUnderline"/>
        </w:rPr>
      </w:pPr>
      <w:r w:rsidRPr="006D12C9">
        <w:rPr>
          <w:rStyle w:val="StyleUnderline"/>
        </w:rPr>
        <w:t>What Are the 2024 Swing States?</w:t>
      </w:r>
    </w:p>
    <w:p w14:paraId="6ABDC6AF" w14:textId="77777777" w:rsidR="00CA237E" w:rsidRPr="006D12C9" w:rsidRDefault="00CA237E" w:rsidP="00CA237E">
      <w:pPr>
        <w:rPr>
          <w:sz w:val="16"/>
        </w:rPr>
      </w:pPr>
      <w:r w:rsidRPr="006D12C9">
        <w:rPr>
          <w:sz w:val="16"/>
        </w:rPr>
        <w:t>Here are U.S. News’ seven swing states to watch for the 2024 election. Click through to learn more about each state and its significance.</w:t>
      </w:r>
    </w:p>
    <w:p w14:paraId="0D7C1233" w14:textId="77777777" w:rsidR="00CA237E" w:rsidRPr="006D12C9" w:rsidRDefault="00CA237E" w:rsidP="00CA237E">
      <w:pPr>
        <w:rPr>
          <w:sz w:val="16"/>
        </w:rPr>
      </w:pPr>
      <w:r w:rsidRPr="006D12C9">
        <w:rPr>
          <w:sz w:val="16"/>
        </w:rPr>
        <w:t>[Graphic omitted]</w:t>
      </w:r>
    </w:p>
    <w:p w14:paraId="6BD2F435" w14:textId="77777777" w:rsidR="00CA237E" w:rsidRPr="006D12C9" w:rsidRDefault="00CA237E" w:rsidP="00CA237E">
      <w:pPr>
        <w:rPr>
          <w:rStyle w:val="Emphasis"/>
        </w:rPr>
      </w:pPr>
      <w:r w:rsidRPr="006D12C9">
        <w:rPr>
          <w:rStyle w:val="Emphasis"/>
        </w:rPr>
        <w:t>Arizona</w:t>
      </w:r>
    </w:p>
    <w:p w14:paraId="16EF929D" w14:textId="77777777" w:rsidR="00CA237E" w:rsidRPr="006D12C9" w:rsidRDefault="00CA237E" w:rsidP="00CA237E">
      <w:pPr>
        <w:rPr>
          <w:sz w:val="16"/>
        </w:rPr>
      </w:pPr>
      <w:r w:rsidRPr="006D12C9">
        <w:rPr>
          <w:sz w:val="16"/>
        </w:rPr>
        <w:t>Electoral Votes: 11</w:t>
      </w:r>
    </w:p>
    <w:p w14:paraId="7FD84029" w14:textId="77777777" w:rsidR="00CA237E" w:rsidRPr="006D12C9" w:rsidRDefault="00CA237E" w:rsidP="00CA237E">
      <w:pPr>
        <w:rPr>
          <w:sz w:val="16"/>
        </w:rPr>
      </w:pPr>
      <w:r w:rsidRPr="006D12C9">
        <w:rPr>
          <w:rStyle w:val="StyleUnderline"/>
        </w:rPr>
        <w:t>The Grand Canyon State swinging from a Trump victory in 2016 to a narrow Biden win in 2020 bucked a decadeslong trend</w:t>
      </w:r>
      <w:r w:rsidRPr="006D12C9">
        <w:rPr>
          <w:sz w:val="16"/>
        </w:rPr>
        <w:t>, as a Republican candidate had won the state in every other presidential election this century.</w:t>
      </w:r>
    </w:p>
    <w:p w14:paraId="26226EC4" w14:textId="77777777" w:rsidR="00CA237E" w:rsidRPr="006D12C9" w:rsidRDefault="00CA237E" w:rsidP="00CA237E">
      <w:pPr>
        <w:rPr>
          <w:sz w:val="16"/>
        </w:rPr>
      </w:pPr>
      <w:r w:rsidRPr="006D12C9">
        <w:rPr>
          <w:rStyle w:val="StyleUnderline"/>
        </w:rPr>
        <w:t>Arizona’s battleground</w:t>
      </w:r>
      <w:r w:rsidRPr="006D12C9">
        <w:rPr>
          <w:sz w:val="16"/>
        </w:rPr>
        <w:t xml:space="preserve"> status is a testament to its changing demographics, and immigration – always a polarizing issue, but especially so in 2024 – </w:t>
      </w:r>
      <w:r w:rsidRPr="006D12C9">
        <w:rPr>
          <w:rStyle w:val="StyleUnderline"/>
        </w:rPr>
        <w:t>is a major talking point</w:t>
      </w:r>
      <w:r w:rsidRPr="006D12C9">
        <w:rPr>
          <w:sz w:val="16"/>
        </w:rPr>
        <w:t xml:space="preserve"> in the border state this year.</w:t>
      </w:r>
    </w:p>
    <w:p w14:paraId="12001113" w14:textId="77777777" w:rsidR="00CA237E" w:rsidRPr="006D12C9" w:rsidRDefault="00CA237E" w:rsidP="00CA237E">
      <w:pPr>
        <w:rPr>
          <w:rStyle w:val="Emphasis"/>
        </w:rPr>
      </w:pPr>
      <w:r w:rsidRPr="006D12C9">
        <w:rPr>
          <w:rStyle w:val="Emphasis"/>
        </w:rPr>
        <w:t>Georgia</w:t>
      </w:r>
    </w:p>
    <w:p w14:paraId="279BBE66" w14:textId="77777777" w:rsidR="00CA237E" w:rsidRPr="006D12C9" w:rsidRDefault="00CA237E" w:rsidP="00CA237E">
      <w:pPr>
        <w:rPr>
          <w:sz w:val="16"/>
        </w:rPr>
      </w:pPr>
      <w:r w:rsidRPr="006D12C9">
        <w:rPr>
          <w:sz w:val="16"/>
        </w:rPr>
        <w:t>Electoral Votes: 16</w:t>
      </w:r>
    </w:p>
    <w:p w14:paraId="1CE4273F" w14:textId="77777777" w:rsidR="00CA237E" w:rsidRPr="006D12C9" w:rsidRDefault="00CA237E" w:rsidP="00CA237E">
      <w:pPr>
        <w:rPr>
          <w:sz w:val="16"/>
        </w:rPr>
      </w:pPr>
      <w:r w:rsidRPr="006D12C9">
        <w:rPr>
          <w:sz w:val="16"/>
        </w:rPr>
        <w:t>Georgia is another example of how the group of swing states can vary.</w:t>
      </w:r>
    </w:p>
    <w:p w14:paraId="77C26DB5" w14:textId="77777777" w:rsidR="00CA237E" w:rsidRPr="006D12C9" w:rsidRDefault="00CA237E" w:rsidP="00CA237E">
      <w:pPr>
        <w:rPr>
          <w:sz w:val="16"/>
        </w:rPr>
      </w:pPr>
      <w:r w:rsidRPr="006D12C9">
        <w:rPr>
          <w:rStyle w:val="StyleUnderline"/>
        </w:rPr>
        <w:t>Biden’s major victory there in 2020 marked the first time a Democratic presidential candidate had won</w:t>
      </w:r>
      <w:r w:rsidRPr="006D12C9">
        <w:rPr>
          <w:sz w:val="16"/>
        </w:rPr>
        <w:t xml:space="preserve"> the Peach State since Bill Clinton in 1992.</w:t>
      </w:r>
    </w:p>
    <w:p w14:paraId="78F7A014" w14:textId="77777777" w:rsidR="00CA237E" w:rsidRPr="006D12C9" w:rsidRDefault="00CA237E" w:rsidP="00CA237E">
      <w:pPr>
        <w:rPr>
          <w:sz w:val="16"/>
        </w:rPr>
      </w:pPr>
      <w:r w:rsidRPr="006D12C9">
        <w:rPr>
          <w:rStyle w:val="StyleUnderline"/>
        </w:rPr>
        <w:t>Black voter turnout and enthusiasm in 2020 played an important role in Biden’s win</w:t>
      </w:r>
      <w:r w:rsidRPr="006D12C9">
        <w:rPr>
          <w:sz w:val="16"/>
        </w:rPr>
        <w:t>, and the voting bloc again could prove pivotal in November.</w:t>
      </w:r>
    </w:p>
    <w:p w14:paraId="4EC50BB0" w14:textId="77777777" w:rsidR="00CA237E" w:rsidRPr="006D12C9" w:rsidRDefault="00CA237E" w:rsidP="00CA237E">
      <w:pPr>
        <w:rPr>
          <w:sz w:val="16"/>
        </w:rPr>
      </w:pPr>
      <w:r w:rsidRPr="006D12C9">
        <w:rPr>
          <w:sz w:val="16"/>
        </w:rPr>
        <w:t>Michigan</w:t>
      </w:r>
    </w:p>
    <w:p w14:paraId="785E327B" w14:textId="77777777" w:rsidR="00CA237E" w:rsidRPr="006D12C9" w:rsidRDefault="00CA237E" w:rsidP="00CA237E">
      <w:pPr>
        <w:rPr>
          <w:sz w:val="16"/>
        </w:rPr>
      </w:pPr>
      <w:r w:rsidRPr="006D12C9">
        <w:rPr>
          <w:sz w:val="16"/>
        </w:rPr>
        <w:t>Electoral Votes: 15</w:t>
      </w:r>
    </w:p>
    <w:p w14:paraId="50C386D4" w14:textId="77777777" w:rsidR="00CA237E" w:rsidRPr="006D12C9" w:rsidRDefault="00CA237E" w:rsidP="00CA237E">
      <w:pPr>
        <w:rPr>
          <w:sz w:val="16"/>
        </w:rPr>
      </w:pPr>
      <w:r w:rsidRPr="006D12C9">
        <w:rPr>
          <w:sz w:val="16"/>
        </w:rPr>
        <w:t>The Great Lakes State has almost always gone Democratic in recent decades, but is also no stranger to being a battleground.</w:t>
      </w:r>
    </w:p>
    <w:p w14:paraId="78184D4D" w14:textId="77777777" w:rsidR="00CA237E" w:rsidRPr="006D12C9" w:rsidRDefault="00CA237E" w:rsidP="00CA237E">
      <w:pPr>
        <w:rPr>
          <w:sz w:val="16"/>
        </w:rPr>
      </w:pPr>
      <w:r w:rsidRPr="006D12C9">
        <w:rPr>
          <w:sz w:val="16"/>
        </w:rPr>
        <w:t>It’s one of three states – along with Pennsylvania and Wisconsin – that formed a “blue wall” for Biden in 2020, but Trump won each state over former Secretary of State Hillary Clinton in 2016.</w:t>
      </w:r>
    </w:p>
    <w:p w14:paraId="575A7E74" w14:textId="77777777" w:rsidR="00CA237E" w:rsidRPr="006D12C9" w:rsidRDefault="00CA237E" w:rsidP="00CA237E">
      <w:pPr>
        <w:rPr>
          <w:sz w:val="16"/>
        </w:rPr>
      </w:pPr>
      <w:r w:rsidRPr="006D12C9">
        <w:rPr>
          <w:sz w:val="16"/>
        </w:rPr>
        <w:t>Recent survey data indicates that the economy is of utmost importance to Michigan voters, and the state’s working class is a key group for both candidates to win over.</w:t>
      </w:r>
    </w:p>
    <w:p w14:paraId="45B20F2B" w14:textId="77777777" w:rsidR="00CA237E" w:rsidRPr="006D12C9" w:rsidRDefault="00CA237E" w:rsidP="00CA237E">
      <w:pPr>
        <w:rPr>
          <w:rStyle w:val="Emphasis"/>
        </w:rPr>
      </w:pPr>
      <w:r w:rsidRPr="006D12C9">
        <w:rPr>
          <w:rStyle w:val="Emphasis"/>
        </w:rPr>
        <w:t>Nevada</w:t>
      </w:r>
    </w:p>
    <w:p w14:paraId="5AFCB518" w14:textId="77777777" w:rsidR="00CA237E" w:rsidRPr="006D12C9" w:rsidRDefault="00CA237E" w:rsidP="00CA237E">
      <w:pPr>
        <w:rPr>
          <w:sz w:val="16"/>
        </w:rPr>
      </w:pPr>
      <w:r w:rsidRPr="006D12C9">
        <w:rPr>
          <w:sz w:val="16"/>
        </w:rPr>
        <w:t>Electoral Votes: 6</w:t>
      </w:r>
    </w:p>
    <w:p w14:paraId="2BBC36B5" w14:textId="77777777" w:rsidR="00CA237E" w:rsidRPr="006D12C9" w:rsidRDefault="00CA237E" w:rsidP="00CA237E">
      <w:pPr>
        <w:rPr>
          <w:sz w:val="16"/>
        </w:rPr>
      </w:pPr>
      <w:r w:rsidRPr="006D12C9">
        <w:rPr>
          <w:sz w:val="16"/>
        </w:rPr>
        <w:t>The fact that Nevada has the lowest number of electoral votes among the seven swing states shouldn’t minimize its importance in the presidential election.</w:t>
      </w:r>
    </w:p>
    <w:p w14:paraId="6E8B8130" w14:textId="77777777" w:rsidR="00CA237E" w:rsidRPr="006D12C9" w:rsidRDefault="00CA237E" w:rsidP="00CA237E">
      <w:pPr>
        <w:rPr>
          <w:sz w:val="16"/>
        </w:rPr>
      </w:pPr>
      <w:r w:rsidRPr="006D12C9">
        <w:rPr>
          <w:sz w:val="16"/>
        </w:rPr>
        <w:t>Biden’s 2020 win marked the fourth consecutive victory by Democratic candidates in the Silver State, but the margin was relatively small that year and in 2016, when Clinton won it.</w:t>
      </w:r>
    </w:p>
    <w:p w14:paraId="78E7FA8E" w14:textId="77777777" w:rsidR="00CA237E" w:rsidRPr="006D12C9" w:rsidRDefault="00CA237E" w:rsidP="00CA237E">
      <w:pPr>
        <w:rPr>
          <w:sz w:val="16"/>
        </w:rPr>
      </w:pPr>
      <w:r w:rsidRPr="006D12C9">
        <w:rPr>
          <w:sz w:val="16"/>
        </w:rPr>
        <w:t>Though it’s fairly close to the southern border and more than 30% of its relatively diverse population is Hispanic, polling indicates the economy tops immigration as a key election issue in the state.</w:t>
      </w:r>
    </w:p>
    <w:p w14:paraId="76841DFB" w14:textId="77777777" w:rsidR="00CA237E" w:rsidRPr="006D12C9" w:rsidRDefault="00CA237E" w:rsidP="00CA237E">
      <w:pPr>
        <w:rPr>
          <w:rStyle w:val="Emphasis"/>
        </w:rPr>
      </w:pPr>
      <w:r w:rsidRPr="006D12C9">
        <w:rPr>
          <w:rStyle w:val="Emphasis"/>
        </w:rPr>
        <w:t>North Carolina</w:t>
      </w:r>
    </w:p>
    <w:p w14:paraId="457F24E3" w14:textId="77777777" w:rsidR="00CA237E" w:rsidRPr="006D12C9" w:rsidRDefault="00CA237E" w:rsidP="00CA237E">
      <w:pPr>
        <w:rPr>
          <w:sz w:val="16"/>
        </w:rPr>
      </w:pPr>
      <w:r w:rsidRPr="006D12C9">
        <w:rPr>
          <w:sz w:val="16"/>
        </w:rPr>
        <w:t>Electoral Votes: 16</w:t>
      </w:r>
    </w:p>
    <w:p w14:paraId="39B6F84D" w14:textId="77777777" w:rsidR="00CA237E" w:rsidRPr="006D12C9" w:rsidRDefault="00CA237E" w:rsidP="00CA237E">
      <w:pPr>
        <w:rPr>
          <w:rStyle w:val="StyleUnderline"/>
        </w:rPr>
      </w:pPr>
      <w:r w:rsidRPr="006D12C9">
        <w:rPr>
          <w:sz w:val="16"/>
        </w:rPr>
        <w:t xml:space="preserve">The </w:t>
      </w:r>
      <w:r w:rsidRPr="006D12C9">
        <w:rPr>
          <w:rStyle w:val="StyleUnderline"/>
        </w:rPr>
        <w:t>Tar Heel State may “lean Republican,”</w:t>
      </w:r>
      <w:r w:rsidRPr="006D12C9">
        <w:rPr>
          <w:sz w:val="16"/>
        </w:rPr>
        <w:t xml:space="preserve"> according to a U.S. News analysis, </w:t>
      </w:r>
      <w:r w:rsidRPr="006D12C9">
        <w:rPr>
          <w:rStyle w:val="StyleUnderline"/>
        </w:rPr>
        <w:t>but it’s still a definite swing state. Trump won North Carolina by just 1.3 percentage points in 2020.</w:t>
      </w:r>
    </w:p>
    <w:p w14:paraId="3B6061AA" w14:textId="77777777" w:rsidR="00CA237E" w:rsidRPr="006D12C9" w:rsidRDefault="00CA237E" w:rsidP="00CA237E">
      <w:pPr>
        <w:rPr>
          <w:sz w:val="16"/>
        </w:rPr>
      </w:pPr>
      <w:r w:rsidRPr="006D12C9">
        <w:rPr>
          <w:sz w:val="16"/>
        </w:rPr>
        <w:t>Biden made the state the last stop on a post-State of the Union tour of swing states, and Democrats hope North Carolina will prove to be the Georgia of 2024.</w:t>
      </w:r>
    </w:p>
    <w:p w14:paraId="7B8F795E" w14:textId="77777777" w:rsidR="00CA237E" w:rsidRPr="006D12C9" w:rsidRDefault="00CA237E" w:rsidP="00CA237E">
      <w:pPr>
        <w:rPr>
          <w:sz w:val="16"/>
        </w:rPr>
      </w:pPr>
      <w:r w:rsidRPr="006D12C9">
        <w:rPr>
          <w:sz w:val="16"/>
        </w:rPr>
        <w:t xml:space="preserve">The </w:t>
      </w:r>
      <w:r w:rsidRPr="006D12C9">
        <w:rPr>
          <w:rStyle w:val="StyleUnderline"/>
        </w:rPr>
        <w:t>state also could be a crucial pickup for Biden should other battlegrounds side with Trump</w:t>
      </w:r>
      <w:r w:rsidRPr="006D12C9">
        <w:rPr>
          <w:sz w:val="16"/>
        </w:rPr>
        <w:t>.</w:t>
      </w:r>
    </w:p>
    <w:p w14:paraId="4A2FF758" w14:textId="77777777" w:rsidR="00CA237E" w:rsidRPr="006D12C9" w:rsidRDefault="00CA237E" w:rsidP="00CA237E">
      <w:pPr>
        <w:rPr>
          <w:rStyle w:val="Emphasis"/>
        </w:rPr>
      </w:pPr>
      <w:r w:rsidRPr="006D12C9">
        <w:rPr>
          <w:rStyle w:val="Emphasis"/>
        </w:rPr>
        <w:t>Pennsylvania</w:t>
      </w:r>
    </w:p>
    <w:p w14:paraId="2D30CFE6" w14:textId="77777777" w:rsidR="00CA237E" w:rsidRPr="006D12C9" w:rsidRDefault="00CA237E" w:rsidP="00CA237E">
      <w:pPr>
        <w:rPr>
          <w:sz w:val="16"/>
        </w:rPr>
      </w:pPr>
      <w:r w:rsidRPr="006D12C9">
        <w:rPr>
          <w:sz w:val="16"/>
        </w:rPr>
        <w:t>Electoral Votes: 19</w:t>
      </w:r>
    </w:p>
    <w:p w14:paraId="44A477BB" w14:textId="77777777" w:rsidR="00CA237E" w:rsidRPr="006D12C9" w:rsidRDefault="00CA237E" w:rsidP="00CA237E">
      <w:pPr>
        <w:rPr>
          <w:sz w:val="16"/>
        </w:rPr>
      </w:pPr>
      <w:r w:rsidRPr="006D12C9">
        <w:rPr>
          <w:sz w:val="16"/>
        </w:rPr>
        <w:t>The Keystone State clinched the “blue wall” – and the presidency – for Biden, its native son, in 2020.</w:t>
      </w:r>
    </w:p>
    <w:p w14:paraId="74921E37" w14:textId="77777777" w:rsidR="00CA237E" w:rsidRPr="006D12C9" w:rsidRDefault="00CA237E" w:rsidP="00CA237E">
      <w:pPr>
        <w:rPr>
          <w:sz w:val="16"/>
        </w:rPr>
      </w:pPr>
      <w:r w:rsidRPr="006D12C9">
        <w:rPr>
          <w:sz w:val="16"/>
        </w:rPr>
        <w:t>Trump’s win there in 2016, however, snapped a streak of Democratic candidates carrying the state, and Biden only won by 1.2 percentage points four years ago.</w:t>
      </w:r>
    </w:p>
    <w:p w14:paraId="249E29A8" w14:textId="77777777" w:rsidR="00CA237E" w:rsidRPr="006D12C9" w:rsidRDefault="00CA237E" w:rsidP="00CA237E">
      <w:pPr>
        <w:rPr>
          <w:sz w:val="16"/>
        </w:rPr>
      </w:pPr>
      <w:r w:rsidRPr="006D12C9">
        <w:rPr>
          <w:sz w:val="16"/>
        </w:rPr>
        <w:t>Its 19 electoral votes amount to the fifth-most overall and the highest number among swing states.</w:t>
      </w:r>
    </w:p>
    <w:p w14:paraId="62B0C74E" w14:textId="77777777" w:rsidR="00CA237E" w:rsidRPr="006D12C9" w:rsidRDefault="00CA237E" w:rsidP="00CA237E">
      <w:pPr>
        <w:rPr>
          <w:rStyle w:val="Emphasis"/>
        </w:rPr>
      </w:pPr>
      <w:r w:rsidRPr="006D12C9">
        <w:rPr>
          <w:rStyle w:val="Emphasis"/>
        </w:rPr>
        <w:t>Wisconsin</w:t>
      </w:r>
    </w:p>
    <w:p w14:paraId="32DADACC" w14:textId="77777777" w:rsidR="00CA237E" w:rsidRPr="006D12C9" w:rsidRDefault="00CA237E" w:rsidP="00CA237E">
      <w:pPr>
        <w:rPr>
          <w:sz w:val="16"/>
        </w:rPr>
      </w:pPr>
      <w:r w:rsidRPr="006D12C9">
        <w:rPr>
          <w:sz w:val="16"/>
        </w:rPr>
        <w:t>Electoral Votes: 10</w:t>
      </w:r>
    </w:p>
    <w:p w14:paraId="11088753" w14:textId="77777777" w:rsidR="00CA237E" w:rsidRPr="006D12C9" w:rsidRDefault="00CA237E" w:rsidP="00CA237E">
      <w:pPr>
        <w:rPr>
          <w:sz w:val="16"/>
        </w:rPr>
      </w:pPr>
      <w:r w:rsidRPr="006D12C9">
        <w:rPr>
          <w:sz w:val="16"/>
        </w:rPr>
        <w:t xml:space="preserve">Alphabetically the last of the “blue wall” states, </w:t>
      </w:r>
      <w:r w:rsidRPr="006D12C9">
        <w:rPr>
          <w:rStyle w:val="StyleUnderline"/>
        </w:rPr>
        <w:t>Wisconsin was once considered a reliably blue Rust Belt state until Trump eked out a victory</w:t>
      </w:r>
      <w:r w:rsidRPr="006D12C9">
        <w:rPr>
          <w:sz w:val="16"/>
        </w:rPr>
        <w:t xml:space="preserve"> there in 2016 and cemented its status as a battleground. Biden then flipped the script with his own narrow Badger State victory over the former president in 2020. Both of the main 2024 candidates were headed there in April, demonstrating the value of Wisconsin’s 10 electoral votes.</w:t>
      </w:r>
    </w:p>
    <w:p w14:paraId="7865C792" w14:textId="63771D53" w:rsidR="00CA237E" w:rsidRDefault="00CA237E" w:rsidP="00CA237E">
      <w:pPr>
        <w:pStyle w:val="Heading3"/>
      </w:pPr>
      <w:r>
        <w:t>Link---Michigan Voters Don’t Change Their Mind</w:t>
      </w:r>
    </w:p>
    <w:p w14:paraId="4495C9D5" w14:textId="77777777" w:rsidR="00CA237E" w:rsidRDefault="00CA237E" w:rsidP="00CA237E">
      <w:pPr>
        <w:pStyle w:val="Heading4"/>
      </w:pPr>
      <w:r>
        <w:t>Only new action on Israel swings Michigan --- the key groups are all single-issue.</w:t>
      </w:r>
    </w:p>
    <w:p w14:paraId="416CB982" w14:textId="77777777" w:rsidR="00CA237E" w:rsidRDefault="00CA237E" w:rsidP="00CA237E">
      <w:r>
        <w:t xml:space="preserve">Brady </w:t>
      </w:r>
      <w:r w:rsidRPr="004B60C6">
        <w:rPr>
          <w:rStyle w:val="Style13ptBold"/>
        </w:rPr>
        <w:t>Knox 2-14</w:t>
      </w:r>
      <w:r>
        <w:t xml:space="preserve">-2024, Brady Knox is a breaking news reporter for the Washington Examiner with a particular focus on Russia, Eastern Europe, and foreign affairs. Hailing from Pittsburgh, he graduated from Miami University in 2022 with a bachelor's degree in Russian, Eastern European, and Eurasian studies and political science. “Biden threatened in Michigan by Democrats telling voters not to support him in primary: ‘This is the best way I can help’” [The Washington Examiner] </w:t>
      </w:r>
      <w:hyperlink r:id="rId50" w:history="1">
        <w:r w:rsidRPr="00EC761F">
          <w:rPr>
            <w:rStyle w:val="Hyperlink"/>
          </w:rPr>
          <w:t>https://www.washingtonexaminer.com/news/2856018/biden-threatened-michigan-democrats-telling-voters-not-support-him-primary-best-way-help/</w:t>
        </w:r>
      </w:hyperlink>
      <w:r>
        <w:t xml:space="preserve"> /MDC</w:t>
      </w:r>
    </w:p>
    <w:p w14:paraId="031594DC" w14:textId="77777777" w:rsidR="00CA237E" w:rsidRPr="00BB02CE" w:rsidRDefault="00CA237E" w:rsidP="00CA237E">
      <w:pPr>
        <w:rPr>
          <w:sz w:val="16"/>
        </w:rPr>
      </w:pPr>
      <w:r w:rsidRPr="00BB02CE">
        <w:rPr>
          <w:sz w:val="16"/>
        </w:rPr>
        <w:t xml:space="preserve">A </w:t>
      </w:r>
      <w:r w:rsidRPr="00CF1421">
        <w:rPr>
          <w:rStyle w:val="StyleUnderline"/>
        </w:rPr>
        <w:t>progressive advocacy group is throwing its weight behind a movement to vote uncommitted in Michigan’s Democratic primary</w:t>
      </w:r>
      <w:r w:rsidRPr="00BB02CE">
        <w:rPr>
          <w:sz w:val="16"/>
        </w:rPr>
        <w:t xml:space="preserve"> in an effort to pressure President Joe Biden to change his stance on the Israel-Hamas war.</w:t>
      </w:r>
    </w:p>
    <w:p w14:paraId="6DFC6D39" w14:textId="77777777" w:rsidR="00CA237E" w:rsidRPr="00BB02CE" w:rsidRDefault="00CA237E" w:rsidP="00CA237E">
      <w:pPr>
        <w:rPr>
          <w:sz w:val="16"/>
        </w:rPr>
      </w:pPr>
      <w:r w:rsidRPr="00BB02CE">
        <w:rPr>
          <w:sz w:val="16"/>
        </w:rPr>
        <w:t>Our Revolution, an organization founded by Sen. Bernie Sanders (I-VT) in 2016, is mobilizing to attempt to change the result of the Feb. 27 primary, expressing voter displeasure by boosting the uncommitted vote. The organization is planning to send 87,000 emails to Michigan members and 225,000 to supporters in other states to try and “push Biden to change course on Gaza now,” according to the New York Times.</w:t>
      </w:r>
    </w:p>
    <w:p w14:paraId="07F7117C" w14:textId="77777777" w:rsidR="00CA237E" w:rsidRPr="00BB02CE" w:rsidRDefault="00CA237E" w:rsidP="00CA237E">
      <w:pPr>
        <w:rPr>
          <w:sz w:val="16"/>
        </w:rPr>
      </w:pPr>
      <w:r w:rsidRPr="00BB02CE">
        <w:rPr>
          <w:sz w:val="16"/>
        </w:rPr>
        <w:t>Former Democratic Rep. Andy Levin said the effort is intended to help Biden, warning that a failure to change course on the war could cost him the election.</w:t>
      </w:r>
    </w:p>
    <w:p w14:paraId="2C666A23" w14:textId="77777777" w:rsidR="00CA237E" w:rsidRPr="00BB02CE" w:rsidRDefault="00CA237E" w:rsidP="00CA237E">
      <w:pPr>
        <w:rPr>
          <w:sz w:val="16"/>
        </w:rPr>
      </w:pPr>
      <w:r w:rsidRPr="00BB02CE">
        <w:rPr>
          <w:sz w:val="16"/>
        </w:rPr>
        <w:t xml:space="preserve">“I am working with </w:t>
      </w:r>
      <w:r w:rsidRPr="00CF1421">
        <w:rPr>
          <w:rStyle w:val="StyleUnderline"/>
        </w:rPr>
        <w:t>some people who feel like they will never vote for Joe Biden</w:t>
      </w:r>
      <w:r w:rsidRPr="00BB02CE">
        <w:rPr>
          <w:sz w:val="16"/>
        </w:rPr>
        <w:t>, but there are many, many, many I feel will vote for Joe Biden on Nov. 5 if he changes course,” he said. “This is the best way I can help Joe Biden.”</w:t>
      </w:r>
    </w:p>
    <w:p w14:paraId="70027B02" w14:textId="77777777" w:rsidR="00CA237E" w:rsidRPr="00CF1421" w:rsidRDefault="00CA237E" w:rsidP="00CA237E">
      <w:pPr>
        <w:rPr>
          <w:rStyle w:val="StyleUnderline"/>
        </w:rPr>
      </w:pPr>
      <w:r w:rsidRPr="00BB02CE">
        <w:rPr>
          <w:sz w:val="16"/>
        </w:rPr>
        <w:t xml:space="preserve">Michigan has one of the largest Muslim populations percentagewise in the country — although at only about 2%, </w:t>
      </w:r>
      <w:r w:rsidRPr="00CF1421">
        <w:rPr>
          <w:rStyle w:val="StyleUnderline"/>
        </w:rPr>
        <w:t>they can exert considerable influence by withholding their vote for Biden in the critical swing state.</w:t>
      </w:r>
    </w:p>
    <w:p w14:paraId="2A35E1B5" w14:textId="77777777" w:rsidR="00CA237E" w:rsidRPr="00BB02CE" w:rsidRDefault="00CA237E" w:rsidP="00CA237E">
      <w:pPr>
        <w:rPr>
          <w:sz w:val="16"/>
        </w:rPr>
      </w:pPr>
      <w:r w:rsidRPr="00BB02CE">
        <w:rPr>
          <w:sz w:val="16"/>
        </w:rPr>
        <w:t>Larry Cohen, Our Revolution’s chairman, said he hoped to sway at least 10% of the vote to undecided. With no major competition for Biden, a considerable percentage may have the capacity to change Biden’s calculus regarding his support for Israel.</w:t>
      </w:r>
    </w:p>
    <w:p w14:paraId="70209878" w14:textId="77777777" w:rsidR="00CA237E" w:rsidRPr="00BB02CE" w:rsidRDefault="00CA237E" w:rsidP="00CA237E">
      <w:pPr>
        <w:rPr>
          <w:sz w:val="16"/>
        </w:rPr>
      </w:pPr>
      <w:r w:rsidRPr="00BB02CE">
        <w:rPr>
          <w:sz w:val="16"/>
        </w:rPr>
        <w:t>Progressive Democrats and Muslims in the United States have been outraged at Biden’s staunch support for Israel, threatening to withhold their vote in 2024 if he doesn’t change course. Our Revolution’s mobilization is one of the first organized electoral attempts to make frustrations over the Israel-Hamas war known.</w:t>
      </w:r>
    </w:p>
    <w:p w14:paraId="2D862AE2" w14:textId="77777777" w:rsidR="00CA237E" w:rsidRPr="00BB02CE" w:rsidRDefault="00CA237E" w:rsidP="00CA237E">
      <w:pPr>
        <w:rPr>
          <w:rStyle w:val="StyleUnderline"/>
        </w:rPr>
      </w:pPr>
      <w:r w:rsidRPr="00BB02CE">
        <w:rPr>
          <w:sz w:val="16"/>
        </w:rPr>
        <w:t xml:space="preserve">A poll surveying Arab Americans in October found that </w:t>
      </w:r>
      <w:r w:rsidRPr="00BB02CE">
        <w:rPr>
          <w:rStyle w:val="StyleUnderline"/>
        </w:rPr>
        <w:t>those planning to vote for Biden plummeted from 59% in 2020 to just 17%, largely in response to Biden’s support for Israel.</w:t>
      </w:r>
    </w:p>
    <w:p w14:paraId="0F27DA2D" w14:textId="77777777" w:rsidR="00CA237E" w:rsidRDefault="00CA237E" w:rsidP="00CA237E">
      <w:pPr>
        <w:pStyle w:val="Heading4"/>
      </w:pPr>
      <w:r>
        <w:t>Michigan is uniquely overwhelmed with Gaza voters.</w:t>
      </w:r>
    </w:p>
    <w:p w14:paraId="06E99B10" w14:textId="77777777" w:rsidR="00CA237E" w:rsidRDefault="00CA237E" w:rsidP="00CA237E">
      <w:r>
        <w:t xml:space="preserve">Reid J. </w:t>
      </w:r>
      <w:r w:rsidRPr="000119E7">
        <w:rPr>
          <w:rStyle w:val="Style13ptBold"/>
        </w:rPr>
        <w:t>Epstein</w:t>
      </w:r>
      <w:r>
        <w:t xml:space="preserve">, Jonathan </w:t>
      </w:r>
      <w:r w:rsidRPr="000119E7">
        <w:rPr>
          <w:rStyle w:val="Style13ptBold"/>
        </w:rPr>
        <w:t>Weisman, and</w:t>
      </w:r>
      <w:r>
        <w:t xml:space="preserve"> Nicholas </w:t>
      </w:r>
      <w:r w:rsidRPr="000119E7">
        <w:rPr>
          <w:rStyle w:val="Style13ptBold"/>
        </w:rPr>
        <w:t>Nehamas 3-6</w:t>
      </w:r>
      <w:r>
        <w:t xml:space="preserve">-2024, Reid J. Epstein covers campaigns and elections from Washington. Before joining The Times in 2019, he worked at The Wall Street Journal, Politico, Newsday and The Milwaukee Journal Sentinel. Jonathan Weisman is a politics writer, covering campaigns with an emphasis on economic and labor policy. He is based in Chicago. Nicholas Nehamas is a Times political reporter covering the presidential campaign of Gov. Ron DeSantis of Florida. “Biden’s Gaza Challenge Will Persist, but Michigan May Have Been Unique” [NYT] </w:t>
      </w:r>
      <w:hyperlink r:id="rId51" w:history="1">
        <w:r w:rsidRPr="00EC761F">
          <w:rPr>
            <w:rStyle w:val="Hyperlink"/>
          </w:rPr>
          <w:t>https://www.nytimes.com/2024/02/28/us/politics/biden-gaza-michigan.html</w:t>
        </w:r>
      </w:hyperlink>
      <w:r>
        <w:t xml:space="preserve"> /MDC</w:t>
      </w:r>
    </w:p>
    <w:p w14:paraId="4AEE5674" w14:textId="77777777" w:rsidR="00CA237E" w:rsidRPr="00AD57FC" w:rsidRDefault="00CA237E" w:rsidP="00CA237E">
      <w:pPr>
        <w:rPr>
          <w:rStyle w:val="StyleUnderline"/>
        </w:rPr>
      </w:pPr>
      <w:r w:rsidRPr="004147F1">
        <w:rPr>
          <w:sz w:val="16"/>
        </w:rPr>
        <w:t xml:space="preserve">President Biden and his allies had reasons for both hope and concern after a </w:t>
      </w:r>
      <w:r w:rsidRPr="00AD57FC">
        <w:rPr>
          <w:rStyle w:val="StyleUnderline"/>
        </w:rPr>
        <w:t>Michigan primary election that revealed the party’s painful divisions over the Israeli-Palestinian conflict and confronted him with his largest measure of Democratic opposition to date.</w:t>
      </w:r>
    </w:p>
    <w:p w14:paraId="34778F56" w14:textId="77777777" w:rsidR="00CA237E" w:rsidRPr="004147F1" w:rsidRDefault="00CA237E" w:rsidP="00CA237E">
      <w:pPr>
        <w:rPr>
          <w:sz w:val="16"/>
        </w:rPr>
      </w:pPr>
      <w:r w:rsidRPr="004147F1">
        <w:rPr>
          <w:sz w:val="16"/>
        </w:rPr>
        <w:t>He avoided his anxious supporters’ darkest predictions by winning the Tuesday primary, 81 percent to 13 percent, over an “uncommitted” movement that sprang up to protest his backing of Israel. Yet more than 100,000 voters registered their disapproval of him, signaling serious discontent among Arab Americans, young voters and progressives as he tries to stitch back together his winning 2020 coalition.</w:t>
      </w:r>
    </w:p>
    <w:p w14:paraId="69C29EFF" w14:textId="77777777" w:rsidR="00CA237E" w:rsidRPr="004147F1" w:rsidRDefault="00CA237E" w:rsidP="00CA237E">
      <w:pPr>
        <w:rPr>
          <w:sz w:val="16"/>
        </w:rPr>
      </w:pPr>
      <w:r w:rsidRPr="00AD57FC">
        <w:rPr>
          <w:rStyle w:val="StyleUnderline"/>
        </w:rPr>
        <w:t>Democratic unease with Mr. Biden’s handling of the Mideast war will not go away</w:t>
      </w:r>
      <w:r w:rsidRPr="004147F1">
        <w:rPr>
          <w:sz w:val="16"/>
        </w:rPr>
        <w:t xml:space="preserve"> as the presidential primary calendar moves on to more than a dozen Super Tuesday states next week, but his allies are optimistic that </w:t>
      </w:r>
      <w:r w:rsidRPr="00AD57FC">
        <w:rPr>
          <w:rStyle w:val="StyleUnderline"/>
        </w:rPr>
        <w:t>Michigan will serve as the high-water mark</w:t>
      </w:r>
      <w:r w:rsidRPr="004147F1">
        <w:rPr>
          <w:sz w:val="16"/>
        </w:rPr>
        <w:t xml:space="preserve"> for resistance to the president within his party.</w:t>
      </w:r>
    </w:p>
    <w:p w14:paraId="6A5A84C9" w14:textId="77777777" w:rsidR="00CA237E" w:rsidRPr="004147F1" w:rsidRDefault="00CA237E" w:rsidP="00CA237E">
      <w:pPr>
        <w:rPr>
          <w:sz w:val="16"/>
        </w:rPr>
      </w:pPr>
      <w:r w:rsidRPr="004147F1">
        <w:rPr>
          <w:sz w:val="16"/>
        </w:rPr>
        <w:t>Though many states have the option for Democrats to cast protest votes against Mr. Biden, they are not nearly as likely as Michigan was to become a national litmus test for his popularity or his handling of the war in Gaza.</w:t>
      </w:r>
    </w:p>
    <w:p w14:paraId="2DA4FF4B" w14:textId="77777777" w:rsidR="00CA237E" w:rsidRPr="004147F1" w:rsidRDefault="00CA237E" w:rsidP="00CA237E">
      <w:pPr>
        <w:rPr>
          <w:sz w:val="16"/>
        </w:rPr>
      </w:pPr>
      <w:r w:rsidRPr="004147F1">
        <w:rPr>
          <w:sz w:val="16"/>
        </w:rPr>
        <w:t>No other place will have the combination of a large and politically active Arab American community, a battleground-state spotlight with heightened stakes for November, and a weekslong runway in which Michigan hosted the country’s only Democratic primary action.</w:t>
      </w:r>
    </w:p>
    <w:p w14:paraId="2DE2A5C8" w14:textId="77777777" w:rsidR="00CA237E" w:rsidRPr="004147F1" w:rsidRDefault="00CA237E" w:rsidP="00CA237E">
      <w:pPr>
        <w:rPr>
          <w:sz w:val="16"/>
        </w:rPr>
      </w:pPr>
      <w:r w:rsidRPr="004147F1">
        <w:rPr>
          <w:sz w:val="16"/>
        </w:rPr>
        <w:t>But if Mr. Biden’s immediate electoral worries have receded after Michigan, the political pressure over his position on Israel threatens to linger through the summer and fall barring a major shift in policy or progress to end the bloodshed in Gaza.</w:t>
      </w:r>
    </w:p>
    <w:p w14:paraId="6AFEB2B6" w14:textId="77777777" w:rsidR="00CA237E" w:rsidRPr="004147F1" w:rsidRDefault="00CA237E" w:rsidP="00CA237E">
      <w:pPr>
        <w:rPr>
          <w:sz w:val="16"/>
        </w:rPr>
      </w:pPr>
      <w:r w:rsidRPr="004147F1">
        <w:rPr>
          <w:sz w:val="16"/>
        </w:rPr>
        <w:t>[image omitted]</w:t>
      </w:r>
    </w:p>
    <w:p w14:paraId="481ACDC7" w14:textId="77777777" w:rsidR="00CA237E" w:rsidRPr="004147F1" w:rsidRDefault="00CA237E" w:rsidP="00CA237E">
      <w:pPr>
        <w:rPr>
          <w:sz w:val="16"/>
        </w:rPr>
      </w:pPr>
      <w:r w:rsidRPr="004147F1">
        <w:rPr>
          <w:rStyle w:val="StyleUnderline"/>
        </w:rPr>
        <w:t>Opposition to American political, military and financial support for Israel has dogged Mr. Biden and other prominent Democrats at public events around the country</w:t>
      </w:r>
      <w:r w:rsidRPr="004147F1">
        <w:rPr>
          <w:sz w:val="16"/>
        </w:rPr>
        <w:t>, with frustration spreading beyond Arab American and Muslim communities to college campuses and other progressive areas.</w:t>
      </w:r>
    </w:p>
    <w:p w14:paraId="47552714" w14:textId="77777777" w:rsidR="00CA237E" w:rsidRPr="004147F1" w:rsidRDefault="00CA237E" w:rsidP="00CA237E">
      <w:pPr>
        <w:rPr>
          <w:sz w:val="16"/>
        </w:rPr>
      </w:pPr>
      <w:r w:rsidRPr="004147F1">
        <w:rPr>
          <w:sz w:val="16"/>
        </w:rPr>
        <w:t>An apparent desire to avoid confrontations with antiwar demonstrators has led Mr. Biden’s campaign to encase him and Vice President Kamala Harris in political Bubble Wrap, taking unusual steps to maintain a focus on more politically friendly topics. When Ms. Harris visited Michigan last week, she spoke about abortion rights before just nine invited people in Grand Rapids. Her previous stops to promote the issue came before crowds of cheering supporters — events meant to show enthusiasm for her and the Democratic ticket.</w:t>
      </w:r>
    </w:p>
    <w:p w14:paraId="28C917AA" w14:textId="77777777" w:rsidR="00CA237E" w:rsidRPr="004147F1" w:rsidRDefault="00CA237E" w:rsidP="00CA237E">
      <w:pPr>
        <w:rPr>
          <w:sz w:val="16"/>
        </w:rPr>
      </w:pPr>
      <w:r w:rsidRPr="004147F1">
        <w:rPr>
          <w:sz w:val="16"/>
        </w:rPr>
        <w:t>In Minnesota, where an “uncommitted” push began on Monday before the state’s March 5 primary, Gov. Tim Walz, a top Biden surrogate, said a group of demonstrators had been protesting Mr. Biden’s position on Israel outside his home every day. Others have protested at recent events Mr. Walz has attended to mark Martin Luther King’s Birthday and an appearance at a community college.</w:t>
      </w:r>
    </w:p>
    <w:p w14:paraId="459D8FBA" w14:textId="77777777" w:rsidR="00CA237E" w:rsidRPr="004147F1" w:rsidRDefault="00CA237E" w:rsidP="00CA237E">
      <w:pPr>
        <w:rPr>
          <w:sz w:val="16"/>
        </w:rPr>
      </w:pPr>
      <w:r w:rsidRPr="004147F1">
        <w:rPr>
          <w:sz w:val="16"/>
        </w:rPr>
        <w:t>“It is concerning, as it should be,” Mr. Walz, who is also the chairman of the Democratic Governors Association, said in an interview on Wednesday. “This is what the political process is supposed to do. It forces us to be making sure we’re hearing folks. They are in pain. They are frustrated. They want to see something done.”</w:t>
      </w:r>
    </w:p>
    <w:p w14:paraId="489FAA89" w14:textId="77777777" w:rsidR="00CA237E" w:rsidRPr="004147F1" w:rsidRDefault="00CA237E" w:rsidP="00CA237E">
      <w:pPr>
        <w:rPr>
          <w:sz w:val="16"/>
        </w:rPr>
      </w:pPr>
      <w:r w:rsidRPr="004147F1">
        <w:rPr>
          <w:sz w:val="16"/>
        </w:rPr>
        <w:t>The Michigan activists who organized the three-week “uncommitted” effort on a $200,000 budget — a relative pittance in a populous state — judged their share of the vote to be a success. On Wednesday, they warned again that Mr. Biden risked losing to former President Donald J. Trump if he did not stop the war or break from Israel’s government.</w:t>
      </w:r>
    </w:p>
    <w:p w14:paraId="305E2D0D" w14:textId="77777777" w:rsidR="00CA237E" w:rsidRPr="004147F1" w:rsidRDefault="00CA237E" w:rsidP="00CA237E">
      <w:pPr>
        <w:rPr>
          <w:sz w:val="16"/>
        </w:rPr>
      </w:pPr>
      <w:r w:rsidRPr="004147F1">
        <w:rPr>
          <w:sz w:val="16"/>
        </w:rPr>
        <w:t>“We’re asking you, President Biden, to stop killing our families before you come and ask for our support,” said Abbas Alawieh, one of the movement’s organizers.</w:t>
      </w:r>
    </w:p>
    <w:p w14:paraId="27F3190D" w14:textId="77777777" w:rsidR="00CA237E" w:rsidRPr="004147F1" w:rsidRDefault="00CA237E" w:rsidP="00CA237E">
      <w:pPr>
        <w:rPr>
          <w:sz w:val="16"/>
        </w:rPr>
      </w:pPr>
      <w:r w:rsidRPr="004147F1">
        <w:rPr>
          <w:sz w:val="16"/>
        </w:rPr>
        <w:t>James Zogby, the founder of the Arab American Institute in Washington and a Democratic National Committee member since 1993, said Mr. Biden and the White House had no choice but to engage with those angered by the war in Gaza and to keep shifting the administration’s approach to the conflict.</w:t>
      </w:r>
    </w:p>
    <w:p w14:paraId="3414CC95" w14:textId="77777777" w:rsidR="00CA237E" w:rsidRPr="004147F1" w:rsidRDefault="00CA237E" w:rsidP="00CA237E">
      <w:pPr>
        <w:rPr>
          <w:sz w:val="16"/>
        </w:rPr>
      </w:pPr>
      <w:r w:rsidRPr="004147F1">
        <w:rPr>
          <w:sz w:val="16"/>
        </w:rPr>
        <w:t>“I can’t help them if they don’t want to be helped,” he said. “I’m not giving up because I don’t want to see Donald Trump back in the White House, but they have to help us help them.”</w:t>
      </w:r>
    </w:p>
    <w:p w14:paraId="1CF94733" w14:textId="77777777" w:rsidR="00CA237E" w:rsidRPr="004147F1" w:rsidRDefault="00CA237E" w:rsidP="00CA237E">
      <w:pPr>
        <w:rPr>
          <w:sz w:val="16"/>
        </w:rPr>
      </w:pPr>
      <w:r w:rsidRPr="004147F1">
        <w:rPr>
          <w:sz w:val="16"/>
        </w:rPr>
        <w:t>[Image omitted]</w:t>
      </w:r>
    </w:p>
    <w:p w14:paraId="222D258E" w14:textId="77777777" w:rsidR="00CA237E" w:rsidRPr="004147F1" w:rsidRDefault="00CA237E" w:rsidP="00CA237E">
      <w:pPr>
        <w:rPr>
          <w:sz w:val="16"/>
        </w:rPr>
      </w:pPr>
      <w:r w:rsidRPr="004147F1">
        <w:rPr>
          <w:sz w:val="16"/>
        </w:rPr>
        <w:t>Still, the results on Tuesday suggested that Mr. Biden had managed to limit the political damage over his Israel policy.</w:t>
      </w:r>
    </w:p>
    <w:p w14:paraId="39066AA4" w14:textId="77777777" w:rsidR="00CA237E" w:rsidRPr="004147F1" w:rsidRDefault="00CA237E" w:rsidP="00CA237E">
      <w:pPr>
        <w:rPr>
          <w:sz w:val="16"/>
        </w:rPr>
      </w:pPr>
      <w:r w:rsidRPr="004147F1">
        <w:rPr>
          <w:sz w:val="16"/>
        </w:rPr>
        <w:t>In the six college towns that are home to Michigan’s largest public universities, “uncommitted” received 18 percent support — a share higher than the statewide percentage and enough to raise concerns about the general election, but well short of the anti-Biden margins in Dearborn and other areas with large Arab American populations.</w:t>
      </w:r>
    </w:p>
    <w:p w14:paraId="4635D5F1" w14:textId="77777777" w:rsidR="00CA237E" w:rsidRPr="004147F1" w:rsidRDefault="00CA237E" w:rsidP="00CA237E">
      <w:pPr>
        <w:rPr>
          <w:sz w:val="16"/>
        </w:rPr>
      </w:pPr>
      <w:r w:rsidRPr="004147F1">
        <w:rPr>
          <w:sz w:val="16"/>
        </w:rPr>
        <w:t>The “uncommitted” organizers, and the progressives who followed their lead, did not push a broader case about Mr. Biden’s political standing or his age, which have for months been a central focus of Democratic worries about his prospects in the general election.</w:t>
      </w:r>
    </w:p>
    <w:p w14:paraId="1A5D5984" w14:textId="77777777" w:rsidR="00CA237E" w:rsidRPr="004147F1" w:rsidRDefault="00CA237E" w:rsidP="00CA237E">
      <w:pPr>
        <w:rPr>
          <w:sz w:val="16"/>
        </w:rPr>
      </w:pPr>
      <w:r w:rsidRPr="004147F1">
        <w:rPr>
          <w:sz w:val="16"/>
        </w:rPr>
        <w:t>In Colorado, which also holds its primary on March 5, former Representative David Skaggs wrote an essay in The Denver Post last week announcing that he would vote “uncommitted.” Expressing deep reservations about Mr. Biden’s political strength, he warned that negative perceptions about the president’s age would “haunt the Biden campaign” and potentially doom it to defeat.</w:t>
      </w:r>
    </w:p>
    <w:p w14:paraId="0A3FE410" w14:textId="77777777" w:rsidR="00CA237E" w:rsidRPr="004147F1" w:rsidRDefault="00CA237E" w:rsidP="00CA237E">
      <w:pPr>
        <w:rPr>
          <w:sz w:val="16"/>
        </w:rPr>
      </w:pPr>
      <w:r w:rsidRPr="004147F1">
        <w:rPr>
          <w:sz w:val="16"/>
        </w:rPr>
        <w:t>The Biden campaign has sought to carefully navigate his public appearances, wary of exposure to protesters and scrutiny by mainstream and right-wing news outlets alike.</w:t>
      </w:r>
    </w:p>
    <w:p w14:paraId="501CFBC0" w14:textId="77777777" w:rsidR="00CA237E" w:rsidRPr="004147F1" w:rsidRDefault="00CA237E" w:rsidP="00CA237E">
      <w:pPr>
        <w:rPr>
          <w:sz w:val="16"/>
        </w:rPr>
      </w:pPr>
      <w:r w:rsidRPr="004147F1">
        <w:rPr>
          <w:sz w:val="16"/>
        </w:rPr>
        <w:t>In recent weeks, the president has popped up more frequently on social media, where he has discussed how he met Jill Biden, the first lady, and retold the heartbreaking story about caring for his young sons after his first wife and daughter were killed in a car crash. The Biden campaign also joined TikTok, the Chinese-owned social media platform that has become the primary news source for tens of millions of young Americans.</w:t>
      </w:r>
    </w:p>
    <w:p w14:paraId="02F2C899" w14:textId="77777777" w:rsidR="00CA237E" w:rsidRPr="004147F1" w:rsidRDefault="00CA237E" w:rsidP="00CA237E">
      <w:pPr>
        <w:rPr>
          <w:sz w:val="16"/>
        </w:rPr>
      </w:pPr>
      <w:r w:rsidRPr="004147F1">
        <w:rPr>
          <w:sz w:val="16"/>
        </w:rPr>
        <w:t>“Campaign events are only one source of communication, and while the president and vice president are the best and most prominent messengers, they’re not the only messengers,” said Representative Jennifer McClellan of Virginia, a member of the Biden campaign’s advisory board. “The nature of campaigns has changed in a social media world.”</w:t>
      </w:r>
    </w:p>
    <w:p w14:paraId="370652E0" w14:textId="77777777" w:rsidR="00CA237E" w:rsidRPr="004147F1" w:rsidRDefault="00CA237E" w:rsidP="00CA237E">
      <w:pPr>
        <w:rPr>
          <w:sz w:val="16"/>
        </w:rPr>
      </w:pPr>
      <w:r w:rsidRPr="004147F1">
        <w:rPr>
          <w:sz w:val="16"/>
        </w:rPr>
        <w:t>[image omitted]</w:t>
      </w:r>
    </w:p>
    <w:p w14:paraId="08A6252F" w14:textId="77777777" w:rsidR="00CA237E" w:rsidRPr="004147F1" w:rsidRDefault="00CA237E" w:rsidP="00CA237E">
      <w:pPr>
        <w:rPr>
          <w:sz w:val="16"/>
        </w:rPr>
      </w:pPr>
      <w:r w:rsidRPr="004147F1">
        <w:rPr>
          <w:sz w:val="16"/>
        </w:rPr>
        <w:t>The Biden campaign has long maintained that the voters it needs to win in November are not avid consumers of traditional news outlets that cover the president’s movements and public events.</w:t>
      </w:r>
    </w:p>
    <w:p w14:paraId="68ED4354" w14:textId="77777777" w:rsidR="00CA237E" w:rsidRPr="004147F1" w:rsidRDefault="00CA237E" w:rsidP="00CA237E">
      <w:pPr>
        <w:rPr>
          <w:sz w:val="16"/>
        </w:rPr>
      </w:pPr>
      <w:r w:rsidRPr="004147F1">
        <w:rPr>
          <w:sz w:val="16"/>
        </w:rPr>
        <w:t>“The president’s strong primary performances in diverse states show that strategy is working,” said Lauren Hitt, a campaign spokeswoman.</w:t>
      </w:r>
    </w:p>
    <w:p w14:paraId="713CE3C0" w14:textId="77777777" w:rsidR="00CA237E" w:rsidRPr="004147F1" w:rsidRDefault="00CA237E" w:rsidP="00CA237E">
      <w:pPr>
        <w:rPr>
          <w:sz w:val="16"/>
        </w:rPr>
      </w:pPr>
      <w:r w:rsidRPr="004147F1">
        <w:rPr>
          <w:sz w:val="16"/>
        </w:rPr>
        <w:t>Still, the political consequences of the Gaza war go well beyond the simple tabulation of “uncommitted” votes in Michigan, warned Doug Schoen, a veteran Democratic pollster who has served as a consultant for five Israeli prime ministers.</w:t>
      </w:r>
    </w:p>
    <w:p w14:paraId="47FA2EB7" w14:textId="77777777" w:rsidR="00CA237E" w:rsidRPr="004147F1" w:rsidRDefault="00CA237E" w:rsidP="00CA237E">
      <w:pPr>
        <w:rPr>
          <w:sz w:val="16"/>
        </w:rPr>
      </w:pPr>
      <w:r w:rsidRPr="004147F1">
        <w:rPr>
          <w:sz w:val="16"/>
        </w:rPr>
        <w:t>The fracturing of the president’s coalition, Mr. Schoen said, is part of a broader sense of ineffectiveness, bolstered by Republican intransigence in Congress, the failure of border security legislation and Mr. Trump’s somewhat specious argument that the world was at peace during his administration and is in chaos now.</w:t>
      </w:r>
    </w:p>
    <w:p w14:paraId="63DF06F5" w14:textId="77777777" w:rsidR="00CA237E" w:rsidRPr="004147F1" w:rsidRDefault="00CA237E" w:rsidP="00CA237E">
      <w:pPr>
        <w:rPr>
          <w:sz w:val="16"/>
        </w:rPr>
      </w:pPr>
      <w:r w:rsidRPr="004147F1">
        <w:rPr>
          <w:sz w:val="16"/>
        </w:rPr>
        <w:t>“</w:t>
      </w:r>
      <w:r w:rsidRPr="004147F1">
        <w:rPr>
          <w:rStyle w:val="StyleUnderline"/>
        </w:rPr>
        <w:t>This is less about parsing votes in certain key states than the fact that he looks weaker</w:t>
      </w:r>
      <w:r w:rsidRPr="004147F1">
        <w:rPr>
          <w:sz w:val="16"/>
        </w:rPr>
        <w:t>,” Mr. Schoen said of Mr. Biden, “making it that much more imperative for him to prove that he can govern.”</w:t>
      </w:r>
    </w:p>
    <w:p w14:paraId="7E1AD518" w14:textId="77777777" w:rsidR="00CA237E" w:rsidRPr="004147F1" w:rsidRDefault="00CA237E" w:rsidP="00CA237E">
      <w:pPr>
        <w:rPr>
          <w:sz w:val="16"/>
        </w:rPr>
      </w:pPr>
      <w:r w:rsidRPr="004147F1">
        <w:rPr>
          <w:sz w:val="16"/>
        </w:rPr>
        <w:t xml:space="preserve">While </w:t>
      </w:r>
      <w:r w:rsidRPr="004147F1">
        <w:rPr>
          <w:rStyle w:val="StyleUnderline"/>
        </w:rPr>
        <w:t xml:space="preserve">Michigan Democrats spent the weeks leading up to Tuesday’s primary issuing </w:t>
      </w:r>
      <w:r w:rsidRPr="004147F1">
        <w:rPr>
          <w:rStyle w:val="Emphasis"/>
        </w:rPr>
        <w:t>dire warnings</w:t>
      </w:r>
      <w:r w:rsidRPr="004147F1">
        <w:rPr>
          <w:sz w:val="16"/>
        </w:rPr>
        <w:t xml:space="preserve"> — mostly in private — that Mr. Biden had a political problem that could endure into the general election, his allies in the 15 Super Tuesday states appear less worried.</w:t>
      </w:r>
    </w:p>
    <w:p w14:paraId="666DEFBB" w14:textId="77777777" w:rsidR="00CA237E" w:rsidRPr="004147F1" w:rsidRDefault="00CA237E" w:rsidP="00CA237E">
      <w:pPr>
        <w:rPr>
          <w:sz w:val="16"/>
        </w:rPr>
      </w:pPr>
      <w:r w:rsidRPr="004147F1">
        <w:rPr>
          <w:sz w:val="16"/>
        </w:rPr>
        <w:t>“We’re not always going to all agree on every single issue,” said Representative Robert Garcia of California, which holds its primary next week. “When the coalition is so diverse, I might have a different perspective than the president on some issues, maybe on the border and immigration. But I’m still going to vote for him.”</w:t>
      </w:r>
    </w:p>
    <w:p w14:paraId="2292B612" w14:textId="77777777" w:rsidR="00CA237E" w:rsidRDefault="00CA237E" w:rsidP="00CA237E">
      <w:pPr>
        <w:pStyle w:val="Heading4"/>
      </w:pPr>
      <w:r>
        <w:t>The truth doesn’t matter in Michigan --- they won’t change their vote.</w:t>
      </w:r>
    </w:p>
    <w:p w14:paraId="715FA1E9" w14:textId="77777777" w:rsidR="00CA237E" w:rsidRDefault="00CA237E" w:rsidP="00CA237E">
      <w:r>
        <w:t xml:space="preserve">Melissa Nann </w:t>
      </w:r>
      <w:r w:rsidRPr="000B20B8">
        <w:rPr>
          <w:rStyle w:val="Style13ptBold"/>
        </w:rPr>
        <w:t>Burke 5-28</w:t>
      </w:r>
      <w:r>
        <w:t xml:space="preserve">-2024, Melissa covers Washington for The Detroit News, including Michigan's congressional delegation, the White House and U.S. Supreme Court. “Michigan voters losing trust in democracy, education and economy, poll finds” [The Detroit News] </w:t>
      </w:r>
      <w:hyperlink r:id="rId52" w:history="1">
        <w:r w:rsidRPr="00EC761F">
          <w:rPr>
            <w:rStyle w:val="Hyperlink"/>
          </w:rPr>
          <w:t>https://www.detroitnews.com/story/news/politics/2024/05/28/michigan-voters-losing-trust-in-democracy-education-and-economy-poll-finds/73836271007/</w:t>
        </w:r>
      </w:hyperlink>
      <w:r>
        <w:t xml:space="preserve"> /MDC</w:t>
      </w:r>
    </w:p>
    <w:p w14:paraId="7CD34B85" w14:textId="77777777" w:rsidR="00CA237E" w:rsidRPr="00527649" w:rsidRDefault="00CA237E" w:rsidP="00CA237E">
      <w:pPr>
        <w:rPr>
          <w:sz w:val="16"/>
        </w:rPr>
      </w:pPr>
      <w:r w:rsidRPr="00527649">
        <w:rPr>
          <w:sz w:val="16"/>
        </w:rPr>
        <w:t xml:space="preserve">A </w:t>
      </w:r>
      <w:r w:rsidRPr="006A4F08">
        <w:rPr>
          <w:rStyle w:val="StyleUnderline"/>
        </w:rPr>
        <w:t>new survey of Michigan voters suggests their trust is declining in the institution of democracy, the value of a college education and the stability of the economy</w:t>
      </w:r>
      <w:r w:rsidRPr="00527649">
        <w:rPr>
          <w:sz w:val="16"/>
        </w:rPr>
        <w:t>, even among those who say they're personally doing better than before the COVID pandemic.</w:t>
      </w:r>
    </w:p>
    <w:p w14:paraId="51053277" w14:textId="77777777" w:rsidR="00CA237E" w:rsidRPr="00527649" w:rsidRDefault="00CA237E" w:rsidP="00CA237E">
      <w:pPr>
        <w:rPr>
          <w:sz w:val="16"/>
        </w:rPr>
      </w:pPr>
      <w:r w:rsidRPr="00527649">
        <w:rPr>
          <w:sz w:val="16"/>
        </w:rPr>
        <w:t>The poll also asked about whether the use of force, threats or violence is justified under any circumstances in a democracy, and 35% of poll respondents said they believe it is.</w:t>
      </w:r>
    </w:p>
    <w:p w14:paraId="4F6DD087" w14:textId="77777777" w:rsidR="00CA237E" w:rsidRPr="00527649" w:rsidRDefault="00CA237E" w:rsidP="00CA237E">
      <w:pPr>
        <w:rPr>
          <w:sz w:val="16"/>
        </w:rPr>
      </w:pPr>
      <w:r w:rsidRPr="00527649">
        <w:rPr>
          <w:sz w:val="16"/>
        </w:rPr>
        <w:t>Separately, 5% of Michigan voters said that violence is justified if their preferred candidate for president loses the 2024 election after all votes are counted "fairly." Ninety percent said there would be no justification for violence in that case.</w:t>
      </w:r>
    </w:p>
    <w:p w14:paraId="42E5A7F4" w14:textId="77777777" w:rsidR="00CA237E" w:rsidRPr="00527649" w:rsidRDefault="00CA237E" w:rsidP="00CA237E">
      <w:pPr>
        <w:rPr>
          <w:sz w:val="16"/>
        </w:rPr>
      </w:pPr>
      <w:r w:rsidRPr="00527649">
        <w:rPr>
          <w:sz w:val="16"/>
        </w:rPr>
        <w:t>The wide-ranging poll commissioned by the Detroit Regional Chamber ahead of this week's Mackinac Policy Conference that starts Tuesday in several areas points to a disconnect between reality and what voters perceive to be the truth, particularly regarding the economy and the rate of inflation.</w:t>
      </w:r>
    </w:p>
    <w:p w14:paraId="7F691E78" w14:textId="77777777" w:rsidR="00CA237E" w:rsidRPr="00527649" w:rsidRDefault="00CA237E" w:rsidP="00CA237E">
      <w:pPr>
        <w:rPr>
          <w:sz w:val="16"/>
        </w:rPr>
      </w:pPr>
      <w:r w:rsidRPr="00527649">
        <w:rPr>
          <w:sz w:val="16"/>
        </w:rPr>
        <w:t xml:space="preserve">"One thing we're seeing not just in this survey, but in a multitude of surveys, is </w:t>
      </w:r>
      <w:r w:rsidRPr="006A4F08">
        <w:rPr>
          <w:rStyle w:val="StyleUnderline"/>
        </w:rPr>
        <w:t>voters no longer can agree on some basic facts. We are in this era of misinformation</w:t>
      </w:r>
      <w:r w:rsidRPr="00527649">
        <w:rPr>
          <w:sz w:val="16"/>
        </w:rPr>
        <w:t>," said pollster Richard Czuba, founder of the Glengariff Group who conducted the survey. "</w:t>
      </w:r>
      <w:r w:rsidRPr="006A4F08">
        <w:rPr>
          <w:rStyle w:val="StyleUnderline"/>
        </w:rPr>
        <w:t xml:space="preserve">And because we can't agree on facts, they </w:t>
      </w:r>
      <w:r w:rsidRPr="00527649">
        <w:rPr>
          <w:rStyle w:val="Emphasis"/>
        </w:rPr>
        <w:t>can't analyze</w:t>
      </w:r>
      <w:r w:rsidRPr="006A4F08">
        <w:rPr>
          <w:rStyle w:val="StyleUnderline"/>
        </w:rPr>
        <w:t xml:space="preserve"> the basic fundamentals</w:t>
      </w:r>
      <w:r w:rsidRPr="00527649">
        <w:rPr>
          <w:sz w:val="16"/>
        </w:rPr>
        <w:t xml:space="preserve"> of what they're seeing in front of them."</w:t>
      </w:r>
    </w:p>
    <w:p w14:paraId="35A8A90D" w14:textId="479422E8" w:rsidR="00CA237E" w:rsidRDefault="00CA237E" w:rsidP="00CA237E">
      <w:pPr>
        <w:pStyle w:val="Heading3"/>
      </w:pPr>
      <w:r>
        <w:t>Link---Michigan Voters Don’t Vote for Biden</w:t>
      </w:r>
    </w:p>
    <w:p w14:paraId="661DD924" w14:textId="77777777" w:rsidR="00CA237E" w:rsidRPr="00CA237E" w:rsidRDefault="00CA237E" w:rsidP="00CA237E"/>
    <w:p w14:paraId="18BBCF38" w14:textId="77777777" w:rsidR="00CA237E" w:rsidRDefault="00CA237E" w:rsidP="00CA237E">
      <w:pPr>
        <w:pStyle w:val="Heading4"/>
      </w:pPr>
      <w:r>
        <w:t>Trump wins Michigan</w:t>
      </w:r>
    </w:p>
    <w:p w14:paraId="780953A8" w14:textId="77777777" w:rsidR="00CA237E" w:rsidRDefault="00CA237E" w:rsidP="00CA237E">
      <w:pPr>
        <w:rPr>
          <w:rStyle w:val="Hyperlink"/>
        </w:rPr>
      </w:pPr>
      <w:r>
        <w:t xml:space="preserve">Shajaka </w:t>
      </w:r>
      <w:r w:rsidRPr="002006A0">
        <w:rPr>
          <w:rStyle w:val="Style13ptBold"/>
        </w:rPr>
        <w:t>Shelton 6-30</w:t>
      </w:r>
      <w:r>
        <w:t>-2024, Shajaka Shelton is a reporter for WLNS Lansing. “Poll shows Trump edging out Biden in Michigan” [Yahoo News]</w:t>
      </w:r>
      <w:hyperlink r:id="rId53" w:history="1">
        <w:r w:rsidRPr="00EC761F">
          <w:rPr>
            <w:rStyle w:val="Hyperlink"/>
          </w:rPr>
          <w:t>https://news.yahoo.com/news/poll-shows-trump-edging-biden-212203668.html</w:t>
        </w:r>
      </w:hyperlink>
      <w:r>
        <w:rPr>
          <w:rStyle w:val="Hyperlink"/>
        </w:rPr>
        <w:t xml:space="preserve"> /MDC</w:t>
      </w:r>
    </w:p>
    <w:p w14:paraId="18DB5CB4" w14:textId="77777777" w:rsidR="00CA237E" w:rsidRPr="004A2DCB" w:rsidRDefault="00CA237E" w:rsidP="00CA237E">
      <w:pPr>
        <w:rPr>
          <w:sz w:val="16"/>
        </w:rPr>
      </w:pPr>
      <w:r w:rsidRPr="004A2DCB">
        <w:rPr>
          <w:sz w:val="16"/>
        </w:rPr>
        <w:t>Michigan is a swing state, with a generally even split between voters who lean Democrat and those who lean Republican.</w:t>
      </w:r>
    </w:p>
    <w:p w14:paraId="328024DB" w14:textId="77777777" w:rsidR="00CA237E" w:rsidRPr="004A2DCB" w:rsidRDefault="00CA237E" w:rsidP="00CA237E">
      <w:pPr>
        <w:rPr>
          <w:rStyle w:val="StyleUnderline"/>
        </w:rPr>
      </w:pPr>
      <w:r w:rsidRPr="004A2DCB">
        <w:rPr>
          <w:rStyle w:val="StyleUnderline"/>
        </w:rPr>
        <w:t>This makes Michigan one of the few battleground states</w:t>
      </w:r>
      <w:r w:rsidRPr="004A2DCB">
        <w:rPr>
          <w:sz w:val="16"/>
        </w:rPr>
        <w:t xml:space="preserve"> in the presidential election that candidates are hoping to sway the vote for them—but </w:t>
      </w:r>
      <w:r w:rsidRPr="004A2DCB">
        <w:rPr>
          <w:rStyle w:val="StyleUnderline"/>
        </w:rPr>
        <w:t xml:space="preserve">a new poll shows that </w:t>
      </w:r>
      <w:r w:rsidRPr="004A2DCB">
        <w:rPr>
          <w:rStyle w:val="Emphasis"/>
        </w:rPr>
        <w:t>Michiganders prefer Trump</w:t>
      </w:r>
      <w:r w:rsidRPr="004A2DCB">
        <w:rPr>
          <w:rStyle w:val="StyleUnderline"/>
        </w:rPr>
        <w:t xml:space="preserve"> over Biden.</w:t>
      </w:r>
    </w:p>
    <w:p w14:paraId="7912B9A0" w14:textId="77777777" w:rsidR="00CA237E" w:rsidRPr="004A2DCB" w:rsidRDefault="00CA237E" w:rsidP="00CA237E">
      <w:pPr>
        <w:rPr>
          <w:sz w:val="16"/>
        </w:rPr>
      </w:pPr>
      <w:r w:rsidRPr="004A2DCB">
        <w:rPr>
          <w:sz w:val="16"/>
        </w:rPr>
        <w:t>[image omitted]</w:t>
      </w:r>
    </w:p>
    <w:p w14:paraId="5E6827AF" w14:textId="77777777" w:rsidR="00CA237E" w:rsidRPr="004A2DCB" w:rsidRDefault="00CA237E" w:rsidP="00CA237E">
      <w:pPr>
        <w:rPr>
          <w:rStyle w:val="StyleUnderline"/>
        </w:rPr>
      </w:pPr>
      <w:r w:rsidRPr="004A2DCB">
        <w:rPr>
          <w:rStyle w:val="StyleUnderline"/>
        </w:rPr>
        <w:t>Trump v. Biden</w:t>
      </w:r>
    </w:p>
    <w:p w14:paraId="5CC74874" w14:textId="77777777" w:rsidR="00CA237E" w:rsidRPr="004A2DCB" w:rsidRDefault="00CA237E" w:rsidP="00CA237E">
      <w:pPr>
        <w:rPr>
          <w:rStyle w:val="StyleUnderline"/>
        </w:rPr>
      </w:pPr>
      <w:r w:rsidRPr="004A2DCB">
        <w:rPr>
          <w:rStyle w:val="StyleUnderline"/>
        </w:rPr>
        <w:t>Trump — 49%</w:t>
      </w:r>
    </w:p>
    <w:p w14:paraId="643368D9" w14:textId="77777777" w:rsidR="00CA237E" w:rsidRPr="004A2DCB" w:rsidRDefault="00CA237E" w:rsidP="00CA237E">
      <w:pPr>
        <w:rPr>
          <w:rStyle w:val="StyleUnderline"/>
        </w:rPr>
      </w:pPr>
      <w:r w:rsidRPr="004A2DCB">
        <w:rPr>
          <w:rStyle w:val="StyleUnderline"/>
        </w:rPr>
        <w:t>Biden — 45%</w:t>
      </w:r>
    </w:p>
    <w:p w14:paraId="234A3D74" w14:textId="77777777" w:rsidR="00CA237E" w:rsidRPr="004A2DCB" w:rsidRDefault="00CA237E" w:rsidP="00CA237E">
      <w:pPr>
        <w:rPr>
          <w:sz w:val="16"/>
        </w:rPr>
      </w:pPr>
      <w:r w:rsidRPr="004A2DCB">
        <w:rPr>
          <w:sz w:val="16"/>
        </w:rPr>
        <w:t>None/Other/Won’t Vote — 3%</w:t>
      </w:r>
    </w:p>
    <w:p w14:paraId="72243ED7" w14:textId="77777777" w:rsidR="00CA237E" w:rsidRPr="004A2DCB" w:rsidRDefault="00CA237E" w:rsidP="00CA237E">
      <w:pPr>
        <w:rPr>
          <w:sz w:val="16"/>
        </w:rPr>
      </w:pPr>
      <w:r w:rsidRPr="004A2DCB">
        <w:rPr>
          <w:sz w:val="16"/>
        </w:rPr>
        <w:t>Undecided/Refused To Say — 3%</w:t>
      </w:r>
    </w:p>
    <w:p w14:paraId="738BA4AE" w14:textId="77777777" w:rsidR="00CA237E" w:rsidRPr="004A2DCB" w:rsidRDefault="00CA237E" w:rsidP="00CA237E">
      <w:pPr>
        <w:rPr>
          <w:rStyle w:val="StyleUnderline"/>
        </w:rPr>
      </w:pPr>
      <w:r w:rsidRPr="004A2DCB">
        <w:rPr>
          <w:rStyle w:val="StyleUnderline"/>
        </w:rPr>
        <w:t>Trump, Biden, and Others</w:t>
      </w:r>
    </w:p>
    <w:p w14:paraId="4F399AAD" w14:textId="77777777" w:rsidR="00CA237E" w:rsidRPr="004A2DCB" w:rsidRDefault="00CA237E" w:rsidP="00CA237E">
      <w:pPr>
        <w:rPr>
          <w:rStyle w:val="StyleUnderline"/>
        </w:rPr>
      </w:pPr>
      <w:r w:rsidRPr="004A2DCB">
        <w:rPr>
          <w:rStyle w:val="StyleUnderline"/>
        </w:rPr>
        <w:t>Trump – 41%</w:t>
      </w:r>
    </w:p>
    <w:p w14:paraId="6FEFB53D" w14:textId="77777777" w:rsidR="00CA237E" w:rsidRPr="004A2DCB" w:rsidRDefault="00CA237E" w:rsidP="00CA237E">
      <w:pPr>
        <w:rPr>
          <w:rStyle w:val="StyleUnderline"/>
        </w:rPr>
      </w:pPr>
      <w:r w:rsidRPr="004A2DCB">
        <w:rPr>
          <w:rStyle w:val="StyleUnderline"/>
        </w:rPr>
        <w:t>Biden – 38%</w:t>
      </w:r>
    </w:p>
    <w:p w14:paraId="5A08CF8F" w14:textId="77777777" w:rsidR="00CA237E" w:rsidRPr="004A2DCB" w:rsidRDefault="00CA237E" w:rsidP="00CA237E">
      <w:pPr>
        <w:rPr>
          <w:sz w:val="16"/>
        </w:rPr>
      </w:pPr>
      <w:r w:rsidRPr="004A2DCB">
        <w:rPr>
          <w:sz w:val="16"/>
        </w:rPr>
        <w:t>Robert Kennedy, Jr. – (American Independent) 10%</w:t>
      </w:r>
    </w:p>
    <w:p w14:paraId="1F0F7818" w14:textId="77777777" w:rsidR="00CA237E" w:rsidRPr="004A2DCB" w:rsidRDefault="00CA237E" w:rsidP="00CA237E">
      <w:pPr>
        <w:rPr>
          <w:sz w:val="16"/>
        </w:rPr>
      </w:pPr>
      <w:r w:rsidRPr="004A2DCB">
        <w:rPr>
          <w:sz w:val="16"/>
        </w:rPr>
        <w:t>Cornel West (Independent) – 2%</w:t>
      </w:r>
    </w:p>
    <w:p w14:paraId="2F7EEDB6" w14:textId="77777777" w:rsidR="00CA237E" w:rsidRPr="004A2DCB" w:rsidRDefault="00CA237E" w:rsidP="00CA237E">
      <w:pPr>
        <w:rPr>
          <w:sz w:val="16"/>
        </w:rPr>
      </w:pPr>
      <w:r w:rsidRPr="004A2DCB">
        <w:rPr>
          <w:sz w:val="16"/>
        </w:rPr>
        <w:t>Jill Stein (Green Party) – 2%</w:t>
      </w:r>
    </w:p>
    <w:p w14:paraId="3372336A" w14:textId="77777777" w:rsidR="00CA237E" w:rsidRPr="004A2DCB" w:rsidRDefault="00CA237E" w:rsidP="00CA237E">
      <w:pPr>
        <w:rPr>
          <w:sz w:val="16"/>
        </w:rPr>
      </w:pPr>
      <w:r w:rsidRPr="004A2DCB">
        <w:rPr>
          <w:sz w:val="16"/>
        </w:rPr>
        <w:t>None/Other/won’t vote – 1%</w:t>
      </w:r>
    </w:p>
    <w:p w14:paraId="3F2B2A3F" w14:textId="77777777" w:rsidR="00CA237E" w:rsidRPr="004A2DCB" w:rsidRDefault="00CA237E" w:rsidP="00CA237E">
      <w:pPr>
        <w:rPr>
          <w:sz w:val="16"/>
        </w:rPr>
      </w:pPr>
      <w:r w:rsidRPr="004A2DCB">
        <w:rPr>
          <w:sz w:val="16"/>
        </w:rPr>
        <w:t>Undecided/Refused to say– 6%</w:t>
      </w:r>
    </w:p>
    <w:p w14:paraId="76008A53" w14:textId="77777777" w:rsidR="00CA237E" w:rsidRPr="004A2DCB" w:rsidRDefault="00CA237E" w:rsidP="00CA237E">
      <w:pPr>
        <w:rPr>
          <w:rStyle w:val="StyleUnderline"/>
        </w:rPr>
      </w:pPr>
      <w:r w:rsidRPr="004A2DCB">
        <w:rPr>
          <w:rStyle w:val="StyleUnderline"/>
        </w:rPr>
        <w:t>Biggest Fear</w:t>
      </w:r>
    </w:p>
    <w:p w14:paraId="0DC79162" w14:textId="77777777" w:rsidR="00CA237E" w:rsidRPr="004A2DCB" w:rsidRDefault="00CA237E" w:rsidP="00CA237E">
      <w:pPr>
        <w:rPr>
          <w:rStyle w:val="Emphasis"/>
        </w:rPr>
      </w:pPr>
      <w:r w:rsidRPr="004A2DCB">
        <w:rPr>
          <w:rStyle w:val="StyleUnderline"/>
        </w:rPr>
        <w:t xml:space="preserve">Biden as president – </w:t>
      </w:r>
      <w:r w:rsidRPr="004A2DCB">
        <w:rPr>
          <w:rStyle w:val="Emphasis"/>
        </w:rPr>
        <w:t>40%</w:t>
      </w:r>
    </w:p>
    <w:p w14:paraId="3C21206A" w14:textId="77777777" w:rsidR="00CA237E" w:rsidRPr="004A2DCB" w:rsidRDefault="00CA237E" w:rsidP="00CA237E">
      <w:pPr>
        <w:rPr>
          <w:sz w:val="16"/>
        </w:rPr>
      </w:pPr>
      <w:r w:rsidRPr="004A2DCB">
        <w:rPr>
          <w:sz w:val="16"/>
        </w:rPr>
        <w:t>Trump as president – 36%</w:t>
      </w:r>
    </w:p>
    <w:p w14:paraId="5DE544BE" w14:textId="77777777" w:rsidR="00CA237E" w:rsidRPr="004A2DCB" w:rsidRDefault="00CA237E" w:rsidP="00CA237E">
      <w:pPr>
        <w:rPr>
          <w:sz w:val="16"/>
        </w:rPr>
      </w:pPr>
      <w:r w:rsidRPr="004A2DCB">
        <w:rPr>
          <w:sz w:val="16"/>
        </w:rPr>
        <w:t>Neither – 5%</w:t>
      </w:r>
    </w:p>
    <w:p w14:paraId="3F8B1CBE" w14:textId="77777777" w:rsidR="00CA237E" w:rsidRPr="004A2DCB" w:rsidRDefault="00CA237E" w:rsidP="00CA237E">
      <w:pPr>
        <w:rPr>
          <w:sz w:val="16"/>
        </w:rPr>
      </w:pPr>
      <w:r w:rsidRPr="004A2DCB">
        <w:rPr>
          <w:sz w:val="16"/>
        </w:rPr>
        <w:t>Undecided/Refused to say– 5%</w:t>
      </w:r>
    </w:p>
    <w:p w14:paraId="56DA7831" w14:textId="77777777" w:rsidR="00CA237E" w:rsidRPr="004A2DCB" w:rsidRDefault="00CA237E" w:rsidP="00CA237E">
      <w:pPr>
        <w:rPr>
          <w:sz w:val="16"/>
        </w:rPr>
      </w:pPr>
      <w:r w:rsidRPr="004A2DCB">
        <w:rPr>
          <w:sz w:val="16"/>
        </w:rPr>
        <w:t>EPIC MRA conducted the survey of 600 likely voters between June 21 and June 26. It has a margin of error of plus or minus 4 percent.</w:t>
      </w:r>
    </w:p>
    <w:p w14:paraId="1641E178" w14:textId="77777777" w:rsidR="00CA237E" w:rsidRDefault="00CA237E" w:rsidP="00CA237E">
      <w:pPr>
        <w:pStyle w:val="Heading4"/>
      </w:pPr>
      <w:r>
        <w:t>The Gaza vote means Trump will win.</w:t>
      </w:r>
    </w:p>
    <w:p w14:paraId="7873811F" w14:textId="77777777" w:rsidR="00CA237E" w:rsidRDefault="00CA237E" w:rsidP="00CA237E">
      <w:pPr>
        <w:rPr>
          <w:rStyle w:val="Hyperlink"/>
        </w:rPr>
      </w:pPr>
      <w:r>
        <w:t xml:space="preserve">Dora </w:t>
      </w:r>
      <w:r w:rsidRPr="00E13937">
        <w:rPr>
          <w:rStyle w:val="Style13ptBold"/>
        </w:rPr>
        <w:t>Mekouar 3-10</w:t>
      </w:r>
      <w:r>
        <w:t xml:space="preserve">-2024, Dora Mekouar is a writer / reporter at Voice of America. “Will Angry Arab American Voters Swing Michigan Away from Biden?” [VOA News] </w:t>
      </w:r>
      <w:hyperlink r:id="rId54" w:history="1">
        <w:r w:rsidRPr="00EC761F">
          <w:rPr>
            <w:rStyle w:val="Hyperlink"/>
          </w:rPr>
          <w:t>https://www.voanews.com/a/will-angry-arab-american-voters-swing-michigan-away-from-biden-/7519681.html</w:t>
        </w:r>
      </w:hyperlink>
      <w:r>
        <w:rPr>
          <w:rStyle w:val="Hyperlink"/>
        </w:rPr>
        <w:t xml:space="preserve"> /MDC</w:t>
      </w:r>
    </w:p>
    <w:p w14:paraId="022D7BE0" w14:textId="77777777" w:rsidR="00CA237E" w:rsidRPr="00574A39" w:rsidRDefault="00CA237E" w:rsidP="00CA237E">
      <w:pPr>
        <w:rPr>
          <w:sz w:val="16"/>
        </w:rPr>
      </w:pPr>
      <w:r w:rsidRPr="003B6594">
        <w:rPr>
          <w:rStyle w:val="StyleUnderline"/>
        </w:rPr>
        <w:t>In three key competitive U.S. states — North Carolina, Minnesota and Michigan — tens of thousands of Americans voted “uncommitted</w:t>
      </w:r>
      <w:r w:rsidRPr="00574A39">
        <w:rPr>
          <w:sz w:val="16"/>
        </w:rPr>
        <w:t>” in primary elections rather than vote for President Joe Biden.</w:t>
      </w:r>
    </w:p>
    <w:p w14:paraId="25F5EC5C" w14:textId="77777777" w:rsidR="00CA237E" w:rsidRPr="00574A39" w:rsidRDefault="00CA237E" w:rsidP="00CA237E">
      <w:pPr>
        <w:rPr>
          <w:sz w:val="16"/>
        </w:rPr>
      </w:pPr>
      <w:r w:rsidRPr="00574A39">
        <w:rPr>
          <w:sz w:val="16"/>
        </w:rPr>
        <w:t>It’s part of a movement spearheaded by Arab Americans in Michigan to protest the president’s support for Israel’s war in Gaza, where the health ministry says at least 30,000 Palestinians have been killed. The weapons used by Israel in Gaza are largely funded by, and made in, the United States.</w:t>
      </w:r>
    </w:p>
    <w:p w14:paraId="667950CD" w14:textId="77777777" w:rsidR="00CA237E" w:rsidRPr="00574A39" w:rsidRDefault="00CA237E" w:rsidP="00CA237E">
      <w:pPr>
        <w:rPr>
          <w:sz w:val="16"/>
        </w:rPr>
      </w:pPr>
      <w:r w:rsidRPr="00574A39">
        <w:rPr>
          <w:sz w:val="16"/>
        </w:rPr>
        <w:t>“</w:t>
      </w:r>
      <w:r w:rsidRPr="003B6594">
        <w:rPr>
          <w:rStyle w:val="StyleUnderline"/>
        </w:rPr>
        <w:t xml:space="preserve">The anger that I feel towards him is just, it's, it's </w:t>
      </w:r>
      <w:r w:rsidRPr="003B6594">
        <w:rPr>
          <w:rStyle w:val="Emphasis"/>
        </w:rPr>
        <w:t>immeasurable</w:t>
      </w:r>
      <w:r w:rsidRPr="003B6594">
        <w:rPr>
          <w:rStyle w:val="StyleUnderline"/>
        </w:rPr>
        <w:t>. It's nothing compared to even the way I felt about Trump</w:t>
      </w:r>
      <w:r w:rsidRPr="00574A39">
        <w:rPr>
          <w:sz w:val="16"/>
        </w:rPr>
        <w:t>,” Samraa Luqman, Michigan co-chair of Abandon Biden, a group that’s working to defeat the president in the November election.</w:t>
      </w:r>
    </w:p>
    <w:p w14:paraId="571DAEF9" w14:textId="77777777" w:rsidR="00CA237E" w:rsidRPr="00574A39" w:rsidRDefault="00CA237E" w:rsidP="00CA237E">
      <w:pPr>
        <w:rPr>
          <w:sz w:val="16"/>
        </w:rPr>
      </w:pPr>
      <w:r w:rsidRPr="00574A39">
        <w:rPr>
          <w:sz w:val="16"/>
        </w:rPr>
        <w:t>"The betrayal, the assumption that the Democratic Party stood for the moral high ground, for human rights and the protection of minorities, that's all gone.”</w:t>
      </w:r>
    </w:p>
    <w:p w14:paraId="28CE72E1" w14:textId="77777777" w:rsidR="00CA237E" w:rsidRPr="00574A39" w:rsidRDefault="00CA237E" w:rsidP="00CA237E">
      <w:pPr>
        <w:rPr>
          <w:sz w:val="16"/>
        </w:rPr>
      </w:pPr>
      <w:r w:rsidRPr="00574A39">
        <w:rPr>
          <w:sz w:val="16"/>
        </w:rPr>
        <w:t>[image omitted]</w:t>
      </w:r>
    </w:p>
    <w:p w14:paraId="1319F536" w14:textId="77777777" w:rsidR="00CA237E" w:rsidRPr="003B6594" w:rsidRDefault="00CA237E" w:rsidP="00CA237E">
      <w:pPr>
        <w:rPr>
          <w:rStyle w:val="StyleUnderline"/>
        </w:rPr>
      </w:pPr>
      <w:r w:rsidRPr="00574A39">
        <w:rPr>
          <w:sz w:val="16"/>
        </w:rPr>
        <w:t xml:space="preserve">More than 100,000 Michiganders, 13% of Democratic voters, voted “uncommitted” in the state’s February 27 primary. Michigan is home to the largest Arab American population in the nation. By voting “uncommitted,” they’re signaling to </w:t>
      </w:r>
      <w:r w:rsidRPr="003B6594">
        <w:rPr>
          <w:rStyle w:val="StyleUnderline"/>
        </w:rPr>
        <w:t>Biden that he risks losing the Arab American vote in the key battleground state. Biden still has a pathway to victory without Michigan, but it's much harder.</w:t>
      </w:r>
    </w:p>
    <w:p w14:paraId="65E0D96E" w14:textId="77777777" w:rsidR="00CA237E" w:rsidRPr="00574A39" w:rsidRDefault="00CA237E" w:rsidP="00CA237E">
      <w:pPr>
        <w:rPr>
          <w:sz w:val="16"/>
        </w:rPr>
      </w:pPr>
      <w:r w:rsidRPr="00574A39">
        <w:rPr>
          <w:sz w:val="16"/>
        </w:rPr>
        <w:t>“Most Arab Americans are registered as Democrats, about two to one Democrat to Republican, but how they vote varies depending on the year,” says Amny Shuraydi, an assistant professor at the University of Michigan-Dearborn with an expertise in Arab American studies.</w:t>
      </w:r>
    </w:p>
    <w:p w14:paraId="7E022F5E" w14:textId="77777777" w:rsidR="00CA237E" w:rsidRPr="00574A39" w:rsidRDefault="00CA237E" w:rsidP="00CA237E">
      <w:pPr>
        <w:rPr>
          <w:sz w:val="16"/>
        </w:rPr>
      </w:pPr>
      <w:r w:rsidRPr="00574A39">
        <w:rPr>
          <w:sz w:val="16"/>
        </w:rPr>
        <w:t>"You have Arab Americans who are very conservative, and you have those who are very liberal, just like any other voter group. But Middle East politics definitely play a role in the majority of Arab American and Muslim voters and how they make their final decisions when it comes to voting.”</w:t>
      </w:r>
    </w:p>
    <w:p w14:paraId="34E02442" w14:textId="77777777" w:rsidR="00CA237E" w:rsidRPr="00574A39" w:rsidRDefault="00CA237E" w:rsidP="00CA237E">
      <w:pPr>
        <w:rPr>
          <w:sz w:val="16"/>
        </w:rPr>
      </w:pPr>
      <w:r w:rsidRPr="00574A39">
        <w:rPr>
          <w:sz w:val="16"/>
        </w:rPr>
        <w:t>[image omitted]</w:t>
      </w:r>
    </w:p>
    <w:p w14:paraId="15DBBC3D" w14:textId="77777777" w:rsidR="00CA237E" w:rsidRPr="00574A39" w:rsidRDefault="00CA237E" w:rsidP="00CA237E">
      <w:pPr>
        <w:rPr>
          <w:sz w:val="16"/>
        </w:rPr>
      </w:pPr>
      <w:r w:rsidRPr="00574A39">
        <w:rPr>
          <w:sz w:val="16"/>
        </w:rPr>
        <w:t>Former President Donald Trump won Michigan in 2016 by less than 11,000 votes. Biden won by about 120,000 votes in 2020. There are an estimated 200,000 to 300,000 Arab Americans in the state, although not all are eligible to vote.</w:t>
      </w:r>
    </w:p>
    <w:p w14:paraId="29D135D8" w14:textId="77777777" w:rsidR="00CA237E" w:rsidRPr="00574A39" w:rsidRDefault="00CA237E" w:rsidP="00CA237E">
      <w:pPr>
        <w:rPr>
          <w:sz w:val="16"/>
        </w:rPr>
      </w:pPr>
      <w:r w:rsidRPr="00574A39">
        <w:rPr>
          <w:sz w:val="16"/>
        </w:rPr>
        <w:t>“We're focused on the Arab Americans in Michigan because they have almost exactly the number of votes to change the election result,” says Jeffrey Grynaviski, an associate political science professor at Wayne State University in Detroit.</w:t>
      </w:r>
    </w:p>
    <w:p w14:paraId="5A0B7676" w14:textId="77777777" w:rsidR="00CA237E" w:rsidRPr="00574A39" w:rsidRDefault="00CA237E" w:rsidP="00CA237E">
      <w:pPr>
        <w:rPr>
          <w:sz w:val="16"/>
        </w:rPr>
      </w:pPr>
      <w:r w:rsidRPr="00574A39">
        <w:rPr>
          <w:sz w:val="16"/>
        </w:rPr>
        <w:t>After the Michigan primary, a Biden campaign spokesperson said the president hears the voters participating in the uncommitted campaigns, and that he shares their goal for a just, lasting peace between Israel and the Palestinians. In recent weeks, the Biden administration has pushed for a temporary cease-fire and more aid for Gaza. The Biden team has also met with local Arab American leaders.</w:t>
      </w:r>
    </w:p>
    <w:p w14:paraId="04CC624A" w14:textId="77777777" w:rsidR="00CA237E" w:rsidRPr="00574A39" w:rsidRDefault="00CA237E" w:rsidP="00CA237E">
      <w:pPr>
        <w:rPr>
          <w:sz w:val="16"/>
        </w:rPr>
      </w:pPr>
      <w:r w:rsidRPr="00574A39">
        <w:rPr>
          <w:sz w:val="16"/>
        </w:rPr>
        <w:t>Michigan has a population of more than 10 million, so the Arab American vote alone could be insignificant to the overall election result, Grynaviski says, but there are other worrying signs for the president.</w:t>
      </w:r>
    </w:p>
    <w:p w14:paraId="2FE3670F" w14:textId="77777777" w:rsidR="00CA237E" w:rsidRPr="00574A39" w:rsidRDefault="00CA237E" w:rsidP="00CA237E">
      <w:pPr>
        <w:rPr>
          <w:sz w:val="16"/>
        </w:rPr>
      </w:pPr>
      <w:r w:rsidRPr="00574A39">
        <w:rPr>
          <w:sz w:val="16"/>
        </w:rPr>
        <w:t>“It's not just the Arab American population that I would be concerned about if I was a Biden adviser. It would be the young people, because almost overwhelmingly, the young people are disgusted by what they see from my interactions with them,” Grynaviski says. “You look at voter turnout in Ann Arbor, near the University of Michigan, it was high and very noncommitted.”</w:t>
      </w:r>
    </w:p>
    <w:p w14:paraId="41F56A70" w14:textId="77777777" w:rsidR="00CA237E" w:rsidRPr="00574A39" w:rsidRDefault="00CA237E" w:rsidP="00CA237E">
      <w:pPr>
        <w:rPr>
          <w:sz w:val="16"/>
        </w:rPr>
      </w:pPr>
      <w:r w:rsidRPr="00574A39">
        <w:rPr>
          <w:sz w:val="16"/>
        </w:rPr>
        <w:t>[image omitted]</w:t>
      </w:r>
    </w:p>
    <w:p w14:paraId="7F01292B" w14:textId="77777777" w:rsidR="00CA237E" w:rsidRPr="00574A39" w:rsidRDefault="00CA237E" w:rsidP="00CA237E">
      <w:pPr>
        <w:rPr>
          <w:rStyle w:val="StyleUnderline"/>
        </w:rPr>
      </w:pPr>
      <w:r w:rsidRPr="00574A39">
        <w:rPr>
          <w:rStyle w:val="StyleUnderline"/>
        </w:rPr>
        <w:t>Yusef Ahmed, a college student who voted “uncommitted” in the primary, says there’s no chance he’ll vote for Biden in November.</w:t>
      </w:r>
    </w:p>
    <w:p w14:paraId="6A9558B2" w14:textId="77777777" w:rsidR="00CA237E" w:rsidRPr="00574A39" w:rsidRDefault="00CA237E" w:rsidP="00CA237E">
      <w:pPr>
        <w:rPr>
          <w:sz w:val="16"/>
        </w:rPr>
      </w:pPr>
      <w:r w:rsidRPr="00574A39">
        <w:rPr>
          <w:sz w:val="16"/>
        </w:rPr>
        <w:t>“</w:t>
      </w:r>
      <w:r w:rsidRPr="00574A39">
        <w:rPr>
          <w:rStyle w:val="StyleUnderline"/>
        </w:rPr>
        <w:t xml:space="preserve">Even if he decides to completely do a 360, he has already </w:t>
      </w:r>
      <w:r w:rsidRPr="00574A39">
        <w:rPr>
          <w:rStyle w:val="Emphasis"/>
        </w:rPr>
        <w:t>caused so much harm</w:t>
      </w:r>
      <w:r w:rsidRPr="00574A39">
        <w:rPr>
          <w:sz w:val="16"/>
        </w:rPr>
        <w:t>,” Ahmed says.</w:t>
      </w:r>
    </w:p>
    <w:p w14:paraId="7E788B16" w14:textId="77777777" w:rsidR="00CA237E" w:rsidRPr="00574A39" w:rsidRDefault="00CA237E" w:rsidP="00CA237E">
      <w:pPr>
        <w:rPr>
          <w:sz w:val="16"/>
        </w:rPr>
      </w:pPr>
      <w:r w:rsidRPr="00574A39">
        <w:rPr>
          <w:sz w:val="16"/>
        </w:rPr>
        <w:t>Adam Abusalah says he worked to help elect Biden in 2020, but that there is nothing the president can do to win him back in 2024.</w:t>
      </w:r>
    </w:p>
    <w:p w14:paraId="717CD6CE" w14:textId="77777777" w:rsidR="00CA237E" w:rsidRPr="00574A39" w:rsidRDefault="00CA237E" w:rsidP="00CA237E">
      <w:pPr>
        <w:rPr>
          <w:sz w:val="16"/>
        </w:rPr>
      </w:pPr>
      <w:r w:rsidRPr="00574A39">
        <w:rPr>
          <w:sz w:val="16"/>
        </w:rPr>
        <w:t>“We thought he was somebody that would lead this country with humanity and compassion. But instead, he's been leading with hypocrisy," Abusalah says. "We're saying, ‘Enough is enough.’ We no longer want our tax dollars going to purchase bombs and give Israel more military aid to bomb Palestinians. We'd rather that money come into our schools."</w:t>
      </w:r>
    </w:p>
    <w:p w14:paraId="5D499ACA" w14:textId="77777777" w:rsidR="00CA237E" w:rsidRPr="00574A39" w:rsidRDefault="00CA237E" w:rsidP="00CA237E">
      <w:pPr>
        <w:rPr>
          <w:sz w:val="16"/>
        </w:rPr>
      </w:pPr>
      <w:r w:rsidRPr="00574A39">
        <w:rPr>
          <w:sz w:val="16"/>
        </w:rPr>
        <w:t xml:space="preserve">The </w:t>
      </w:r>
      <w:r w:rsidRPr="00574A39">
        <w:rPr>
          <w:rStyle w:val="StyleUnderline"/>
        </w:rPr>
        <w:t xml:space="preserve">potential for political damage could extend beyond the </w:t>
      </w:r>
      <w:r w:rsidRPr="00574A39">
        <w:rPr>
          <w:sz w:val="16"/>
        </w:rPr>
        <w:t>presidential race. Progressive Arab Americans might lean toward Michigan Senate hopeful Justin Amash, a Republican of Palestinian origin, who is facing pro-Israel Democrat Elissa Slotkin in November.</w:t>
      </w:r>
    </w:p>
    <w:p w14:paraId="6BC41E42" w14:textId="77777777" w:rsidR="00CA237E" w:rsidRPr="00574A39" w:rsidRDefault="00CA237E" w:rsidP="00CA237E">
      <w:pPr>
        <w:rPr>
          <w:sz w:val="16"/>
        </w:rPr>
      </w:pPr>
      <w:r w:rsidRPr="00574A39">
        <w:rPr>
          <w:sz w:val="16"/>
        </w:rPr>
        <w:t>“I can tell you that, even as a progressive myself, that is way on the left of the spectrum, I would vote for Justin Amash over Slotkin,” Luqman says. “And let's see a Republican senator come out of Michigan. The Democratic Party has a lot to lose, a lot more than just the presidency.”</w:t>
      </w:r>
    </w:p>
    <w:p w14:paraId="5DC9B2E0" w14:textId="77777777" w:rsidR="00CA237E" w:rsidRPr="00574A39" w:rsidRDefault="00CA237E" w:rsidP="00CA237E">
      <w:pPr>
        <w:rPr>
          <w:sz w:val="16"/>
        </w:rPr>
      </w:pPr>
      <w:r w:rsidRPr="00574A39">
        <w:rPr>
          <w:sz w:val="16"/>
        </w:rPr>
        <w:t>[image omitted]</w:t>
      </w:r>
    </w:p>
    <w:p w14:paraId="1DE0209B" w14:textId="77777777" w:rsidR="00CA237E" w:rsidRPr="00574A39" w:rsidRDefault="00CA237E" w:rsidP="00CA237E">
      <w:pPr>
        <w:rPr>
          <w:sz w:val="16"/>
        </w:rPr>
      </w:pPr>
      <w:r w:rsidRPr="00574A39">
        <w:rPr>
          <w:sz w:val="16"/>
        </w:rPr>
        <w:t>When asked if she thinks likely Republican nominee Trump would be better for Arab Americans and for U.S. policy toward Israel and the Palestinians, Luqman says.</w:t>
      </w:r>
    </w:p>
    <w:p w14:paraId="3A4F9CFF" w14:textId="77777777" w:rsidR="00CA237E" w:rsidRPr="00574A39" w:rsidRDefault="00CA237E" w:rsidP="00CA237E">
      <w:pPr>
        <w:rPr>
          <w:sz w:val="16"/>
        </w:rPr>
      </w:pPr>
      <w:r w:rsidRPr="00574A39">
        <w:rPr>
          <w:sz w:val="16"/>
        </w:rPr>
        <w:t>“I've lived through four years of Trump, but 30,000 innocent lives of Palestinians have been lost, and they cannot live through another Joe Biden presidency.”</w:t>
      </w:r>
    </w:p>
    <w:p w14:paraId="1B46AF71" w14:textId="77777777" w:rsidR="00CA237E" w:rsidRPr="00574A39" w:rsidRDefault="00CA237E" w:rsidP="00CA237E">
      <w:pPr>
        <w:rPr>
          <w:sz w:val="16"/>
        </w:rPr>
      </w:pPr>
      <w:r w:rsidRPr="00574A39">
        <w:rPr>
          <w:sz w:val="16"/>
        </w:rPr>
        <w:t xml:space="preserve">Meanwhile, there’s evidence </w:t>
      </w:r>
      <w:r w:rsidRPr="00574A39">
        <w:rPr>
          <w:rStyle w:val="StyleUnderline"/>
        </w:rPr>
        <w:t>the “uncommitted” campaign started by Michigan’s Arab Americans is spreading</w:t>
      </w:r>
      <w:r w:rsidRPr="00574A39">
        <w:rPr>
          <w:sz w:val="16"/>
        </w:rPr>
        <w:t>. In the March 5 Super Tuesday Democratic primary contests, 19% of Minnesota voters and 13% of North Carolinians voted “uncommitted.”</w:t>
      </w:r>
    </w:p>
    <w:p w14:paraId="01C53C80" w14:textId="77777777" w:rsidR="00CA237E" w:rsidRPr="00574A39" w:rsidRDefault="00CA237E" w:rsidP="00CA237E">
      <w:pPr>
        <w:rPr>
          <w:sz w:val="16"/>
        </w:rPr>
      </w:pPr>
      <w:r w:rsidRPr="00574A39">
        <w:rPr>
          <w:sz w:val="16"/>
        </w:rPr>
        <w:t>The “uncommitted” movement now shifts its focus to Washington state, which holds its primary on March 12.</w:t>
      </w:r>
    </w:p>
    <w:p w14:paraId="06AEA1B1" w14:textId="77777777" w:rsidR="00CA237E" w:rsidRDefault="00CA237E" w:rsidP="00CA237E">
      <w:pPr>
        <w:pStyle w:val="Heading4"/>
      </w:pPr>
      <w:r>
        <w:t>Trump wins Michigan --- constitutional protection obviates abortion concerns.</w:t>
      </w:r>
    </w:p>
    <w:p w14:paraId="747DB6B3" w14:textId="77777777" w:rsidR="00CA237E" w:rsidRDefault="00CA237E" w:rsidP="00CA237E">
      <w:pPr>
        <w:rPr>
          <w:rStyle w:val="Hyperlink"/>
        </w:rPr>
      </w:pPr>
      <w:r>
        <w:t xml:space="preserve">Susan J. </w:t>
      </w:r>
      <w:r w:rsidRPr="00F66A8A">
        <w:rPr>
          <w:rStyle w:val="Style13ptBold"/>
        </w:rPr>
        <w:t>Demas 6-24</w:t>
      </w:r>
      <w:r>
        <w:t xml:space="preserve">-2024, Vice President at Farough &amp; Associates, a Michigan-based public relations firm specializing in campaign strategy, issue advocacy, and all aspects of communications. Demas has written in more than 80 national, international and regional media outlets. “Opinion | How a blue state malaise could spell disaster in the 2024 election” </w:t>
      </w:r>
      <w:hyperlink r:id="rId55" w:history="1">
        <w:r w:rsidRPr="00EC761F">
          <w:rPr>
            <w:rStyle w:val="Hyperlink"/>
          </w:rPr>
          <w:t>https://www.rawstory.com/blue-state-malaise/</w:t>
        </w:r>
      </w:hyperlink>
      <w:r>
        <w:t xml:space="preserve"> /MDC</w:t>
      </w:r>
    </w:p>
    <w:p w14:paraId="15D6F917" w14:textId="77777777" w:rsidR="00CA237E" w:rsidRPr="00646C63" w:rsidRDefault="00CA237E" w:rsidP="00CA237E">
      <w:pPr>
        <w:rPr>
          <w:sz w:val="16"/>
        </w:rPr>
      </w:pPr>
      <w:r w:rsidRPr="00646C63">
        <w:rPr>
          <w:sz w:val="16"/>
        </w:rPr>
        <w:t xml:space="preserve">In 2022, </w:t>
      </w:r>
      <w:r w:rsidRPr="00CD2B5D">
        <w:rPr>
          <w:rStyle w:val="StyleUnderline"/>
        </w:rPr>
        <w:t>Michigan became one of the first states to pass a measure guaranteeing the right to an abortion</w:t>
      </w:r>
      <w:r w:rsidRPr="00646C63">
        <w:rPr>
          <w:sz w:val="16"/>
        </w:rPr>
        <w:t xml:space="preserve"> in the state constitution following the right-wing U.S. Supreme Court overturning Roe v. Wade.</w:t>
      </w:r>
    </w:p>
    <w:p w14:paraId="731EAC83" w14:textId="77777777" w:rsidR="00CA237E" w:rsidRPr="00646C63" w:rsidRDefault="00CA237E" w:rsidP="00CA237E">
      <w:pPr>
        <w:rPr>
          <w:sz w:val="16"/>
        </w:rPr>
      </w:pPr>
      <w:r w:rsidRPr="00646C63">
        <w:rPr>
          <w:sz w:val="16"/>
        </w:rPr>
        <w:t>It was a resounding victory, as Proposal 3 ran stronger than any Democrat on the ballot, earning 57% of the vote, and undoubtedly helped pro-choice Democrats seize control of the Legislature for the first time in almost 40 years.</w:t>
      </w:r>
    </w:p>
    <w:p w14:paraId="7ACD1087" w14:textId="77777777" w:rsidR="00CA237E" w:rsidRPr="00646C63" w:rsidRDefault="00CA237E" w:rsidP="00CA237E">
      <w:pPr>
        <w:rPr>
          <w:sz w:val="16"/>
        </w:rPr>
      </w:pPr>
      <w:r w:rsidRPr="00646C63">
        <w:rPr>
          <w:sz w:val="16"/>
        </w:rPr>
        <w:t>Michigan’s measure has now become the blueprint for amendments in other states. And Democrats are expecting to see a turnout boost in November in states like Arizona and Florida that have abortion rights ballot questions.</w:t>
      </w:r>
    </w:p>
    <w:p w14:paraId="27FFFD4F" w14:textId="77777777" w:rsidR="00CA237E" w:rsidRPr="00CD2B5D" w:rsidRDefault="00CA237E" w:rsidP="00CA237E">
      <w:pPr>
        <w:rPr>
          <w:rStyle w:val="StyleUnderline"/>
        </w:rPr>
      </w:pPr>
      <w:r w:rsidRPr="00646C63">
        <w:rPr>
          <w:sz w:val="16"/>
        </w:rPr>
        <w:t xml:space="preserve">But </w:t>
      </w:r>
      <w:r w:rsidRPr="00CD2B5D">
        <w:rPr>
          <w:rStyle w:val="StyleUnderline"/>
        </w:rPr>
        <w:t>ironically, Michigan’s status as a reproductive rights trailblazer could end up wounding Democrats’ chances in the swing state this year</w:t>
      </w:r>
      <w:r w:rsidRPr="00646C63">
        <w:rPr>
          <w:sz w:val="16"/>
        </w:rPr>
        <w:t xml:space="preserve">. New polling from KFF shows that </w:t>
      </w:r>
      <w:r w:rsidRPr="00CD2B5D">
        <w:rPr>
          <w:rStyle w:val="StyleUnderline"/>
        </w:rPr>
        <w:t>Democratic women in the Mitten State are less motivated to vote than their counterparts in states where abortion rights aren’t protected.</w:t>
      </w:r>
    </w:p>
    <w:p w14:paraId="22A599B1" w14:textId="77777777" w:rsidR="00CA237E" w:rsidRPr="00646C63" w:rsidRDefault="00CA237E" w:rsidP="00CA237E">
      <w:pPr>
        <w:rPr>
          <w:sz w:val="16"/>
        </w:rPr>
      </w:pPr>
      <w:r w:rsidRPr="00646C63">
        <w:rPr>
          <w:sz w:val="16"/>
        </w:rPr>
        <w:t>That’s even after Trump has repeatedly bragged about wiping out the federal right to abortion by appointing three far-right Supreme Court justices. “After 50 years of failure, with nobody coming even close, I was able to kill Roe v. Wade, much to the ‘shock’ of everyone,” Trump posted last year.</w:t>
      </w:r>
    </w:p>
    <w:p w14:paraId="4605D48C" w14:textId="77777777" w:rsidR="00CA237E" w:rsidRPr="00646C63" w:rsidRDefault="00CA237E" w:rsidP="00CA237E">
      <w:pPr>
        <w:rPr>
          <w:sz w:val="16"/>
        </w:rPr>
      </w:pPr>
      <w:r w:rsidRPr="00646C63">
        <w:rPr>
          <w:sz w:val="16"/>
        </w:rPr>
        <w:t>Call it the blue state malaise.</w:t>
      </w:r>
    </w:p>
    <w:p w14:paraId="68B7D001" w14:textId="77777777" w:rsidR="00CA237E" w:rsidRPr="00646C63" w:rsidRDefault="00CA237E" w:rsidP="00CA237E">
      <w:pPr>
        <w:rPr>
          <w:sz w:val="16"/>
        </w:rPr>
      </w:pPr>
      <w:r w:rsidRPr="00646C63">
        <w:rPr>
          <w:sz w:val="16"/>
        </w:rPr>
        <w:t>Now that the Dobbs decision has become the new normal, with every state making its own laws, there’s the beguiling belief that we’re safe if we live in places where abortion remains legal (of course, 1 in 3 women in the U.S. is out of luck).</w:t>
      </w:r>
    </w:p>
    <w:p w14:paraId="6EB3ABB3" w14:textId="77777777" w:rsidR="00CA237E" w:rsidRPr="00646C63" w:rsidRDefault="00CA237E" w:rsidP="00CA237E">
      <w:pPr>
        <w:rPr>
          <w:sz w:val="16"/>
        </w:rPr>
      </w:pPr>
      <w:r w:rsidRPr="00646C63">
        <w:rPr>
          <w:sz w:val="16"/>
        </w:rPr>
        <w:t>In these fractured times, there’s even a bit smugness that’s creeped in among some blue state dwellers that we’ve figured out how to craft a civilized society without banning books or health care for women and LGBTQ+ people. (Looking down on those who hold book burnings is always acceptable, however).</w:t>
      </w:r>
    </w:p>
    <w:p w14:paraId="7DCEDD19" w14:textId="77777777" w:rsidR="00CA237E" w:rsidRPr="00646C63" w:rsidRDefault="00CA237E" w:rsidP="00CA237E">
      <w:pPr>
        <w:rPr>
          <w:sz w:val="16"/>
        </w:rPr>
      </w:pPr>
      <w:r w:rsidRPr="00646C63">
        <w:rPr>
          <w:sz w:val="16"/>
        </w:rPr>
        <w:t>And let’s not forget that was the road Republicans were trying to take Michigan down just two years ago. GOP gubernatorial nominee Tudor Dixon’s entire campaign was devoted to bringing a “Don’t Say Gay” law to Michigan classrooms, kicking transgender athletes off teams and banning porn (i.e. LGBTQ+ books).</w:t>
      </w:r>
    </w:p>
    <w:p w14:paraId="0404F7A7" w14:textId="77777777" w:rsidR="00CA237E" w:rsidRPr="00646C63" w:rsidRDefault="00CA237E" w:rsidP="00CA237E">
      <w:pPr>
        <w:rPr>
          <w:sz w:val="16"/>
        </w:rPr>
      </w:pPr>
      <w:r w:rsidRPr="00646C63">
        <w:rPr>
          <w:sz w:val="16"/>
        </w:rPr>
        <w:t>“How about we Florida our Michigan?” she awkwardly declared at a Lansing campaign rally.</w:t>
      </w:r>
    </w:p>
    <w:p w14:paraId="4D9D86FA" w14:textId="77777777" w:rsidR="00CA237E" w:rsidRPr="00646C63" w:rsidRDefault="00CA237E" w:rsidP="00CA237E">
      <w:pPr>
        <w:rPr>
          <w:sz w:val="16"/>
        </w:rPr>
      </w:pPr>
      <w:r w:rsidRPr="00646C63">
        <w:rPr>
          <w:sz w:val="16"/>
        </w:rPr>
        <w:t>Sure, the election didn’t turn out to be close (Gov. Gretchen Whitmer trounced Dixon by 11 points), but Republicans went all-in on their opposition to Proposal 3 and LGBTQ+ people’s existence. And if gas had spiked above $5 a gallon in October 2022, we could all be calling Dixon “governor” right now.</w:t>
      </w:r>
    </w:p>
    <w:p w14:paraId="2F4FFF56" w14:textId="77777777" w:rsidR="00CA237E" w:rsidRPr="00646C63" w:rsidRDefault="00CA237E" w:rsidP="00CA237E">
      <w:pPr>
        <w:rPr>
          <w:sz w:val="16"/>
        </w:rPr>
      </w:pPr>
      <w:r w:rsidRPr="00646C63">
        <w:rPr>
          <w:sz w:val="16"/>
        </w:rPr>
        <w:t xml:space="preserve">After all, </w:t>
      </w:r>
      <w:r w:rsidRPr="00D747C1">
        <w:rPr>
          <w:rStyle w:val="StyleUnderline"/>
        </w:rPr>
        <w:t>Michigan is still a purple state — and it’s no secret that Democrats are worried about President Biden being able to carry it again</w:t>
      </w:r>
      <w:r w:rsidRPr="00646C63">
        <w:rPr>
          <w:sz w:val="16"/>
        </w:rPr>
        <w:t xml:space="preserve"> in November.</w:t>
      </w:r>
    </w:p>
    <w:p w14:paraId="2B0349E7" w14:textId="77777777" w:rsidR="00CA237E" w:rsidRPr="00646C63" w:rsidRDefault="00CA237E" w:rsidP="00CA237E">
      <w:pPr>
        <w:rPr>
          <w:sz w:val="16"/>
        </w:rPr>
      </w:pPr>
      <w:r w:rsidRPr="00646C63">
        <w:rPr>
          <w:sz w:val="16"/>
        </w:rPr>
        <w:t>There’s a reason why Whitmer, one of the leading national voices on reproductive rights, has been spending so much time campaigning on the issue with a very specific message: A vote for Trump is a vote for a national abortion ban.</w:t>
      </w:r>
    </w:p>
    <w:p w14:paraId="3836FD95" w14:textId="77777777" w:rsidR="00CA237E" w:rsidRPr="00646C63" w:rsidRDefault="00CA237E" w:rsidP="00CA237E">
      <w:pPr>
        <w:rPr>
          <w:sz w:val="16"/>
        </w:rPr>
      </w:pPr>
      <w:r w:rsidRPr="00646C63">
        <w:rPr>
          <w:sz w:val="16"/>
        </w:rPr>
        <w:t>In other words, it can still happen here.</w:t>
      </w:r>
    </w:p>
    <w:p w14:paraId="30AB0EBA" w14:textId="77777777" w:rsidR="00CA237E" w:rsidRPr="00646C63" w:rsidRDefault="00CA237E" w:rsidP="00CA237E">
      <w:pPr>
        <w:rPr>
          <w:sz w:val="16"/>
        </w:rPr>
      </w:pPr>
      <w:r w:rsidRPr="00646C63">
        <w:rPr>
          <w:sz w:val="16"/>
        </w:rPr>
        <w:t>“If we hand Donald Trump a second term, all of our progress in Michigan, all of the work that you’re doing here in Arizona, is at risk,” she said at a Biden campaign event in Arizona in April. “A national abortion ban will wipe out all of those strides.”</w:t>
      </w:r>
    </w:p>
    <w:p w14:paraId="2D60C7FE" w14:textId="77777777" w:rsidR="00CA237E" w:rsidRPr="00646C63" w:rsidRDefault="00CA237E" w:rsidP="00CA237E">
      <w:pPr>
        <w:rPr>
          <w:sz w:val="16"/>
        </w:rPr>
      </w:pPr>
      <w:r w:rsidRPr="00646C63">
        <w:rPr>
          <w:sz w:val="16"/>
        </w:rPr>
        <w:t>Whitmer has also made the case that Republicans won’t stop at abortion and will move to clamp down on other health care decisions, like birth control, IVF and surrogacy. This isn’t just campaign bluster, by the way. It’s all outlined in great detail in Project 25, a handy how-to guide for authoritarianism assembled by the ultraconservative Heritage Foundation.</w:t>
      </w:r>
    </w:p>
    <w:p w14:paraId="74E52D9E" w14:textId="77777777" w:rsidR="00CA237E" w:rsidRPr="00646C63" w:rsidRDefault="00CA237E" w:rsidP="00CA237E">
      <w:pPr>
        <w:rPr>
          <w:sz w:val="16"/>
        </w:rPr>
      </w:pPr>
      <w:r w:rsidRPr="00646C63">
        <w:rPr>
          <w:sz w:val="16"/>
        </w:rPr>
        <w:t>One of the most chilling plans is ramping up an “abortion surveillance” system, with former Trump administration official Roger Severino proposing to turn the Centers for Disease Control and Prevention into “a kind of snitch network that would collect data about who had abortions and where — and punish any states that refuse to share that information,” according to Rolling Stone. There also is a proposal to use the Emergency Medical Treatment and Active Labor Act to “investigate” hospitals and doctors who provide abortions.</w:t>
      </w:r>
    </w:p>
    <w:p w14:paraId="1713F824" w14:textId="77777777" w:rsidR="00CA237E" w:rsidRPr="00D747C1" w:rsidRDefault="00CA237E" w:rsidP="00CA237E">
      <w:pPr>
        <w:rPr>
          <w:rStyle w:val="StyleUnderline"/>
        </w:rPr>
      </w:pPr>
      <w:r w:rsidRPr="00D747C1">
        <w:rPr>
          <w:rStyle w:val="StyleUnderline"/>
        </w:rPr>
        <w:t>If that all sounds too terrible to be true, it isn’t.</w:t>
      </w:r>
    </w:p>
    <w:p w14:paraId="74234C93" w14:textId="77777777" w:rsidR="00CA237E" w:rsidRPr="00646C63" w:rsidRDefault="00CA237E" w:rsidP="00CA237E">
      <w:pPr>
        <w:rPr>
          <w:sz w:val="16"/>
        </w:rPr>
      </w:pPr>
      <w:r w:rsidRPr="00646C63">
        <w:rPr>
          <w:sz w:val="16"/>
        </w:rPr>
        <w:t xml:space="preserve">But I believe that one rarely discussed advantage Trump has this election is that </w:t>
      </w:r>
      <w:r w:rsidRPr="00D747C1">
        <w:rPr>
          <w:rStyle w:val="StyleUnderline"/>
        </w:rPr>
        <w:t>a not-insignificant number of voters simply refuse to believe warnings about what his second term would mean</w:t>
      </w:r>
      <w:r w:rsidRPr="00646C63">
        <w:rPr>
          <w:sz w:val="16"/>
        </w:rPr>
        <w:t xml:space="preserve"> (especially if they come from annoying wine mom liberals, who are apparently the worst).</w:t>
      </w:r>
    </w:p>
    <w:p w14:paraId="093D98E5" w14:textId="77777777" w:rsidR="00CA237E" w:rsidRPr="00646C63" w:rsidRDefault="00CA237E" w:rsidP="00CA237E">
      <w:pPr>
        <w:rPr>
          <w:sz w:val="16"/>
        </w:rPr>
      </w:pPr>
      <w:r w:rsidRPr="00646C63">
        <w:rPr>
          <w:sz w:val="16"/>
        </w:rPr>
        <w:t>At first, this seems completely irrational. After all, we all lived through Trump’s presidency — the Muslim ban, withdrawing from the Paris climate accords, anti-trans executive orders, deficit-busting tax cuts for the rich and of course, his constant stream of invective toward marginalized people.</w:t>
      </w:r>
    </w:p>
    <w:p w14:paraId="1B1F357A" w14:textId="77777777" w:rsidR="00CA237E" w:rsidRPr="00646C63" w:rsidRDefault="00CA237E" w:rsidP="00CA237E">
      <w:pPr>
        <w:rPr>
          <w:sz w:val="16"/>
        </w:rPr>
      </w:pPr>
      <w:r w:rsidRPr="00646C63">
        <w:rPr>
          <w:sz w:val="16"/>
        </w:rPr>
        <w:t>That was all before COVID hit, when Trump seemingly did everything in his power to mismanage the crisis and prolong suffering, like dismissing the effectiveness of masking and extolling the virtues of quack remedies like bleach and hydroxychloroquine. Trump also egged on gun-toting protests against pandemic health orders (Remember “LIBERATE MICHIGAN!“) and exploited his power to reward his friends in red states and punish his enemies in blue states. It’s no wonder a report on his administration’s policies said 40% of U.S. COVID deaths were avoidable.</w:t>
      </w:r>
    </w:p>
    <w:p w14:paraId="17534A36" w14:textId="77777777" w:rsidR="00CA237E" w:rsidRPr="00646C63" w:rsidRDefault="00CA237E" w:rsidP="00CA237E">
      <w:pPr>
        <w:rPr>
          <w:sz w:val="16"/>
        </w:rPr>
      </w:pPr>
      <w:r w:rsidRPr="00646C63">
        <w:rPr>
          <w:sz w:val="16"/>
        </w:rPr>
        <w:t>And of course, his term ended with endless lies that he didn’t lose the 2020 election (he did) and attempting to foment a violent coup on Jan. 6, 2021.</w:t>
      </w:r>
    </w:p>
    <w:p w14:paraId="7152B8A1" w14:textId="77777777" w:rsidR="00CA237E" w:rsidRPr="00646C63" w:rsidRDefault="00CA237E" w:rsidP="00CA237E">
      <w:pPr>
        <w:rPr>
          <w:sz w:val="16"/>
        </w:rPr>
      </w:pPr>
      <w:r w:rsidRPr="00646C63">
        <w:rPr>
          <w:sz w:val="16"/>
        </w:rPr>
        <w:t>But in the years that have passed, Americans collectively have done almost all we can do to forget these cataclysmic events. It feels, at times, like we’re all still living through a low-grade depression that we’ve all sworn never to talk about.</w:t>
      </w:r>
    </w:p>
    <w:p w14:paraId="0D81EF7A" w14:textId="77777777" w:rsidR="00CA237E" w:rsidRPr="00646C63" w:rsidRDefault="00CA237E" w:rsidP="00CA237E">
      <w:pPr>
        <w:rPr>
          <w:sz w:val="16"/>
        </w:rPr>
      </w:pPr>
      <w:r w:rsidRPr="00646C63">
        <w:rPr>
          <w:sz w:val="16"/>
        </w:rPr>
        <w:t>There’s no national day of remembrance for the more than 1 million people who died in the pandemic — and I’m increasingly convinced there never will be. The third anniversary of Jan. 6 brought migraine-inducing, both-sides headlines like this one from the Associated Press: “One attack, two interpretations: Biden and Trump both make the Jan. 6 riot a political rallying cry.”</w:t>
      </w:r>
    </w:p>
    <w:p w14:paraId="4CCCDFE1" w14:textId="77777777" w:rsidR="00CA237E" w:rsidRPr="00646C63" w:rsidRDefault="00CA237E" w:rsidP="00CA237E">
      <w:pPr>
        <w:rPr>
          <w:sz w:val="16"/>
        </w:rPr>
      </w:pPr>
      <w:r w:rsidRPr="00646C63">
        <w:rPr>
          <w:sz w:val="16"/>
        </w:rPr>
        <w:t>And so since too many of us have whitewashed our memories of the Trump era, it’s easy to assume that things won’t be so bad the second time around. It’s so tempting to believe that we’ll be shielded from any destruction if we live in blue states or cities.</w:t>
      </w:r>
    </w:p>
    <w:p w14:paraId="6AB59C4B" w14:textId="77777777" w:rsidR="00CA237E" w:rsidRPr="002436BE" w:rsidRDefault="00CA237E" w:rsidP="00CA237E">
      <w:pPr>
        <w:rPr>
          <w:sz w:val="16"/>
        </w:rPr>
      </w:pPr>
      <w:r w:rsidRPr="00646C63">
        <w:rPr>
          <w:sz w:val="16"/>
        </w:rPr>
        <w:t>Our old friend, normalcy bias, has come roaring back — but of course, denying the danger that lies ahead won’t save us. It’s just a temporary cope, and an exceedingly dangerous one at that.</w:t>
      </w:r>
    </w:p>
    <w:p w14:paraId="2E420246" w14:textId="77777777" w:rsidR="00CA237E" w:rsidRPr="00CA237E" w:rsidRDefault="00CA237E" w:rsidP="00CA237E"/>
    <w:p w14:paraId="2D802922" w14:textId="43A4C2D5" w:rsidR="00AC70A1" w:rsidRDefault="00CA237E" w:rsidP="00AC70A1">
      <w:pPr>
        <w:pStyle w:val="Heading3"/>
      </w:pPr>
      <w:r>
        <w:t>Link---</w:t>
      </w:r>
      <w:r w:rsidR="00AC70A1" w:rsidRPr="00E064B1">
        <w:t>Independents</w:t>
      </w:r>
      <w:r w:rsidR="00AC70A1">
        <w:t xml:space="preserve"> not K2 </w:t>
      </w:r>
      <w:r w:rsidR="00AC70A1" w:rsidRPr="00E064B1">
        <w:t>election</w:t>
      </w:r>
    </w:p>
    <w:p w14:paraId="28B6D252" w14:textId="77777777" w:rsidR="00AC70A1" w:rsidRDefault="00AC70A1" w:rsidP="00AC70A1"/>
    <w:p w14:paraId="08AF6CE2" w14:textId="77777777" w:rsidR="00AC70A1" w:rsidRPr="00E064B1" w:rsidRDefault="00AC70A1" w:rsidP="00AC70A1">
      <w:pPr>
        <w:pStyle w:val="Heading4"/>
      </w:pPr>
      <w:r>
        <w:t>Independent voters are an overexaggerated myth</w:t>
      </w:r>
    </w:p>
    <w:p w14:paraId="4CF0CC74" w14:textId="77777777" w:rsidR="00AC70A1" w:rsidRPr="009039DB" w:rsidRDefault="00AC70A1" w:rsidP="00AC70A1">
      <w:pPr>
        <w:rPr>
          <w:b/>
          <w:bCs/>
          <w:sz w:val="26"/>
        </w:rPr>
      </w:pPr>
      <w:r>
        <w:rPr>
          <w:rStyle w:val="Style13ptBold"/>
        </w:rPr>
        <w:t>Shephard 23</w:t>
      </w:r>
      <w:r>
        <w:rPr>
          <w:rStyle w:val="Style13ptBold"/>
          <w:b w:val="0"/>
          <w:bCs w:val="0"/>
          <w:sz w:val="22"/>
        </w:rPr>
        <w:t xml:space="preserve"> [Alex,</w:t>
      </w:r>
      <w:r w:rsidRPr="009039DB">
        <w:rPr>
          <w:rStyle w:val="Style13ptBold"/>
          <w:b w:val="0"/>
          <w:bCs w:val="0"/>
          <w:sz w:val="22"/>
        </w:rPr>
        <w:t xml:space="preserve"> senior editor of The New Republic</w:t>
      </w:r>
      <w:r>
        <w:rPr>
          <w:rStyle w:val="Style13ptBold"/>
          <w:b w:val="0"/>
          <w:bCs w:val="0"/>
          <w:sz w:val="22"/>
        </w:rPr>
        <w:t>;</w:t>
      </w:r>
      <w:r w:rsidRPr="009039DB">
        <w:rPr>
          <w:rStyle w:val="Style13ptBold"/>
          <w:b w:val="0"/>
          <w:bCs w:val="0"/>
          <w:sz w:val="22"/>
        </w:rPr>
        <w:t xml:space="preserve"> “Independent Voters Are Key to 2024”</w:t>
      </w:r>
      <w:r>
        <w:rPr>
          <w:rStyle w:val="Style13ptBold"/>
          <w:b w:val="0"/>
          <w:bCs w:val="0"/>
          <w:sz w:val="22"/>
        </w:rPr>
        <w:t>;</w:t>
      </w:r>
      <w:r w:rsidRPr="009039DB">
        <w:rPr>
          <w:rStyle w:val="Style13ptBold"/>
          <w:b w:val="0"/>
          <w:bCs w:val="0"/>
          <w:sz w:val="22"/>
        </w:rPr>
        <w:t xml:space="preserve"> </w:t>
      </w:r>
      <w:r>
        <w:rPr>
          <w:rStyle w:val="Style13ptBold"/>
          <w:b w:val="0"/>
          <w:bCs w:val="0"/>
          <w:sz w:val="22"/>
        </w:rPr>
        <w:t>6/12; The New Republic;</w:t>
      </w:r>
      <w:r w:rsidRPr="009039DB">
        <w:rPr>
          <w:rStyle w:val="Style13ptBold"/>
          <w:sz w:val="22"/>
        </w:rPr>
        <w:t xml:space="preserve"> </w:t>
      </w:r>
      <w:r w:rsidRPr="009039DB">
        <w:t xml:space="preserve">https://theconversation.com/independent-voters-are-few-in-number-influential-in-close-elections-and-hard-for-campaigns-to-reach-231567] </w:t>
      </w:r>
      <w:r>
        <w:t>/sb</w:t>
      </w:r>
    </w:p>
    <w:p w14:paraId="4CE05A60" w14:textId="77777777" w:rsidR="00AC70A1" w:rsidRDefault="00AC70A1" w:rsidP="00AC70A1">
      <w:pPr>
        <w:spacing w:after="0" w:line="240" w:lineRule="auto"/>
        <w:rPr>
          <w:rFonts w:asciiTheme="minorHAnsi" w:eastAsia="Times New Roman" w:hAnsiTheme="minorHAnsi" w:cstheme="minorHAnsi"/>
          <w:color w:val="000000"/>
          <w:sz w:val="16"/>
          <w:szCs w:val="16"/>
          <w:lang w:eastAsia="zh-CN"/>
        </w:rPr>
      </w:pPr>
      <w:r w:rsidRPr="009039DB">
        <w:rPr>
          <w:rFonts w:asciiTheme="minorHAnsi" w:eastAsia="Times New Roman" w:hAnsiTheme="minorHAnsi" w:cstheme="minorHAnsi"/>
          <w:color w:val="000000"/>
          <w:sz w:val="16"/>
          <w:szCs w:val="16"/>
          <w:lang w:eastAsia="zh-CN"/>
        </w:rPr>
        <w:t xml:space="preserve">America’s largest, fastest-growing political party isn’t led by Joe Biden or Donald Trump. It’s the Independent Party. At least, that was one of the biggest takeaways from a </w:t>
      </w:r>
      <w:r w:rsidRPr="00944597">
        <w:rPr>
          <w:rStyle w:val="StyleUnderline"/>
        </w:rPr>
        <w:t>Gallup poll</w:t>
      </w:r>
      <w:r w:rsidRPr="009039DB">
        <w:rPr>
          <w:rFonts w:asciiTheme="minorHAnsi" w:eastAsia="Times New Roman" w:hAnsiTheme="minorHAnsi" w:cstheme="minorHAnsi"/>
          <w:color w:val="000000"/>
          <w:sz w:val="16"/>
          <w:szCs w:val="16"/>
          <w:lang w:eastAsia="zh-CN"/>
        </w:rPr>
        <w:t xml:space="preserve"> this spring. It </w:t>
      </w:r>
      <w:r w:rsidRPr="00944597">
        <w:rPr>
          <w:rStyle w:val="StyleUnderline"/>
        </w:rPr>
        <w:t>found that 49 percent of Americans</w:t>
      </w:r>
      <w:r w:rsidRPr="009039DB">
        <w:rPr>
          <w:rFonts w:asciiTheme="minorHAnsi" w:eastAsia="Times New Roman" w:hAnsiTheme="minorHAnsi" w:cstheme="minorHAnsi"/>
          <w:color w:val="000000"/>
          <w:sz w:val="16"/>
          <w:szCs w:val="16"/>
          <w:lang w:eastAsia="zh-CN"/>
        </w:rPr>
        <w:t>—roughly the same amount as the number of voters who identify as Democrats and Republicans combined—</w:t>
      </w:r>
      <w:r w:rsidRPr="00944597">
        <w:rPr>
          <w:rStyle w:val="StyleUnderline"/>
        </w:rPr>
        <w:t xml:space="preserve">think of themselves as “independents.” </w:t>
      </w:r>
      <w:r w:rsidRPr="009039DB">
        <w:rPr>
          <w:rFonts w:asciiTheme="minorHAnsi" w:eastAsia="Times New Roman" w:hAnsiTheme="minorHAnsi" w:cstheme="minorHAnsi"/>
          <w:color w:val="000000"/>
          <w:sz w:val="16"/>
          <w:szCs w:val="16"/>
          <w:lang w:eastAsia="zh-CN"/>
        </w:rPr>
        <w:t>(An identical poll a month later found slightly less eye-catching numbers.) That’s a huge jump from just 20 years ago, when less than a third of respondents identified that way.</w:t>
      </w:r>
    </w:p>
    <w:p w14:paraId="55F805B7" w14:textId="77777777" w:rsidR="00AC70A1" w:rsidRDefault="00AC70A1" w:rsidP="00AC70A1">
      <w:pPr>
        <w:spacing w:after="0" w:line="240" w:lineRule="auto"/>
        <w:rPr>
          <w:rFonts w:asciiTheme="minorHAnsi" w:eastAsia="Times New Roman" w:hAnsiTheme="minorHAnsi" w:cstheme="minorHAnsi"/>
          <w:sz w:val="16"/>
          <w:szCs w:val="16"/>
          <w:lang w:eastAsia="zh-CN"/>
        </w:rPr>
      </w:pPr>
      <w:r w:rsidRPr="009039DB">
        <w:rPr>
          <w:rFonts w:asciiTheme="minorHAnsi" w:eastAsia="Times New Roman" w:hAnsiTheme="minorHAnsi" w:cstheme="minorHAnsi"/>
          <w:color w:val="000000"/>
          <w:sz w:val="16"/>
          <w:szCs w:val="16"/>
          <w:lang w:eastAsia="zh-CN"/>
        </w:rPr>
        <w:t>But what’s going on behind those numbers? Many in the political press jumped on them as the latest evidence of partisanship’s negative effects. “We spend our days captivated by people with the most power and the biggest mouths,” wrote Axios founder Mike Allen in April. “But it turns out a rising number of Americans want something else—political independence.”</w:t>
      </w:r>
      <w:r>
        <w:rPr>
          <w:rFonts w:asciiTheme="minorHAnsi" w:eastAsia="Times New Roman" w:hAnsiTheme="minorHAnsi" w:cstheme="minorHAnsi"/>
          <w:sz w:val="16"/>
          <w:szCs w:val="16"/>
          <w:lang w:eastAsia="zh-CN"/>
        </w:rPr>
        <w:t xml:space="preserve"> </w:t>
      </w:r>
    </w:p>
    <w:p w14:paraId="27002C73" w14:textId="77777777" w:rsidR="00AC70A1" w:rsidRDefault="00AC70A1" w:rsidP="00AC70A1">
      <w:pPr>
        <w:spacing w:after="0" w:line="240" w:lineRule="auto"/>
        <w:rPr>
          <w:rFonts w:asciiTheme="minorHAnsi" w:eastAsia="Times New Roman" w:hAnsiTheme="minorHAnsi" w:cstheme="minorHAnsi"/>
          <w:color w:val="000000"/>
          <w:sz w:val="16"/>
          <w:szCs w:val="16"/>
          <w:lang w:eastAsia="zh-CN"/>
        </w:rPr>
      </w:pPr>
      <w:r w:rsidRPr="009039DB">
        <w:rPr>
          <w:rFonts w:asciiTheme="minorHAnsi" w:eastAsia="Times New Roman" w:hAnsiTheme="minorHAnsi" w:cstheme="minorHAnsi"/>
          <w:color w:val="000000"/>
          <w:sz w:val="16"/>
          <w:szCs w:val="16"/>
          <w:lang w:eastAsia="zh-CN"/>
        </w:rPr>
        <w:t>“By far the dominant U.S. party isn’t Democrats or Republicans,” he continued. “It’s: ‘I’ll shop around, thank you.’”</w:t>
      </w:r>
    </w:p>
    <w:p w14:paraId="4CB611FE" w14:textId="77777777" w:rsidR="00AC70A1" w:rsidRDefault="00AC70A1" w:rsidP="00AC70A1">
      <w:pPr>
        <w:spacing w:after="0" w:line="240" w:lineRule="auto"/>
        <w:rPr>
          <w:rFonts w:asciiTheme="minorHAnsi" w:eastAsia="Times New Roman" w:hAnsiTheme="minorHAnsi" w:cstheme="minorHAnsi"/>
          <w:sz w:val="16"/>
          <w:szCs w:val="16"/>
          <w:lang w:eastAsia="zh-CN"/>
        </w:rPr>
      </w:pPr>
      <w:r w:rsidRPr="009039DB">
        <w:rPr>
          <w:rFonts w:asciiTheme="minorHAnsi" w:eastAsia="Times New Roman" w:hAnsiTheme="minorHAnsi" w:cstheme="minorHAnsi"/>
          <w:color w:val="000000"/>
          <w:sz w:val="16"/>
          <w:szCs w:val="16"/>
          <w:lang w:eastAsia="zh-CN"/>
        </w:rPr>
        <w:t>It is true that the rise of independents—and the assumption that a silent majority wants something quite different from what they’re being offered by the two—is beginning to have ripple effects. In December, Arizona Senator Kyrsten Sinema announced she was leaving the Democratic Party to become an independent, hoping voters in her state would recognize and reward a maverick who was as fed up with politics as they were. (She is currently polling behind both the leading Republican and Democratic challengers for her seat.) And then there is No Labels, the centrist political group recently in the news for its “toxic” work environment and its employment, until March, of disgraced pundit Mark Halperin. That organization, which ostensibly exists to push “bipartisan” policies, has been seeking to get itself on the ballot in more than a dozen states. Its ultimate goal is to push a “unity” ticket featuring one Democrat and one Republican—to woo independent voters who hate both parties, of course.</w:t>
      </w:r>
    </w:p>
    <w:p w14:paraId="7FDD0B6C" w14:textId="77777777" w:rsidR="00AC70A1" w:rsidRDefault="00AC70A1" w:rsidP="00AC70A1">
      <w:pPr>
        <w:spacing w:after="0" w:line="240" w:lineRule="auto"/>
        <w:rPr>
          <w:rFonts w:asciiTheme="minorHAnsi" w:eastAsia="Times New Roman" w:hAnsiTheme="minorHAnsi" w:cstheme="minorHAnsi"/>
          <w:sz w:val="16"/>
          <w:szCs w:val="16"/>
          <w:lang w:eastAsia="zh-CN"/>
        </w:rPr>
      </w:pPr>
      <w:r w:rsidRPr="009039DB">
        <w:rPr>
          <w:rFonts w:asciiTheme="minorHAnsi" w:eastAsia="Times New Roman" w:hAnsiTheme="minorHAnsi" w:cstheme="minorHAnsi"/>
          <w:color w:val="000000"/>
          <w:sz w:val="16"/>
          <w:szCs w:val="16"/>
          <w:lang w:eastAsia="zh-CN"/>
        </w:rPr>
        <w:t>And then there’s Andrew Yang, the successful businessman who has run two highly unsuccessful campaigns as a Democrat—one for president in 2020, and another for New York City mayor in 2021—and launched the Forward Party, aimed at wooing the nation’s weary voters, last July. “The United States badly needs a new political party—one that reflects the moderate, commonsense majority,” Yang and his backers wrote in a manifesto. The party’s motto—“Not left. Not right. Forward”—envisions an electorate of tens of millions of Americans who are not Democrats or Republicans but are, instead, shopping around.</w:t>
      </w:r>
    </w:p>
    <w:p w14:paraId="5E0C1961" w14:textId="77777777" w:rsidR="00AC70A1" w:rsidRDefault="00AC70A1" w:rsidP="00AC70A1">
      <w:pPr>
        <w:spacing w:after="0" w:line="240" w:lineRule="auto"/>
        <w:rPr>
          <w:rFonts w:asciiTheme="minorHAnsi" w:eastAsia="Times New Roman" w:hAnsiTheme="minorHAnsi" w:cstheme="minorHAnsi"/>
          <w:sz w:val="16"/>
          <w:szCs w:val="16"/>
          <w:lang w:eastAsia="zh-CN"/>
        </w:rPr>
      </w:pPr>
      <w:r w:rsidRPr="009039DB">
        <w:rPr>
          <w:rFonts w:asciiTheme="minorHAnsi" w:eastAsia="Times New Roman" w:hAnsiTheme="minorHAnsi" w:cstheme="minorHAnsi"/>
          <w:color w:val="000000"/>
          <w:sz w:val="16"/>
          <w:szCs w:val="16"/>
          <w:lang w:eastAsia="zh-CN"/>
        </w:rPr>
        <w:t xml:space="preserve">Except </w:t>
      </w:r>
      <w:r w:rsidRPr="00944597">
        <w:rPr>
          <w:rStyle w:val="StyleUnderline"/>
        </w:rPr>
        <w:t xml:space="preserve">… that really </w:t>
      </w:r>
      <w:r w:rsidRPr="00FE4B72">
        <w:rPr>
          <w:rStyle w:val="StyleUnderline"/>
          <w:b/>
          <w:bCs/>
        </w:rPr>
        <w:t>isn’t the case</w:t>
      </w:r>
      <w:r w:rsidRPr="00944597">
        <w:rPr>
          <w:rStyle w:val="StyleUnderline"/>
        </w:rPr>
        <w:t xml:space="preserve">. “The interesting thing about independents is that they do </w:t>
      </w:r>
      <w:r w:rsidRPr="00FE4B72">
        <w:rPr>
          <w:rStyle w:val="StyleUnderline"/>
          <w:b/>
          <w:bCs/>
        </w:rPr>
        <w:t>have affiliations</w:t>
      </w:r>
      <w:r w:rsidRPr="00944597">
        <w:rPr>
          <w:rStyle w:val="StyleUnderline"/>
        </w:rPr>
        <w:t xml:space="preserve"> to political parties</w:t>
      </w:r>
      <w:r w:rsidRPr="009039DB">
        <w:rPr>
          <w:rFonts w:asciiTheme="minorHAnsi" w:eastAsia="Times New Roman" w:hAnsiTheme="minorHAnsi" w:cstheme="minorHAnsi"/>
          <w:color w:val="000000"/>
          <w:sz w:val="16"/>
          <w:szCs w:val="16"/>
          <w:lang w:eastAsia="zh-CN"/>
        </w:rPr>
        <w:t>,” said University of Michigan political scientist Yanna Krupnikov—who, with the University of Arizona’s Samara Klar, literally wrote the book on political independents, 2016’s Independent Politics: How American Disdain for Parties Leads to Political Inaction. “</w:t>
      </w:r>
      <w:r w:rsidRPr="00944597">
        <w:rPr>
          <w:rStyle w:val="StyleUnderline"/>
        </w:rPr>
        <w:t>They typically have a preference</w:t>
      </w:r>
      <w:r w:rsidRPr="009039DB">
        <w:rPr>
          <w:rFonts w:asciiTheme="minorHAnsi" w:eastAsia="Times New Roman" w:hAnsiTheme="minorHAnsi" w:cstheme="minorHAnsi"/>
          <w:color w:val="000000"/>
          <w:sz w:val="16"/>
          <w:szCs w:val="16"/>
          <w:lang w:eastAsia="zh-CN"/>
        </w:rPr>
        <w:t xml:space="preserve">, but it’s potentially different from the deep-seated attachment that a strong partisan might have. But a </w:t>
      </w:r>
      <w:r w:rsidRPr="00944597">
        <w:rPr>
          <w:rStyle w:val="StyleUnderline"/>
        </w:rPr>
        <w:t xml:space="preserve">large portion of them do seem to prefer one party or the other.” Roughly </w:t>
      </w:r>
      <w:r w:rsidRPr="00FE4B72">
        <w:rPr>
          <w:rStyle w:val="StyleUnderline"/>
          <w:rFonts w:eastAsiaTheme="majorEastAsia" w:cstheme="majorBidi"/>
          <w:b/>
          <w:sz w:val="32"/>
          <w:szCs w:val="24"/>
        </w:rPr>
        <w:t>three-quarters</w:t>
      </w:r>
      <w:r w:rsidRPr="00FE4B72">
        <w:rPr>
          <w:rStyle w:val="StyleUnderline"/>
          <w:b/>
          <w:bCs/>
        </w:rPr>
        <w:t xml:space="preserve"> of independent voters</w:t>
      </w:r>
      <w:r w:rsidRPr="00944597">
        <w:rPr>
          <w:rStyle w:val="StyleUnderline"/>
        </w:rPr>
        <w:t xml:space="preserve"> are known as “leaners”—they typically </w:t>
      </w:r>
      <w:r w:rsidRPr="00FE4B72">
        <w:rPr>
          <w:rStyle w:val="StyleUnderline"/>
          <w:b/>
          <w:bCs/>
        </w:rPr>
        <w:t>turn out to vote for one party</w:t>
      </w:r>
      <w:r w:rsidRPr="00944597">
        <w:rPr>
          <w:rStyle w:val="StyleUnderline"/>
        </w:rPr>
        <w:t xml:space="preserve"> or the other. </w:t>
      </w:r>
      <w:r w:rsidRPr="00FE4B72">
        <w:rPr>
          <w:rStyle w:val="StyleUnderline"/>
          <w:sz w:val="16"/>
          <w:szCs w:val="16"/>
          <w:u w:val="none"/>
        </w:rPr>
        <w:t>Most</w:t>
      </w:r>
      <w:r w:rsidRPr="00944597">
        <w:rPr>
          <w:rStyle w:val="StyleUnderline"/>
        </w:rPr>
        <w:t xml:space="preserve"> independents</w:t>
      </w:r>
      <w:r w:rsidRPr="00FE4B72">
        <w:rPr>
          <w:rStyle w:val="StyleUnderline"/>
          <w:sz w:val="16"/>
          <w:szCs w:val="16"/>
          <w:u w:val="none"/>
        </w:rPr>
        <w:t>, in other words,</w:t>
      </w:r>
      <w:r w:rsidRPr="00944597">
        <w:rPr>
          <w:rStyle w:val="StyleUnderline"/>
        </w:rPr>
        <w:t xml:space="preserve"> aren’t </w:t>
      </w:r>
      <w:r w:rsidRPr="00FE4B72">
        <w:rPr>
          <w:rStyle w:val="StyleUnderline"/>
          <w:sz w:val="16"/>
          <w:szCs w:val="16"/>
          <w:u w:val="none"/>
        </w:rPr>
        <w:t>so</w:t>
      </w:r>
      <w:r w:rsidRPr="00944597">
        <w:rPr>
          <w:rStyle w:val="StyleUnderline"/>
        </w:rPr>
        <w:t xml:space="preserve"> independent</w:t>
      </w:r>
      <w:r w:rsidRPr="009039DB">
        <w:rPr>
          <w:rFonts w:asciiTheme="minorHAnsi" w:eastAsia="Times New Roman" w:hAnsiTheme="minorHAnsi" w:cstheme="minorHAnsi"/>
          <w:color w:val="000000"/>
          <w:sz w:val="16"/>
          <w:szCs w:val="16"/>
          <w:lang w:eastAsia="zh-CN"/>
        </w:rPr>
        <w:t>.</w:t>
      </w:r>
      <w:r>
        <w:rPr>
          <w:rFonts w:asciiTheme="minorHAnsi" w:eastAsia="Times New Roman" w:hAnsiTheme="minorHAnsi" w:cstheme="minorHAnsi"/>
          <w:sz w:val="16"/>
          <w:szCs w:val="16"/>
          <w:lang w:eastAsia="zh-CN"/>
        </w:rPr>
        <w:t xml:space="preserve"> </w:t>
      </w:r>
    </w:p>
    <w:p w14:paraId="113694B4" w14:textId="77777777" w:rsidR="00AC70A1" w:rsidRDefault="00AC70A1" w:rsidP="00AC70A1">
      <w:pPr>
        <w:spacing w:after="0" w:line="240" w:lineRule="auto"/>
        <w:rPr>
          <w:rFonts w:asciiTheme="minorHAnsi" w:eastAsia="Times New Roman" w:hAnsiTheme="minorHAnsi" w:cstheme="minorHAnsi"/>
          <w:sz w:val="16"/>
          <w:szCs w:val="16"/>
          <w:lang w:eastAsia="zh-CN"/>
        </w:rPr>
      </w:pPr>
      <w:r w:rsidRPr="009039DB">
        <w:rPr>
          <w:rFonts w:asciiTheme="minorHAnsi" w:eastAsia="Times New Roman" w:hAnsiTheme="minorHAnsi" w:cstheme="minorHAnsi"/>
          <w:color w:val="000000"/>
          <w:sz w:val="16"/>
          <w:szCs w:val="16"/>
          <w:lang w:eastAsia="zh-CN"/>
        </w:rPr>
        <w:t xml:space="preserve">Rather, “I think what this </w:t>
      </w:r>
      <w:r w:rsidRPr="00944597">
        <w:rPr>
          <w:rStyle w:val="StyleUnderline"/>
        </w:rPr>
        <w:t>reflects</w:t>
      </w:r>
      <w:r w:rsidRPr="009039DB">
        <w:rPr>
          <w:rFonts w:asciiTheme="minorHAnsi" w:eastAsia="Times New Roman" w:hAnsiTheme="minorHAnsi" w:cstheme="minorHAnsi"/>
          <w:color w:val="000000"/>
          <w:sz w:val="16"/>
          <w:szCs w:val="16"/>
          <w:lang w:eastAsia="zh-CN"/>
        </w:rPr>
        <w:t xml:space="preserve"> is </w:t>
      </w:r>
      <w:r w:rsidRPr="00944597">
        <w:rPr>
          <w:rStyle w:val="StyleUnderline"/>
        </w:rPr>
        <w:t>that most Americans have a pretty negative view of the party system</w:t>
      </w:r>
      <w:r w:rsidRPr="009039DB">
        <w:rPr>
          <w:rFonts w:asciiTheme="minorHAnsi" w:eastAsia="Times New Roman" w:hAnsiTheme="minorHAnsi" w:cstheme="minorHAnsi"/>
          <w:color w:val="000000"/>
          <w:sz w:val="16"/>
          <w:szCs w:val="16"/>
          <w:lang w:eastAsia="zh-CN"/>
        </w:rPr>
        <w:t xml:space="preserve"> in general and of what’s happening in our politics,” Emory University political scientist Alan Abramowitz told The New Republic. “There’s a </w:t>
      </w:r>
      <w:r w:rsidRPr="00944597">
        <w:rPr>
          <w:rStyle w:val="StyleUnderline"/>
        </w:rPr>
        <w:t>reluctance to openly identify oneself as a partisan</w:t>
      </w:r>
      <w:r w:rsidRPr="009039DB">
        <w:rPr>
          <w:rFonts w:asciiTheme="minorHAnsi" w:eastAsia="Times New Roman" w:hAnsiTheme="minorHAnsi" w:cstheme="minorHAnsi"/>
          <w:color w:val="000000"/>
          <w:sz w:val="16"/>
          <w:szCs w:val="16"/>
          <w:lang w:eastAsia="zh-CN"/>
        </w:rPr>
        <w:t xml:space="preserve"> and to say, come right out and say, ‘I think of myself as a Republican or a Democrat.’”</w:t>
      </w:r>
      <w:r>
        <w:rPr>
          <w:rFonts w:asciiTheme="minorHAnsi" w:eastAsia="Times New Roman" w:hAnsiTheme="minorHAnsi" w:cstheme="minorHAnsi"/>
          <w:sz w:val="16"/>
          <w:szCs w:val="16"/>
          <w:lang w:eastAsia="zh-CN"/>
        </w:rPr>
        <w:t xml:space="preserve"> </w:t>
      </w:r>
    </w:p>
    <w:p w14:paraId="75F37788" w14:textId="77777777" w:rsidR="00AC70A1" w:rsidRPr="009039DB" w:rsidRDefault="00AC70A1" w:rsidP="00AC70A1">
      <w:pPr>
        <w:spacing w:after="0" w:line="240" w:lineRule="auto"/>
        <w:rPr>
          <w:rFonts w:asciiTheme="minorHAnsi" w:eastAsia="Times New Roman" w:hAnsiTheme="minorHAnsi" w:cstheme="minorHAnsi"/>
          <w:sz w:val="16"/>
          <w:szCs w:val="16"/>
          <w:lang w:eastAsia="zh-CN"/>
        </w:rPr>
      </w:pPr>
      <w:r w:rsidRPr="009039DB">
        <w:rPr>
          <w:rFonts w:asciiTheme="minorHAnsi" w:eastAsia="Times New Roman" w:hAnsiTheme="minorHAnsi" w:cstheme="minorHAnsi"/>
          <w:color w:val="000000"/>
          <w:sz w:val="16"/>
          <w:szCs w:val="16"/>
          <w:lang w:eastAsia="zh-CN"/>
        </w:rPr>
        <w:t xml:space="preserve">It’s also possible that </w:t>
      </w:r>
      <w:r w:rsidRPr="00944597">
        <w:rPr>
          <w:rStyle w:val="StyleUnderline"/>
        </w:rPr>
        <w:t xml:space="preserve">some folks just </w:t>
      </w:r>
      <w:r w:rsidRPr="00FE4B72">
        <w:rPr>
          <w:rStyle w:val="StyleUnderline"/>
          <w:b/>
          <w:bCs/>
        </w:rPr>
        <w:t>like saying they’re independent</w:t>
      </w:r>
      <w:r w:rsidRPr="00944597">
        <w:rPr>
          <w:rStyle w:val="StyleUnderline"/>
        </w:rPr>
        <w:t>, whether they really are or not.</w:t>
      </w:r>
      <w:r w:rsidRPr="009039DB">
        <w:rPr>
          <w:rFonts w:asciiTheme="minorHAnsi" w:eastAsia="Times New Roman" w:hAnsiTheme="minorHAnsi" w:cstheme="minorHAnsi"/>
          <w:color w:val="000000"/>
          <w:sz w:val="16"/>
          <w:szCs w:val="16"/>
          <w:lang w:eastAsia="zh-CN"/>
        </w:rPr>
        <w:t xml:space="preserve"> “Consider the word itself. ‘Independent’ sounds so empowering, so liberating, so … American,” noted Daniel de Visé in The Hill earlier this year.</w:t>
      </w:r>
    </w:p>
    <w:p w14:paraId="183D9AD0" w14:textId="77777777" w:rsidR="00AC70A1" w:rsidRPr="00280BEB" w:rsidRDefault="00AC70A1" w:rsidP="00AC70A1"/>
    <w:p w14:paraId="0E68E187" w14:textId="77777777" w:rsidR="00AC70A1" w:rsidRPr="00E064B1" w:rsidRDefault="00AC70A1" w:rsidP="00AC70A1">
      <w:pPr>
        <w:pStyle w:val="Heading4"/>
      </w:pPr>
      <w:r>
        <w:t>Independents not key – secret partisans, vastly overcounted</w:t>
      </w:r>
    </w:p>
    <w:p w14:paraId="68A0A1DA" w14:textId="77777777" w:rsidR="00AC70A1" w:rsidRPr="00E37CF7" w:rsidRDefault="00AC70A1" w:rsidP="00AC70A1">
      <w:pPr>
        <w:rPr>
          <w:b/>
          <w:bCs/>
          <w:sz w:val="26"/>
        </w:rPr>
      </w:pPr>
      <w:r>
        <w:rPr>
          <w:rStyle w:val="Style13ptBold"/>
        </w:rPr>
        <w:t>Klar and Krupnikov 16</w:t>
      </w:r>
      <w:r>
        <w:rPr>
          <w:rStyle w:val="Style13ptBold"/>
          <w:b w:val="0"/>
          <w:bCs w:val="0"/>
          <w:sz w:val="22"/>
        </w:rPr>
        <w:t xml:space="preserve"> [</w:t>
      </w:r>
      <w:r w:rsidRPr="000973A1">
        <w:rPr>
          <w:rStyle w:val="Style13ptBold"/>
          <w:b w:val="0"/>
          <w:bCs w:val="0"/>
          <w:sz w:val="22"/>
        </w:rPr>
        <w:t>Samara Klar, Ph.D.,</w:t>
      </w:r>
      <w:r>
        <w:rPr>
          <w:rStyle w:val="Style13ptBold"/>
          <w:b w:val="0"/>
          <w:bCs w:val="0"/>
          <w:sz w:val="22"/>
        </w:rPr>
        <w:t xml:space="preserve"> </w:t>
      </w:r>
      <w:r w:rsidRPr="000973A1">
        <w:rPr>
          <w:rStyle w:val="Style13ptBold"/>
          <w:b w:val="0"/>
          <w:bCs w:val="0"/>
          <w:sz w:val="22"/>
        </w:rPr>
        <w:t>Assistant Professor of Political Science at the University of Arizona</w:t>
      </w:r>
      <w:r>
        <w:rPr>
          <w:rStyle w:val="Style13ptBold"/>
          <w:b w:val="0"/>
          <w:bCs w:val="0"/>
          <w:sz w:val="22"/>
        </w:rPr>
        <w:t xml:space="preserve">; </w:t>
      </w:r>
      <w:r w:rsidRPr="000973A1">
        <w:rPr>
          <w:rStyle w:val="Style13ptBold"/>
          <w:b w:val="0"/>
          <w:bCs w:val="0"/>
          <w:sz w:val="22"/>
        </w:rPr>
        <w:t xml:space="preserve">Yanna Krupnikov, Ph.D., </w:t>
      </w:r>
      <w:r>
        <w:rPr>
          <w:rStyle w:val="Style13ptBold"/>
          <w:b w:val="0"/>
          <w:bCs w:val="0"/>
          <w:sz w:val="22"/>
        </w:rPr>
        <w:t>A</w:t>
      </w:r>
      <w:r w:rsidRPr="000973A1">
        <w:rPr>
          <w:rStyle w:val="Style13ptBold"/>
          <w:b w:val="0"/>
          <w:bCs w:val="0"/>
          <w:sz w:val="22"/>
        </w:rPr>
        <w:t>ssistant Professor of Political Science at Stony Brook University</w:t>
      </w:r>
      <w:r>
        <w:rPr>
          <w:rStyle w:val="Style13ptBold"/>
          <w:b w:val="0"/>
          <w:bCs w:val="0"/>
          <w:sz w:val="22"/>
        </w:rPr>
        <w:t xml:space="preserve">; </w:t>
      </w:r>
      <w:r w:rsidRPr="009039DB">
        <w:rPr>
          <w:rStyle w:val="Style13ptBold"/>
          <w:b w:val="0"/>
          <w:bCs w:val="0"/>
          <w:sz w:val="22"/>
        </w:rPr>
        <w:t>“</w:t>
      </w:r>
      <w:r w:rsidRPr="000973A1">
        <w:rPr>
          <w:rStyle w:val="Style13ptBold"/>
          <w:b w:val="0"/>
          <w:bCs w:val="0"/>
          <w:sz w:val="22"/>
        </w:rPr>
        <w:t>9 media myths about independent voters, debunked</w:t>
      </w:r>
      <w:r w:rsidRPr="009039DB">
        <w:rPr>
          <w:rStyle w:val="Style13ptBold"/>
          <w:b w:val="0"/>
          <w:bCs w:val="0"/>
          <w:sz w:val="22"/>
        </w:rPr>
        <w:t xml:space="preserve">,” </w:t>
      </w:r>
      <w:r>
        <w:rPr>
          <w:rStyle w:val="Style13ptBold"/>
          <w:b w:val="0"/>
          <w:bCs w:val="0"/>
          <w:sz w:val="22"/>
        </w:rPr>
        <w:t>1/22, Vox</w:t>
      </w:r>
      <w:r w:rsidRPr="009039DB">
        <w:rPr>
          <w:rStyle w:val="Style13ptBold"/>
          <w:b w:val="0"/>
          <w:bCs w:val="0"/>
          <w:sz w:val="22"/>
        </w:rPr>
        <w:t>,</w:t>
      </w:r>
      <w:r w:rsidRPr="009039DB">
        <w:rPr>
          <w:rStyle w:val="Style13ptBold"/>
          <w:sz w:val="22"/>
        </w:rPr>
        <w:t xml:space="preserve"> </w:t>
      </w:r>
      <w:r w:rsidRPr="000973A1">
        <w:t>https://www.vox.com/2016/1/22/10814522/independents-voters-facts-myths</w:t>
      </w:r>
      <w:r w:rsidRPr="009039DB">
        <w:t xml:space="preserve">] </w:t>
      </w:r>
      <w:r>
        <w:t>/sb</w:t>
      </w:r>
    </w:p>
    <w:p w14:paraId="756E0FAB"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 xml:space="preserve">Every presidential election season, the breathless questions start from the get-go: What do independents think? Who will they likely support? Will they turn out? Pundits paint a picture of an important, distinct, yet elusive set of voters critical to determining who takes the White House. Unlike partisans, these voters are hard to pin down. They are </w:t>
      </w:r>
      <w:r w:rsidRPr="00FE4B72">
        <w:rPr>
          <w:rFonts w:asciiTheme="minorHAnsi" w:hAnsiTheme="minorHAnsi" w:cstheme="minorHAnsi"/>
          <w:i/>
          <w:iCs/>
          <w:sz w:val="16"/>
          <w:szCs w:val="16"/>
        </w:rPr>
        <w:t>special</w:t>
      </w:r>
      <w:r w:rsidRPr="00FE4B72">
        <w:rPr>
          <w:rFonts w:asciiTheme="minorHAnsi" w:hAnsiTheme="minorHAnsi" w:cstheme="minorHAnsi"/>
          <w:sz w:val="16"/>
          <w:szCs w:val="16"/>
        </w:rPr>
        <w:t>.</w:t>
      </w:r>
    </w:p>
    <w:p w14:paraId="1A5C0D68"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 xml:space="preserve">Independents are deeply interesting to academics like us. However, </w:t>
      </w:r>
      <w:r w:rsidRPr="00FE4B72">
        <w:rPr>
          <w:rFonts w:asciiTheme="minorHAnsi" w:eastAsiaTheme="majorEastAsia" w:hAnsiTheme="minorHAnsi" w:cstheme="minorHAnsi"/>
          <w:sz w:val="16"/>
          <w:szCs w:val="16"/>
        </w:rPr>
        <w:t>one of the best ways</w:t>
      </w:r>
      <w:r w:rsidRPr="00FE4B72">
        <w:rPr>
          <w:rFonts w:asciiTheme="minorHAnsi" w:hAnsiTheme="minorHAnsi" w:cstheme="minorHAnsi"/>
          <w:sz w:val="16"/>
          <w:szCs w:val="16"/>
        </w:rPr>
        <w:t xml:space="preserve"> to annoy a political scientist is to call an independent special. Here’s why: In survey after survey, political scientists find that independents have political preferences that are largely identical to those of their partisan counterparts.</w:t>
      </w:r>
    </w:p>
    <w:p w14:paraId="587B130A"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As we write in our book:</w:t>
      </w:r>
    </w:p>
    <w:p w14:paraId="049652AF"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Style w:val="StyleUnderline"/>
          <w:rFonts w:asciiTheme="minorHAnsi" w:hAnsiTheme="minorHAnsi" w:cstheme="minorHAnsi"/>
          <w:b/>
          <w:bCs/>
        </w:rPr>
        <w:t>Independents</w:t>
      </w:r>
      <w:r w:rsidRPr="00FE4B72">
        <w:rPr>
          <w:rStyle w:val="StyleUnderline"/>
          <w:rFonts w:asciiTheme="minorHAnsi" w:hAnsiTheme="minorHAnsi" w:cstheme="minorHAnsi"/>
        </w:rPr>
        <w:t>,</w:t>
      </w:r>
      <w:r w:rsidRPr="00FE4B72">
        <w:rPr>
          <w:rFonts w:asciiTheme="minorHAnsi" w:hAnsiTheme="minorHAnsi" w:cstheme="minorHAnsi"/>
          <w:sz w:val="16"/>
          <w:szCs w:val="16"/>
        </w:rPr>
        <w:t xml:space="preserve"> political scientists argue, </w:t>
      </w:r>
      <w:r w:rsidRPr="00FE4B72">
        <w:rPr>
          <w:rStyle w:val="StyleUnderline"/>
          <w:rFonts w:asciiTheme="minorHAnsi" w:hAnsiTheme="minorHAnsi" w:cstheme="minorHAnsi"/>
          <w:b/>
          <w:bCs/>
        </w:rPr>
        <w:t>are</w:t>
      </w:r>
      <w:r w:rsidRPr="00FE4B72">
        <w:rPr>
          <w:rStyle w:val="StyleUnderline"/>
          <w:rFonts w:asciiTheme="minorHAnsi" w:hAnsiTheme="minorHAnsi" w:cstheme="minorHAnsi"/>
        </w:rPr>
        <w:t xml:space="preserve"> nothing more than </w:t>
      </w:r>
      <w:r w:rsidRPr="00FE4B72">
        <w:rPr>
          <w:rStyle w:val="StyleUnderline"/>
          <w:rFonts w:asciiTheme="minorHAnsi" w:hAnsiTheme="minorHAnsi" w:cstheme="minorHAnsi"/>
          <w:b/>
          <w:bCs/>
        </w:rPr>
        <w:t>partisans who don’t want to admit</w:t>
      </w:r>
      <w:r w:rsidRPr="00FE4B72">
        <w:rPr>
          <w:rStyle w:val="StyleUnderline"/>
          <w:rFonts w:asciiTheme="minorHAnsi" w:hAnsiTheme="minorHAnsi" w:cstheme="minorHAnsi"/>
        </w:rPr>
        <w:t xml:space="preserve"> that they are partisans</w:t>
      </w:r>
      <w:r w:rsidRPr="00FE4B72">
        <w:rPr>
          <w:rFonts w:asciiTheme="minorHAnsi" w:hAnsiTheme="minorHAnsi" w:cstheme="minorHAnsi"/>
          <w:sz w:val="16"/>
          <w:szCs w:val="16"/>
        </w:rPr>
        <w:t>. Despite decades of surveys, political science articles and books that reach this very point, the media often trumpet independents as voters untainted by partisan bias, unattached and poised to change the course of history by voting for the candidate that makes the best case during the campaign. This type of coverage is frustrating for many academics.</w:t>
      </w:r>
    </w:p>
    <w:p w14:paraId="15EEB435"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The crux of this disagreement between the media and academics lies in how one defines an independent.</w:t>
      </w:r>
    </w:p>
    <w:p w14:paraId="01840450"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The simple definition of an independent is a person who does not affiliate with the Democratic or Republican Party. Some voters choose to register as an independent, but as far as political scientists and pollsters are considered, an independent is anyone who says she is an independent.</w:t>
      </w:r>
    </w:p>
    <w:p w14:paraId="40A6273C"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Most of what we know about independents comes from surveys. Originally, pollsters and political scientists merely asked Americans to identify as Democrat, Republican, or independent — no further questions asked. It was only in the latter half of the 20th century that pollsters and political scientists began to press self-identified independents further, asking them for a bit more information. Specifically:</w:t>
      </w:r>
    </w:p>
    <w:p w14:paraId="413C0F26"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i/>
          <w:iCs/>
          <w:sz w:val="16"/>
          <w:szCs w:val="16"/>
        </w:rPr>
        <w:t>Do you think of yourself as closer to the Republican Party or to the Democratic Party?</w:t>
      </w:r>
    </w:p>
    <w:p w14:paraId="381E0EC1"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 xml:space="preserve">The introduction of this follow-up question meant that people could say they were independent </w:t>
      </w:r>
      <w:r w:rsidRPr="00FE4B72">
        <w:rPr>
          <w:rFonts w:asciiTheme="minorHAnsi" w:hAnsiTheme="minorHAnsi" w:cstheme="minorHAnsi"/>
          <w:i/>
          <w:iCs/>
          <w:sz w:val="16"/>
          <w:szCs w:val="16"/>
        </w:rPr>
        <w:t>and</w:t>
      </w:r>
      <w:r w:rsidRPr="00FE4B72">
        <w:rPr>
          <w:rFonts w:asciiTheme="minorHAnsi" w:hAnsiTheme="minorHAnsi" w:cstheme="minorHAnsi"/>
          <w:sz w:val="16"/>
          <w:szCs w:val="16"/>
        </w:rPr>
        <w:t xml:space="preserve"> that they liked one party better than the other. And with that came the introduction of a group of people political scientists affectionately call </w:t>
      </w:r>
      <w:r w:rsidRPr="00FE4B72">
        <w:rPr>
          <w:rFonts w:asciiTheme="minorHAnsi" w:hAnsiTheme="minorHAnsi" w:cstheme="minorHAnsi"/>
          <w:i/>
          <w:iCs/>
          <w:sz w:val="16"/>
          <w:szCs w:val="16"/>
        </w:rPr>
        <w:t>leaners</w:t>
      </w:r>
      <w:r w:rsidRPr="00FE4B72">
        <w:rPr>
          <w:rFonts w:asciiTheme="minorHAnsi" w:hAnsiTheme="minorHAnsi" w:cstheme="minorHAnsi"/>
          <w:sz w:val="16"/>
          <w:szCs w:val="16"/>
        </w:rPr>
        <w:t>: independents who will admit, when asked, that they do in fact prefer one party over the other.</w:t>
      </w:r>
    </w:p>
    <w:p w14:paraId="7428D5CE"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 xml:space="preserve">Leaners may seem like a friendly, best-of-both-worlds group of people, but their existence makes the "independent" substantially more difficult to define. The problem with leaners is that </w:t>
      </w:r>
      <w:r w:rsidRPr="00FE4B72">
        <w:rPr>
          <w:rFonts w:asciiTheme="minorHAnsi" w:eastAsiaTheme="majorEastAsia" w:hAnsiTheme="minorHAnsi" w:cstheme="minorHAnsi"/>
          <w:sz w:val="16"/>
          <w:szCs w:val="16"/>
        </w:rPr>
        <w:t xml:space="preserve">there is almost </w:t>
      </w:r>
      <w:r w:rsidRPr="00FE4B72">
        <w:rPr>
          <w:rStyle w:val="StyleUnderline"/>
          <w:rFonts w:asciiTheme="minorHAnsi" w:eastAsiaTheme="majorEastAsia" w:hAnsiTheme="minorHAnsi" w:cstheme="minorHAnsi"/>
          <w:b/>
          <w:bCs/>
        </w:rPr>
        <w:t>no difference</w:t>
      </w:r>
      <w:r w:rsidRPr="00FE4B72">
        <w:rPr>
          <w:rStyle w:val="StyleUnderline"/>
          <w:rFonts w:asciiTheme="minorHAnsi" w:eastAsiaTheme="majorEastAsia" w:hAnsiTheme="minorHAnsi" w:cstheme="minorHAnsi"/>
        </w:rPr>
        <w:t xml:space="preserve"> between people who identify as partisans and people who say they are independent and then say they lean toward a particular party</w:t>
      </w:r>
      <w:r w:rsidRPr="00FE4B72">
        <w:rPr>
          <w:rFonts w:asciiTheme="minorHAnsi" w:hAnsiTheme="minorHAnsi" w:cstheme="minorHAnsi"/>
          <w:sz w:val="16"/>
          <w:szCs w:val="16"/>
        </w:rPr>
        <w:t xml:space="preserve">. More often than not, we can count on leaners to vote for that party, support the party’s positions, and sometimes even donate money to the party’s candidates. What’s more, </w:t>
      </w:r>
      <w:r w:rsidRPr="00FE4B72">
        <w:rPr>
          <w:rStyle w:val="StyleUnderline"/>
          <w:rFonts w:asciiTheme="minorHAnsi" w:hAnsiTheme="minorHAnsi" w:cstheme="minorHAnsi"/>
          <w:b/>
          <w:bCs/>
        </w:rPr>
        <w:t>leaners consistently support their party</w:t>
      </w:r>
      <w:r w:rsidRPr="00FE4B72">
        <w:rPr>
          <w:rStyle w:val="StyleUnderline"/>
          <w:rFonts w:asciiTheme="minorHAnsi" w:hAnsiTheme="minorHAnsi" w:cstheme="minorHAnsi"/>
        </w:rPr>
        <w:t xml:space="preserve"> from election to election</w:t>
      </w:r>
      <w:r w:rsidRPr="00FE4B72">
        <w:rPr>
          <w:rFonts w:asciiTheme="minorHAnsi" w:hAnsiTheme="minorHAnsi" w:cstheme="minorHAnsi"/>
          <w:sz w:val="16"/>
          <w:szCs w:val="16"/>
        </w:rPr>
        <w:t>.</w:t>
      </w:r>
    </w:p>
    <w:p w14:paraId="5D9F3BEA" w14:textId="77777777" w:rsidR="00AC70A1" w:rsidRPr="00FE4B72"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r w:rsidRPr="00FE4B72">
        <w:rPr>
          <w:rFonts w:asciiTheme="minorHAnsi" w:hAnsiTheme="minorHAnsi" w:cstheme="minorHAnsi"/>
          <w:sz w:val="16"/>
          <w:szCs w:val="16"/>
        </w:rPr>
        <w:t>This has led some (</w:t>
      </w:r>
      <w:r w:rsidRPr="00FE4B72">
        <w:rPr>
          <w:rFonts w:asciiTheme="minorHAnsi" w:eastAsiaTheme="majorEastAsia" w:hAnsiTheme="minorHAnsi" w:cstheme="minorHAnsi"/>
          <w:sz w:val="16"/>
          <w:szCs w:val="16"/>
        </w:rPr>
        <w:t>but certainly not all</w:t>
      </w:r>
      <w:r w:rsidRPr="00FE4B72">
        <w:rPr>
          <w:rFonts w:asciiTheme="minorHAnsi" w:hAnsiTheme="minorHAnsi" w:cstheme="minorHAnsi"/>
          <w:sz w:val="16"/>
          <w:szCs w:val="16"/>
        </w:rPr>
        <w:t xml:space="preserve">) political scientists and journalists to suggest that </w:t>
      </w:r>
      <w:r w:rsidRPr="00FE4B72">
        <w:rPr>
          <w:rStyle w:val="StyleUnderline"/>
          <w:rFonts w:asciiTheme="minorHAnsi" w:hAnsiTheme="minorHAnsi" w:cstheme="minorHAnsi"/>
        </w:rPr>
        <w:t xml:space="preserve">independents who lean toward a party cannot truly be considered independents, </w:t>
      </w:r>
      <w:r w:rsidRPr="00FE4B72">
        <w:rPr>
          <w:rStyle w:val="StyleUnderline"/>
          <w:rFonts w:asciiTheme="minorHAnsi" w:eastAsiaTheme="majorEastAsia" w:hAnsiTheme="minorHAnsi" w:cstheme="minorHAnsi"/>
        </w:rPr>
        <w:t xml:space="preserve">but are rather just </w:t>
      </w:r>
      <w:r w:rsidRPr="00FE4B72">
        <w:rPr>
          <w:rStyle w:val="StyleUnderline"/>
          <w:rFonts w:asciiTheme="minorHAnsi" w:eastAsiaTheme="majorEastAsia" w:hAnsiTheme="minorHAnsi" w:cstheme="minorHAnsi"/>
          <w:b/>
          <w:bCs/>
        </w:rPr>
        <w:t>partisans in hiding</w:t>
      </w:r>
      <w:r w:rsidRPr="00FE4B72">
        <w:rPr>
          <w:rStyle w:val="StyleUnderline"/>
          <w:rFonts w:asciiTheme="minorHAnsi" w:hAnsiTheme="minorHAnsi" w:cstheme="minorHAnsi"/>
        </w:rPr>
        <w:t>.</w:t>
      </w:r>
    </w:p>
    <w:p w14:paraId="40CA786B"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color w:val="000000"/>
          <w:sz w:val="16"/>
          <w:szCs w:val="16"/>
        </w:rPr>
        <w:t>Myth 2: A small subset of voters call themselves independents</w:t>
      </w:r>
    </w:p>
    <w:p w14:paraId="327A76BD"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color w:val="111111"/>
          <w:sz w:val="16"/>
          <w:szCs w:val="16"/>
        </w:rPr>
        <w:t xml:space="preserve">The number of people who tell pollsters they are independent has been steadily increasing over nearly a century. Today they represent the largest proportion of the electorate. </w:t>
      </w:r>
      <w:r w:rsidRPr="00FE4B72">
        <w:rPr>
          <w:rFonts w:asciiTheme="minorHAnsi" w:eastAsiaTheme="majorEastAsia" w:hAnsiTheme="minorHAnsi" w:cstheme="minorHAnsi"/>
          <w:sz w:val="16"/>
          <w:szCs w:val="16"/>
        </w:rPr>
        <w:t>Gallup reports</w:t>
      </w:r>
      <w:r w:rsidRPr="00FE4B72">
        <w:rPr>
          <w:rFonts w:asciiTheme="minorHAnsi" w:hAnsiTheme="minorHAnsi" w:cstheme="minorHAnsi"/>
          <w:color w:val="111111"/>
          <w:sz w:val="16"/>
          <w:szCs w:val="16"/>
        </w:rPr>
        <w:t xml:space="preserve"> that in 2015, roughly </w:t>
      </w:r>
      <w:r w:rsidRPr="00FE4B72">
        <w:rPr>
          <w:rStyle w:val="StyleUnderline"/>
          <w:rFonts w:asciiTheme="minorHAnsi" w:hAnsiTheme="minorHAnsi" w:cstheme="minorHAnsi"/>
        </w:rPr>
        <w:t>42 percent of people said that they are "independent"</w:t>
      </w:r>
      <w:r w:rsidRPr="00FE4B72">
        <w:rPr>
          <w:rFonts w:asciiTheme="minorHAnsi" w:hAnsiTheme="minorHAnsi" w:cstheme="minorHAnsi"/>
          <w:color w:val="111111"/>
          <w:sz w:val="16"/>
          <w:szCs w:val="16"/>
        </w:rPr>
        <w:t xml:space="preserve"> when asked a question about their party. Compare that with either Democrats (29 percent) or Republicans (26 percent).</w:t>
      </w:r>
    </w:p>
    <w:p w14:paraId="1F2A10A5"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color w:val="111111"/>
          <w:sz w:val="16"/>
          <w:szCs w:val="16"/>
        </w:rPr>
        <w:t xml:space="preserve">Still, the difficulty in classifying who is and is not independent also makes it difficult to estimate how many people in America are </w:t>
      </w:r>
      <w:r w:rsidRPr="00FE4B72">
        <w:rPr>
          <w:rFonts w:asciiTheme="minorHAnsi" w:hAnsiTheme="minorHAnsi" w:cstheme="minorHAnsi"/>
          <w:i/>
          <w:iCs/>
          <w:color w:val="111111"/>
          <w:sz w:val="16"/>
          <w:szCs w:val="16"/>
        </w:rPr>
        <w:t>actually</w:t>
      </w:r>
      <w:r w:rsidRPr="00FE4B72">
        <w:rPr>
          <w:rFonts w:asciiTheme="minorHAnsi" w:hAnsiTheme="minorHAnsi" w:cstheme="minorHAnsi"/>
          <w:color w:val="111111"/>
          <w:sz w:val="16"/>
          <w:szCs w:val="16"/>
        </w:rPr>
        <w:t xml:space="preserve"> independent. If we can’t count independents who lean toward a party as actual independents, then our count should only include people who report that they do not lean toward either party.</w:t>
      </w:r>
    </w:p>
    <w:p w14:paraId="2BCD5792"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color w:val="111111"/>
          <w:sz w:val="16"/>
          <w:szCs w:val="16"/>
        </w:rPr>
        <w:t xml:space="preserve">The very same Gallup data that demonstrates that 42 percent of people call themselves independents, for example, shows that </w:t>
      </w:r>
      <w:r w:rsidRPr="00FE4B72">
        <w:rPr>
          <w:rStyle w:val="StyleUnderline"/>
          <w:rFonts w:asciiTheme="minorHAnsi" w:hAnsiTheme="minorHAnsi" w:cstheme="minorHAnsi"/>
        </w:rPr>
        <w:t xml:space="preserve">only </w:t>
      </w:r>
      <w:r w:rsidRPr="00FE4B72">
        <w:rPr>
          <w:rStyle w:val="StyleUnderline"/>
          <w:rFonts w:asciiTheme="minorHAnsi" w:hAnsiTheme="minorHAnsi" w:cstheme="minorHAnsi"/>
          <w:b/>
          <w:bCs/>
        </w:rPr>
        <w:t>13</w:t>
      </w:r>
      <w:r w:rsidRPr="00FE4B72">
        <w:rPr>
          <w:rStyle w:val="StyleUnderline"/>
          <w:rFonts w:asciiTheme="minorHAnsi" w:hAnsiTheme="minorHAnsi" w:cstheme="minorHAnsi"/>
        </w:rPr>
        <w:t xml:space="preserve"> percent</w:t>
      </w:r>
      <w:r w:rsidRPr="00FE4B72">
        <w:rPr>
          <w:rStyle w:val="StyleUnderline"/>
          <w:rFonts w:asciiTheme="minorHAnsi" w:hAnsiTheme="minorHAnsi" w:cstheme="minorHAnsi"/>
          <w:sz w:val="16"/>
          <w:szCs w:val="16"/>
          <w:u w:val="none"/>
        </w:rPr>
        <w:t xml:space="preserve"> of people </w:t>
      </w:r>
      <w:r w:rsidRPr="00FE4B72">
        <w:rPr>
          <w:rStyle w:val="StyleUnderline"/>
          <w:rFonts w:asciiTheme="minorHAnsi" w:hAnsiTheme="minorHAnsi" w:cstheme="minorHAnsi"/>
        </w:rPr>
        <w:t>are independents who don’t lean toward either party</w:t>
      </w:r>
      <w:r w:rsidRPr="00FE4B72">
        <w:rPr>
          <w:rFonts w:asciiTheme="minorHAnsi" w:hAnsiTheme="minorHAnsi" w:cstheme="minorHAnsi"/>
          <w:color w:val="111111"/>
          <w:sz w:val="16"/>
          <w:szCs w:val="16"/>
        </w:rPr>
        <w:t xml:space="preserve">. By this definition, </w:t>
      </w:r>
      <w:r w:rsidRPr="00FE4B72">
        <w:rPr>
          <w:rStyle w:val="StyleUnderline"/>
          <w:rFonts w:asciiTheme="minorHAnsi" w:hAnsiTheme="minorHAnsi" w:cstheme="minorHAnsi"/>
        </w:rPr>
        <w:t xml:space="preserve">independents are a </w:t>
      </w:r>
      <w:r w:rsidRPr="00FE4B72">
        <w:rPr>
          <w:rStyle w:val="StyleUnderline"/>
          <w:rFonts w:asciiTheme="minorHAnsi" w:hAnsiTheme="minorHAnsi" w:cstheme="minorHAnsi"/>
          <w:b/>
          <w:bCs/>
        </w:rPr>
        <w:t>political minority</w:t>
      </w:r>
      <w:r w:rsidRPr="00FE4B72">
        <w:rPr>
          <w:rFonts w:asciiTheme="minorHAnsi" w:hAnsiTheme="minorHAnsi" w:cstheme="minorHAnsi"/>
          <w:color w:val="111111"/>
          <w:sz w:val="16"/>
          <w:szCs w:val="16"/>
        </w:rPr>
        <w:t xml:space="preserve">, and while their numbers have increased over the past decade the increase has been </w:t>
      </w:r>
      <w:r w:rsidRPr="00FE4B72">
        <w:rPr>
          <w:rFonts w:asciiTheme="minorHAnsi" w:eastAsiaTheme="majorEastAsia" w:hAnsiTheme="minorHAnsi" w:cstheme="minorHAnsi"/>
          <w:sz w:val="16"/>
          <w:szCs w:val="16"/>
        </w:rPr>
        <w:t>very slight</w:t>
      </w:r>
      <w:r w:rsidRPr="00FE4B72">
        <w:rPr>
          <w:rFonts w:asciiTheme="minorHAnsi" w:hAnsiTheme="minorHAnsi" w:cstheme="minorHAnsi"/>
          <w:color w:val="111111"/>
          <w:sz w:val="16"/>
          <w:szCs w:val="16"/>
        </w:rPr>
        <w:t>.</w:t>
      </w:r>
    </w:p>
    <w:p w14:paraId="7FA53668"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color w:val="111111"/>
          <w:sz w:val="16"/>
          <w:szCs w:val="16"/>
        </w:rPr>
      </w:pPr>
      <w:r w:rsidRPr="00FE4B72">
        <w:rPr>
          <w:rFonts w:asciiTheme="minorHAnsi" w:hAnsiTheme="minorHAnsi" w:cstheme="minorHAnsi"/>
          <w:color w:val="111111"/>
          <w:sz w:val="16"/>
          <w:szCs w:val="16"/>
        </w:rPr>
        <w:t>In short, like many political questions, the number of independents depends on whom you ask.</w:t>
      </w:r>
    </w:p>
    <w:p w14:paraId="002520BB"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Myth 3: Independents are unbiased</w:t>
      </w:r>
    </w:p>
    <w:p w14:paraId="2B655D75"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We conducted more than a dozen experiments and surveys across the country and came to the following conclusion. To put it plainly:</w:t>
      </w:r>
    </w:p>
    <w:p w14:paraId="6ABF1BD5" w14:textId="77777777" w:rsidR="00AC70A1" w:rsidRPr="00FE4B72"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r w:rsidRPr="00FE4B72">
        <w:rPr>
          <w:rStyle w:val="StyleUnderline"/>
          <w:rFonts w:asciiTheme="minorHAnsi" w:eastAsiaTheme="majorEastAsia" w:hAnsiTheme="minorHAnsi" w:cstheme="minorHAnsi"/>
        </w:rPr>
        <w:t xml:space="preserve">People think that being independent is </w:t>
      </w:r>
      <w:r w:rsidRPr="00FE4B72">
        <w:rPr>
          <w:rStyle w:val="StyleUnderline"/>
          <w:rFonts w:asciiTheme="minorHAnsi" w:eastAsiaTheme="majorEastAsia" w:hAnsiTheme="minorHAnsi" w:cstheme="minorHAnsi"/>
          <w:b/>
          <w:bCs/>
        </w:rPr>
        <w:t>cool</w:t>
      </w:r>
      <w:r w:rsidRPr="00FE4B72">
        <w:rPr>
          <w:rStyle w:val="StyleUnderline"/>
          <w:rFonts w:asciiTheme="minorHAnsi" w:hAnsiTheme="minorHAnsi" w:cstheme="minorHAnsi"/>
        </w:rPr>
        <w:t>.</w:t>
      </w:r>
    </w:p>
    <w:p w14:paraId="409BA9CC"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 xml:space="preserve">Using large, nationally representative samples of American adults, we randomly assigned some to tell us how they might go about making the best impression on someone new they meet. Others were asked to explain how they could make the </w:t>
      </w:r>
      <w:r w:rsidRPr="00FE4B72">
        <w:rPr>
          <w:rFonts w:asciiTheme="minorHAnsi" w:hAnsiTheme="minorHAnsi" w:cstheme="minorHAnsi"/>
          <w:i/>
          <w:iCs/>
          <w:sz w:val="16"/>
          <w:szCs w:val="16"/>
        </w:rPr>
        <w:t>worst</w:t>
      </w:r>
      <w:r w:rsidRPr="00FE4B72">
        <w:rPr>
          <w:rFonts w:asciiTheme="minorHAnsi" w:hAnsiTheme="minorHAnsi" w:cstheme="minorHAnsi"/>
          <w:sz w:val="16"/>
          <w:szCs w:val="16"/>
        </w:rPr>
        <w:t xml:space="preserve"> impression. A striking consensus emerged that identifying as independent makes the best impression and identifying as a strong partisan (either Democrat or Republican) makes the worst. Partisans admitted to us that even </w:t>
      </w:r>
      <w:r w:rsidRPr="00FE4B72">
        <w:rPr>
          <w:rFonts w:asciiTheme="minorHAnsi" w:hAnsiTheme="minorHAnsi" w:cstheme="minorHAnsi"/>
          <w:i/>
          <w:iCs/>
          <w:sz w:val="16"/>
          <w:szCs w:val="16"/>
        </w:rPr>
        <w:t xml:space="preserve">their own </w:t>
      </w:r>
      <w:r w:rsidRPr="00FE4B72">
        <w:rPr>
          <w:rFonts w:asciiTheme="minorHAnsi" w:hAnsiTheme="minorHAnsi" w:cstheme="minorHAnsi"/>
          <w:sz w:val="16"/>
          <w:szCs w:val="16"/>
        </w:rPr>
        <w:t>party affiliation makes a negative impression on others.</w:t>
      </w:r>
    </w:p>
    <w:p w14:paraId="2ECDD4C5"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People want to present themselves in the most positive way possible, and being a partisan does not seem all that impressive. Much of what people see in the news about the parties is ugly. Candidates are angry, and party activists often seem stubborn and aggressive. As a result, it makes sense to tell people you are independent.</w:t>
      </w:r>
    </w:p>
    <w:p w14:paraId="2968655B" w14:textId="77777777" w:rsidR="00AC70A1" w:rsidRPr="00FE4B72"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r w:rsidRPr="00FE4B72">
        <w:rPr>
          <w:rFonts w:asciiTheme="minorHAnsi" w:hAnsiTheme="minorHAnsi" w:cstheme="minorHAnsi"/>
          <w:sz w:val="16"/>
          <w:szCs w:val="16"/>
        </w:rPr>
        <w:t xml:space="preserve">Our </w:t>
      </w:r>
      <w:r w:rsidRPr="00FE4B72">
        <w:rPr>
          <w:rFonts w:asciiTheme="minorHAnsi" w:eastAsiaTheme="majorEastAsia" w:hAnsiTheme="minorHAnsi" w:cstheme="minorHAnsi"/>
          <w:sz w:val="16"/>
          <w:szCs w:val="16"/>
        </w:rPr>
        <w:t>research suggests</w:t>
      </w:r>
      <w:r w:rsidRPr="00FE4B72">
        <w:rPr>
          <w:rFonts w:asciiTheme="minorHAnsi" w:hAnsiTheme="minorHAnsi" w:cstheme="minorHAnsi"/>
          <w:sz w:val="16"/>
          <w:szCs w:val="16"/>
        </w:rPr>
        <w:t xml:space="preserve"> that </w:t>
      </w:r>
      <w:r w:rsidRPr="00FE4B72">
        <w:rPr>
          <w:rStyle w:val="StyleUnderline"/>
          <w:rFonts w:asciiTheme="minorHAnsi" w:hAnsiTheme="minorHAnsi" w:cstheme="minorHAnsi"/>
        </w:rPr>
        <w:t xml:space="preserve">people believe identifying as an independent makes the best impression on others. </w:t>
      </w:r>
      <w:r w:rsidRPr="00FE4B72">
        <w:rPr>
          <w:rFonts w:asciiTheme="minorHAnsi" w:hAnsiTheme="minorHAnsi" w:cstheme="minorHAnsi"/>
          <w:sz w:val="16"/>
          <w:szCs w:val="16"/>
        </w:rPr>
        <w:t xml:space="preserve">Independents seem calm and reasonable — we even find that people rate independents as more likable, trustworthy, and physically attractive. So </w:t>
      </w:r>
      <w:r w:rsidRPr="00FE4B72">
        <w:rPr>
          <w:rStyle w:val="StyleUnderline"/>
          <w:rFonts w:asciiTheme="minorHAnsi" w:hAnsiTheme="minorHAnsi" w:cstheme="minorHAnsi"/>
        </w:rPr>
        <w:t>why not say you are a political independent?</w:t>
      </w:r>
    </w:p>
    <w:p w14:paraId="25051B18" w14:textId="77777777" w:rsidR="00AC70A1" w:rsidRPr="00944597" w:rsidRDefault="00AC70A1" w:rsidP="00AC70A1">
      <w:pPr>
        <w:pStyle w:val="NormalWeb"/>
        <w:shd w:val="clear" w:color="auto" w:fill="FFFFFF"/>
        <w:spacing w:before="0" w:beforeAutospacing="0" w:after="0" w:afterAutospacing="0"/>
        <w:rPr>
          <w:rStyle w:val="StyleUnderline"/>
        </w:rPr>
      </w:pPr>
    </w:p>
    <w:p w14:paraId="4FED22B0" w14:textId="77777777" w:rsidR="00AC70A1" w:rsidRPr="000C3885" w:rsidRDefault="00AC70A1" w:rsidP="00AC70A1">
      <w:pPr>
        <w:pStyle w:val="Heading4"/>
      </w:pPr>
      <w:r w:rsidRPr="000C3885">
        <w:t>Presidents can win re-election without independents– Obama ’12 proves</w:t>
      </w:r>
    </w:p>
    <w:p w14:paraId="575891E7" w14:textId="77777777" w:rsidR="00AC70A1" w:rsidRPr="0052416B" w:rsidRDefault="00AC70A1" w:rsidP="00AC70A1">
      <w:pPr>
        <w:rPr>
          <w:b/>
          <w:bCs/>
          <w:sz w:val="26"/>
        </w:rPr>
      </w:pPr>
      <w:r>
        <w:rPr>
          <w:rStyle w:val="Style13ptBold"/>
        </w:rPr>
        <w:t>Flock 12</w:t>
      </w:r>
      <w:r>
        <w:rPr>
          <w:rStyle w:val="Style13ptBold"/>
          <w:b w:val="0"/>
          <w:bCs w:val="0"/>
          <w:sz w:val="22"/>
        </w:rPr>
        <w:t xml:space="preserve"> [Elizabeth, staff writer for U.S. News;</w:t>
      </w:r>
      <w:r w:rsidRPr="009039DB">
        <w:rPr>
          <w:rStyle w:val="Style13ptBold"/>
          <w:b w:val="0"/>
          <w:bCs w:val="0"/>
          <w:sz w:val="22"/>
        </w:rPr>
        <w:t xml:space="preserve"> “</w:t>
      </w:r>
      <w:r w:rsidRPr="0087452B">
        <w:rPr>
          <w:rStyle w:val="Style13ptBold"/>
          <w:b w:val="0"/>
          <w:bCs w:val="0"/>
          <w:sz w:val="22"/>
        </w:rPr>
        <w:t>INFOGRAPHIC: Obama Lost Independent Vote In Almost Every Swing State</w:t>
      </w:r>
      <w:r w:rsidRPr="009039DB">
        <w:rPr>
          <w:rStyle w:val="Style13ptBold"/>
          <w:b w:val="0"/>
          <w:bCs w:val="0"/>
          <w:sz w:val="22"/>
        </w:rPr>
        <w:t>”</w:t>
      </w:r>
      <w:r>
        <w:rPr>
          <w:rStyle w:val="Style13ptBold"/>
          <w:b w:val="0"/>
          <w:bCs w:val="0"/>
          <w:sz w:val="22"/>
        </w:rPr>
        <w:t>; U.S. News;</w:t>
      </w:r>
      <w:r w:rsidRPr="009039DB">
        <w:rPr>
          <w:rStyle w:val="Style13ptBold"/>
          <w:sz w:val="22"/>
        </w:rPr>
        <w:t xml:space="preserve"> </w:t>
      </w:r>
      <w:r w:rsidRPr="0087452B">
        <w:t>https://www.usnews.com/news/blogs/washington-whispers/2012/11/13/infographic-obama-lost-the-independent-vote-in-almost-every-swing-state</w:t>
      </w:r>
      <w:r w:rsidRPr="009039DB">
        <w:t xml:space="preserve">] </w:t>
      </w:r>
      <w:r>
        <w:t>/sb</w:t>
      </w:r>
    </w:p>
    <w:p w14:paraId="7BE22E32" w14:textId="77777777" w:rsidR="00AC70A1" w:rsidRPr="00FE4B72" w:rsidRDefault="00AC70A1" w:rsidP="00AC70A1">
      <w:pPr>
        <w:pStyle w:val="NormalWeb"/>
        <w:shd w:val="clear" w:color="auto" w:fill="FFFFFF"/>
        <w:spacing w:before="0" w:beforeAutospacing="0" w:after="0" w:afterAutospacing="0" w:line="276" w:lineRule="auto"/>
        <w:rPr>
          <w:rFonts w:asciiTheme="minorHAnsi" w:hAnsiTheme="minorHAnsi" w:cstheme="minorHAnsi"/>
          <w:color w:val="1A1D26"/>
          <w:sz w:val="12"/>
          <w:szCs w:val="16"/>
        </w:rPr>
      </w:pPr>
      <w:r w:rsidRPr="00FE4B72">
        <w:rPr>
          <w:rFonts w:asciiTheme="minorHAnsi" w:hAnsiTheme="minorHAnsi" w:cstheme="minorHAnsi"/>
          <w:color w:val="1A1D26"/>
          <w:sz w:val="16"/>
          <w:szCs w:val="16"/>
        </w:rPr>
        <w:t xml:space="preserve">President Barack </w:t>
      </w:r>
      <w:r w:rsidRPr="00FE4B72">
        <w:rPr>
          <w:rStyle w:val="StyleUnderline"/>
          <w:rFonts w:asciiTheme="minorHAnsi" w:hAnsiTheme="minorHAnsi" w:cstheme="minorHAnsi"/>
        </w:rPr>
        <w:t xml:space="preserve">Obama won a second term by taking the majority of swing states. But </w:t>
      </w:r>
      <w:r w:rsidRPr="00FE4B72">
        <w:rPr>
          <w:rFonts w:asciiTheme="minorHAnsi" w:hAnsiTheme="minorHAnsi" w:cstheme="minorHAnsi"/>
          <w:color w:val="1A1D26"/>
          <w:sz w:val="16"/>
          <w:szCs w:val="16"/>
        </w:rPr>
        <w:t xml:space="preserve">a closer look at </w:t>
      </w:r>
      <w:r w:rsidRPr="00FE4B72">
        <w:rPr>
          <w:rFonts w:asciiTheme="minorHAnsi" w:eastAsiaTheme="majorEastAsia" w:hAnsiTheme="minorHAnsi" w:cstheme="minorHAnsi"/>
          <w:color w:val="1A1D26"/>
          <w:sz w:val="16"/>
          <w:szCs w:val="16"/>
        </w:rPr>
        <w:t>exit polling data</w:t>
      </w:r>
      <w:r w:rsidRPr="00FE4B72">
        <w:rPr>
          <w:rFonts w:asciiTheme="minorHAnsi" w:hAnsiTheme="minorHAnsi" w:cstheme="minorHAnsi"/>
          <w:color w:val="1A1D26"/>
          <w:sz w:val="16"/>
          <w:szCs w:val="16"/>
        </w:rPr>
        <w:t xml:space="preserve"> shows Obama </w:t>
      </w:r>
      <w:r w:rsidRPr="00FE4B72">
        <w:rPr>
          <w:rStyle w:val="StyleUnderline"/>
          <w:rFonts w:asciiTheme="minorHAnsi" w:hAnsiTheme="minorHAnsi" w:cstheme="minorHAnsi"/>
          <w:b/>
          <w:bCs/>
        </w:rPr>
        <w:t>lost the independent vote</w:t>
      </w:r>
      <w:r w:rsidRPr="00FE4B72">
        <w:rPr>
          <w:rStyle w:val="StyleUnderline"/>
          <w:rFonts w:asciiTheme="minorHAnsi" w:hAnsiTheme="minorHAnsi" w:cstheme="minorHAnsi"/>
        </w:rPr>
        <w:t xml:space="preserve"> in most of those states</w:t>
      </w:r>
      <w:r w:rsidRPr="00FE4B72">
        <w:rPr>
          <w:rFonts w:asciiTheme="minorHAnsi" w:hAnsiTheme="minorHAnsi" w:cstheme="minorHAnsi"/>
          <w:color w:val="1A1D26"/>
          <w:sz w:val="16"/>
          <w:szCs w:val="16"/>
        </w:rPr>
        <w:t xml:space="preserve"> over the last four years. Independents, who do not align with one political party or another, make up a fast-growing and coveted voting bloc.</w:t>
      </w:r>
    </w:p>
    <w:p w14:paraId="2F1327DB" w14:textId="77777777" w:rsidR="00AC70A1" w:rsidRDefault="00AC70A1" w:rsidP="00AC70A1">
      <w:pPr>
        <w:pStyle w:val="NormalWeb"/>
        <w:shd w:val="clear" w:color="auto" w:fill="FFFFFF"/>
        <w:spacing w:before="0" w:beforeAutospacing="0" w:after="0" w:afterAutospacing="0" w:line="276" w:lineRule="auto"/>
        <w:rPr>
          <w:rFonts w:asciiTheme="minorHAnsi" w:hAnsiTheme="minorHAnsi" w:cstheme="minorHAnsi"/>
          <w:color w:val="1A1D26"/>
          <w:sz w:val="16"/>
          <w:szCs w:val="16"/>
        </w:rPr>
      </w:pPr>
      <w:r w:rsidRPr="00FE4B72">
        <w:rPr>
          <w:rFonts w:asciiTheme="minorHAnsi" w:hAnsiTheme="minorHAnsi" w:cstheme="minorHAnsi"/>
          <w:color w:val="1A1D26"/>
          <w:sz w:val="16"/>
          <w:szCs w:val="16"/>
        </w:rPr>
        <w:t xml:space="preserve">A new infographic from marketing technology company </w:t>
      </w:r>
      <w:r w:rsidRPr="00FE4B72">
        <w:rPr>
          <w:rFonts w:asciiTheme="minorHAnsi" w:eastAsiaTheme="majorEastAsia" w:hAnsiTheme="minorHAnsi" w:cstheme="minorHAnsi"/>
          <w:color w:val="1A1D26"/>
          <w:sz w:val="16"/>
          <w:szCs w:val="16"/>
        </w:rPr>
        <w:t>Cognitive Match</w:t>
      </w:r>
      <w:r w:rsidRPr="00FE4B72">
        <w:rPr>
          <w:rFonts w:asciiTheme="minorHAnsi" w:hAnsiTheme="minorHAnsi" w:cstheme="minorHAnsi"/>
          <w:color w:val="1A1D26"/>
          <w:sz w:val="16"/>
          <w:szCs w:val="16"/>
        </w:rPr>
        <w:t xml:space="preserve"> shows </w:t>
      </w:r>
      <w:r w:rsidRPr="00FE4B72">
        <w:rPr>
          <w:rStyle w:val="StyleUnderline"/>
          <w:rFonts w:asciiTheme="minorHAnsi" w:hAnsiTheme="minorHAnsi" w:cstheme="minorHAnsi"/>
        </w:rPr>
        <w:t>Obama garnered less of the independent vote in</w:t>
      </w:r>
      <w:r w:rsidRPr="00FE4B72">
        <w:rPr>
          <w:rFonts w:asciiTheme="minorHAnsi" w:hAnsiTheme="minorHAnsi" w:cstheme="minorHAnsi"/>
          <w:color w:val="1A1D26"/>
          <w:sz w:val="16"/>
          <w:szCs w:val="16"/>
        </w:rPr>
        <w:t xml:space="preserve"> 2012 than 2008 in </w:t>
      </w:r>
      <w:r w:rsidRPr="00FE4B72">
        <w:rPr>
          <w:rStyle w:val="StyleUnderline"/>
          <w:rFonts w:asciiTheme="minorHAnsi" w:hAnsiTheme="minorHAnsi" w:cstheme="minorHAnsi"/>
          <w:b/>
          <w:bCs/>
        </w:rPr>
        <w:t>eight of the nine</w:t>
      </w:r>
      <w:r w:rsidRPr="00FE4B72">
        <w:rPr>
          <w:rStyle w:val="StyleUnderline"/>
          <w:rFonts w:asciiTheme="minorHAnsi" w:hAnsiTheme="minorHAnsi" w:cstheme="minorHAnsi"/>
        </w:rPr>
        <w:t xml:space="preserve"> battleground states</w:t>
      </w:r>
      <w:r w:rsidRPr="00FE4B72">
        <w:rPr>
          <w:rFonts w:asciiTheme="minorHAnsi" w:hAnsiTheme="minorHAnsi" w:cstheme="minorHAnsi"/>
          <w:color w:val="1A1D26"/>
          <w:sz w:val="16"/>
          <w:szCs w:val="16"/>
        </w:rPr>
        <w:t>: Florida, Ohio, Virginia, Wisconsin, Colorado, Iowa, Nevada and New Hampshire.</w:t>
      </w:r>
    </w:p>
    <w:p w14:paraId="0CECC16C" w14:textId="77777777" w:rsidR="00AC70A1" w:rsidRDefault="00AC70A1" w:rsidP="00AC70A1">
      <w:pPr>
        <w:pStyle w:val="NormalWeb"/>
        <w:shd w:val="clear" w:color="auto" w:fill="FFFFFF"/>
        <w:spacing w:before="0" w:beforeAutospacing="0" w:after="0" w:afterAutospacing="0" w:line="276" w:lineRule="auto"/>
        <w:rPr>
          <w:rFonts w:asciiTheme="minorHAnsi" w:hAnsiTheme="minorHAnsi" w:cstheme="minorHAnsi"/>
          <w:color w:val="1A1D26"/>
          <w:sz w:val="16"/>
          <w:szCs w:val="16"/>
        </w:rPr>
      </w:pPr>
    </w:p>
    <w:p w14:paraId="71C4FCEF" w14:textId="77777777" w:rsidR="00AC70A1" w:rsidRPr="00FE4B72" w:rsidRDefault="00AC70A1" w:rsidP="00AC70A1">
      <w:pPr>
        <w:pStyle w:val="NormalWeb"/>
        <w:shd w:val="clear" w:color="auto" w:fill="FFFFFF"/>
        <w:spacing w:before="0" w:beforeAutospacing="0" w:after="0" w:afterAutospacing="0" w:line="276" w:lineRule="auto"/>
        <w:rPr>
          <w:rFonts w:asciiTheme="minorHAnsi" w:hAnsiTheme="minorHAnsi" w:cstheme="minorHAnsi"/>
          <w:color w:val="1A1D26"/>
          <w:sz w:val="12"/>
          <w:szCs w:val="16"/>
        </w:rPr>
      </w:pPr>
    </w:p>
    <w:p w14:paraId="2D285F93" w14:textId="77777777" w:rsidR="00AC70A1" w:rsidRPr="00911815" w:rsidRDefault="00AC70A1" w:rsidP="00AC70A1">
      <w:pPr>
        <w:pStyle w:val="NormalWeb"/>
        <w:shd w:val="clear" w:color="auto" w:fill="FFFFFF"/>
        <w:spacing w:before="0" w:beforeAutospacing="0" w:after="0" w:afterAutospacing="0"/>
        <w:rPr>
          <w:rFonts w:asciiTheme="minorHAnsi" w:hAnsiTheme="minorHAnsi" w:cstheme="minorHAnsi"/>
          <w:sz w:val="16"/>
          <w:szCs w:val="16"/>
        </w:rPr>
      </w:pPr>
    </w:p>
    <w:p w14:paraId="00E762E6" w14:textId="77777777" w:rsidR="00AC70A1" w:rsidRPr="007F285E" w:rsidRDefault="00AC70A1" w:rsidP="00AC70A1">
      <w:pPr>
        <w:pStyle w:val="NormalWeb"/>
        <w:shd w:val="clear" w:color="auto" w:fill="FFFFFF"/>
        <w:spacing w:before="0" w:beforeAutospacing="0" w:after="0" w:afterAutospacing="0"/>
        <w:rPr>
          <w:rFonts w:asciiTheme="minorHAnsi" w:hAnsiTheme="minorHAnsi" w:cstheme="minorHAnsi"/>
          <w:sz w:val="16"/>
          <w:szCs w:val="16"/>
        </w:rPr>
      </w:pPr>
    </w:p>
    <w:p w14:paraId="47C9B286" w14:textId="7CF03E4A" w:rsidR="00AC70A1" w:rsidRPr="00DF4E6B" w:rsidRDefault="00CA237E" w:rsidP="00AC70A1">
      <w:pPr>
        <w:pStyle w:val="Heading3"/>
      </w:pPr>
      <w:r>
        <w:t>Link---</w:t>
      </w:r>
      <w:r w:rsidR="00AC70A1" w:rsidRPr="00E064B1">
        <w:t>Independent</w:t>
      </w:r>
      <w:r w:rsidR="00AC70A1">
        <w:t xml:space="preserve"> voters minds can’t be changed</w:t>
      </w:r>
    </w:p>
    <w:p w14:paraId="1FD29586" w14:textId="77777777" w:rsidR="00AC70A1" w:rsidRDefault="00AC70A1" w:rsidP="00AC70A1">
      <w:pPr>
        <w:spacing w:after="0" w:line="240" w:lineRule="auto"/>
        <w:rPr>
          <w:rFonts w:asciiTheme="minorHAnsi" w:eastAsia="Times New Roman" w:hAnsiTheme="minorHAnsi" w:cstheme="minorHAnsi"/>
          <w:sz w:val="16"/>
          <w:szCs w:val="16"/>
          <w:lang w:eastAsia="zh-CN"/>
        </w:rPr>
      </w:pPr>
    </w:p>
    <w:p w14:paraId="6CBF089F" w14:textId="77777777" w:rsidR="00AC70A1" w:rsidRPr="00E064B1" w:rsidRDefault="00AC70A1" w:rsidP="00AC70A1">
      <w:pPr>
        <w:pStyle w:val="Heading4"/>
      </w:pPr>
      <w:r>
        <w:t>Independents’ minds won’t be changed – they think like partisans</w:t>
      </w:r>
    </w:p>
    <w:p w14:paraId="77BABEE2" w14:textId="77777777" w:rsidR="00AC70A1" w:rsidRPr="00E37CF7" w:rsidRDefault="00AC70A1" w:rsidP="00AC70A1">
      <w:pPr>
        <w:rPr>
          <w:b/>
          <w:bCs/>
          <w:sz w:val="26"/>
        </w:rPr>
      </w:pPr>
      <w:r>
        <w:rPr>
          <w:rStyle w:val="Style13ptBold"/>
        </w:rPr>
        <w:t>Klar and Krupnikov 16</w:t>
      </w:r>
      <w:r>
        <w:rPr>
          <w:rStyle w:val="Style13ptBold"/>
          <w:b w:val="0"/>
          <w:bCs w:val="0"/>
          <w:sz w:val="22"/>
        </w:rPr>
        <w:t xml:space="preserve"> [</w:t>
      </w:r>
      <w:r w:rsidRPr="000973A1">
        <w:rPr>
          <w:rStyle w:val="Style13ptBold"/>
          <w:b w:val="0"/>
          <w:bCs w:val="0"/>
          <w:sz w:val="22"/>
        </w:rPr>
        <w:t>Samara Klar, Ph.D.,</w:t>
      </w:r>
      <w:r>
        <w:rPr>
          <w:rStyle w:val="Style13ptBold"/>
          <w:b w:val="0"/>
          <w:bCs w:val="0"/>
          <w:sz w:val="22"/>
        </w:rPr>
        <w:t xml:space="preserve"> </w:t>
      </w:r>
      <w:r w:rsidRPr="000973A1">
        <w:rPr>
          <w:rStyle w:val="Style13ptBold"/>
          <w:b w:val="0"/>
          <w:bCs w:val="0"/>
          <w:sz w:val="22"/>
        </w:rPr>
        <w:t>Assistant Professor of Political Science at the University of Arizona</w:t>
      </w:r>
      <w:r>
        <w:rPr>
          <w:rStyle w:val="Style13ptBold"/>
          <w:b w:val="0"/>
          <w:bCs w:val="0"/>
          <w:sz w:val="22"/>
        </w:rPr>
        <w:t xml:space="preserve">; </w:t>
      </w:r>
      <w:r w:rsidRPr="000973A1">
        <w:rPr>
          <w:rStyle w:val="Style13ptBold"/>
          <w:b w:val="0"/>
          <w:bCs w:val="0"/>
          <w:sz w:val="22"/>
        </w:rPr>
        <w:t xml:space="preserve">Yanna Krupnikov, Ph.D., </w:t>
      </w:r>
      <w:r>
        <w:rPr>
          <w:rStyle w:val="Style13ptBold"/>
          <w:b w:val="0"/>
          <w:bCs w:val="0"/>
          <w:sz w:val="22"/>
        </w:rPr>
        <w:t>A</w:t>
      </w:r>
      <w:r w:rsidRPr="000973A1">
        <w:rPr>
          <w:rStyle w:val="Style13ptBold"/>
          <w:b w:val="0"/>
          <w:bCs w:val="0"/>
          <w:sz w:val="22"/>
        </w:rPr>
        <w:t>ssistant Professor of Political Science at Stony Brook University</w:t>
      </w:r>
      <w:r>
        <w:rPr>
          <w:rStyle w:val="Style13ptBold"/>
          <w:b w:val="0"/>
          <w:bCs w:val="0"/>
          <w:sz w:val="22"/>
        </w:rPr>
        <w:t xml:space="preserve">; </w:t>
      </w:r>
      <w:r w:rsidRPr="009039DB">
        <w:rPr>
          <w:rStyle w:val="Style13ptBold"/>
          <w:b w:val="0"/>
          <w:bCs w:val="0"/>
          <w:sz w:val="22"/>
        </w:rPr>
        <w:t>“</w:t>
      </w:r>
      <w:r w:rsidRPr="000973A1">
        <w:rPr>
          <w:rStyle w:val="Style13ptBold"/>
          <w:b w:val="0"/>
          <w:bCs w:val="0"/>
          <w:sz w:val="22"/>
        </w:rPr>
        <w:t>9 media myths about independent voters, debunked</w:t>
      </w:r>
      <w:r w:rsidRPr="009039DB">
        <w:rPr>
          <w:rStyle w:val="Style13ptBold"/>
          <w:b w:val="0"/>
          <w:bCs w:val="0"/>
          <w:sz w:val="22"/>
        </w:rPr>
        <w:t xml:space="preserve">,” </w:t>
      </w:r>
      <w:r>
        <w:rPr>
          <w:rStyle w:val="Style13ptBold"/>
          <w:b w:val="0"/>
          <w:bCs w:val="0"/>
          <w:sz w:val="22"/>
        </w:rPr>
        <w:t>1/22, Vox</w:t>
      </w:r>
      <w:r w:rsidRPr="009039DB">
        <w:rPr>
          <w:rStyle w:val="Style13ptBold"/>
          <w:b w:val="0"/>
          <w:bCs w:val="0"/>
          <w:sz w:val="22"/>
        </w:rPr>
        <w:t>,</w:t>
      </w:r>
      <w:r w:rsidRPr="009039DB">
        <w:rPr>
          <w:rStyle w:val="Style13ptBold"/>
          <w:sz w:val="22"/>
        </w:rPr>
        <w:t xml:space="preserve"> </w:t>
      </w:r>
      <w:r w:rsidRPr="000973A1">
        <w:t>https://www.vox.com/2016/1/22/10814522/independents-voters-facts-myths</w:t>
      </w:r>
      <w:r w:rsidRPr="009039DB">
        <w:t xml:space="preserve">] </w:t>
      </w:r>
      <w:r>
        <w:t>/sb</w:t>
      </w:r>
    </w:p>
    <w:p w14:paraId="5239DF5C" w14:textId="77777777" w:rsidR="00AC70A1" w:rsidRPr="00FE4B72"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r w:rsidRPr="00FE4B72">
        <w:rPr>
          <w:rStyle w:val="StyleUnderline"/>
          <w:rFonts w:asciiTheme="minorHAnsi" w:hAnsiTheme="minorHAnsi" w:cstheme="minorHAnsi"/>
        </w:rPr>
        <w:t>If,</w:t>
      </w:r>
      <w:r w:rsidRPr="00FE4B72">
        <w:rPr>
          <w:rFonts w:asciiTheme="minorHAnsi" w:hAnsiTheme="minorHAnsi" w:cstheme="minorHAnsi"/>
          <w:sz w:val="16"/>
          <w:szCs w:val="16"/>
        </w:rPr>
        <w:t xml:space="preserve"> however, </w:t>
      </w:r>
      <w:r w:rsidRPr="00FE4B72">
        <w:rPr>
          <w:rStyle w:val="StyleUnderline"/>
          <w:rFonts w:asciiTheme="minorHAnsi" w:hAnsiTheme="minorHAnsi" w:cstheme="minorHAnsi"/>
        </w:rPr>
        <w:t>people who say they are independent do have some preference for one party over the other</w:t>
      </w:r>
      <w:r w:rsidRPr="00FE4B72">
        <w:rPr>
          <w:rFonts w:asciiTheme="minorHAnsi" w:hAnsiTheme="minorHAnsi" w:cstheme="minorHAnsi"/>
          <w:sz w:val="16"/>
          <w:szCs w:val="16"/>
        </w:rPr>
        <w:t xml:space="preserve">, then they are </w:t>
      </w:r>
      <w:r w:rsidRPr="00FE4B72">
        <w:rPr>
          <w:rStyle w:val="StyleUnderline"/>
          <w:rFonts w:asciiTheme="minorHAnsi" w:hAnsiTheme="minorHAnsi" w:cstheme="minorHAnsi"/>
          <w:b/>
          <w:bCs/>
        </w:rPr>
        <w:t>not "up for grabs."</w:t>
      </w:r>
      <w:r w:rsidRPr="00FE4B72">
        <w:rPr>
          <w:rStyle w:val="StyleUnderline"/>
          <w:rFonts w:asciiTheme="minorHAnsi" w:hAnsiTheme="minorHAnsi" w:cstheme="minorHAnsi"/>
        </w:rPr>
        <w:t xml:space="preserve"> </w:t>
      </w:r>
      <w:r w:rsidRPr="00FE4B72">
        <w:rPr>
          <w:rStyle w:val="StyleUnderline"/>
          <w:rFonts w:asciiTheme="minorHAnsi" w:hAnsiTheme="minorHAnsi" w:cstheme="minorHAnsi"/>
          <w:b/>
          <w:bCs/>
        </w:rPr>
        <w:t>Once people form a preference</w:t>
      </w:r>
      <w:r w:rsidRPr="00FE4B72">
        <w:rPr>
          <w:rStyle w:val="StyleUnderline"/>
          <w:rFonts w:asciiTheme="minorHAnsi" w:hAnsiTheme="minorHAnsi" w:cstheme="minorHAnsi"/>
        </w:rPr>
        <w:t xml:space="preserve"> for one party, it becomes notoriously </w:t>
      </w:r>
      <w:r w:rsidRPr="00FE4B72">
        <w:rPr>
          <w:rStyle w:val="StyleUnderline"/>
          <w:rFonts w:asciiTheme="minorHAnsi" w:hAnsiTheme="minorHAnsi" w:cstheme="minorHAnsi"/>
          <w:b/>
          <w:bCs/>
        </w:rPr>
        <w:t>difficult to persuade</w:t>
      </w:r>
      <w:r w:rsidRPr="00FE4B72">
        <w:rPr>
          <w:rStyle w:val="StyleUnderline"/>
          <w:rFonts w:asciiTheme="minorHAnsi" w:hAnsiTheme="minorHAnsi" w:cstheme="minorHAnsi"/>
        </w:rPr>
        <w:t xml:space="preserve"> them otherwise.</w:t>
      </w:r>
      <w:r w:rsidRPr="00FE4B72">
        <w:rPr>
          <w:rFonts w:asciiTheme="minorHAnsi" w:hAnsiTheme="minorHAnsi" w:cstheme="minorHAnsi"/>
          <w:sz w:val="16"/>
          <w:szCs w:val="16"/>
        </w:rPr>
        <w:t xml:space="preserve"> In fact, people’s preference for one party over the other can lead them to dismiss messages from the opposing party no matter how compelling or well-thought out these messages may be. </w:t>
      </w:r>
      <w:r w:rsidRPr="00FE4B72">
        <w:rPr>
          <w:rStyle w:val="StyleUnderline"/>
          <w:rFonts w:asciiTheme="minorHAnsi" w:hAnsiTheme="minorHAnsi" w:cstheme="minorHAnsi"/>
        </w:rPr>
        <w:t>If Americans are merely hiding their party preferences beneath the label "independent," it is unlikely that they are open to being swayed by the party with the most convincing agenda.</w:t>
      </w:r>
    </w:p>
    <w:p w14:paraId="113A9E9F" w14:textId="77777777" w:rsidR="00AC70A1" w:rsidRPr="00FE4B72"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r w:rsidRPr="00FE4B72">
        <w:rPr>
          <w:rFonts w:asciiTheme="minorHAnsi" w:hAnsiTheme="minorHAnsi" w:cstheme="minorHAnsi"/>
          <w:sz w:val="16"/>
          <w:szCs w:val="16"/>
        </w:rPr>
        <w:t>As a result,</w:t>
      </w:r>
      <w:r w:rsidRPr="00FE4B72">
        <w:rPr>
          <w:rFonts w:asciiTheme="minorHAnsi" w:hAnsiTheme="minorHAnsi" w:cstheme="minorHAnsi"/>
          <w:b/>
          <w:bCs/>
          <w:sz w:val="16"/>
          <w:szCs w:val="16"/>
        </w:rPr>
        <w:t xml:space="preserve"> </w:t>
      </w:r>
      <w:r w:rsidRPr="00FE4B72">
        <w:rPr>
          <w:rStyle w:val="StyleUnderline"/>
          <w:rFonts w:asciiTheme="minorHAnsi" w:hAnsiTheme="minorHAnsi" w:cstheme="minorHAnsi"/>
        </w:rPr>
        <w:t>even if the majority of people calling themselves independent voted for a particular candidate, it is difficult to conclude that this was due to the fact that this candidate’s message resonated with independent voters</w:t>
      </w:r>
      <w:r w:rsidRPr="00FE4B72">
        <w:rPr>
          <w:rFonts w:asciiTheme="minorHAnsi" w:hAnsiTheme="minorHAnsi" w:cstheme="minorHAnsi"/>
          <w:b/>
          <w:bCs/>
          <w:sz w:val="16"/>
          <w:szCs w:val="16"/>
        </w:rPr>
        <w:t xml:space="preserve">. </w:t>
      </w:r>
      <w:r w:rsidRPr="00FE4B72">
        <w:rPr>
          <w:rFonts w:asciiTheme="minorHAnsi" w:hAnsiTheme="minorHAnsi" w:cstheme="minorHAnsi"/>
          <w:sz w:val="16"/>
          <w:szCs w:val="16"/>
        </w:rPr>
        <w:t>Rather, it is possible that</w:t>
      </w:r>
      <w:r w:rsidRPr="00FE4B72">
        <w:rPr>
          <w:rFonts w:asciiTheme="minorHAnsi" w:hAnsiTheme="minorHAnsi" w:cstheme="minorHAnsi"/>
          <w:b/>
          <w:bCs/>
          <w:sz w:val="16"/>
          <w:szCs w:val="16"/>
        </w:rPr>
        <w:t xml:space="preserve"> </w:t>
      </w:r>
      <w:r w:rsidRPr="00FE4B72">
        <w:rPr>
          <w:rStyle w:val="StyleUnderline"/>
          <w:rFonts w:asciiTheme="minorHAnsi" w:hAnsiTheme="minorHAnsi" w:cstheme="minorHAnsi"/>
          <w:sz w:val="16"/>
          <w:szCs w:val="16"/>
          <w:u w:val="none"/>
        </w:rPr>
        <w:t>more</w:t>
      </w:r>
      <w:r w:rsidRPr="00FE4B72">
        <w:rPr>
          <w:rStyle w:val="StyleUnderline"/>
          <w:rFonts w:asciiTheme="minorHAnsi" w:hAnsiTheme="minorHAnsi" w:cstheme="minorHAnsi"/>
        </w:rPr>
        <w:t xml:space="preserve"> independents voted for that candidate because </w:t>
      </w:r>
      <w:r w:rsidRPr="00FE4B72">
        <w:rPr>
          <w:rStyle w:val="StyleUnderline"/>
          <w:rFonts w:asciiTheme="minorHAnsi" w:eastAsiaTheme="majorEastAsia" w:hAnsiTheme="minorHAnsi" w:cstheme="minorHAnsi"/>
        </w:rPr>
        <w:t xml:space="preserve">independents were </w:t>
      </w:r>
      <w:r w:rsidRPr="00FE4B72">
        <w:rPr>
          <w:rStyle w:val="StyleUnderline"/>
          <w:rFonts w:asciiTheme="minorHAnsi" w:eastAsiaTheme="majorEastAsia" w:hAnsiTheme="minorHAnsi" w:cstheme="minorHAnsi"/>
          <w:b/>
          <w:bCs/>
        </w:rPr>
        <w:t>members of that</w:t>
      </w:r>
      <w:r w:rsidRPr="00FE4B72">
        <w:rPr>
          <w:rStyle w:val="StyleUnderline"/>
          <w:rFonts w:asciiTheme="minorHAnsi" w:eastAsiaTheme="majorEastAsia" w:hAnsiTheme="minorHAnsi" w:cstheme="minorHAnsi"/>
          <w:sz w:val="16"/>
          <w:szCs w:val="16"/>
          <w:u w:val="none"/>
        </w:rPr>
        <w:t xml:space="preserve"> candidate’s </w:t>
      </w:r>
      <w:r w:rsidRPr="00FE4B72">
        <w:rPr>
          <w:rStyle w:val="StyleUnderline"/>
          <w:rFonts w:asciiTheme="minorHAnsi" w:eastAsiaTheme="majorEastAsia" w:hAnsiTheme="minorHAnsi" w:cstheme="minorHAnsi"/>
          <w:b/>
          <w:bCs/>
        </w:rPr>
        <w:t>party all along</w:t>
      </w:r>
      <w:r w:rsidRPr="00FE4B72">
        <w:rPr>
          <w:rStyle w:val="StyleUnderline"/>
          <w:rFonts w:asciiTheme="minorHAnsi" w:hAnsiTheme="minorHAnsi" w:cstheme="minorHAnsi"/>
        </w:rPr>
        <w:t>.</w:t>
      </w:r>
    </w:p>
    <w:p w14:paraId="10E3F735"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 xml:space="preserve">Myth 6: Since independents are mostly secret partisans, we shouldn’t care about them </w:t>
      </w:r>
    </w:p>
    <w:p w14:paraId="148F5DA2" w14:textId="77777777" w:rsidR="00AC70A1" w:rsidRPr="00FE4B72"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FE4B72">
        <w:rPr>
          <w:rFonts w:asciiTheme="minorHAnsi" w:hAnsiTheme="minorHAnsi" w:cstheme="minorHAnsi"/>
          <w:sz w:val="16"/>
          <w:szCs w:val="16"/>
        </w:rPr>
        <w:t xml:space="preserve">Given that so </w:t>
      </w:r>
      <w:r w:rsidRPr="00FE4B72">
        <w:rPr>
          <w:rStyle w:val="StyleUnderline"/>
          <w:rFonts w:asciiTheme="minorHAnsi" w:hAnsiTheme="minorHAnsi" w:cstheme="minorHAnsi"/>
        </w:rPr>
        <w:t xml:space="preserve">many independents </w:t>
      </w:r>
      <w:r w:rsidRPr="00FE4B72">
        <w:rPr>
          <w:rStyle w:val="StyleUnderline"/>
          <w:rFonts w:asciiTheme="minorHAnsi" w:hAnsiTheme="minorHAnsi" w:cstheme="minorHAnsi"/>
          <w:b/>
          <w:bCs/>
        </w:rPr>
        <w:t>prefer</w:t>
      </w:r>
      <w:r w:rsidRPr="00FE4B72">
        <w:rPr>
          <w:rStyle w:val="StyleUnderline"/>
          <w:rFonts w:asciiTheme="minorHAnsi" w:hAnsiTheme="minorHAnsi" w:cstheme="minorHAnsi"/>
        </w:rPr>
        <w:t xml:space="preserve"> a party, and</w:t>
      </w:r>
      <w:r w:rsidRPr="00FE4B72">
        <w:rPr>
          <w:rFonts w:asciiTheme="minorHAnsi" w:hAnsiTheme="minorHAnsi" w:cstheme="minorHAnsi"/>
          <w:sz w:val="16"/>
          <w:szCs w:val="16"/>
        </w:rPr>
        <w:t xml:space="preserve"> that they </w:t>
      </w:r>
      <w:r w:rsidRPr="00FE4B72">
        <w:rPr>
          <w:rStyle w:val="StyleUnderline"/>
          <w:rFonts w:asciiTheme="minorHAnsi" w:hAnsiTheme="minorHAnsi" w:cstheme="minorHAnsi"/>
        </w:rPr>
        <w:t xml:space="preserve">almost </w:t>
      </w:r>
      <w:r w:rsidRPr="00FE4B72">
        <w:rPr>
          <w:rStyle w:val="StyleUnderline"/>
          <w:rFonts w:asciiTheme="minorHAnsi" w:hAnsiTheme="minorHAnsi" w:cstheme="minorHAnsi"/>
          <w:b/>
          <w:bCs/>
        </w:rPr>
        <w:t>always vote for</w:t>
      </w:r>
      <w:r w:rsidRPr="00FE4B72">
        <w:rPr>
          <w:rStyle w:val="StyleUnderline"/>
          <w:rFonts w:asciiTheme="minorHAnsi" w:hAnsiTheme="minorHAnsi" w:cstheme="minorHAnsi"/>
        </w:rPr>
        <w:t xml:space="preserve"> that party</w:t>
      </w:r>
      <w:r w:rsidRPr="00FE4B72">
        <w:rPr>
          <w:rFonts w:asciiTheme="minorHAnsi" w:hAnsiTheme="minorHAnsi" w:cstheme="minorHAnsi"/>
          <w:sz w:val="16"/>
          <w:szCs w:val="16"/>
        </w:rPr>
        <w:t>, one might wonder whether anyone should really care about independents. Certainly, journalists and political commentators could probably worry a little less about whether candidates are doing enough to reach independents at election time.</w:t>
      </w:r>
    </w:p>
    <w:p w14:paraId="5B07DE3A" w14:textId="77777777" w:rsidR="00AC70A1" w:rsidRDefault="00AC70A1" w:rsidP="00AC70A1">
      <w:pPr>
        <w:spacing w:after="0" w:line="240" w:lineRule="auto"/>
        <w:rPr>
          <w:rFonts w:asciiTheme="minorHAnsi" w:eastAsia="Times New Roman" w:hAnsiTheme="minorHAnsi" w:cstheme="minorHAnsi"/>
          <w:sz w:val="16"/>
          <w:szCs w:val="16"/>
          <w:lang w:eastAsia="zh-CN"/>
        </w:rPr>
      </w:pPr>
    </w:p>
    <w:p w14:paraId="57E530C2" w14:textId="77777777" w:rsidR="00AC70A1" w:rsidRDefault="00AC70A1" w:rsidP="00AC70A1">
      <w:pPr>
        <w:pStyle w:val="Heading4"/>
      </w:pPr>
      <w:r>
        <w:t xml:space="preserve">Both leaning and non-leaning independents vote like partisans – well-established trend for over a decade </w:t>
      </w:r>
    </w:p>
    <w:p w14:paraId="0E8C6C94" w14:textId="77777777" w:rsidR="00AC70A1" w:rsidRPr="009039DB" w:rsidRDefault="00AC70A1" w:rsidP="00AC70A1">
      <w:pPr>
        <w:rPr>
          <w:b/>
          <w:bCs/>
          <w:sz w:val="26"/>
        </w:rPr>
      </w:pPr>
      <w:r>
        <w:rPr>
          <w:rStyle w:val="Style13ptBold"/>
        </w:rPr>
        <w:t>Bump 23</w:t>
      </w:r>
      <w:r>
        <w:rPr>
          <w:rStyle w:val="Style13ptBold"/>
          <w:b w:val="0"/>
          <w:bCs w:val="0"/>
          <w:sz w:val="22"/>
        </w:rPr>
        <w:t xml:space="preserve"> [Philip,</w:t>
      </w:r>
      <w:r w:rsidRPr="009039DB">
        <w:rPr>
          <w:rStyle w:val="Style13ptBold"/>
          <w:b w:val="0"/>
          <w:bCs w:val="0"/>
          <w:sz w:val="22"/>
        </w:rPr>
        <w:t xml:space="preserve"> </w:t>
      </w:r>
      <w:r>
        <w:rPr>
          <w:rStyle w:val="Style13ptBold"/>
          <w:b w:val="0"/>
          <w:bCs w:val="0"/>
          <w:sz w:val="22"/>
        </w:rPr>
        <w:t>National columnist for The Washington Post;</w:t>
      </w:r>
      <w:r w:rsidRPr="009039DB">
        <w:rPr>
          <w:rStyle w:val="Style13ptBold"/>
          <w:b w:val="0"/>
          <w:bCs w:val="0"/>
          <w:sz w:val="22"/>
        </w:rPr>
        <w:t xml:space="preserve"> “Independent Voters Are Key to 2024”</w:t>
      </w:r>
      <w:r>
        <w:rPr>
          <w:rStyle w:val="Style13ptBold"/>
          <w:b w:val="0"/>
          <w:bCs w:val="0"/>
          <w:sz w:val="22"/>
        </w:rPr>
        <w:t>;</w:t>
      </w:r>
      <w:r w:rsidRPr="009039DB">
        <w:rPr>
          <w:rStyle w:val="Style13ptBold"/>
          <w:b w:val="0"/>
          <w:bCs w:val="0"/>
          <w:sz w:val="22"/>
        </w:rPr>
        <w:t xml:space="preserve"> </w:t>
      </w:r>
      <w:r>
        <w:rPr>
          <w:rStyle w:val="Style13ptBold"/>
          <w:b w:val="0"/>
          <w:bCs w:val="0"/>
          <w:sz w:val="22"/>
        </w:rPr>
        <w:t>4/17; The Washington Post;</w:t>
      </w:r>
      <w:r w:rsidRPr="009039DB">
        <w:rPr>
          <w:rStyle w:val="Style13ptBold"/>
          <w:sz w:val="22"/>
        </w:rPr>
        <w:t xml:space="preserve"> </w:t>
      </w:r>
      <w:r w:rsidRPr="005A2D16">
        <w:t>https://www.washingtonpost.com/politics/2023/04/17/voting-independents-political-parties/</w:t>
      </w:r>
      <w:r w:rsidRPr="009039DB">
        <w:t xml:space="preserve">] </w:t>
      </w:r>
      <w:r>
        <w:t>/sb</w:t>
      </w:r>
    </w:p>
    <w:p w14:paraId="3C2E2509"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 xml:space="preserve">The percentage of Americans identifying as independent in Gallup polling has, by one measure, remained steady over the past few years. In January and February 2021, Gallup’s measure had 50 percent of respondents saying that they were independent; in the organization’s </w:t>
      </w:r>
      <w:r w:rsidRPr="00260BEC">
        <w:rPr>
          <w:rFonts w:asciiTheme="minorHAnsi" w:eastAsiaTheme="majorEastAsia" w:hAnsiTheme="minorHAnsi" w:cstheme="minorHAnsi"/>
          <w:sz w:val="16"/>
          <w:szCs w:val="16"/>
        </w:rPr>
        <w:t>most recent release</w:t>
      </w:r>
      <w:r w:rsidRPr="00260BEC">
        <w:rPr>
          <w:rFonts w:asciiTheme="minorHAnsi" w:hAnsiTheme="minorHAnsi" w:cstheme="minorHAnsi"/>
          <w:sz w:val="16"/>
          <w:szCs w:val="16"/>
        </w:rPr>
        <w:t>, it’s at 49 percent.</w:t>
      </w:r>
    </w:p>
    <w:p w14:paraId="514F97BF"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 xml:space="preserve">In fairness, that January-February 2021 figure was an outlier. Earlier in January, the percentage was 45 percent; by mid-February, it was 41 percent. But despite such unsurprising fluctuations in the figures, the percentage did mark a well-established pattern: </w:t>
      </w:r>
      <w:r w:rsidRPr="00260BEC">
        <w:rPr>
          <w:rStyle w:val="StyleUnderline"/>
          <w:rFonts w:asciiTheme="minorHAnsi" w:hAnsiTheme="minorHAnsi" w:cstheme="minorHAnsi"/>
        </w:rPr>
        <w:t>Americans are more likely than they used to be to call themselves independents</w:t>
      </w:r>
      <w:r w:rsidRPr="00260BEC">
        <w:rPr>
          <w:rFonts w:asciiTheme="minorHAnsi" w:hAnsiTheme="minorHAnsi" w:cstheme="minorHAnsi"/>
          <w:sz w:val="16"/>
          <w:szCs w:val="16"/>
        </w:rPr>
        <w:t>.</w:t>
      </w:r>
    </w:p>
    <w:p w14:paraId="757D4D2E"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 xml:space="preserve">By “well-established,” I mean </w:t>
      </w:r>
      <w:r w:rsidRPr="00260BEC">
        <w:rPr>
          <w:rStyle w:val="StyleUnderline"/>
          <w:rFonts w:asciiTheme="minorHAnsi" w:hAnsiTheme="minorHAnsi" w:cstheme="minorHAnsi"/>
        </w:rPr>
        <w:t xml:space="preserve">that this </w:t>
      </w:r>
      <w:r w:rsidRPr="00260BEC">
        <w:rPr>
          <w:rStyle w:val="StyleUnderline"/>
          <w:rFonts w:asciiTheme="minorHAnsi" w:hAnsiTheme="minorHAnsi" w:cstheme="minorHAnsi"/>
          <w:b/>
          <w:bCs/>
        </w:rPr>
        <w:t>pattern</w:t>
      </w:r>
      <w:r w:rsidRPr="00260BEC">
        <w:rPr>
          <w:rStyle w:val="StyleUnderline"/>
          <w:rFonts w:asciiTheme="minorHAnsi" w:hAnsiTheme="minorHAnsi" w:cstheme="minorHAnsi"/>
        </w:rPr>
        <w:t xml:space="preserve"> has been obvious </w:t>
      </w:r>
      <w:r w:rsidRPr="00260BEC">
        <w:rPr>
          <w:rStyle w:val="StyleUnderline"/>
          <w:rFonts w:asciiTheme="minorHAnsi" w:hAnsiTheme="minorHAnsi" w:cstheme="minorHAnsi"/>
          <w:b/>
          <w:bCs/>
        </w:rPr>
        <w:t>for</w:t>
      </w:r>
      <w:r w:rsidRPr="00260BEC">
        <w:rPr>
          <w:rStyle w:val="StyleUnderline"/>
          <w:rFonts w:asciiTheme="minorHAnsi" w:hAnsiTheme="minorHAnsi" w:cstheme="minorHAnsi"/>
        </w:rPr>
        <w:t xml:space="preserve"> well </w:t>
      </w:r>
      <w:r w:rsidRPr="00260BEC">
        <w:rPr>
          <w:rStyle w:val="StyleUnderline"/>
          <w:rFonts w:asciiTheme="minorHAnsi" w:hAnsiTheme="minorHAnsi" w:cstheme="minorHAnsi"/>
          <w:b/>
          <w:bCs/>
        </w:rPr>
        <w:t>over a decade</w:t>
      </w:r>
      <w:r w:rsidRPr="00260BEC">
        <w:rPr>
          <w:rFonts w:asciiTheme="minorHAnsi" w:hAnsiTheme="minorHAnsi" w:cstheme="minorHAnsi"/>
          <w:sz w:val="16"/>
          <w:szCs w:val="16"/>
        </w:rPr>
        <w:t>. If we look at the average values of those identifying as Democrats, Republicans and independents in each year (in order to smooth out those fluctuations), we see that about two-thirds of American adults identified as Democrats or Republicans in 2004, figures that are now just over 25 percent in each case.</w:t>
      </w:r>
    </w:p>
    <w:p w14:paraId="6306D2E6" w14:textId="77777777" w:rsidR="00AC70A1" w:rsidRPr="00260BEC" w:rsidRDefault="00AC70A1" w:rsidP="00AC70A1">
      <w:pPr>
        <w:pStyle w:val="NormalWeb"/>
        <w:shd w:val="clear" w:color="auto" w:fill="FFFFFF"/>
        <w:spacing w:before="0" w:beforeAutospacing="0" w:after="0" w:afterAutospacing="0"/>
        <w:jc w:val="center"/>
        <w:rPr>
          <w:rFonts w:asciiTheme="minorHAnsi" w:hAnsiTheme="minorHAnsi" w:cstheme="minorHAnsi"/>
          <w:noProof/>
          <w:sz w:val="16"/>
          <w:szCs w:val="16"/>
          <w:bdr w:val="none" w:sz="0" w:space="0" w:color="auto" w:frame="1"/>
        </w:rPr>
      </w:pPr>
      <w:r w:rsidRPr="00260BEC">
        <w:rPr>
          <w:rFonts w:asciiTheme="minorHAnsi" w:hAnsiTheme="minorHAnsi" w:cstheme="minorHAnsi"/>
          <w:noProof/>
          <w:sz w:val="16"/>
          <w:szCs w:val="16"/>
          <w:bdr w:val="none" w:sz="0" w:space="0" w:color="auto" w:frame="1"/>
        </w:rPr>
        <w:t>[chart omitted]</w:t>
      </w:r>
    </w:p>
    <w:p w14:paraId="17D59EB1" w14:textId="77777777" w:rsidR="00AC70A1" w:rsidRPr="00260BEC"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r w:rsidRPr="00260BEC">
        <w:rPr>
          <w:rFonts w:asciiTheme="minorHAnsi" w:hAnsiTheme="minorHAnsi" w:cstheme="minorHAnsi"/>
          <w:sz w:val="16"/>
          <w:szCs w:val="16"/>
        </w:rPr>
        <w:t xml:space="preserve">You can also see that this shift was well-established by about 2011. There’s been an uptick in 2023, </w:t>
      </w:r>
      <w:r w:rsidRPr="00260BEC">
        <w:rPr>
          <w:rStyle w:val="StyleUnderline"/>
          <w:rFonts w:asciiTheme="minorHAnsi" w:hAnsiTheme="minorHAnsi" w:cstheme="minorHAnsi"/>
        </w:rPr>
        <w:t>but for more than a decade a plurality of respondents have said that they are independent.</w:t>
      </w:r>
    </w:p>
    <w:p w14:paraId="7935BDAB"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Or, more accurately, “independent” (in quotes). We can plot the graph above in a different way, showing how much of the public identifies with each political grouping.</w:t>
      </w:r>
    </w:p>
    <w:p w14:paraId="1DBA535E"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 xml:space="preserve">But </w:t>
      </w:r>
      <w:r w:rsidRPr="00260BEC">
        <w:rPr>
          <w:rStyle w:val="StyleUnderline"/>
          <w:rFonts w:ascii="Calibri" w:eastAsiaTheme="majorEastAsia" w:hAnsi="Calibri" w:cstheme="majorBidi"/>
          <w:b/>
          <w:sz w:val="32"/>
          <w:lang w:eastAsia="en-US"/>
        </w:rPr>
        <w:t>if we segment out</w:t>
      </w:r>
      <w:r w:rsidRPr="00260BEC">
        <w:rPr>
          <w:rStyle w:val="StyleUnderline"/>
          <w:rFonts w:asciiTheme="minorHAnsi" w:hAnsiTheme="minorHAnsi" w:cstheme="minorHAnsi"/>
        </w:rPr>
        <w:t xml:space="preserve"> the percentage of the population that is not registered with a political party but still votes with one of the parties </w:t>
      </w:r>
      <w:r w:rsidRPr="00260BEC">
        <w:rPr>
          <w:rFonts w:asciiTheme="minorHAnsi" w:hAnsiTheme="minorHAnsi" w:cstheme="minorHAnsi"/>
          <w:sz w:val="16"/>
          <w:szCs w:val="16"/>
        </w:rPr>
        <w:t>— a group called</w:t>
      </w:r>
      <w:r w:rsidRPr="00260BEC">
        <w:rPr>
          <w:rFonts w:ascii="Calibri" w:eastAsiaTheme="majorEastAsia" w:hAnsi="Calibri" w:cstheme="majorBidi"/>
          <w:sz w:val="32"/>
          <w:szCs w:val="16"/>
          <w:lang w:eastAsia="en-US"/>
        </w:rPr>
        <w:t xml:space="preserve"> </w:t>
      </w:r>
      <w:r w:rsidRPr="00260BEC">
        <w:rPr>
          <w:rStyle w:val="StyleUnderline"/>
          <w:rFonts w:ascii="Calibri" w:eastAsiaTheme="majorEastAsia" w:hAnsi="Calibri" w:cstheme="majorBidi"/>
          <w:b/>
          <w:sz w:val="32"/>
          <w:lang w:eastAsia="en-US"/>
        </w:rPr>
        <w:t>leaning independents</w:t>
      </w:r>
      <w:r w:rsidRPr="00260BEC">
        <w:rPr>
          <w:rStyle w:val="StyleUnderline"/>
          <w:rFonts w:ascii="Calibri" w:eastAsiaTheme="majorEastAsia" w:hAnsi="Calibri" w:cstheme="majorBidi"/>
          <w:sz w:val="32"/>
          <w:lang w:eastAsia="en-US"/>
        </w:rPr>
        <w:t xml:space="preserve"> </w:t>
      </w:r>
      <w:r w:rsidRPr="00260BEC">
        <w:rPr>
          <w:rFonts w:asciiTheme="minorHAnsi" w:hAnsiTheme="minorHAnsi" w:cstheme="minorHAnsi"/>
          <w:sz w:val="16"/>
          <w:szCs w:val="16"/>
        </w:rPr>
        <w:t xml:space="preserve">— </w:t>
      </w:r>
      <w:r w:rsidRPr="00260BEC">
        <w:rPr>
          <w:rStyle w:val="StyleUnderline"/>
          <w:rFonts w:asciiTheme="minorHAnsi" w:hAnsiTheme="minorHAnsi" w:cstheme="minorHAnsi"/>
        </w:rPr>
        <w:t xml:space="preserve">we see that </w:t>
      </w:r>
      <w:r w:rsidRPr="00260BEC">
        <w:rPr>
          <w:rStyle w:val="StyleUnderline"/>
          <w:rFonts w:asciiTheme="minorHAnsi" w:hAnsiTheme="minorHAnsi" w:cstheme="minorHAnsi"/>
          <w:b/>
          <w:bCs/>
        </w:rPr>
        <w:t>most</w:t>
      </w:r>
      <w:r w:rsidRPr="00260BEC">
        <w:rPr>
          <w:rStyle w:val="StyleUnderline"/>
          <w:rFonts w:asciiTheme="minorHAnsi" w:hAnsiTheme="minorHAnsi" w:cstheme="minorHAnsi"/>
        </w:rPr>
        <w:t xml:space="preserve"> of those who are politically </w:t>
      </w:r>
      <w:r w:rsidRPr="00260BEC">
        <w:rPr>
          <w:rStyle w:val="StyleUnderline"/>
          <w:rFonts w:asciiTheme="minorHAnsi" w:hAnsiTheme="minorHAnsi" w:cstheme="minorHAnsi"/>
          <w:b/>
          <w:bCs/>
        </w:rPr>
        <w:t xml:space="preserve">independent </w:t>
      </w:r>
      <w:r w:rsidRPr="00260BEC">
        <w:rPr>
          <w:rStyle w:val="StyleUnderline"/>
          <w:rFonts w:ascii="Calibri" w:eastAsiaTheme="majorEastAsia" w:hAnsi="Calibri" w:cstheme="majorBidi"/>
          <w:b/>
          <w:sz w:val="32"/>
          <w:lang w:eastAsia="en-US"/>
        </w:rPr>
        <w:t>still vote with</w:t>
      </w:r>
      <w:r w:rsidRPr="00260BEC">
        <w:rPr>
          <w:rStyle w:val="StyleUnderline"/>
          <w:rFonts w:asciiTheme="minorHAnsi" w:hAnsiTheme="minorHAnsi" w:cstheme="minorHAnsi"/>
          <w:b/>
        </w:rPr>
        <w:t xml:space="preserve"> one</w:t>
      </w:r>
      <w:r w:rsidRPr="00260BEC">
        <w:rPr>
          <w:rStyle w:val="StyleUnderline"/>
          <w:rFonts w:asciiTheme="minorHAnsi" w:hAnsiTheme="minorHAnsi" w:cstheme="minorHAnsi"/>
        </w:rPr>
        <w:t xml:space="preserve"> </w:t>
      </w:r>
      <w:r w:rsidRPr="00260BEC">
        <w:rPr>
          <w:rStyle w:val="StyleUnderline"/>
          <w:rFonts w:ascii="Calibri" w:eastAsiaTheme="majorEastAsia" w:hAnsi="Calibri" w:cstheme="majorBidi"/>
          <w:b/>
          <w:sz w:val="32"/>
          <w:lang w:eastAsia="en-US"/>
        </w:rPr>
        <w:t>party</w:t>
      </w:r>
      <w:r w:rsidRPr="00260BEC">
        <w:rPr>
          <w:rStyle w:val="StyleUnderline"/>
          <w:rFonts w:asciiTheme="minorHAnsi" w:hAnsiTheme="minorHAnsi" w:cstheme="minorHAnsi"/>
        </w:rPr>
        <w:t xml:space="preserve"> or the other most of the time.</w:t>
      </w:r>
    </w:p>
    <w:p w14:paraId="101CF593" w14:textId="77777777" w:rsidR="00AC70A1" w:rsidRPr="00260BEC" w:rsidRDefault="00AC70A1" w:rsidP="00AC70A1">
      <w:pPr>
        <w:pStyle w:val="NormalWeb"/>
        <w:shd w:val="clear" w:color="auto" w:fill="FFFFFF"/>
        <w:spacing w:before="0" w:beforeAutospacing="0" w:after="0" w:afterAutospacing="0"/>
        <w:jc w:val="center"/>
        <w:rPr>
          <w:rFonts w:asciiTheme="minorHAnsi" w:hAnsiTheme="minorHAnsi" w:cstheme="minorHAnsi"/>
          <w:noProof/>
          <w:sz w:val="16"/>
          <w:szCs w:val="16"/>
          <w:bdr w:val="none" w:sz="0" w:space="0" w:color="auto" w:frame="1"/>
        </w:rPr>
      </w:pPr>
      <w:r w:rsidRPr="00260BEC">
        <w:rPr>
          <w:rFonts w:asciiTheme="minorHAnsi" w:hAnsiTheme="minorHAnsi" w:cstheme="minorHAnsi"/>
          <w:noProof/>
          <w:sz w:val="16"/>
          <w:szCs w:val="16"/>
          <w:bdr w:val="none" w:sz="0" w:space="0" w:color="auto" w:frame="1"/>
        </w:rPr>
        <w:t>[chart omitted]</w:t>
      </w:r>
    </w:p>
    <w:p w14:paraId="4205B343" w14:textId="77777777" w:rsidR="00AC70A1" w:rsidRPr="00260BEC"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r w:rsidRPr="00260BEC">
        <w:rPr>
          <w:rStyle w:val="StyleUnderline"/>
          <w:rFonts w:asciiTheme="minorHAnsi" w:hAnsiTheme="minorHAnsi" w:cstheme="minorHAnsi"/>
        </w:rPr>
        <w:t xml:space="preserve">This, too, is </w:t>
      </w:r>
      <w:r w:rsidRPr="00260BEC">
        <w:rPr>
          <w:rStyle w:val="StyleUnderline"/>
          <w:rFonts w:asciiTheme="minorHAnsi" w:hAnsiTheme="minorHAnsi" w:cstheme="minorHAnsi"/>
          <w:b/>
          <w:bCs/>
        </w:rPr>
        <w:t>well-established</w:t>
      </w:r>
      <w:r w:rsidRPr="00260BEC">
        <w:rPr>
          <w:rStyle w:val="StyleUnderline"/>
          <w:rFonts w:asciiTheme="minorHAnsi" w:hAnsiTheme="minorHAnsi" w:cstheme="minorHAnsi"/>
        </w:rPr>
        <w:t xml:space="preserve">. You can see that it, again, is </w:t>
      </w:r>
      <w:r w:rsidRPr="00260BEC">
        <w:rPr>
          <w:rStyle w:val="StyleUnderline"/>
          <w:rFonts w:asciiTheme="minorHAnsi" w:hAnsiTheme="minorHAnsi" w:cstheme="minorHAnsi"/>
          <w:b/>
          <w:bCs/>
        </w:rPr>
        <w:t>more than a decade old</w:t>
      </w:r>
      <w:r w:rsidRPr="00260BEC">
        <w:rPr>
          <w:rStyle w:val="StyleUnderline"/>
          <w:rFonts w:asciiTheme="minorHAnsi" w:hAnsiTheme="minorHAnsi" w:cstheme="minorHAnsi"/>
        </w:rPr>
        <w:t>.</w:t>
      </w:r>
      <w:r w:rsidRPr="00260BEC">
        <w:rPr>
          <w:rFonts w:asciiTheme="minorHAnsi" w:hAnsiTheme="minorHAnsi" w:cstheme="minorHAnsi"/>
          <w:sz w:val="16"/>
          <w:szCs w:val="16"/>
        </w:rPr>
        <w:t xml:space="preserve"> In fact, </w:t>
      </w:r>
      <w:r w:rsidRPr="00260BEC">
        <w:rPr>
          <w:rFonts w:asciiTheme="minorHAnsi" w:eastAsiaTheme="majorEastAsia" w:hAnsiTheme="minorHAnsi" w:cstheme="minorHAnsi"/>
          <w:sz w:val="16"/>
          <w:szCs w:val="16"/>
        </w:rPr>
        <w:t>nearly six years ago</w:t>
      </w:r>
      <w:r w:rsidRPr="00260BEC">
        <w:rPr>
          <w:rFonts w:asciiTheme="minorHAnsi" w:hAnsiTheme="minorHAnsi" w:cstheme="minorHAnsi"/>
          <w:sz w:val="16"/>
          <w:szCs w:val="16"/>
        </w:rPr>
        <w:t xml:space="preserve"> I wrote about one of the reasons this happens: </w:t>
      </w:r>
      <w:r w:rsidRPr="00260BEC">
        <w:rPr>
          <w:rStyle w:val="StyleUnderline"/>
          <w:rFonts w:asciiTheme="minorHAnsi" w:hAnsiTheme="minorHAnsi" w:cstheme="minorHAnsi"/>
        </w:rPr>
        <w:t>most</w:t>
      </w:r>
      <w:r w:rsidRPr="00260BEC">
        <w:rPr>
          <w:rFonts w:asciiTheme="minorHAnsi" w:hAnsiTheme="minorHAnsi" w:cstheme="minorHAnsi"/>
          <w:sz w:val="16"/>
          <w:szCs w:val="16"/>
        </w:rPr>
        <w:t xml:space="preserve"> leaning </w:t>
      </w:r>
      <w:r w:rsidRPr="00260BEC">
        <w:rPr>
          <w:rStyle w:val="StyleUnderline"/>
          <w:rFonts w:asciiTheme="minorHAnsi" w:hAnsiTheme="minorHAnsi" w:cstheme="minorHAnsi"/>
        </w:rPr>
        <w:t>independents don’t love the party they vote with but they strongly dislike the party they vote against.</w:t>
      </w:r>
    </w:p>
    <w:p w14:paraId="6FBAE748" w14:textId="77777777" w:rsidR="00AC70A1" w:rsidRPr="00260BEC" w:rsidRDefault="00AC70A1" w:rsidP="00AC70A1">
      <w:pPr>
        <w:pStyle w:val="NormalWeb"/>
        <w:shd w:val="clear" w:color="auto" w:fill="FFFFFF"/>
        <w:spacing w:before="0" w:beforeAutospacing="0" w:after="0" w:afterAutospacing="0"/>
        <w:jc w:val="center"/>
        <w:rPr>
          <w:rFonts w:asciiTheme="minorHAnsi" w:hAnsiTheme="minorHAnsi" w:cstheme="minorHAnsi"/>
          <w:noProof/>
          <w:sz w:val="16"/>
          <w:szCs w:val="16"/>
          <w:bdr w:val="none" w:sz="0" w:space="0" w:color="auto" w:frame="1"/>
        </w:rPr>
      </w:pPr>
      <w:r w:rsidRPr="00260BEC">
        <w:rPr>
          <w:rFonts w:asciiTheme="minorHAnsi" w:hAnsiTheme="minorHAnsi" w:cstheme="minorHAnsi"/>
          <w:noProof/>
          <w:sz w:val="16"/>
          <w:szCs w:val="16"/>
          <w:bdr w:val="none" w:sz="0" w:space="0" w:color="auto" w:frame="1"/>
        </w:rPr>
        <w:t>[chart omitted]</w:t>
      </w:r>
    </w:p>
    <w:p w14:paraId="70479C1B"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This is called negative partisanship, and it’s potent. It’s safe to say that the primary reason Joe Biden is president today is that the alternative was a second term for the deeply unpopular Donald Trump. For all of Trump’s complaints and questions about how Biden could have gotten 81 million votes, the answer is largely negative partisanship: People wanted to vote against Trump.</w:t>
      </w:r>
    </w:p>
    <w:p w14:paraId="063CA7AE"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There are independents who don’t align with either party, of course. About 7 to 10 percent of the respondents in Gallup’s polling have fallen into that category over the past decade. Call them the “true” independents.</w:t>
      </w:r>
    </w:p>
    <w:p w14:paraId="5FF97907" w14:textId="77777777" w:rsidR="00AC70A1" w:rsidRPr="00260BEC" w:rsidRDefault="00AC70A1" w:rsidP="00AC70A1">
      <w:pPr>
        <w:pStyle w:val="NormalWeb"/>
        <w:shd w:val="clear" w:color="auto" w:fill="FFFFFF"/>
        <w:spacing w:before="0" w:beforeAutospacing="0" w:after="0" w:afterAutospacing="0"/>
        <w:jc w:val="center"/>
        <w:rPr>
          <w:rFonts w:asciiTheme="minorHAnsi" w:hAnsiTheme="minorHAnsi" w:cstheme="minorHAnsi"/>
          <w:noProof/>
          <w:sz w:val="16"/>
          <w:szCs w:val="16"/>
          <w:bdr w:val="none" w:sz="0" w:space="0" w:color="auto" w:frame="1"/>
        </w:rPr>
      </w:pPr>
      <w:r w:rsidRPr="00260BEC">
        <w:rPr>
          <w:rFonts w:asciiTheme="minorHAnsi" w:hAnsiTheme="minorHAnsi" w:cstheme="minorHAnsi"/>
          <w:noProof/>
          <w:sz w:val="16"/>
          <w:szCs w:val="16"/>
          <w:bdr w:val="none" w:sz="0" w:space="0" w:color="auto" w:frame="1"/>
        </w:rPr>
        <w:t>[chart omitted]</w:t>
      </w:r>
    </w:p>
    <w:p w14:paraId="00A4F1F1"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In other words, the change since Gallup’s first available party polling, conducted in January 2004, looks like this: joint declines in party identification benefiting the broad “independent” label, but more modest declines in the number of people who say they regularly vote with one party or the other.</w:t>
      </w:r>
    </w:p>
    <w:p w14:paraId="52E24958" w14:textId="77777777" w:rsidR="00AC70A1" w:rsidRPr="00260BEC" w:rsidRDefault="00AC70A1" w:rsidP="00AC70A1">
      <w:pPr>
        <w:pStyle w:val="NormalWeb"/>
        <w:shd w:val="clear" w:color="auto" w:fill="FFFFFF"/>
        <w:spacing w:before="0" w:beforeAutospacing="0" w:after="0" w:afterAutospacing="0"/>
        <w:jc w:val="center"/>
        <w:rPr>
          <w:rFonts w:asciiTheme="minorHAnsi" w:hAnsiTheme="minorHAnsi" w:cstheme="minorHAnsi"/>
          <w:noProof/>
          <w:sz w:val="16"/>
          <w:szCs w:val="16"/>
          <w:bdr w:val="none" w:sz="0" w:space="0" w:color="auto" w:frame="1"/>
        </w:rPr>
      </w:pPr>
      <w:r w:rsidRPr="00260BEC">
        <w:rPr>
          <w:rFonts w:asciiTheme="minorHAnsi" w:hAnsiTheme="minorHAnsi" w:cstheme="minorHAnsi"/>
          <w:noProof/>
          <w:sz w:val="16"/>
          <w:szCs w:val="16"/>
          <w:bdr w:val="none" w:sz="0" w:space="0" w:color="auto" w:frame="1"/>
        </w:rPr>
        <w:t>[chart omitted]</w:t>
      </w:r>
    </w:p>
    <w:p w14:paraId="4E24A7E9"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 xml:space="preserve">This </w:t>
      </w:r>
      <w:r w:rsidRPr="00260BEC">
        <w:rPr>
          <w:rStyle w:val="StyleUnderline"/>
          <w:rFonts w:asciiTheme="minorHAnsi" w:hAnsiTheme="minorHAnsi" w:cstheme="minorHAnsi"/>
        </w:rPr>
        <w:t>shift has been underway for a long time</w:t>
      </w:r>
      <w:r w:rsidRPr="00260BEC">
        <w:rPr>
          <w:rFonts w:asciiTheme="minorHAnsi" w:hAnsiTheme="minorHAnsi" w:cstheme="minorHAnsi"/>
          <w:sz w:val="16"/>
          <w:szCs w:val="16"/>
        </w:rPr>
        <w:t xml:space="preserve"> — driven, as Gallup’s Jeffrey Jones </w:t>
      </w:r>
      <w:r w:rsidRPr="00260BEC">
        <w:rPr>
          <w:rFonts w:asciiTheme="minorHAnsi" w:eastAsiaTheme="majorEastAsia" w:hAnsiTheme="minorHAnsi" w:cstheme="minorHAnsi"/>
          <w:sz w:val="16"/>
          <w:szCs w:val="16"/>
        </w:rPr>
        <w:t>pointed out</w:t>
      </w:r>
      <w:r w:rsidRPr="00260BEC">
        <w:rPr>
          <w:rFonts w:asciiTheme="minorHAnsi" w:hAnsiTheme="minorHAnsi" w:cstheme="minorHAnsi"/>
          <w:sz w:val="16"/>
          <w:szCs w:val="16"/>
        </w:rPr>
        <w:t xml:space="preserve"> to Axios, by younger Americans.</w:t>
      </w:r>
    </w:p>
    <w:p w14:paraId="6F4A6D02"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Of course, despite the subtle electoral effects, there are real implications for declines in party membership, including on primaries and fundraising. Independent voters report paying less attention to political news and are also less likely to cast votes.</w:t>
      </w:r>
    </w:p>
    <w:p w14:paraId="1544DDFD"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Data from the American National Election Studies shows that self-reported independents who tend to vote with one party or the other account for a growing percentage of those voting in presidential elections. In the 1950s and 1960s, about 31 percent of independents casting presidential ballots were “true” independents. In the last five elections, about 23 percent were. This is likely in large part because the</w:t>
      </w:r>
      <w:r w:rsidRPr="00260BEC">
        <w:rPr>
          <w:rStyle w:val="StyleUnderline"/>
          <w:rFonts w:asciiTheme="minorHAnsi" w:hAnsiTheme="minorHAnsi" w:cstheme="minorHAnsi"/>
        </w:rPr>
        <w:t xml:space="preserve"> </w:t>
      </w:r>
      <w:r w:rsidRPr="00260BEC">
        <w:rPr>
          <w:rStyle w:val="StyleUnderline"/>
          <w:rFonts w:asciiTheme="minorHAnsi" w:hAnsiTheme="minorHAnsi" w:cstheme="minorHAnsi"/>
          <w:b/>
          <w:bCs/>
        </w:rPr>
        <w:t>leaning</w:t>
      </w:r>
      <w:r w:rsidRPr="00260BEC">
        <w:rPr>
          <w:rStyle w:val="StyleUnderline"/>
          <w:rFonts w:asciiTheme="minorHAnsi" w:hAnsiTheme="minorHAnsi" w:cstheme="minorHAnsi"/>
        </w:rPr>
        <w:t xml:space="preserve">-independent </w:t>
      </w:r>
      <w:r w:rsidRPr="00260BEC">
        <w:rPr>
          <w:rStyle w:val="StyleUnderline"/>
          <w:rFonts w:asciiTheme="minorHAnsi" w:hAnsiTheme="minorHAnsi" w:cstheme="minorHAnsi"/>
          <w:b/>
          <w:bCs/>
        </w:rPr>
        <w:t>category</w:t>
      </w:r>
      <w:r w:rsidRPr="00260BEC">
        <w:rPr>
          <w:rStyle w:val="StyleUnderline"/>
          <w:rFonts w:asciiTheme="minorHAnsi" w:hAnsiTheme="minorHAnsi" w:cstheme="minorHAnsi"/>
        </w:rPr>
        <w:t xml:space="preserve"> is </w:t>
      </w:r>
      <w:r w:rsidRPr="00260BEC">
        <w:rPr>
          <w:rStyle w:val="StyleUnderline"/>
          <w:rFonts w:asciiTheme="minorHAnsi" w:hAnsiTheme="minorHAnsi" w:cstheme="minorHAnsi"/>
          <w:b/>
          <w:bCs/>
        </w:rPr>
        <w:t>growing much more</w:t>
      </w:r>
      <w:r w:rsidRPr="00260BEC">
        <w:rPr>
          <w:rStyle w:val="StyleUnderline"/>
          <w:rFonts w:asciiTheme="minorHAnsi" w:hAnsiTheme="minorHAnsi" w:cstheme="minorHAnsi"/>
        </w:rPr>
        <w:t xml:space="preserve"> than the “true” independent one.</w:t>
      </w:r>
    </w:p>
    <w:p w14:paraId="0E04FAEB" w14:textId="77777777" w:rsidR="00AC70A1" w:rsidRPr="00260BEC" w:rsidRDefault="00AC70A1" w:rsidP="00AC70A1">
      <w:pPr>
        <w:pStyle w:val="NormalWeb"/>
        <w:shd w:val="clear" w:color="auto" w:fill="FFFFFF"/>
        <w:spacing w:before="0" w:beforeAutospacing="0" w:after="0" w:afterAutospacing="0"/>
        <w:jc w:val="center"/>
        <w:rPr>
          <w:rFonts w:asciiTheme="minorHAnsi" w:hAnsiTheme="minorHAnsi" w:cstheme="minorHAnsi"/>
          <w:noProof/>
          <w:sz w:val="16"/>
          <w:szCs w:val="16"/>
          <w:bdr w:val="none" w:sz="0" w:space="0" w:color="auto" w:frame="1"/>
        </w:rPr>
      </w:pPr>
      <w:r w:rsidRPr="00260BEC">
        <w:rPr>
          <w:rFonts w:asciiTheme="minorHAnsi" w:hAnsiTheme="minorHAnsi" w:cstheme="minorHAnsi"/>
          <w:noProof/>
          <w:sz w:val="16"/>
          <w:szCs w:val="16"/>
          <w:bdr w:val="none" w:sz="0" w:space="0" w:color="auto" w:frame="1"/>
        </w:rPr>
        <w:t>[chart omitted]</w:t>
      </w:r>
    </w:p>
    <w:p w14:paraId="701AD233"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(These figures are in groups of three elections to smooth out variations and to account for small sample sizes in some cases.)</w:t>
      </w:r>
    </w:p>
    <w:p w14:paraId="4FFEDDA5"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Style w:val="StyleUnderline"/>
          <w:rFonts w:asciiTheme="minorHAnsi" w:hAnsiTheme="minorHAnsi" w:cstheme="minorHAnsi"/>
        </w:rPr>
        <w:t xml:space="preserve">So who are these “independents” voting for? </w:t>
      </w:r>
      <w:r w:rsidRPr="00260BEC">
        <w:rPr>
          <w:rFonts w:asciiTheme="minorHAnsi" w:hAnsiTheme="minorHAnsi" w:cstheme="minorHAnsi"/>
          <w:sz w:val="16"/>
          <w:szCs w:val="16"/>
        </w:rPr>
        <w:t xml:space="preserve">Usually </w:t>
      </w:r>
      <w:r w:rsidRPr="00260BEC">
        <w:rPr>
          <w:rStyle w:val="StyleUnderline"/>
          <w:rFonts w:asciiTheme="minorHAnsi" w:hAnsiTheme="minorHAnsi" w:cstheme="minorHAnsi"/>
        </w:rPr>
        <w:t>partisan presidential candidates</w:t>
      </w:r>
      <w:r w:rsidRPr="00260BEC">
        <w:rPr>
          <w:rFonts w:asciiTheme="minorHAnsi" w:hAnsiTheme="minorHAnsi" w:cstheme="minorHAnsi"/>
          <w:sz w:val="16"/>
          <w:szCs w:val="16"/>
        </w:rPr>
        <w:t>. In only 1992, 1996 and 2016 did more than 20 percent of “true” independents cast a ballot for a non-major-party candidate — peaking at a third in 1992. This means that at least two-thirds of “true” independents have backed the Democrat or Republican consistently over time.</w:t>
      </w:r>
    </w:p>
    <w:p w14:paraId="7F89EB2A" w14:textId="77777777" w:rsidR="00AC70A1" w:rsidRPr="00260BEC" w:rsidRDefault="00AC70A1" w:rsidP="00AC70A1">
      <w:pPr>
        <w:pStyle w:val="NormalWeb"/>
        <w:shd w:val="clear" w:color="auto" w:fill="FFFFFF"/>
        <w:spacing w:before="0" w:beforeAutospacing="0" w:after="0" w:afterAutospacing="0"/>
        <w:jc w:val="center"/>
        <w:rPr>
          <w:rFonts w:asciiTheme="minorHAnsi" w:hAnsiTheme="minorHAnsi" w:cstheme="minorHAnsi"/>
          <w:noProof/>
          <w:sz w:val="16"/>
          <w:szCs w:val="16"/>
          <w:bdr w:val="none" w:sz="0" w:space="0" w:color="auto" w:frame="1"/>
        </w:rPr>
      </w:pPr>
      <w:r w:rsidRPr="00260BEC">
        <w:rPr>
          <w:rFonts w:asciiTheme="minorHAnsi" w:hAnsiTheme="minorHAnsi" w:cstheme="minorHAnsi"/>
          <w:noProof/>
          <w:sz w:val="16"/>
          <w:szCs w:val="16"/>
          <w:bdr w:val="none" w:sz="0" w:space="0" w:color="auto" w:frame="1"/>
        </w:rPr>
        <w:t>[chart omitted]</w:t>
      </w:r>
    </w:p>
    <w:p w14:paraId="690F9D7F" w14:textId="77777777" w:rsidR="00AC70A1" w:rsidRPr="00260BEC"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r w:rsidRPr="00260BEC">
        <w:rPr>
          <w:rFonts w:asciiTheme="minorHAnsi" w:hAnsiTheme="minorHAnsi" w:cstheme="minorHAnsi"/>
          <w:sz w:val="16"/>
          <w:szCs w:val="16"/>
        </w:rPr>
        <w:t xml:space="preserve">The argument from third-party groups is that, to a significant degree, this reflects of a lack of viable choices. </w:t>
      </w:r>
      <w:r w:rsidRPr="00260BEC">
        <w:rPr>
          <w:rFonts w:asciiTheme="minorHAnsi" w:eastAsiaTheme="majorEastAsia" w:hAnsiTheme="minorHAnsi" w:cstheme="minorHAnsi"/>
          <w:sz w:val="16"/>
          <w:szCs w:val="16"/>
        </w:rPr>
        <w:t>That’s fair</w:t>
      </w:r>
      <w:r w:rsidRPr="00260BEC">
        <w:rPr>
          <w:rFonts w:asciiTheme="minorHAnsi" w:hAnsiTheme="minorHAnsi" w:cstheme="minorHAnsi"/>
          <w:sz w:val="16"/>
          <w:szCs w:val="16"/>
        </w:rPr>
        <w:t xml:space="preserve">! But it’s not like there is a massive pool of voters who simply won’t vote for a major-party candidate, particularly given that so </w:t>
      </w:r>
      <w:r w:rsidRPr="00260BEC">
        <w:rPr>
          <w:rStyle w:val="StyleUnderline"/>
          <w:rFonts w:asciiTheme="minorHAnsi" w:hAnsiTheme="minorHAnsi" w:cstheme="minorHAnsi"/>
        </w:rPr>
        <w:t xml:space="preserve">many independents are </w:t>
      </w:r>
      <w:r w:rsidRPr="00260BEC">
        <w:rPr>
          <w:rStyle w:val="StyleUnderline"/>
          <w:rFonts w:asciiTheme="minorHAnsi" w:hAnsiTheme="minorHAnsi" w:cstheme="minorHAnsi"/>
          <w:b/>
          <w:bCs/>
        </w:rPr>
        <w:t>eager to vote against one</w:t>
      </w:r>
      <w:r w:rsidRPr="00260BEC">
        <w:rPr>
          <w:rStyle w:val="StyleUnderline"/>
          <w:rFonts w:asciiTheme="minorHAnsi" w:hAnsiTheme="minorHAnsi" w:cstheme="minorHAnsi"/>
        </w:rPr>
        <w:t xml:space="preserve"> of those </w:t>
      </w:r>
      <w:r w:rsidRPr="00260BEC">
        <w:rPr>
          <w:rStyle w:val="StyleUnderline"/>
          <w:rFonts w:asciiTheme="minorHAnsi" w:hAnsiTheme="minorHAnsi" w:cstheme="minorHAnsi"/>
          <w:b/>
          <w:bCs/>
        </w:rPr>
        <w:t>partie</w:t>
      </w:r>
      <w:r w:rsidRPr="00260BEC">
        <w:rPr>
          <w:rStyle w:val="StyleUnderline"/>
          <w:rFonts w:asciiTheme="minorHAnsi" w:hAnsiTheme="minorHAnsi" w:cstheme="minorHAnsi"/>
        </w:rPr>
        <w:t>s.</w:t>
      </w:r>
    </w:p>
    <w:p w14:paraId="1719F8EA" w14:textId="77777777" w:rsidR="00AC70A1" w:rsidRPr="00260BEC" w:rsidRDefault="00AC70A1" w:rsidP="00AC70A1">
      <w:pPr>
        <w:pStyle w:val="NormalWeb"/>
        <w:shd w:val="clear" w:color="auto" w:fill="FFFFFF"/>
        <w:spacing w:before="0" w:beforeAutospacing="0" w:after="0" w:afterAutospacing="0"/>
        <w:rPr>
          <w:rFonts w:asciiTheme="minorHAnsi" w:hAnsiTheme="minorHAnsi" w:cstheme="minorHAnsi"/>
        </w:rPr>
      </w:pPr>
      <w:r w:rsidRPr="00260BEC">
        <w:rPr>
          <w:rFonts w:asciiTheme="minorHAnsi" w:hAnsiTheme="minorHAnsi" w:cstheme="minorHAnsi"/>
          <w:sz w:val="16"/>
          <w:szCs w:val="16"/>
        </w:rPr>
        <w:t xml:space="preserve">In 2020, the Pew Research Center’s analysis found that 94 percent of Republicans and 95 percent of Democrats backed their party’s candidates. Add in leaning independents, and the percentages become 92 and 94 percent respectively — meaning that most of those </w:t>
      </w:r>
      <w:r w:rsidRPr="00260BEC">
        <w:rPr>
          <w:rStyle w:val="StyleUnderline"/>
          <w:rFonts w:asciiTheme="minorHAnsi" w:hAnsiTheme="minorHAnsi" w:cstheme="minorHAnsi"/>
        </w:rPr>
        <w:t>leaners backed their preferred party’s candidate</w:t>
      </w:r>
      <w:r w:rsidRPr="00260BEC">
        <w:rPr>
          <w:rFonts w:asciiTheme="minorHAnsi" w:hAnsiTheme="minorHAnsi" w:cstheme="minorHAnsi"/>
          <w:sz w:val="16"/>
          <w:szCs w:val="16"/>
        </w:rPr>
        <w:t>, as you would expect.</w:t>
      </w:r>
    </w:p>
    <w:p w14:paraId="5A6EF270" w14:textId="77777777" w:rsidR="00AC70A1"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r w:rsidRPr="00260BEC">
        <w:rPr>
          <w:rFonts w:asciiTheme="minorHAnsi" w:hAnsiTheme="minorHAnsi" w:cstheme="minorHAnsi"/>
          <w:sz w:val="16"/>
          <w:szCs w:val="16"/>
        </w:rPr>
        <w:t xml:space="preserve">It’s a continuation of a pattern that’s been in place for years now. Not an insignificant one, certainly, and one that might evolve further as younger Americans get older. But it is </w:t>
      </w:r>
      <w:r w:rsidRPr="00260BEC">
        <w:rPr>
          <w:rStyle w:val="StyleUnderline"/>
          <w:rFonts w:asciiTheme="minorHAnsi" w:hAnsiTheme="minorHAnsi" w:cstheme="minorHAnsi"/>
        </w:rPr>
        <w:t>certainly not a new pattern.</w:t>
      </w:r>
    </w:p>
    <w:p w14:paraId="6D578CD3" w14:textId="77777777" w:rsidR="00AC70A1" w:rsidRDefault="00AC70A1" w:rsidP="00AC70A1">
      <w:pPr>
        <w:pStyle w:val="NormalWeb"/>
        <w:shd w:val="clear" w:color="auto" w:fill="FFFFFF"/>
        <w:spacing w:before="0" w:beforeAutospacing="0" w:after="0" w:afterAutospacing="0"/>
        <w:rPr>
          <w:rStyle w:val="StyleUnderline"/>
          <w:rFonts w:asciiTheme="minorHAnsi" w:hAnsiTheme="minorHAnsi" w:cstheme="minorHAnsi"/>
        </w:rPr>
      </w:pPr>
    </w:p>
    <w:p w14:paraId="52C26832" w14:textId="77777777" w:rsidR="00AC70A1" w:rsidRDefault="00AC70A1" w:rsidP="00AC70A1">
      <w:pPr>
        <w:pStyle w:val="Heading4"/>
      </w:pPr>
      <w:r>
        <w:t>Independents have rigid views – more motivated by negative partisanship than partisans</w:t>
      </w:r>
    </w:p>
    <w:p w14:paraId="07243570" w14:textId="77777777" w:rsidR="00AC70A1" w:rsidRPr="004D0BAD" w:rsidRDefault="00AC70A1" w:rsidP="00AC70A1">
      <w:pPr>
        <w:rPr>
          <w:b/>
          <w:bCs/>
          <w:sz w:val="26"/>
        </w:rPr>
      </w:pPr>
      <w:r>
        <w:rPr>
          <w:rStyle w:val="Style13ptBold"/>
        </w:rPr>
        <w:t>Grabmeier 23</w:t>
      </w:r>
      <w:r>
        <w:rPr>
          <w:rStyle w:val="Style13ptBold"/>
          <w:b w:val="0"/>
          <w:bCs w:val="0"/>
          <w:sz w:val="22"/>
        </w:rPr>
        <w:t xml:space="preserve"> [Jeff, </w:t>
      </w:r>
      <w:r w:rsidRPr="00B41115">
        <w:rPr>
          <w:rStyle w:val="Style13ptBold"/>
          <w:b w:val="0"/>
          <w:bCs w:val="0"/>
          <w:sz w:val="22"/>
        </w:rPr>
        <w:t>Senior Director, OSU Research Communications</w:t>
      </w:r>
      <w:r>
        <w:rPr>
          <w:rStyle w:val="Style13ptBold"/>
          <w:b w:val="0"/>
          <w:bCs w:val="0"/>
          <w:sz w:val="22"/>
        </w:rPr>
        <w:t>;</w:t>
      </w:r>
      <w:r w:rsidRPr="009039DB">
        <w:rPr>
          <w:rStyle w:val="Style13ptBold"/>
          <w:b w:val="0"/>
          <w:bCs w:val="0"/>
          <w:sz w:val="22"/>
        </w:rPr>
        <w:t xml:space="preserve"> “</w:t>
      </w:r>
      <w:r w:rsidRPr="004D0BAD">
        <w:rPr>
          <w:rStyle w:val="Style13ptBold"/>
          <w:b w:val="0"/>
          <w:bCs w:val="0"/>
          <w:sz w:val="22"/>
        </w:rPr>
        <w:t>Political independents are more negative than partisans</w:t>
      </w:r>
      <w:r w:rsidRPr="009039DB">
        <w:rPr>
          <w:rStyle w:val="Style13ptBold"/>
          <w:b w:val="0"/>
          <w:bCs w:val="0"/>
          <w:sz w:val="22"/>
        </w:rPr>
        <w:t>”</w:t>
      </w:r>
      <w:r>
        <w:rPr>
          <w:rStyle w:val="Style13ptBold"/>
          <w:b w:val="0"/>
          <w:bCs w:val="0"/>
          <w:sz w:val="22"/>
        </w:rPr>
        <w:t>;</w:t>
      </w:r>
      <w:r w:rsidRPr="009039DB">
        <w:rPr>
          <w:rStyle w:val="Style13ptBold"/>
          <w:b w:val="0"/>
          <w:bCs w:val="0"/>
          <w:sz w:val="22"/>
        </w:rPr>
        <w:t xml:space="preserve"> </w:t>
      </w:r>
      <w:r>
        <w:rPr>
          <w:rStyle w:val="Style13ptBold"/>
          <w:b w:val="0"/>
          <w:bCs w:val="0"/>
          <w:sz w:val="22"/>
        </w:rPr>
        <w:t>10/25; Ohio State News;</w:t>
      </w:r>
      <w:r w:rsidRPr="009039DB">
        <w:rPr>
          <w:rStyle w:val="Style13ptBold"/>
          <w:sz w:val="22"/>
        </w:rPr>
        <w:t xml:space="preserve"> </w:t>
      </w:r>
      <w:r w:rsidRPr="004D0BAD">
        <w:t>https://news.osu.edu/political-independents-are-more-negative-than-partisans/</w:t>
      </w:r>
      <w:r w:rsidRPr="009039DB">
        <w:t xml:space="preserve">] </w:t>
      </w:r>
      <w:r>
        <w:t>/sb</w:t>
      </w:r>
    </w:p>
    <w:p w14:paraId="1322B30D" w14:textId="77777777" w:rsidR="00AC70A1" w:rsidRPr="004D0BAD" w:rsidRDefault="00AC70A1" w:rsidP="00AC70A1">
      <w:pPr>
        <w:spacing w:after="0"/>
        <w:rPr>
          <w:sz w:val="16"/>
          <w:szCs w:val="16"/>
        </w:rPr>
      </w:pPr>
      <w:r w:rsidRPr="004D0BAD">
        <w:rPr>
          <w:sz w:val="16"/>
          <w:szCs w:val="16"/>
        </w:rPr>
        <w:t xml:space="preserve">In this era of extreme partisanship, </w:t>
      </w:r>
      <w:r w:rsidRPr="004D0BAD">
        <w:rPr>
          <w:rStyle w:val="Emphasis"/>
        </w:rPr>
        <w:t>the people who express the most negativity in their political choices are</w:t>
      </w:r>
      <w:r w:rsidRPr="004D0BAD">
        <w:rPr>
          <w:sz w:val="16"/>
          <w:szCs w:val="16"/>
        </w:rPr>
        <w:t xml:space="preserve"> those we may least expect: </w:t>
      </w:r>
      <w:r w:rsidRPr="004D0BAD">
        <w:rPr>
          <w:rStyle w:val="Emphasis"/>
        </w:rPr>
        <w:t>independents</w:t>
      </w:r>
      <w:r w:rsidRPr="004D0BAD">
        <w:rPr>
          <w:sz w:val="16"/>
          <w:szCs w:val="16"/>
        </w:rPr>
        <w:t>.</w:t>
      </w:r>
    </w:p>
    <w:p w14:paraId="353BB764" w14:textId="77777777" w:rsidR="00AC70A1" w:rsidRPr="004D0BAD" w:rsidRDefault="00AC70A1" w:rsidP="00AC70A1">
      <w:pPr>
        <w:spacing w:after="0"/>
        <w:rPr>
          <w:sz w:val="16"/>
          <w:szCs w:val="16"/>
        </w:rPr>
      </w:pPr>
      <w:r w:rsidRPr="004D0BAD">
        <w:rPr>
          <w:sz w:val="16"/>
          <w:szCs w:val="16"/>
        </w:rPr>
        <w:t>In a new paper, researchers conducted five studies in which they found that independents were more likely than partisans to frame their position in terms of opposition to one party, candidate, message or option rather than in support of the other choice.</w:t>
      </w:r>
    </w:p>
    <w:p w14:paraId="4EF73D9C" w14:textId="77777777" w:rsidR="00AC70A1" w:rsidRPr="004D0BAD" w:rsidRDefault="00AC70A1" w:rsidP="00AC70A1">
      <w:pPr>
        <w:spacing w:after="0"/>
        <w:rPr>
          <w:sz w:val="16"/>
          <w:szCs w:val="16"/>
        </w:rPr>
      </w:pPr>
      <w:r w:rsidRPr="004D0BAD">
        <w:rPr>
          <w:sz w:val="16"/>
          <w:szCs w:val="16"/>
        </w:rPr>
        <w:t>And it’s not just in politics: One study found that “independents” who didn’t have a strong preference of baseball teams, or even academic subjects and ice cream flavors were more likely to choose based on what they didn’t like than on what they liked.</w:t>
      </w:r>
    </w:p>
    <w:p w14:paraId="7E03720B" w14:textId="77777777" w:rsidR="00AC70A1" w:rsidRPr="004D0BAD" w:rsidRDefault="00AC70A1" w:rsidP="00AC70A1">
      <w:pPr>
        <w:spacing w:after="0"/>
        <w:rPr>
          <w:sz w:val="16"/>
          <w:szCs w:val="16"/>
        </w:rPr>
      </w:pPr>
      <w:r w:rsidRPr="004D0BAD">
        <w:rPr>
          <w:sz w:val="16"/>
          <w:szCs w:val="16"/>
        </w:rPr>
        <w:t>“It’s common to blame negative partisanship for our political polarization and dysfunction that we have in politics today. You see that explanation in media articles frequently,” said Joseph Siev, who led the study as a doctoral student in psychology at The Ohio State University.</w:t>
      </w:r>
    </w:p>
    <w:p w14:paraId="653B112C" w14:textId="77777777" w:rsidR="00AC70A1" w:rsidRPr="004D0BAD" w:rsidRDefault="00AC70A1" w:rsidP="00AC70A1">
      <w:pPr>
        <w:spacing w:after="0"/>
        <w:rPr>
          <w:rStyle w:val="Emphasis"/>
          <w:b w:val="0"/>
          <w:bCs/>
        </w:rPr>
      </w:pPr>
      <w:r w:rsidRPr="004D0BAD">
        <w:rPr>
          <w:sz w:val="16"/>
          <w:szCs w:val="16"/>
        </w:rPr>
        <w:t xml:space="preserve">“We consistently found that </w:t>
      </w:r>
      <w:r w:rsidRPr="004D0BAD">
        <w:rPr>
          <w:rStyle w:val="Emphasis"/>
          <w:b w:val="0"/>
          <w:bCs/>
        </w:rPr>
        <w:t>partisans were less likely than independents to have preferences based on negativity.”</w:t>
      </w:r>
    </w:p>
    <w:p w14:paraId="260EA485" w14:textId="77777777" w:rsidR="00AC70A1" w:rsidRPr="004D0BAD" w:rsidRDefault="00AC70A1" w:rsidP="00AC70A1">
      <w:pPr>
        <w:spacing w:after="0"/>
        <w:rPr>
          <w:sz w:val="16"/>
          <w:szCs w:val="16"/>
        </w:rPr>
      </w:pPr>
      <w:r w:rsidRPr="004D0BAD">
        <w:rPr>
          <w:sz w:val="16"/>
          <w:szCs w:val="16"/>
        </w:rPr>
        <w:t>In some ways, it is not surprising that independents were more negative than partisans, said Siev, who is now a postdoctoral fellow at the University of Virginia’s Darden School of Business.</w:t>
      </w:r>
    </w:p>
    <w:p w14:paraId="1ACA4C7F" w14:textId="77777777" w:rsidR="00AC70A1" w:rsidRPr="00B41115" w:rsidRDefault="00AC70A1" w:rsidP="00AC70A1">
      <w:pPr>
        <w:spacing w:after="0"/>
        <w:rPr>
          <w:rStyle w:val="Emphasis"/>
          <w:b w:val="0"/>
          <w:bCs/>
        </w:rPr>
      </w:pPr>
      <w:r w:rsidRPr="004D0BAD">
        <w:rPr>
          <w:sz w:val="16"/>
          <w:szCs w:val="16"/>
        </w:rPr>
        <w:t xml:space="preserve">“The thing about independents is that they don’t like either party or candidate enough to say they are a supporter,” he said. “They </w:t>
      </w:r>
      <w:r w:rsidRPr="00B41115">
        <w:rPr>
          <w:rStyle w:val="Emphasis"/>
          <w:b w:val="0"/>
          <w:bCs/>
        </w:rPr>
        <w:t>start out with a negative view of the options.”</w:t>
      </w:r>
    </w:p>
    <w:p w14:paraId="5DE5773B" w14:textId="77777777" w:rsidR="00AC70A1" w:rsidRPr="004D0BAD" w:rsidRDefault="00AC70A1" w:rsidP="00AC70A1">
      <w:pPr>
        <w:spacing w:after="0"/>
        <w:rPr>
          <w:sz w:val="16"/>
          <w:szCs w:val="16"/>
        </w:rPr>
      </w:pPr>
      <w:r w:rsidRPr="004D0BAD">
        <w:rPr>
          <w:sz w:val="16"/>
          <w:szCs w:val="16"/>
        </w:rPr>
        <w:t>The study was published online recently in the Journal of Experimental Social Psychology.</w:t>
      </w:r>
    </w:p>
    <w:p w14:paraId="471BFD22" w14:textId="77777777" w:rsidR="00AC70A1" w:rsidRPr="004D0BAD" w:rsidRDefault="00AC70A1" w:rsidP="00AC70A1">
      <w:pPr>
        <w:spacing w:after="0"/>
        <w:rPr>
          <w:sz w:val="16"/>
          <w:szCs w:val="16"/>
        </w:rPr>
      </w:pPr>
      <w:r w:rsidRPr="004D0BAD">
        <w:rPr>
          <w:sz w:val="16"/>
          <w:szCs w:val="16"/>
        </w:rPr>
        <w:t>The research team found evidence of independents’ embrace of the negative in a variety of contexts.</w:t>
      </w:r>
    </w:p>
    <w:p w14:paraId="17CACE02" w14:textId="77777777" w:rsidR="00AC70A1" w:rsidRPr="004D0BAD" w:rsidRDefault="00AC70A1" w:rsidP="00AC70A1">
      <w:pPr>
        <w:spacing w:after="0"/>
        <w:rPr>
          <w:sz w:val="16"/>
          <w:szCs w:val="16"/>
        </w:rPr>
      </w:pPr>
      <w:r w:rsidRPr="004D0BAD">
        <w:rPr>
          <w:sz w:val="16"/>
          <w:szCs w:val="16"/>
        </w:rPr>
        <w:t>In one study, the researchers used data from the 1968-2020 American National Election Studies, involving 38,759 respondents from across the nation. Participants reported their views of the political parties and the presidential candidates.</w:t>
      </w:r>
    </w:p>
    <w:p w14:paraId="5A4DCF3C" w14:textId="77777777" w:rsidR="00AC70A1" w:rsidRPr="004D0BAD" w:rsidRDefault="00AC70A1" w:rsidP="00AC70A1">
      <w:pPr>
        <w:spacing w:after="0"/>
        <w:rPr>
          <w:sz w:val="16"/>
          <w:szCs w:val="16"/>
        </w:rPr>
      </w:pPr>
      <w:r w:rsidRPr="004D0BAD">
        <w:rPr>
          <w:sz w:val="16"/>
          <w:szCs w:val="16"/>
        </w:rPr>
        <w:t>Participants rated candidates and political parties on a feeling thermometer from 100 (very favorable) to 0 (very unfavorable).</w:t>
      </w:r>
    </w:p>
    <w:p w14:paraId="76140696" w14:textId="77777777" w:rsidR="00AC70A1" w:rsidRPr="004D0BAD" w:rsidRDefault="00AC70A1" w:rsidP="00AC70A1">
      <w:pPr>
        <w:spacing w:after="0"/>
        <w:rPr>
          <w:sz w:val="16"/>
          <w:szCs w:val="16"/>
        </w:rPr>
      </w:pPr>
      <w:r w:rsidRPr="004D0BAD">
        <w:rPr>
          <w:sz w:val="16"/>
          <w:szCs w:val="16"/>
        </w:rPr>
        <w:t>The researchers subtracted the degree of negativity toward the non-preferred side (sometimes called “outgroup hate”) from positivity toward the preferred side (“ingroup love”), creating a positive-versus-negative partisanship score.</w:t>
      </w:r>
    </w:p>
    <w:p w14:paraId="794DA7DE" w14:textId="77777777" w:rsidR="00AC70A1" w:rsidRPr="004D0BAD" w:rsidRDefault="00AC70A1" w:rsidP="00AC70A1">
      <w:pPr>
        <w:spacing w:after="0"/>
        <w:rPr>
          <w:sz w:val="16"/>
          <w:szCs w:val="16"/>
        </w:rPr>
      </w:pPr>
      <w:r w:rsidRPr="004D0BAD">
        <w:rPr>
          <w:sz w:val="16"/>
          <w:szCs w:val="16"/>
        </w:rPr>
        <w:t xml:space="preserve">The results showed that </w:t>
      </w:r>
      <w:r w:rsidRPr="004D0BAD">
        <w:rPr>
          <w:rStyle w:val="Emphasis"/>
        </w:rPr>
        <w:t>independents</w:t>
      </w:r>
      <w:r w:rsidRPr="004D0BAD">
        <w:rPr>
          <w:sz w:val="16"/>
          <w:szCs w:val="16"/>
        </w:rPr>
        <w:t xml:space="preserve"> – </w:t>
      </w:r>
      <w:r w:rsidRPr="004D0BAD">
        <w:rPr>
          <w:rStyle w:val="Emphasis"/>
          <w:b w:val="0"/>
        </w:rPr>
        <w:t>including</w:t>
      </w:r>
      <w:r w:rsidRPr="004D0BAD">
        <w:rPr>
          <w:sz w:val="16"/>
          <w:szCs w:val="16"/>
        </w:rPr>
        <w:t xml:space="preserve"> Democrat-leaning and Republican-</w:t>
      </w:r>
      <w:r w:rsidRPr="004D0BAD">
        <w:rPr>
          <w:rStyle w:val="Emphasis"/>
          <w:b w:val="0"/>
          <w:bCs/>
        </w:rPr>
        <w:t>leaning independents</w:t>
      </w:r>
      <w:r w:rsidRPr="004D0BAD">
        <w:rPr>
          <w:rStyle w:val="Emphasis"/>
        </w:rPr>
        <w:t xml:space="preserve"> </w:t>
      </w:r>
      <w:r w:rsidRPr="004D0BAD">
        <w:rPr>
          <w:sz w:val="16"/>
          <w:szCs w:val="16"/>
        </w:rPr>
        <w:t xml:space="preserve">– </w:t>
      </w:r>
      <w:r w:rsidRPr="004D0BAD">
        <w:rPr>
          <w:rStyle w:val="Emphasis"/>
        </w:rPr>
        <w:t>had more negative scores of the political parties than partisans in all 14 years of the survey.</w:t>
      </w:r>
      <w:r w:rsidRPr="004D0BAD">
        <w:rPr>
          <w:sz w:val="16"/>
          <w:szCs w:val="16"/>
        </w:rPr>
        <w:t>  Independents were also more negative than partisans on the candidate-based measure in 12 of the 14 years.</w:t>
      </w:r>
    </w:p>
    <w:p w14:paraId="332DE7C2" w14:textId="77777777" w:rsidR="00AC70A1" w:rsidRPr="004D0BAD" w:rsidRDefault="00AC70A1" w:rsidP="00AC70A1">
      <w:pPr>
        <w:spacing w:after="0"/>
        <w:rPr>
          <w:sz w:val="16"/>
          <w:szCs w:val="16"/>
        </w:rPr>
      </w:pPr>
      <w:r w:rsidRPr="004D0BAD">
        <w:rPr>
          <w:sz w:val="16"/>
          <w:szCs w:val="16"/>
        </w:rPr>
        <w:t>The results were even more explicit when the researchers examined political surveys conducted by the Pew Research Center that specifically asked voters if their choice of a presidential candidate was more for one candidate or against the other candidate.</w:t>
      </w:r>
    </w:p>
    <w:p w14:paraId="0320DDEA" w14:textId="77777777" w:rsidR="00AC70A1" w:rsidRPr="004D0BAD" w:rsidRDefault="00AC70A1" w:rsidP="00AC70A1">
      <w:pPr>
        <w:spacing w:after="0"/>
        <w:rPr>
          <w:sz w:val="16"/>
          <w:szCs w:val="16"/>
        </w:rPr>
      </w:pPr>
      <w:r w:rsidRPr="004D0BAD">
        <w:rPr>
          <w:sz w:val="16"/>
          <w:szCs w:val="16"/>
        </w:rPr>
        <w:t>Pew asked that question before the 2000, 2008, 2016 and 2020 presidential elections.</w:t>
      </w:r>
    </w:p>
    <w:p w14:paraId="1EEE04B8" w14:textId="77777777" w:rsidR="00AC70A1" w:rsidRPr="004D0BAD" w:rsidRDefault="00AC70A1" w:rsidP="00AC70A1">
      <w:pPr>
        <w:spacing w:after="0"/>
        <w:rPr>
          <w:rStyle w:val="Emphasis"/>
        </w:rPr>
      </w:pPr>
      <w:r w:rsidRPr="004D0BAD">
        <w:rPr>
          <w:rStyle w:val="Emphasis"/>
          <w:b w:val="0"/>
          <w:bCs/>
        </w:rPr>
        <w:t>Across all</w:t>
      </w:r>
      <w:r w:rsidRPr="004D0BAD">
        <w:rPr>
          <w:rStyle w:val="Emphasis"/>
        </w:rPr>
        <w:t xml:space="preserve"> </w:t>
      </w:r>
      <w:r w:rsidRPr="004D0BAD">
        <w:rPr>
          <w:rStyle w:val="Emphasis"/>
          <w:b w:val="0"/>
          <w:bCs/>
          <w:sz w:val="16"/>
          <w:szCs w:val="16"/>
          <w:u w:val="none"/>
        </w:rPr>
        <w:t>the</w:t>
      </w:r>
      <w:r w:rsidRPr="004D0BAD">
        <w:rPr>
          <w:rStyle w:val="Emphasis"/>
        </w:rPr>
        <w:t xml:space="preserve"> </w:t>
      </w:r>
      <w:r w:rsidRPr="004D0BAD">
        <w:rPr>
          <w:rStyle w:val="Emphasis"/>
          <w:b w:val="0"/>
          <w:bCs/>
        </w:rPr>
        <w:t>elections</w:t>
      </w:r>
      <w:r w:rsidRPr="004D0BAD">
        <w:rPr>
          <w:rStyle w:val="Emphasis"/>
        </w:rPr>
        <w:t xml:space="preserve">, </w:t>
      </w:r>
      <w:r w:rsidRPr="004D0BAD">
        <w:rPr>
          <w:rStyle w:val="Emphasis"/>
          <w:b w:val="0"/>
          <w:bCs/>
        </w:rPr>
        <w:t>independents</w:t>
      </w:r>
      <w:r w:rsidRPr="004D0BAD">
        <w:rPr>
          <w:rStyle w:val="Emphasis"/>
        </w:rPr>
        <w:t xml:space="preserve"> </w:t>
      </w:r>
      <w:r w:rsidRPr="004D0BAD">
        <w:rPr>
          <w:rStyle w:val="Emphasis"/>
          <w:b w:val="0"/>
          <w:bCs/>
        </w:rPr>
        <w:t>were</w:t>
      </w:r>
      <w:r w:rsidRPr="004D0BAD">
        <w:rPr>
          <w:rStyle w:val="Emphasis"/>
        </w:rPr>
        <w:t xml:space="preserve"> more likely to vote against a candidate </w:t>
      </w:r>
      <w:r w:rsidRPr="004D0BAD">
        <w:rPr>
          <w:rStyle w:val="Emphasis"/>
          <w:b w:val="0"/>
          <w:bCs/>
        </w:rPr>
        <w:t>than partisans were</w:t>
      </w:r>
      <w:r w:rsidRPr="004D0BAD">
        <w:rPr>
          <w:rStyle w:val="Emphasis"/>
        </w:rPr>
        <w:t>.</w:t>
      </w:r>
    </w:p>
    <w:p w14:paraId="2C37CEDB" w14:textId="77777777" w:rsidR="00AC70A1" w:rsidRPr="004D0BAD" w:rsidRDefault="00AC70A1" w:rsidP="00AC70A1">
      <w:pPr>
        <w:spacing w:after="0"/>
        <w:rPr>
          <w:sz w:val="16"/>
          <w:szCs w:val="16"/>
        </w:rPr>
      </w:pPr>
      <w:r w:rsidRPr="004D0BAD">
        <w:rPr>
          <w:sz w:val="16"/>
          <w:szCs w:val="16"/>
        </w:rPr>
        <w:t>Both before 2008 and after 2016, negative voting was consistently 10 to 17 percentage points higher among independents than partisans.  And since 2016, the majority of independents said they voted against a candidate rather than for the other option.</w:t>
      </w:r>
    </w:p>
    <w:p w14:paraId="74076107" w14:textId="77777777" w:rsidR="00AC70A1" w:rsidRPr="004D0BAD" w:rsidRDefault="00AC70A1" w:rsidP="00AC70A1">
      <w:pPr>
        <w:spacing w:after="0"/>
        <w:rPr>
          <w:sz w:val="16"/>
          <w:szCs w:val="16"/>
        </w:rPr>
      </w:pPr>
      <w:r w:rsidRPr="004D0BAD">
        <w:rPr>
          <w:sz w:val="16"/>
          <w:szCs w:val="16"/>
        </w:rPr>
        <w:t>“Independents were voting negatively even before it became more generally popular before the 2016 election,” said study co-author Richard Petty, professor of psychology at Ohio State.</w:t>
      </w:r>
    </w:p>
    <w:p w14:paraId="5A222F98" w14:textId="77777777" w:rsidR="00AC70A1" w:rsidRPr="004D0BAD" w:rsidRDefault="00AC70A1" w:rsidP="00AC70A1">
      <w:pPr>
        <w:spacing w:after="0"/>
        <w:rPr>
          <w:sz w:val="16"/>
          <w:szCs w:val="16"/>
        </w:rPr>
      </w:pPr>
      <w:r w:rsidRPr="004D0BAD">
        <w:rPr>
          <w:sz w:val="16"/>
          <w:szCs w:val="16"/>
        </w:rPr>
        <w:t> “We think this stems from independents defining themselves in terms of what they are not, rather than what they are.”</w:t>
      </w:r>
    </w:p>
    <w:p w14:paraId="6C88C331" w14:textId="77777777" w:rsidR="00AC70A1" w:rsidRPr="004D0BAD" w:rsidRDefault="00AC70A1" w:rsidP="00AC70A1">
      <w:pPr>
        <w:spacing w:after="0"/>
        <w:rPr>
          <w:sz w:val="16"/>
          <w:szCs w:val="16"/>
        </w:rPr>
      </w:pPr>
      <w:r w:rsidRPr="004D0BAD">
        <w:rPr>
          <w:sz w:val="16"/>
          <w:szCs w:val="16"/>
        </w:rPr>
        <w:t>In another study, conducted online, partisans and independents who leaned Democrat or leaned Republican were asked whether they agreed with messages that argued why it was good to support their party (or the party they leaned toward) or why it was good to oppose the other party.</w:t>
      </w:r>
    </w:p>
    <w:p w14:paraId="55B51AFF" w14:textId="77777777" w:rsidR="00AC70A1" w:rsidRPr="004D0BAD" w:rsidRDefault="00AC70A1" w:rsidP="00AC70A1">
      <w:pPr>
        <w:spacing w:after="0"/>
        <w:rPr>
          <w:sz w:val="16"/>
          <w:szCs w:val="16"/>
        </w:rPr>
      </w:pPr>
      <w:r w:rsidRPr="004D0BAD">
        <w:rPr>
          <w:sz w:val="16"/>
          <w:szCs w:val="16"/>
        </w:rPr>
        <w:t>Results showed that Republican-leaning and Democrat</w:t>
      </w:r>
      <w:r w:rsidRPr="004D0BAD">
        <w:rPr>
          <w:b/>
          <w:bCs/>
          <w:sz w:val="16"/>
          <w:szCs w:val="16"/>
        </w:rPr>
        <w:t>-</w:t>
      </w:r>
      <w:r w:rsidRPr="004D0BAD">
        <w:rPr>
          <w:rStyle w:val="Emphasis"/>
          <w:b w:val="0"/>
          <w:bCs/>
        </w:rPr>
        <w:t>leaning independents agreed more with appeals to oppose their non-preferred party</w:t>
      </w:r>
      <w:r w:rsidRPr="004D0BAD">
        <w:rPr>
          <w:sz w:val="16"/>
          <w:szCs w:val="16"/>
        </w:rPr>
        <w:t>, while partisans agreed more with messages that supported their party.</w:t>
      </w:r>
    </w:p>
    <w:p w14:paraId="1FD98D91" w14:textId="77777777" w:rsidR="00AC70A1" w:rsidRPr="004D0BAD" w:rsidRDefault="00AC70A1" w:rsidP="00AC70A1">
      <w:pPr>
        <w:spacing w:after="0"/>
        <w:rPr>
          <w:sz w:val="16"/>
          <w:szCs w:val="16"/>
        </w:rPr>
      </w:pPr>
      <w:r w:rsidRPr="004D0BAD">
        <w:rPr>
          <w:sz w:val="16"/>
          <w:szCs w:val="16"/>
        </w:rPr>
        <w:t>Results from these studies don’t mean that partisans don’t dislike their opponents on the other side – they do, and maybe more than independents do, Petty said.</w:t>
      </w:r>
    </w:p>
    <w:p w14:paraId="7818C0D9" w14:textId="77777777" w:rsidR="00AC70A1" w:rsidRPr="004D0BAD" w:rsidRDefault="00AC70A1" w:rsidP="00AC70A1">
      <w:pPr>
        <w:spacing w:after="0"/>
        <w:rPr>
          <w:sz w:val="16"/>
          <w:szCs w:val="16"/>
        </w:rPr>
      </w:pPr>
      <w:r w:rsidRPr="004D0BAD">
        <w:rPr>
          <w:sz w:val="16"/>
          <w:szCs w:val="16"/>
        </w:rPr>
        <w:t xml:space="preserve">“But </w:t>
      </w:r>
      <w:r w:rsidRPr="004D0BAD">
        <w:rPr>
          <w:rStyle w:val="Emphasis"/>
          <w:b w:val="0"/>
          <w:bCs/>
        </w:rPr>
        <w:t>political partisans base their electoral choices more on</w:t>
      </w:r>
      <w:r w:rsidRPr="004D0BAD">
        <w:rPr>
          <w:sz w:val="16"/>
          <w:szCs w:val="16"/>
        </w:rPr>
        <w:t xml:space="preserve"> who or </w:t>
      </w:r>
      <w:r w:rsidRPr="004D0BAD">
        <w:rPr>
          <w:rStyle w:val="Emphasis"/>
          <w:b w:val="0"/>
          <w:bCs/>
        </w:rPr>
        <w:t>what they like</w:t>
      </w:r>
      <w:r w:rsidRPr="004D0BAD">
        <w:rPr>
          <w:sz w:val="16"/>
          <w:szCs w:val="16"/>
        </w:rPr>
        <w:t xml:space="preserve">, whereas </w:t>
      </w:r>
      <w:r w:rsidRPr="004D0BAD">
        <w:rPr>
          <w:rStyle w:val="Emphasis"/>
          <w:b w:val="0"/>
          <w:bCs/>
        </w:rPr>
        <w:t>independents base their preferences</w:t>
      </w:r>
      <w:r w:rsidRPr="004D0BAD">
        <w:rPr>
          <w:sz w:val="16"/>
          <w:szCs w:val="16"/>
        </w:rPr>
        <w:t xml:space="preserve"> to a greater degree </w:t>
      </w:r>
      <w:r w:rsidRPr="004D0BAD">
        <w:rPr>
          <w:rStyle w:val="Emphasis"/>
        </w:rPr>
        <w:t>on</w:t>
      </w:r>
      <w:r w:rsidRPr="004D0BAD">
        <w:rPr>
          <w:sz w:val="16"/>
          <w:szCs w:val="16"/>
        </w:rPr>
        <w:t xml:space="preserve"> who or </w:t>
      </w:r>
      <w:r w:rsidRPr="004D0BAD">
        <w:rPr>
          <w:rStyle w:val="Emphasis"/>
        </w:rPr>
        <w:t>what they don’t like</w:t>
      </w:r>
      <w:r w:rsidRPr="004D0BAD">
        <w:rPr>
          <w:sz w:val="16"/>
          <w:szCs w:val="16"/>
        </w:rPr>
        <w:t>,” he said.</w:t>
      </w:r>
    </w:p>
    <w:p w14:paraId="68AB487B" w14:textId="77777777" w:rsidR="00AC70A1" w:rsidRPr="00E064B1" w:rsidRDefault="00AC70A1" w:rsidP="00AC70A1"/>
    <w:p w14:paraId="0E087612" w14:textId="6CF65358" w:rsidR="00AC70A1" w:rsidRPr="00E064B1" w:rsidRDefault="00CA237E" w:rsidP="00AC70A1">
      <w:pPr>
        <w:pStyle w:val="Heading3"/>
      </w:pPr>
      <w:r>
        <w:t>Link---</w:t>
      </w:r>
      <w:r w:rsidR="00AC70A1" w:rsidRPr="00E064B1">
        <w:t>Independent voters won’t turn out</w:t>
      </w:r>
    </w:p>
    <w:p w14:paraId="75A64CC7" w14:textId="77777777" w:rsidR="00AC70A1" w:rsidRPr="00E064B1" w:rsidRDefault="00AC70A1" w:rsidP="00AC70A1"/>
    <w:p w14:paraId="07DC6FFF" w14:textId="77777777" w:rsidR="00AC70A1" w:rsidRPr="00E064B1" w:rsidRDefault="00AC70A1" w:rsidP="00AC70A1">
      <w:pPr>
        <w:pStyle w:val="Heading4"/>
      </w:pPr>
      <w:r w:rsidRPr="00E064B1">
        <w:t>Independent</w:t>
      </w:r>
      <w:r>
        <w:t xml:space="preserve">s </w:t>
      </w:r>
      <w:r w:rsidRPr="00E064B1">
        <w:t xml:space="preserve">are </w:t>
      </w:r>
      <w:r>
        <w:t xml:space="preserve">the </w:t>
      </w:r>
      <w:r w:rsidRPr="00E064B1">
        <w:t>le</w:t>
      </w:r>
      <w:r>
        <w:t xml:space="preserve">ast </w:t>
      </w:r>
      <w:r w:rsidRPr="00E064B1">
        <w:t>likely to vote and the most difficult to reach</w:t>
      </w:r>
    </w:p>
    <w:p w14:paraId="2EC14D4C" w14:textId="77777777" w:rsidR="00AC70A1" w:rsidRPr="00E064B1" w:rsidRDefault="00AC70A1" w:rsidP="00AC70A1">
      <w:r w:rsidRPr="00E064B1">
        <w:rPr>
          <w:rStyle w:val="Style13ptBold"/>
        </w:rPr>
        <w:t>Borquez 6/11</w:t>
      </w:r>
      <w:r w:rsidRPr="00E064B1">
        <w:t>/24 [Associate Professor of Political Science, University of Michigan-Dearborn</w:t>
      </w:r>
      <w:r>
        <w:t>;</w:t>
      </w:r>
      <w:r w:rsidRPr="00E064B1">
        <w:t xml:space="preserve"> “Independent voters are few in number, influential in close elections – and hard for campaigns to reach”</w:t>
      </w:r>
      <w:r>
        <w:t>;</w:t>
      </w:r>
      <w:r w:rsidRPr="00E064B1">
        <w:t xml:space="preserve"> The Conversation</w:t>
      </w:r>
      <w:r>
        <w:t>;</w:t>
      </w:r>
      <w:r w:rsidRPr="00E064B1">
        <w:t xml:space="preserve"> https://theconversation.com/independent-voters-are-few-in-number-influential-in-close-elections-and-hard-for-campaigns-to-reach-231567] </w:t>
      </w:r>
      <w:r>
        <w:t>/sb</w:t>
      </w:r>
    </w:p>
    <w:p w14:paraId="48BF3746" w14:textId="77777777" w:rsidR="00AC70A1" w:rsidRPr="00CC750F" w:rsidRDefault="00AC70A1" w:rsidP="00AC70A1">
      <w:pPr>
        <w:pStyle w:val="NormalWeb"/>
        <w:shd w:val="clear" w:color="auto" w:fill="FFFFFF"/>
        <w:spacing w:before="0" w:beforeAutospacing="0" w:after="0" w:afterAutospacing="0" w:line="276" w:lineRule="auto"/>
        <w:textAlignment w:val="baseline"/>
        <w:rPr>
          <w:rFonts w:asciiTheme="minorHAnsi" w:hAnsiTheme="minorHAnsi" w:cstheme="minorHAnsi"/>
          <w:color w:val="000000"/>
          <w:sz w:val="22"/>
          <w:szCs w:val="22"/>
        </w:rPr>
      </w:pPr>
      <w:r w:rsidRPr="00CC750F">
        <w:rPr>
          <w:rFonts w:asciiTheme="minorHAnsi" w:hAnsiTheme="minorHAnsi" w:cstheme="minorHAnsi"/>
          <w:color w:val="000000"/>
          <w:sz w:val="16"/>
          <w:szCs w:val="16"/>
        </w:rPr>
        <w:t>Pure independents – those who do not identify closely with either party – are another matter. Although relatively small in number,</w:t>
      </w:r>
      <w:r w:rsidRPr="00CC750F">
        <w:rPr>
          <w:rFonts w:asciiTheme="minorHAnsi" w:hAnsiTheme="minorHAnsi" w:cstheme="minorHAnsi"/>
          <w:color w:val="000000"/>
          <w:sz w:val="22"/>
          <w:szCs w:val="22"/>
        </w:rPr>
        <w:t xml:space="preserve"> </w:t>
      </w:r>
      <w:r w:rsidRPr="00CC750F">
        <w:rPr>
          <w:rFonts w:asciiTheme="minorHAnsi" w:hAnsiTheme="minorHAnsi" w:cstheme="minorHAnsi"/>
          <w:color w:val="000000"/>
          <w:sz w:val="22"/>
          <w:szCs w:val="22"/>
          <w:u w:val="single"/>
        </w:rPr>
        <w:t>pure independents are distinctive in ways that pose real challenges to campaigns seeking their support</w:t>
      </w:r>
      <w:r w:rsidRPr="00CC750F">
        <w:rPr>
          <w:rFonts w:asciiTheme="minorHAnsi" w:hAnsiTheme="minorHAnsi" w:cstheme="minorHAnsi"/>
          <w:color w:val="000000"/>
          <w:sz w:val="22"/>
          <w:szCs w:val="22"/>
        </w:rPr>
        <w:t xml:space="preserve">. </w:t>
      </w:r>
    </w:p>
    <w:p w14:paraId="6AB84A06" w14:textId="77777777" w:rsidR="00AC70A1" w:rsidRPr="00CC750F" w:rsidRDefault="00AC70A1" w:rsidP="00AC70A1">
      <w:pPr>
        <w:pStyle w:val="NormalWeb"/>
        <w:shd w:val="clear" w:color="auto" w:fill="FFFFFF"/>
        <w:spacing w:before="0" w:beforeAutospacing="0" w:after="0" w:afterAutospacing="0" w:line="276" w:lineRule="auto"/>
        <w:textAlignment w:val="baseline"/>
        <w:rPr>
          <w:rFonts w:asciiTheme="minorHAnsi" w:hAnsiTheme="minorHAnsi" w:cstheme="minorHAnsi"/>
          <w:color w:val="000000"/>
          <w:sz w:val="22"/>
          <w:szCs w:val="22"/>
        </w:rPr>
      </w:pPr>
      <w:r w:rsidRPr="00CC750F">
        <w:rPr>
          <w:rFonts w:asciiTheme="minorHAnsi" w:hAnsiTheme="minorHAnsi" w:cstheme="minorHAnsi"/>
          <w:color w:val="000000"/>
          <w:sz w:val="16"/>
          <w:szCs w:val="16"/>
        </w:rPr>
        <w:t xml:space="preserve">Perhaps most importantly, pure </w:t>
      </w:r>
      <w:r w:rsidRPr="00CC750F">
        <w:rPr>
          <w:rStyle w:val="StyleUnderline"/>
          <w:rFonts w:asciiTheme="minorHAnsi" w:hAnsiTheme="minorHAnsi" w:cstheme="minorHAnsi"/>
        </w:rPr>
        <w:t>independent voters are simply</w:t>
      </w:r>
      <w:r w:rsidRPr="00CC750F">
        <w:rPr>
          <w:rFonts w:asciiTheme="minorHAnsi" w:hAnsiTheme="minorHAnsi" w:cstheme="minorHAnsi"/>
          <w:color w:val="000000"/>
          <w:sz w:val="22"/>
          <w:szCs w:val="22"/>
          <w:u w:val="single"/>
        </w:rPr>
        <w:t xml:space="preserve"> </w:t>
      </w:r>
      <w:r w:rsidRPr="00CC750F">
        <w:rPr>
          <w:rFonts w:asciiTheme="minorHAnsi" w:hAnsiTheme="minorHAnsi" w:cstheme="minorHAnsi"/>
          <w:b/>
          <w:bCs/>
          <w:color w:val="000000"/>
          <w:sz w:val="22"/>
          <w:szCs w:val="22"/>
          <w:u w:val="single"/>
        </w:rPr>
        <w:t>less likely to vote</w:t>
      </w:r>
      <w:r w:rsidRPr="00CC750F">
        <w:rPr>
          <w:rFonts w:asciiTheme="minorHAnsi" w:hAnsiTheme="minorHAnsi" w:cstheme="minorHAnsi"/>
          <w:color w:val="000000"/>
          <w:sz w:val="22"/>
          <w:szCs w:val="22"/>
          <w:u w:val="single"/>
        </w:rPr>
        <w:t xml:space="preserve"> than those who express any degree of partisan attachment</w:t>
      </w:r>
      <w:r w:rsidRPr="00CC750F">
        <w:rPr>
          <w:rFonts w:asciiTheme="minorHAnsi" w:hAnsiTheme="minorHAnsi" w:cstheme="minorHAnsi"/>
          <w:color w:val="000000"/>
          <w:sz w:val="22"/>
          <w:szCs w:val="22"/>
        </w:rPr>
        <w:t xml:space="preserve">. </w:t>
      </w:r>
      <w:r w:rsidRPr="00CC750F">
        <w:rPr>
          <w:rFonts w:asciiTheme="minorHAnsi" w:hAnsiTheme="minorHAnsi" w:cstheme="minorHAnsi"/>
          <w:color w:val="000000"/>
          <w:sz w:val="16"/>
          <w:szCs w:val="16"/>
        </w:rPr>
        <w:t>In the 2020 presidential election, reported turnout among pure independents was</w:t>
      </w:r>
      <w:r w:rsidRPr="00CC750F">
        <w:rPr>
          <w:rFonts w:asciiTheme="minorHAnsi" w:hAnsiTheme="minorHAnsi" w:cstheme="minorHAnsi"/>
          <w:color w:val="000000"/>
          <w:sz w:val="22"/>
          <w:szCs w:val="22"/>
        </w:rPr>
        <w:t xml:space="preserve"> </w:t>
      </w:r>
      <w:r w:rsidRPr="00CC750F">
        <w:rPr>
          <w:rFonts w:asciiTheme="minorHAnsi" w:eastAsiaTheme="majorEastAsia" w:hAnsiTheme="minorHAnsi" w:cstheme="minorHAnsi"/>
          <w:color w:val="000000"/>
          <w:sz w:val="22"/>
          <w:szCs w:val="22"/>
          <w:u w:val="single"/>
        </w:rPr>
        <w:t xml:space="preserve">about </w:t>
      </w:r>
      <w:r w:rsidRPr="00CC750F">
        <w:rPr>
          <w:rFonts w:asciiTheme="minorHAnsi" w:eastAsiaTheme="majorEastAsia" w:hAnsiTheme="minorHAnsi" w:cstheme="minorHAnsi"/>
          <w:b/>
          <w:bCs/>
          <w:color w:val="000000"/>
          <w:sz w:val="22"/>
          <w:szCs w:val="22"/>
          <w:u w:val="single"/>
        </w:rPr>
        <w:t>20 percentage points</w:t>
      </w:r>
      <w:r w:rsidRPr="00CC750F">
        <w:rPr>
          <w:rFonts w:asciiTheme="minorHAnsi" w:eastAsiaTheme="majorEastAsia" w:hAnsiTheme="minorHAnsi" w:cstheme="minorHAnsi"/>
          <w:color w:val="000000"/>
          <w:sz w:val="22"/>
          <w:szCs w:val="22"/>
          <w:u w:val="single"/>
        </w:rPr>
        <w:t xml:space="preserve"> lower</w:t>
      </w:r>
      <w:r w:rsidRPr="00CC750F">
        <w:rPr>
          <w:rFonts w:asciiTheme="minorHAnsi" w:hAnsiTheme="minorHAnsi" w:cstheme="minorHAnsi"/>
          <w:color w:val="000000"/>
          <w:sz w:val="22"/>
          <w:szCs w:val="22"/>
          <w:u w:val="single"/>
        </w:rPr>
        <w:t xml:space="preserve"> than turnout among other voters, </w:t>
      </w:r>
      <w:r w:rsidRPr="00CC750F">
        <w:rPr>
          <w:rFonts w:asciiTheme="minorHAnsi" w:hAnsiTheme="minorHAnsi" w:cstheme="minorHAnsi"/>
          <w:color w:val="000000"/>
          <w:sz w:val="16"/>
          <w:szCs w:val="16"/>
        </w:rPr>
        <w:t>including independents who lean toward a party</w:t>
      </w:r>
      <w:r w:rsidRPr="00CC750F">
        <w:rPr>
          <w:rFonts w:asciiTheme="minorHAnsi" w:hAnsiTheme="minorHAnsi" w:cstheme="minorHAnsi"/>
          <w:color w:val="000000"/>
          <w:sz w:val="22"/>
          <w:szCs w:val="22"/>
        </w:rPr>
        <w:t xml:space="preserve">. </w:t>
      </w:r>
    </w:p>
    <w:p w14:paraId="3AFCC0F7" w14:textId="77777777" w:rsidR="00AC70A1" w:rsidRPr="00CC750F" w:rsidRDefault="00AC70A1" w:rsidP="00AC70A1">
      <w:pPr>
        <w:pStyle w:val="NormalWeb"/>
        <w:shd w:val="clear" w:color="auto" w:fill="FFFFFF"/>
        <w:spacing w:before="0" w:beforeAutospacing="0" w:after="0" w:afterAutospacing="0" w:line="276" w:lineRule="auto"/>
        <w:textAlignment w:val="baseline"/>
        <w:rPr>
          <w:rFonts w:asciiTheme="minorHAnsi" w:hAnsiTheme="minorHAnsi" w:cstheme="minorHAnsi"/>
          <w:color w:val="000000"/>
          <w:sz w:val="16"/>
          <w:szCs w:val="16"/>
        </w:rPr>
      </w:pPr>
      <w:r w:rsidRPr="00CC750F">
        <w:rPr>
          <w:rFonts w:asciiTheme="minorHAnsi" w:hAnsiTheme="minorHAnsi" w:cstheme="minorHAnsi"/>
          <w:color w:val="000000"/>
          <w:sz w:val="16"/>
          <w:szCs w:val="16"/>
        </w:rPr>
        <w:t>An underlying reason could be that pure</w:t>
      </w:r>
      <w:r w:rsidRPr="00CC750F">
        <w:rPr>
          <w:rFonts w:asciiTheme="minorHAnsi" w:hAnsiTheme="minorHAnsi" w:cstheme="minorHAnsi"/>
          <w:b/>
          <w:bCs/>
          <w:color w:val="000000"/>
          <w:sz w:val="16"/>
          <w:szCs w:val="16"/>
        </w:rPr>
        <w:t xml:space="preserve"> </w:t>
      </w:r>
      <w:r w:rsidRPr="00CC750F">
        <w:rPr>
          <w:rStyle w:val="StyleUnderline"/>
          <w:rFonts w:asciiTheme="minorHAnsi" w:hAnsiTheme="minorHAnsi" w:cstheme="minorHAnsi"/>
        </w:rPr>
        <w:t>independents tend to be genuinely put off by partisan conflict and party labels.</w:t>
      </w:r>
      <w:r w:rsidRPr="00CC750F">
        <w:rPr>
          <w:rFonts w:asciiTheme="minorHAnsi" w:hAnsiTheme="minorHAnsi" w:cstheme="minorHAnsi"/>
          <w:color w:val="000000"/>
          <w:sz w:val="16"/>
          <w:szCs w:val="16"/>
        </w:rPr>
        <w:t xml:space="preserve"> Declaring independence in a survey is a way people can distance themselves from the partisan fray. For instance, a series of imaginative experiments conducted by politics scholars </w:t>
      </w:r>
      <w:r w:rsidRPr="00CC750F">
        <w:rPr>
          <w:rFonts w:asciiTheme="minorHAnsi" w:eastAsiaTheme="majorEastAsia" w:hAnsiTheme="minorHAnsi" w:cstheme="minorHAnsi"/>
          <w:color w:val="000000"/>
          <w:sz w:val="16"/>
          <w:szCs w:val="16"/>
        </w:rPr>
        <w:t>Samara Klar</w:t>
      </w:r>
      <w:r w:rsidRPr="00CC750F">
        <w:rPr>
          <w:rFonts w:asciiTheme="minorHAnsi" w:hAnsiTheme="minorHAnsi" w:cstheme="minorHAnsi"/>
          <w:color w:val="000000"/>
          <w:sz w:val="16"/>
          <w:szCs w:val="16"/>
        </w:rPr>
        <w:t xml:space="preserve"> and </w:t>
      </w:r>
      <w:r w:rsidRPr="00CC750F">
        <w:rPr>
          <w:rFonts w:asciiTheme="minorHAnsi" w:eastAsiaTheme="majorEastAsia" w:hAnsiTheme="minorHAnsi" w:cstheme="minorHAnsi"/>
          <w:color w:val="000000"/>
          <w:sz w:val="16"/>
          <w:szCs w:val="16"/>
        </w:rPr>
        <w:t>Yanna Krupnikov</w:t>
      </w:r>
      <w:r w:rsidRPr="00CC750F">
        <w:rPr>
          <w:rFonts w:asciiTheme="minorHAnsi" w:hAnsiTheme="minorHAnsi" w:cstheme="minorHAnsi"/>
          <w:color w:val="000000"/>
          <w:sz w:val="16"/>
          <w:szCs w:val="16"/>
        </w:rPr>
        <w:t xml:space="preserve"> found that </w:t>
      </w:r>
      <w:r w:rsidRPr="00CC750F">
        <w:rPr>
          <w:rFonts w:asciiTheme="minorHAnsi" w:eastAsiaTheme="majorEastAsia" w:hAnsiTheme="minorHAnsi" w:cstheme="minorHAnsi"/>
          <w:color w:val="000000"/>
          <w:sz w:val="16"/>
          <w:szCs w:val="16"/>
        </w:rPr>
        <w:t>self-described independents preferred photos of neighborhoods</w:t>
      </w:r>
      <w:r w:rsidRPr="00CC750F">
        <w:rPr>
          <w:rFonts w:asciiTheme="minorHAnsi" w:hAnsiTheme="minorHAnsi" w:cstheme="minorHAnsi"/>
          <w:color w:val="000000"/>
          <w:sz w:val="16"/>
          <w:szCs w:val="16"/>
        </w:rPr>
        <w:t xml:space="preserve"> that did not show political yard signs than the same photos of the same neighborhoods with homes displaying political yard signs. </w:t>
      </w:r>
    </w:p>
    <w:p w14:paraId="0D839614" w14:textId="77777777" w:rsidR="00AC70A1" w:rsidRPr="00CC750F" w:rsidRDefault="00AC70A1" w:rsidP="00AC70A1">
      <w:pPr>
        <w:pStyle w:val="NormalWeb"/>
        <w:shd w:val="clear" w:color="auto" w:fill="FFFFFF"/>
        <w:spacing w:before="0" w:beforeAutospacing="0" w:after="0" w:afterAutospacing="0" w:line="276" w:lineRule="auto"/>
        <w:textAlignment w:val="baseline"/>
        <w:rPr>
          <w:rFonts w:asciiTheme="minorHAnsi" w:hAnsiTheme="minorHAnsi" w:cstheme="minorHAnsi"/>
          <w:color w:val="000000"/>
          <w:sz w:val="16"/>
          <w:szCs w:val="16"/>
        </w:rPr>
      </w:pPr>
      <w:r w:rsidRPr="00CC750F">
        <w:rPr>
          <w:rFonts w:asciiTheme="minorHAnsi" w:hAnsiTheme="minorHAnsi" w:cstheme="minorHAnsi"/>
          <w:color w:val="000000"/>
          <w:sz w:val="16"/>
          <w:szCs w:val="16"/>
        </w:rPr>
        <w:t xml:space="preserve">For these study subjects, independence is not simply the absence of party allegiances but an identity with its own meaning. They reject party labels and partisan rancor, which means that the kinds of messages that can motivate the Democratic and Republican bases may strike independents as more unwanted partisan vitriol. </w:t>
      </w:r>
    </w:p>
    <w:p w14:paraId="0C2148A6" w14:textId="77777777" w:rsidR="00AC70A1" w:rsidRPr="00CC750F" w:rsidRDefault="00AC70A1" w:rsidP="00AC70A1">
      <w:pPr>
        <w:pStyle w:val="NormalWeb"/>
        <w:shd w:val="clear" w:color="auto" w:fill="FFFFFF"/>
        <w:spacing w:before="0" w:beforeAutospacing="0" w:after="0" w:afterAutospacing="0" w:line="276" w:lineRule="auto"/>
        <w:textAlignment w:val="baseline"/>
        <w:rPr>
          <w:rFonts w:asciiTheme="minorHAnsi" w:hAnsiTheme="minorHAnsi" w:cstheme="minorHAnsi"/>
          <w:color w:val="000000"/>
          <w:sz w:val="22"/>
          <w:szCs w:val="22"/>
        </w:rPr>
      </w:pPr>
      <w:r w:rsidRPr="00CC750F">
        <w:rPr>
          <w:rFonts w:asciiTheme="minorHAnsi" w:hAnsiTheme="minorHAnsi" w:cstheme="minorHAnsi"/>
          <w:color w:val="000000"/>
          <w:sz w:val="22"/>
          <w:szCs w:val="22"/>
          <w:u w:val="single"/>
        </w:rPr>
        <w:t xml:space="preserve">The research indicates that at least some pure independents seek to </w:t>
      </w:r>
      <w:r w:rsidRPr="00CC750F">
        <w:rPr>
          <w:rFonts w:asciiTheme="minorHAnsi" w:eastAsiaTheme="majorEastAsia" w:hAnsiTheme="minorHAnsi" w:cstheme="minorHAnsi"/>
          <w:color w:val="000000"/>
          <w:sz w:val="22"/>
          <w:szCs w:val="22"/>
          <w:u w:val="single"/>
        </w:rPr>
        <w:t>avoid political conversation or interaction</w:t>
      </w:r>
      <w:r w:rsidRPr="00CC750F">
        <w:rPr>
          <w:rFonts w:asciiTheme="minorHAnsi" w:hAnsiTheme="minorHAnsi" w:cstheme="minorHAnsi"/>
          <w:color w:val="000000"/>
          <w:sz w:val="22"/>
          <w:szCs w:val="22"/>
          <w:u w:val="single"/>
        </w:rPr>
        <w:t xml:space="preserve"> of almost any kind.</w:t>
      </w:r>
      <w:r w:rsidRPr="00CC750F">
        <w:rPr>
          <w:rFonts w:asciiTheme="minorHAnsi" w:hAnsiTheme="minorHAnsi" w:cstheme="minorHAnsi"/>
          <w:color w:val="000000"/>
          <w:sz w:val="22"/>
          <w:szCs w:val="22"/>
        </w:rPr>
        <w:t xml:space="preserve"> </w:t>
      </w:r>
      <w:r w:rsidRPr="00CC750F">
        <w:rPr>
          <w:rFonts w:asciiTheme="minorHAnsi" w:hAnsiTheme="minorHAnsi" w:cstheme="minorHAnsi"/>
          <w:color w:val="000000"/>
          <w:sz w:val="16"/>
          <w:szCs w:val="16"/>
        </w:rPr>
        <w:t>They therefore pose a</w:t>
      </w:r>
      <w:r w:rsidRPr="00CC750F">
        <w:rPr>
          <w:rFonts w:asciiTheme="minorHAnsi" w:hAnsiTheme="minorHAnsi" w:cstheme="minorHAnsi"/>
          <w:color w:val="000000"/>
          <w:sz w:val="22"/>
          <w:szCs w:val="22"/>
        </w:rPr>
        <w:t xml:space="preserve"> </w:t>
      </w:r>
      <w:r w:rsidRPr="00CC750F">
        <w:rPr>
          <w:rFonts w:asciiTheme="minorHAnsi" w:hAnsiTheme="minorHAnsi" w:cstheme="minorHAnsi"/>
          <w:color w:val="000000"/>
          <w:sz w:val="22"/>
          <w:szCs w:val="22"/>
          <w:u w:val="single"/>
        </w:rPr>
        <w:t>serious dilemma for campaign strategists</w:t>
      </w:r>
      <w:r w:rsidRPr="00CC750F">
        <w:rPr>
          <w:rFonts w:asciiTheme="minorHAnsi" w:hAnsiTheme="minorHAnsi" w:cstheme="minorHAnsi"/>
          <w:color w:val="000000"/>
          <w:sz w:val="22"/>
          <w:szCs w:val="22"/>
        </w:rPr>
        <w:t xml:space="preserve">: </w:t>
      </w:r>
      <w:r w:rsidRPr="00CC750F">
        <w:rPr>
          <w:rFonts w:asciiTheme="minorHAnsi" w:hAnsiTheme="minorHAnsi" w:cstheme="minorHAnsi"/>
          <w:color w:val="000000"/>
          <w:sz w:val="22"/>
          <w:szCs w:val="22"/>
          <w:u w:val="single"/>
        </w:rPr>
        <w:t xml:space="preserve">The very voters they need </w:t>
      </w:r>
      <w:r w:rsidRPr="00CC750F">
        <w:rPr>
          <w:rFonts w:asciiTheme="minorHAnsi" w:hAnsiTheme="minorHAnsi" w:cstheme="minorHAnsi"/>
          <w:color w:val="000000"/>
          <w:sz w:val="16"/>
          <w:szCs w:val="16"/>
        </w:rPr>
        <w:t>to mobilize to create a winning coalition</w:t>
      </w:r>
      <w:r w:rsidRPr="00CC750F">
        <w:rPr>
          <w:rFonts w:asciiTheme="minorHAnsi" w:hAnsiTheme="minorHAnsi" w:cstheme="minorHAnsi"/>
          <w:color w:val="000000"/>
          <w:sz w:val="22"/>
          <w:szCs w:val="22"/>
        </w:rPr>
        <w:t xml:space="preserve"> </w:t>
      </w:r>
      <w:r w:rsidRPr="00CC750F">
        <w:rPr>
          <w:rFonts w:asciiTheme="minorHAnsi" w:hAnsiTheme="minorHAnsi" w:cstheme="minorHAnsi"/>
          <w:color w:val="000000"/>
          <w:sz w:val="22"/>
          <w:szCs w:val="22"/>
          <w:u w:val="single"/>
        </w:rPr>
        <w:t xml:space="preserve">might be </w:t>
      </w:r>
      <w:r w:rsidRPr="00CC750F">
        <w:rPr>
          <w:rFonts w:asciiTheme="minorHAnsi" w:hAnsiTheme="minorHAnsi" w:cstheme="minorHAnsi"/>
          <w:b/>
          <w:bCs/>
          <w:color w:val="000000"/>
          <w:sz w:val="22"/>
          <w:szCs w:val="22"/>
          <w:u w:val="single"/>
        </w:rPr>
        <w:t>the most difficult to reach</w:t>
      </w:r>
      <w:r w:rsidRPr="00CC750F">
        <w:rPr>
          <w:rFonts w:asciiTheme="minorHAnsi" w:hAnsiTheme="minorHAnsi" w:cstheme="minorHAnsi"/>
          <w:color w:val="000000"/>
          <w:sz w:val="22"/>
          <w:szCs w:val="22"/>
        </w:rPr>
        <w:t xml:space="preserve">. </w:t>
      </w:r>
    </w:p>
    <w:p w14:paraId="73ECB170" w14:textId="77777777" w:rsidR="00AC70A1" w:rsidRPr="00CC750F" w:rsidRDefault="00AC70A1" w:rsidP="00AC70A1">
      <w:pPr>
        <w:pStyle w:val="NormalWeb"/>
        <w:shd w:val="clear" w:color="auto" w:fill="FFFFFF"/>
        <w:spacing w:before="0" w:beforeAutospacing="0" w:after="0" w:afterAutospacing="0" w:line="276" w:lineRule="auto"/>
        <w:textAlignment w:val="baseline"/>
        <w:rPr>
          <w:rFonts w:asciiTheme="minorHAnsi" w:hAnsiTheme="minorHAnsi" w:cstheme="minorHAnsi"/>
          <w:color w:val="000000"/>
          <w:sz w:val="22"/>
          <w:szCs w:val="22"/>
        </w:rPr>
      </w:pPr>
      <w:r w:rsidRPr="00CC750F">
        <w:rPr>
          <w:rFonts w:asciiTheme="minorHAnsi" w:hAnsiTheme="minorHAnsi" w:cstheme="minorHAnsi"/>
          <w:color w:val="000000"/>
          <w:sz w:val="16"/>
          <w:szCs w:val="16"/>
        </w:rPr>
        <w:t xml:space="preserve">Independents are distinct from other voters in a number of other ways that are also likely to raise the blood pressure of candidates and their campaigns. People who identify themselves as independents, even if they lean, </w:t>
      </w:r>
      <w:r w:rsidRPr="00CC750F">
        <w:rPr>
          <w:rFonts w:asciiTheme="minorHAnsi" w:eastAsiaTheme="majorEastAsia" w:hAnsiTheme="minorHAnsi" w:cstheme="minorHAnsi"/>
          <w:color w:val="000000"/>
          <w:sz w:val="16"/>
          <w:szCs w:val="16"/>
        </w:rPr>
        <w:t>tend to be</w:t>
      </w:r>
      <w:r w:rsidRPr="00CC750F">
        <w:rPr>
          <w:rFonts w:asciiTheme="minorHAnsi" w:eastAsiaTheme="majorEastAsia" w:hAnsiTheme="minorHAnsi" w:cstheme="minorHAnsi"/>
          <w:color w:val="000000"/>
          <w:sz w:val="22"/>
          <w:szCs w:val="22"/>
        </w:rPr>
        <w:t xml:space="preserve"> </w:t>
      </w:r>
      <w:r w:rsidRPr="00CC750F">
        <w:rPr>
          <w:rFonts w:asciiTheme="minorHAnsi" w:eastAsiaTheme="majorEastAsia" w:hAnsiTheme="minorHAnsi" w:cstheme="minorHAnsi"/>
          <w:color w:val="000000"/>
          <w:sz w:val="22"/>
          <w:szCs w:val="22"/>
          <w:u w:val="single"/>
        </w:rPr>
        <w:t>less engaged in politics</w:t>
      </w:r>
      <w:r w:rsidRPr="00CC750F">
        <w:rPr>
          <w:rFonts w:asciiTheme="minorHAnsi" w:hAnsiTheme="minorHAnsi" w:cstheme="minorHAnsi"/>
          <w:color w:val="000000"/>
          <w:sz w:val="22"/>
          <w:szCs w:val="22"/>
          <w:u w:val="single"/>
        </w:rPr>
        <w:t xml:space="preserve"> and pay less attention to campaigns</w:t>
      </w:r>
      <w:r w:rsidRPr="00CC750F">
        <w:rPr>
          <w:rFonts w:asciiTheme="minorHAnsi" w:hAnsiTheme="minorHAnsi" w:cstheme="minorHAnsi"/>
          <w:color w:val="000000"/>
          <w:sz w:val="22"/>
          <w:szCs w:val="22"/>
        </w:rPr>
        <w:t xml:space="preserve"> </w:t>
      </w:r>
      <w:r w:rsidRPr="00CC750F">
        <w:rPr>
          <w:rFonts w:asciiTheme="minorHAnsi" w:hAnsiTheme="minorHAnsi" w:cstheme="minorHAnsi"/>
          <w:color w:val="000000"/>
          <w:sz w:val="16"/>
          <w:szCs w:val="16"/>
        </w:rPr>
        <w:t>than people who identify as partisans. They are also less likely to partake in partisan social media. All told, independents are</w:t>
      </w:r>
      <w:r w:rsidRPr="00CC750F">
        <w:rPr>
          <w:rFonts w:asciiTheme="minorHAnsi" w:hAnsiTheme="minorHAnsi" w:cstheme="minorHAnsi"/>
          <w:color w:val="000000"/>
          <w:sz w:val="22"/>
          <w:szCs w:val="22"/>
        </w:rPr>
        <w:t xml:space="preserve"> </w:t>
      </w:r>
      <w:r w:rsidRPr="00CC750F">
        <w:rPr>
          <w:rFonts w:asciiTheme="minorHAnsi" w:hAnsiTheme="minorHAnsi" w:cstheme="minorHAnsi"/>
          <w:color w:val="000000"/>
          <w:sz w:val="22"/>
          <w:szCs w:val="22"/>
          <w:u w:val="single"/>
        </w:rPr>
        <w:t>less likely to use online sites and</w:t>
      </w:r>
      <w:r w:rsidRPr="00CC750F">
        <w:rPr>
          <w:rFonts w:asciiTheme="minorHAnsi" w:hAnsiTheme="minorHAnsi" w:cstheme="minorHAnsi"/>
          <w:color w:val="000000"/>
          <w:sz w:val="22"/>
          <w:szCs w:val="22"/>
        </w:rPr>
        <w:t xml:space="preserve"> </w:t>
      </w:r>
      <w:r w:rsidRPr="00CC750F">
        <w:rPr>
          <w:rFonts w:asciiTheme="minorHAnsi" w:hAnsiTheme="minorHAnsi" w:cstheme="minorHAnsi"/>
          <w:color w:val="000000"/>
          <w:sz w:val="22"/>
          <w:szCs w:val="22"/>
          <w:u w:val="single"/>
        </w:rPr>
        <w:t>platforms where campaigns can reach them</w:t>
      </w:r>
      <w:r w:rsidRPr="00CC750F">
        <w:rPr>
          <w:rFonts w:asciiTheme="minorHAnsi" w:hAnsiTheme="minorHAnsi" w:cstheme="minorHAnsi"/>
          <w:color w:val="000000"/>
          <w:sz w:val="22"/>
          <w:szCs w:val="22"/>
        </w:rPr>
        <w:t>.</w:t>
      </w:r>
    </w:p>
    <w:p w14:paraId="5A600B2C" w14:textId="77777777" w:rsidR="00AC70A1" w:rsidRDefault="00AC70A1" w:rsidP="00AC70A1">
      <w:pPr>
        <w:pStyle w:val="NormalWeb"/>
        <w:shd w:val="clear" w:color="auto" w:fill="FFFFFF"/>
        <w:spacing w:before="0" w:beforeAutospacing="0" w:after="0" w:afterAutospacing="0" w:line="276" w:lineRule="auto"/>
        <w:textAlignment w:val="baseline"/>
        <w:rPr>
          <w:rFonts w:asciiTheme="minorHAnsi" w:hAnsiTheme="minorHAnsi" w:cstheme="minorHAnsi"/>
          <w:color w:val="000000"/>
          <w:sz w:val="22"/>
          <w:szCs w:val="22"/>
        </w:rPr>
      </w:pPr>
    </w:p>
    <w:p w14:paraId="31998FFF" w14:textId="77777777" w:rsidR="00AC70A1" w:rsidRDefault="00AC70A1" w:rsidP="00AC70A1">
      <w:pPr>
        <w:pStyle w:val="Heading4"/>
      </w:pPr>
      <w:r w:rsidRPr="00F24D1D">
        <w:t>Independents are less likely to vote</w:t>
      </w:r>
      <w:r>
        <w:t xml:space="preserve"> – even leaners</w:t>
      </w:r>
    </w:p>
    <w:p w14:paraId="6B35EA86" w14:textId="77777777" w:rsidR="00AC70A1" w:rsidRPr="006B1803" w:rsidRDefault="00AC70A1" w:rsidP="00AC70A1">
      <w:r>
        <w:rPr>
          <w:rStyle w:val="Style13ptBold"/>
        </w:rPr>
        <w:t xml:space="preserve">Pew Research </w:t>
      </w:r>
      <w:r w:rsidRPr="003259A6">
        <w:rPr>
          <w:rStyle w:val="Style13ptBold"/>
          <w:b w:val="0"/>
          <w:bCs w:val="0"/>
          <w:sz w:val="22"/>
        </w:rPr>
        <w:t>Center</w:t>
      </w:r>
      <w:r w:rsidRPr="00E064B1">
        <w:rPr>
          <w:rStyle w:val="Style13ptBold"/>
        </w:rPr>
        <w:t xml:space="preserve"> </w:t>
      </w:r>
      <w:r>
        <w:rPr>
          <w:rStyle w:val="Style13ptBold"/>
        </w:rPr>
        <w:t>19</w:t>
      </w:r>
      <w:r w:rsidRPr="00E064B1">
        <w:t xml:space="preserve"> [“</w:t>
      </w:r>
      <w:r>
        <w:t>Political Independents: Who They Are, What They Think</w:t>
      </w:r>
      <w:r w:rsidRPr="00E064B1">
        <w:t>”</w:t>
      </w:r>
      <w:r>
        <w:t>;</w:t>
      </w:r>
      <w:r w:rsidRPr="00E064B1">
        <w:t xml:space="preserve"> </w:t>
      </w:r>
      <w:r>
        <w:t xml:space="preserve">March ‘19; </w:t>
      </w:r>
      <w:r w:rsidRPr="003259A6">
        <w:t>https://www.pewresearch.org/politics/wp-content/uploads/sites/4/2019/03/Independents-Report.pdf</w:t>
      </w:r>
      <w:r w:rsidRPr="00E064B1">
        <w:t xml:space="preserve">] </w:t>
      </w:r>
      <w:r>
        <w:t>/sb</w:t>
      </w:r>
    </w:p>
    <w:p w14:paraId="0E72FC10" w14:textId="77777777" w:rsidR="00AC70A1" w:rsidRPr="00F24D1D" w:rsidRDefault="00AC70A1" w:rsidP="00AC70A1">
      <w:pPr>
        <w:spacing w:after="0"/>
      </w:pPr>
    </w:p>
    <w:p w14:paraId="6C3C9C25" w14:textId="77777777" w:rsidR="00AC70A1" w:rsidRPr="00CC750F"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CC750F">
        <w:rPr>
          <w:rStyle w:val="StyleUnderline"/>
          <w:rFonts w:asciiTheme="minorHAnsi" w:hAnsiTheme="minorHAnsi" w:cstheme="minorHAnsi"/>
        </w:rPr>
        <w:t>Independents stand out from partisans</w:t>
      </w:r>
      <w:r w:rsidRPr="00CC750F">
        <w:rPr>
          <w:rFonts w:asciiTheme="minorHAnsi" w:hAnsiTheme="minorHAnsi" w:cstheme="minorHAnsi"/>
          <w:sz w:val="16"/>
          <w:szCs w:val="16"/>
        </w:rPr>
        <w:t xml:space="preserve"> in several important ways. </w:t>
      </w:r>
      <w:r w:rsidRPr="00CC750F">
        <w:rPr>
          <w:rStyle w:val="StyleUnderline"/>
          <w:rFonts w:asciiTheme="minorHAnsi" w:hAnsiTheme="minorHAnsi" w:cstheme="minorHAnsi"/>
        </w:rPr>
        <w:t xml:space="preserve">They are </w:t>
      </w:r>
      <w:r w:rsidRPr="00CC750F">
        <w:rPr>
          <w:rStyle w:val="StyleUnderline"/>
          <w:rFonts w:asciiTheme="minorHAnsi" w:hAnsiTheme="minorHAnsi" w:cstheme="minorHAnsi"/>
          <w:b/>
          <w:bCs/>
        </w:rPr>
        <w:t>less politically engaged</w:t>
      </w:r>
      <w:r w:rsidRPr="00CC750F">
        <w:rPr>
          <w:rStyle w:val="StyleUnderline"/>
          <w:rFonts w:asciiTheme="minorHAnsi" w:hAnsiTheme="minorHAnsi" w:cstheme="minorHAnsi"/>
        </w:rPr>
        <w:t xml:space="preserve"> than Republicans or Democrats</w:t>
      </w:r>
      <w:r w:rsidRPr="00CC750F">
        <w:rPr>
          <w:rFonts w:asciiTheme="minorHAnsi" w:hAnsiTheme="minorHAnsi" w:cstheme="minorHAnsi"/>
          <w:sz w:val="16"/>
          <w:szCs w:val="16"/>
        </w:rPr>
        <w:t xml:space="preserve"> – and this is especially the case among independents who do not lean to a party.</w:t>
      </w:r>
    </w:p>
    <w:p w14:paraId="6C3F2954" w14:textId="77777777" w:rsidR="00AC70A1" w:rsidRPr="00CC750F"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CC750F">
        <w:rPr>
          <w:rFonts w:asciiTheme="minorHAnsi" w:hAnsiTheme="minorHAnsi" w:cstheme="minorHAnsi"/>
          <w:sz w:val="16"/>
          <w:szCs w:val="16"/>
        </w:rPr>
        <w:t xml:space="preserve">In a survey conducted last fall, shortly after the midterm elections, </w:t>
      </w:r>
      <w:r w:rsidRPr="00CC750F">
        <w:rPr>
          <w:rStyle w:val="StyleUnderline"/>
          <w:rFonts w:asciiTheme="minorHAnsi" w:hAnsiTheme="minorHAnsi" w:cstheme="minorHAnsi"/>
        </w:rPr>
        <w:t xml:space="preserve">partisan </w:t>
      </w:r>
      <w:r w:rsidRPr="00CC750F">
        <w:rPr>
          <w:rStyle w:val="StyleUnderline"/>
          <w:rFonts w:asciiTheme="minorHAnsi" w:hAnsiTheme="minorHAnsi" w:cstheme="minorHAnsi"/>
          <w:b/>
          <w:bCs/>
        </w:rPr>
        <w:t xml:space="preserve">leaners </w:t>
      </w:r>
      <w:r w:rsidRPr="00CC750F">
        <w:rPr>
          <w:rStyle w:val="StyleUnderline"/>
          <w:rFonts w:asciiTheme="minorHAnsi" w:hAnsiTheme="minorHAnsi" w:cstheme="minorHAnsi"/>
        </w:rPr>
        <w:t>were</w:t>
      </w:r>
      <w:r w:rsidRPr="00CC750F">
        <w:rPr>
          <w:rStyle w:val="StyleUnderline"/>
          <w:rFonts w:asciiTheme="minorHAnsi" w:hAnsiTheme="minorHAnsi" w:cstheme="minorHAnsi"/>
          <w:b/>
          <w:bCs/>
        </w:rPr>
        <w:t xml:space="preserve"> less likely than partisans to</w:t>
      </w:r>
      <w:r w:rsidRPr="00CC750F">
        <w:rPr>
          <w:rStyle w:val="StyleUnderline"/>
          <w:rFonts w:asciiTheme="minorHAnsi" w:hAnsiTheme="minorHAnsi" w:cstheme="minorHAnsi"/>
        </w:rPr>
        <w:t xml:space="preserve"> say they registered to </w:t>
      </w:r>
      <w:r w:rsidRPr="00CC750F">
        <w:rPr>
          <w:rStyle w:val="StyleUnderline"/>
          <w:rFonts w:asciiTheme="minorHAnsi" w:hAnsiTheme="minorHAnsi" w:cstheme="minorHAnsi"/>
          <w:b/>
          <w:bCs/>
        </w:rPr>
        <w:t>vote</w:t>
      </w:r>
      <w:r w:rsidRPr="00CC750F">
        <w:rPr>
          <w:rStyle w:val="StyleUnderline"/>
          <w:rFonts w:asciiTheme="minorHAnsi" w:hAnsiTheme="minorHAnsi" w:cstheme="minorHAnsi"/>
        </w:rPr>
        <w:t xml:space="preserve"> and voted in the congressional elections</w:t>
      </w:r>
      <w:r w:rsidRPr="00CC750F">
        <w:rPr>
          <w:rFonts w:asciiTheme="minorHAnsi" w:hAnsiTheme="minorHAnsi" w:cstheme="minorHAnsi"/>
          <w:sz w:val="16"/>
          <w:szCs w:val="16"/>
        </w:rPr>
        <w:t>. About half of Democratic-leaning independents (48%) said they voted, compared with 59% of Democrats. The differences were comparable between GOP leaners (54% said they voted) and Republicans (61%).</w:t>
      </w:r>
    </w:p>
    <w:p w14:paraId="4E217F50" w14:textId="77777777" w:rsidR="00AC70A1" w:rsidRDefault="00AC70A1" w:rsidP="00AC70A1">
      <w:pPr>
        <w:pStyle w:val="NormalWeb"/>
        <w:shd w:val="clear" w:color="auto" w:fill="FFFFFF"/>
        <w:spacing w:before="0" w:beforeAutospacing="0" w:after="0" w:afterAutospacing="0"/>
        <w:rPr>
          <w:rFonts w:asciiTheme="minorHAnsi" w:hAnsiTheme="minorHAnsi" w:cstheme="minorHAnsi"/>
          <w:sz w:val="16"/>
          <w:szCs w:val="16"/>
        </w:rPr>
      </w:pPr>
      <w:r w:rsidRPr="00CC750F">
        <w:rPr>
          <w:rStyle w:val="StyleUnderline"/>
          <w:rFonts w:asciiTheme="minorHAnsi" w:hAnsiTheme="minorHAnsi" w:cstheme="minorHAnsi"/>
        </w:rPr>
        <w:t>Those who do not lean toward a party</w:t>
      </w:r>
      <w:r w:rsidRPr="00CC750F">
        <w:rPr>
          <w:rFonts w:asciiTheme="minorHAnsi" w:hAnsiTheme="minorHAnsi" w:cstheme="minorHAnsi"/>
          <w:sz w:val="16"/>
          <w:szCs w:val="16"/>
        </w:rPr>
        <w:t xml:space="preserve"> – a group that consistently expresses less interest in politics than partisan leaners – were</w:t>
      </w:r>
      <w:r w:rsidRPr="00CC750F">
        <w:rPr>
          <w:rStyle w:val="StyleUnderline"/>
          <w:rFonts w:asciiTheme="minorHAnsi" w:hAnsiTheme="minorHAnsi" w:cstheme="minorHAnsi"/>
        </w:rPr>
        <w:t xml:space="preserve"> less likely to say they had registered to vote and </w:t>
      </w:r>
      <w:r w:rsidRPr="00CC750F">
        <w:rPr>
          <w:rStyle w:val="StyleUnderline"/>
          <w:rFonts w:asciiTheme="minorHAnsi" w:hAnsiTheme="minorHAnsi" w:cstheme="minorHAnsi"/>
          <w:b/>
          <w:bCs/>
        </w:rPr>
        <w:t>much less likely to</w:t>
      </w:r>
      <w:r w:rsidRPr="00CC750F">
        <w:rPr>
          <w:rStyle w:val="StyleUnderline"/>
          <w:rFonts w:asciiTheme="minorHAnsi" w:hAnsiTheme="minorHAnsi" w:cstheme="minorHAnsi"/>
        </w:rPr>
        <w:t xml:space="preserve"> say they </w:t>
      </w:r>
      <w:r w:rsidRPr="00CC750F">
        <w:rPr>
          <w:rStyle w:val="StyleUnderline"/>
          <w:rFonts w:asciiTheme="minorHAnsi" w:hAnsiTheme="minorHAnsi" w:cstheme="minorHAnsi"/>
          <w:b/>
          <w:bCs/>
        </w:rPr>
        <w:t>vote</w:t>
      </w:r>
      <w:r w:rsidRPr="00CC750F">
        <w:rPr>
          <w:rStyle w:val="StyleUnderline"/>
          <w:rFonts w:asciiTheme="minorHAnsi" w:hAnsiTheme="minorHAnsi" w:cstheme="minorHAnsi"/>
        </w:rPr>
        <w:t>d</w:t>
      </w:r>
      <w:r w:rsidRPr="00CC750F">
        <w:rPr>
          <w:rFonts w:asciiTheme="minorHAnsi" w:hAnsiTheme="minorHAnsi" w:cstheme="minorHAnsi"/>
          <w:sz w:val="16"/>
          <w:szCs w:val="16"/>
        </w:rPr>
        <w:t xml:space="preserve">. In fact, </w:t>
      </w:r>
      <w:r w:rsidRPr="00CC750F">
        <w:rPr>
          <w:rStyle w:val="StyleUnderline"/>
          <w:rFonts w:asciiTheme="minorHAnsi" w:hAnsiTheme="minorHAnsi" w:cstheme="minorHAnsi"/>
        </w:rPr>
        <w:t xml:space="preserve">just a </w:t>
      </w:r>
      <w:r w:rsidRPr="00CC750F">
        <w:rPr>
          <w:rStyle w:val="StyleUnderline"/>
          <w:rFonts w:asciiTheme="minorHAnsi" w:hAnsiTheme="minorHAnsi" w:cstheme="minorHAnsi"/>
          <w:b/>
          <w:bCs/>
        </w:rPr>
        <w:t>third said they voted in the midterms</w:t>
      </w:r>
      <w:r w:rsidRPr="00CC750F">
        <w:rPr>
          <w:rFonts w:asciiTheme="minorHAnsi" w:hAnsiTheme="minorHAnsi" w:cstheme="minorHAnsi"/>
          <w:sz w:val="16"/>
          <w:szCs w:val="16"/>
        </w:rPr>
        <w:t>.</w:t>
      </w:r>
    </w:p>
    <w:p w14:paraId="761E0D61" w14:textId="77777777" w:rsidR="00AC70A1" w:rsidRDefault="00AC70A1" w:rsidP="00AC70A1">
      <w:pPr>
        <w:pStyle w:val="NormalWeb"/>
        <w:shd w:val="clear" w:color="auto" w:fill="FFFFFF"/>
        <w:spacing w:before="0" w:beforeAutospacing="0" w:after="0" w:afterAutospacing="0"/>
        <w:rPr>
          <w:rFonts w:asciiTheme="minorHAnsi" w:hAnsiTheme="minorHAnsi" w:cstheme="minorHAnsi"/>
          <w:sz w:val="16"/>
          <w:szCs w:val="16"/>
        </w:rPr>
      </w:pPr>
    </w:p>
    <w:p w14:paraId="79F442F6" w14:textId="77777777" w:rsidR="00AC70A1" w:rsidRDefault="00AC70A1" w:rsidP="00AC70A1">
      <w:pPr>
        <w:pStyle w:val="NormalWeb"/>
        <w:shd w:val="clear" w:color="auto" w:fill="FFFFFF"/>
        <w:spacing w:before="0" w:beforeAutospacing="0" w:after="0" w:afterAutospacing="0"/>
        <w:textAlignment w:val="baseline"/>
        <w:rPr>
          <w:rFonts w:ascii="Georgia" w:hAnsi="Georgia"/>
          <w:color w:val="222222"/>
          <w:sz w:val="26"/>
          <w:szCs w:val="26"/>
        </w:rPr>
      </w:pPr>
    </w:p>
    <w:p w14:paraId="2AB9D9D2" w14:textId="77777777" w:rsidR="00AC70A1" w:rsidRDefault="00AC70A1" w:rsidP="00AC70A1">
      <w:pPr>
        <w:pStyle w:val="NormalWeb"/>
        <w:shd w:val="clear" w:color="auto" w:fill="FFFFFF"/>
        <w:spacing w:before="0" w:beforeAutospacing="0" w:after="0" w:afterAutospacing="0"/>
        <w:textAlignment w:val="baseline"/>
        <w:rPr>
          <w:rFonts w:ascii="Georgia" w:hAnsi="Georgia"/>
          <w:color w:val="222222"/>
          <w:sz w:val="26"/>
          <w:szCs w:val="26"/>
        </w:rPr>
      </w:pPr>
    </w:p>
    <w:p w14:paraId="36E609E8" w14:textId="77777777" w:rsidR="00AC70A1" w:rsidRDefault="00AC70A1" w:rsidP="00AC70A1">
      <w:pPr>
        <w:pStyle w:val="Heading4"/>
      </w:pPr>
      <w:r w:rsidRPr="00F24D1D">
        <w:t xml:space="preserve">Independents </w:t>
      </w:r>
      <w:r>
        <w:t>won’t turn out – strongly avoid political engagement</w:t>
      </w:r>
    </w:p>
    <w:p w14:paraId="3216E119" w14:textId="77777777" w:rsidR="00AC70A1" w:rsidRPr="006B1803" w:rsidRDefault="00AC70A1" w:rsidP="00AC70A1">
      <w:r>
        <w:rPr>
          <w:rStyle w:val="Style13ptBold"/>
        </w:rPr>
        <w:t>Skelley 21</w:t>
      </w:r>
      <w:r w:rsidRPr="00E064B1">
        <w:t xml:space="preserve"> [</w:t>
      </w:r>
      <w:r>
        <w:t xml:space="preserve">Geoffrey, Senior Elections Analyst at FiveThirtyEight; </w:t>
      </w:r>
      <w:r w:rsidRPr="00E064B1">
        <w:t>“</w:t>
      </w:r>
      <w:r w:rsidRPr="00DF4E6B">
        <w:t>Few Americans Who Identify As Independent Are Actually Independent. That’s Really Bad For Politics.</w:t>
      </w:r>
      <w:r w:rsidRPr="00E064B1">
        <w:t>”</w:t>
      </w:r>
      <w:r>
        <w:t>;</w:t>
      </w:r>
      <w:r w:rsidRPr="00E064B1">
        <w:t xml:space="preserve"> </w:t>
      </w:r>
      <w:r>
        <w:t xml:space="preserve">4-15; FiveThirtyEight; </w:t>
      </w:r>
      <w:r w:rsidRPr="00DF4E6B">
        <w:t>https://fivethirtyeight.com/features/few-americans-who-identify-as-independent-are-actually-independent-thats-really-bad-for-politics/</w:t>
      </w:r>
      <w:r w:rsidRPr="00E064B1">
        <w:t xml:space="preserve">] </w:t>
      </w:r>
      <w:r>
        <w:t>/sb</w:t>
      </w:r>
    </w:p>
    <w:p w14:paraId="32C6516D" w14:textId="77777777" w:rsidR="00AC70A1" w:rsidRDefault="00AC70A1" w:rsidP="00AC70A1">
      <w:pPr>
        <w:pStyle w:val="NormalWeb"/>
        <w:shd w:val="clear" w:color="auto" w:fill="FFFFFF"/>
        <w:spacing w:before="0" w:beforeAutospacing="0" w:after="0" w:afterAutospacing="0"/>
        <w:textAlignment w:val="baseline"/>
        <w:rPr>
          <w:rFonts w:ascii="Georgia" w:hAnsi="Georgia"/>
          <w:color w:val="222222"/>
          <w:sz w:val="26"/>
          <w:szCs w:val="26"/>
        </w:rPr>
      </w:pPr>
    </w:p>
    <w:p w14:paraId="7D2E982A" w14:textId="77777777" w:rsidR="00AC70A1" w:rsidRPr="00280BEB" w:rsidRDefault="00AC70A1" w:rsidP="00AC70A1">
      <w:pPr>
        <w:spacing w:after="0"/>
        <w:rPr>
          <w:sz w:val="16"/>
          <w:szCs w:val="16"/>
        </w:rPr>
      </w:pPr>
      <w:r w:rsidRPr="00280BEB">
        <w:rPr>
          <w:sz w:val="16"/>
          <w:szCs w:val="16"/>
        </w:rPr>
        <w:t xml:space="preserve">In their research, Klar and her co-author, Yanna Krupnikov of Stony Brook University, found that exposing people who identified with a party to news coverage of partisan battles in Washington did make them more likely to identify as independent. But that didn’t mean they lost their previous partisan identity; they just became more inclined to hide it. “They’re not actually changing their views on politics,” said Klar. </w:t>
      </w:r>
      <w:r w:rsidRPr="00DF4E6B">
        <w:rPr>
          <w:rStyle w:val="Emphasis"/>
        </w:rPr>
        <w:t xml:space="preserve">“[Independents] are </w:t>
      </w:r>
      <w:r w:rsidRPr="00DF4E6B">
        <w:rPr>
          <w:rStyle w:val="Emphasis"/>
          <w:b w:val="0"/>
          <w:bCs/>
        </w:rPr>
        <w:t>simply</w:t>
      </w:r>
      <w:r w:rsidRPr="00DF4E6B">
        <w:rPr>
          <w:rStyle w:val="Emphasis"/>
        </w:rPr>
        <w:t xml:space="preserve"> recusing themselves from publicly identifying </w:t>
      </w:r>
      <w:r w:rsidRPr="00DF4E6B">
        <w:rPr>
          <w:rStyle w:val="Emphasis"/>
          <w:b w:val="0"/>
          <w:bCs/>
        </w:rPr>
        <w:t>themselves</w:t>
      </w:r>
      <w:r w:rsidRPr="00DF4E6B">
        <w:rPr>
          <w:rStyle w:val="Emphasis"/>
        </w:rPr>
        <w:t xml:space="preserve"> as </w:t>
      </w:r>
      <w:r w:rsidRPr="00DF4E6B">
        <w:rPr>
          <w:rStyle w:val="Emphasis"/>
          <w:b w:val="0"/>
          <w:bCs/>
        </w:rPr>
        <w:t>a</w:t>
      </w:r>
      <w:r w:rsidRPr="00DF4E6B">
        <w:rPr>
          <w:rStyle w:val="Emphasis"/>
        </w:rPr>
        <w:t xml:space="preserve"> partisan.”</w:t>
      </w:r>
    </w:p>
    <w:p w14:paraId="7F906DBA" w14:textId="77777777" w:rsidR="00AC70A1" w:rsidRPr="00280BEB" w:rsidRDefault="00AC70A1" w:rsidP="00AC70A1">
      <w:pPr>
        <w:spacing w:after="0"/>
        <w:rPr>
          <w:sz w:val="16"/>
          <w:szCs w:val="16"/>
        </w:rPr>
      </w:pPr>
      <w:r w:rsidRPr="00280BEB">
        <w:rPr>
          <w:sz w:val="16"/>
          <w:szCs w:val="16"/>
        </w:rPr>
        <w:t xml:space="preserve">In other words, </w:t>
      </w:r>
      <w:r w:rsidRPr="00DF4E6B">
        <w:rPr>
          <w:rStyle w:val="Emphasis"/>
          <w:b w:val="0"/>
          <w:bCs/>
        </w:rPr>
        <w:t>many</w:t>
      </w:r>
      <w:r w:rsidRPr="00280BEB">
        <w:rPr>
          <w:rStyle w:val="Emphasis"/>
        </w:rPr>
        <w:t xml:space="preserve"> Americans </w:t>
      </w:r>
      <w:r w:rsidRPr="00DF4E6B">
        <w:rPr>
          <w:rStyle w:val="Emphasis"/>
          <w:b w:val="0"/>
          <w:bCs/>
        </w:rPr>
        <w:t>are so </w:t>
      </w:r>
      <w:r w:rsidRPr="00280BEB">
        <w:rPr>
          <w:rStyle w:val="Emphasis"/>
        </w:rPr>
        <w:t>dissatisfied with politics</w:t>
      </w:r>
      <w:r w:rsidRPr="00280BEB">
        <w:rPr>
          <w:sz w:val="16"/>
          <w:szCs w:val="16"/>
        </w:rPr>
        <w:t xml:space="preserve"> and turned off by how ugly and partisan it has become </w:t>
      </w:r>
      <w:r w:rsidRPr="00DF4E6B">
        <w:rPr>
          <w:rStyle w:val="Emphasis"/>
          <w:b w:val="0"/>
          <w:bCs/>
        </w:rPr>
        <w:t>that</w:t>
      </w:r>
      <w:r w:rsidRPr="00DF4E6B">
        <w:rPr>
          <w:rStyle w:val="Emphasis"/>
        </w:rPr>
        <w:t xml:space="preserve"> </w:t>
      </w:r>
      <w:r w:rsidRPr="00DF4E6B">
        <w:rPr>
          <w:rStyle w:val="Emphasis"/>
          <w:b w:val="0"/>
          <w:bCs/>
        </w:rPr>
        <w:t>they</w:t>
      </w:r>
      <w:r w:rsidRPr="00280BEB">
        <w:rPr>
          <w:sz w:val="16"/>
          <w:szCs w:val="16"/>
        </w:rPr>
        <w:t xml:space="preserve"> now </w:t>
      </w:r>
      <w:r w:rsidRPr="00DF4E6B">
        <w:rPr>
          <w:rStyle w:val="Emphasis"/>
          <w:b w:val="0"/>
          <w:bCs/>
        </w:rPr>
        <w:t>refuse to openly identify with either party</w:t>
      </w:r>
      <w:r w:rsidRPr="00280BEB">
        <w:rPr>
          <w:sz w:val="16"/>
          <w:szCs w:val="16"/>
        </w:rPr>
        <w:t xml:space="preserve"> — even though most still consistently back one party. This is troubling because it suggests that </w:t>
      </w:r>
      <w:r w:rsidRPr="00DF4E6B">
        <w:rPr>
          <w:rStyle w:val="Emphasis"/>
          <w:b w:val="0"/>
          <w:bCs/>
        </w:rPr>
        <w:t>Americans</w:t>
      </w:r>
      <w:r w:rsidRPr="00280BEB">
        <w:rPr>
          <w:sz w:val="16"/>
          <w:szCs w:val="16"/>
        </w:rPr>
        <w:t xml:space="preserve"> not only </w:t>
      </w:r>
      <w:r w:rsidRPr="00DF4E6B">
        <w:rPr>
          <w:rStyle w:val="Emphasis"/>
          <w:b w:val="0"/>
          <w:bCs/>
        </w:rPr>
        <w:t>are less willing to share their political beliefs</w:t>
      </w:r>
      <w:r w:rsidRPr="00280BEB">
        <w:rPr>
          <w:sz w:val="16"/>
          <w:szCs w:val="16"/>
        </w:rPr>
        <w:t xml:space="preserve"> but also </w:t>
      </w:r>
      <w:r w:rsidRPr="00280BEB">
        <w:rPr>
          <w:rStyle w:val="Emphasis"/>
        </w:rPr>
        <w:t xml:space="preserve">no longer engage in politics </w:t>
      </w:r>
      <w:r w:rsidRPr="00280BEB">
        <w:rPr>
          <w:sz w:val="16"/>
          <w:szCs w:val="16"/>
        </w:rPr>
        <w:t>in ways that go beyond just voting — developments that have negative ramifications for the health of our democracy.</w:t>
      </w:r>
    </w:p>
    <w:p w14:paraId="62CE7D1E" w14:textId="77777777" w:rsidR="00AC70A1" w:rsidRPr="00280BEB" w:rsidRDefault="00AC70A1" w:rsidP="00AC70A1">
      <w:pPr>
        <w:spacing w:after="0"/>
        <w:rPr>
          <w:sz w:val="16"/>
          <w:szCs w:val="16"/>
        </w:rPr>
      </w:pPr>
      <w:r w:rsidRPr="00280BEB">
        <w:rPr>
          <w:sz w:val="16"/>
          <w:szCs w:val="16"/>
        </w:rPr>
        <w:t>“[Independents are] not going to put up yard signs, they’re not going to volunteer, they’re not going to work the phone banks, they’re not going to tell their colleagues and their friends who to vote for, they’re not going to extol the virtues of their favorite candidate to their neighbors,” said Klar. </w:t>
      </w:r>
    </w:p>
    <w:p w14:paraId="26A2CE2D" w14:textId="77777777" w:rsidR="00AC70A1" w:rsidRPr="00280BEB" w:rsidRDefault="00AC70A1" w:rsidP="00AC70A1">
      <w:pPr>
        <w:spacing w:after="0"/>
        <w:rPr>
          <w:sz w:val="16"/>
          <w:szCs w:val="16"/>
        </w:rPr>
      </w:pPr>
      <w:r w:rsidRPr="00280BEB">
        <w:rPr>
          <w:sz w:val="16"/>
          <w:szCs w:val="16"/>
        </w:rPr>
        <w:t xml:space="preserve">Now, that might not sound like a big deal — it’s not as though campaigns have trouble reaching people online or through TV ads — but Klar and Krupnikov argue in their book </w:t>
      </w:r>
      <w:r w:rsidRPr="00DF4E6B">
        <w:rPr>
          <w:rStyle w:val="Emphasis"/>
          <w:b w:val="0"/>
          <w:bCs/>
          <w:sz w:val="16"/>
          <w:szCs w:val="16"/>
          <w:u w:val="none"/>
        </w:rPr>
        <w:t>that</w:t>
      </w:r>
      <w:r w:rsidRPr="00280BEB">
        <w:rPr>
          <w:rStyle w:val="Emphasis"/>
        </w:rPr>
        <w:t xml:space="preserve"> </w:t>
      </w:r>
      <w:r w:rsidRPr="00DF4E6B">
        <w:rPr>
          <w:rStyle w:val="Emphasis"/>
          <w:b w:val="0"/>
          <w:bCs/>
        </w:rPr>
        <w:t>this lack of</w:t>
      </w:r>
      <w:r w:rsidRPr="00280BEB">
        <w:rPr>
          <w:rStyle w:val="Emphasis"/>
        </w:rPr>
        <w:t xml:space="preserve"> </w:t>
      </w:r>
      <w:r w:rsidRPr="00DF4E6B">
        <w:rPr>
          <w:rStyle w:val="Emphasis"/>
          <w:b w:val="0"/>
          <w:bCs/>
        </w:rPr>
        <w:t>engagement can</w:t>
      </w:r>
      <w:r w:rsidRPr="00280BEB">
        <w:rPr>
          <w:rStyle w:val="Emphasis"/>
        </w:rPr>
        <w:t xml:space="preserve"> damage</w:t>
      </w:r>
      <w:r w:rsidRPr="00280BEB">
        <w:rPr>
          <w:sz w:val="16"/>
          <w:szCs w:val="16"/>
        </w:rPr>
        <w:t xml:space="preserve"> political </w:t>
      </w:r>
      <w:r w:rsidRPr="00280BEB">
        <w:rPr>
          <w:rStyle w:val="Emphasis"/>
        </w:rPr>
        <w:t>parties</w:t>
      </w:r>
      <w:r w:rsidRPr="00280BEB">
        <w:rPr>
          <w:sz w:val="16"/>
          <w:szCs w:val="16"/>
        </w:rPr>
        <w:t xml:space="preserve"> at the grassroots level. </w:t>
      </w:r>
    </w:p>
    <w:p w14:paraId="4ECC6BDD" w14:textId="77777777" w:rsidR="00AC70A1" w:rsidRDefault="00AC70A1" w:rsidP="00AC70A1">
      <w:pPr>
        <w:pStyle w:val="NormalWeb"/>
        <w:shd w:val="clear" w:color="auto" w:fill="FFFFFF"/>
        <w:spacing w:before="0" w:beforeAutospacing="0" w:after="0" w:afterAutospacing="0"/>
        <w:rPr>
          <w:rFonts w:asciiTheme="minorHAnsi" w:hAnsiTheme="minorHAnsi" w:cstheme="minorHAnsi"/>
          <w:sz w:val="16"/>
          <w:szCs w:val="16"/>
        </w:rPr>
      </w:pPr>
    </w:p>
    <w:p w14:paraId="1352DD1F" w14:textId="77777777" w:rsidR="00AC70A1" w:rsidRDefault="00AC70A1" w:rsidP="00AC70A1">
      <w:pPr>
        <w:pStyle w:val="NormalWeb"/>
        <w:shd w:val="clear" w:color="auto" w:fill="FFFFFF"/>
        <w:spacing w:before="0" w:beforeAutospacing="0" w:after="0" w:afterAutospacing="0"/>
        <w:rPr>
          <w:rFonts w:asciiTheme="minorHAnsi" w:hAnsiTheme="minorHAnsi" w:cstheme="minorHAnsi"/>
          <w:sz w:val="16"/>
          <w:szCs w:val="16"/>
        </w:rPr>
      </w:pPr>
    </w:p>
    <w:p w14:paraId="6CF9ADF3" w14:textId="77777777" w:rsidR="00AC70A1" w:rsidRDefault="00AC70A1" w:rsidP="00AC70A1">
      <w:pPr>
        <w:pStyle w:val="NormalWeb"/>
        <w:shd w:val="clear" w:color="auto" w:fill="FFFFFF"/>
        <w:spacing w:before="0" w:beforeAutospacing="0" w:after="0" w:afterAutospacing="0"/>
        <w:rPr>
          <w:rFonts w:asciiTheme="minorHAnsi" w:hAnsiTheme="minorHAnsi" w:cstheme="minorHAnsi"/>
          <w:sz w:val="16"/>
          <w:szCs w:val="16"/>
        </w:rPr>
      </w:pPr>
    </w:p>
    <w:p w14:paraId="41932C41" w14:textId="77777777" w:rsidR="00AC70A1" w:rsidRPr="00CC750F" w:rsidRDefault="00AC70A1" w:rsidP="00AC70A1">
      <w:pPr>
        <w:pStyle w:val="NormalWeb"/>
        <w:shd w:val="clear" w:color="auto" w:fill="FFFFFF"/>
        <w:spacing w:before="0" w:beforeAutospacing="0" w:after="0" w:afterAutospacing="0"/>
        <w:rPr>
          <w:rFonts w:asciiTheme="minorHAnsi" w:hAnsiTheme="minorHAnsi" w:cstheme="minorHAnsi"/>
          <w:sz w:val="16"/>
          <w:szCs w:val="16"/>
        </w:rPr>
      </w:pPr>
    </w:p>
    <w:p w14:paraId="46157F85" w14:textId="77777777" w:rsidR="00AC70A1" w:rsidRPr="009F66DE" w:rsidRDefault="00AC70A1" w:rsidP="00AC70A1">
      <w:pPr>
        <w:rPr>
          <w:rFonts w:asciiTheme="minorHAnsi" w:hAnsiTheme="minorHAnsi" w:cstheme="minorHAnsi"/>
        </w:rPr>
      </w:pPr>
    </w:p>
    <w:p w14:paraId="41C9FD37" w14:textId="6A6AE246" w:rsidR="00AC70A1" w:rsidRDefault="00CA237E" w:rsidP="00AC70A1">
      <w:pPr>
        <w:pStyle w:val="Heading3"/>
      </w:pPr>
      <w:r>
        <w:t>Link---</w:t>
      </w:r>
      <w:r w:rsidR="00AC70A1" w:rsidRPr="00E064B1">
        <w:t>Biden isn’t getting independent votes now</w:t>
      </w:r>
    </w:p>
    <w:p w14:paraId="7D03F008" w14:textId="77777777" w:rsidR="00AC70A1" w:rsidRPr="00E064B1" w:rsidRDefault="00AC70A1" w:rsidP="00AC70A1"/>
    <w:p w14:paraId="1B1C66EF" w14:textId="77777777" w:rsidR="00AC70A1" w:rsidRPr="00E064B1" w:rsidRDefault="00AC70A1" w:rsidP="00AC70A1">
      <w:pPr>
        <w:pStyle w:val="Heading4"/>
      </w:pPr>
      <w:r w:rsidRPr="00E064B1">
        <w:t>Trump is crushing Biden with independents</w:t>
      </w:r>
    </w:p>
    <w:p w14:paraId="2BA59440" w14:textId="77777777" w:rsidR="00AC70A1" w:rsidRPr="00E064B1" w:rsidRDefault="00AC70A1" w:rsidP="00AC70A1">
      <w:r w:rsidRPr="00E064B1">
        <w:rPr>
          <w:rStyle w:val="Style13ptBold"/>
        </w:rPr>
        <w:t>Plummer 6/24</w:t>
      </w:r>
      <w:r w:rsidRPr="00E064B1">
        <w:t>/24 [Kate, Newsweek reporter</w:t>
      </w:r>
      <w:r>
        <w:t>;</w:t>
      </w:r>
      <w:r w:rsidRPr="00E064B1">
        <w:t xml:space="preserve"> “Donald Trump Crushing Joe Biden by 22 Points Among Independents”</w:t>
      </w:r>
      <w:r>
        <w:t>;</w:t>
      </w:r>
      <w:r w:rsidRPr="00E064B1">
        <w:t xml:space="preserve"> Newsweek</w:t>
      </w:r>
      <w:r>
        <w:t xml:space="preserve">; </w:t>
      </w:r>
      <w:r w:rsidRPr="00E064B1">
        <w:t xml:space="preserve">https://www.newsweek.com/donald-trump-joe-biden-presidential-election-polls-independents-1916364] </w:t>
      </w:r>
      <w:r>
        <w:t>/sb</w:t>
      </w:r>
    </w:p>
    <w:p w14:paraId="0A352249" w14:textId="77777777" w:rsidR="00AC70A1" w:rsidRDefault="00AC70A1" w:rsidP="00AC70A1">
      <w:pPr>
        <w:pBdr>
          <w:bottom w:val="single" w:sz="6" w:space="0" w:color="C4C4C4"/>
        </w:pBdr>
        <w:shd w:val="clear" w:color="auto" w:fill="FFFFFF"/>
        <w:spacing w:after="0" w:line="336" w:lineRule="atLeast"/>
        <w:rPr>
          <w:rFonts w:asciiTheme="minorHAnsi" w:hAnsiTheme="minorHAnsi" w:cstheme="minorHAnsi"/>
          <w:color w:val="000000"/>
          <w:sz w:val="16"/>
          <w:szCs w:val="16"/>
        </w:rPr>
      </w:pPr>
      <w:r w:rsidRPr="00E064B1">
        <w:rPr>
          <w:rFonts w:asciiTheme="minorHAnsi" w:hAnsiTheme="minorHAnsi" w:cstheme="minorHAnsi"/>
          <w:color w:val="000000"/>
          <w:sz w:val="16"/>
          <w:szCs w:val="16"/>
        </w:rPr>
        <w:t xml:space="preserve">Former president </w:t>
      </w:r>
      <w:r w:rsidRPr="00E064B1">
        <w:rPr>
          <w:rFonts w:asciiTheme="minorHAnsi" w:hAnsiTheme="minorHAnsi" w:cstheme="minorHAnsi"/>
          <w:color w:val="000000"/>
          <w:sz w:val="16"/>
          <w:szCs w:val="16"/>
          <w:bdr w:val="none" w:sz="0" w:space="0" w:color="auto" w:frame="1"/>
        </w:rPr>
        <w:t xml:space="preserve">Donald </w:t>
      </w:r>
      <w:r w:rsidRPr="00CC750F">
        <w:rPr>
          <w:rStyle w:val="StyleUnderline"/>
          <w:b/>
          <w:bCs/>
        </w:rPr>
        <w:t xml:space="preserve">Trump is leading </w:t>
      </w:r>
      <w:r w:rsidRPr="00944597">
        <w:rPr>
          <w:rStyle w:val="StyleUnderline"/>
        </w:rPr>
        <w:t xml:space="preserve">Joe </w:t>
      </w:r>
      <w:r w:rsidRPr="00CC750F">
        <w:rPr>
          <w:rStyle w:val="StyleUnderline"/>
          <w:b/>
          <w:bCs/>
        </w:rPr>
        <w:t>Biden</w:t>
      </w:r>
      <w:r w:rsidRPr="00944597">
        <w:rPr>
          <w:rStyle w:val="StyleUnderline"/>
        </w:rPr>
        <w:t xml:space="preserve"> among independent voters some five months ahead of the presidential election</w:t>
      </w:r>
      <w:r w:rsidRPr="00E064B1">
        <w:rPr>
          <w:rFonts w:asciiTheme="minorHAnsi" w:hAnsiTheme="minorHAnsi" w:cstheme="minorHAnsi"/>
          <w:color w:val="000000"/>
          <w:sz w:val="16"/>
          <w:szCs w:val="16"/>
        </w:rPr>
        <w:t xml:space="preserve">, according to a new poll. The presumptive </w:t>
      </w:r>
      <w:r w:rsidRPr="00E064B1">
        <w:rPr>
          <w:rFonts w:asciiTheme="minorHAnsi" w:hAnsiTheme="minorHAnsi" w:cstheme="minorHAnsi"/>
          <w:color w:val="000000"/>
          <w:sz w:val="16"/>
          <w:szCs w:val="16"/>
          <w:bdr w:val="none" w:sz="0" w:space="0" w:color="auto" w:frame="1"/>
        </w:rPr>
        <w:t>Republican</w:t>
      </w:r>
      <w:r w:rsidRPr="00E064B1">
        <w:rPr>
          <w:rFonts w:asciiTheme="minorHAnsi" w:hAnsiTheme="minorHAnsi" w:cstheme="minorHAnsi"/>
          <w:color w:val="000000"/>
          <w:sz w:val="16"/>
          <w:szCs w:val="16"/>
        </w:rPr>
        <w:t xml:space="preserve"> presidential nominee is set to face the incumbent president in November, and polls have so far shown that the </w:t>
      </w:r>
      <w:r w:rsidRPr="00E064B1">
        <w:rPr>
          <w:rFonts w:asciiTheme="minorHAnsi" w:hAnsiTheme="minorHAnsi" w:cstheme="minorHAnsi"/>
          <w:color w:val="000000"/>
          <w:sz w:val="16"/>
          <w:szCs w:val="16"/>
          <w:bdr w:val="none" w:sz="0" w:space="0" w:color="auto" w:frame="1"/>
        </w:rPr>
        <w:t>results of the 2020 White House rematch will be tight</w:t>
      </w:r>
      <w:r w:rsidRPr="00E064B1">
        <w:rPr>
          <w:rFonts w:asciiTheme="minorHAnsi" w:hAnsiTheme="minorHAnsi" w:cstheme="minorHAnsi"/>
          <w:color w:val="000000"/>
          <w:sz w:val="16"/>
          <w:szCs w:val="16"/>
        </w:rPr>
        <w:t xml:space="preserve">, with the pair statistically tied or holding only marginal leads in a number of surveys. However, a new poll has shown </w:t>
      </w:r>
      <w:r w:rsidRPr="00944597">
        <w:rPr>
          <w:rStyle w:val="StyleUnderline"/>
        </w:rPr>
        <w:t>Trump is edging ahead of Biden among one important group of voters: independents</w:t>
      </w:r>
      <w:r w:rsidRPr="00E064B1">
        <w:rPr>
          <w:rFonts w:asciiTheme="minorHAnsi" w:hAnsiTheme="minorHAnsi" w:cstheme="minorHAnsi"/>
          <w:color w:val="000000"/>
          <w:sz w:val="16"/>
          <w:szCs w:val="16"/>
        </w:rPr>
        <w:t xml:space="preserve">. According to the ActiVote poll of 2,029 likely voters, </w:t>
      </w:r>
      <w:r w:rsidRPr="00944597">
        <w:rPr>
          <w:rStyle w:val="StyleUnderline"/>
        </w:rPr>
        <w:t xml:space="preserve">the </w:t>
      </w:r>
      <w:r w:rsidRPr="00CC750F">
        <w:rPr>
          <w:rStyle w:val="StyleUnderline"/>
          <w:b/>
          <w:bCs/>
        </w:rPr>
        <w:t>Republican is 22 points ahead of Biden among independent</w:t>
      </w:r>
      <w:r w:rsidRPr="00944597">
        <w:rPr>
          <w:rStyle w:val="StyleUnderline"/>
        </w:rPr>
        <w:t xml:space="preserve"> voters in a two-way matchup</w:t>
      </w:r>
      <w:r w:rsidRPr="00E064B1">
        <w:rPr>
          <w:rFonts w:asciiTheme="minorHAnsi" w:hAnsiTheme="minorHAnsi" w:cstheme="minorHAnsi"/>
          <w:color w:val="000000"/>
          <w:sz w:val="16"/>
          <w:szCs w:val="16"/>
        </w:rPr>
        <w:t xml:space="preserve">, holding </w:t>
      </w:r>
      <w:r w:rsidRPr="00CC750F">
        <w:rPr>
          <w:rStyle w:val="StyleUnderline"/>
          <w:b/>
          <w:bCs/>
        </w:rPr>
        <w:t>61</w:t>
      </w:r>
      <w:r w:rsidRPr="00944597">
        <w:rPr>
          <w:rStyle w:val="StyleUnderline"/>
        </w:rPr>
        <w:t xml:space="preserve"> percent</w:t>
      </w:r>
      <w:r w:rsidRPr="00E064B1">
        <w:rPr>
          <w:rFonts w:asciiTheme="minorHAnsi" w:hAnsiTheme="minorHAnsi" w:cstheme="minorHAnsi"/>
          <w:color w:val="000000"/>
          <w:sz w:val="16"/>
          <w:szCs w:val="16"/>
        </w:rPr>
        <w:t xml:space="preserve"> of the vote share </w:t>
      </w:r>
      <w:r w:rsidRPr="00944597">
        <w:rPr>
          <w:rStyle w:val="StyleUnderline"/>
        </w:rPr>
        <w:t xml:space="preserve">to Biden's </w:t>
      </w:r>
      <w:r w:rsidRPr="00CC750F">
        <w:rPr>
          <w:rStyle w:val="StyleUnderline"/>
          <w:b/>
          <w:bCs/>
        </w:rPr>
        <w:t>39</w:t>
      </w:r>
      <w:r w:rsidRPr="00944597">
        <w:rPr>
          <w:rStyle w:val="StyleUnderline"/>
        </w:rPr>
        <w:t xml:space="preserve"> </w:t>
      </w:r>
      <w:r w:rsidRPr="00E064B1">
        <w:rPr>
          <w:rFonts w:asciiTheme="minorHAnsi" w:hAnsiTheme="minorHAnsi" w:cstheme="minorHAnsi"/>
          <w:color w:val="000000"/>
          <w:sz w:val="16"/>
          <w:szCs w:val="16"/>
        </w:rPr>
        <w:t xml:space="preserve">percent. </w:t>
      </w:r>
      <w:r w:rsidRPr="00944597">
        <w:rPr>
          <w:rStyle w:val="StyleUnderline"/>
        </w:rPr>
        <w:t>In a three-way poll</w:t>
      </w:r>
      <w:r w:rsidRPr="00E064B1">
        <w:rPr>
          <w:rFonts w:asciiTheme="minorHAnsi" w:hAnsiTheme="minorHAnsi" w:cstheme="minorHAnsi"/>
          <w:color w:val="000000"/>
          <w:sz w:val="16"/>
          <w:szCs w:val="16"/>
        </w:rPr>
        <w:t xml:space="preserve">, which includes independent candidate Robert D. Kennedy Jr., </w:t>
      </w:r>
      <w:r w:rsidRPr="00944597">
        <w:rPr>
          <w:rStyle w:val="StyleUnderline"/>
        </w:rPr>
        <w:t xml:space="preserve">Trump would still win </w:t>
      </w:r>
      <w:r w:rsidRPr="00CC750F">
        <w:rPr>
          <w:rStyle w:val="StyleUnderline"/>
          <w:b/>
          <w:bCs/>
        </w:rPr>
        <w:t>47</w:t>
      </w:r>
      <w:r w:rsidRPr="00944597">
        <w:rPr>
          <w:rStyle w:val="StyleUnderline"/>
        </w:rPr>
        <w:t xml:space="preserve"> percent</w:t>
      </w:r>
      <w:r w:rsidRPr="00E064B1">
        <w:rPr>
          <w:rFonts w:asciiTheme="minorHAnsi" w:hAnsiTheme="minorHAnsi" w:cstheme="minorHAnsi"/>
          <w:color w:val="000000"/>
          <w:sz w:val="16"/>
          <w:szCs w:val="16"/>
        </w:rPr>
        <w:t xml:space="preserve"> of independent votes, while </w:t>
      </w:r>
      <w:r w:rsidRPr="00944597">
        <w:rPr>
          <w:rStyle w:val="StyleUnderline"/>
        </w:rPr>
        <w:t xml:space="preserve">Biden would win </w:t>
      </w:r>
      <w:r w:rsidRPr="00CC750F">
        <w:rPr>
          <w:rStyle w:val="StyleUnderline"/>
          <w:b/>
          <w:bCs/>
        </w:rPr>
        <w:t>28</w:t>
      </w:r>
      <w:r w:rsidRPr="00CC750F">
        <w:rPr>
          <w:rFonts w:asciiTheme="minorHAnsi" w:hAnsiTheme="minorHAnsi" w:cstheme="minorHAnsi"/>
          <w:color w:val="000000"/>
          <w:sz w:val="16"/>
          <w:szCs w:val="16"/>
        </w:rPr>
        <w:t xml:space="preserve"> </w:t>
      </w:r>
      <w:r w:rsidRPr="00E064B1">
        <w:rPr>
          <w:rFonts w:asciiTheme="minorHAnsi" w:hAnsiTheme="minorHAnsi" w:cstheme="minorHAnsi"/>
          <w:color w:val="000000"/>
          <w:sz w:val="16"/>
          <w:szCs w:val="16"/>
        </w:rPr>
        <w:t xml:space="preserve">percent of the vote share, the survey showed. The poll was conducted June 5-21 and has a mean average error of 2.2 percent. </w:t>
      </w:r>
      <w:r w:rsidRPr="00944597">
        <w:rPr>
          <w:rStyle w:val="StyleUnderline"/>
        </w:rPr>
        <w:t>Newsweek</w:t>
      </w:r>
      <w:r w:rsidRPr="00E064B1">
        <w:rPr>
          <w:rFonts w:asciiTheme="minorHAnsi" w:hAnsiTheme="minorHAnsi" w:cstheme="minorHAnsi"/>
          <w:color w:val="000000"/>
          <w:sz w:val="16"/>
          <w:szCs w:val="16"/>
        </w:rPr>
        <w:t xml:space="preserve"> contacted representatives for Trump and Biden by email outside of normal business hours to comment on this story. The poll follows a separate May survey that also showed </w:t>
      </w:r>
      <w:r w:rsidRPr="00E064B1">
        <w:rPr>
          <w:rFonts w:asciiTheme="minorHAnsi" w:hAnsiTheme="minorHAnsi" w:cstheme="minorHAnsi"/>
          <w:color w:val="000000"/>
          <w:sz w:val="16"/>
          <w:szCs w:val="16"/>
          <w:bdr w:val="none" w:sz="0" w:space="0" w:color="auto" w:frame="1"/>
        </w:rPr>
        <w:t>Trump leading among</w:t>
      </w:r>
      <w:r w:rsidRPr="00E064B1">
        <w:rPr>
          <w:rFonts w:asciiTheme="minorHAnsi" w:hAnsiTheme="minorHAnsi" w:cstheme="minorHAnsi"/>
          <w:color w:val="000000"/>
          <w:sz w:val="16"/>
          <w:szCs w:val="16"/>
        </w:rPr>
        <w:t xml:space="preserve"> this voting demographic. In this NPR/PBS/ NewsHour/Marist National survey, 54 percent of independent voters said they supported Trump and 42 percent said they would opt for Biden. But a June survey </w:t>
      </w:r>
      <w:r w:rsidRPr="00E064B1">
        <w:rPr>
          <w:rFonts w:asciiTheme="minorHAnsi" w:hAnsiTheme="minorHAnsi" w:cstheme="minorHAnsi"/>
          <w:color w:val="000000"/>
          <w:sz w:val="16"/>
          <w:szCs w:val="16"/>
          <w:bdr w:val="none" w:sz="0" w:space="0" w:color="auto" w:frame="1"/>
        </w:rPr>
        <w:t>by the same pollsters</w:t>
      </w:r>
      <w:r w:rsidRPr="00E064B1">
        <w:rPr>
          <w:rFonts w:asciiTheme="minorHAnsi" w:hAnsiTheme="minorHAnsi" w:cstheme="minorHAnsi"/>
          <w:color w:val="000000"/>
          <w:sz w:val="16"/>
          <w:szCs w:val="16"/>
        </w:rPr>
        <w:t xml:space="preserve"> found that Biden was in the lead among independents by 50 percent to Trump's 48 percent, with another 2 percent undecided. While national polls are indicative of the nation's mood, they may not be crucial in determining the result of the election. Instead, the election will likely be determined by a handful of </w:t>
      </w:r>
      <w:r w:rsidRPr="00E064B1">
        <w:rPr>
          <w:rFonts w:asciiTheme="minorHAnsi" w:hAnsiTheme="minorHAnsi" w:cstheme="minorHAnsi"/>
          <w:color w:val="000000"/>
          <w:sz w:val="16"/>
          <w:szCs w:val="16"/>
          <w:bdr w:val="none" w:sz="0" w:space="0" w:color="auto" w:frame="1"/>
        </w:rPr>
        <w:t>key swing states</w:t>
      </w:r>
      <w:r w:rsidRPr="00E064B1">
        <w:rPr>
          <w:rFonts w:asciiTheme="minorHAnsi" w:hAnsiTheme="minorHAnsi" w:cstheme="minorHAnsi"/>
          <w:color w:val="000000"/>
          <w:sz w:val="16"/>
          <w:szCs w:val="16"/>
        </w:rPr>
        <w:t>, as the Electoral College system awards each state a certain number of votes based on population. A presidential candidate must secure 270 electoral votes for victory, and winning the national popular vote does not guarantee success. Nevertheless</w:t>
      </w:r>
      <w:r w:rsidRPr="00944597">
        <w:rPr>
          <w:rStyle w:val="StyleUnderline"/>
        </w:rPr>
        <w:t>, independents are a key demographic and small shifts among these voters could determine whether swing states are won by either candidate</w:t>
      </w:r>
      <w:r w:rsidRPr="00E064B1">
        <w:rPr>
          <w:rFonts w:asciiTheme="minorHAnsi" w:hAnsiTheme="minorHAnsi" w:cstheme="minorHAnsi"/>
          <w:color w:val="000000"/>
          <w:sz w:val="16"/>
          <w:szCs w:val="16"/>
        </w:rPr>
        <w:t xml:space="preserve">. On June 27, Biden and Trump are set to square off in Atlanta, Georgia, for the first of two scheduled debates ahead of the general election. After Thursday's debate in the key swing state, a second debate </w:t>
      </w:r>
      <w:r w:rsidRPr="00E064B1">
        <w:rPr>
          <w:rFonts w:asciiTheme="minorHAnsi" w:hAnsiTheme="minorHAnsi" w:cstheme="minorHAnsi"/>
          <w:color w:val="000000"/>
          <w:sz w:val="16"/>
          <w:szCs w:val="16"/>
          <w:bdr w:val="none" w:sz="0" w:space="0" w:color="auto" w:frame="1"/>
        </w:rPr>
        <w:t>between the two candidates</w:t>
      </w:r>
      <w:r w:rsidRPr="00E064B1">
        <w:rPr>
          <w:rFonts w:asciiTheme="minorHAnsi" w:hAnsiTheme="minorHAnsi" w:cstheme="minorHAnsi"/>
          <w:color w:val="000000"/>
          <w:sz w:val="16"/>
          <w:szCs w:val="16"/>
        </w:rPr>
        <w:t xml:space="preserve"> is scheduled for September 10. Then, on November 5, voters are set to cast their ballots for the next president. </w:t>
      </w:r>
    </w:p>
    <w:p w14:paraId="3371057D" w14:textId="77777777" w:rsidR="00AC70A1" w:rsidRPr="0052416B" w:rsidRDefault="00AC70A1" w:rsidP="00AC70A1">
      <w:pPr>
        <w:pBdr>
          <w:bottom w:val="single" w:sz="6" w:space="0" w:color="C4C4C4"/>
        </w:pBdr>
        <w:shd w:val="clear" w:color="auto" w:fill="FFFFFF"/>
        <w:spacing w:after="0" w:line="336" w:lineRule="atLeast"/>
        <w:rPr>
          <w:rFonts w:asciiTheme="minorHAnsi" w:hAnsiTheme="minorHAnsi" w:cstheme="minorHAnsi"/>
          <w:color w:val="000000"/>
          <w:sz w:val="16"/>
          <w:szCs w:val="16"/>
        </w:rPr>
      </w:pPr>
    </w:p>
    <w:p w14:paraId="11EC6461" w14:textId="77777777" w:rsidR="00AC70A1" w:rsidRPr="00E064B1" w:rsidRDefault="00AC70A1" w:rsidP="00AC70A1">
      <w:pPr>
        <w:pStyle w:val="Heading4"/>
      </w:pPr>
      <w:r>
        <w:t>Biden is doing uniquely bad with independents – even worse than Trump in 2020</w:t>
      </w:r>
    </w:p>
    <w:p w14:paraId="34D39A28" w14:textId="77777777" w:rsidR="00AC70A1" w:rsidRPr="001B1D5C" w:rsidRDefault="00AC70A1" w:rsidP="00AC70A1">
      <w:r>
        <w:rPr>
          <w:rStyle w:val="Style13ptBold"/>
        </w:rPr>
        <w:t>Jones</w:t>
      </w:r>
      <w:r w:rsidRPr="00E064B1">
        <w:rPr>
          <w:rStyle w:val="Style13ptBold"/>
        </w:rPr>
        <w:t xml:space="preserve"> 6/</w:t>
      </w:r>
      <w:r>
        <w:rPr>
          <w:rStyle w:val="Style13ptBold"/>
        </w:rPr>
        <w:t>26</w:t>
      </w:r>
      <w:r w:rsidRPr="00E064B1">
        <w:t>/24 [</w:t>
      </w:r>
      <w:r>
        <w:t>Jeffrey M., PhD</w:t>
      </w:r>
      <w:r w:rsidRPr="00E064B1">
        <w:t xml:space="preserve">, </w:t>
      </w:r>
      <w:r w:rsidRPr="001B1D5C">
        <w:t>Gallup Senior Editor</w:t>
      </w:r>
      <w:r>
        <w:t>;</w:t>
      </w:r>
      <w:r w:rsidRPr="00E064B1">
        <w:t xml:space="preserve"> “</w:t>
      </w:r>
      <w:r w:rsidRPr="001B1D5C">
        <w:t>Could Biden's Job Approval Rise Among Key Groups by November?</w:t>
      </w:r>
      <w:r w:rsidRPr="00E064B1">
        <w:t>”</w:t>
      </w:r>
      <w:r>
        <w:t>;</w:t>
      </w:r>
      <w:r w:rsidRPr="00E064B1">
        <w:t xml:space="preserve"> </w:t>
      </w:r>
      <w:r>
        <w:t xml:space="preserve">Gallup; </w:t>
      </w:r>
      <w:r w:rsidRPr="001B1D5C">
        <w:t>https://news.gallup.com/poll/646517/biden-job-approval-rise-among-key-groups-november.aspx</w:t>
      </w:r>
      <w:r w:rsidRPr="00E064B1">
        <w:t xml:space="preserve">] </w:t>
      </w:r>
      <w:r>
        <w:t>/sb</w:t>
      </w:r>
    </w:p>
    <w:p w14:paraId="34CDBDDC" w14:textId="77777777" w:rsidR="00AC70A1" w:rsidRPr="001B1D5C" w:rsidRDefault="00AC70A1" w:rsidP="00AC70A1">
      <w:pPr>
        <w:pBdr>
          <w:bottom w:val="single" w:sz="6" w:space="0" w:color="C4C4C4"/>
        </w:pBdr>
        <w:shd w:val="clear" w:color="auto" w:fill="FFFFFF"/>
        <w:spacing w:after="0" w:line="336" w:lineRule="atLeast"/>
        <w:rPr>
          <w:rFonts w:asciiTheme="minorHAnsi" w:hAnsiTheme="minorHAnsi" w:cstheme="minorHAnsi"/>
          <w:color w:val="000000"/>
          <w:sz w:val="16"/>
          <w:szCs w:val="16"/>
        </w:rPr>
      </w:pPr>
      <w:r w:rsidRPr="001B1D5C">
        <w:rPr>
          <w:sz w:val="16"/>
          <w:szCs w:val="16"/>
        </w:rPr>
        <w:t xml:space="preserve">WASHINGTON, D.C. -- President Joe </w:t>
      </w:r>
      <w:r w:rsidRPr="001B1D5C">
        <w:rPr>
          <w:rStyle w:val="Emphasis"/>
        </w:rPr>
        <w:t>Biden’s</w:t>
      </w:r>
      <w:r w:rsidRPr="001B1D5C">
        <w:rPr>
          <w:sz w:val="16"/>
          <w:szCs w:val="16"/>
        </w:rPr>
        <w:t xml:space="preserve"> latest 38% job</w:t>
      </w:r>
      <w:r w:rsidRPr="001B1D5C">
        <w:rPr>
          <w:b/>
          <w:bCs/>
          <w:sz w:val="16"/>
          <w:szCs w:val="16"/>
        </w:rPr>
        <w:t xml:space="preserve"> </w:t>
      </w:r>
      <w:r w:rsidRPr="001B1D5C">
        <w:rPr>
          <w:rStyle w:val="Emphasis"/>
          <w:b w:val="0"/>
          <w:bCs/>
        </w:rPr>
        <w:t>approval rating remains</w:t>
      </w:r>
      <w:r w:rsidRPr="001B1D5C">
        <w:rPr>
          <w:sz w:val="16"/>
          <w:szCs w:val="16"/>
        </w:rPr>
        <w:t xml:space="preserve"> largely unchanged from recent months and continues to put him well </w:t>
      </w:r>
      <w:r w:rsidRPr="001B1D5C">
        <w:rPr>
          <w:rStyle w:val="Emphasis"/>
          <w:b w:val="0"/>
          <w:bCs/>
        </w:rPr>
        <w:t>below the 48%+ threshold all reelected incumbents in the modern era have had</w:t>
      </w:r>
      <w:r w:rsidRPr="001B1D5C">
        <w:rPr>
          <w:rStyle w:val="Emphasis"/>
          <w:b w:val="0"/>
          <w:bCs/>
          <w:sz w:val="16"/>
          <w:szCs w:val="16"/>
          <w:u w:val="none"/>
        </w:rPr>
        <w:t xml:space="preserve"> at the time of the election.</w:t>
      </w:r>
      <w:r w:rsidRPr="001B1D5C">
        <w:rPr>
          <w:b/>
          <w:bCs/>
          <w:sz w:val="16"/>
          <w:szCs w:val="16"/>
        </w:rPr>
        <w:t xml:space="preserve"> </w:t>
      </w:r>
      <w:r w:rsidRPr="001B1D5C">
        <w:rPr>
          <w:sz w:val="16"/>
          <w:szCs w:val="16"/>
        </w:rPr>
        <w:t>His </w:t>
      </w:r>
      <w:r w:rsidRPr="001B1D5C">
        <w:rPr>
          <w:rStyle w:val="Emphasis"/>
        </w:rPr>
        <w:t>ratings</w:t>
      </w:r>
      <w:r w:rsidRPr="001B1D5C">
        <w:rPr>
          <w:sz w:val="16"/>
          <w:szCs w:val="16"/>
        </w:rPr>
        <w:t xml:space="preserve"> among the three major party groups </w:t>
      </w:r>
      <w:r w:rsidRPr="001B1D5C">
        <w:rPr>
          <w:rStyle w:val="Emphasis"/>
        </w:rPr>
        <w:t xml:space="preserve">are </w:t>
      </w:r>
      <w:r w:rsidRPr="001B1D5C">
        <w:rPr>
          <w:rStyle w:val="Emphasis"/>
          <w:b w:val="0"/>
          <w:bCs/>
        </w:rPr>
        <w:t>also</w:t>
      </w:r>
      <w:r w:rsidRPr="001B1D5C">
        <w:rPr>
          <w:rStyle w:val="Emphasis"/>
        </w:rPr>
        <w:t xml:space="preserve"> steady</w:t>
      </w:r>
      <w:r w:rsidRPr="001B1D5C">
        <w:rPr>
          <w:sz w:val="16"/>
          <w:szCs w:val="16"/>
        </w:rPr>
        <w:t xml:space="preserve">, with 83% of Democrats, </w:t>
      </w:r>
      <w:r w:rsidRPr="001B1D5C">
        <w:rPr>
          <w:rStyle w:val="Emphasis"/>
        </w:rPr>
        <w:t>33% of independents</w:t>
      </w:r>
      <w:r w:rsidRPr="001B1D5C">
        <w:rPr>
          <w:sz w:val="16"/>
          <w:szCs w:val="16"/>
        </w:rPr>
        <w:t xml:space="preserve"> and 5% of Republicans </w:t>
      </w:r>
      <w:r w:rsidRPr="001B1D5C">
        <w:rPr>
          <w:rStyle w:val="Emphasis"/>
        </w:rPr>
        <w:t>expressing approval</w:t>
      </w:r>
      <w:r w:rsidRPr="001B1D5C">
        <w:rPr>
          <w:rStyle w:val="Emphasis"/>
          <w:b w:val="0"/>
          <w:bCs/>
        </w:rPr>
        <w:t>.</w:t>
      </w:r>
    </w:p>
    <w:p w14:paraId="53F965C8" w14:textId="77777777" w:rsidR="00AC70A1" w:rsidRPr="001B1D5C" w:rsidRDefault="00AC70A1" w:rsidP="00AC70A1">
      <w:pPr>
        <w:pBdr>
          <w:bottom w:val="single" w:sz="6" w:space="0" w:color="C4C4C4"/>
        </w:pBdr>
        <w:shd w:val="clear" w:color="auto" w:fill="FFFFFF"/>
        <w:spacing w:after="0" w:line="336" w:lineRule="atLeast"/>
        <w:rPr>
          <w:rFonts w:asciiTheme="minorHAnsi" w:hAnsiTheme="minorHAnsi" w:cstheme="minorHAnsi"/>
          <w:color w:val="000000"/>
          <w:sz w:val="16"/>
          <w:szCs w:val="16"/>
        </w:rPr>
      </w:pPr>
      <w:r w:rsidRPr="001B1D5C">
        <w:rPr>
          <w:sz w:val="16"/>
          <w:szCs w:val="16"/>
        </w:rPr>
        <w:t>Given the extent of political polarization in the U.S. today, there is little chance of Republicans changing their minds about the job Biden is doing. The question hovering over Biden’s reelection chances, then, is whether he can make sufficient gains in approval among his fellow Democrats, and especially independents, during the final four months of the campaign to give him a reasonable chance of winning.</w:t>
      </w:r>
    </w:p>
    <w:p w14:paraId="21C280BA" w14:textId="77777777" w:rsidR="00AC70A1" w:rsidRPr="001B1D5C" w:rsidRDefault="00AC70A1" w:rsidP="00AC70A1">
      <w:pPr>
        <w:pBdr>
          <w:bottom w:val="single" w:sz="6" w:space="0" w:color="C4C4C4"/>
        </w:pBdr>
        <w:shd w:val="clear" w:color="auto" w:fill="FFFFFF"/>
        <w:spacing w:after="0" w:line="336" w:lineRule="atLeast"/>
        <w:rPr>
          <w:rStyle w:val="Emphasis"/>
        </w:rPr>
      </w:pPr>
      <w:r w:rsidRPr="001B1D5C">
        <w:rPr>
          <w:sz w:val="16"/>
          <w:szCs w:val="16"/>
        </w:rPr>
        <w:t xml:space="preserve">A review of recent incumbent approval ratings finds Biden’s current standing among Democrats is similar to the June readings for the last two Democratic presidents who successfully won reelection. Barack Obama in 2012 and Bill Clinton in 1996 had job approval ratings in the low 80s among Democrats in June of their reelection year. However, </w:t>
      </w:r>
      <w:r w:rsidRPr="0052416B">
        <w:rPr>
          <w:rStyle w:val="Emphasis"/>
        </w:rPr>
        <w:t>Biden is doing</w:t>
      </w:r>
      <w:r w:rsidRPr="001B1D5C">
        <w:rPr>
          <w:rStyle w:val="Emphasis"/>
          <w:b w:val="0"/>
          <w:bCs/>
        </w:rPr>
        <w:t xml:space="preserve"> significantly </w:t>
      </w:r>
      <w:r w:rsidRPr="0052416B">
        <w:rPr>
          <w:rStyle w:val="Emphasis"/>
        </w:rPr>
        <w:t>worse</w:t>
      </w:r>
      <w:r w:rsidRPr="001B1D5C">
        <w:rPr>
          <w:rStyle w:val="Emphasis"/>
          <w:b w:val="0"/>
          <w:bCs/>
        </w:rPr>
        <w:t xml:space="preserve"> among independents</w:t>
      </w:r>
      <w:r w:rsidRPr="001B1D5C">
        <w:rPr>
          <w:sz w:val="16"/>
          <w:szCs w:val="16"/>
        </w:rPr>
        <w:t xml:space="preserve"> and Republicans </w:t>
      </w:r>
      <w:r w:rsidRPr="001B1D5C">
        <w:rPr>
          <w:rStyle w:val="Emphasis"/>
          <w:b w:val="0"/>
          <w:bCs/>
        </w:rPr>
        <w:t>than</w:t>
      </w:r>
      <w:r w:rsidRPr="001B1D5C">
        <w:rPr>
          <w:sz w:val="16"/>
          <w:szCs w:val="16"/>
        </w:rPr>
        <w:t xml:space="preserve"> either</w:t>
      </w:r>
      <w:r w:rsidRPr="001B1D5C">
        <w:rPr>
          <w:b/>
          <w:bCs/>
          <w:sz w:val="16"/>
          <w:szCs w:val="16"/>
        </w:rPr>
        <w:t xml:space="preserve"> </w:t>
      </w:r>
      <w:r w:rsidRPr="001B1D5C">
        <w:rPr>
          <w:rStyle w:val="Emphasis"/>
          <w:b w:val="0"/>
          <w:bCs/>
        </w:rPr>
        <w:t>Obama or Clinton was at this time.</w:t>
      </w:r>
    </w:p>
    <w:p w14:paraId="3DD11598" w14:textId="77777777" w:rsidR="00AC70A1" w:rsidRPr="001B1D5C" w:rsidRDefault="00AC70A1" w:rsidP="00AC70A1">
      <w:pPr>
        <w:pBdr>
          <w:bottom w:val="single" w:sz="6" w:space="0" w:color="C4C4C4"/>
        </w:pBdr>
        <w:shd w:val="clear" w:color="auto" w:fill="FFFFFF"/>
        <w:spacing w:after="0" w:line="336" w:lineRule="atLeast"/>
        <w:rPr>
          <w:rFonts w:asciiTheme="minorHAnsi" w:hAnsiTheme="minorHAnsi" w:cstheme="minorHAnsi"/>
          <w:color w:val="000000"/>
          <w:sz w:val="16"/>
          <w:szCs w:val="16"/>
        </w:rPr>
      </w:pPr>
      <w:r w:rsidRPr="001B1D5C">
        <w:rPr>
          <w:sz w:val="16"/>
          <w:szCs w:val="16"/>
        </w:rPr>
        <w:t xml:space="preserve">In fact, </w:t>
      </w:r>
      <w:r w:rsidRPr="0052416B">
        <w:rPr>
          <w:rStyle w:val="Emphasis"/>
          <w:b w:val="0"/>
          <w:bCs/>
        </w:rPr>
        <w:t>Biden’s</w:t>
      </w:r>
      <w:r w:rsidRPr="001B1D5C">
        <w:rPr>
          <w:rStyle w:val="Emphasis"/>
        </w:rPr>
        <w:t xml:space="preserve"> </w:t>
      </w:r>
      <w:r w:rsidRPr="001B1D5C">
        <w:rPr>
          <w:sz w:val="16"/>
          <w:szCs w:val="16"/>
        </w:rPr>
        <w:t xml:space="preserve">June job </w:t>
      </w:r>
      <w:r w:rsidRPr="001B1D5C">
        <w:rPr>
          <w:rStyle w:val="Emphasis"/>
        </w:rPr>
        <w:t>approval rating among independents is in line with</w:t>
      </w:r>
      <w:r w:rsidRPr="001B1D5C">
        <w:rPr>
          <w:sz w:val="16"/>
          <w:szCs w:val="16"/>
        </w:rPr>
        <w:t xml:space="preserve"> the three </w:t>
      </w:r>
      <w:r w:rsidRPr="001B1D5C">
        <w:rPr>
          <w:rStyle w:val="Emphasis"/>
        </w:rPr>
        <w:t>presidents</w:t>
      </w:r>
      <w:r w:rsidRPr="001B1D5C">
        <w:rPr>
          <w:sz w:val="16"/>
          <w:szCs w:val="16"/>
        </w:rPr>
        <w:t xml:space="preserve"> since 1980 </w:t>
      </w:r>
      <w:r w:rsidRPr="001B1D5C">
        <w:rPr>
          <w:rStyle w:val="Emphasis"/>
        </w:rPr>
        <w:t>who lost</w:t>
      </w:r>
      <w:r w:rsidRPr="001B1D5C">
        <w:rPr>
          <w:sz w:val="16"/>
          <w:szCs w:val="16"/>
        </w:rPr>
        <w:t xml:space="preserve"> their </w:t>
      </w:r>
      <w:r w:rsidRPr="001B1D5C">
        <w:rPr>
          <w:rStyle w:val="Emphasis"/>
        </w:rPr>
        <w:t>reelection</w:t>
      </w:r>
      <w:r w:rsidRPr="001B1D5C">
        <w:rPr>
          <w:sz w:val="16"/>
          <w:szCs w:val="16"/>
        </w:rPr>
        <w:t xml:space="preserve"> bid -- Jimmy </w:t>
      </w:r>
      <w:r w:rsidRPr="001B1D5C">
        <w:rPr>
          <w:rStyle w:val="Emphasis"/>
          <w:b w:val="0"/>
          <w:bCs/>
        </w:rPr>
        <w:t>Carter</w:t>
      </w:r>
      <w:r w:rsidRPr="001B1D5C">
        <w:rPr>
          <w:sz w:val="16"/>
          <w:szCs w:val="16"/>
        </w:rPr>
        <w:t xml:space="preserve"> in 1980 (29%), George H.W. </w:t>
      </w:r>
      <w:r w:rsidRPr="001B1D5C">
        <w:rPr>
          <w:rStyle w:val="Emphasis"/>
          <w:b w:val="0"/>
          <w:bCs/>
        </w:rPr>
        <w:t>Bush</w:t>
      </w:r>
      <w:r w:rsidRPr="001B1D5C">
        <w:rPr>
          <w:sz w:val="16"/>
          <w:szCs w:val="16"/>
        </w:rPr>
        <w:t xml:space="preserve"> in 1992 (31%) </w:t>
      </w:r>
      <w:r w:rsidRPr="001B1D5C">
        <w:rPr>
          <w:rStyle w:val="Emphasis"/>
          <w:b w:val="0"/>
          <w:bCs/>
        </w:rPr>
        <w:t>and</w:t>
      </w:r>
      <w:r w:rsidRPr="001B1D5C">
        <w:rPr>
          <w:sz w:val="16"/>
          <w:szCs w:val="16"/>
        </w:rPr>
        <w:t xml:space="preserve"> Donald </w:t>
      </w:r>
      <w:r w:rsidRPr="001B1D5C">
        <w:rPr>
          <w:rStyle w:val="Emphasis"/>
          <w:b w:val="0"/>
          <w:bCs/>
        </w:rPr>
        <w:t>Trump</w:t>
      </w:r>
      <w:r w:rsidRPr="001B1D5C">
        <w:rPr>
          <w:sz w:val="16"/>
          <w:szCs w:val="16"/>
        </w:rPr>
        <w:t xml:space="preserve"> in 2020 (36%).</w:t>
      </w:r>
    </w:p>
    <w:p w14:paraId="193640A3" w14:textId="77777777" w:rsidR="00AC70A1" w:rsidRDefault="00AC70A1" w:rsidP="00AC70A1">
      <w:pPr>
        <w:pBdr>
          <w:bottom w:val="single" w:sz="6" w:space="0" w:color="C4C4C4"/>
        </w:pBdr>
        <w:shd w:val="clear" w:color="auto" w:fill="FFFFFF"/>
        <w:spacing w:after="0" w:line="336" w:lineRule="atLeast"/>
        <w:rPr>
          <w:rFonts w:asciiTheme="minorHAnsi" w:hAnsiTheme="minorHAnsi" w:cstheme="minorHAnsi"/>
          <w:color w:val="000000"/>
          <w:sz w:val="16"/>
          <w:szCs w:val="16"/>
        </w:rPr>
      </w:pPr>
    </w:p>
    <w:p w14:paraId="515A6D94" w14:textId="77777777" w:rsidR="00AC70A1" w:rsidRPr="007A3260" w:rsidRDefault="00AC70A1" w:rsidP="00AC70A1">
      <w:pPr>
        <w:pBdr>
          <w:bottom w:val="single" w:sz="6" w:space="0" w:color="C4C4C4"/>
        </w:pBdr>
        <w:shd w:val="clear" w:color="auto" w:fill="FFFFFF"/>
        <w:spacing w:after="0" w:line="336" w:lineRule="atLeast"/>
        <w:rPr>
          <w:rFonts w:asciiTheme="minorHAnsi" w:hAnsiTheme="minorHAnsi" w:cstheme="minorHAnsi"/>
          <w:color w:val="000000"/>
          <w:sz w:val="16"/>
          <w:szCs w:val="16"/>
        </w:rPr>
      </w:pPr>
    </w:p>
    <w:p w14:paraId="152AA1BB" w14:textId="77777777" w:rsidR="00AC70A1" w:rsidRDefault="00AC70A1" w:rsidP="00AC70A1">
      <w:pPr>
        <w:pStyle w:val="Heading4"/>
        <w:rPr>
          <w:rFonts w:ascii="Times New Roman" w:hAnsi="Times New Roman" w:cs="Times New Roman"/>
        </w:rPr>
      </w:pPr>
      <w:r>
        <w:t>Independents empirically vote against incumbents</w:t>
      </w:r>
    </w:p>
    <w:p w14:paraId="1F8B4A0B" w14:textId="77777777" w:rsidR="00AC70A1" w:rsidRDefault="00AC70A1" w:rsidP="00AC70A1">
      <w:pPr>
        <w:pStyle w:val="NormalWeb"/>
        <w:shd w:val="clear" w:color="auto" w:fill="FFFFFF"/>
        <w:spacing w:before="0" w:beforeAutospacing="0" w:after="0" w:afterAutospacing="0"/>
        <w:rPr>
          <w:rFonts w:ascii="Calibri" w:hAnsi="Calibri" w:cs="Calibri"/>
          <w:color w:val="000000"/>
          <w:sz w:val="16"/>
          <w:szCs w:val="16"/>
        </w:rPr>
      </w:pPr>
      <w:r w:rsidRPr="0022516A">
        <w:rPr>
          <w:rStyle w:val="Style13ptBold"/>
          <w:rFonts w:asciiTheme="minorHAnsi" w:hAnsiTheme="minorHAnsi" w:cstheme="minorHAnsi"/>
        </w:rPr>
        <w:t>Cook 20</w:t>
      </w:r>
      <w:r>
        <w:rPr>
          <w:rFonts w:ascii="Calibri" w:hAnsi="Calibri" w:cs="Calibri"/>
          <w:color w:val="000000"/>
          <w:sz w:val="16"/>
          <w:szCs w:val="16"/>
        </w:rPr>
        <w:t xml:space="preserve"> </w:t>
      </w:r>
      <w:r w:rsidRPr="0022516A">
        <w:rPr>
          <w:rFonts w:ascii="Calibri" w:hAnsi="Calibri" w:cs="Calibri"/>
          <w:color w:val="000000"/>
          <w:sz w:val="22"/>
          <w:szCs w:val="22"/>
        </w:rPr>
        <w:t>[</w:t>
      </w:r>
      <w:r>
        <w:rPr>
          <w:rFonts w:ascii="Calibri" w:hAnsi="Calibri" w:cs="Calibri"/>
          <w:color w:val="000000"/>
          <w:sz w:val="22"/>
          <w:szCs w:val="22"/>
        </w:rPr>
        <w:t>Charlie</w:t>
      </w:r>
      <w:r w:rsidRPr="0022516A">
        <w:rPr>
          <w:rFonts w:ascii="Calibri" w:hAnsi="Calibri" w:cs="Calibri"/>
          <w:color w:val="000000"/>
          <w:sz w:val="22"/>
          <w:szCs w:val="22"/>
        </w:rPr>
        <w:t xml:space="preserve">, </w:t>
      </w:r>
      <w:r>
        <w:rPr>
          <w:rFonts w:ascii="Calibri" w:hAnsi="Calibri" w:cs="Calibri"/>
          <w:color w:val="000000"/>
          <w:sz w:val="22"/>
          <w:szCs w:val="22"/>
        </w:rPr>
        <w:t xml:space="preserve">political analyst, </w:t>
      </w:r>
      <w:r w:rsidRPr="00E61E84">
        <w:rPr>
          <w:rFonts w:ascii="Calibri" w:hAnsi="Calibri" w:cs="Calibri"/>
          <w:color w:val="000000"/>
          <w:sz w:val="22"/>
          <w:szCs w:val="22"/>
        </w:rPr>
        <w:t>one of the nation's leading authorities on U.S. elections and political trends</w:t>
      </w:r>
      <w:r w:rsidRPr="0022516A">
        <w:rPr>
          <w:rFonts w:ascii="Calibri" w:hAnsi="Calibri" w:cs="Calibri"/>
          <w:color w:val="000000"/>
          <w:sz w:val="22"/>
          <w:szCs w:val="22"/>
        </w:rPr>
        <w:t>; “</w:t>
      </w:r>
      <w:r w:rsidRPr="00E61E84">
        <w:rPr>
          <w:rFonts w:ascii="Calibri" w:hAnsi="Calibri" w:cs="Calibri"/>
          <w:color w:val="000000"/>
          <w:sz w:val="22"/>
          <w:szCs w:val="22"/>
        </w:rPr>
        <w:t>As Is Their Habit, Independents Seem to Be Breaking Against the Incumbent</w:t>
      </w:r>
      <w:r w:rsidRPr="0022516A">
        <w:rPr>
          <w:rFonts w:ascii="Calibri" w:hAnsi="Calibri" w:cs="Calibri"/>
          <w:color w:val="000000"/>
          <w:sz w:val="22"/>
          <w:szCs w:val="22"/>
        </w:rPr>
        <w:t xml:space="preserve">”; </w:t>
      </w:r>
      <w:r>
        <w:rPr>
          <w:rFonts w:ascii="Calibri" w:hAnsi="Calibri" w:cs="Calibri"/>
          <w:color w:val="000000"/>
          <w:sz w:val="22"/>
          <w:szCs w:val="22"/>
        </w:rPr>
        <w:t>6/26; The Cook Political Report</w:t>
      </w:r>
      <w:r w:rsidRPr="0022516A">
        <w:rPr>
          <w:rFonts w:ascii="Calibri" w:hAnsi="Calibri" w:cs="Calibri"/>
          <w:color w:val="000000"/>
          <w:sz w:val="22"/>
          <w:szCs w:val="22"/>
        </w:rPr>
        <w:t xml:space="preserve">; </w:t>
      </w:r>
      <w:r w:rsidRPr="00E61E84">
        <w:rPr>
          <w:rFonts w:ascii="Calibri" w:hAnsi="Calibri" w:cs="Calibri"/>
          <w:color w:val="000000"/>
          <w:sz w:val="22"/>
          <w:szCs w:val="22"/>
        </w:rPr>
        <w:t>https://www.cookpolitical.com/analysis/national/national-politics/their-habit-independents-seem-be-breaking-against-incumbent</w:t>
      </w:r>
      <w:r w:rsidRPr="0022516A">
        <w:rPr>
          <w:rFonts w:ascii="Calibri" w:hAnsi="Calibri" w:cs="Calibri"/>
          <w:color w:val="000000"/>
          <w:sz w:val="22"/>
          <w:szCs w:val="22"/>
        </w:rPr>
        <w:t>] /sb</w:t>
      </w:r>
    </w:p>
    <w:p w14:paraId="3DA449EF" w14:textId="77777777" w:rsidR="00AC70A1" w:rsidRDefault="00AC70A1" w:rsidP="00AC70A1">
      <w:pPr>
        <w:pStyle w:val="NormalWeb"/>
        <w:shd w:val="clear" w:color="auto" w:fill="FFFFFF"/>
        <w:spacing w:before="0" w:beforeAutospacing="0" w:after="0" w:afterAutospacing="0"/>
      </w:pPr>
    </w:p>
    <w:p w14:paraId="62B529AB" w14:textId="77777777" w:rsidR="00AC70A1" w:rsidRDefault="00AC70A1" w:rsidP="00AC70A1">
      <w:pPr>
        <w:pStyle w:val="NormalWeb"/>
        <w:shd w:val="clear" w:color="auto" w:fill="FFFFFF"/>
        <w:spacing w:before="0" w:beforeAutospacing="0" w:after="0" w:afterAutospacing="0"/>
        <w:rPr>
          <w:rFonts w:ascii="Calibri" w:hAnsi="Calibri" w:cs="Calibri"/>
          <w:color w:val="000000"/>
          <w:sz w:val="16"/>
          <w:szCs w:val="16"/>
        </w:rPr>
      </w:pPr>
      <w:r w:rsidRPr="00E61E84">
        <w:rPr>
          <w:rStyle w:val="Emphasis"/>
          <w:b w:val="0"/>
          <w:bCs/>
        </w:rPr>
        <w:t>When Trump won</w:t>
      </w:r>
      <w:r w:rsidRPr="00E61E84">
        <w:rPr>
          <w:rStyle w:val="Emphasis"/>
        </w:rPr>
        <w:t xml:space="preserve"> </w:t>
      </w:r>
      <w:r>
        <w:rPr>
          <w:rFonts w:ascii="Calibri" w:hAnsi="Calibri" w:cs="Calibri"/>
          <w:color w:val="000000"/>
          <w:sz w:val="16"/>
          <w:szCs w:val="16"/>
        </w:rPr>
        <w:t xml:space="preserve">46 percent of the vote nationwide, 2 points behind Hillary Clinton’s 48 percent, </w:t>
      </w:r>
      <w:r w:rsidRPr="00E61E84">
        <w:rPr>
          <w:rStyle w:val="Emphasis"/>
          <w:b w:val="0"/>
          <w:bCs/>
        </w:rPr>
        <w:t>he did it</w:t>
      </w:r>
      <w:r w:rsidRPr="00E61E84">
        <w:rPr>
          <w:rFonts w:ascii="Calibri" w:hAnsi="Calibri" w:cs="Calibri"/>
          <w:b/>
          <w:bCs/>
          <w:color w:val="000000"/>
          <w:sz w:val="16"/>
          <w:szCs w:val="16"/>
        </w:rPr>
        <w:t xml:space="preserve"> </w:t>
      </w:r>
      <w:r>
        <w:rPr>
          <w:rFonts w:ascii="Calibri" w:hAnsi="Calibri" w:cs="Calibri"/>
          <w:color w:val="000000"/>
          <w:sz w:val="16"/>
          <w:szCs w:val="16"/>
        </w:rPr>
        <w:t xml:space="preserve">in part </w:t>
      </w:r>
      <w:r w:rsidRPr="00E61E84">
        <w:rPr>
          <w:rStyle w:val="Emphasis"/>
          <w:b w:val="0"/>
          <w:bCs/>
        </w:rPr>
        <w:t>by winning</w:t>
      </w:r>
      <w:r w:rsidRPr="00E61E84">
        <w:rPr>
          <w:rFonts w:ascii="Calibri" w:hAnsi="Calibri" w:cs="Calibri"/>
          <w:b/>
          <w:bCs/>
          <w:color w:val="000000"/>
          <w:sz w:val="16"/>
          <w:szCs w:val="16"/>
        </w:rPr>
        <w:t xml:space="preserve"> </w:t>
      </w:r>
      <w:r>
        <w:rPr>
          <w:rFonts w:ascii="Calibri" w:hAnsi="Calibri" w:cs="Calibri"/>
          <w:color w:val="000000"/>
          <w:sz w:val="16"/>
          <w:szCs w:val="16"/>
        </w:rPr>
        <w:t xml:space="preserve">the 31 percent of the vote that exit polls showed was cast by </w:t>
      </w:r>
      <w:r w:rsidRPr="00E61E84">
        <w:rPr>
          <w:rStyle w:val="Emphasis"/>
          <w:b w:val="0"/>
          <w:bCs/>
        </w:rPr>
        <w:t>independents</w:t>
      </w:r>
      <w:r>
        <w:rPr>
          <w:rFonts w:ascii="Calibri" w:hAnsi="Calibri" w:cs="Calibri"/>
          <w:color w:val="000000"/>
          <w:sz w:val="16"/>
          <w:szCs w:val="16"/>
        </w:rPr>
        <w:t>, 46 to 42 percent. Staying within 2 points of Clinton nationally kept him within range to squeak out his two-tenths-of-a-point win in Michigan and seven-tenths-of-a-point margins in Pennsylvania and Wisconsin.</w:t>
      </w:r>
    </w:p>
    <w:p w14:paraId="5B0C68C6" w14:textId="77777777" w:rsidR="00AC70A1" w:rsidRDefault="00AC70A1" w:rsidP="00AC70A1">
      <w:pPr>
        <w:pStyle w:val="NormalWeb"/>
        <w:shd w:val="clear" w:color="auto" w:fill="FFFFFF"/>
        <w:spacing w:before="0" w:beforeAutospacing="0" w:after="0" w:afterAutospacing="0"/>
      </w:pPr>
    </w:p>
    <w:p w14:paraId="061C641A" w14:textId="77777777" w:rsidR="00AC70A1" w:rsidRDefault="00AC70A1" w:rsidP="00AC70A1">
      <w:pPr>
        <w:pStyle w:val="NormalWeb"/>
        <w:shd w:val="clear" w:color="auto" w:fill="FFFFFF"/>
        <w:spacing w:before="0" w:beforeAutospacing="0" w:after="0" w:afterAutospacing="0"/>
      </w:pPr>
      <w:r>
        <w:rPr>
          <w:rFonts w:ascii="Calibri" w:hAnsi="Calibri" w:cs="Calibri"/>
          <w:color w:val="000000"/>
          <w:sz w:val="16"/>
          <w:szCs w:val="16"/>
        </w:rPr>
        <w:t xml:space="preserve">What many don’t appreciate is that </w:t>
      </w:r>
      <w:r w:rsidRPr="007A3260">
        <w:rPr>
          <w:rStyle w:val="Emphasis"/>
          <w:b w:val="0"/>
          <w:bCs/>
        </w:rPr>
        <w:t>voters who consider themselves</w:t>
      </w:r>
      <w:r w:rsidRPr="007A3260">
        <w:rPr>
          <w:rStyle w:val="Emphasis"/>
        </w:rPr>
        <w:t xml:space="preserve"> independent</w:t>
      </w:r>
      <w:r w:rsidRPr="007A3260">
        <w:rPr>
          <w:rStyle w:val="Emphasis"/>
          <w:b w:val="0"/>
          <w:bCs/>
        </w:rPr>
        <w:t xml:space="preserve"> have a tendency to </w:t>
      </w:r>
      <w:r w:rsidRPr="007A3260">
        <w:rPr>
          <w:rStyle w:val="Emphasis"/>
        </w:rPr>
        <w:t>vote for change</w:t>
      </w:r>
      <w:r w:rsidRPr="007A3260">
        <w:rPr>
          <w:rStyle w:val="Emphasis"/>
          <w:b w:val="0"/>
          <w:bCs/>
        </w:rPr>
        <w:t xml:space="preserve"> in every presidential election. </w:t>
      </w:r>
      <w:r w:rsidRPr="007A3260">
        <w:rPr>
          <w:rStyle w:val="Emphasis"/>
        </w:rPr>
        <w:t>2016</w:t>
      </w:r>
      <w:r>
        <w:rPr>
          <w:rFonts w:ascii="Calibri" w:hAnsi="Calibri" w:cs="Calibri"/>
          <w:color w:val="000000"/>
          <w:sz w:val="16"/>
          <w:szCs w:val="16"/>
        </w:rPr>
        <w:t xml:space="preserve"> </w:t>
      </w:r>
      <w:r w:rsidRPr="007A3260">
        <w:rPr>
          <w:rStyle w:val="Emphasis"/>
          <w:b w:val="0"/>
          <w:bCs/>
        </w:rPr>
        <w:t>marked the</w:t>
      </w:r>
      <w:r w:rsidRPr="007A3260">
        <w:rPr>
          <w:rStyle w:val="Emphasis"/>
        </w:rPr>
        <w:t xml:space="preserve"> fifth consecutive election</w:t>
      </w:r>
      <w:r w:rsidRPr="007A3260">
        <w:rPr>
          <w:rStyle w:val="Emphasis"/>
          <w:b w:val="0"/>
          <w:bCs/>
        </w:rPr>
        <w:t xml:space="preserve"> in which </w:t>
      </w:r>
      <w:r w:rsidRPr="007A3260">
        <w:rPr>
          <w:rStyle w:val="Emphasis"/>
        </w:rPr>
        <w:t>independents have voted in favor of the party not holding the White House</w:t>
      </w:r>
      <w:r>
        <w:rPr>
          <w:rFonts w:ascii="Calibri" w:hAnsi="Calibri" w:cs="Calibri"/>
          <w:color w:val="000000"/>
          <w:sz w:val="16"/>
          <w:szCs w:val="16"/>
        </w:rPr>
        <w:t xml:space="preserve">, by an average of 4 percentage points. </w:t>
      </w:r>
      <w:r w:rsidRPr="007A3260">
        <w:rPr>
          <w:rStyle w:val="Emphasis"/>
        </w:rPr>
        <w:t>In 2000</w:t>
      </w:r>
      <w:r>
        <w:rPr>
          <w:rFonts w:ascii="Calibri" w:hAnsi="Calibri" w:cs="Calibri"/>
          <w:color w:val="000000"/>
          <w:sz w:val="16"/>
          <w:szCs w:val="16"/>
        </w:rPr>
        <w:t xml:space="preserve">, when Al Gore was trying to hold onto the White House for Democrats after Bill Clinton’s eight-year presidency, </w:t>
      </w:r>
      <w:r w:rsidRPr="007A3260">
        <w:rPr>
          <w:rStyle w:val="Emphasis"/>
          <w:b w:val="0"/>
          <w:bCs/>
        </w:rPr>
        <w:t>independents voted for</w:t>
      </w:r>
      <w:r>
        <w:rPr>
          <w:rFonts w:ascii="Calibri" w:hAnsi="Calibri" w:cs="Calibri"/>
          <w:color w:val="000000"/>
          <w:sz w:val="16"/>
          <w:szCs w:val="16"/>
        </w:rPr>
        <w:t xml:space="preserve"> George W. </w:t>
      </w:r>
      <w:r w:rsidRPr="007A3260">
        <w:rPr>
          <w:rStyle w:val="Emphasis"/>
          <w:b w:val="0"/>
          <w:bCs/>
        </w:rPr>
        <w:t>Bush</w:t>
      </w:r>
      <w:r>
        <w:rPr>
          <w:rFonts w:ascii="Calibri" w:hAnsi="Calibri" w:cs="Calibri"/>
          <w:color w:val="000000"/>
          <w:sz w:val="16"/>
          <w:szCs w:val="16"/>
        </w:rPr>
        <w:t xml:space="preserve"> from the opposition Republican Party </w:t>
      </w:r>
      <w:r w:rsidRPr="007A3260">
        <w:rPr>
          <w:rStyle w:val="Emphasis"/>
          <w:b w:val="0"/>
          <w:bCs/>
        </w:rPr>
        <w:t>by</w:t>
      </w:r>
      <w:r w:rsidRPr="007A3260">
        <w:rPr>
          <w:rStyle w:val="Emphasis"/>
        </w:rPr>
        <w:t xml:space="preserve"> 2 points</w:t>
      </w:r>
      <w:r>
        <w:rPr>
          <w:rFonts w:ascii="Calibri" w:hAnsi="Calibri" w:cs="Calibri"/>
          <w:color w:val="000000"/>
          <w:sz w:val="16"/>
          <w:szCs w:val="16"/>
        </w:rPr>
        <w:t xml:space="preserve">, 48 to 46 percent. </w:t>
      </w:r>
      <w:r w:rsidRPr="007A3260">
        <w:rPr>
          <w:rStyle w:val="Emphasis"/>
          <w:b w:val="0"/>
          <w:bCs/>
        </w:rPr>
        <w:t>Four years later</w:t>
      </w:r>
      <w:r>
        <w:rPr>
          <w:rFonts w:ascii="Calibri" w:hAnsi="Calibri" w:cs="Calibri"/>
          <w:color w:val="000000"/>
          <w:sz w:val="16"/>
          <w:szCs w:val="16"/>
        </w:rPr>
        <w:t xml:space="preserve">, independents again sided with the opposition party, but just by a point, going for John </w:t>
      </w:r>
      <w:r w:rsidRPr="007A3260">
        <w:rPr>
          <w:rStyle w:val="Emphasis"/>
        </w:rPr>
        <w:t>Kerry</w:t>
      </w:r>
      <w:r>
        <w:rPr>
          <w:rFonts w:ascii="Calibri" w:hAnsi="Calibri" w:cs="Calibri"/>
          <w:color w:val="000000"/>
          <w:sz w:val="16"/>
          <w:szCs w:val="16"/>
        </w:rPr>
        <w:t xml:space="preserve"> over Bush by 49 to 48 percent. In </w:t>
      </w:r>
      <w:r w:rsidRPr="007A3260">
        <w:rPr>
          <w:rStyle w:val="Emphasis"/>
        </w:rPr>
        <w:t>2012</w:t>
      </w:r>
      <w:r>
        <w:rPr>
          <w:rFonts w:ascii="Calibri" w:hAnsi="Calibri" w:cs="Calibri"/>
          <w:color w:val="000000"/>
          <w:sz w:val="16"/>
          <w:szCs w:val="16"/>
        </w:rPr>
        <w:t xml:space="preserve">, Mitt </w:t>
      </w:r>
      <w:r w:rsidRPr="007A3260">
        <w:rPr>
          <w:rStyle w:val="Emphasis"/>
        </w:rPr>
        <w:t>Romney</w:t>
      </w:r>
      <w:r>
        <w:rPr>
          <w:rFonts w:ascii="Calibri" w:hAnsi="Calibri" w:cs="Calibri"/>
          <w:color w:val="000000"/>
          <w:sz w:val="16"/>
          <w:szCs w:val="16"/>
        </w:rPr>
        <w:t xml:space="preserve"> won independents </w:t>
      </w:r>
      <w:r w:rsidRPr="007A3260">
        <w:rPr>
          <w:rStyle w:val="Emphasis"/>
        </w:rPr>
        <w:t>by 5</w:t>
      </w:r>
      <w:r>
        <w:rPr>
          <w:rFonts w:ascii="Calibri" w:hAnsi="Calibri" w:cs="Calibri"/>
          <w:color w:val="000000"/>
          <w:sz w:val="16"/>
          <w:szCs w:val="16"/>
        </w:rPr>
        <w:t xml:space="preserve"> points, 50 to 45 percent. So independents’ move against Hillary Clinton should not have been surprising.</w:t>
      </w:r>
    </w:p>
    <w:p w14:paraId="6B4275C3" w14:textId="5AED3044" w:rsidR="00AC70A1" w:rsidRDefault="00CA237E" w:rsidP="00CA237E">
      <w:pPr>
        <w:pStyle w:val="Heading3"/>
      </w:pPr>
      <w:r>
        <w:t>Link---</w:t>
      </w:r>
      <w:r w:rsidR="006D70A0">
        <w:t>Latinx Not Key to the Election</w:t>
      </w:r>
    </w:p>
    <w:p w14:paraId="2FE609D0" w14:textId="77777777" w:rsidR="006D70A0" w:rsidRPr="006D70A0" w:rsidRDefault="006D70A0" w:rsidP="006D70A0"/>
    <w:p w14:paraId="0D1F6F91" w14:textId="77777777" w:rsidR="006D70A0" w:rsidRDefault="006D70A0" w:rsidP="006D70A0">
      <w:pPr>
        <w:pStyle w:val="Heading4"/>
      </w:pPr>
      <w:r w:rsidRPr="00C53644">
        <w:t xml:space="preserve">The </w:t>
      </w:r>
      <w:r>
        <w:t>Hispanic vote isn’t key- there’s no single Hispanic vote- empirics</w:t>
      </w:r>
    </w:p>
    <w:p w14:paraId="0A07CD72" w14:textId="77777777" w:rsidR="006D70A0" w:rsidRPr="00C53644" w:rsidRDefault="006D70A0" w:rsidP="006D70A0">
      <w:pPr>
        <w:rPr>
          <w:rStyle w:val="Style13ptBold"/>
          <w:b w:val="0"/>
          <w:bCs w:val="0"/>
        </w:rPr>
      </w:pPr>
      <w:r w:rsidRPr="00C53644">
        <w:rPr>
          <w:rStyle w:val="Style13ptBold"/>
        </w:rPr>
        <w:t>Latino USA 20</w:t>
      </w:r>
      <w:r>
        <w:rPr>
          <w:rStyle w:val="Style13ptBold"/>
        </w:rPr>
        <w:t xml:space="preserve"> </w:t>
      </w:r>
      <w:r w:rsidRPr="00C53644">
        <w:rPr>
          <w:rStyle w:val="Style13ptBold"/>
          <w:b w:val="0"/>
          <w:bCs w:val="0"/>
          <w:sz w:val="16"/>
          <w:szCs w:val="16"/>
        </w:rPr>
        <w:t>(NPR’s Latino USA with Maria Hinojosa, produced by the Futuro Media Group, is the longest running Latino-focused program on U.S. public media. 11/13/20, The Myth Of The ‘Latino Vote’, Latino USA, https://www.latinousa.org/2020/11/13/mythlatinovote/ L.B.)</w:t>
      </w:r>
    </w:p>
    <w:p w14:paraId="686131A1" w14:textId="77777777" w:rsidR="006D70A0" w:rsidRPr="0085152F" w:rsidRDefault="006D70A0" w:rsidP="006D70A0">
      <w:pPr>
        <w:rPr>
          <w:sz w:val="14"/>
        </w:rPr>
      </w:pPr>
      <w:r w:rsidRPr="000A148D">
        <w:rPr>
          <w:rStyle w:val="StyleUnderline"/>
        </w:rPr>
        <w:t>A record 32 million Latinos across the country were eligible to vote in 2020. That growing electorate was expected to be decisive in a supposed “blue wave”</w:t>
      </w:r>
      <w:r w:rsidRPr="0085152F">
        <w:rPr>
          <w:sz w:val="14"/>
        </w:rPr>
        <w:t xml:space="preserve"> this year, and predictions especially focused on possible swing states with large Latinx populations, like Florida, Nevada, Arizona, and even Texas. </w:t>
      </w:r>
      <w:r w:rsidRPr="000A148D">
        <w:rPr>
          <w:rStyle w:val="StyleUnderline"/>
        </w:rPr>
        <w:t xml:space="preserve">Former Bernie Sanders campaign adviser Chuck Rocha notably called Latino voters “the single most important factor in the 2020 election.” </w:t>
      </w:r>
      <w:r w:rsidRPr="0085152F">
        <w:rPr>
          <w:sz w:val="14"/>
        </w:rPr>
        <w:t xml:space="preserve">As results rolled in on and after Election Day, the so-called “Latino vote” made headlines, but the story was largely about how the vote didn’t necessarily go as predicted. It turned into a major lesson from the 2020 election, but it’s one that Latinos have known for years: </w:t>
      </w:r>
      <w:r w:rsidRPr="000A148D">
        <w:rPr>
          <w:rStyle w:val="StyleUnderline"/>
        </w:rPr>
        <w:t xml:space="preserve">the idea of a single “Latino vote” is a myth. Latinos and Latinas across the United States draw from different histories that have shaped their different policy interests, ideologies, and personal experiences. </w:t>
      </w:r>
      <w:r w:rsidRPr="0085152F">
        <w:rPr>
          <w:sz w:val="14"/>
        </w:rPr>
        <w:t>At the polls, that often translates into casting a ballot for candidates that have reached out to communities directly, engaged with their concerns, and earned their votes.</w:t>
      </w:r>
      <w:r w:rsidRPr="000A148D">
        <w:rPr>
          <w:rStyle w:val="StyleUnderline"/>
        </w:rPr>
        <w:t xml:space="preserve"> The Democratic Party’s efforts to appeal to Latino communities in Florida fell short this year. The state went red again, with nearly half of all Latinx-identifying voters casting their ballots for President Donald Trump—an increase since 2016. Meanwhile, across the country in Arizona, a wave of younger Latinx voters made it to the polls to flip the state blue for President-elect Joe Biden. </w:t>
      </w:r>
      <w:r w:rsidRPr="0085152F">
        <w:rPr>
          <w:sz w:val="14"/>
        </w:rPr>
        <w:t>It’s the first time since 1996 that Arizona’s 11 electoral votes have gone to a Democratic presidential candidate, and the change comes thanks to years-long grassroots efforts by Latinx groups in coalition with Black and Native American organizers on the ground.</w:t>
      </w:r>
    </w:p>
    <w:p w14:paraId="73B9D590" w14:textId="77777777" w:rsidR="006D70A0" w:rsidRDefault="006D70A0" w:rsidP="006D70A0">
      <w:pPr>
        <w:pStyle w:val="Heading4"/>
      </w:pPr>
      <w:r w:rsidRPr="00C51FC9">
        <w:t>Not enough Latinos will turn out this year to affect the election</w:t>
      </w:r>
    </w:p>
    <w:p w14:paraId="3B42DA9E" w14:textId="77777777" w:rsidR="006D70A0" w:rsidRPr="00726424" w:rsidRDefault="006D70A0" w:rsidP="006D70A0">
      <w:pPr>
        <w:rPr>
          <w:rStyle w:val="Style13ptBold"/>
          <w:b w:val="0"/>
          <w:bCs w:val="0"/>
          <w:sz w:val="16"/>
          <w:szCs w:val="16"/>
        </w:rPr>
      </w:pPr>
      <w:r w:rsidRPr="00C51FC9">
        <w:rPr>
          <w:rStyle w:val="Style13ptBold"/>
        </w:rPr>
        <w:t>Miller 1/29</w:t>
      </w:r>
      <w:r>
        <w:rPr>
          <w:rStyle w:val="Style13ptBold"/>
        </w:rPr>
        <w:t xml:space="preserve"> </w:t>
      </w:r>
      <w:r w:rsidRPr="00726424">
        <w:rPr>
          <w:rStyle w:val="Style13ptBold"/>
          <w:b w:val="0"/>
          <w:bCs w:val="0"/>
          <w:sz w:val="16"/>
          <w:szCs w:val="16"/>
        </w:rPr>
        <w:t xml:space="preserve">(Jenesse Miller, 1/29/24, New National Study Finds Persistent Lower Voter Turnout Among People of Color, USC Price, </w:t>
      </w:r>
      <w:r w:rsidRPr="00726424">
        <w:rPr>
          <w:rStyle w:val="Style13ptBold"/>
          <w:b w:val="0"/>
          <w:sz w:val="16"/>
          <w:szCs w:val="16"/>
        </w:rPr>
        <w:t>https://priceschool.usc.edu/news/center-inclusive-democracy-new-electorate-study/</w:t>
      </w:r>
      <w:r w:rsidRPr="00726424">
        <w:rPr>
          <w:rStyle w:val="Style13ptBold"/>
          <w:b w:val="0"/>
          <w:bCs w:val="0"/>
          <w:sz w:val="16"/>
          <w:szCs w:val="16"/>
        </w:rPr>
        <w:t>, L.B.)</w:t>
      </w:r>
    </w:p>
    <w:p w14:paraId="0EC9A90E" w14:textId="77777777" w:rsidR="006D70A0" w:rsidRPr="008332E2" w:rsidRDefault="006D70A0" w:rsidP="006D70A0">
      <w:pPr>
        <w:rPr>
          <w:sz w:val="14"/>
        </w:rPr>
      </w:pPr>
      <w:r w:rsidRPr="00C51FC9">
        <w:rPr>
          <w:rStyle w:val="StyleUnderline"/>
        </w:rPr>
        <w:t>While the U.S. has become more racially and ethnically diverse over the last decade, the pace of voter turnout among Latinos</w:t>
      </w:r>
      <w:r w:rsidRPr="00C51FC9">
        <w:rPr>
          <w:sz w:val="14"/>
        </w:rPr>
        <w:t xml:space="preserve">, Asian Americans and Blacks </w:t>
      </w:r>
      <w:r w:rsidRPr="00C51FC9">
        <w:rPr>
          <w:rStyle w:val="StyleUnderline"/>
        </w:rPr>
        <w:t>continues to lag behind that of white non-Latinos, creating a substantial voter participation gap.</w:t>
      </w:r>
      <w:r w:rsidRPr="00C51FC9">
        <w:rPr>
          <w:sz w:val="14"/>
        </w:rPr>
        <w:t xml:space="preserve"> That’s according to a new study released today by the Center for Inclusive Democracy (CID) at the USC Sol Price School of Public Policy. The findings were announced at a conference focused on democracy and held at the USC Capital Campus in Washington, D.C. The new research found that </w:t>
      </w:r>
      <w:r w:rsidRPr="00C51FC9">
        <w:rPr>
          <w:rStyle w:val="StyleUnderline"/>
        </w:rPr>
        <w:t>despite significant population gains between 2010 and 2020 of 35% for Asian Americans, 23% for Latinos and 6% for Blacks—percentages that outpaced white, non-Latinos, whose numbers fell by 2%—voters of color in the U.S. continue to be underrepresented in the electorate, casting a smaller share of votes proportional to their share of the eligible voter population.</w:t>
      </w:r>
      <w:r w:rsidRPr="00C51FC9">
        <w:rPr>
          <w:sz w:val="14"/>
        </w:rPr>
        <w:t xml:space="preserve"> The report – called The New Electorate: The Strength of the Latino, Black and Asian-American Vote – revealed that in the 2020 presidential election, Asian-American, Black and Latino eligible voters comprised nearly 30% of those eligible to vote, but represented just over 22% of all votes cast, significantly lower than their share of eligible voters. The report found this entrenched voter representation gap evident across nearly all U.S. elections. Headshot of Mindy Romero (Photo Courtesy: Mindy Romero) </w:t>
      </w:r>
      <w:r w:rsidRPr="00C51FC9">
        <w:rPr>
          <w:rStyle w:val="StyleUnderline"/>
        </w:rPr>
        <w:t>“Eligible voters of color have substantial potential to hold greater influence over the outcomes of local and national elections,” said CID Director Mindy Romero, the study’s lead author. “</w:t>
      </w:r>
      <w:r w:rsidRPr="00726424">
        <w:rPr>
          <w:rStyle w:val="Emphasis"/>
        </w:rPr>
        <w:t>There are millions of eligible non-voters of color who, if mobilized, could have a transformative and immediate impact in the 2024 elections.</w:t>
      </w:r>
      <w:r w:rsidRPr="00C51FC9">
        <w:rPr>
          <w:rStyle w:val="StyleUnderline"/>
        </w:rPr>
        <w:t xml:space="preserve">” “We need to do more to reach and engage these voters, and help narrow the voter representation gap if we are to achieve a truly inclusive electorate,” </w:t>
      </w:r>
      <w:r w:rsidRPr="00C51FC9">
        <w:rPr>
          <w:sz w:val="14"/>
        </w:rPr>
        <w:t xml:space="preserve">Romero said. </w:t>
      </w:r>
      <w:r w:rsidRPr="00C51FC9">
        <w:rPr>
          <w:rStyle w:val="StyleUnderline"/>
        </w:rPr>
        <w:t>In the 2020 elections, voter turnout—those who actually cast a vote in an election—for Asian Americans, Blacks and Latinos was below that of white, non-Latino voters and the general population across the board.</w:t>
      </w:r>
      <w:r w:rsidRPr="00C51FC9">
        <w:rPr>
          <w:sz w:val="14"/>
        </w:rPr>
        <w:t xml:space="preserve"> While Asian Americans saw a slight narrowing of their turnout gap with whites, from 29 percentage points (ppts) to 25 ppts, the gap between Latino turnout and white, non-Latino turnout slightly widened from 25 ppts in 2016 to 27 ppts in 2020, while the Black turnout gap widened from 17 ppts to 20 ppts. “What the data tells us is that despite attempts at voting and election reforms, we are not making significant progress toward closing the voter representation</w:t>
      </w:r>
    </w:p>
    <w:p w14:paraId="696746C4" w14:textId="77777777" w:rsidR="006D70A0" w:rsidRDefault="006D70A0" w:rsidP="006D70A0">
      <w:pPr>
        <w:pStyle w:val="Heading4"/>
      </w:pPr>
      <w:r w:rsidRPr="00424CF3">
        <w:t>Hispanic votes won’t be key to the election because they won’t turn out</w:t>
      </w:r>
    </w:p>
    <w:p w14:paraId="3A12AE63" w14:textId="77777777" w:rsidR="006D70A0" w:rsidRPr="00424CF3" w:rsidRDefault="006D70A0" w:rsidP="006D70A0">
      <w:r w:rsidRPr="00424CF3">
        <w:rPr>
          <w:rStyle w:val="Style13ptBold"/>
        </w:rPr>
        <w:t>Romero-Cruz n/d</w:t>
      </w:r>
      <w:r>
        <w:t xml:space="preserve"> (</w:t>
      </w:r>
      <w:r w:rsidRPr="00424CF3">
        <w:t>Kenneth Romero-Cruz, Executive Director of NHCSL</w:t>
      </w:r>
      <w:r>
        <w:t xml:space="preserve">, No Date, </w:t>
      </w:r>
      <w:r w:rsidRPr="00424CF3">
        <w:t>Mobilizing the Hispanic Vote in the 2024 Election</w:t>
      </w:r>
      <w:r>
        <w:t xml:space="preserve">, National Hispanic Caucus of State Legislators (NHCSL) </w:t>
      </w:r>
      <w:r w:rsidRPr="00424CF3">
        <w:t>https://nhcsl.org/media/newsletters/mobilizing_hispanic_vote_2024_election/</w:t>
      </w:r>
      <w:r>
        <w:t>, L.B.)-</w:t>
      </w:r>
    </w:p>
    <w:p w14:paraId="79B8D5FE" w14:textId="77777777" w:rsidR="006D70A0" w:rsidRPr="00424CF3" w:rsidRDefault="006D70A0" w:rsidP="006D70A0">
      <w:pPr>
        <w:rPr>
          <w:sz w:val="14"/>
        </w:rPr>
      </w:pPr>
      <w:r w:rsidRPr="00567888">
        <w:rPr>
          <w:rStyle w:val="StyleUnderline"/>
        </w:rPr>
        <w:t xml:space="preserve">The potential impact of eligible Hispanic voters on determining government representation keeps growing. </w:t>
      </w:r>
      <w:r w:rsidRPr="00424CF3">
        <w:rPr>
          <w:sz w:val="14"/>
        </w:rPr>
        <w:t xml:space="preserve">Approximately 36.2 million Latinos are eligible to vote this year, up from 32.3 million in the last Presidential Election. According to the Pew Research Center, 14.7% of all eligible voters nationwide will be Hispanic by November of this year. </w:t>
      </w:r>
      <w:r w:rsidRPr="00567888">
        <w:rPr>
          <w:rStyle w:val="StyleUnderline"/>
        </w:rPr>
        <w:t>This increment will be mostly felt in states with crucial toss-up races l</w:t>
      </w:r>
      <w:r w:rsidRPr="00424CF3">
        <w:rPr>
          <w:sz w:val="14"/>
        </w:rPr>
        <w:t xml:space="preserve">ike California, Texas, Florida, New Mexico, Nevada, and Arizona, where Latino eligible voters already make up over 20% of the electorate. However, according to the same study, Latinos “are less likely than Americans overall to be eligible to vote (53% v. 72%).” This is partly because the Hispanic population includes people who are too young to vote or who are not U.S. citizens: 29% of Latinos are under 18, compared to 22% of the U.S. overall. </w:t>
      </w:r>
      <w:r w:rsidRPr="00567888">
        <w:rPr>
          <w:rStyle w:val="StyleUnderline"/>
        </w:rPr>
        <w:t xml:space="preserve">While many Latino organizations and elected officials are highly involved in voter mobilization and have advocated for higher engagement from political parties, more often than not the investment and outreach from the parties fall short and leave voters with the feeling that they are an afterthought, or that their votes are taken for granted. </w:t>
      </w:r>
      <w:r w:rsidRPr="00424CF3">
        <w:rPr>
          <w:sz w:val="14"/>
        </w:rPr>
        <w:t xml:space="preserve">This lack of sustained investment is highly </w:t>
      </w:r>
      <w:r w:rsidRPr="00567888">
        <w:rPr>
          <w:rStyle w:val="StyleUnderline"/>
        </w:rPr>
        <w:t>damaging to our democracy.</w:t>
      </w:r>
      <w:r w:rsidRPr="00424CF3">
        <w:rPr>
          <w:sz w:val="14"/>
        </w:rPr>
        <w:t xml:space="preserve"> Even though voter mobilization falls heavily on c4 organizations and political parties and campaigns, elected officials, and organizations like NHCSL can do to increase Hispanic civic and voting participation, especially from those who are disconnected from politics. The 2023 National Survey of Latino Voters, conducted by UnidosUS, identified the economy as the top issue for Hispanics. </w:t>
      </w:r>
      <w:r w:rsidRPr="00567888">
        <w:rPr>
          <w:rStyle w:val="StyleUnderline"/>
        </w:rPr>
        <w:t xml:space="preserve">Economic disparities, such as lack of access to affordable housing, higher unemployment rates, and the Latina wage gap, to name a few, could remain unaddressed if Latino voter turnout is low. </w:t>
      </w:r>
      <w:r w:rsidRPr="00424CF3">
        <w:rPr>
          <w:sz w:val="14"/>
        </w:rPr>
        <w:t xml:space="preserve">New research from the Urban Institute shows that the average wealth gap between white and Hispanic families exceeded $1 million in household wealth in 2022. Without the political pressure generated by active Latino participation, policymakers may not prioritize initiatives aimed at reducing these economic inequalities. Access to reproductive healthcare, including abortion, was also one of the top three concerns for Hispanics, regardless of their personal beliefs around birth control and abortion. As we have seen since the Dobbs decision, state legislatures have a pivotal role in protecting – or restricting – access to comprehensive reproductive care. </w:t>
      </w:r>
      <w:r w:rsidRPr="00567888">
        <w:rPr>
          <w:rStyle w:val="StyleUnderline"/>
        </w:rPr>
        <w:t>In states like Florida and Arizona, where abortion bans have gone into effect in the past few weeks, the Latino vote this November could decide whether or not reproductive rights get restored.</w:t>
      </w:r>
      <w:r w:rsidRPr="00424CF3">
        <w:rPr>
          <w:sz w:val="14"/>
        </w:rPr>
        <w:t xml:space="preserve"> You, the members of our Caucus, can be the catalyst that unleashes our collective power. You are living testament of what Hispanic communities can achieve when Latino voters stand behind elected officials that put our interests front and center. For example, Colorado has seen a 21% increase in voter participation (56% to 68%), thanks in part to a substantial increase in Latino voter engagement. At the same time, the number of Hispanic state legislators has doubled, which made policies such as the “for cause” eviction law, spearheaded this year by Rep. Javier Mabrey, Sen. Julie Gonzales, and the Colorado Latino Caucus, a reality and an effective way to guarantee that families will keep a roof above their heads. </w:t>
      </w:r>
      <w:r w:rsidRPr="00424CF3">
        <w:rPr>
          <w:rStyle w:val="StyleUnderline"/>
        </w:rPr>
        <w:t xml:space="preserve">If the sleeping giant of the Latino vote awakens, we’re going to keep seeing better policies materialize nationwide for our communities in a sustainable and consistent way and see our representation increase and achieve its full potential. </w:t>
      </w:r>
      <w:r w:rsidRPr="00424CF3">
        <w:rPr>
          <w:sz w:val="14"/>
        </w:rPr>
        <w:t>We are excited to keep working towards this goal and further represent Latino interests at all levels of government.</w:t>
      </w:r>
    </w:p>
    <w:p w14:paraId="6FACB612" w14:textId="658EE7F3" w:rsidR="00AC70A1" w:rsidRDefault="006D70A0" w:rsidP="006D70A0">
      <w:pPr>
        <w:pStyle w:val="Heading3"/>
      </w:pPr>
      <w:r>
        <w:t>Link---Latinx Voters Minds Don’t Change</w:t>
      </w:r>
    </w:p>
    <w:p w14:paraId="6CB33E9F" w14:textId="77777777" w:rsidR="006D70A0" w:rsidRDefault="006D70A0" w:rsidP="006D70A0">
      <w:pPr>
        <w:pStyle w:val="Heading4"/>
      </w:pPr>
      <w:r>
        <w:t>--</w:t>
      </w:r>
      <w:r w:rsidRPr="004111C7">
        <w:t>Latinos are now firmly Democrat- Trump’s pres debate performance keeps them from flipping</w:t>
      </w:r>
    </w:p>
    <w:p w14:paraId="33763B05" w14:textId="77777777" w:rsidR="006D70A0" w:rsidRPr="004111C7" w:rsidRDefault="006D70A0" w:rsidP="006D70A0">
      <w:pPr>
        <w:rPr>
          <w:rStyle w:val="Style13ptBold"/>
          <w:b w:val="0"/>
          <w:bCs w:val="0"/>
        </w:rPr>
      </w:pPr>
      <w:r w:rsidRPr="004111C7">
        <w:rPr>
          <w:rStyle w:val="Style13ptBold"/>
        </w:rPr>
        <w:t>Impelli 6/28</w:t>
      </w:r>
      <w:r>
        <w:rPr>
          <w:rStyle w:val="Style13ptBold"/>
        </w:rPr>
        <w:t xml:space="preserve"> </w:t>
      </w:r>
      <w:r w:rsidRPr="004111C7">
        <w:rPr>
          <w:rStyle w:val="Style13ptBold"/>
          <w:b w:val="0"/>
          <w:bCs w:val="0"/>
          <w:sz w:val="16"/>
          <w:szCs w:val="16"/>
        </w:rPr>
        <w:t>(Matthew Impelli is a Newsweek staff writer based in New York. His focus is reporting social issues and crime. 6/28/24, Joe Biden-Aligned Pollster Claims Debate Victory With Key Demographic, Newsweek, https://www.newsweek.com/joe-biden-presidential-debate-2024-election-hispanic-latino-voters-1918893, L.B.)</w:t>
      </w:r>
    </w:p>
    <w:p w14:paraId="59C2FFD0" w14:textId="77777777" w:rsidR="006D70A0" w:rsidRPr="00FF6D35" w:rsidRDefault="006D70A0" w:rsidP="006D70A0">
      <w:pPr>
        <w:rPr>
          <w:u w:val="single"/>
        </w:rPr>
      </w:pPr>
      <w:r w:rsidRPr="004111C7">
        <w:rPr>
          <w:rStyle w:val="StyleUnderline"/>
        </w:rPr>
        <w:t>Pollster aligned with President Joe Biden's administration claimed victory for the president among a key demographic following the presidential debate on Thursday.</w:t>
      </w:r>
      <w:r w:rsidRPr="004111C7">
        <w:rPr>
          <w:sz w:val="14"/>
        </w:rPr>
        <w:t xml:space="preserve"> Matt A. Barreto, the co-founder of BSP Research, a Latino polling firm, and a senior adviser for the Building Back Together organization, shared a video on X, formerly Twitter, from Univision following the debate between Biden and former president Donald Trump. "</w:t>
      </w:r>
      <w:r w:rsidRPr="004111C7">
        <w:rPr>
          <w:rStyle w:val="StyleUnderline"/>
        </w:rPr>
        <w:t>Of undecided Latino voters, nearly every single undecided voter said they now support Biden, not Trump! Latinos were watching and listening and Trump sounded like a crazy liar.</w:t>
      </w:r>
      <w:r w:rsidRPr="004111C7">
        <w:rPr>
          <w:sz w:val="14"/>
        </w:rPr>
        <w:t xml:space="preserve"> Watch this video clip from @uninot," Barreto wrote. Barreto explained to Newsweek via email that the Univision news segment was focused on voters in Phoenix, Arizona. "</w:t>
      </w:r>
      <w:r w:rsidRPr="004111C7">
        <w:rPr>
          <w:rStyle w:val="StyleUnderline"/>
        </w:rPr>
        <w:t xml:space="preserve">It was clear that Biden won over a majority of undecided Latinos </w:t>
      </w:r>
      <w:r w:rsidRPr="004111C7">
        <w:rPr>
          <w:sz w:val="14"/>
        </w:rPr>
        <w:t xml:space="preserve">in Arizona. These </w:t>
      </w:r>
      <w:r w:rsidRPr="004111C7">
        <w:rPr>
          <w:rStyle w:val="StyleUnderline"/>
        </w:rPr>
        <w:t>undecided Latino voters who watched the debate thought Biden addressed the issues with clear answers and they thought Trump just spouted mentiras, mentiras, mentiras, lies, lies, lies," Barreto told Newsweek.</w:t>
      </w:r>
    </w:p>
    <w:p w14:paraId="28DCB5F7" w14:textId="77777777" w:rsidR="006D70A0" w:rsidRDefault="006D70A0" w:rsidP="006D70A0">
      <w:pPr>
        <w:pStyle w:val="Heading4"/>
      </w:pPr>
      <w:r>
        <w:t>--</w:t>
      </w:r>
      <w:r w:rsidRPr="005B4BF3">
        <w:t>Projected drops in Latino support in the past never materialized- they will stay Democratic</w:t>
      </w:r>
    </w:p>
    <w:p w14:paraId="363D91AF" w14:textId="77777777" w:rsidR="006D70A0" w:rsidRPr="005B4BF3" w:rsidRDefault="006D70A0" w:rsidP="006D70A0">
      <w:pPr>
        <w:rPr>
          <w:rStyle w:val="Style13ptBold"/>
          <w:b w:val="0"/>
          <w:bCs w:val="0"/>
        </w:rPr>
      </w:pPr>
      <w:r w:rsidRPr="005B4BF3">
        <w:rPr>
          <w:rStyle w:val="Style13ptBold"/>
        </w:rPr>
        <w:t>Milligan 6/24</w:t>
      </w:r>
      <w:r>
        <w:rPr>
          <w:rStyle w:val="Style13ptBold"/>
        </w:rPr>
        <w:t xml:space="preserve"> </w:t>
      </w:r>
      <w:r w:rsidRPr="005B4BF3">
        <w:rPr>
          <w:rStyle w:val="Style13ptBold"/>
          <w:b w:val="0"/>
          <w:bCs w:val="0"/>
          <w:sz w:val="16"/>
          <w:szCs w:val="16"/>
        </w:rPr>
        <w:t>(Susan Milligan, is a political writer and former White House and congressional correspondent for the Boston Globe, U.S. News and World Report, and the New York Daily News. 6/24/24,</w:t>
      </w:r>
      <w:r>
        <w:rPr>
          <w:rStyle w:val="Style13ptBold"/>
          <w:b w:val="0"/>
          <w:bCs w:val="0"/>
        </w:rPr>
        <w:t xml:space="preserve"> </w:t>
      </w:r>
      <w:r w:rsidRPr="005B4BF3">
        <w:rPr>
          <w:rStyle w:val="Emphasis"/>
        </w:rPr>
        <w:t>Reports of Biden’s Black and Hispanic Problem Are Vastly Overstated</w:t>
      </w:r>
      <w:r w:rsidRPr="005B4BF3">
        <w:rPr>
          <w:rStyle w:val="Style13ptBold"/>
          <w:b w:val="0"/>
          <w:bCs w:val="0"/>
          <w:sz w:val="16"/>
          <w:szCs w:val="16"/>
        </w:rPr>
        <w:t>, TNR, https://newrepublic.com/article/182841/biden-black-hispanic-voters-trump-2024, L.B.)</w:t>
      </w:r>
    </w:p>
    <w:p w14:paraId="730AAEF4" w14:textId="77777777" w:rsidR="006D70A0" w:rsidRPr="0085152F" w:rsidRDefault="006D70A0" w:rsidP="006D70A0">
      <w:pPr>
        <w:rPr>
          <w:sz w:val="10"/>
        </w:rPr>
      </w:pPr>
      <w:r w:rsidRPr="0085152F">
        <w:rPr>
          <w:sz w:val="10"/>
        </w:rPr>
        <w:t xml:space="preserve">The polling was jarring, and the political narrative too juicy to resist. Stoked by surveys showing him getting as much as 23 percent of the Black vote, Donald Trump, with characteristic hubris, claimed he was capturing the Democrats’ most reliable base voters, trotting out supporters in “Blacks for Trump” T-shirts and holding what is typically an exclusively Democratic event—a rally in a Black Detroit church. The headline of one Wall Street Journal column gleefully touted it as “Biden’s Worst Nightmare.” A gobsmacked CNN political data reporter concluded that Black voters were leaving the Democratic Party “in droves,” with the country headed toward a “historic” political shift. Other polling showed a dramatic shift among Hispanic voters from Biden to Trump, with the sitting president losing ground among—or outright losing—Latinos to the man who separated immigrant families at the border, called Mexicans rapists, and promises mass deportations. </w:t>
      </w:r>
      <w:r w:rsidRPr="003A4E02">
        <w:rPr>
          <w:rStyle w:val="StyleUnderline"/>
        </w:rPr>
        <w:t>The polling bomb set off a moral panic on the left that lingers, fueling fears that shifting minority votes could send back to the White House the man who called for the death penalty for the later-exonerated Central Park Five—and never apologized for it—who demonizes cities run by Black leaders,</w:t>
      </w:r>
      <w:r w:rsidRPr="0085152F">
        <w:rPr>
          <w:sz w:val="10"/>
        </w:rPr>
        <w:t xml:space="preserve"> who cozies up to white supremacists, and has castigated immigrants as “bad hombres” who are “poisoning the blood” of American lineage. A closer examination of the polling indicates </w:t>
      </w:r>
      <w:r w:rsidRPr="003A4E02">
        <w:rPr>
          <w:rStyle w:val="StyleUnderline"/>
        </w:rPr>
        <w:t>Biden is not in as much trouble with minority voters as the Trump campaign believes (or at least would have the public believe)</w:t>
      </w:r>
      <w:r w:rsidRPr="0085152F">
        <w:rPr>
          <w:sz w:val="10"/>
        </w:rPr>
        <w:t xml:space="preserve">. The president indeed suffers from a dearth of enthusiasm from a cranky electorate, but that’s an across-the-board problem. </w:t>
      </w:r>
      <w:r w:rsidRPr="003A4E02">
        <w:rPr>
          <w:rStyle w:val="StyleUnderline"/>
        </w:rPr>
        <w:t xml:space="preserve">It’s not particular to Black and </w:t>
      </w:r>
      <w:r w:rsidRPr="003A4E02">
        <w:rPr>
          <w:rStyle w:val="Emphasis"/>
        </w:rPr>
        <w:t>Hispanic voters.</w:t>
      </w:r>
      <w:r w:rsidRPr="003A4E02">
        <w:rPr>
          <w:rStyle w:val="StyleUnderline"/>
        </w:rPr>
        <w:t xml:space="preserve"> And if historical trends hold, Biden has a solid chance of bringing those </w:t>
      </w:r>
      <w:r w:rsidRPr="003A4E02">
        <w:rPr>
          <w:rStyle w:val="Emphasis"/>
        </w:rPr>
        <w:t>traditional Democratic voters</w:t>
      </w:r>
      <w:r w:rsidRPr="003A4E02">
        <w:rPr>
          <w:rStyle w:val="StyleUnderline"/>
        </w:rPr>
        <w:t xml:space="preserve"> back home come November.</w:t>
      </w:r>
      <w:r w:rsidRPr="0085152F">
        <w:rPr>
          <w:sz w:val="10"/>
        </w:rPr>
        <w:t xml:space="preserve"> First, it’s fair to question whether the polling itself—while useful—is dispositive. Democrats have weathered similar scares in recent cycles. In 2022, a preelection poll by the nonpartisan National Association of Latino Elected Officials found that 57 percent of Latinos favored Democratic candidates for Congress. Exit polls determined that 64 percent voted for a Democratic House candidate. </w:t>
      </w:r>
      <w:r w:rsidRPr="003A4E02">
        <w:rPr>
          <w:rStyle w:val="StyleUnderline"/>
        </w:rPr>
        <w:t>A projected drop in female Hispanic support never materialized: While 56 percent said before the election they’d vote for the Democrat in the midterms, 68 percent actually did so. That’s largely because the “undecideds” in that poll went for the Democrats, coming home in November as the party counted on them doing.</w:t>
      </w:r>
      <w:r w:rsidRPr="0085152F">
        <w:rPr>
          <w:sz w:val="10"/>
        </w:rPr>
        <w:t xml:space="preserve"> And it’s in tune with elections from 2022 on, where Democrats have consistently overperformed in contests ranging from mayor to congressman. Surveys of Black voters too seem inconsistent with the sky-is-falling reporting from the horse-race polling data. A Pew Research poll of Black voters in May found them consistently identifying with the Democratic Party in high numbers (83 percent to 88 percent since 1994). There’s very little party crossover in presidential races, making it unlikely that Trump picks up a significant part of that vote. And as with Latinos in the midterms, there is historical evidence that disaffected Democratic base voters may withhold support for the party in interviews with pollsters but pull the Democratic lever in November. Fox News, reporting this week that Biden is ahead of Trump for the first time since October 2023, noted that the Democrat had 79 percent Black support in one of its 2020 surveys—but then went on to win 91 percent of the Black vote in Fox’s own exit poll that year.</w:t>
      </w:r>
      <w:r w:rsidRPr="003A4E02">
        <w:rPr>
          <w:rStyle w:val="StyleUnderline"/>
        </w:rPr>
        <w:t xml:space="preserve"> </w:t>
      </w:r>
      <w:r w:rsidRPr="0085152F">
        <w:rPr>
          <w:sz w:val="10"/>
        </w:rPr>
        <w:t xml:space="preserve">This isn’t to suggest that Biden hasn’t lost some ground among these voters. A recent Suffolk University poll of Black voters in Michigan and Pennsylvania—more credible than broader surveys because the sample was limited to African Americans—showed committed Black support for Biden slipping (54 percent in Michigan and 58 percent in Pennsylvania, in a six-candidate field, after Biden took 92 percent of the Black vote in 2020) and a not-insignificant uptick for Trump (15 percent in Michigan and 16 percent in Pennsylvania, up from 7 percent in those states four years ago). If those numbers hold—and polls like the 2020 Fox survey suggest they won’t—Biden would indeed have to make up a lot of votes in states where he needs it. </w:t>
      </w:r>
      <w:r w:rsidRPr="003A4E02">
        <w:rPr>
          <w:rStyle w:val="StyleUnderline"/>
        </w:rPr>
        <w:t>But there’s little reason to believe that Biden’s deterioration leads to increased Trump support</w:t>
      </w:r>
      <w:r w:rsidRPr="0085152F">
        <w:rPr>
          <w:sz w:val="10"/>
        </w:rPr>
        <w:t xml:space="preserve">. Black voters in the Pew survey had a dismal view of the Former Guy’s character, mental acuity, and physical fitness for the job. A YouGov national poll shows similar trends. In fact, 51 percent of Michigan Blacks—and 61 percent of African American voters in Pennsylvania—believe Trump should be jailed when he is sentenced on his hush-money convictions, the Suffolk poll found. Hardly an indication Black voters are moving in “droves” to Trump. His much-touted new group, “Black Americans for Trump,” includes several paid Trump family staffers—not exactly a grassroots movement. Democratic activists don’t see it on the ground either and are skeptical of what Georgia Senator Raphael Warnock calls the data “pollercoaster.” The New Georgia Project Action Fund has knocked on 150,000 doors, talking to 120,000 people this cycle, and is not picking up any shift toward Trump. “I have not talked to a single voter who has said, Trump is the man,” Keron Blair, the project’s chief field and organizing officer, told me. “That does not mean Black voters do not have serious and sustained concerns” about a wide range of issues. </w:t>
      </w:r>
      <w:r w:rsidRPr="003A4E02">
        <w:rPr>
          <w:rStyle w:val="StyleUnderline"/>
        </w:rPr>
        <w:t>But the choice is “Biden versus the couch”—not Biden versus Trump,</w:t>
      </w:r>
      <w:r w:rsidRPr="0085152F">
        <w:rPr>
          <w:sz w:val="10"/>
        </w:rPr>
        <w:t xml:space="preserve"> he said. There was also little evidence of a Trump groundswell among Blacks in the presidential primary season. In Georgia, 95 percent of Black voters requested a Democratic ballot—despite the fact that the Democratic presidential primary was not competitive—and 200,000 Blacks voted. Nor was there a surge in Black participation in GOP primaries elsewhere: Exit polls show that Black voters made up just 3 percent of Republican primary voters in South Carolina and 4 percent in Virginia. Both are open primaries, meaning Black voters could choose to vote in the GOP primary even if they had voted Democratic for years. What diminishment in Black support does exist appears to be coming from younger voters and Black men, reframing the campaign’s challenge. Is Biden in trouble with Black voters, or young voters—some of whom happen to be Black? Or is the yawning gender gap between Biden and Trump (Fox’s new poll had Trump ahead by 15 percentage points among men and Biden ahead by 17 among women) merely being reflected across the racial and ethnic spectrum? There is a tendency, among those reading polls (while wringing hands) to cast white, middle-aged men as the control group, segmenting others as identity politics voters. That makes the narrative of Blacks and Hispanics fleeing Biden particularly tantalizing. But Biden is leading among suburban voters—a group he narrowly lost in 2020—in current polls, a troubling sign for Trump. The same is true for senior voters, whom Trump won by five percentage points in 2020 but who now favor Biden by a stunning 15 percentage points, according to this week’s Fox poll. Parsing by race and ethnicity alone, then, does not show the complete picture. Among Hispanics, the picture is more complicated and riper for misinterpretation. Latinos are not a homogenous group; Cuban Americans, concentrated in Florida, tend to be more Republican, of course, but differences exist among and within other segments of the Hispanic population as well. True, national polling has shown Biden losing Latino support and Trump gaining it. (A Voto Latino poll last month found Biden with 59 percent support, compared to 39 percent for Trump—a slight narrowing from the 2020 exit poll results.) But when Hispanics are viewed state by state, the picture is more varied. In populous Florida and Texas, Hispanics—being Floridians and Texans—tend to be more conservative, distorting the national numbers. </w:t>
      </w:r>
      <w:r w:rsidRPr="003A4E02">
        <w:rPr>
          <w:rStyle w:val="StyleUnderline"/>
        </w:rPr>
        <w:t>Democrats have fared better among Hispanics in the Southwest, taking Colorado and New Mexico out of contention and making Arizona a genuine battleground for the first time in decades.</w:t>
      </w:r>
      <w:r w:rsidRPr="0085152F">
        <w:rPr>
          <w:sz w:val="10"/>
        </w:rPr>
        <w:t xml:space="preserve"> Both Nevada and Arizona are expected to be close this fall.</w:t>
      </w:r>
    </w:p>
    <w:p w14:paraId="7BE6B24F" w14:textId="77777777" w:rsidR="006D70A0" w:rsidRDefault="006D70A0" w:rsidP="006D70A0">
      <w:pPr>
        <w:pStyle w:val="Heading4"/>
      </w:pPr>
      <w:r>
        <w:t>--Latino immigrants have always voted Democrat</w:t>
      </w:r>
    </w:p>
    <w:p w14:paraId="5C5381A6" w14:textId="77777777" w:rsidR="006D70A0" w:rsidRPr="00361E9B" w:rsidRDefault="006D70A0" w:rsidP="006D70A0">
      <w:pPr>
        <w:rPr>
          <w:rStyle w:val="Style13ptBold"/>
          <w:b w:val="0"/>
          <w:bCs w:val="0"/>
        </w:rPr>
      </w:pPr>
      <w:r w:rsidRPr="00361E9B">
        <w:rPr>
          <w:rStyle w:val="Style13ptBold"/>
        </w:rPr>
        <w:t>Kettmann 24</w:t>
      </w:r>
      <w:r>
        <w:rPr>
          <w:rStyle w:val="Style13ptBold"/>
        </w:rPr>
        <w:t xml:space="preserve"> </w:t>
      </w:r>
      <w:r w:rsidRPr="00361E9B">
        <w:rPr>
          <w:rStyle w:val="Style13ptBold"/>
          <w:b w:val="0"/>
          <w:bCs w:val="0"/>
          <w:sz w:val="16"/>
          <w:szCs w:val="16"/>
        </w:rPr>
        <w:t>(Steve Kettmann, a former staff reporter for New York Newsday and the San Francisco Chronicle, lives in Santa Cruz, California. 6/18/24, “The Opportunity for Democrats to Break Away from the Ethnic Identity Headlock” Washington Monthly, https://washingtonmonthly.com/2024/06/18/the-opportunity-for-democrats-to-break-away-from-the-ethnic-identity-headlock/, L.B.)</w:t>
      </w:r>
    </w:p>
    <w:p w14:paraId="0AA1AE60" w14:textId="77777777" w:rsidR="006D70A0" w:rsidRDefault="006D70A0" w:rsidP="006D70A0">
      <w:pPr>
        <w:rPr>
          <w:sz w:val="12"/>
        </w:rPr>
      </w:pPr>
      <w:r w:rsidRPr="00361E9B">
        <w:rPr>
          <w:sz w:val="12"/>
        </w:rPr>
        <w:t xml:space="preserve">MM: </w:t>
      </w:r>
      <w:r w:rsidRPr="00361E9B">
        <w:rPr>
          <w:rStyle w:val="StyleUnderline"/>
        </w:rPr>
        <w:t>When you talk about the diversity within the Latino community, the most significant political diversity is generational, not country of origin. Very typically, immigrants vote overwhelmingly with the Democratic Party, more than 70 percent. This was the foundation for the demographics-as-destiny argument that Democrats have pursued.</w:t>
      </w:r>
      <w:r w:rsidRPr="00361E9B">
        <w:rPr>
          <w:sz w:val="12"/>
        </w:rPr>
        <w:t xml:space="preserve"> They saw the change in California in the 1980s and early 1990s, and The Emerging Democratic Majority by John Judis and Ruy Teixeira came out in 2002 and made the argument that Latinos will always be ethnically focused voters. There was some reason to believe that. Latinos were behaving that way because they were under attack. But that was a long time ago. Put it this way: 45 percent of Latinos weren’t even alive when Prop. 187 [which banned most state services for non-citizens] was passed. Latino voters of the next 30 years are going to look entirely different than Latino voters of the last thirty years. The fastest growing group is now third-generation Latino voters, and they are much more economically pocketbook-driven than focused on an ethnic lens. Overwhelmingly, they identify as “typical American,” according to Pew Research. They’re emerging as a fast assimilating group, becoming more and more economic and class voters and less racially and ethnically oriented. Fifty percent of all new U.S. voters since 2020 are Latino, and 80 percent of them are U.S.-born.</w:t>
      </w:r>
    </w:p>
    <w:p w14:paraId="673FB05B" w14:textId="61017867" w:rsidR="006D70A0" w:rsidRDefault="006D70A0" w:rsidP="006D70A0">
      <w:pPr>
        <w:pStyle w:val="Heading3"/>
      </w:pPr>
      <w:r>
        <w:t>Link---Latinx Voters Don’t Turnout</w:t>
      </w:r>
    </w:p>
    <w:p w14:paraId="29FB2F71" w14:textId="77777777" w:rsidR="006D70A0" w:rsidRDefault="006D70A0" w:rsidP="006D70A0">
      <w:pPr>
        <w:pStyle w:val="Heading4"/>
      </w:pPr>
      <w:r>
        <w:t>--</w:t>
      </w:r>
      <w:r w:rsidRPr="00811B41">
        <w:t xml:space="preserve">Many barriers block Latino turnout </w:t>
      </w:r>
      <w:r>
        <w:t xml:space="preserve">this year </w:t>
      </w:r>
      <w:r w:rsidRPr="00811B41">
        <w:t>such as lack of ID cards, and</w:t>
      </w:r>
      <w:r>
        <w:t xml:space="preserve"> not</w:t>
      </w:r>
      <w:r w:rsidRPr="00811B41">
        <w:t xml:space="preserve"> being contacted by political campaigns</w:t>
      </w:r>
    </w:p>
    <w:p w14:paraId="2457CAE2" w14:textId="77777777" w:rsidR="006D70A0" w:rsidRPr="00811B41" w:rsidRDefault="006D70A0" w:rsidP="006D70A0">
      <w:pPr>
        <w:rPr>
          <w:rStyle w:val="Style13ptBold"/>
          <w:b w:val="0"/>
          <w:bCs w:val="0"/>
        </w:rPr>
      </w:pPr>
      <w:r w:rsidRPr="00811B41">
        <w:rPr>
          <w:rStyle w:val="Style13ptBold"/>
        </w:rPr>
        <w:t>Lo Wang 4/2</w:t>
      </w:r>
      <w:r>
        <w:rPr>
          <w:rStyle w:val="Style13ptBold"/>
        </w:rPr>
        <w:t xml:space="preserve"> </w:t>
      </w:r>
      <w:r w:rsidRPr="00811B41">
        <w:rPr>
          <w:rStyle w:val="Style13ptBold"/>
          <w:b w:val="0"/>
          <w:bCs w:val="0"/>
          <w:sz w:val="16"/>
          <w:szCs w:val="16"/>
        </w:rPr>
        <w:t>(Hansi Lo Wang (he/him) is a correspondent for NPR reporting on the state of U.S. democracy, including the election process, voting rights and the census. 4/2/24, Why there's a long-standing voter registration gap for Latinos and Asian Americans, npr, https://www.npr.org/2024/04/02/1238751749/voter-registration-gap-racial, L.B/)</w:t>
      </w:r>
    </w:p>
    <w:p w14:paraId="570F08DB" w14:textId="77777777" w:rsidR="006D70A0" w:rsidRDefault="006D70A0" w:rsidP="006D70A0">
      <w:pPr>
        <w:rPr>
          <w:sz w:val="12"/>
        </w:rPr>
      </w:pPr>
      <w:r w:rsidRPr="006C424A">
        <w:rPr>
          <w:rStyle w:val="StyleUnderline"/>
        </w:rPr>
        <w:t xml:space="preserve">In a pivotal election year, U.S. democracy continues to face a persistent challenge among the country's electorate — gaps in voter registration rates between white eligible voters and eligible voters of color. For years, the shares of Black, Asian and </w:t>
      </w:r>
      <w:r w:rsidRPr="00811B41">
        <w:rPr>
          <w:rStyle w:val="StyleUnderline"/>
          <w:highlight w:val="cyan"/>
        </w:rPr>
        <w:t>Latino citizens</w:t>
      </w:r>
      <w:r w:rsidRPr="006C424A">
        <w:rPr>
          <w:rStyle w:val="StyleUnderline"/>
        </w:rPr>
        <w:t xml:space="preserve"> age 18 or older </w:t>
      </w:r>
      <w:r w:rsidRPr="00811B41">
        <w:rPr>
          <w:rStyle w:val="StyleUnderline"/>
          <w:highlight w:val="cyan"/>
        </w:rPr>
        <w:t>signed</w:t>
      </w:r>
      <w:r w:rsidRPr="006C424A">
        <w:rPr>
          <w:rStyle w:val="StyleUnderline"/>
        </w:rPr>
        <w:t xml:space="preserve"> </w:t>
      </w:r>
      <w:r w:rsidRPr="00811B41">
        <w:rPr>
          <w:rStyle w:val="StyleUnderline"/>
          <w:highlight w:val="cyan"/>
        </w:rPr>
        <w:t>up to cast ballots</w:t>
      </w:r>
      <w:r w:rsidRPr="006C424A">
        <w:rPr>
          <w:rStyle w:val="StyleUnderline"/>
        </w:rPr>
        <w:t xml:space="preserve"> have </w:t>
      </w:r>
      <w:r w:rsidRPr="00811B41">
        <w:rPr>
          <w:rStyle w:val="StyleUnderline"/>
          <w:highlight w:val="cyan"/>
        </w:rPr>
        <w:t>trail</w:t>
      </w:r>
      <w:r w:rsidRPr="006C424A">
        <w:rPr>
          <w:rStyle w:val="StyleUnderline"/>
        </w:rPr>
        <w:t xml:space="preserve">ed behind </w:t>
      </w:r>
      <w:r w:rsidRPr="00811B41">
        <w:rPr>
          <w:rStyle w:val="StyleUnderline"/>
          <w:highlight w:val="cyan"/>
        </w:rPr>
        <w:t xml:space="preserve">that of white </w:t>
      </w:r>
      <w:r w:rsidRPr="00811B41">
        <w:rPr>
          <w:rStyle w:val="StyleUnderline"/>
        </w:rPr>
        <w:t xml:space="preserve">adult </w:t>
      </w:r>
      <w:r w:rsidRPr="00811B41">
        <w:rPr>
          <w:rStyle w:val="StyleUnderline"/>
          <w:highlight w:val="cyan"/>
        </w:rPr>
        <w:t>citizens</w:t>
      </w:r>
      <w:r w:rsidRPr="006C424A">
        <w:rPr>
          <w:rStyle w:val="StyleUnderline"/>
        </w:rPr>
        <w:t>,</w:t>
      </w:r>
      <w:r w:rsidRPr="00811B41">
        <w:rPr>
          <w:sz w:val="12"/>
        </w:rPr>
        <w:t xml:space="preserve"> according to the Census Bureau's Current Population Survey. And while the estimated registration rate for Black eligible voters has stayed closer to (and, in 2012, even surpassed) the rate for white eligible voters, </w:t>
      </w:r>
      <w:r w:rsidRPr="006C424A">
        <w:rPr>
          <w:rStyle w:val="StyleUnderline"/>
        </w:rPr>
        <w:t>the rates for Asian Americans and Latinos — who make up the country's top two fast-growing electorates by race or ethnicity — have remained among the lowest of the racial and ethnic groups in the United States.</w:t>
      </w:r>
      <w:r w:rsidRPr="00811B41">
        <w:rPr>
          <w:sz w:val="12"/>
        </w:rPr>
        <w:t xml:space="preserve"> Based on national estimates from the last two federal election years, the disparity in registration rates between white and Asian eligible voters is around nine percentage points. Between white and Latino eligible voters, the gap is about 13 percentage points. </w:t>
      </w:r>
      <w:r w:rsidRPr="00811B41">
        <w:rPr>
          <w:rStyle w:val="StyleUnderline"/>
          <w:highlight w:val="cyan"/>
        </w:rPr>
        <w:t>Long-standing barriers</w:t>
      </w:r>
      <w:r w:rsidRPr="006C424A">
        <w:rPr>
          <w:rStyle w:val="StyleUnderline"/>
        </w:rPr>
        <w:t xml:space="preserve"> to voter registration have made it difficult to close these gaps,</w:t>
      </w:r>
      <w:r w:rsidRPr="00811B41">
        <w:rPr>
          <w:sz w:val="12"/>
        </w:rPr>
        <w:t xml:space="preserve"> and dedicated investment is needed to ensure fuller participation in elections and a healthier democracy, many researchers and advocates say. "This is something that needs to be paid attention to sustainably all the time," says Rodrigo Dominguez-Villegas, director of research at the UCLA Latino Policy &amp; Politics Institute. "It is not something that should be paid attention to only when we are getting close to a presidential election." An election worker directs voters to a ballot drop-off location in 2020 in Portland, Ore. Oregon is among the states waiting for the Biden administration to greenlight plans to automatically register eligible voters when they apply to enroll in Medicaid. ELECTIONS Biden officials keep states waiting on expanding Medicaid voter registration For some, economic needs overshadow political participation Many Latino and Asian American eligible voters are naturalized U.S. citizens, and that, Dominguez-Villegas says, can make it more difficult to figure out how to get registered to vote, especially in states that don't offer automatic voter registration or same-day registration. </w:t>
      </w:r>
      <w:r w:rsidRPr="00811B41">
        <w:rPr>
          <w:rStyle w:val="StyleUnderline"/>
        </w:rPr>
        <w:t>"</w:t>
      </w:r>
      <w:r w:rsidRPr="00811B41">
        <w:rPr>
          <w:rStyle w:val="StyleUnderline"/>
          <w:highlight w:val="cyan"/>
        </w:rPr>
        <w:t>They need to learn the</w:t>
      </w:r>
      <w:r w:rsidRPr="00811B41">
        <w:rPr>
          <w:rStyle w:val="StyleUnderline"/>
        </w:rPr>
        <w:t xml:space="preserve"> ropes of the </w:t>
      </w:r>
      <w:r w:rsidRPr="00811B41">
        <w:rPr>
          <w:rStyle w:val="StyleUnderline"/>
          <w:highlight w:val="cyan"/>
        </w:rPr>
        <w:t>political system at the same time</w:t>
      </w:r>
      <w:r w:rsidRPr="00811B41">
        <w:rPr>
          <w:rStyle w:val="StyleUnderline"/>
        </w:rPr>
        <w:t xml:space="preserve"> as </w:t>
      </w:r>
      <w:r w:rsidRPr="00811B41">
        <w:rPr>
          <w:rStyle w:val="StyleUnderline"/>
          <w:highlight w:val="cyan"/>
        </w:rPr>
        <w:t>they</w:t>
      </w:r>
      <w:r w:rsidRPr="00811B41">
        <w:rPr>
          <w:rStyle w:val="StyleUnderline"/>
        </w:rPr>
        <w:t xml:space="preserve"> are </w:t>
      </w:r>
      <w:r w:rsidRPr="00811B41">
        <w:rPr>
          <w:rStyle w:val="StyleUnderline"/>
          <w:highlight w:val="cyan"/>
        </w:rPr>
        <w:t>learn</w:t>
      </w:r>
      <w:r w:rsidRPr="00811B41">
        <w:rPr>
          <w:rStyle w:val="StyleUnderline"/>
        </w:rPr>
        <w:t xml:space="preserve">ing everything else </w:t>
      </w:r>
      <w:r w:rsidRPr="00811B41">
        <w:rPr>
          <w:rStyle w:val="StyleUnderline"/>
          <w:highlight w:val="cyan"/>
        </w:rPr>
        <w:t>about living in</w:t>
      </w:r>
      <w:r w:rsidRPr="00811B41">
        <w:rPr>
          <w:rStyle w:val="StyleUnderline"/>
        </w:rPr>
        <w:t xml:space="preserve"> </w:t>
      </w:r>
      <w:r w:rsidRPr="00811B41">
        <w:rPr>
          <w:rStyle w:val="StyleUnderline"/>
          <w:highlight w:val="cyan"/>
        </w:rPr>
        <w:t>a different country,"</w:t>
      </w:r>
      <w:r w:rsidRPr="00811B41">
        <w:rPr>
          <w:rStyle w:val="StyleUnderline"/>
        </w:rPr>
        <w:t xml:space="preserve"> s</w:t>
      </w:r>
      <w:r w:rsidRPr="00811B41">
        <w:rPr>
          <w:sz w:val="12"/>
        </w:rPr>
        <w:t xml:space="preserve">ays Dominguez-Villegas. Dominguez-Villegas, who co-wrote a report about the </w:t>
      </w:r>
      <w:r w:rsidRPr="00811B41">
        <w:rPr>
          <w:rStyle w:val="StyleUnderline"/>
        </w:rPr>
        <w:t xml:space="preserve">lower voter registration rate for Latinos </w:t>
      </w:r>
      <w:r w:rsidRPr="00811B41">
        <w:rPr>
          <w:sz w:val="12"/>
        </w:rPr>
        <w:t xml:space="preserve">in the 2020 elections, points out that while more states started allowing early in-person and mail voting after the COVID-19 pandemic began, </w:t>
      </w:r>
      <w:r w:rsidRPr="00811B41">
        <w:rPr>
          <w:rStyle w:val="StyleUnderline"/>
        </w:rPr>
        <w:t xml:space="preserve">it can be </w:t>
      </w:r>
      <w:r w:rsidRPr="00811B41">
        <w:rPr>
          <w:rStyle w:val="StyleUnderline"/>
          <w:highlight w:val="cyan"/>
        </w:rPr>
        <w:t>hard</w:t>
      </w:r>
      <w:r w:rsidRPr="00811B41">
        <w:rPr>
          <w:rStyle w:val="StyleUnderline"/>
        </w:rPr>
        <w:t xml:space="preserve"> for some eligible voters </w:t>
      </w:r>
      <w:r w:rsidRPr="00811B41">
        <w:rPr>
          <w:rStyle w:val="StyleUnderline"/>
          <w:highlight w:val="cyan"/>
        </w:rPr>
        <w:t>to "prioritize political</w:t>
      </w:r>
      <w:r w:rsidRPr="00811B41">
        <w:rPr>
          <w:rStyle w:val="StyleUnderline"/>
        </w:rPr>
        <w:t xml:space="preserve"> </w:t>
      </w:r>
      <w:r w:rsidRPr="00811B41">
        <w:rPr>
          <w:rStyle w:val="StyleUnderline"/>
          <w:highlight w:val="cyan"/>
        </w:rPr>
        <w:t>participation over</w:t>
      </w:r>
      <w:r w:rsidRPr="00811B41">
        <w:rPr>
          <w:rStyle w:val="StyleUnderline"/>
        </w:rPr>
        <w:t xml:space="preserve"> their day-to-day </w:t>
      </w:r>
      <w:r w:rsidRPr="00811B41">
        <w:rPr>
          <w:rStyle w:val="StyleUnderline"/>
          <w:highlight w:val="cyan"/>
        </w:rPr>
        <w:t>economic needs</w:t>
      </w:r>
      <w:r w:rsidRPr="00811B41">
        <w:rPr>
          <w:rStyle w:val="StyleUnderline"/>
        </w:rPr>
        <w:t xml:space="preserve">" when they're </w:t>
      </w:r>
      <w:r w:rsidRPr="00811B41">
        <w:rPr>
          <w:rStyle w:val="StyleUnderline"/>
          <w:highlight w:val="cyan"/>
        </w:rPr>
        <w:t>working lower-wage jobs.</w:t>
      </w:r>
      <w:r w:rsidRPr="00811B41">
        <w:rPr>
          <w:rStyle w:val="StyleUnderline"/>
        </w:rPr>
        <w:t xml:space="preserve"> "There are some types of jobs that might be preventing people from being able to even take time off work to vote. And so </w:t>
      </w:r>
      <w:r w:rsidRPr="00811B41">
        <w:rPr>
          <w:rStyle w:val="StyleUnderline"/>
          <w:highlight w:val="cyan"/>
        </w:rPr>
        <w:t>when people know</w:t>
      </w:r>
      <w:r w:rsidRPr="00811B41">
        <w:rPr>
          <w:rStyle w:val="StyleUnderline"/>
        </w:rPr>
        <w:t xml:space="preserve"> that </w:t>
      </w:r>
      <w:r w:rsidRPr="00811B41">
        <w:rPr>
          <w:rStyle w:val="StyleUnderline"/>
          <w:highlight w:val="cyan"/>
        </w:rPr>
        <w:t>they're not going to</w:t>
      </w:r>
      <w:r w:rsidRPr="00811B41">
        <w:rPr>
          <w:rStyle w:val="StyleUnderline"/>
        </w:rPr>
        <w:t xml:space="preserve"> be able to </w:t>
      </w:r>
      <w:r w:rsidRPr="00811B41">
        <w:rPr>
          <w:rStyle w:val="StyleUnderline"/>
          <w:highlight w:val="cyan"/>
        </w:rPr>
        <w:t>exercise</w:t>
      </w:r>
      <w:r w:rsidRPr="00811B41">
        <w:rPr>
          <w:rStyle w:val="StyleUnderline"/>
        </w:rPr>
        <w:t xml:space="preserve"> </w:t>
      </w:r>
      <w:r w:rsidRPr="00811B41">
        <w:rPr>
          <w:rStyle w:val="StyleUnderline"/>
          <w:highlight w:val="cyan"/>
        </w:rPr>
        <w:t>the right to vote</w:t>
      </w:r>
      <w:r w:rsidRPr="00811B41">
        <w:rPr>
          <w:rStyle w:val="StyleUnderline"/>
        </w:rPr>
        <w:t xml:space="preserve">, </w:t>
      </w:r>
      <w:r w:rsidRPr="00811B41">
        <w:rPr>
          <w:rStyle w:val="StyleUnderline"/>
          <w:highlight w:val="cyan"/>
        </w:rPr>
        <w:t>they</w:t>
      </w:r>
      <w:r w:rsidRPr="00811B41">
        <w:rPr>
          <w:rStyle w:val="StyleUnderline"/>
        </w:rPr>
        <w:t xml:space="preserve"> </w:t>
      </w:r>
      <w:r w:rsidRPr="00811B41">
        <w:rPr>
          <w:rStyle w:val="StyleUnderline"/>
          <w:highlight w:val="cyan"/>
        </w:rPr>
        <w:t xml:space="preserve">are a lot less inclined to </w:t>
      </w:r>
      <w:r w:rsidRPr="00811B41">
        <w:rPr>
          <w:rStyle w:val="StyleUnderline"/>
        </w:rPr>
        <w:t xml:space="preserve">even </w:t>
      </w:r>
      <w:r w:rsidRPr="00811B41">
        <w:rPr>
          <w:rStyle w:val="StyleUnderline"/>
          <w:highlight w:val="cyan"/>
        </w:rPr>
        <w:t>register for it,"</w:t>
      </w:r>
      <w:r w:rsidRPr="00811B41">
        <w:rPr>
          <w:sz w:val="12"/>
        </w:rPr>
        <w:t xml:space="preserve"> Dominguez-Villegas says. It's a kind of barrier that Vivian Chang, executive director of the Philadelphia-based advocacy group Asian Americans United, says community organizers have encountered when trying to promote voter registration in and around the city's Chinatown neighborhood. "A lot of folks are just struggling to survive," Chang says. "Voting is a very separate thing. And honestly, it's a part of an institution that for them is not one that necessarily values them." Asian Americans and </w:t>
      </w:r>
      <w:r w:rsidRPr="00811B41">
        <w:rPr>
          <w:rStyle w:val="StyleUnderline"/>
          <w:highlight w:val="cyan"/>
        </w:rPr>
        <w:t>Latinos are less likely to be contacted by campaigns</w:t>
      </w:r>
      <w:r w:rsidRPr="00811B41">
        <w:rPr>
          <w:sz w:val="12"/>
        </w:rPr>
        <w:t xml:space="preserve">. Still, low registration rates among Asian Americans and Latinos should not be seen as a sign of low interest in U.S. politics, warns Taeku Lee, a professor of government at Harvard University. "An old narrative has been, because these groups are predominantly first- and second-generation Americans, that they're more interested in the politics of their home country than they are in the politics of the United States, or they're groups that like to keep their head down and stay out of politics," says Lee, whose research focuses on racial and ethnic politics. "I think they are every bit as invested in what politics can do to them or do for them." The shortcoming lies in large part with the country's major political parties, Lee argues. "There's a long-standing view that you don't target precious campaign resources towards groups that you consider to be low-propensity voters. And if a group like Asian Americans are predominantly naturalized citizens and a large group of them are potentially first-time voters, then you're likely to be seen as a low-propensity voter," Lee says. According to a Pew Research Center survey, Asian Americans and </w:t>
      </w:r>
      <w:r w:rsidRPr="00811B41">
        <w:rPr>
          <w:rStyle w:val="StyleUnderline"/>
          <w:highlight w:val="cyan"/>
        </w:rPr>
        <w:t>Latinos</w:t>
      </w:r>
      <w:r w:rsidRPr="00811B41">
        <w:rPr>
          <w:rStyle w:val="StyleUnderline"/>
        </w:rPr>
        <w:t xml:space="preserve"> were among </w:t>
      </w:r>
      <w:r w:rsidRPr="00811B41">
        <w:rPr>
          <w:rStyle w:val="StyleUnderline"/>
          <w:highlight w:val="cyan"/>
        </w:rPr>
        <w:t>the least likely to say</w:t>
      </w:r>
      <w:r w:rsidRPr="00811B41">
        <w:rPr>
          <w:rStyle w:val="StyleUnderline"/>
        </w:rPr>
        <w:t xml:space="preserve"> that </w:t>
      </w:r>
      <w:r w:rsidRPr="00811B41">
        <w:rPr>
          <w:rStyle w:val="StyleUnderline"/>
          <w:highlight w:val="cyan"/>
        </w:rPr>
        <w:t>a</w:t>
      </w:r>
      <w:r w:rsidRPr="00811B41">
        <w:rPr>
          <w:rStyle w:val="StyleUnderline"/>
        </w:rPr>
        <w:t xml:space="preserve"> political candidate's </w:t>
      </w:r>
      <w:r w:rsidRPr="00811B41">
        <w:rPr>
          <w:rStyle w:val="StyleUnderline"/>
          <w:highlight w:val="cyan"/>
        </w:rPr>
        <w:t>campaign</w:t>
      </w:r>
      <w:r w:rsidRPr="00811B41">
        <w:rPr>
          <w:rStyle w:val="StyleUnderline"/>
        </w:rPr>
        <w:t xml:space="preserve"> or a group supporting a candidate </w:t>
      </w:r>
      <w:r w:rsidRPr="00811B41">
        <w:rPr>
          <w:rStyle w:val="StyleUnderline"/>
          <w:highlight w:val="cyan"/>
        </w:rPr>
        <w:t>contacted them in the run-up to the 2020</w:t>
      </w:r>
      <w:r w:rsidRPr="00811B41">
        <w:rPr>
          <w:rStyle w:val="StyleUnderline"/>
        </w:rPr>
        <w:t xml:space="preserve"> general </w:t>
      </w:r>
      <w:r w:rsidRPr="00811B41">
        <w:rPr>
          <w:rStyle w:val="StyleUnderline"/>
          <w:highlight w:val="cyan"/>
        </w:rPr>
        <w:t>election</w:t>
      </w:r>
      <w:r w:rsidRPr="00811B41">
        <w:rPr>
          <w:rStyle w:val="StyleUnderline"/>
        </w:rPr>
        <w:t xml:space="preserve">. </w:t>
      </w:r>
      <w:r w:rsidRPr="00811B41">
        <w:rPr>
          <w:sz w:val="12"/>
        </w:rPr>
        <w:t xml:space="preserve">The growing racial gap in U.S. census results is raising an expert panel's concerns POLITICS The growing racial gap in U.S. census results is raising an expert panel's concerns A federal law requires translated voting ballots, but not in Arabic or Haitian Creole ELECTIONS A federal law requires translated voting ballots, but not in Arabic or Haitian Creole Voting restrictions can disproportionately affect people of color In some states, restrictive voter ID requirements that disproportionately affect many eligible voters of color have also put in place systemic barriers to voter registration, Lee points out. In 2020, </w:t>
      </w:r>
      <w:r w:rsidRPr="00811B41">
        <w:rPr>
          <w:rStyle w:val="StyleUnderline"/>
          <w:highlight w:val="cyan"/>
        </w:rPr>
        <w:t>Latinos</w:t>
      </w:r>
      <w:r w:rsidRPr="00811B41">
        <w:rPr>
          <w:rStyle w:val="StyleUnderline"/>
        </w:rPr>
        <w:t xml:space="preserve"> and Asian Americans who were eligible to vote, for example, </w:t>
      </w:r>
      <w:r w:rsidRPr="00811B41">
        <w:rPr>
          <w:rStyle w:val="StyleUnderline"/>
          <w:highlight w:val="cyan"/>
        </w:rPr>
        <w:t>were more likely than white</w:t>
      </w:r>
      <w:r w:rsidRPr="00811B41">
        <w:rPr>
          <w:rStyle w:val="StyleUnderline"/>
        </w:rPr>
        <w:t xml:space="preserve"> eligible </w:t>
      </w:r>
      <w:r w:rsidRPr="00811B41">
        <w:rPr>
          <w:rStyle w:val="StyleUnderline"/>
          <w:highlight w:val="cyan"/>
        </w:rPr>
        <w:t>voters</w:t>
      </w:r>
      <w:r w:rsidRPr="00811B41">
        <w:rPr>
          <w:rStyle w:val="StyleUnderline"/>
        </w:rPr>
        <w:t xml:space="preserve"> </w:t>
      </w:r>
      <w:r w:rsidRPr="00811B41">
        <w:rPr>
          <w:rStyle w:val="StyleUnderline"/>
          <w:highlight w:val="cyan"/>
        </w:rPr>
        <w:t>not to have</w:t>
      </w:r>
      <w:r w:rsidRPr="00811B41">
        <w:rPr>
          <w:rStyle w:val="StyleUnderline"/>
        </w:rPr>
        <w:t xml:space="preserve"> </w:t>
      </w:r>
      <w:r w:rsidRPr="00811B41">
        <w:rPr>
          <w:rStyle w:val="StyleUnderline"/>
          <w:highlight w:val="cyan"/>
        </w:rPr>
        <w:t>a</w:t>
      </w:r>
      <w:r w:rsidRPr="00811B41">
        <w:rPr>
          <w:rStyle w:val="StyleUnderline"/>
        </w:rPr>
        <w:t xml:space="preserve"> current </w:t>
      </w:r>
      <w:r w:rsidRPr="00811B41">
        <w:rPr>
          <w:rStyle w:val="StyleUnderline"/>
          <w:highlight w:val="cyan"/>
        </w:rPr>
        <w:t>driver's license</w:t>
      </w:r>
      <w:r w:rsidRPr="00811B41">
        <w:rPr>
          <w:rStyle w:val="StyleUnderline"/>
        </w:rPr>
        <w:t xml:space="preserve">, and </w:t>
      </w:r>
      <w:r w:rsidRPr="00811B41">
        <w:rPr>
          <w:rStyle w:val="StyleUnderline"/>
          <w:highlight w:val="cyan"/>
        </w:rPr>
        <w:t>Latinos</w:t>
      </w:r>
      <w:r w:rsidRPr="00811B41">
        <w:rPr>
          <w:rStyle w:val="StyleUnderline"/>
        </w:rPr>
        <w:t xml:space="preserve"> were </w:t>
      </w:r>
      <w:r w:rsidRPr="00811B41">
        <w:rPr>
          <w:rStyle w:val="StyleUnderline"/>
          <w:highlight w:val="cyan"/>
        </w:rPr>
        <w:t>more than twice as likely as</w:t>
      </w:r>
      <w:r w:rsidRPr="00811B41">
        <w:rPr>
          <w:rStyle w:val="StyleUnderline"/>
        </w:rPr>
        <w:t xml:space="preserve"> people who identify as </w:t>
      </w:r>
      <w:r w:rsidRPr="00811B41">
        <w:rPr>
          <w:rStyle w:val="StyleUnderline"/>
          <w:highlight w:val="cyan"/>
        </w:rPr>
        <w:t>white</w:t>
      </w:r>
      <w:r w:rsidRPr="00811B41">
        <w:rPr>
          <w:rStyle w:val="StyleUnderline"/>
        </w:rPr>
        <w:t xml:space="preserve"> and not Latino </w:t>
      </w:r>
      <w:r w:rsidRPr="00811B41">
        <w:rPr>
          <w:rStyle w:val="StyleUnderline"/>
          <w:highlight w:val="cyan"/>
        </w:rPr>
        <w:t>not to have any government-issued photo ID</w:t>
      </w:r>
      <w:r w:rsidRPr="00811B41">
        <w:rPr>
          <w:rStyle w:val="StyleUnderline"/>
        </w:rPr>
        <w:t xml:space="preserve"> that was not expired,</w:t>
      </w:r>
      <w:r w:rsidRPr="00811B41">
        <w:rPr>
          <w:sz w:val="12"/>
        </w:rPr>
        <w:t xml:space="preserve"> according to a report by the University of Maryland's Center for Democracy and Civic Engagement and the voter advocacy group VoteRiders. "Some of the state-led election reform initiatives, like voter identification laws, are really critical in understanding whether or not the hard-won gains of the Selma, Ala., march in 1965 really continues to be part of our long-standing history of wins and losses in terms of political rights and political freedom," says Lee, referring to the historic civil rights demonstration that galvanized Congress to pass the Voting Rights Act of 1965. That landmark law led to significant increases in the registration rates for Black eligible voters in the South, while also sparking a surge in voter registration among white eligible voters in some areas, which some researchers interpret as signs of white opponents of the Voting Rights Act counter-mobilizing in response. </w:t>
      </w:r>
    </w:p>
    <w:p w14:paraId="76D3A1B5" w14:textId="77777777" w:rsidR="006D70A0" w:rsidRPr="004C699B" w:rsidRDefault="006D70A0" w:rsidP="006D70A0">
      <w:pPr>
        <w:pStyle w:val="Heading4"/>
      </w:pPr>
      <w:r>
        <w:t>--</w:t>
      </w:r>
      <w:r w:rsidRPr="004C699B">
        <w:t xml:space="preserve">Latinos won’t turn out due to the ceiling in voter turnout </w:t>
      </w:r>
    </w:p>
    <w:p w14:paraId="2FEF8907" w14:textId="77777777" w:rsidR="006D70A0" w:rsidRPr="00C724D1" w:rsidRDefault="006D70A0" w:rsidP="006D70A0">
      <w:pPr>
        <w:rPr>
          <w:rStyle w:val="Style13ptBold"/>
          <w:b w:val="0"/>
          <w:bCs w:val="0"/>
          <w:sz w:val="16"/>
          <w:szCs w:val="16"/>
        </w:rPr>
      </w:pPr>
      <w:r w:rsidRPr="00C724D1">
        <w:rPr>
          <w:rStyle w:val="Style13ptBold"/>
        </w:rPr>
        <w:t>Bipartisan Policy Center Webinar</w:t>
      </w:r>
      <w:r>
        <w:rPr>
          <w:rStyle w:val="Style13ptBold"/>
        </w:rPr>
        <w:t xml:space="preserve"> 20 </w:t>
      </w:r>
      <w:r w:rsidRPr="00C724D1">
        <w:rPr>
          <w:rStyle w:val="Style13ptBold"/>
          <w:b w:val="0"/>
          <w:bCs w:val="0"/>
          <w:sz w:val="16"/>
          <w:szCs w:val="16"/>
        </w:rPr>
        <w:t>(CQ Transcriptions, 12/15/20, Bipartisan Policy Center Holds Webinar on Voting, Accessed via NexisUni, https://advance-lexis-com.proxy.lib.umich.edu/api/document?collection=news&amp;id=urn:contentItem:61J9-8PP1-JDPT-T4G2-00000-00&amp;context=1516831. L.B.)</w:t>
      </w:r>
    </w:p>
    <w:p w14:paraId="13689728" w14:textId="77777777" w:rsidR="006D70A0" w:rsidRDefault="006D70A0" w:rsidP="006D70A0">
      <w:pPr>
        <w:rPr>
          <w:sz w:val="14"/>
        </w:rPr>
      </w:pPr>
      <w:r w:rsidRPr="00CE168C">
        <w:rPr>
          <w:rStyle w:val="StyleUnderline"/>
        </w:rPr>
        <w:t>If we look at the Hispanic population, a growing part of Georgia's population diversifying, only 43 percent of Latinos who are citizens, adults of voting age, turned out to vote.</w:t>
      </w:r>
      <w:r w:rsidRPr="00197ADB">
        <w:rPr>
          <w:sz w:val="14"/>
        </w:rPr>
        <w:t xml:space="preserve"> For Asian Americans, turnout was up quite a bit relative to 2016. About 62 percent of Asian Americans, again a growing but still relatively small share of Georgia's population, turned out to vote. So, if we look over all the Georgia trends in terms of race and ethnicity, it might not tell us so much about national trends because of the tremendous voter mobilization we see in this state. You know, speaking to you from Georgia, from Atlanta, right, where we're all gearing up for the runoff, we see disproportionate increases in turnout for some groups and a continuation of some dramatic disparities in voter turnout by race and ethnicity. So, I think this also tells us that there might be a limit to the extent to which mobilization and interest can remedy these disparities in voter turnout. Now, in Georgia, because again they have excellent data on race in the voter file, </w:t>
      </w:r>
      <w:r w:rsidRPr="00197ADB">
        <w:rPr>
          <w:rStyle w:val="StyleUnderline"/>
        </w:rPr>
        <w:t>campaigns can micro target much more effectively than in most other states. So, I know that right now as people are doing their canvasing work for the runoff, some organizations are contacting every single Latino voter or every single potential Asian American voter in the state of Georgia. But, we still don't see every single person turning out to vote. Some people are going to be resistant to those mobilization tactics, even when they're micro targeted. So, it says there might be kind of a ceiling in voter turnout and I think when we consider the fact that even this historic election, even with the ease of voting by mail and the fact that as Charles Stewart reported, voters indicated that they had a very good experience voting, they knew what they needed to vote, right, massive shifts in vote method, still, one-third of Americans did not turn out to vote despite the fact that they could have.</w:t>
      </w:r>
      <w:r w:rsidRPr="00197ADB">
        <w:rPr>
          <w:sz w:val="14"/>
        </w:rPr>
        <w:t xml:space="preserve"> </w:t>
      </w:r>
    </w:p>
    <w:p w14:paraId="2E7B8331" w14:textId="77777777" w:rsidR="006D70A0" w:rsidRDefault="006D70A0" w:rsidP="006D70A0">
      <w:pPr>
        <w:pStyle w:val="Heading4"/>
      </w:pPr>
      <w:r>
        <w:t>--</w:t>
      </w:r>
      <w:r w:rsidRPr="007E5D6A">
        <w:t xml:space="preserve">Latinos historically always have a low voter turnout- even if eligible </w:t>
      </w:r>
    </w:p>
    <w:p w14:paraId="5364C857" w14:textId="77777777" w:rsidR="006D70A0" w:rsidRPr="00F378C4" w:rsidRDefault="006D70A0" w:rsidP="006D70A0">
      <w:pPr>
        <w:rPr>
          <w:rStyle w:val="Style13ptBold"/>
          <w:b w:val="0"/>
          <w:bCs w:val="0"/>
          <w:sz w:val="16"/>
          <w:szCs w:val="16"/>
        </w:rPr>
      </w:pPr>
      <w:r w:rsidRPr="00F378C4">
        <w:rPr>
          <w:rStyle w:val="Style13ptBold"/>
        </w:rPr>
        <w:t>Dominguez-Villegas and Rios 22</w:t>
      </w:r>
      <w:r>
        <w:rPr>
          <w:rStyle w:val="Style13ptBold"/>
        </w:rPr>
        <w:t xml:space="preserve"> </w:t>
      </w:r>
      <w:r w:rsidRPr="00F378C4">
        <w:rPr>
          <w:rStyle w:val="Style13ptBold"/>
          <w:b w:val="0"/>
          <w:bCs w:val="0"/>
          <w:sz w:val="16"/>
          <w:szCs w:val="16"/>
        </w:rPr>
        <w:t>(Dr. Rodrigo Dominguez-Villegas serves as LPPI’s Director of Research. He is responsible for developing, managing and executing LPPI’s research portfolios as well as for mentoring LPPI’s policy fellows. He holds a PhD and an MA in Sociology from the University of Massachusetts-Amherst, and a BA in Economics and Geography from Middlebury College. Michael Rios holds a Master of Public Policy (MPP) degree from UCLA Luskin School of Public Affairs and a B.A. in Political Science from the University of California, Riverside. 9/27/22, FROM ELIGIBILITY TO THE BALLOT BOX: EXAMINING THE RACIAL AND ETHNIC VOTER TURNOUT GAPS IN THE U.S. AND CALIFORNIA, UCLA Latino Policy and Politics Institute, https://latino.ucla.edu/research/voter-turnout-gaps-2020/, L.B.)</w:t>
      </w:r>
    </w:p>
    <w:p w14:paraId="5C668DC4" w14:textId="77777777" w:rsidR="006D70A0" w:rsidRPr="007E5D6A" w:rsidRDefault="006D70A0" w:rsidP="006D70A0">
      <w:pPr>
        <w:rPr>
          <w:sz w:val="14"/>
        </w:rPr>
      </w:pPr>
      <w:r w:rsidRPr="007E5D6A">
        <w:rPr>
          <w:rStyle w:val="StyleUnderline"/>
        </w:rPr>
        <w:t xml:space="preserve">Despite the increased role of Latino voters in determining elections and vast evidence showing the crucial role of long-term and sustained contact for their turnout, the mobilization of Latino voters has frequently lagged behind other major demographic groups.1 This, coupled with other systemic barriers has kept many Latinos away from exercising their right to vote. Even though Latinos’ share of the electorate has rapidly grown in the past decade, a large turnout gap between Latino voters and those of other racial groups remains. </w:t>
      </w:r>
      <w:r w:rsidRPr="007E5D6A">
        <w:rPr>
          <w:sz w:val="14"/>
        </w:rPr>
        <w:t xml:space="preserve">In this data brief, we quantify the size of the turnout gap between Latinos and other groups in the 2020 election. Comparing the number of eligible, registered, and actual voters we illuminate whether the turnout gap between Latino voters and others is due to lower registration rates or to lower mobilization of registered voters. Our main findings are: </w:t>
      </w:r>
      <w:r w:rsidRPr="007E5D6A">
        <w:rPr>
          <w:rStyle w:val="StyleUnderline"/>
        </w:rPr>
        <w:t>At the national level: Latinos had the lowest registration rate among racial and ethnic groups during the 2020 general election at 61.1 percent. This was more than 10 percentage points lower than the 72.7% registration rate for all voters regardless of race. However, once registered, 88 percent of Latino voters cast a ballot, which is only 4 percentage points lower than the 92 percent of registered voters who cast a ballot regardless of race.</w:t>
      </w:r>
      <w:r w:rsidRPr="007E5D6A">
        <w:rPr>
          <w:sz w:val="14"/>
        </w:rPr>
        <w:t xml:space="preserve"> In California: Similar to national-level trends, Latino voters also had the lowest registration rate of all voters in California. Only slightly more than 60 percent of eligible Latino voters registered statewide which is lower than the overall 69.4 percent registration rate. However, just as the trend at the national level, once they are registered, the vast majority of Latino voters cast a ballot, and the gap in turnout between them and the rest of other voters decreases. Close to 91 percent of registered Latinos voted in the 2020 election, just three percentage points lower than the overall rate. Latinos were the only racial or ethnic group whose share of the electorate decreased from eligibility to the ballot box. Latino voter representation dropped from 32% of eligible voters to 28% of registered voters and to 27% of those who voted. At the county level: Turnout rates as a percent of those who registered varied considerably across the 10 counties with the largest Latino populations in California. For Latino voters, turnout rates were highest in Sacramento, Santa Clara, Orange, and Alameda counties (where over 75 percent of registered Latinos voted) and lowest in Kern County (where only 60.2 percent of registered Latinos voted). The gap between county-wide and Latino turnout rates was highest in San Diego County with a 9.5 percentage point difference and lowest in Los Angeles County, with a 4.6 point difference between Latino turnout and overall turnout. San Diego and Alameda counties had overall turnout rates above 80 percent; however, these counties had the largest gaps between the county-wide rate and Latino turnout rates, respectively. Counties should not only aim for high overall voter turnout but also implement targeted mobilization strategies that close the racial and ethnic group turnout gaps (particularly for Latino, Black, and Asian voters). If overall turnout is the only measure of effective voter mobilization, racial and ethnic disparities in voter turnout will likely persist. At the national, state, and county levels, the largest gaps between Latino voters and others lie in registration. Once Latino voters are registered, a turnout gap between them and others exists, but it is much smaller than the registration gap. This shows that further efforts into registration are key to increasing the overall participation rate of Latino voters at all levels. The data in this brief shows that Latinos have the lowest registration and voter turnout rates of all major racial or ethnic groups. Even though other research has shown that the sheer increase in the number of Latinos in the country has led to an increase in their share of the electorate, our data showcases a persistent turnout gap relative to others. In other words, when it comes to electoral power, demography is not destiny. Persistent turnout gaps between Latinos—one of the fastest-growing demographic groups—and the rest will lead to election results that are increasingly unrepresentative of the wishes of many voters. Even though the data presented here does not speak to why Latino voters have lower registration and turnout rates, </w:t>
      </w:r>
      <w:r w:rsidRPr="007E5D6A">
        <w:rPr>
          <w:rStyle w:val="StyleUnderline"/>
        </w:rPr>
        <w:t>a large body of research has shown that having sustained and direct face-to-face voter engagement with Latino voters is imperative to get them to the polls.</w:t>
      </w:r>
      <w:r w:rsidRPr="007E5D6A">
        <w:rPr>
          <w:sz w:val="14"/>
        </w:rPr>
        <w:t xml:space="preserve"> It is up to political parties, election administrators at the state and local level, and community-based organizations to mobilize the untapped opportunity to grow the electorate through deeper engagement with Latino voters. </w:t>
      </w:r>
    </w:p>
    <w:p w14:paraId="6FC16956" w14:textId="77777777" w:rsidR="006D70A0" w:rsidRPr="006D70A0" w:rsidRDefault="006D70A0" w:rsidP="006D70A0"/>
    <w:p w14:paraId="4FD1B086" w14:textId="20FC1F49" w:rsidR="00AC70A1" w:rsidRDefault="006D70A0" w:rsidP="006D70A0">
      <w:pPr>
        <w:pStyle w:val="Heading2"/>
      </w:pPr>
      <w:r>
        <w:t>UQ</w:t>
      </w:r>
    </w:p>
    <w:p w14:paraId="524828A8" w14:textId="2B0CCDC6" w:rsidR="001D45CC" w:rsidRDefault="001D45CC" w:rsidP="001D45CC">
      <w:pPr>
        <w:pStyle w:val="Heading3"/>
      </w:pPr>
      <w:r>
        <w:t>UQ---Trump Wins---2AC</w:t>
      </w:r>
    </w:p>
    <w:p w14:paraId="72BF78CA" w14:textId="77777777" w:rsidR="001D45CC" w:rsidRDefault="001D45CC" w:rsidP="001D45CC">
      <w:pPr>
        <w:pStyle w:val="Heading4"/>
      </w:pPr>
      <w:r>
        <w:t>Biden cannot win the presidential election.</w:t>
      </w:r>
    </w:p>
    <w:p w14:paraId="3689E381" w14:textId="77777777" w:rsidR="001D45CC" w:rsidRPr="003A776D" w:rsidRDefault="001D45CC" w:rsidP="001D45CC">
      <w:r>
        <w:t xml:space="preserve">Sarah </w:t>
      </w:r>
      <w:r w:rsidRPr="002718C5">
        <w:rPr>
          <w:rStyle w:val="Style13ptBold"/>
        </w:rPr>
        <w:t>Fortinsky 7-7</w:t>
      </w:r>
      <w:r>
        <w:t xml:space="preserve">-2024, Sarah Fortinsky covers breaking news for The Hill, writing dozens of stories a week on topics related to Washington, Congress, the courts and politics. She studied political science and journalistic writing as an undergraduate at the University of Pennsylvania. “Axelrod says Biden is ‘not winning this race’” [The Hill] </w:t>
      </w:r>
      <w:hyperlink r:id="rId56" w:history="1">
        <w:r w:rsidRPr="00FF3C0C">
          <w:rPr>
            <w:rStyle w:val="Hyperlink"/>
          </w:rPr>
          <w:t>https://thehill.com/homenews/campaign/4758623-david-axelrod-joe-biden-losing-2024-election/</w:t>
        </w:r>
      </w:hyperlink>
      <w:r>
        <w:t xml:space="preserve"> /MDC</w:t>
      </w:r>
    </w:p>
    <w:p w14:paraId="62E9AAF2" w14:textId="77777777" w:rsidR="001D45CC" w:rsidRPr="003A776D" w:rsidRDefault="001D45CC" w:rsidP="001D45CC">
      <w:pPr>
        <w:rPr>
          <w:sz w:val="16"/>
        </w:rPr>
      </w:pPr>
      <w:r w:rsidRPr="003A776D">
        <w:rPr>
          <w:sz w:val="16"/>
        </w:rPr>
        <w:t xml:space="preserve">Democratic strategist David Axelrod said Sunday </w:t>
      </w:r>
      <w:r w:rsidRPr="002B1423">
        <w:rPr>
          <w:rStyle w:val="StyleUnderline"/>
        </w:rPr>
        <w:t>he doesn’t think President Biden understands he is “not winning this race” against former President Trump</w:t>
      </w:r>
      <w:r w:rsidRPr="003A776D">
        <w:rPr>
          <w:sz w:val="16"/>
        </w:rPr>
        <w:t>.</w:t>
      </w:r>
    </w:p>
    <w:p w14:paraId="394FF303" w14:textId="77777777" w:rsidR="001D45CC" w:rsidRPr="003A776D" w:rsidRDefault="001D45CC" w:rsidP="001D45CC">
      <w:pPr>
        <w:rPr>
          <w:sz w:val="16"/>
        </w:rPr>
      </w:pPr>
      <w:r w:rsidRPr="003A776D">
        <w:rPr>
          <w:sz w:val="16"/>
        </w:rPr>
        <w:t xml:space="preserve">“There are certain immutable facts of life, and those were </w:t>
      </w:r>
      <w:r w:rsidRPr="002B1423">
        <w:rPr>
          <w:rStyle w:val="StyleUnderline"/>
        </w:rPr>
        <w:t>painfully obvious on that debate stage, and the president just doesn’t seem to come to — he hasn’t come to grips with it</w:t>
      </w:r>
      <w:r w:rsidRPr="003A776D">
        <w:rPr>
          <w:sz w:val="16"/>
        </w:rPr>
        <w:t>. He’s not winning this race,” Axelrod, a senior adviser in the Obama administration, said on CNN’s “Inside Politics.”</w:t>
      </w:r>
    </w:p>
    <w:p w14:paraId="4B2A7F8C" w14:textId="77777777" w:rsidR="001D45CC" w:rsidRPr="003A776D" w:rsidRDefault="001D45CC" w:rsidP="001D45CC">
      <w:pPr>
        <w:rPr>
          <w:sz w:val="16"/>
        </w:rPr>
      </w:pPr>
      <w:r w:rsidRPr="003A776D">
        <w:rPr>
          <w:sz w:val="16"/>
        </w:rPr>
        <w:t xml:space="preserve">“If you just look at the data and talk to people around the country, political people around the country, </w:t>
      </w:r>
      <w:r w:rsidRPr="002B1423">
        <w:rPr>
          <w:rStyle w:val="StyleUnderline"/>
        </w:rPr>
        <w:t xml:space="preserve">it’s more likely that he’ll </w:t>
      </w:r>
      <w:r w:rsidRPr="002B1423">
        <w:rPr>
          <w:rStyle w:val="Emphasis"/>
        </w:rPr>
        <w:t>lose by a landslide</w:t>
      </w:r>
      <w:r w:rsidRPr="002B1423">
        <w:rPr>
          <w:rStyle w:val="StyleUnderline"/>
        </w:rPr>
        <w:t xml:space="preserve"> than win narrowly this race</w:t>
      </w:r>
      <w:r w:rsidRPr="003A776D">
        <w:rPr>
          <w:sz w:val="16"/>
        </w:rPr>
        <w:t>,” Axelrod continued. “And if the stakes are as large as he says, and I believe they are, then he really needs to consider what the right thing to do here is.”</w:t>
      </w:r>
    </w:p>
    <w:p w14:paraId="386C064F" w14:textId="77777777" w:rsidR="001D45CC" w:rsidRPr="003A776D" w:rsidRDefault="001D45CC" w:rsidP="001D45CC">
      <w:pPr>
        <w:rPr>
          <w:sz w:val="16"/>
        </w:rPr>
      </w:pPr>
      <w:r w:rsidRPr="003A776D">
        <w:rPr>
          <w:sz w:val="16"/>
        </w:rPr>
        <w:t>The interview Sunday comes after Axelrod responded to Biden’s prime-time interview on Friday by calling the president “dangerously out of touch” with voters’ concerns.</w:t>
      </w:r>
    </w:p>
    <w:p w14:paraId="233AE67C" w14:textId="77777777" w:rsidR="001D45CC" w:rsidRPr="003A776D" w:rsidRDefault="001D45CC" w:rsidP="001D45CC">
      <w:pPr>
        <w:rPr>
          <w:sz w:val="16"/>
        </w:rPr>
      </w:pPr>
      <w:r w:rsidRPr="003A776D">
        <w:rPr>
          <w:sz w:val="16"/>
        </w:rPr>
        <w:t xml:space="preserve">“Listening to the interview, </w:t>
      </w:r>
      <w:r w:rsidRPr="003A776D">
        <w:rPr>
          <w:rStyle w:val="StyleUnderline"/>
        </w:rPr>
        <w:t>he seemed to deny where he is in the race.</w:t>
      </w:r>
      <w:r w:rsidRPr="003A776D">
        <w:rPr>
          <w:sz w:val="16"/>
        </w:rPr>
        <w:t xml:space="preserve"> He seems not to grasp what is the big concern that people have,” Axelrod said Sunday about Biden’s performance in the interview.</w:t>
      </w:r>
    </w:p>
    <w:p w14:paraId="25A8D819" w14:textId="77777777" w:rsidR="001D45CC" w:rsidRPr="003A776D" w:rsidRDefault="001D45CC" w:rsidP="001D45CC">
      <w:pPr>
        <w:rPr>
          <w:sz w:val="16"/>
        </w:rPr>
      </w:pPr>
      <w:r w:rsidRPr="003A776D">
        <w:rPr>
          <w:sz w:val="16"/>
        </w:rPr>
        <w:t>Axelrod noted the “tremendous loss and tremendous odds” Biden has faced in his life and how he has always “fought his way back from that.”</w:t>
      </w:r>
    </w:p>
    <w:p w14:paraId="597701A2" w14:textId="77777777" w:rsidR="001D45CC" w:rsidRPr="003A776D" w:rsidRDefault="001D45CC" w:rsidP="001D45CC">
      <w:pPr>
        <w:rPr>
          <w:sz w:val="16"/>
        </w:rPr>
      </w:pPr>
      <w:r w:rsidRPr="003A776D">
        <w:rPr>
          <w:sz w:val="16"/>
        </w:rPr>
        <w:t xml:space="preserve">“He’s fought his way back from political defeats and against the odds. </w:t>
      </w:r>
      <w:r w:rsidRPr="003A776D">
        <w:rPr>
          <w:rStyle w:val="StyleUnderline"/>
        </w:rPr>
        <w:t>And so, his psyche is that he can beat anybody and any long odds. What he can’t beat his Father Time.</w:t>
      </w:r>
      <w:r w:rsidRPr="003A776D">
        <w:rPr>
          <w:sz w:val="16"/>
        </w:rPr>
        <w:t xml:space="preserve"> And that’s really the concern here. It’s not about his record,” Axelrod said, later noting that “history will be much kinder to him than voters are being right now.”</w:t>
      </w:r>
    </w:p>
    <w:p w14:paraId="458699CA" w14:textId="77777777" w:rsidR="001D45CC" w:rsidRPr="003A776D" w:rsidRDefault="001D45CC" w:rsidP="001D45CC">
      <w:pPr>
        <w:rPr>
          <w:sz w:val="16"/>
        </w:rPr>
      </w:pPr>
      <w:r w:rsidRPr="003A776D">
        <w:rPr>
          <w:sz w:val="16"/>
        </w:rPr>
        <w:t>The president has remained defiant as some in the party have raised concerns about whether he should stay in the race following his difficult debate performance. Five House Democrats have called on him explicitly to step aside.</w:t>
      </w:r>
    </w:p>
    <w:p w14:paraId="57C6B079" w14:textId="77777777" w:rsidR="001D45CC" w:rsidRDefault="001D45CC" w:rsidP="001D45CC">
      <w:pPr>
        <w:rPr>
          <w:sz w:val="16"/>
        </w:rPr>
      </w:pPr>
      <w:r w:rsidRPr="003A776D">
        <w:rPr>
          <w:sz w:val="16"/>
        </w:rPr>
        <w:t>In The Hill/Decision Desk HQ’s national polling average, the two candidates remain in a close race, with Trump leading by 1.1 percentage points, 44.2 percent support to 43.1 percent.</w:t>
      </w:r>
    </w:p>
    <w:p w14:paraId="446BB304" w14:textId="0229B7FD" w:rsidR="001D45CC" w:rsidRPr="001D45CC" w:rsidRDefault="001D45CC" w:rsidP="001D45CC">
      <w:pPr>
        <w:pStyle w:val="Heading3"/>
      </w:pPr>
      <w:r>
        <w:t>UQ---Trump Wins---Ext</w:t>
      </w:r>
    </w:p>
    <w:p w14:paraId="6C9CF121" w14:textId="77777777" w:rsidR="006D70A0" w:rsidRDefault="006D70A0" w:rsidP="006D70A0">
      <w:pPr>
        <w:pStyle w:val="Heading4"/>
      </w:pPr>
      <w:r>
        <w:t>Trump support grows in battleground states after first presidential debate</w:t>
      </w:r>
    </w:p>
    <w:p w14:paraId="5BDB6DF5" w14:textId="77777777" w:rsidR="006D70A0" w:rsidRPr="00BA5B5B" w:rsidRDefault="006D70A0" w:rsidP="006D70A0">
      <w:pPr>
        <w:rPr>
          <w:sz w:val="20"/>
          <w:szCs w:val="20"/>
        </w:rPr>
      </w:pPr>
      <w:r>
        <w:rPr>
          <w:b/>
          <w:bCs/>
          <w:sz w:val="24"/>
          <w:szCs w:val="24"/>
        </w:rPr>
        <w:t xml:space="preserve">Sforza 7/3 </w:t>
      </w:r>
      <w:r>
        <w:rPr>
          <w:sz w:val="20"/>
          <w:szCs w:val="20"/>
        </w:rPr>
        <w:t xml:space="preserve">– (Lauren Sforza, </w:t>
      </w:r>
      <w:r w:rsidRPr="00910FC3">
        <w:rPr>
          <w:sz w:val="20"/>
          <w:szCs w:val="20"/>
        </w:rPr>
        <w:t>a breaking news reporter for The Hill reporting on a wide range of policy and political issues</w:t>
      </w:r>
      <w:r>
        <w:rPr>
          <w:sz w:val="20"/>
          <w:szCs w:val="20"/>
        </w:rPr>
        <w:t xml:space="preserve">. </w:t>
      </w:r>
      <w:r w:rsidRPr="001B4059">
        <w:rPr>
          <w:sz w:val="20"/>
          <w:szCs w:val="20"/>
        </w:rPr>
        <w:t>joined The Hill in December 2022 after graduating with a degree in political communication from The George Washington University</w:t>
      </w:r>
      <w:r>
        <w:rPr>
          <w:sz w:val="20"/>
          <w:szCs w:val="20"/>
        </w:rPr>
        <w:t>, The Hill, “</w:t>
      </w:r>
      <w:r w:rsidRPr="00591B3E">
        <w:rPr>
          <w:sz w:val="20"/>
          <w:szCs w:val="20"/>
        </w:rPr>
        <w:t>Trump support ticks up in postdebate national, battleground polling</w:t>
      </w:r>
      <w:r>
        <w:rPr>
          <w:sz w:val="20"/>
          <w:szCs w:val="20"/>
        </w:rPr>
        <w:t xml:space="preserve">,” July 3, 2024, </w:t>
      </w:r>
      <w:r w:rsidRPr="00591B3E">
        <w:rPr>
          <w:sz w:val="20"/>
          <w:szCs w:val="20"/>
        </w:rPr>
        <w:t>https://thehill.com/homenews/campaign/4753371-donald-trump-joe-biden-2024-presidential-election-post-debate-poll-boost/</w:t>
      </w:r>
      <w:r>
        <w:rPr>
          <w:sz w:val="20"/>
          <w:szCs w:val="20"/>
        </w:rPr>
        <w:t>)//DDeng</w:t>
      </w:r>
    </w:p>
    <w:p w14:paraId="0C162A4C" w14:textId="77777777" w:rsidR="006D70A0" w:rsidRPr="0026609A" w:rsidRDefault="006D70A0" w:rsidP="006D70A0">
      <w:pPr>
        <w:rPr>
          <w:sz w:val="16"/>
        </w:rPr>
      </w:pPr>
      <w:r w:rsidRPr="0026609A">
        <w:rPr>
          <w:sz w:val="16"/>
        </w:rPr>
        <w:t xml:space="preserve">Former President </w:t>
      </w:r>
      <w:r w:rsidRPr="00E355DA">
        <w:rPr>
          <w:rStyle w:val="StyleUnderline"/>
          <w:b/>
          <w:bCs/>
        </w:rPr>
        <w:t>Trump’s support has ticked up</w:t>
      </w:r>
      <w:r w:rsidRPr="0026609A">
        <w:rPr>
          <w:rStyle w:val="StyleUnderline"/>
        </w:rPr>
        <w:t xml:space="preserve"> nationally and</w:t>
      </w:r>
      <w:r w:rsidRPr="00E355DA">
        <w:rPr>
          <w:rStyle w:val="StyleUnderline"/>
          <w:b/>
          <w:bCs/>
        </w:rPr>
        <w:t xml:space="preserve"> in battleground states</w:t>
      </w:r>
      <w:r w:rsidRPr="0026609A">
        <w:rPr>
          <w:rStyle w:val="StyleUnderline"/>
        </w:rPr>
        <w:t>, according to postdebate polling</w:t>
      </w:r>
      <w:r w:rsidRPr="0026609A">
        <w:rPr>
          <w:sz w:val="16"/>
        </w:rPr>
        <w:t xml:space="preserve"> released Wednesday.</w:t>
      </w:r>
    </w:p>
    <w:p w14:paraId="4961545D" w14:textId="77777777" w:rsidR="006D70A0" w:rsidRPr="0026609A" w:rsidRDefault="006D70A0" w:rsidP="006D70A0">
      <w:pPr>
        <w:rPr>
          <w:sz w:val="16"/>
        </w:rPr>
      </w:pPr>
      <w:r w:rsidRPr="0026609A">
        <w:rPr>
          <w:sz w:val="16"/>
        </w:rPr>
        <w:t xml:space="preserve">The </w:t>
      </w:r>
      <w:r w:rsidRPr="0026609A">
        <w:rPr>
          <w:rStyle w:val="StyleUnderline"/>
        </w:rPr>
        <w:t>CBS News/YouGov survey found Trump is leading</w:t>
      </w:r>
      <w:r w:rsidRPr="0026609A">
        <w:rPr>
          <w:sz w:val="16"/>
        </w:rPr>
        <w:t xml:space="preserve"> President </w:t>
      </w:r>
      <w:r w:rsidRPr="0026609A">
        <w:rPr>
          <w:rStyle w:val="StyleUnderline"/>
        </w:rPr>
        <w:t>Biden nationally with 50 percent of support</w:t>
      </w:r>
      <w:r w:rsidRPr="0026609A">
        <w:rPr>
          <w:sz w:val="16"/>
        </w:rPr>
        <w:t xml:space="preserve"> among likely voters, </w:t>
      </w:r>
      <w:r w:rsidRPr="0026609A">
        <w:rPr>
          <w:rStyle w:val="StyleUnderline"/>
        </w:rPr>
        <w:t>compared to the incumbent’s 48 percent.</w:t>
      </w:r>
      <w:r w:rsidRPr="0026609A">
        <w:rPr>
          <w:sz w:val="16"/>
        </w:rPr>
        <w:t xml:space="preserve"> </w:t>
      </w:r>
      <w:r w:rsidRPr="0026609A">
        <w:rPr>
          <w:rStyle w:val="StyleUnderline"/>
        </w:rPr>
        <w:t>It also found the former president</w:t>
      </w:r>
      <w:r w:rsidRPr="0026609A">
        <w:rPr>
          <w:sz w:val="16"/>
        </w:rPr>
        <w:t xml:space="preserve"> narrowly </w:t>
      </w:r>
      <w:r w:rsidRPr="0026609A">
        <w:rPr>
          <w:rStyle w:val="StyleUnderline"/>
        </w:rPr>
        <w:t>edges out Biden in battleground states, garnering 51 percent of support compared to</w:t>
      </w:r>
      <w:r w:rsidRPr="0026609A">
        <w:rPr>
          <w:sz w:val="16"/>
        </w:rPr>
        <w:t xml:space="preserve"> the president’s </w:t>
      </w:r>
      <w:r w:rsidRPr="0026609A">
        <w:rPr>
          <w:rStyle w:val="StyleUnderline"/>
        </w:rPr>
        <w:t>48 percent.</w:t>
      </w:r>
    </w:p>
    <w:p w14:paraId="35EE5AD0" w14:textId="77777777" w:rsidR="006D70A0" w:rsidRPr="0026609A" w:rsidRDefault="006D70A0" w:rsidP="006D70A0">
      <w:pPr>
        <w:rPr>
          <w:b/>
          <w:bCs/>
          <w:sz w:val="16"/>
        </w:rPr>
      </w:pPr>
      <w:r w:rsidRPr="0026609A">
        <w:rPr>
          <w:b/>
          <w:bCs/>
          <w:sz w:val="16"/>
        </w:rPr>
        <w:t>(Chart Omitted)</w:t>
      </w:r>
    </w:p>
    <w:p w14:paraId="141EAE0A" w14:textId="77777777" w:rsidR="006D70A0" w:rsidRPr="0026609A" w:rsidRDefault="006D70A0" w:rsidP="006D70A0">
      <w:pPr>
        <w:rPr>
          <w:sz w:val="16"/>
        </w:rPr>
      </w:pPr>
      <w:r w:rsidRPr="00D1664F">
        <w:rPr>
          <w:rStyle w:val="StyleUnderline"/>
        </w:rPr>
        <w:t>The</w:t>
      </w:r>
      <w:r w:rsidRPr="0026609A">
        <w:rPr>
          <w:sz w:val="16"/>
        </w:rPr>
        <w:t xml:space="preserve"> presumptive</w:t>
      </w:r>
      <w:r w:rsidRPr="00D1664F">
        <w:rPr>
          <w:rStyle w:val="StyleUnderline"/>
        </w:rPr>
        <w:t xml:space="preserve"> GOP nominee’s support in battleground states has jumped up since</w:t>
      </w:r>
      <w:r w:rsidRPr="0026609A">
        <w:rPr>
          <w:sz w:val="16"/>
        </w:rPr>
        <w:t xml:space="preserve"> the same question was asked </w:t>
      </w:r>
      <w:r w:rsidRPr="00D1664F">
        <w:rPr>
          <w:rStyle w:val="StyleUnderline"/>
        </w:rPr>
        <w:t>last month.</w:t>
      </w:r>
      <w:r w:rsidRPr="0026609A">
        <w:rPr>
          <w:sz w:val="16"/>
        </w:rPr>
        <w:t xml:space="preserve"> Biden had a slight lead over Trump in battleground states then, with 50 percent of support to Trump’s 49 percent.</w:t>
      </w:r>
    </w:p>
    <w:p w14:paraId="78076C41" w14:textId="77777777" w:rsidR="006D70A0" w:rsidRPr="0026609A" w:rsidRDefault="006D70A0" w:rsidP="006D70A0">
      <w:pPr>
        <w:rPr>
          <w:sz w:val="16"/>
        </w:rPr>
      </w:pPr>
      <w:r w:rsidRPr="0026609A">
        <w:rPr>
          <w:sz w:val="16"/>
        </w:rPr>
        <w:t>The battleground states included in the survey are Arizona, Georgia, Michigan, North Carolina, Nevada, Pennsylvania and Wisconsin.</w:t>
      </w:r>
    </w:p>
    <w:p w14:paraId="4FD0E369" w14:textId="77777777" w:rsidR="006D70A0" w:rsidRPr="0026609A" w:rsidRDefault="006D70A0" w:rsidP="006D70A0">
      <w:pPr>
        <w:rPr>
          <w:sz w:val="16"/>
        </w:rPr>
      </w:pPr>
      <w:r w:rsidRPr="00D1664F">
        <w:rPr>
          <w:rStyle w:val="StyleUnderline"/>
        </w:rPr>
        <w:t>When third-party candidates</w:t>
      </w:r>
      <w:r w:rsidRPr="0026609A">
        <w:rPr>
          <w:sz w:val="16"/>
        </w:rPr>
        <w:t xml:space="preserve"> Robert F. Kennedy Jr., Cornel West and Jill Stein </w:t>
      </w:r>
      <w:r w:rsidRPr="00D1664F">
        <w:rPr>
          <w:rStyle w:val="StyleUnderline"/>
        </w:rPr>
        <w:t xml:space="preserve">are included, </w:t>
      </w:r>
      <w:r w:rsidRPr="00E355DA">
        <w:rPr>
          <w:rStyle w:val="StyleUnderline"/>
          <w:b/>
          <w:bCs/>
        </w:rPr>
        <w:t>Trump’s lead over Biden expands to 4 points.</w:t>
      </w:r>
      <w:r w:rsidRPr="0026609A">
        <w:rPr>
          <w:sz w:val="16"/>
        </w:rPr>
        <w:t xml:space="preserve"> Just under 45 percent said they would back Trump, 40 percent said Biden and 11 percent said Kennedy. Stein received 3 percent and West received 2 percent, according to the survey.</w:t>
      </w:r>
    </w:p>
    <w:p w14:paraId="1BB11F45" w14:textId="77777777" w:rsidR="006D70A0" w:rsidRPr="0026609A" w:rsidRDefault="006D70A0" w:rsidP="006D70A0">
      <w:pPr>
        <w:rPr>
          <w:sz w:val="16"/>
        </w:rPr>
      </w:pPr>
      <w:r w:rsidRPr="0026609A">
        <w:rPr>
          <w:sz w:val="16"/>
        </w:rPr>
        <w:t>The poll also found that 91 percent of Republicans said they would definitely vote in November, while 81 percent of Democrats and 71 percent of independents said the same.</w:t>
      </w:r>
    </w:p>
    <w:p w14:paraId="750951A9" w14:textId="77777777" w:rsidR="006D70A0" w:rsidRPr="0026609A" w:rsidRDefault="006D70A0" w:rsidP="006D70A0">
      <w:pPr>
        <w:rPr>
          <w:sz w:val="16"/>
        </w:rPr>
      </w:pPr>
      <w:r w:rsidRPr="00D1664F">
        <w:rPr>
          <w:rStyle w:val="StyleUnderline"/>
        </w:rPr>
        <w:t>The survey was conducted</w:t>
      </w:r>
      <w:r w:rsidRPr="0026609A">
        <w:rPr>
          <w:sz w:val="16"/>
        </w:rPr>
        <w:t xml:space="preserve"> in the days </w:t>
      </w:r>
      <w:r w:rsidRPr="00D1664F">
        <w:rPr>
          <w:rStyle w:val="StyleUnderline"/>
        </w:rPr>
        <w:t>following the first presidential debate</w:t>
      </w:r>
      <w:r w:rsidRPr="0026609A">
        <w:rPr>
          <w:sz w:val="16"/>
        </w:rPr>
        <w:t xml:space="preserve"> this cycle, </w:t>
      </w:r>
      <w:r w:rsidRPr="00D1664F">
        <w:rPr>
          <w:rStyle w:val="StyleUnderline"/>
        </w:rPr>
        <w:t xml:space="preserve">where </w:t>
      </w:r>
      <w:r w:rsidRPr="00E355DA">
        <w:rPr>
          <w:rStyle w:val="StyleUnderline"/>
          <w:b/>
          <w:bCs/>
        </w:rPr>
        <w:t>Biden’s</w:t>
      </w:r>
      <w:r w:rsidRPr="0026609A">
        <w:rPr>
          <w:sz w:val="16"/>
        </w:rPr>
        <w:t xml:space="preserve"> lackluster </w:t>
      </w:r>
      <w:r w:rsidRPr="00E355DA">
        <w:rPr>
          <w:rStyle w:val="StyleUnderline"/>
          <w:b/>
          <w:bCs/>
        </w:rPr>
        <w:t>performance sparked concerns among Democrats</w:t>
      </w:r>
      <w:r w:rsidRPr="00D1664F">
        <w:rPr>
          <w:rStyle w:val="StyleUnderline"/>
        </w:rPr>
        <w:t xml:space="preserve"> about his ability to serve and win the election</w:t>
      </w:r>
      <w:r w:rsidRPr="00BA5B5B">
        <w:rPr>
          <w:rStyle w:val="StyleUnderline"/>
        </w:rPr>
        <w:t>. Other</w:t>
      </w:r>
      <w:r w:rsidRPr="0026609A">
        <w:rPr>
          <w:sz w:val="16"/>
        </w:rPr>
        <w:t xml:space="preserve"> initial postdebate </w:t>
      </w:r>
      <w:r w:rsidRPr="00BA5B5B">
        <w:rPr>
          <w:rStyle w:val="StyleUnderline"/>
        </w:rPr>
        <w:t>polls have shown Biden losing ground to Trump</w:t>
      </w:r>
      <w:r w:rsidRPr="0026609A">
        <w:rPr>
          <w:sz w:val="16"/>
        </w:rPr>
        <w:t>, as some Democrats call for Biden to be replaced on the ticket.</w:t>
      </w:r>
    </w:p>
    <w:p w14:paraId="018EB80F" w14:textId="77777777" w:rsidR="006D70A0" w:rsidRPr="0026609A" w:rsidRDefault="006D70A0" w:rsidP="006D70A0">
      <w:pPr>
        <w:rPr>
          <w:sz w:val="16"/>
        </w:rPr>
      </w:pPr>
      <w:r w:rsidRPr="0026609A">
        <w:rPr>
          <w:sz w:val="16"/>
        </w:rPr>
        <w:t>Biden’s campaign has tried to push back on the concerns, emphasizing that the president will not be stepping out of the race. White House press secretary Karine Jean-Pierre dodged questions about his mental state on Tuesday, but said concerns about the president’s ability to do the job were being taken seriously.</w:t>
      </w:r>
    </w:p>
    <w:p w14:paraId="44D444D4" w14:textId="298EBF06" w:rsidR="006D70A0" w:rsidRPr="006D70A0" w:rsidRDefault="006D70A0" w:rsidP="006D70A0">
      <w:pPr>
        <w:rPr>
          <w:sz w:val="16"/>
        </w:rPr>
      </w:pPr>
      <w:r w:rsidRPr="0026609A">
        <w:rPr>
          <w:sz w:val="16"/>
        </w:rPr>
        <w:t>The poll was conducted among 2,826 registered voters nationwide between June 28 and July 2. It has a margin of error of plus or minus 2.3 percentage points.</w:t>
      </w:r>
    </w:p>
    <w:p w14:paraId="1E614EF6" w14:textId="77777777" w:rsidR="006D70A0" w:rsidRDefault="006D70A0" w:rsidP="006D70A0"/>
    <w:p w14:paraId="161EF3F5" w14:textId="77777777" w:rsidR="006D70A0" w:rsidRDefault="006D70A0" w:rsidP="006D70A0"/>
    <w:p w14:paraId="1E1A28D3" w14:textId="77777777" w:rsidR="006D70A0" w:rsidRPr="006D70A0" w:rsidRDefault="006D70A0" w:rsidP="006D70A0"/>
    <w:p w14:paraId="47CD78B5" w14:textId="77777777" w:rsidR="006D70A0" w:rsidRDefault="006D70A0" w:rsidP="006D70A0">
      <w:pPr>
        <w:pStyle w:val="Heading4"/>
        <w:rPr>
          <w:lang w:val="en-GB"/>
        </w:rPr>
      </w:pPr>
      <w:r>
        <w:rPr>
          <w:lang w:val="en-GB"/>
        </w:rPr>
        <w:t xml:space="preserve">Post-debate polls show that </w:t>
      </w:r>
      <w:r>
        <w:rPr>
          <w:u w:val="single"/>
          <w:lang w:val="en-GB"/>
        </w:rPr>
        <w:t>Trump</w:t>
      </w:r>
      <w:r>
        <w:rPr>
          <w:lang w:val="en-GB"/>
        </w:rPr>
        <w:t xml:space="preserve"> is projected to win</w:t>
      </w:r>
    </w:p>
    <w:p w14:paraId="309CA214" w14:textId="77777777" w:rsidR="006D70A0" w:rsidRPr="00872A6B" w:rsidRDefault="006D70A0" w:rsidP="006D70A0">
      <w:pPr>
        <w:rPr>
          <w:rStyle w:val="Style13ptBold"/>
          <w:lang w:val="en-GB"/>
        </w:rPr>
      </w:pPr>
      <w:r>
        <w:rPr>
          <w:rStyle w:val="Style13ptBold"/>
        </w:rPr>
        <w:t xml:space="preserve">Klawans 7-3 </w:t>
      </w:r>
      <w:r w:rsidRPr="00872A6B">
        <w:rPr>
          <w:sz w:val="18"/>
          <w:szCs w:val="18"/>
        </w:rPr>
        <w:t>[Justin Klawans. 7.3.2024. Justin Klawans has worked as a staff writer at The Week since 2022. He began his career covering local news before joining Newsweek as a breaking news reporter, where he wrote about politics, national and global affairs, business, crime, sports, film, television and other Hollywood news. He has also covered film, television and entertainment news as a freelancer for Collider and United Press International. The Week. “Who will win the 2024 presidential election?”. https://theweek.com/politics/who-will-win-2024-presidential-election]</w:t>
      </w:r>
      <w:r>
        <w:rPr>
          <w:sz w:val="18"/>
          <w:szCs w:val="18"/>
        </w:rPr>
        <w:t>/CPSW-NL</w:t>
      </w:r>
    </w:p>
    <w:p w14:paraId="0402A971" w14:textId="77777777" w:rsidR="006D70A0" w:rsidRDefault="006D70A0" w:rsidP="006D70A0">
      <w:pPr>
        <w:rPr>
          <w:sz w:val="16"/>
          <w:lang w:val="en-GB"/>
        </w:rPr>
      </w:pPr>
      <w:r w:rsidRPr="00872A6B">
        <w:rPr>
          <w:sz w:val="16"/>
          <w:lang w:val="en-GB"/>
        </w:rPr>
        <w:t xml:space="preserve">The year of America's next presidential election is here, which can only mean one thing: speculation will continue to ramp up about who will be the next person to occupy the White House. While the campaign season started with a long list of competitors, the field has now narrowed to just two. President Joe Biden and former President Donald Trump have locked up the required delegates to be the Democratic and Republican nominees, respectively. While several independent candidates remain in the race as long shots, this means that the United States is on track to have its have its first presidential election rematch since 1956, an unprecedented battle between the oldest president to take office in Biden, and the first-ever former president convicted of a felony in Trump. With the election now just 4 months away, pollsters and political scientists are heating up the debate about who will win the 270 electoral votes needed to earn a seat in the Oval Office. Who do the experts believe will be the next president of the United States? Who do the polls say will win the election? Biden and Trump traded slight polling leads throughout the primary season. When it comes to actual figures, though, </w:t>
      </w:r>
      <w:r w:rsidRPr="00EC6B88">
        <w:rPr>
          <w:u w:val="single"/>
          <w:lang w:val="en-GB"/>
        </w:rPr>
        <w:t xml:space="preserve">Trump has carried most of the weight in the majority of polls taken during the early portion of the year </w:t>
      </w:r>
      <w:r w:rsidRPr="00872A6B">
        <w:rPr>
          <w:sz w:val="16"/>
          <w:lang w:val="en-GB"/>
        </w:rPr>
        <w:t xml:space="preserve">— </w:t>
      </w:r>
      <w:r w:rsidRPr="00EC6B88">
        <w:rPr>
          <w:u w:val="single"/>
          <w:lang w:val="en-GB"/>
        </w:rPr>
        <w:t>a New York Times poll from May 13 of 1,000 Americans showed the former president leading Biden in five of six key battleground states</w:t>
      </w:r>
      <w:r w:rsidRPr="00872A6B">
        <w:rPr>
          <w:sz w:val="16"/>
          <w:lang w:val="en-GB"/>
        </w:rPr>
        <w:t xml:space="preserve">. Biden led Trump only in Wisconsin with a margin of 47% to 45%. While the accuracy of this poll has been questioned, the Trump lead appears to be in line with a May 14 YouGov/Economist poll of 1,586 voters that had Trump leading 42% to 41% and a May 12 Morning Consult poll of 10,243 voters that had him leading 44% to 43%. But while Trump has had the edge in the polls through most of the election season, a new element was added to the race at the end of May that could cause an unprecedented shift: the former president was convicted on 34 felony counts of falsifying business records in relation to his hush money payments to Stormy Daniels. Early polling data appears to show that the GOP nominee now being a convicted felon is moderately changing public opinion. A May 31 Reuters/Ipsos poll of 2,256 Americans found that 1 in 10 Republicans and 25% of independents are less likely to vote for Trump following his conviction. This is in line with a June 2 ABC/Ipsos poll of 781 Americans that found 49% of respondents thought Trump should end his campaign as a result of his conviction. It remains to be seen whether or not this will be enough to make a difference in November. Notably, the same </w:t>
      </w:r>
      <w:r w:rsidRPr="00EC6B88">
        <w:rPr>
          <w:u w:val="single"/>
          <w:lang w:val="en-GB"/>
        </w:rPr>
        <w:t xml:space="preserve">Reuters poll found that the conviction made no difference to 56% of Republicans, while 35% of GOP voters said they were </w:t>
      </w:r>
      <w:r w:rsidRPr="00EC6B88">
        <w:rPr>
          <w:rStyle w:val="Emphasis"/>
          <w:lang w:val="en-GB"/>
        </w:rPr>
        <w:t>more likely</w:t>
      </w:r>
      <w:r w:rsidRPr="00EC6B88">
        <w:rPr>
          <w:u w:val="single"/>
          <w:lang w:val="en-GB"/>
        </w:rPr>
        <w:t xml:space="preserve"> to vote for Trump as a result of the conviction.</w:t>
      </w:r>
      <w:r w:rsidRPr="00872A6B">
        <w:rPr>
          <w:sz w:val="16"/>
          <w:lang w:val="en-GB"/>
        </w:rPr>
        <w:t xml:space="preserve"> However, the "potential loss of a tenth of his party's voters is more significant for Trump than the stronger backing of more than a third of Republicans," said Reuters, given that many of the 35% of Republicans would likely vote for him anyway. But while Trump is dealing with legal blowback, </w:t>
      </w:r>
      <w:r w:rsidRPr="002E3E30">
        <w:rPr>
          <w:u w:val="single"/>
          <w:lang w:val="en-GB"/>
        </w:rPr>
        <w:t xml:space="preserve">Biden is trying to mend a slew of </w:t>
      </w:r>
      <w:r w:rsidRPr="00872A6B">
        <w:rPr>
          <w:sz w:val="16"/>
          <w:lang w:val="en-GB"/>
        </w:rPr>
        <w:t xml:space="preserve">his own </w:t>
      </w:r>
      <w:r w:rsidRPr="002E3E30">
        <w:rPr>
          <w:u w:val="single"/>
          <w:lang w:val="en-GB"/>
        </w:rPr>
        <w:t>problems</w:t>
      </w:r>
      <w:r w:rsidRPr="00872A6B">
        <w:rPr>
          <w:sz w:val="16"/>
          <w:lang w:val="en-GB"/>
        </w:rPr>
        <w:t xml:space="preserve">, most </w:t>
      </w:r>
      <w:r w:rsidRPr="002E3E30">
        <w:rPr>
          <w:u w:val="single"/>
          <w:lang w:val="en-GB"/>
        </w:rPr>
        <w:t>notably his debate against Trump on June 27</w:t>
      </w:r>
      <w:r w:rsidRPr="00872A6B">
        <w:rPr>
          <w:sz w:val="16"/>
          <w:lang w:val="en-GB"/>
        </w:rPr>
        <w:t xml:space="preserve">. </w:t>
      </w:r>
      <w:r w:rsidRPr="002E3E30">
        <w:rPr>
          <w:u w:val="single"/>
          <w:lang w:val="en-GB"/>
        </w:rPr>
        <w:t>Biden's performance was</w:t>
      </w:r>
      <w:r w:rsidRPr="00872A6B">
        <w:rPr>
          <w:sz w:val="16"/>
          <w:lang w:val="en-GB"/>
        </w:rPr>
        <w:t xml:space="preserve"> nearly </w:t>
      </w:r>
      <w:r w:rsidRPr="002E3E30">
        <w:rPr>
          <w:u w:val="single"/>
          <w:lang w:val="en-GB"/>
        </w:rPr>
        <w:t xml:space="preserve">universally described as one of </w:t>
      </w:r>
      <w:r w:rsidRPr="002E3E30">
        <w:rPr>
          <w:rStyle w:val="Emphasis"/>
          <w:lang w:val="en-GB"/>
        </w:rPr>
        <w:t>the worst in presidential debate history</w:t>
      </w:r>
      <w:r w:rsidRPr="00872A6B">
        <w:rPr>
          <w:sz w:val="16"/>
          <w:lang w:val="en-GB"/>
        </w:rPr>
        <w:t xml:space="preserve">, </w:t>
      </w:r>
      <w:r w:rsidRPr="00B06887">
        <w:rPr>
          <w:u w:val="single"/>
          <w:lang w:val="en-GB"/>
        </w:rPr>
        <w:t>and "created a crisis moment for Biden's campaign and his presidency</w:t>
      </w:r>
      <w:r w:rsidRPr="00872A6B">
        <w:rPr>
          <w:sz w:val="16"/>
          <w:lang w:val="en-GB"/>
        </w:rPr>
        <w:t xml:space="preserve">," said The Associated Press. Biden has acknowledged his poor performance, but this has not seemed to quell concern among those in his own party, some of whom began calling for the president to step aside and not be the Democratic nominee. Rep. Lloyd Doggett (D-Texas) became the first to do so, which could open the floodgates for others to follow suit. Post-debate polling showed that it wasn't just politicians who expressed concerns over Biden's ability to be reelected. </w:t>
      </w:r>
      <w:r w:rsidRPr="00B06887">
        <w:rPr>
          <w:u w:val="single"/>
          <w:lang w:val="en-GB"/>
        </w:rPr>
        <w:t xml:space="preserve">A July 2 USA Today/Suffolk University poll of 1,000 voters, released days after the debate, had Trump </w:t>
      </w:r>
      <w:r w:rsidRPr="00B06887">
        <w:rPr>
          <w:rStyle w:val="Emphasis"/>
          <w:lang w:val="en-GB"/>
        </w:rPr>
        <w:t>extending his lead</w:t>
      </w:r>
      <w:r w:rsidRPr="00B06887">
        <w:rPr>
          <w:u w:val="single"/>
          <w:lang w:val="en-GB"/>
        </w:rPr>
        <w:t xml:space="preserve"> 41% to 38%.</w:t>
      </w:r>
      <w:r w:rsidRPr="00872A6B">
        <w:rPr>
          <w:sz w:val="16"/>
          <w:lang w:val="en-GB"/>
        </w:rPr>
        <w:t xml:space="preserve"> </w:t>
      </w:r>
      <w:r w:rsidRPr="00B06887">
        <w:rPr>
          <w:u w:val="single"/>
          <w:lang w:val="en-GB"/>
        </w:rPr>
        <w:t>This is in line with a CNN</w:t>
      </w:r>
      <w:r w:rsidRPr="00872A6B">
        <w:rPr>
          <w:sz w:val="16"/>
          <w:lang w:val="en-GB"/>
        </w:rPr>
        <w:t xml:space="preserve">/SSRS </w:t>
      </w:r>
      <w:r w:rsidRPr="00B06887">
        <w:rPr>
          <w:u w:val="single"/>
          <w:lang w:val="en-GB"/>
        </w:rPr>
        <w:t>poll of 1,274</w:t>
      </w:r>
      <w:r w:rsidRPr="00872A6B">
        <w:rPr>
          <w:sz w:val="16"/>
          <w:lang w:val="en-GB"/>
        </w:rPr>
        <w:t xml:space="preserve"> respondents released the same day </w:t>
      </w:r>
      <w:r w:rsidRPr="00B06887">
        <w:rPr>
          <w:u w:val="single"/>
          <w:lang w:val="en-GB"/>
        </w:rPr>
        <w:t xml:space="preserve">which had </w:t>
      </w:r>
      <w:r w:rsidRPr="00B06887">
        <w:rPr>
          <w:rStyle w:val="Emphasis"/>
          <w:lang w:val="en-GB"/>
        </w:rPr>
        <w:t>Trump beating Biden</w:t>
      </w:r>
      <w:r w:rsidRPr="00B06887">
        <w:rPr>
          <w:u w:val="single"/>
          <w:lang w:val="en-GB"/>
        </w:rPr>
        <w:t xml:space="preserve"> by a six-point margin of 49% to 43%, with </w:t>
      </w:r>
      <w:r w:rsidRPr="00B06887">
        <w:rPr>
          <w:rStyle w:val="Emphasis"/>
          <w:lang w:val="en-GB"/>
        </w:rPr>
        <w:t xml:space="preserve">only 23% </w:t>
      </w:r>
      <w:r w:rsidRPr="00B06887">
        <w:rPr>
          <w:u w:val="single"/>
          <w:lang w:val="en-GB"/>
        </w:rPr>
        <w:t>thinking that Biden performed better than Trump in the debate</w:t>
      </w:r>
      <w:r w:rsidRPr="00872A6B">
        <w:rPr>
          <w:sz w:val="16"/>
          <w:lang w:val="en-GB"/>
        </w:rPr>
        <w:t xml:space="preserve">. The Biden campaign itself doesn't seem to be as worried about the dip as everyone else. Other internal polls "found the president tied or ahead of Trump after the debate," the campaign said, per Politico, also noting that former President Barack Obama saw a "large, but temporary, drop in his polling" after a lackluster performance in his first 2012 debate. Despite Trump's conviction, </w:t>
      </w:r>
      <w:r w:rsidRPr="00B06887">
        <w:rPr>
          <w:u w:val="single"/>
          <w:lang w:val="en-GB"/>
        </w:rPr>
        <w:t xml:space="preserve">Biden's debate problems seem to have </w:t>
      </w:r>
      <w:r w:rsidRPr="00B06887">
        <w:rPr>
          <w:rStyle w:val="Emphasis"/>
          <w:lang w:val="en-GB"/>
        </w:rPr>
        <w:t>further swung the pendulum</w:t>
      </w:r>
      <w:r w:rsidRPr="00B06887">
        <w:rPr>
          <w:u w:val="single"/>
          <w:lang w:val="en-GB"/>
        </w:rPr>
        <w:t xml:space="preserve"> toward the former president poll-wise</w:t>
      </w:r>
      <w:r w:rsidRPr="00872A6B">
        <w:rPr>
          <w:sz w:val="16"/>
          <w:lang w:val="en-GB"/>
        </w:rPr>
        <w:t xml:space="preserve">. </w:t>
      </w:r>
      <w:r w:rsidRPr="00B06887">
        <w:rPr>
          <w:u w:val="single"/>
          <w:lang w:val="en-GB"/>
        </w:rPr>
        <w:t>In the 10 most recent head-to-head matchups</w:t>
      </w:r>
      <w:r w:rsidRPr="00872A6B">
        <w:rPr>
          <w:sz w:val="16"/>
          <w:lang w:val="en-GB"/>
        </w:rPr>
        <w:t xml:space="preserve"> in FiveThirtyEight's polling aggregate, </w:t>
      </w:r>
      <w:r w:rsidRPr="00B06887">
        <w:rPr>
          <w:u w:val="single"/>
          <w:lang w:val="en-GB"/>
        </w:rPr>
        <w:t xml:space="preserve">Trump is leading in </w:t>
      </w:r>
      <w:r w:rsidRPr="00B06887">
        <w:rPr>
          <w:rStyle w:val="Emphasis"/>
          <w:lang w:val="en-GB"/>
        </w:rPr>
        <w:t>all except for one</w:t>
      </w:r>
      <w:r w:rsidRPr="00B06887">
        <w:rPr>
          <w:u w:val="single"/>
          <w:lang w:val="en-GB"/>
        </w:rPr>
        <w:t xml:space="preserve"> with anywhere from a two to four-point gap</w:t>
      </w:r>
      <w:r w:rsidRPr="00872A6B">
        <w:rPr>
          <w:sz w:val="16"/>
          <w:lang w:val="en-GB"/>
        </w:rPr>
        <w:t xml:space="preserve">. The lone exception is a July 2 Reuters/Ipsos poll that had the men tied at 40%, suggesting that "Biden has not lost ground since the debate," said Reuters. Who do the pundits say will win the election? While the polls may tell one story, political analysts, pundits and experts can tell another. At the beginning of the race, many who study politics seemed to believe that Biden would ultimately secure a second term in office despite Trump leading in the polls. But with four months to go until ballots are cast, opinions are now becoming more mixed. </w:t>
      </w:r>
      <w:r w:rsidRPr="00B06887">
        <w:rPr>
          <w:u w:val="single"/>
          <w:lang w:val="en-GB"/>
        </w:rPr>
        <w:t>It has "become clear that Biden staying in the race is making it more likely that Donald Trump will be the next president</w:t>
      </w:r>
      <w:r w:rsidRPr="00872A6B">
        <w:rPr>
          <w:sz w:val="16"/>
          <w:lang w:val="en-GB"/>
        </w:rPr>
        <w:t>," Eric Levitz said for Vox. Biden's "conspicuous cognitive and rhetorical decline has rendered him an exceptionally weak candidate, whose odds of victory look much slimmer than any of the Democratic Party’s plausible alternatives." Some have said that Biden's debate performance is being overblown by the media, but "even ignoring the fact that Biden has lost support in the polls, the argument that 'our candidate's debate performance only generated a media consensus against his candidacy' is not reassuring," said Levitz. This is because the media "is a very powerful actor in American politics! Voters do not derive their impressions of candidates and parties from the ether; their understanding of the world is shaped by the editorial decisions of editors, reporters, and newscast producers." Biden's vice president, Kamala Harris, should be the Democratic nominee, former Democratic Ohio Rep. Tim Ryan said for Newsweek. Harris is a "polished, confident leader communicating clearly in the throes of a political meltdown of epic proportions." Trump is also catching up to Biden in fundraising, an area that he has previously been lagging behind. The former president's campaign reported that it raised $141 million in May, bolstered by a $51 million surge immediately after he was found guilty. This represents a marked shift away from the fundraising dominance that Biden has seen in recent months, though the president still maintains a large advantage in his campaign coffers. If Trump were to carry the White House, he "would not win because America is in love with the former president, his policies or the idea of having a strongman run the country," but unease toward Biden could allow him to "be elected president while winning even less than the 46% of the national popular vote he earned in 2016," said Perry Bacon Jr. for The Washington Post. Though like everything that has occurred so far this campaign, it is hard to make a truly accurate guess on how the public will lean. After all, polls have been wrong — sometimes considerably — in the past; on Election Day 2016, The New York Times predicted that Hillary Clinton had an 85% chance of beating Trump.</w:t>
      </w:r>
    </w:p>
    <w:p w14:paraId="752B1529" w14:textId="77777777" w:rsidR="006D70A0" w:rsidRDefault="006D70A0" w:rsidP="006D70A0">
      <w:pPr>
        <w:rPr>
          <w:sz w:val="16"/>
          <w:lang w:val="en-GB"/>
        </w:rPr>
      </w:pPr>
    </w:p>
    <w:p w14:paraId="10D7C02E" w14:textId="77777777" w:rsidR="006D70A0" w:rsidRPr="00872A6B" w:rsidRDefault="006D70A0" w:rsidP="006D70A0">
      <w:pPr>
        <w:rPr>
          <w:sz w:val="16"/>
          <w:lang w:val="en-GB"/>
        </w:rPr>
      </w:pPr>
    </w:p>
    <w:p w14:paraId="1E6BDE25" w14:textId="77777777" w:rsidR="006D70A0" w:rsidRDefault="006D70A0" w:rsidP="006D70A0">
      <w:pPr>
        <w:rPr>
          <w:lang w:val="en-GB"/>
        </w:rPr>
      </w:pPr>
    </w:p>
    <w:p w14:paraId="64430FD6" w14:textId="77777777" w:rsidR="006D70A0" w:rsidRPr="0085023A" w:rsidRDefault="006D70A0" w:rsidP="006D70A0">
      <w:pPr>
        <w:pStyle w:val="Heading4"/>
        <w:rPr>
          <w:rStyle w:val="Style13ptBold"/>
          <w:b/>
          <w:bCs w:val="0"/>
        </w:rPr>
      </w:pPr>
      <w:r w:rsidRPr="0085023A">
        <w:rPr>
          <w:rStyle w:val="Style13ptBold"/>
          <w:b/>
          <w:bCs w:val="0"/>
        </w:rPr>
        <w:t>Biden loses now – debate killed his chances</w:t>
      </w:r>
    </w:p>
    <w:p w14:paraId="7BC36998" w14:textId="77777777" w:rsidR="006D70A0" w:rsidRPr="0085023A" w:rsidRDefault="006D70A0" w:rsidP="006D70A0">
      <w:pPr>
        <w:rPr>
          <w:rStyle w:val="Style13ptBold"/>
          <w:b w:val="0"/>
          <w:bCs w:val="0"/>
          <w:sz w:val="22"/>
        </w:rPr>
      </w:pPr>
      <w:r>
        <w:rPr>
          <w:rStyle w:val="Style13ptBold"/>
        </w:rPr>
        <w:t>Galston 7/5</w:t>
      </w:r>
      <w:r>
        <w:rPr>
          <w:rStyle w:val="Style13ptBold"/>
          <w:b w:val="0"/>
          <w:bCs w:val="0"/>
          <w:sz w:val="22"/>
        </w:rPr>
        <w:t xml:space="preserve">/24 [William A., </w:t>
      </w:r>
      <w:r w:rsidRPr="0085023A">
        <w:rPr>
          <w:rStyle w:val="Style13ptBold"/>
          <w:b w:val="0"/>
          <w:bCs w:val="0"/>
          <w:sz w:val="22"/>
        </w:rPr>
        <w:t>Ezra K. Zilkha Chair and Senior Fellow – Governance Studies</w:t>
      </w:r>
      <w:r>
        <w:rPr>
          <w:rStyle w:val="Style13ptBold"/>
          <w:b w:val="0"/>
          <w:bCs w:val="0"/>
          <w:sz w:val="22"/>
        </w:rPr>
        <w:t>; “</w:t>
      </w:r>
      <w:r w:rsidRPr="0085023A">
        <w:rPr>
          <w:rStyle w:val="Style13ptBold"/>
          <w:b w:val="0"/>
          <w:bCs w:val="0"/>
          <w:sz w:val="22"/>
        </w:rPr>
        <w:t>Biden’s debate performance threatens his ability to win</w:t>
      </w:r>
      <w:r>
        <w:rPr>
          <w:rStyle w:val="Style13ptBold"/>
          <w:b w:val="0"/>
          <w:bCs w:val="0"/>
          <w:sz w:val="22"/>
        </w:rPr>
        <w:t xml:space="preserve">”; Brookings; </w:t>
      </w:r>
      <w:r w:rsidRPr="0085023A">
        <w:rPr>
          <w:rStyle w:val="Style13ptBold"/>
          <w:b w:val="0"/>
          <w:bCs w:val="0"/>
          <w:sz w:val="22"/>
        </w:rPr>
        <w:t>https://www.brookings.edu/articles/bidens-debate-performance-threatens-his-ability-to-win/</w:t>
      </w:r>
      <w:r>
        <w:rPr>
          <w:rStyle w:val="Style13ptBold"/>
          <w:b w:val="0"/>
          <w:bCs w:val="0"/>
          <w:sz w:val="22"/>
        </w:rPr>
        <w:t>] /sb</w:t>
      </w:r>
    </w:p>
    <w:p w14:paraId="12B6D8CB" w14:textId="77777777" w:rsidR="006D70A0" w:rsidRPr="0085023A" w:rsidRDefault="006D70A0" w:rsidP="006D70A0">
      <w:pPr>
        <w:spacing w:after="0"/>
        <w:rPr>
          <w:rStyle w:val="Emphasis"/>
          <w:lang w:eastAsia="zh-CN"/>
        </w:rPr>
      </w:pPr>
      <w:r w:rsidRPr="0085023A">
        <w:rPr>
          <w:sz w:val="16"/>
          <w:szCs w:val="16"/>
          <w:lang w:eastAsia="zh-CN"/>
        </w:rPr>
        <w:t xml:space="preserve">Since the creation of televised </w:t>
      </w:r>
      <w:r w:rsidRPr="0085023A">
        <w:rPr>
          <w:rStyle w:val="Emphasis"/>
          <w:lang w:eastAsia="zh-CN"/>
        </w:rPr>
        <w:t>presidential debates</w:t>
      </w:r>
      <w:r w:rsidRPr="0085023A">
        <w:rPr>
          <w:sz w:val="16"/>
          <w:szCs w:val="16"/>
          <w:lang w:eastAsia="zh-CN"/>
        </w:rPr>
        <w:t xml:space="preserve">, they’ve </w:t>
      </w:r>
      <w:r w:rsidRPr="0085023A">
        <w:rPr>
          <w:rStyle w:val="Emphasis"/>
          <w:lang w:eastAsia="zh-CN"/>
        </w:rPr>
        <w:t>always mattered</w:t>
      </w:r>
      <w:r w:rsidRPr="0085023A">
        <w:rPr>
          <w:sz w:val="16"/>
          <w:szCs w:val="16"/>
          <w:lang w:eastAsia="zh-CN"/>
        </w:rPr>
        <w:t xml:space="preserve">, sometimes dramatically but it takes some time for the debate effects to surface in the public. Since 1976, the first debate of a presidential year has shifted voters’ preferences by an average of 2.4 percentage points during the two weeks following the debate, almost always against the incumbent president (or the incumbent’s party when the president is not running for reelection). Today, although it has only been one week since the Biden-Trump debate, </w:t>
      </w:r>
      <w:r w:rsidRPr="0085023A">
        <w:rPr>
          <w:rStyle w:val="Emphasis"/>
          <w:b w:val="0"/>
          <w:bCs/>
          <w:lang w:eastAsia="zh-CN"/>
        </w:rPr>
        <w:t>we can already see the effect of the debate</w:t>
      </w:r>
      <w:r w:rsidRPr="0085023A">
        <w:rPr>
          <w:sz w:val="16"/>
          <w:szCs w:val="16"/>
          <w:lang w:eastAsia="zh-CN"/>
        </w:rPr>
        <w:t xml:space="preserve"> on voter preferences </w:t>
      </w:r>
      <w:r w:rsidRPr="0085023A">
        <w:rPr>
          <w:rStyle w:val="Emphasis"/>
          <w:b w:val="0"/>
          <w:bCs/>
          <w:lang w:eastAsia="zh-CN"/>
        </w:rPr>
        <w:t>and the</w:t>
      </w:r>
      <w:r w:rsidRPr="0085023A">
        <w:rPr>
          <w:rStyle w:val="Emphasis"/>
          <w:lang w:eastAsia="zh-CN"/>
        </w:rPr>
        <w:t xml:space="preserve"> news for Biden</w:t>
      </w:r>
      <w:r w:rsidRPr="0085023A">
        <w:rPr>
          <w:rStyle w:val="Emphasis"/>
          <w:b w:val="0"/>
          <w:bCs/>
          <w:lang w:eastAsia="zh-CN"/>
        </w:rPr>
        <w:t xml:space="preserve"> is</w:t>
      </w:r>
      <w:r w:rsidRPr="0085023A">
        <w:rPr>
          <w:rStyle w:val="Emphasis"/>
          <w:lang w:eastAsia="zh-CN"/>
        </w:rPr>
        <w:t xml:space="preserve"> not good. </w:t>
      </w:r>
    </w:p>
    <w:p w14:paraId="0BA79EDE" w14:textId="77777777" w:rsidR="006D70A0" w:rsidRPr="0085023A" w:rsidRDefault="006D70A0" w:rsidP="006D70A0">
      <w:pPr>
        <w:spacing w:after="0"/>
        <w:rPr>
          <w:rStyle w:val="Emphasis"/>
          <w:lang w:eastAsia="zh-CN"/>
        </w:rPr>
      </w:pPr>
      <w:r w:rsidRPr="0085023A">
        <w:rPr>
          <w:sz w:val="16"/>
          <w:szCs w:val="16"/>
          <w:lang w:eastAsia="zh-CN"/>
        </w:rPr>
        <w:t xml:space="preserve">In today’s polarized politics, more than nine in 10 Democrats and Republicans automatically support their party’s candidate. In the past three presidential elections, the </w:t>
      </w:r>
      <w:r w:rsidRPr="0085023A">
        <w:rPr>
          <w:rStyle w:val="Emphasis"/>
          <w:lang w:eastAsia="zh-CN"/>
        </w:rPr>
        <w:t>first debate</w:t>
      </w:r>
      <w:r w:rsidRPr="0085023A">
        <w:rPr>
          <w:sz w:val="16"/>
          <w:szCs w:val="16"/>
          <w:lang w:eastAsia="zh-CN"/>
        </w:rPr>
        <w:t xml:space="preserve"> has </w:t>
      </w:r>
      <w:r w:rsidRPr="0085023A">
        <w:rPr>
          <w:rStyle w:val="Emphasis"/>
          <w:lang w:eastAsia="zh-CN"/>
        </w:rPr>
        <w:t>moved voters’ preferences by</w:t>
      </w:r>
      <w:r w:rsidRPr="0085023A">
        <w:rPr>
          <w:sz w:val="16"/>
          <w:szCs w:val="16"/>
          <w:lang w:eastAsia="zh-CN"/>
        </w:rPr>
        <w:t xml:space="preserve"> an average of </w:t>
      </w:r>
      <w:r w:rsidRPr="0085023A">
        <w:rPr>
          <w:rStyle w:val="Emphasis"/>
          <w:lang w:eastAsia="zh-CN"/>
        </w:rPr>
        <w:t>2.8 percent</w:t>
      </w:r>
      <w:r w:rsidRPr="0085023A">
        <w:rPr>
          <w:sz w:val="16"/>
          <w:szCs w:val="16"/>
          <w:lang w:eastAsia="zh-CN"/>
        </w:rPr>
        <w:t xml:space="preserve">age points. And because we are closely as well as deeply divided, with elections decided by small margins, </w:t>
      </w:r>
      <w:r w:rsidRPr="0085023A">
        <w:rPr>
          <w:rStyle w:val="Emphasis"/>
          <w:lang w:eastAsia="zh-CN"/>
        </w:rPr>
        <w:t>changes of this size can be decisive.</w:t>
      </w:r>
    </w:p>
    <w:p w14:paraId="38866A30" w14:textId="77777777" w:rsidR="006D70A0" w:rsidRPr="0085023A" w:rsidRDefault="006D70A0" w:rsidP="006D70A0">
      <w:pPr>
        <w:spacing w:after="0"/>
        <w:rPr>
          <w:sz w:val="16"/>
          <w:szCs w:val="16"/>
          <w:lang w:eastAsia="zh-CN"/>
        </w:rPr>
      </w:pPr>
      <w:r w:rsidRPr="0085023A">
        <w:rPr>
          <w:sz w:val="16"/>
          <w:szCs w:val="16"/>
          <w:lang w:eastAsia="zh-CN"/>
        </w:rPr>
        <w:t xml:space="preserve">It appears that the first presidential debate of 2024 will be no exception to this pattern. </w:t>
      </w:r>
      <w:r w:rsidRPr="0085023A">
        <w:rPr>
          <w:rStyle w:val="Emphasis"/>
          <w:b w:val="0"/>
          <w:bCs/>
          <w:lang w:eastAsia="zh-CN"/>
        </w:rPr>
        <w:t>By</w:t>
      </w:r>
      <w:r w:rsidRPr="0085023A">
        <w:rPr>
          <w:rStyle w:val="Emphasis"/>
          <w:lang w:eastAsia="zh-CN"/>
        </w:rPr>
        <w:t xml:space="preserve"> intensifying doubts </w:t>
      </w:r>
      <w:r w:rsidRPr="0085023A">
        <w:rPr>
          <w:rStyle w:val="Emphasis"/>
          <w:b w:val="0"/>
          <w:bCs/>
          <w:lang w:eastAsia="zh-CN"/>
        </w:rPr>
        <w:t>about</w:t>
      </w:r>
      <w:r w:rsidRPr="0085023A">
        <w:rPr>
          <w:sz w:val="16"/>
          <w:szCs w:val="16"/>
          <w:lang w:eastAsia="zh-CN"/>
        </w:rPr>
        <w:t xml:space="preserve"> President </w:t>
      </w:r>
      <w:r w:rsidRPr="0085023A">
        <w:rPr>
          <w:rStyle w:val="Emphasis"/>
          <w:b w:val="0"/>
          <w:bCs/>
          <w:lang w:eastAsia="zh-CN"/>
        </w:rPr>
        <w:t>Biden’s mental fitness</w:t>
      </w:r>
      <w:r w:rsidRPr="0085023A">
        <w:rPr>
          <w:sz w:val="16"/>
          <w:szCs w:val="16"/>
          <w:lang w:eastAsia="zh-CN"/>
        </w:rPr>
        <w:t xml:space="preserve"> to carry out his duties during a second term, </w:t>
      </w:r>
      <w:r w:rsidRPr="0085023A">
        <w:rPr>
          <w:rStyle w:val="Emphasis"/>
          <w:b w:val="0"/>
          <w:bCs/>
          <w:lang w:eastAsia="zh-CN"/>
        </w:rPr>
        <w:t xml:space="preserve">it has </w:t>
      </w:r>
      <w:r w:rsidRPr="0085023A">
        <w:rPr>
          <w:rStyle w:val="Emphasis"/>
          <w:lang w:eastAsia="zh-CN"/>
        </w:rPr>
        <w:t>increased</w:t>
      </w:r>
      <w:r w:rsidRPr="0085023A">
        <w:rPr>
          <w:sz w:val="16"/>
          <w:szCs w:val="16"/>
          <w:lang w:eastAsia="zh-CN"/>
        </w:rPr>
        <w:t xml:space="preserve"> former president </w:t>
      </w:r>
      <w:r w:rsidRPr="0085023A">
        <w:rPr>
          <w:rStyle w:val="Emphasis"/>
          <w:lang w:eastAsia="zh-CN"/>
        </w:rPr>
        <w:t>Trump’s lead by</w:t>
      </w:r>
      <w:r w:rsidRPr="0085023A">
        <w:rPr>
          <w:sz w:val="16"/>
          <w:szCs w:val="16"/>
          <w:lang w:eastAsia="zh-CN"/>
        </w:rPr>
        <w:t xml:space="preserve"> about </w:t>
      </w:r>
      <w:r w:rsidRPr="0085023A">
        <w:rPr>
          <w:rStyle w:val="Emphasis"/>
          <w:lang w:eastAsia="zh-CN"/>
        </w:rPr>
        <w:t>2 percent</w:t>
      </w:r>
      <w:r w:rsidRPr="0085023A">
        <w:rPr>
          <w:sz w:val="16"/>
          <w:szCs w:val="16"/>
          <w:lang w:eastAsia="zh-CN"/>
        </w:rPr>
        <w:t>age points. His lead on the eve of the debate was 1.5 points, but the surveys conducted in the week after the debate show him with an average lead of 3.5 points, as Table 1 shows.</w:t>
      </w:r>
    </w:p>
    <w:p w14:paraId="17A48E7A" w14:textId="77777777" w:rsidR="006D70A0" w:rsidRPr="0085023A" w:rsidRDefault="006D70A0" w:rsidP="006D70A0">
      <w:pPr>
        <w:spacing w:after="0"/>
        <w:rPr>
          <w:sz w:val="16"/>
          <w:szCs w:val="16"/>
          <w:lang w:eastAsia="zh-CN"/>
        </w:rPr>
      </w:pPr>
      <w:r w:rsidRPr="0085023A">
        <w:rPr>
          <w:sz w:val="16"/>
          <w:szCs w:val="16"/>
          <w:lang w:eastAsia="zh-CN"/>
        </w:rPr>
        <w:t>The 2 percentage point shift toward Donald Trump since the debate is significant. Because Democrats rack up much larger margins than they need in large Blue states, they need a substantial popular vote lead to win in the Electoral College. For instance, in 2020, Joe Biden’s 4.5-point margin in the popular vote was barely enough to secure a victory in the Electoral College. The margin Biden needs in 2024 may be substantially lower because Trump is gaining support in Blue states such as New York that he is unlikely to win in November, reducing the efficiency of his vote distribution.</w:t>
      </w:r>
    </w:p>
    <w:p w14:paraId="1EFAAC66" w14:textId="77777777" w:rsidR="006D70A0" w:rsidRPr="0085023A" w:rsidRDefault="006D70A0" w:rsidP="006D70A0">
      <w:pPr>
        <w:spacing w:after="0"/>
        <w:rPr>
          <w:sz w:val="16"/>
          <w:szCs w:val="16"/>
          <w:lang w:eastAsia="zh-CN"/>
        </w:rPr>
      </w:pPr>
      <w:r w:rsidRPr="0085023A">
        <w:rPr>
          <w:sz w:val="16"/>
          <w:szCs w:val="16"/>
          <w:lang w:eastAsia="zh-CN"/>
        </w:rPr>
        <w:t xml:space="preserve">Still, </w:t>
      </w:r>
      <w:r w:rsidRPr="0085023A">
        <w:rPr>
          <w:rStyle w:val="Emphasis"/>
          <w:lang w:eastAsia="zh-CN"/>
        </w:rPr>
        <w:t>no one thinks that Biden can win 270 electoral votes</w:t>
      </w:r>
      <w:r w:rsidRPr="0085023A">
        <w:rPr>
          <w:sz w:val="16"/>
          <w:szCs w:val="16"/>
          <w:lang w:eastAsia="zh-CN"/>
        </w:rPr>
        <w:t xml:space="preserve"> with a popular vote edge of less than 1.5 points. Before the debate, this meant that Biden needed to improve his popular vote showing by a minimum of 3 points, from -1.5 to +1.5. After the debate, he will need at least a 5-point gain, from -3.5 to +1.5. </w:t>
      </w:r>
      <w:r w:rsidRPr="0085023A">
        <w:rPr>
          <w:lang w:eastAsia="zh-CN"/>
        </w:rPr>
        <w:t xml:space="preserve">He is in a </w:t>
      </w:r>
      <w:r w:rsidRPr="0085023A">
        <w:rPr>
          <w:rStyle w:val="Emphasis"/>
          <w:lang w:eastAsia="zh-CN"/>
        </w:rPr>
        <w:t>deeper hole than</w:t>
      </w:r>
      <w:r w:rsidRPr="0085023A">
        <w:rPr>
          <w:sz w:val="16"/>
          <w:szCs w:val="16"/>
          <w:lang w:eastAsia="zh-CN"/>
        </w:rPr>
        <w:t xml:space="preserve"> he was </w:t>
      </w:r>
      <w:r w:rsidRPr="0085023A">
        <w:rPr>
          <w:rStyle w:val="Emphasis"/>
          <w:lang w:eastAsia="zh-CN"/>
        </w:rPr>
        <w:t>a week ago</w:t>
      </w:r>
      <w:r w:rsidRPr="0085023A">
        <w:rPr>
          <w:sz w:val="16"/>
          <w:szCs w:val="16"/>
          <w:lang w:eastAsia="zh-CN"/>
        </w:rPr>
        <w:t xml:space="preserve">, and there’s </w:t>
      </w:r>
      <w:r w:rsidRPr="0085023A">
        <w:rPr>
          <w:rStyle w:val="Emphasis"/>
          <w:b w:val="0"/>
          <w:bCs/>
          <w:lang w:eastAsia="zh-CN"/>
        </w:rPr>
        <w:t>no evidence that he has hit bottom yet.</w:t>
      </w:r>
    </w:p>
    <w:p w14:paraId="11B482E0" w14:textId="77777777" w:rsidR="006D70A0" w:rsidRPr="0085023A" w:rsidRDefault="006D70A0" w:rsidP="006D70A0">
      <w:pPr>
        <w:spacing w:after="0"/>
        <w:rPr>
          <w:rStyle w:val="Emphasis"/>
          <w:b w:val="0"/>
          <w:bCs/>
          <w:lang w:eastAsia="zh-CN"/>
        </w:rPr>
      </w:pPr>
      <w:r w:rsidRPr="0085023A">
        <w:rPr>
          <w:sz w:val="16"/>
          <w:szCs w:val="16"/>
          <w:lang w:eastAsia="zh-CN"/>
        </w:rPr>
        <w:t xml:space="preserve">Still, the debate is not the sole source of President </w:t>
      </w:r>
      <w:r w:rsidRPr="0085023A">
        <w:rPr>
          <w:rStyle w:val="Emphasis"/>
          <w:lang w:eastAsia="zh-CN"/>
        </w:rPr>
        <w:t>Biden</w:t>
      </w:r>
      <w:r w:rsidRPr="0085023A">
        <w:rPr>
          <w:sz w:val="16"/>
          <w:szCs w:val="16"/>
          <w:lang w:eastAsia="zh-CN"/>
        </w:rPr>
        <w:t xml:space="preserve">’s weakness. He </w:t>
      </w:r>
      <w:r w:rsidRPr="0085023A">
        <w:rPr>
          <w:rStyle w:val="Emphasis"/>
          <w:lang w:eastAsia="zh-CN"/>
        </w:rPr>
        <w:t xml:space="preserve">had fallen behind Trump </w:t>
      </w:r>
      <w:r w:rsidRPr="0085023A">
        <w:rPr>
          <w:rStyle w:val="Emphasis"/>
          <w:b w:val="0"/>
          <w:bCs/>
          <w:lang w:eastAsia="zh-CN"/>
        </w:rPr>
        <w:t>months</w:t>
      </w:r>
      <w:r w:rsidRPr="0085023A">
        <w:rPr>
          <w:rStyle w:val="Emphasis"/>
          <w:lang w:eastAsia="zh-CN"/>
        </w:rPr>
        <w:t xml:space="preserve"> before</w:t>
      </w:r>
      <w:r w:rsidRPr="0085023A">
        <w:rPr>
          <w:sz w:val="16"/>
          <w:szCs w:val="16"/>
          <w:lang w:eastAsia="zh-CN"/>
        </w:rPr>
        <w:t xml:space="preserve"> he even challenged him to </w:t>
      </w:r>
      <w:r w:rsidRPr="0085023A">
        <w:rPr>
          <w:rStyle w:val="Emphasis"/>
          <w:lang w:eastAsia="zh-CN"/>
        </w:rPr>
        <w:t>debate</w:t>
      </w:r>
      <w:r w:rsidRPr="0085023A">
        <w:rPr>
          <w:sz w:val="16"/>
          <w:szCs w:val="16"/>
          <w:lang w:eastAsia="zh-CN"/>
        </w:rPr>
        <w:t xml:space="preserve">. Doubts about his age had combined with high prices and a surge of immigrants across the southern border to reduce his standing with the public, problems that his feeble performance and inability to formulate a forceful defense of his record only exacerbated. Even if he manages to withstand rising calls from his own party to withdraw from the presidential contest, there is </w:t>
      </w:r>
      <w:r w:rsidRPr="0085023A">
        <w:rPr>
          <w:rStyle w:val="Emphasis"/>
          <w:lang w:eastAsia="zh-CN"/>
        </w:rPr>
        <w:t>no</w:t>
      </w:r>
      <w:r w:rsidRPr="0085023A">
        <w:rPr>
          <w:rStyle w:val="Emphasis"/>
          <w:b w:val="0"/>
          <w:bCs/>
          <w:lang w:eastAsia="zh-CN"/>
        </w:rPr>
        <w:t xml:space="preserve"> clear </w:t>
      </w:r>
      <w:r w:rsidRPr="0085023A">
        <w:rPr>
          <w:rStyle w:val="Emphasis"/>
          <w:lang w:eastAsia="zh-CN"/>
        </w:rPr>
        <w:t>plan to turn things around,</w:t>
      </w:r>
      <w:r w:rsidRPr="0085023A">
        <w:rPr>
          <w:rStyle w:val="Emphasis"/>
          <w:b w:val="0"/>
          <w:bCs/>
          <w:lang w:eastAsia="zh-CN"/>
        </w:rPr>
        <w:t xml:space="preserve"> and time is getting short. </w:t>
      </w:r>
    </w:p>
    <w:p w14:paraId="550D793B" w14:textId="77777777" w:rsidR="006D70A0" w:rsidRDefault="006D70A0" w:rsidP="006D70A0">
      <w:pPr>
        <w:spacing w:after="0"/>
        <w:rPr>
          <w:sz w:val="16"/>
          <w:szCs w:val="16"/>
        </w:rPr>
      </w:pPr>
    </w:p>
    <w:p w14:paraId="00F0AC92" w14:textId="77777777" w:rsidR="006D70A0" w:rsidRDefault="006D70A0" w:rsidP="006D70A0">
      <w:pPr>
        <w:spacing w:after="0"/>
        <w:rPr>
          <w:sz w:val="16"/>
          <w:szCs w:val="16"/>
        </w:rPr>
      </w:pPr>
    </w:p>
    <w:p w14:paraId="2C19123D" w14:textId="77777777" w:rsidR="006D70A0" w:rsidRPr="0085023A" w:rsidRDefault="006D70A0" w:rsidP="006D70A0">
      <w:pPr>
        <w:pStyle w:val="Heading4"/>
        <w:rPr>
          <w:rStyle w:val="Style13ptBold"/>
          <w:b/>
          <w:bCs w:val="0"/>
        </w:rPr>
      </w:pPr>
      <w:r w:rsidRPr="0085023A">
        <w:rPr>
          <w:rStyle w:val="Style13ptBold"/>
          <w:b/>
          <w:bCs w:val="0"/>
        </w:rPr>
        <w:t>Bide</w:t>
      </w:r>
      <w:r>
        <w:rPr>
          <w:rStyle w:val="Style13ptBold"/>
          <w:b/>
          <w:bCs w:val="0"/>
        </w:rPr>
        <w:t>n</w:t>
      </w:r>
      <w:r w:rsidRPr="0085023A">
        <w:rPr>
          <w:rStyle w:val="Style13ptBold"/>
          <w:b/>
          <w:bCs w:val="0"/>
        </w:rPr>
        <w:t xml:space="preserve"> loses now </w:t>
      </w:r>
      <w:r>
        <w:rPr>
          <w:rStyle w:val="Style13ptBold"/>
          <w:b/>
          <w:bCs w:val="0"/>
        </w:rPr>
        <w:t>– top polling and analysts say he’s cooked</w:t>
      </w:r>
    </w:p>
    <w:p w14:paraId="58DD86A7" w14:textId="77777777" w:rsidR="006D70A0" w:rsidRPr="00DE55E4" w:rsidRDefault="006D70A0" w:rsidP="006D70A0">
      <w:r>
        <w:rPr>
          <w:rStyle w:val="Style13ptBold"/>
        </w:rPr>
        <w:t>Cohn 7/4</w:t>
      </w:r>
      <w:r>
        <w:rPr>
          <w:rStyle w:val="Style13ptBold"/>
          <w:b w:val="0"/>
          <w:bCs w:val="0"/>
          <w:sz w:val="22"/>
        </w:rPr>
        <w:t xml:space="preserve">/24 [Nate; the Times’ chief political analyst; interviewed by </w:t>
      </w:r>
      <w:r w:rsidRPr="00DE55E4">
        <w:rPr>
          <w:rStyle w:val="Style13ptBold"/>
          <w:b w:val="0"/>
          <w:bCs w:val="0"/>
          <w:sz w:val="22"/>
        </w:rPr>
        <w:t>Isaac Chotiner</w:t>
      </w:r>
      <w:r>
        <w:rPr>
          <w:rStyle w:val="Style13ptBold"/>
          <w:b w:val="0"/>
          <w:bCs w:val="0"/>
          <w:sz w:val="22"/>
        </w:rPr>
        <w:t>; “</w:t>
      </w:r>
      <w:r w:rsidRPr="00DE55E4">
        <w:rPr>
          <w:rStyle w:val="Style13ptBold"/>
          <w:b w:val="0"/>
          <w:bCs w:val="0"/>
          <w:sz w:val="22"/>
        </w:rPr>
        <w:t>Nate Cohn Explains How Bad the Latest Polling Is for Joe Biden</w:t>
      </w:r>
      <w:r>
        <w:rPr>
          <w:rStyle w:val="Style13ptBold"/>
          <w:b w:val="0"/>
          <w:bCs w:val="0"/>
          <w:sz w:val="22"/>
        </w:rPr>
        <w:t xml:space="preserve">”; The New Yorker; </w:t>
      </w:r>
      <w:r w:rsidRPr="0085023A">
        <w:rPr>
          <w:rStyle w:val="Style13ptBold"/>
          <w:b w:val="0"/>
          <w:bCs w:val="0"/>
          <w:sz w:val="22"/>
        </w:rPr>
        <w:t>https://www.brookings.edu/articles/bidens-debate-performance-threatens-his-ability-to-win/</w:t>
      </w:r>
      <w:r>
        <w:rPr>
          <w:rStyle w:val="Style13ptBold"/>
          <w:b w:val="0"/>
          <w:bCs w:val="0"/>
          <w:sz w:val="22"/>
        </w:rPr>
        <w:t>] /sb</w:t>
      </w:r>
    </w:p>
    <w:p w14:paraId="45838780" w14:textId="77777777" w:rsidR="006D70A0" w:rsidRPr="000568D0" w:rsidRDefault="006D70A0" w:rsidP="006D70A0">
      <w:pPr>
        <w:spacing w:after="0"/>
        <w:rPr>
          <w:sz w:val="16"/>
          <w:szCs w:val="16"/>
          <w:lang w:eastAsia="zh-CN"/>
        </w:rPr>
      </w:pPr>
      <w:r w:rsidRPr="00DE55E4">
        <w:rPr>
          <w:sz w:val="16"/>
          <w:szCs w:val="16"/>
          <w:lang w:eastAsia="zh-CN"/>
        </w:rPr>
        <w:t>O</w:t>
      </w:r>
      <w:r w:rsidRPr="000568D0">
        <w:rPr>
          <w:sz w:val="16"/>
          <w:szCs w:val="16"/>
          <w:lang w:eastAsia="zh-CN"/>
        </w:rPr>
        <w:t>n Wednesday, the New York Times and Siena College released a </w:t>
      </w:r>
      <w:r w:rsidRPr="000568D0">
        <w:rPr>
          <w:rStyle w:val="Emphasis"/>
          <w:lang w:eastAsia="zh-CN"/>
        </w:rPr>
        <w:t>national poll</w:t>
      </w:r>
      <w:r w:rsidRPr="000568D0">
        <w:rPr>
          <w:sz w:val="16"/>
          <w:szCs w:val="16"/>
          <w:lang w:eastAsia="zh-CN"/>
        </w:rPr>
        <w:t xml:space="preserve">, conducted after last week’s Presidential debate, that </w:t>
      </w:r>
      <w:r w:rsidRPr="000568D0">
        <w:rPr>
          <w:rStyle w:val="Emphasis"/>
          <w:lang w:eastAsia="zh-CN"/>
        </w:rPr>
        <w:t>showed</w:t>
      </w:r>
      <w:r w:rsidRPr="000568D0">
        <w:rPr>
          <w:sz w:val="16"/>
          <w:szCs w:val="16"/>
          <w:lang w:eastAsia="zh-CN"/>
        </w:rPr>
        <w:t xml:space="preserve"> former President Donald </w:t>
      </w:r>
      <w:r w:rsidRPr="000568D0">
        <w:rPr>
          <w:rStyle w:val="Emphasis"/>
          <w:lang w:eastAsia="zh-CN"/>
        </w:rPr>
        <w:t xml:space="preserve">Trump leading </w:t>
      </w:r>
      <w:r w:rsidRPr="000568D0">
        <w:rPr>
          <w:sz w:val="16"/>
          <w:szCs w:val="16"/>
          <w:lang w:eastAsia="zh-CN"/>
        </w:rPr>
        <w:t xml:space="preserve">President Joe </w:t>
      </w:r>
      <w:r w:rsidRPr="000568D0">
        <w:rPr>
          <w:rStyle w:val="Emphasis"/>
          <w:lang w:eastAsia="zh-CN"/>
        </w:rPr>
        <w:t>Biden by nine</w:t>
      </w:r>
      <w:r w:rsidRPr="000568D0">
        <w:rPr>
          <w:sz w:val="16"/>
          <w:szCs w:val="16"/>
          <w:lang w:eastAsia="zh-CN"/>
        </w:rPr>
        <w:t xml:space="preserve"> percentage </w:t>
      </w:r>
      <w:r w:rsidRPr="000568D0">
        <w:rPr>
          <w:rStyle w:val="Emphasis"/>
          <w:b w:val="0"/>
          <w:bCs/>
          <w:lang w:eastAsia="zh-CN"/>
        </w:rPr>
        <w:t>points among registered voters</w:t>
      </w:r>
      <w:r w:rsidRPr="000568D0">
        <w:rPr>
          <w:b/>
          <w:bCs/>
          <w:sz w:val="16"/>
          <w:szCs w:val="16"/>
          <w:lang w:eastAsia="zh-CN"/>
        </w:rPr>
        <w:t>,</w:t>
      </w:r>
      <w:r w:rsidRPr="000568D0">
        <w:rPr>
          <w:sz w:val="16"/>
          <w:szCs w:val="16"/>
          <w:lang w:eastAsia="zh-CN"/>
        </w:rPr>
        <w:t xml:space="preserve"> and by </w:t>
      </w:r>
      <w:r w:rsidRPr="000568D0">
        <w:rPr>
          <w:rStyle w:val="Emphasis"/>
          <w:lang w:eastAsia="zh-CN"/>
        </w:rPr>
        <w:t>six</w:t>
      </w:r>
      <w:r w:rsidRPr="000568D0">
        <w:rPr>
          <w:sz w:val="16"/>
          <w:szCs w:val="16"/>
          <w:lang w:eastAsia="zh-CN"/>
        </w:rPr>
        <w:t xml:space="preserve"> percentage </w:t>
      </w:r>
      <w:r w:rsidRPr="000568D0">
        <w:rPr>
          <w:rStyle w:val="Emphasis"/>
          <w:b w:val="0"/>
          <w:bCs/>
          <w:lang w:eastAsia="zh-CN"/>
        </w:rPr>
        <w:t>points</w:t>
      </w:r>
      <w:r w:rsidRPr="000568D0">
        <w:rPr>
          <w:rStyle w:val="Emphasis"/>
          <w:lang w:eastAsia="zh-CN"/>
        </w:rPr>
        <w:t xml:space="preserve"> among likely voters</w:t>
      </w:r>
      <w:r w:rsidRPr="000568D0">
        <w:rPr>
          <w:sz w:val="16"/>
          <w:szCs w:val="16"/>
          <w:lang w:eastAsia="zh-CN"/>
        </w:rPr>
        <w:t>. This is not only Trump’s widest lead over Biden in any NYT/Siena poll this election cycle, but in fact is his biggest lead over any Democrat since his first Presidential campaign, in 2016. Nearly three out of four people surveyed described Biden as too old to handle the job of President; indeed, doubts about his age, exacerbated by his halting debate performance, are currently roiling the Democratic Party, with many Democrats hoping that Biden declines to run for reëlection.</w:t>
      </w:r>
    </w:p>
    <w:p w14:paraId="61F21F07" w14:textId="77777777" w:rsidR="006D70A0" w:rsidRPr="000568D0" w:rsidRDefault="006D70A0" w:rsidP="006D70A0">
      <w:pPr>
        <w:spacing w:after="0"/>
        <w:rPr>
          <w:sz w:val="16"/>
          <w:szCs w:val="16"/>
          <w:lang w:eastAsia="zh-CN"/>
        </w:rPr>
      </w:pPr>
      <w:r w:rsidRPr="000568D0">
        <w:rPr>
          <w:sz w:val="16"/>
          <w:szCs w:val="16"/>
          <w:lang w:eastAsia="zh-CN"/>
        </w:rPr>
        <w:t>To talk about the data and Biden’s future, I spoke by phone with Nate Cohn, the Times’ chief political analyst, who also oversees its polling, and who agreed to talk despite being on paternity leave. (Full disclosure: Cohn and I previously worked together at The New Republic, and are friends.) During our conversation, which has been edited for length and clarity, we discussed how Democrats should think about potential Biden replacements, what makes Biden’s political problems so unique, and whether any Presidential candidate has ever recovered from a deficit like the one Biden is currently facing.</w:t>
      </w:r>
    </w:p>
    <w:p w14:paraId="209D2E1B" w14:textId="77777777" w:rsidR="006D70A0" w:rsidRPr="000568D0" w:rsidRDefault="006D70A0" w:rsidP="006D70A0">
      <w:pPr>
        <w:spacing w:after="0"/>
        <w:rPr>
          <w:sz w:val="16"/>
          <w:szCs w:val="16"/>
          <w:lang w:eastAsia="zh-CN"/>
        </w:rPr>
      </w:pPr>
      <w:r w:rsidRPr="000568D0">
        <w:rPr>
          <w:sz w:val="16"/>
          <w:szCs w:val="16"/>
          <w:lang w:eastAsia="zh-CN"/>
        </w:rPr>
        <w:t>What’s your major takeaway from this poll?</w:t>
      </w:r>
    </w:p>
    <w:p w14:paraId="48FE7E20" w14:textId="77777777" w:rsidR="006D70A0" w:rsidRPr="000568D0" w:rsidRDefault="006D70A0" w:rsidP="006D70A0">
      <w:pPr>
        <w:spacing w:after="0"/>
        <w:rPr>
          <w:sz w:val="16"/>
          <w:szCs w:val="16"/>
          <w:lang w:eastAsia="zh-CN"/>
        </w:rPr>
      </w:pPr>
      <w:r w:rsidRPr="000568D0">
        <w:rPr>
          <w:sz w:val="16"/>
          <w:szCs w:val="16"/>
          <w:lang w:eastAsia="zh-CN"/>
        </w:rPr>
        <w:t>Joe Biden is a badly wounded candidate whom voters dislike, and who voters think isn’t capable of handling the Presidency. And while Donald Trump isn’t a political juggernaut by any stretch, and is maybe every bit as weak as he was four years ago, at least at the moment, Joe Biden does not have the broad appeal necessary to take advantage of it.</w:t>
      </w:r>
    </w:p>
    <w:p w14:paraId="663973EE" w14:textId="77777777" w:rsidR="006D70A0" w:rsidRPr="000568D0" w:rsidRDefault="006D70A0" w:rsidP="006D70A0">
      <w:pPr>
        <w:spacing w:after="0"/>
        <w:rPr>
          <w:sz w:val="16"/>
          <w:szCs w:val="16"/>
          <w:lang w:eastAsia="zh-CN"/>
        </w:rPr>
      </w:pPr>
      <w:r w:rsidRPr="000568D0">
        <w:rPr>
          <w:sz w:val="16"/>
          <w:szCs w:val="16"/>
          <w:lang w:eastAsia="zh-CN"/>
        </w:rPr>
        <w:t>There have been a number of things that I’ve heard from Biden’s surrogates, or people in the media, when your poll and others like it have come out, and one of them is that Biden’s polls have gotten worse since the debate, but he hasn’t hit bottom, or the floor hasn’t fallen out. But the lead for Donald Trump in your poll, given his unpopularity, seems stunning, and I wonder if this is the floor.</w:t>
      </w:r>
    </w:p>
    <w:p w14:paraId="4521574A" w14:textId="77777777" w:rsidR="006D70A0" w:rsidRPr="000568D0" w:rsidRDefault="006D70A0" w:rsidP="006D70A0">
      <w:pPr>
        <w:spacing w:after="0"/>
        <w:rPr>
          <w:sz w:val="16"/>
          <w:szCs w:val="16"/>
          <w:lang w:eastAsia="zh-CN"/>
        </w:rPr>
      </w:pPr>
      <w:r w:rsidRPr="000568D0">
        <w:rPr>
          <w:sz w:val="16"/>
          <w:szCs w:val="16"/>
          <w:lang w:eastAsia="zh-CN"/>
        </w:rPr>
        <w:t>I’ll divide the question into two halves. One is the floor among Democrats and another is the floor in the general election. When it comes to the general election, I think it’s entirely possible that this is the floor, or near the floor, for Joe Biden. No Republican has had a six-point lead in national polling since George W. Bush in September of 2004. Perhaps Donald Trump can lead by even more than that, but we haven’t seen it so far in his campaigns. Biden’s favorability ratings are every bit as low as Hillary Clinton’s were in 2016 at this point. This makes him one of the least popular major-party nominees on record. I suppose anything could happen. Maybe he could be charged with a crime. It can always be worse, right?</w:t>
      </w:r>
    </w:p>
    <w:p w14:paraId="2B1E85F4" w14:textId="77777777" w:rsidR="006D70A0" w:rsidRPr="000568D0" w:rsidRDefault="006D70A0" w:rsidP="006D70A0">
      <w:pPr>
        <w:spacing w:after="0"/>
        <w:rPr>
          <w:sz w:val="16"/>
          <w:szCs w:val="16"/>
          <w:lang w:eastAsia="zh-CN"/>
        </w:rPr>
      </w:pPr>
      <w:r w:rsidRPr="000568D0">
        <w:rPr>
          <w:sz w:val="16"/>
          <w:szCs w:val="16"/>
          <w:lang w:eastAsia="zh-CN"/>
        </w:rPr>
        <w:t xml:space="preserve">On the second part, in terms of the question of whether he should be the Party’s nominee—regarding Democratic voters, I think that there is </w:t>
      </w:r>
      <w:r w:rsidRPr="000568D0">
        <w:rPr>
          <w:rStyle w:val="Emphasis"/>
          <w:lang w:eastAsia="zh-CN"/>
        </w:rPr>
        <w:t>room for him to keep falling.</w:t>
      </w:r>
    </w:p>
    <w:p w14:paraId="4D05B3D6" w14:textId="77777777" w:rsidR="006D70A0" w:rsidRPr="000568D0" w:rsidRDefault="006D70A0" w:rsidP="006D70A0">
      <w:pPr>
        <w:spacing w:after="0"/>
        <w:rPr>
          <w:sz w:val="16"/>
          <w:szCs w:val="16"/>
          <w:lang w:eastAsia="zh-CN"/>
        </w:rPr>
      </w:pPr>
      <w:r w:rsidRPr="000568D0">
        <w:rPr>
          <w:sz w:val="16"/>
          <w:szCs w:val="16"/>
          <w:lang w:eastAsia="zh-CN"/>
        </w:rPr>
        <w:t>What you say about Hillary Clinton is really striking, because even if Biden’s and Hillary Clinton’s favorability ratings were comparable, Hillary was ahead of Trump in polling for basically all of 2016. Even if that polling turned out to overstate her support, she still ended up winning the popular vote over Trump by more than two points.</w:t>
      </w:r>
    </w:p>
    <w:p w14:paraId="6ED0FC8B" w14:textId="77777777" w:rsidR="006D70A0" w:rsidRPr="000568D0" w:rsidRDefault="006D70A0" w:rsidP="006D70A0">
      <w:pPr>
        <w:spacing w:after="0"/>
        <w:rPr>
          <w:sz w:val="16"/>
          <w:szCs w:val="16"/>
          <w:lang w:eastAsia="zh-CN"/>
        </w:rPr>
      </w:pPr>
      <w:r w:rsidRPr="000568D0">
        <w:rPr>
          <w:sz w:val="16"/>
          <w:szCs w:val="16"/>
          <w:lang w:eastAsia="zh-CN"/>
        </w:rPr>
        <w:t>That’s right. Donald Trump was much less popular in 2016 than he was today. In 2016, Trump’s favorability ratings were usually in the low thirties, but since mid-2019 they’ve been in the mid-forties.</w:t>
      </w:r>
    </w:p>
    <w:p w14:paraId="62755E99" w14:textId="77777777" w:rsidR="006D70A0" w:rsidRPr="000568D0" w:rsidRDefault="006D70A0" w:rsidP="006D70A0">
      <w:pPr>
        <w:spacing w:after="0"/>
        <w:rPr>
          <w:sz w:val="16"/>
          <w:szCs w:val="16"/>
          <w:lang w:eastAsia="zh-CN"/>
        </w:rPr>
      </w:pPr>
      <w:r w:rsidRPr="000568D0">
        <w:rPr>
          <w:sz w:val="16"/>
          <w:szCs w:val="16"/>
          <w:lang w:eastAsia="zh-CN"/>
        </w:rPr>
        <w:t>The other thing I have heard from Biden defenders is that he’s only fallen two to three points in post-debate polls, similar to Obama after his first 2012 debate. Do you think we should look at those situations the same way?</w:t>
      </w:r>
    </w:p>
    <w:p w14:paraId="4BBB0865" w14:textId="77777777" w:rsidR="006D70A0" w:rsidRPr="000568D0" w:rsidRDefault="006D70A0" w:rsidP="006D70A0">
      <w:pPr>
        <w:spacing w:after="0"/>
        <w:rPr>
          <w:sz w:val="16"/>
          <w:szCs w:val="16"/>
          <w:lang w:eastAsia="zh-CN"/>
        </w:rPr>
      </w:pPr>
      <w:r w:rsidRPr="000568D0">
        <w:rPr>
          <w:sz w:val="16"/>
          <w:szCs w:val="16"/>
          <w:lang w:eastAsia="zh-CN"/>
        </w:rPr>
        <w:t>Well, one thing that’s very different about this is that this debate is happening before the conventions and there is an opportunity for that Democratic floor I was talking about to fall through, and for Democratic officials to say Biden shouldn’t run and pull the plug on his campaign in some way. That’s not something that is easy to do in September and October, which is when these Presidential debates have happened in the past</w:t>
      </w:r>
      <w:r>
        <w:rPr>
          <w:sz w:val="16"/>
          <w:szCs w:val="16"/>
          <w:lang w:eastAsia="zh-CN"/>
        </w:rPr>
        <w:t>.</w:t>
      </w:r>
    </w:p>
    <w:p w14:paraId="613DEB59" w14:textId="77777777" w:rsidR="006D70A0" w:rsidRPr="000568D0" w:rsidRDefault="006D70A0" w:rsidP="006D70A0">
      <w:pPr>
        <w:spacing w:after="0"/>
        <w:rPr>
          <w:sz w:val="16"/>
          <w:szCs w:val="16"/>
          <w:lang w:eastAsia="zh-CN"/>
        </w:rPr>
      </w:pPr>
      <w:r w:rsidRPr="000568D0">
        <w:rPr>
          <w:sz w:val="16"/>
          <w:szCs w:val="16"/>
          <w:lang w:eastAsia="zh-CN"/>
        </w:rPr>
        <w:t xml:space="preserve">The other thing that’s distinct in this case is that the </w:t>
      </w:r>
      <w:r w:rsidRPr="000568D0">
        <w:rPr>
          <w:rStyle w:val="Emphasis"/>
          <w:lang w:eastAsia="zh-CN"/>
        </w:rPr>
        <w:t>debate</w:t>
      </w:r>
      <w:r w:rsidRPr="000568D0">
        <w:rPr>
          <w:sz w:val="16"/>
          <w:szCs w:val="16"/>
          <w:lang w:eastAsia="zh-CN"/>
        </w:rPr>
        <w:t xml:space="preserve"> tended to </w:t>
      </w:r>
      <w:r w:rsidRPr="000568D0">
        <w:rPr>
          <w:rStyle w:val="Emphasis"/>
          <w:lang w:eastAsia="zh-CN"/>
        </w:rPr>
        <w:t xml:space="preserve">confirm many of </w:t>
      </w:r>
      <w:r w:rsidRPr="000568D0">
        <w:rPr>
          <w:sz w:val="16"/>
          <w:szCs w:val="16"/>
          <w:lang w:eastAsia="zh-CN"/>
        </w:rPr>
        <w:t xml:space="preserve">the things that polls have suggested are the electorate’s </w:t>
      </w:r>
      <w:r w:rsidRPr="000568D0">
        <w:rPr>
          <w:rStyle w:val="Emphasis"/>
          <w:b w:val="0"/>
          <w:bCs/>
          <w:lang w:eastAsia="zh-CN"/>
        </w:rPr>
        <w:t xml:space="preserve">biggest </w:t>
      </w:r>
      <w:r w:rsidRPr="000568D0">
        <w:rPr>
          <w:rStyle w:val="Emphasis"/>
          <w:lang w:eastAsia="zh-CN"/>
        </w:rPr>
        <w:t>concerns</w:t>
      </w:r>
      <w:r w:rsidRPr="000568D0">
        <w:rPr>
          <w:rStyle w:val="Emphasis"/>
          <w:b w:val="0"/>
          <w:bCs/>
          <w:lang w:eastAsia="zh-CN"/>
        </w:rPr>
        <w:t xml:space="preserve"> about</w:t>
      </w:r>
      <w:r w:rsidRPr="000568D0">
        <w:rPr>
          <w:sz w:val="16"/>
          <w:szCs w:val="16"/>
          <w:lang w:eastAsia="zh-CN"/>
        </w:rPr>
        <w:t xml:space="preserve"> Joe </w:t>
      </w:r>
      <w:r w:rsidRPr="000568D0">
        <w:rPr>
          <w:rStyle w:val="Emphasis"/>
          <w:lang w:eastAsia="zh-CN"/>
        </w:rPr>
        <w:t>Biden</w:t>
      </w:r>
      <w:r w:rsidRPr="000568D0">
        <w:rPr>
          <w:sz w:val="16"/>
          <w:szCs w:val="16"/>
          <w:lang w:eastAsia="zh-CN"/>
        </w:rPr>
        <w:t>. Voters in 2012 had no real doubts about Barack Obama’s mental acuity before he had a bad performance against Mitt Romney. So it was trivial enough for him to pick the flag back up and ultimately recover. I think you could say the same thing for George W. Bush in 2004 or whatever example you want to come up with. Given Biden’s age, and given that these concerns already existed, I think it’s pretty easy to see how much more lasting damage could be done to Biden.</w:t>
      </w:r>
    </w:p>
    <w:p w14:paraId="1F7A9B50" w14:textId="77777777" w:rsidR="006D70A0" w:rsidRPr="000568D0" w:rsidRDefault="006D70A0" w:rsidP="006D70A0">
      <w:pPr>
        <w:spacing w:after="0"/>
        <w:rPr>
          <w:sz w:val="16"/>
          <w:szCs w:val="16"/>
          <w:lang w:eastAsia="zh-CN"/>
        </w:rPr>
      </w:pPr>
      <w:r w:rsidRPr="000568D0">
        <w:rPr>
          <w:sz w:val="16"/>
          <w:szCs w:val="16"/>
          <w:lang w:eastAsia="zh-CN"/>
        </w:rPr>
        <w:t>My understanding from conversations with you, and from reading about politics, is that you often see an incumbent President’s favorability rise during an election year. Usually you see a President consolidating support. The opposite has happened with Joe Biden. I’m curious how unprecedented this is.</w:t>
      </w:r>
    </w:p>
    <w:p w14:paraId="3DA507B5" w14:textId="77777777" w:rsidR="006D70A0" w:rsidRPr="000568D0" w:rsidRDefault="006D70A0" w:rsidP="006D70A0">
      <w:pPr>
        <w:spacing w:after="0"/>
        <w:rPr>
          <w:sz w:val="16"/>
          <w:szCs w:val="16"/>
          <w:lang w:eastAsia="zh-CN"/>
        </w:rPr>
      </w:pPr>
      <w:r w:rsidRPr="000568D0">
        <w:rPr>
          <w:sz w:val="16"/>
          <w:szCs w:val="16"/>
          <w:lang w:eastAsia="zh-CN"/>
        </w:rPr>
        <w:t>Well, in recent memory there are two successful playbooks. There are two Presidents who have successfully run for reëlection while being somewhat unpopular in the polls at some point in their first terms. There’s Barack Obama. There’s George W. Bush. They both ran polarizing campaigns that remobilized the support that brought them to the Presidency in the first place, and they were able to do that by making it a choice between themselves and their opponents. Looking back even further, you can think of examples like Bill Clinton and Ronald Reagan, who were weak at various points in their first term, but had the health of a growing economy and relatively weak opposition as well.</w:t>
      </w:r>
    </w:p>
    <w:p w14:paraId="7F2574B4" w14:textId="77777777" w:rsidR="006D70A0" w:rsidRPr="000568D0" w:rsidRDefault="006D70A0" w:rsidP="006D70A0">
      <w:pPr>
        <w:spacing w:after="0"/>
        <w:rPr>
          <w:sz w:val="16"/>
          <w:szCs w:val="16"/>
          <w:lang w:eastAsia="zh-CN"/>
        </w:rPr>
      </w:pPr>
      <w:r w:rsidRPr="000568D0">
        <w:rPr>
          <w:sz w:val="16"/>
          <w:szCs w:val="16"/>
          <w:lang w:eastAsia="zh-CN"/>
        </w:rPr>
        <w:t xml:space="preserve">There are </w:t>
      </w:r>
      <w:r w:rsidRPr="000568D0">
        <w:rPr>
          <w:rStyle w:val="Emphasis"/>
          <w:lang w:eastAsia="zh-CN"/>
        </w:rPr>
        <w:t xml:space="preserve">no precedents </w:t>
      </w:r>
      <w:r w:rsidRPr="000568D0">
        <w:rPr>
          <w:sz w:val="16"/>
          <w:szCs w:val="16"/>
          <w:lang w:eastAsia="zh-CN"/>
        </w:rPr>
        <w:t xml:space="preserve">in recent memory </w:t>
      </w:r>
      <w:r w:rsidRPr="000568D0">
        <w:rPr>
          <w:rStyle w:val="Emphasis"/>
          <w:lang w:eastAsia="zh-CN"/>
        </w:rPr>
        <w:t>for Presidents to have approval ratings like Biden’s</w:t>
      </w:r>
      <w:r w:rsidRPr="000568D0">
        <w:rPr>
          <w:sz w:val="16"/>
          <w:szCs w:val="16"/>
          <w:lang w:eastAsia="zh-CN"/>
        </w:rPr>
        <w:t xml:space="preserve"> who then go on </w:t>
      </w:r>
      <w:r w:rsidRPr="000568D0">
        <w:rPr>
          <w:rStyle w:val="Emphasis"/>
          <w:lang w:eastAsia="zh-CN"/>
        </w:rPr>
        <w:t>to win reëlection</w:t>
      </w:r>
      <w:r w:rsidRPr="000568D0">
        <w:rPr>
          <w:sz w:val="16"/>
          <w:szCs w:val="16"/>
          <w:lang w:eastAsia="zh-CN"/>
        </w:rPr>
        <w:t>. Donald Trump in 2020 is the closest example and even his approval ratings were usually in the forties. George H.W. Bush lost. Jimmy Carter lost. You can go back maybe to Harry Truman if you’re looking for the best point of comparison, and if we want to go into that, we can talk about all the similarities and differences. Generally speaking, you would expect that if a President is going to win reëlection, that you would start to see them begin by persuading their own typical supporters to say they’re doing a good job. You would expect that that process might begin by motivating and reënergizing their core base of support before they got around to winning over those pivotal voters in the middle, and so far Joe Biden hasn’t been doing that.</w:t>
      </w:r>
    </w:p>
    <w:p w14:paraId="5AFB284E" w14:textId="77777777" w:rsidR="006D70A0" w:rsidRPr="000568D0" w:rsidRDefault="006D70A0" w:rsidP="006D70A0">
      <w:pPr>
        <w:spacing w:after="0"/>
        <w:rPr>
          <w:sz w:val="16"/>
          <w:szCs w:val="16"/>
          <w:lang w:eastAsia="zh-CN"/>
        </w:rPr>
      </w:pPr>
      <w:r w:rsidRPr="000568D0">
        <w:rPr>
          <w:sz w:val="16"/>
          <w:szCs w:val="16"/>
          <w:lang w:eastAsia="zh-CN"/>
        </w:rPr>
        <w:t>What about in terms of recoverability? Do we have any historical precedent for incumbents being down to the degree which Biden is down right now?</w:t>
      </w:r>
    </w:p>
    <w:p w14:paraId="70462F65" w14:textId="77777777" w:rsidR="006D70A0" w:rsidRPr="000568D0" w:rsidRDefault="006D70A0" w:rsidP="006D70A0">
      <w:pPr>
        <w:spacing w:after="0"/>
        <w:rPr>
          <w:sz w:val="16"/>
          <w:szCs w:val="16"/>
          <w:lang w:eastAsia="zh-CN"/>
        </w:rPr>
      </w:pPr>
      <w:r w:rsidRPr="000568D0">
        <w:rPr>
          <w:sz w:val="16"/>
          <w:szCs w:val="16"/>
          <w:lang w:eastAsia="zh-CN"/>
        </w:rPr>
        <w:t>I don’t think that there are any analogies that feel particularly comparable. You can think of examples, though, of candidates who came really close to mounting a comeback. One example that might be a relatively good analogy for Joe Biden is Donald Trump at this point in 2020. This was a low point for him. He was trailing in the polls by ten percentage points in the wake of the killing of George Floyd and in the middle of the coronavirus pandemic. He ultimately narrowed the gap a bit down the stretch and then the polls also proved to underestimate him by about four percentage points on average, and together, that was enough for him to nearly win reëlection. [The popular-vote margin was still more than four points.] That’s a strategy that depends more on the polls being wrong than on an actual comeback though. I do think that there’s a case that that’s an important part of Joe Biden’s path to winning at this point.</w:t>
      </w:r>
    </w:p>
    <w:p w14:paraId="4F952795" w14:textId="77777777" w:rsidR="006D70A0" w:rsidRPr="000568D0" w:rsidRDefault="006D70A0" w:rsidP="006D70A0">
      <w:pPr>
        <w:spacing w:after="0"/>
        <w:rPr>
          <w:sz w:val="16"/>
          <w:szCs w:val="16"/>
          <w:lang w:eastAsia="zh-CN"/>
        </w:rPr>
      </w:pPr>
      <w:r w:rsidRPr="000568D0">
        <w:rPr>
          <w:sz w:val="16"/>
          <w:szCs w:val="16"/>
          <w:lang w:eastAsia="zh-CN"/>
        </w:rPr>
        <w:t>Other than that, maybe you’re looking at Gerald Ford coming back from a deep deficit in 1976. He was the president, but he was not running for reelection. So it’s not obvious to me that that’s a great analogy. Then again, there’s Harry Truman, who again is another example of someone who did not win a previous election but ultimately overcame a polling deficit. That’s also an example of someone who needs the polling to be wrong for them to ultimately prevail.</w:t>
      </w:r>
    </w:p>
    <w:p w14:paraId="281C5C91" w14:textId="77777777" w:rsidR="006D70A0" w:rsidRPr="000568D0" w:rsidRDefault="006D70A0" w:rsidP="006D70A0">
      <w:pPr>
        <w:spacing w:after="0"/>
        <w:rPr>
          <w:sz w:val="16"/>
          <w:szCs w:val="16"/>
          <w:lang w:eastAsia="zh-CN"/>
        </w:rPr>
      </w:pPr>
      <w:r w:rsidRPr="000568D0">
        <w:rPr>
          <w:sz w:val="16"/>
          <w:szCs w:val="16"/>
          <w:lang w:eastAsia="zh-CN"/>
        </w:rPr>
        <w:t xml:space="preserve">Biden’s situation does feel unique, and maybe this just highlights the degree—which, again, we have to speculate on—to which </w:t>
      </w:r>
      <w:r w:rsidRPr="000568D0">
        <w:rPr>
          <w:rStyle w:val="Emphasis"/>
          <w:lang w:eastAsia="zh-CN"/>
        </w:rPr>
        <w:t xml:space="preserve">age </w:t>
      </w:r>
      <w:r w:rsidRPr="000568D0">
        <w:rPr>
          <w:rStyle w:val="Emphasis"/>
          <w:b w:val="0"/>
          <w:bCs/>
          <w:lang w:eastAsia="zh-CN"/>
        </w:rPr>
        <w:t xml:space="preserve">is the </w:t>
      </w:r>
      <w:r w:rsidRPr="000568D0">
        <w:rPr>
          <w:rStyle w:val="Emphasis"/>
          <w:lang w:eastAsia="zh-CN"/>
        </w:rPr>
        <w:t xml:space="preserve">distinguishing factor </w:t>
      </w:r>
      <w:r w:rsidRPr="000568D0">
        <w:rPr>
          <w:rStyle w:val="Emphasis"/>
          <w:b w:val="0"/>
          <w:bCs/>
          <w:lang w:eastAsia="zh-CN"/>
        </w:rPr>
        <w:t>here</w:t>
      </w:r>
      <w:r w:rsidRPr="000568D0">
        <w:rPr>
          <w:sz w:val="16"/>
          <w:szCs w:val="16"/>
          <w:lang w:eastAsia="zh-CN"/>
        </w:rPr>
        <w:t>. Biden’s approval rating has dropped over the first six months of the year in an election year, where as you say, incumbents often see a rise, and the country seems to be improving economically.</w:t>
      </w:r>
    </w:p>
    <w:p w14:paraId="6317ED8E" w14:textId="77777777" w:rsidR="006D70A0" w:rsidRPr="000568D0" w:rsidRDefault="006D70A0" w:rsidP="006D70A0">
      <w:pPr>
        <w:spacing w:after="0"/>
        <w:rPr>
          <w:sz w:val="16"/>
          <w:szCs w:val="16"/>
          <w:lang w:eastAsia="zh-CN"/>
        </w:rPr>
      </w:pPr>
      <w:r w:rsidRPr="000568D0">
        <w:rPr>
          <w:sz w:val="16"/>
          <w:szCs w:val="16"/>
          <w:lang w:eastAsia="zh-CN"/>
        </w:rPr>
        <w:t>Yeah, I think</w:t>
      </w:r>
      <w:r w:rsidRPr="000568D0">
        <w:rPr>
          <w:b/>
          <w:bCs/>
          <w:sz w:val="16"/>
          <w:szCs w:val="16"/>
          <w:lang w:eastAsia="zh-CN"/>
        </w:rPr>
        <w:t xml:space="preserve"> </w:t>
      </w:r>
      <w:r w:rsidRPr="000568D0">
        <w:rPr>
          <w:rStyle w:val="Emphasis"/>
          <w:b w:val="0"/>
          <w:bCs/>
          <w:lang w:eastAsia="zh-CN"/>
        </w:rPr>
        <w:t>the trend line is</w:t>
      </w:r>
      <w:r w:rsidRPr="000568D0">
        <w:rPr>
          <w:bCs/>
          <w:sz w:val="16"/>
          <w:szCs w:val="16"/>
          <w:lang w:eastAsia="zh-CN"/>
        </w:rPr>
        <w:t xml:space="preserve"> </w:t>
      </w:r>
      <w:r w:rsidRPr="000568D0">
        <w:rPr>
          <w:sz w:val="16"/>
          <w:szCs w:val="16"/>
          <w:lang w:eastAsia="zh-CN"/>
        </w:rPr>
        <w:t xml:space="preserve">really </w:t>
      </w:r>
      <w:r w:rsidRPr="000568D0">
        <w:rPr>
          <w:rStyle w:val="Emphasis"/>
          <w:b w:val="0"/>
          <w:bCs/>
          <w:lang w:eastAsia="zh-CN"/>
        </w:rPr>
        <w:t>telling</w:t>
      </w:r>
      <w:r w:rsidRPr="000568D0">
        <w:rPr>
          <w:sz w:val="16"/>
          <w:szCs w:val="16"/>
          <w:lang w:eastAsia="zh-CN"/>
        </w:rPr>
        <w:t xml:space="preserve"> here. It’s </w:t>
      </w:r>
      <w:r w:rsidRPr="000568D0">
        <w:rPr>
          <w:rStyle w:val="Emphasis"/>
          <w:b w:val="0"/>
          <w:bCs/>
          <w:lang w:eastAsia="zh-CN"/>
        </w:rPr>
        <w:t>one thing</w:t>
      </w:r>
      <w:r w:rsidRPr="000568D0">
        <w:rPr>
          <w:sz w:val="16"/>
          <w:szCs w:val="16"/>
          <w:lang w:eastAsia="zh-CN"/>
        </w:rPr>
        <w:t xml:space="preserve"> for Biden </w:t>
      </w:r>
      <w:r w:rsidRPr="000568D0">
        <w:rPr>
          <w:rStyle w:val="Emphasis"/>
          <w:b w:val="0"/>
          <w:bCs/>
          <w:lang w:eastAsia="zh-CN"/>
        </w:rPr>
        <w:t>to have a low approval rating</w:t>
      </w:r>
      <w:r w:rsidRPr="000568D0">
        <w:rPr>
          <w:sz w:val="16"/>
          <w:szCs w:val="16"/>
          <w:lang w:eastAsia="zh-CN"/>
        </w:rPr>
        <w:t xml:space="preserve">. It’s </w:t>
      </w:r>
      <w:r w:rsidRPr="000568D0">
        <w:rPr>
          <w:rStyle w:val="Emphasis"/>
          <w:b w:val="0"/>
          <w:bCs/>
          <w:lang w:eastAsia="zh-CN"/>
        </w:rPr>
        <w:t>another</w:t>
      </w:r>
      <w:r w:rsidRPr="000568D0">
        <w:rPr>
          <w:sz w:val="16"/>
          <w:szCs w:val="16"/>
          <w:lang w:eastAsia="zh-CN"/>
        </w:rPr>
        <w:t xml:space="preserve"> thing </w:t>
      </w:r>
      <w:r w:rsidRPr="000568D0">
        <w:rPr>
          <w:rStyle w:val="Emphasis"/>
          <w:b w:val="0"/>
          <w:bCs/>
          <w:lang w:eastAsia="zh-CN"/>
        </w:rPr>
        <w:t>for his approval rating</w:t>
      </w:r>
      <w:r w:rsidRPr="000568D0">
        <w:rPr>
          <w:sz w:val="16"/>
          <w:szCs w:val="16"/>
          <w:lang w:eastAsia="zh-CN"/>
        </w:rPr>
        <w:t xml:space="preserve"> to be </w:t>
      </w:r>
      <w:r w:rsidRPr="000568D0">
        <w:rPr>
          <w:rStyle w:val="Emphasis"/>
          <w:b w:val="0"/>
          <w:bCs/>
          <w:lang w:eastAsia="zh-CN"/>
        </w:rPr>
        <w:t>in</w:t>
      </w:r>
      <w:r w:rsidRPr="000568D0">
        <w:rPr>
          <w:rStyle w:val="Emphasis"/>
          <w:lang w:eastAsia="zh-CN"/>
        </w:rPr>
        <w:t xml:space="preserve"> secular decline</w:t>
      </w:r>
      <w:r w:rsidRPr="000568D0">
        <w:rPr>
          <w:sz w:val="16"/>
          <w:szCs w:val="16"/>
          <w:lang w:eastAsia="zh-CN"/>
        </w:rPr>
        <w:t>. His approval rating is a net ten points worse than it was in November, 2022 when inflation was much much higher and when he didn’t have the benefit of running against Donald Trump, who since then has been indicted on many charges, and has also been convicted of crimes in New York.</w:t>
      </w:r>
    </w:p>
    <w:p w14:paraId="28015A59" w14:textId="77777777" w:rsidR="006D70A0" w:rsidRPr="000568D0" w:rsidRDefault="006D70A0" w:rsidP="006D70A0">
      <w:pPr>
        <w:spacing w:after="0"/>
        <w:rPr>
          <w:rStyle w:val="Emphasis"/>
          <w:lang w:eastAsia="zh-CN"/>
        </w:rPr>
      </w:pPr>
      <w:r w:rsidRPr="000568D0">
        <w:rPr>
          <w:sz w:val="16"/>
          <w:szCs w:val="16"/>
          <w:lang w:eastAsia="zh-CN"/>
        </w:rPr>
        <w:t xml:space="preserve">In theory, there ought to be a lot of wind at Joe Biden’s back. The economy’s better. It’s not great, but it’s better. He’s an incumbent President and he’s running against an unpopular opponent, but he’s not gaining. He’s sagging. It’s like there’s a hole in his sail if there is so much wind at his back. </w:t>
      </w:r>
      <w:r w:rsidRPr="000568D0">
        <w:rPr>
          <w:rStyle w:val="Emphasis"/>
          <w:lang w:eastAsia="zh-CN"/>
        </w:rPr>
        <w:t>Age</w:t>
      </w:r>
      <w:r w:rsidRPr="000568D0">
        <w:rPr>
          <w:rStyle w:val="Emphasis"/>
          <w:b w:val="0"/>
          <w:bCs/>
          <w:lang w:eastAsia="zh-CN"/>
        </w:rPr>
        <w:t xml:space="preserve"> is the likeliest explanation</w:t>
      </w:r>
      <w:r w:rsidRPr="000568D0">
        <w:rPr>
          <w:sz w:val="16"/>
          <w:szCs w:val="16"/>
          <w:lang w:eastAsia="zh-CN"/>
        </w:rPr>
        <w:t xml:space="preserve">, I think. It’s something that </w:t>
      </w:r>
      <w:r w:rsidRPr="000568D0">
        <w:rPr>
          <w:rStyle w:val="Emphasis"/>
          <w:b w:val="0"/>
          <w:bCs/>
          <w:lang w:eastAsia="zh-CN"/>
        </w:rPr>
        <w:t>distinguishes him from previous candidates</w:t>
      </w:r>
      <w:r w:rsidRPr="000568D0">
        <w:rPr>
          <w:sz w:val="16"/>
          <w:szCs w:val="16"/>
          <w:lang w:eastAsia="zh-CN"/>
        </w:rPr>
        <w:t xml:space="preserve">. We can all see different versions of how </w:t>
      </w:r>
      <w:r w:rsidRPr="000568D0">
        <w:rPr>
          <w:rStyle w:val="Emphasis"/>
          <w:b w:val="0"/>
          <w:bCs/>
          <w:lang w:eastAsia="zh-CN"/>
        </w:rPr>
        <w:t>it</w:t>
      </w:r>
      <w:r w:rsidRPr="000568D0">
        <w:rPr>
          <w:rStyle w:val="Emphasis"/>
          <w:lang w:eastAsia="zh-CN"/>
        </w:rPr>
        <w:t xml:space="preserve"> undermines his ability to campaign </w:t>
      </w:r>
      <w:r w:rsidRPr="000568D0">
        <w:rPr>
          <w:sz w:val="16"/>
          <w:szCs w:val="16"/>
          <w:lang w:eastAsia="zh-CN"/>
        </w:rPr>
        <w:t xml:space="preserve">effectively </w:t>
      </w:r>
      <w:r w:rsidRPr="000568D0">
        <w:rPr>
          <w:rStyle w:val="Emphasis"/>
          <w:lang w:eastAsia="zh-CN"/>
        </w:rPr>
        <w:t>or debate effectively.</w:t>
      </w:r>
    </w:p>
    <w:p w14:paraId="56F3C22D" w14:textId="77777777" w:rsidR="006D70A0" w:rsidRPr="000568D0" w:rsidRDefault="006D70A0" w:rsidP="006D70A0">
      <w:pPr>
        <w:spacing w:after="0"/>
        <w:rPr>
          <w:sz w:val="16"/>
          <w:szCs w:val="16"/>
          <w:lang w:eastAsia="zh-CN"/>
        </w:rPr>
      </w:pPr>
      <w:r w:rsidRPr="000568D0">
        <w:rPr>
          <w:sz w:val="16"/>
          <w:szCs w:val="16"/>
          <w:lang w:eastAsia="zh-CN"/>
        </w:rPr>
        <w:t>I can come up with other arguments. Maybe we don’t give enough credit to the idea that voters are still deeply resentful about the rise in prices even though inflation has subsided. Maybe we’re really on the cusp of a change election, and voters have grown to resent liberalism. And they want change in the U.S. after the pandemic, and they think Joe Biden, who’s a relatively status-quo candidate, and the Democrats, the relatively status-quo party, aren’t going to be able to provide it. Perhaps that would explain why other Democrats would lose as well. Frankly, as long as Biden can’t convince people that he’s up to the job, we’re not going to be able to put those alternative theories to the test.</w:t>
      </w:r>
    </w:p>
    <w:p w14:paraId="606D1AE0" w14:textId="77777777" w:rsidR="006D70A0" w:rsidRPr="000568D0" w:rsidRDefault="006D70A0" w:rsidP="006D70A0">
      <w:pPr>
        <w:spacing w:after="0"/>
        <w:rPr>
          <w:sz w:val="16"/>
          <w:szCs w:val="16"/>
          <w:lang w:eastAsia="zh-CN"/>
        </w:rPr>
      </w:pPr>
      <w:r w:rsidRPr="000568D0">
        <w:rPr>
          <w:sz w:val="16"/>
          <w:szCs w:val="16"/>
          <w:lang w:eastAsia="zh-CN"/>
        </w:rPr>
        <w:t>Democrats in the Senate and House do not seem to be doing terribly though. We’re not seeing from the congressional polls the sense that the country has a “throw them out” mentality. That was seen in an election like 2008, when Republicans lost the Presidency and did badly in Congress.</w:t>
      </w:r>
    </w:p>
    <w:p w14:paraId="54ACFE1B" w14:textId="77777777" w:rsidR="006D70A0" w:rsidRPr="000568D0" w:rsidRDefault="006D70A0" w:rsidP="006D70A0">
      <w:pPr>
        <w:spacing w:after="0"/>
        <w:rPr>
          <w:sz w:val="16"/>
          <w:szCs w:val="16"/>
          <w:lang w:eastAsia="zh-CN"/>
        </w:rPr>
      </w:pPr>
      <w:r w:rsidRPr="000568D0">
        <w:rPr>
          <w:sz w:val="16"/>
          <w:szCs w:val="16"/>
          <w:lang w:eastAsia="zh-CN"/>
        </w:rPr>
        <w:t>Yeah, there’s some precedent for incumbent Presidents to do badly without their party suffering catastrophically down ballot in November. There’s also a precedent for these so-called wave elections like 2008 to not immediately manifest itself down-ballot in early polling. So at least at the moment I would hold open the idea that the gap between Senate Democrats and President Biden could shrink as the campaign went on, but it is worth noting that it’s not the only indicator.</w:t>
      </w:r>
    </w:p>
    <w:p w14:paraId="0B9D3FE2" w14:textId="77777777" w:rsidR="006D70A0" w:rsidRPr="000568D0" w:rsidRDefault="006D70A0" w:rsidP="006D70A0">
      <w:pPr>
        <w:spacing w:after="0"/>
        <w:rPr>
          <w:rStyle w:val="Emphasis"/>
          <w:lang w:eastAsia="zh-CN"/>
        </w:rPr>
      </w:pPr>
      <w:r w:rsidRPr="000568D0">
        <w:rPr>
          <w:sz w:val="16"/>
          <w:szCs w:val="16"/>
          <w:lang w:eastAsia="zh-CN"/>
        </w:rPr>
        <w:t xml:space="preserve">The generic congressional ballot has persistently been pretty close and the recent midterm election was also a relatively strong one for the Democrats, but maybe that shouldn’t be decisive in our thinking. Oddly enough, both 1978 and 1990, which preceded the defeats of Jimmy Carter and George H.W. Bush, respectively, were pretty good midterms for the President’s party, but I don’t necessarily disagree with you. It’s hard to see signs of Democratic weakness outside of the polling on Joe Biden. Whether it’s special election results, the midterms, or the polling of other Democrats, the </w:t>
      </w:r>
      <w:r w:rsidRPr="000568D0">
        <w:rPr>
          <w:rStyle w:val="Emphasis"/>
          <w:lang w:eastAsia="zh-CN"/>
        </w:rPr>
        <w:t>problem</w:t>
      </w:r>
      <w:r w:rsidRPr="000568D0">
        <w:rPr>
          <w:sz w:val="16"/>
          <w:szCs w:val="16"/>
          <w:lang w:eastAsia="zh-CN"/>
        </w:rPr>
        <w:t xml:space="preserve"> appears to be somewhat </w:t>
      </w:r>
      <w:r w:rsidRPr="000568D0">
        <w:rPr>
          <w:rStyle w:val="Emphasis"/>
          <w:lang w:eastAsia="zh-CN"/>
        </w:rPr>
        <w:t>contained to Biden.</w:t>
      </w:r>
    </w:p>
    <w:p w14:paraId="2AA86E0F" w14:textId="77777777" w:rsidR="006D70A0" w:rsidRPr="000568D0" w:rsidRDefault="006D70A0" w:rsidP="006D70A0">
      <w:pPr>
        <w:spacing w:after="0"/>
        <w:rPr>
          <w:sz w:val="16"/>
          <w:szCs w:val="16"/>
          <w:lang w:eastAsia="zh-CN"/>
        </w:rPr>
      </w:pPr>
    </w:p>
    <w:p w14:paraId="1A930EB1" w14:textId="77777777" w:rsidR="006D70A0" w:rsidRPr="00DE55E4" w:rsidRDefault="006D70A0" w:rsidP="006D70A0">
      <w:pPr>
        <w:spacing w:after="0"/>
        <w:rPr>
          <w:sz w:val="16"/>
          <w:szCs w:val="16"/>
        </w:rPr>
      </w:pPr>
    </w:p>
    <w:p w14:paraId="222CBAF1"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5E2B1F08" w14:textId="77777777" w:rsidR="006D70A0" w:rsidRDefault="006D70A0" w:rsidP="006D70A0">
      <w:pPr>
        <w:pStyle w:val="Heading4"/>
      </w:pPr>
      <w:r>
        <w:t>Biden cannot win the presidential election.</w:t>
      </w:r>
    </w:p>
    <w:p w14:paraId="375263FA" w14:textId="77777777" w:rsidR="006D70A0" w:rsidRPr="003A776D" w:rsidRDefault="006D70A0" w:rsidP="006D70A0">
      <w:r>
        <w:t xml:space="preserve">Sarah </w:t>
      </w:r>
      <w:r w:rsidRPr="002718C5">
        <w:rPr>
          <w:rStyle w:val="Style13ptBold"/>
        </w:rPr>
        <w:t>Fortinsky 7-7</w:t>
      </w:r>
      <w:r>
        <w:t xml:space="preserve">-2024, Sarah Fortinsky covers breaking news for The Hill, writing dozens of stories a week on topics related to Washington, Congress, the courts and politics. She studied political science and journalistic writing as an undergraduate at the University of Pennsylvania. “Axelrod says Biden is ‘not winning this race’” [The Hill] </w:t>
      </w:r>
      <w:hyperlink r:id="rId57" w:history="1">
        <w:r w:rsidRPr="00FF3C0C">
          <w:rPr>
            <w:rStyle w:val="Hyperlink"/>
          </w:rPr>
          <w:t>https://thehill.com/homenews/campaign/4758623-david-axelrod-joe-biden-losing-2024-election/</w:t>
        </w:r>
      </w:hyperlink>
      <w:r>
        <w:t xml:space="preserve"> /MDC</w:t>
      </w:r>
    </w:p>
    <w:p w14:paraId="6ED24123" w14:textId="77777777" w:rsidR="006D70A0" w:rsidRPr="003A776D" w:rsidRDefault="006D70A0" w:rsidP="006D70A0">
      <w:pPr>
        <w:rPr>
          <w:sz w:val="16"/>
        </w:rPr>
      </w:pPr>
      <w:r w:rsidRPr="003A776D">
        <w:rPr>
          <w:sz w:val="16"/>
        </w:rPr>
        <w:t xml:space="preserve">Democratic strategist David Axelrod said Sunday </w:t>
      </w:r>
      <w:r w:rsidRPr="002B1423">
        <w:rPr>
          <w:rStyle w:val="StyleUnderline"/>
        </w:rPr>
        <w:t>he doesn’t think President Biden understands he is “not winning this race” against former President Trump</w:t>
      </w:r>
      <w:r w:rsidRPr="003A776D">
        <w:rPr>
          <w:sz w:val="16"/>
        </w:rPr>
        <w:t>.</w:t>
      </w:r>
    </w:p>
    <w:p w14:paraId="1319DB52" w14:textId="77777777" w:rsidR="006D70A0" w:rsidRPr="003A776D" w:rsidRDefault="006D70A0" w:rsidP="006D70A0">
      <w:pPr>
        <w:rPr>
          <w:sz w:val="16"/>
        </w:rPr>
      </w:pPr>
      <w:r w:rsidRPr="003A776D">
        <w:rPr>
          <w:sz w:val="16"/>
        </w:rPr>
        <w:t xml:space="preserve">“There are certain immutable facts of life, and those were </w:t>
      </w:r>
      <w:r w:rsidRPr="002B1423">
        <w:rPr>
          <w:rStyle w:val="StyleUnderline"/>
        </w:rPr>
        <w:t>painfully obvious on that debate stage, and the president just doesn’t seem to come to — he hasn’t come to grips with it</w:t>
      </w:r>
      <w:r w:rsidRPr="003A776D">
        <w:rPr>
          <w:sz w:val="16"/>
        </w:rPr>
        <w:t>. He’s not winning this race,” Axelrod, a senior adviser in the Obama administration, said on CNN’s “Inside Politics.”</w:t>
      </w:r>
    </w:p>
    <w:p w14:paraId="61FF9927" w14:textId="77777777" w:rsidR="006D70A0" w:rsidRPr="003A776D" w:rsidRDefault="006D70A0" w:rsidP="006D70A0">
      <w:pPr>
        <w:rPr>
          <w:sz w:val="16"/>
        </w:rPr>
      </w:pPr>
      <w:r w:rsidRPr="003A776D">
        <w:rPr>
          <w:sz w:val="16"/>
        </w:rPr>
        <w:t xml:space="preserve">“If you just look at the data and talk to people around the country, political people around the country, </w:t>
      </w:r>
      <w:r w:rsidRPr="002B1423">
        <w:rPr>
          <w:rStyle w:val="StyleUnderline"/>
        </w:rPr>
        <w:t xml:space="preserve">it’s more likely that he’ll </w:t>
      </w:r>
      <w:r w:rsidRPr="002B1423">
        <w:rPr>
          <w:rStyle w:val="Emphasis"/>
        </w:rPr>
        <w:t>lose by a landslide</w:t>
      </w:r>
      <w:r w:rsidRPr="002B1423">
        <w:rPr>
          <w:rStyle w:val="StyleUnderline"/>
        </w:rPr>
        <w:t xml:space="preserve"> than win narrowly this race</w:t>
      </w:r>
      <w:r w:rsidRPr="003A776D">
        <w:rPr>
          <w:sz w:val="16"/>
        </w:rPr>
        <w:t>,” Axelrod continued. “And if the stakes are as large as he says, and I believe they are, then he really needs to consider what the right thing to do here is.”</w:t>
      </w:r>
    </w:p>
    <w:p w14:paraId="25A34822" w14:textId="77777777" w:rsidR="006D70A0" w:rsidRPr="003A776D" w:rsidRDefault="006D70A0" w:rsidP="006D70A0">
      <w:pPr>
        <w:rPr>
          <w:sz w:val="16"/>
        </w:rPr>
      </w:pPr>
      <w:r w:rsidRPr="003A776D">
        <w:rPr>
          <w:sz w:val="16"/>
        </w:rPr>
        <w:t>The interview Sunday comes after Axelrod responded to Biden’s prime-time interview on Friday by calling the president “dangerously out of touch” with voters’ concerns.</w:t>
      </w:r>
    </w:p>
    <w:p w14:paraId="04130776" w14:textId="77777777" w:rsidR="006D70A0" w:rsidRPr="003A776D" w:rsidRDefault="006D70A0" w:rsidP="006D70A0">
      <w:pPr>
        <w:rPr>
          <w:sz w:val="16"/>
        </w:rPr>
      </w:pPr>
      <w:r w:rsidRPr="003A776D">
        <w:rPr>
          <w:sz w:val="16"/>
        </w:rPr>
        <w:t xml:space="preserve">“Listening to the interview, </w:t>
      </w:r>
      <w:r w:rsidRPr="003A776D">
        <w:rPr>
          <w:rStyle w:val="StyleUnderline"/>
        </w:rPr>
        <w:t>he seemed to deny where he is in the race.</w:t>
      </w:r>
      <w:r w:rsidRPr="003A776D">
        <w:rPr>
          <w:sz w:val="16"/>
        </w:rPr>
        <w:t xml:space="preserve"> He seems not to grasp what is the big concern that people have,” Axelrod said Sunday about Biden’s performance in the interview.</w:t>
      </w:r>
    </w:p>
    <w:p w14:paraId="6911FBCD" w14:textId="77777777" w:rsidR="006D70A0" w:rsidRPr="003A776D" w:rsidRDefault="006D70A0" w:rsidP="006D70A0">
      <w:pPr>
        <w:rPr>
          <w:sz w:val="16"/>
        </w:rPr>
      </w:pPr>
      <w:r w:rsidRPr="003A776D">
        <w:rPr>
          <w:sz w:val="16"/>
        </w:rPr>
        <w:t>Axelrod noted the “tremendous loss and tremendous odds” Biden has faced in his life and how he has always “fought his way back from that.”</w:t>
      </w:r>
    </w:p>
    <w:p w14:paraId="71F5E1AE" w14:textId="77777777" w:rsidR="006D70A0" w:rsidRPr="003A776D" w:rsidRDefault="006D70A0" w:rsidP="006D70A0">
      <w:pPr>
        <w:rPr>
          <w:sz w:val="16"/>
        </w:rPr>
      </w:pPr>
      <w:r w:rsidRPr="003A776D">
        <w:rPr>
          <w:sz w:val="16"/>
        </w:rPr>
        <w:t xml:space="preserve">“He’s fought his way back from political defeats and against the odds. </w:t>
      </w:r>
      <w:r w:rsidRPr="003A776D">
        <w:rPr>
          <w:rStyle w:val="StyleUnderline"/>
        </w:rPr>
        <w:t>And so, his psyche is that he can beat anybody and any long odds. What he can’t beat his Father Time.</w:t>
      </w:r>
      <w:r w:rsidRPr="003A776D">
        <w:rPr>
          <w:sz w:val="16"/>
        </w:rPr>
        <w:t xml:space="preserve"> And that’s really the concern here. It’s not about his record,” Axelrod said, later noting that “history will be much kinder to him than voters are being right now.”</w:t>
      </w:r>
    </w:p>
    <w:p w14:paraId="00DFB3DF" w14:textId="77777777" w:rsidR="006D70A0" w:rsidRPr="003A776D" w:rsidRDefault="006D70A0" w:rsidP="006D70A0">
      <w:pPr>
        <w:rPr>
          <w:sz w:val="16"/>
        </w:rPr>
      </w:pPr>
      <w:r w:rsidRPr="003A776D">
        <w:rPr>
          <w:sz w:val="16"/>
        </w:rPr>
        <w:t>The president has remained defiant as some in the party have raised concerns about whether he should stay in the race following his difficult debate performance. Five House Democrats have called on him explicitly to step aside.</w:t>
      </w:r>
    </w:p>
    <w:p w14:paraId="21041574" w14:textId="77777777" w:rsidR="006D70A0" w:rsidRDefault="006D70A0" w:rsidP="006D70A0">
      <w:pPr>
        <w:rPr>
          <w:sz w:val="16"/>
        </w:rPr>
      </w:pPr>
      <w:r w:rsidRPr="003A776D">
        <w:rPr>
          <w:sz w:val="16"/>
        </w:rPr>
        <w:t>In The Hill/Decision Desk HQ’s national polling average, the two candidates remain in a close race, with Trump leading by 1.1 percentage points, 44.2 percent support to 43.1 percent.</w:t>
      </w:r>
    </w:p>
    <w:p w14:paraId="34B7D9C3" w14:textId="77777777" w:rsidR="006D70A0" w:rsidRDefault="006D70A0" w:rsidP="006D70A0">
      <w:pPr>
        <w:pStyle w:val="Heading4"/>
      </w:pPr>
      <w:r>
        <w:t>Biden’s too old to win.</w:t>
      </w:r>
    </w:p>
    <w:p w14:paraId="0C29CBEC" w14:textId="77777777" w:rsidR="006D70A0" w:rsidRDefault="006D70A0" w:rsidP="006D70A0">
      <w:r>
        <w:t xml:space="preserve">Ryan </w:t>
      </w:r>
      <w:r w:rsidRPr="004A3A94">
        <w:rPr>
          <w:rStyle w:val="Style13ptBold"/>
        </w:rPr>
        <w:t>King 7-7</w:t>
      </w:r>
      <w:r>
        <w:t xml:space="preserve">-2024, Ryan is the co-founder and CTO of Chime. “Dems increasingly worry President Biden will spell doom for down-ballot races: ‘The s–t is going to hit the fan’” [MSN] </w:t>
      </w:r>
      <w:hyperlink r:id="rId58" w:history="1">
        <w:r w:rsidRPr="00FF3C0C">
          <w:rPr>
            <w:rStyle w:val="Hyperlink"/>
          </w:rPr>
          <w:t>https://www.msn.com/en-us/news/politics/dems-increasingly-worry-president-biden-will-spell-doom-for-down-ballot-races-the-s-t-is-going-to-hit-the-fan/ar-BB1pyRbR?ocid=BingNewsSerp</w:t>
        </w:r>
      </w:hyperlink>
      <w:r>
        <w:t xml:space="preserve"> /MDC</w:t>
      </w:r>
    </w:p>
    <w:p w14:paraId="3A80CFCC" w14:textId="77777777" w:rsidR="006D70A0" w:rsidRPr="00A05517" w:rsidRDefault="006D70A0" w:rsidP="006D70A0">
      <w:pPr>
        <w:rPr>
          <w:sz w:val="16"/>
        </w:rPr>
      </w:pPr>
      <w:r w:rsidRPr="002A53E1">
        <w:rPr>
          <w:rStyle w:val="StyleUnderline"/>
        </w:rPr>
        <w:t>Democrats are growing increasingly nervous that President Biden’s campaign is sinking after his disastrous debate performance</w:t>
      </w:r>
      <w:r w:rsidRPr="00A05517">
        <w:rPr>
          <w:sz w:val="16"/>
        </w:rPr>
        <w:t xml:space="preserve"> — and their hopes of retaining the Senate and retaking the House in November could sink along with it.</w:t>
      </w:r>
    </w:p>
    <w:p w14:paraId="7AB0A9FF" w14:textId="77777777" w:rsidR="006D70A0" w:rsidRPr="00A05517" w:rsidRDefault="006D70A0" w:rsidP="006D70A0">
      <w:pPr>
        <w:rPr>
          <w:sz w:val="16"/>
        </w:rPr>
      </w:pPr>
      <w:r w:rsidRPr="00A05517">
        <w:rPr>
          <w:sz w:val="16"/>
        </w:rPr>
        <w:t>In key contests across the country, especially in the Senate, Democrats have generally been outperforming Biden in polls, teeing up a potentially stark contrast with the 2020 election when he generally outshined members of Congress and other contenders in his party.</w:t>
      </w:r>
    </w:p>
    <w:p w14:paraId="66769EE9" w14:textId="77777777" w:rsidR="006D70A0" w:rsidRPr="00A05517" w:rsidRDefault="006D70A0" w:rsidP="006D70A0">
      <w:pPr>
        <w:rPr>
          <w:sz w:val="16"/>
        </w:rPr>
      </w:pPr>
      <w:r w:rsidRPr="00A05517">
        <w:rPr>
          <w:sz w:val="16"/>
        </w:rPr>
        <w:t>“There are concerns with the impact on down-ballot races if the President doesn’t do well,” Rep. Adam Schiff (D-Calif) admitted on NBC’s “Meet the Press” Sunday.</w:t>
      </w:r>
    </w:p>
    <w:p w14:paraId="6FBB3379" w14:textId="77777777" w:rsidR="006D70A0" w:rsidRPr="00A05517" w:rsidRDefault="006D70A0" w:rsidP="006D70A0">
      <w:pPr>
        <w:rPr>
          <w:sz w:val="16"/>
        </w:rPr>
      </w:pPr>
      <w:r w:rsidRPr="00A05517">
        <w:rPr>
          <w:sz w:val="16"/>
        </w:rPr>
        <w:t>“At present, our down-ballot candidates in the Senate and House are doing well,” Schiff continued. “They are running well ahead of the President, but you can only run so far ahead of the President.”</w:t>
      </w:r>
    </w:p>
    <w:p w14:paraId="7BB29932" w14:textId="77777777" w:rsidR="006D70A0" w:rsidRPr="00A05517" w:rsidRDefault="006D70A0" w:rsidP="006D70A0">
      <w:pPr>
        <w:rPr>
          <w:sz w:val="16"/>
        </w:rPr>
      </w:pPr>
      <w:r w:rsidRPr="00A05517">
        <w:rPr>
          <w:sz w:val="16"/>
        </w:rPr>
        <w:t xml:space="preserve">Schiff said Sunday </w:t>
      </w:r>
      <w:r w:rsidRPr="002A53E1">
        <w:rPr>
          <w:rStyle w:val="StyleUnderline"/>
        </w:rPr>
        <w:t xml:space="preserve">there’s only one reason that Biden is trailing former President Donald Trump — by six points nationally, according to polls taken after the debate: the president’s age </w:t>
      </w:r>
      <w:r w:rsidRPr="00A05517">
        <w:rPr>
          <w:sz w:val="16"/>
        </w:rPr>
        <w:t>— and the concerns about his fitness for office.</w:t>
      </w:r>
    </w:p>
    <w:p w14:paraId="0DAC171E" w14:textId="77777777" w:rsidR="006D70A0" w:rsidRPr="00A05517" w:rsidRDefault="006D70A0" w:rsidP="006D70A0">
      <w:pPr>
        <w:rPr>
          <w:sz w:val="16"/>
        </w:rPr>
      </w:pPr>
      <w:r w:rsidRPr="00A05517">
        <w:rPr>
          <w:sz w:val="16"/>
        </w:rPr>
        <w:t>[image omitted]</w:t>
      </w:r>
    </w:p>
    <w:p w14:paraId="1DFF886E" w14:textId="77777777" w:rsidR="006D70A0" w:rsidRPr="00A05517" w:rsidRDefault="006D70A0" w:rsidP="006D70A0">
      <w:pPr>
        <w:rPr>
          <w:sz w:val="16"/>
        </w:rPr>
      </w:pPr>
      <w:r w:rsidRPr="00A05517">
        <w:rPr>
          <w:sz w:val="16"/>
        </w:rPr>
        <w:t>On Monday, the House of Representatives is set to reconvene and Democratic lawmakers will be peppered with questions from the press corps. Democrats were slated to huddle for a Zoom call Sunday afternoon ahead of the lower chamber gaveling back into session.</w:t>
      </w:r>
    </w:p>
    <w:p w14:paraId="6F21B614" w14:textId="77777777" w:rsidR="006D70A0" w:rsidRPr="00A05517" w:rsidRDefault="006D70A0" w:rsidP="006D70A0">
      <w:pPr>
        <w:rPr>
          <w:sz w:val="16"/>
        </w:rPr>
      </w:pPr>
      <w:r w:rsidRPr="00A05517">
        <w:rPr>
          <w:sz w:val="16"/>
        </w:rPr>
        <w:t>“The s—t is going to hit the fan on Monday when Congress returns,” one House Democrat told Axios. “People are scared about their own races. But they’re also worried about the country, and about democracy.”</w:t>
      </w:r>
    </w:p>
    <w:p w14:paraId="7B532076" w14:textId="77777777" w:rsidR="006D70A0" w:rsidRPr="00A05517" w:rsidRDefault="006D70A0" w:rsidP="006D70A0">
      <w:pPr>
        <w:rPr>
          <w:sz w:val="16"/>
        </w:rPr>
      </w:pPr>
      <w:r w:rsidRPr="00A05517">
        <w:rPr>
          <w:sz w:val="16"/>
        </w:rPr>
        <w:t>This is particularly apparent in the Senate, where Democrats are facing a brutal map to retain their 51-49 edge. They essentially have to defend 23 seats, compared to Republicans’ 11.</w:t>
      </w:r>
    </w:p>
    <w:p w14:paraId="3F11512B" w14:textId="77777777" w:rsidR="006D70A0" w:rsidRPr="00A05517" w:rsidRDefault="006D70A0" w:rsidP="006D70A0">
      <w:pPr>
        <w:rPr>
          <w:sz w:val="16"/>
        </w:rPr>
      </w:pPr>
      <w:r w:rsidRPr="00A05517">
        <w:rPr>
          <w:sz w:val="16"/>
        </w:rPr>
        <w:t xml:space="preserve">At the moment, </w:t>
      </w:r>
      <w:r w:rsidRPr="002A53E1">
        <w:rPr>
          <w:rStyle w:val="StyleUnderline"/>
        </w:rPr>
        <w:t>Trump is leading Biden in all seven key battleground states</w:t>
      </w:r>
      <w:r w:rsidRPr="00A05517">
        <w:rPr>
          <w:sz w:val="16"/>
        </w:rPr>
        <w:t>, according to the latest RealClearPolitics aggregate of polling.</w:t>
      </w:r>
    </w:p>
    <w:p w14:paraId="1663B3AB" w14:textId="77777777" w:rsidR="006D70A0" w:rsidRPr="00A05517" w:rsidRDefault="006D70A0" w:rsidP="006D70A0">
      <w:pPr>
        <w:rPr>
          <w:sz w:val="16"/>
        </w:rPr>
      </w:pPr>
      <w:r w:rsidRPr="00A05517">
        <w:rPr>
          <w:sz w:val="16"/>
        </w:rPr>
        <w:t>However, Rep. Ruben Gallego (D) is polling ahead of his Republican foe in Arizona, as is Sen. Jacky Rosen (D) in Nevada, Sen. Bob Casey Jr. (D) in Pennsylvania, Sen. Tammy Baldwin (D) in Wisconsin, and Rep. Elissa Slotkin (D) in Michigan, per the RCP aggregates.</w:t>
      </w:r>
    </w:p>
    <w:p w14:paraId="09F060D2" w14:textId="77777777" w:rsidR="006D70A0" w:rsidRPr="00A05517" w:rsidRDefault="006D70A0" w:rsidP="006D70A0">
      <w:pPr>
        <w:rPr>
          <w:sz w:val="16"/>
        </w:rPr>
      </w:pPr>
      <w:r w:rsidRPr="00A05517">
        <w:rPr>
          <w:sz w:val="16"/>
        </w:rPr>
        <w:t>Bob Casey repeatedly dismissed concerns that Joe Biden was unfit to be president — and even tried to spin his age as a strength.</w:t>
      </w:r>
    </w:p>
    <w:p w14:paraId="65BF0685" w14:textId="77777777" w:rsidR="006D70A0" w:rsidRPr="00A05517" w:rsidRDefault="006D70A0" w:rsidP="006D70A0">
      <w:pPr>
        <w:rPr>
          <w:sz w:val="16"/>
        </w:rPr>
      </w:pPr>
      <w:r w:rsidRPr="00A05517">
        <w:rPr>
          <w:sz w:val="16"/>
        </w:rPr>
        <w:t>“It’s hard to see signs of Democratic weakness outside of the polling on Joe Biden. Whether it’s special election results, the midterms, or the polling of other Democrats, the problem appears to be somewhat contained to Biden,” Nate Cohen political analyst for “The Upshot” at The New York Times told The New Yorker.</w:t>
      </w:r>
    </w:p>
    <w:p w14:paraId="6C69F8ED" w14:textId="77777777" w:rsidR="006D70A0" w:rsidRPr="00A05517" w:rsidRDefault="006D70A0" w:rsidP="006D70A0">
      <w:pPr>
        <w:rPr>
          <w:sz w:val="16"/>
        </w:rPr>
      </w:pPr>
      <w:r w:rsidRPr="00A05517">
        <w:rPr>
          <w:sz w:val="16"/>
        </w:rPr>
        <w:t>Underpinning some of those polls are voters’ tendency to blame Biden for plights such as inflation and the border crisis while giving many congressional Democrats a pass.</w:t>
      </w:r>
    </w:p>
    <w:p w14:paraId="387F896B" w14:textId="77777777" w:rsidR="006D70A0" w:rsidRPr="00A05517" w:rsidRDefault="006D70A0" w:rsidP="006D70A0">
      <w:pPr>
        <w:rPr>
          <w:sz w:val="16"/>
        </w:rPr>
      </w:pPr>
      <w:r w:rsidRPr="00A05517">
        <w:rPr>
          <w:sz w:val="16"/>
        </w:rPr>
        <w:t>Republican contenders have sought to weaponize Biden’s perceived political weakness against their rivals. Pennsylvania Republican Dave McCormick’s team, for example, rolled out a spot needling Casey on Biden’s age and vitality.</w:t>
      </w:r>
    </w:p>
    <w:p w14:paraId="0FC7A850" w14:textId="77777777" w:rsidR="006D70A0" w:rsidRPr="00A05517" w:rsidRDefault="006D70A0" w:rsidP="006D70A0">
      <w:pPr>
        <w:rPr>
          <w:sz w:val="16"/>
        </w:rPr>
      </w:pPr>
      <w:r w:rsidRPr="00A05517">
        <w:rPr>
          <w:sz w:val="16"/>
        </w:rPr>
        <w:t>Already, at least five sitting House Democrats have implored Biden to pass the torch onto someone else amid elevated concerns about his age, vitality, and ability to win.</w:t>
      </w:r>
    </w:p>
    <w:p w14:paraId="7990C1C0" w14:textId="77777777" w:rsidR="006D70A0" w:rsidRPr="00A05517" w:rsidRDefault="006D70A0" w:rsidP="006D70A0">
      <w:pPr>
        <w:rPr>
          <w:sz w:val="16"/>
        </w:rPr>
      </w:pPr>
      <w:r w:rsidRPr="00A05517">
        <w:rPr>
          <w:sz w:val="16"/>
        </w:rPr>
        <w:t>Even more are privately wishing for Biden to step aside.</w:t>
      </w:r>
    </w:p>
    <w:p w14:paraId="4165E7E6" w14:textId="77777777" w:rsidR="006D70A0" w:rsidRPr="00A05517" w:rsidRDefault="006D70A0" w:rsidP="006D70A0">
      <w:pPr>
        <w:rPr>
          <w:sz w:val="16"/>
        </w:rPr>
      </w:pPr>
      <w:r w:rsidRPr="00A05517">
        <w:rPr>
          <w:sz w:val="16"/>
        </w:rPr>
        <w:t>[image omitted]</w:t>
      </w:r>
    </w:p>
    <w:p w14:paraId="7D7E33D9" w14:textId="77777777" w:rsidR="006D70A0" w:rsidRPr="00107DF7" w:rsidRDefault="006D70A0" w:rsidP="006D70A0">
      <w:pPr>
        <w:rPr>
          <w:rStyle w:val="StyleUnderline"/>
        </w:rPr>
      </w:pPr>
      <w:r w:rsidRPr="00A05517">
        <w:rPr>
          <w:sz w:val="16"/>
        </w:rPr>
        <w:t>“Candidates for House, Senate, governor, state legislature are going to be in survival mode,” a “well-known” Democrat told Axios. “</w:t>
      </w:r>
      <w:r w:rsidRPr="00107DF7">
        <w:rPr>
          <w:rStyle w:val="StyleUnderline"/>
        </w:rPr>
        <w:t>They’re not going to go down with the ship. And the ship is in a bad place.”</w:t>
      </w:r>
    </w:p>
    <w:p w14:paraId="6D980F1B" w14:textId="77777777" w:rsidR="006D70A0" w:rsidRPr="00A05517" w:rsidRDefault="006D70A0" w:rsidP="006D70A0">
      <w:pPr>
        <w:rPr>
          <w:sz w:val="16"/>
        </w:rPr>
      </w:pPr>
      <w:r w:rsidRPr="00A05517">
        <w:rPr>
          <w:sz w:val="16"/>
        </w:rPr>
        <w:t>In the Senate, Sen. Mark Warner (D-Va.) has endeavored to rally his colleagues to nudge Biden to step aside, the Washington Post reported. His spokesperson didn’t deny the report.</w:t>
      </w:r>
    </w:p>
    <w:p w14:paraId="7D8861A3" w14:textId="77777777" w:rsidR="006D70A0" w:rsidRPr="00A05517" w:rsidRDefault="006D70A0" w:rsidP="006D70A0">
      <w:pPr>
        <w:rPr>
          <w:sz w:val="16"/>
        </w:rPr>
      </w:pPr>
      <w:r w:rsidRPr="00A05517">
        <w:rPr>
          <w:sz w:val="16"/>
        </w:rPr>
        <w:t>Biden, 81, has been adamant that he will stick it through unless the “Lord Almighty” intervenes, and brushed aside a question about why some Democrats are outperforming him in critical states.</w:t>
      </w:r>
    </w:p>
    <w:p w14:paraId="74169A88" w14:textId="77777777" w:rsidR="006D70A0" w:rsidRPr="00A05517" w:rsidRDefault="006D70A0" w:rsidP="006D70A0">
      <w:pPr>
        <w:rPr>
          <w:sz w:val="16"/>
        </w:rPr>
      </w:pPr>
      <w:r w:rsidRPr="00A05517">
        <w:rPr>
          <w:sz w:val="16"/>
        </w:rPr>
        <w:t>“That’s not unusual in some states. I carried an awful lotta Democrats last time I ran in 2020. Look, I remember them tellin’ me the same thing in 2020. ‘I can’t win. The polls show I can’t win,'” Biden told ABC News in an interview last Friday, underscoring that he prevailed in the end.</w:t>
      </w:r>
    </w:p>
    <w:p w14:paraId="22333809" w14:textId="77777777" w:rsidR="006D70A0" w:rsidRPr="00A05517" w:rsidRDefault="006D70A0" w:rsidP="006D70A0">
      <w:pPr>
        <w:rPr>
          <w:sz w:val="16"/>
        </w:rPr>
      </w:pPr>
      <w:r w:rsidRPr="00A05517">
        <w:rPr>
          <w:sz w:val="16"/>
        </w:rPr>
        <w:t>The president was bullish that he could prove his naysayers wrong this time around.</w:t>
      </w:r>
    </w:p>
    <w:p w14:paraId="21F98903" w14:textId="77777777" w:rsidR="006D70A0" w:rsidRPr="00A05517" w:rsidRDefault="006D70A0" w:rsidP="006D70A0">
      <w:pPr>
        <w:rPr>
          <w:sz w:val="16"/>
        </w:rPr>
      </w:pPr>
      <w:r w:rsidRPr="00A05517">
        <w:rPr>
          <w:sz w:val="16"/>
        </w:rPr>
        <w:t>“</w:t>
      </w:r>
      <w:r w:rsidRPr="00107DF7">
        <w:rPr>
          <w:rStyle w:val="StyleUnderline"/>
        </w:rPr>
        <w:t xml:space="preserve">This isn’t just about the presidency, this is risking </w:t>
      </w:r>
      <w:r w:rsidRPr="00107DF7">
        <w:rPr>
          <w:rStyle w:val="Emphasis"/>
        </w:rPr>
        <w:t>a sweep for the Republicans</w:t>
      </w:r>
      <w:r w:rsidRPr="00A05517">
        <w:rPr>
          <w:sz w:val="16"/>
        </w:rPr>
        <w:t>,” former Sen. Heidi Heitkamp (D-N.D.) told CNBC. “The donors stepping out makes a big difference for down-ballot races.”</w:t>
      </w:r>
    </w:p>
    <w:p w14:paraId="7D0A0676" w14:textId="77777777" w:rsidR="006D70A0" w:rsidRPr="00A05517" w:rsidRDefault="006D70A0" w:rsidP="006D70A0">
      <w:pPr>
        <w:rPr>
          <w:sz w:val="16"/>
        </w:rPr>
      </w:pPr>
      <w:r w:rsidRPr="00A05517">
        <w:rPr>
          <w:sz w:val="16"/>
        </w:rPr>
        <w:t>Several big-name Democratic donors such as Abigail Disney have called on other financial backers to close off their wallets until Biden drops out.</w:t>
      </w:r>
    </w:p>
    <w:p w14:paraId="04A6DCEC" w14:textId="77777777" w:rsidR="006D70A0" w:rsidRPr="00A05517" w:rsidRDefault="006D70A0" w:rsidP="006D70A0">
      <w:pPr>
        <w:rPr>
          <w:sz w:val="16"/>
        </w:rPr>
      </w:pPr>
      <w:r w:rsidRPr="00A05517">
        <w:rPr>
          <w:sz w:val="16"/>
        </w:rPr>
        <w:t>[image omitted]</w:t>
      </w:r>
    </w:p>
    <w:p w14:paraId="10760D8C" w14:textId="77777777" w:rsidR="006D70A0" w:rsidRPr="00A05517" w:rsidRDefault="006D70A0" w:rsidP="006D70A0">
      <w:pPr>
        <w:rPr>
          <w:sz w:val="16"/>
        </w:rPr>
      </w:pPr>
      <w:r w:rsidRPr="00A05517">
        <w:rPr>
          <w:sz w:val="16"/>
        </w:rPr>
        <w:t>Other deep-pocketed donors have mused about diverting their resources from the presidential contest to down-ballot races in order to help stem any potential hemorrhaging.</w:t>
      </w:r>
    </w:p>
    <w:p w14:paraId="1BF27619" w14:textId="77777777" w:rsidR="006D70A0" w:rsidRPr="00A05517" w:rsidRDefault="006D70A0" w:rsidP="006D70A0">
      <w:pPr>
        <w:rPr>
          <w:sz w:val="16"/>
        </w:rPr>
      </w:pPr>
      <w:r w:rsidRPr="00A05517">
        <w:rPr>
          <w:sz w:val="16"/>
        </w:rPr>
        <w:t xml:space="preserve">“I don’t think we can be polite and sugarcoat things. </w:t>
      </w:r>
      <w:r w:rsidRPr="00107DF7">
        <w:rPr>
          <w:rStyle w:val="StyleUnderline"/>
        </w:rPr>
        <w:t xml:space="preserve">It will be </w:t>
      </w:r>
      <w:r w:rsidRPr="00107DF7">
        <w:rPr>
          <w:rStyle w:val="Emphasis"/>
        </w:rPr>
        <w:t>brutal</w:t>
      </w:r>
      <w:r w:rsidRPr="00107DF7">
        <w:rPr>
          <w:rStyle w:val="StyleUnderline"/>
        </w:rPr>
        <w:t>. Our base will not energized. We are already having issues with young people. We are already losing different minority groups</w:t>
      </w:r>
      <w:r w:rsidRPr="00A05517">
        <w:rPr>
          <w:sz w:val="16"/>
        </w:rPr>
        <w:t>,” former Rep. Tim Ryan (D-Ohio) told CBS.</w:t>
      </w:r>
    </w:p>
    <w:p w14:paraId="3FA96670" w14:textId="77777777" w:rsidR="006D70A0" w:rsidRPr="00A05517" w:rsidRDefault="006D70A0" w:rsidP="006D70A0">
      <w:pPr>
        <w:rPr>
          <w:sz w:val="16"/>
        </w:rPr>
      </w:pPr>
      <w:r w:rsidRPr="00A05517">
        <w:rPr>
          <w:sz w:val="16"/>
        </w:rPr>
        <w:t>“If we continue down this road, we’re not going to have much of a turnout and you’re gonna hang people like Sherrod Brown [in Ohio], Jon Tester [in Montana], Bob Casey in Pennsylvania — you’re gonna hang them out to dry.”</w:t>
      </w:r>
    </w:p>
    <w:p w14:paraId="60CBA9DB" w14:textId="77777777" w:rsidR="006D70A0" w:rsidRPr="00A05517" w:rsidRDefault="006D70A0" w:rsidP="006D70A0">
      <w:pPr>
        <w:rPr>
          <w:sz w:val="16"/>
        </w:rPr>
      </w:pPr>
      <w:r w:rsidRPr="00A05517">
        <w:rPr>
          <w:sz w:val="16"/>
        </w:rPr>
        <w:t>Brown is polling ahead in the Buckeye State, which has turned red enough that it isn’t even considered a top battleground in the 2024 presidential contest, according to the RCP aggregate.</w:t>
      </w:r>
    </w:p>
    <w:p w14:paraId="0040283B" w14:textId="77777777" w:rsidR="006D70A0" w:rsidRPr="00A05517" w:rsidRDefault="006D70A0" w:rsidP="006D70A0">
      <w:pPr>
        <w:rPr>
          <w:sz w:val="16"/>
        </w:rPr>
      </w:pPr>
      <w:r w:rsidRPr="00A05517">
        <w:rPr>
          <w:sz w:val="16"/>
        </w:rPr>
        <w:t>Meanwhile, polling has also pegged Trump as being competitive in Virginia, Minnesota, New Hampshire and elsewhere — states where Republicans previously stood little chance of winning nationally.</w:t>
      </w:r>
    </w:p>
    <w:p w14:paraId="3854019A" w14:textId="77777777" w:rsidR="006D70A0" w:rsidRPr="00A05517" w:rsidRDefault="006D70A0" w:rsidP="006D70A0">
      <w:pPr>
        <w:rPr>
          <w:sz w:val="16"/>
        </w:rPr>
      </w:pPr>
      <w:r w:rsidRPr="00A05517">
        <w:rPr>
          <w:sz w:val="16"/>
        </w:rPr>
        <w:t>Trump is up in the RCP aggregate poll, despite the fact that Republicans haven’t won the popular vote in a presidential race since 2004.</w:t>
      </w:r>
    </w:p>
    <w:p w14:paraId="09CE4432" w14:textId="77777777" w:rsidR="006D70A0" w:rsidRPr="00A05517" w:rsidRDefault="006D70A0" w:rsidP="006D70A0">
      <w:pPr>
        <w:rPr>
          <w:sz w:val="16"/>
        </w:rPr>
      </w:pPr>
      <w:r w:rsidRPr="00A05517">
        <w:rPr>
          <w:sz w:val="16"/>
        </w:rPr>
        <w:t>“I don’t buy that,” Biden shot back when asked about the national popular vote polling showing him down.</w:t>
      </w:r>
    </w:p>
    <w:p w14:paraId="491AEC75" w14:textId="77777777" w:rsidR="006D70A0" w:rsidRPr="00A05517" w:rsidRDefault="006D70A0" w:rsidP="006D70A0">
      <w:pPr>
        <w:rPr>
          <w:sz w:val="16"/>
        </w:rPr>
      </w:pPr>
      <w:r w:rsidRPr="00A05517">
        <w:rPr>
          <w:sz w:val="16"/>
        </w:rPr>
        <w:t>But a lot of Democrats aren’t so quick to dismiss the polling, which generally had Biden up considerably against Trump ahead of the 2020 election.</w:t>
      </w:r>
    </w:p>
    <w:p w14:paraId="28EE2A7C" w14:textId="77777777" w:rsidR="006D70A0" w:rsidRPr="00A05517" w:rsidRDefault="006D70A0" w:rsidP="006D70A0">
      <w:pPr>
        <w:rPr>
          <w:sz w:val="16"/>
        </w:rPr>
      </w:pPr>
      <w:r w:rsidRPr="00A05517">
        <w:rPr>
          <w:sz w:val="16"/>
        </w:rPr>
        <w:t>[image omitted]</w:t>
      </w:r>
    </w:p>
    <w:p w14:paraId="53E092B0" w14:textId="77777777" w:rsidR="006D70A0" w:rsidRPr="00A05517" w:rsidRDefault="006D70A0" w:rsidP="006D70A0">
      <w:pPr>
        <w:rPr>
          <w:sz w:val="16"/>
        </w:rPr>
      </w:pPr>
      <w:r w:rsidRPr="00A05517">
        <w:rPr>
          <w:sz w:val="16"/>
        </w:rPr>
        <w:t>Further catalyzing those fears are the stakes of the election for Democrats. Many Democrats have painted Trump as an existential threat to democracy and fear that he would be more emboldened during a second term in office.</w:t>
      </w:r>
    </w:p>
    <w:p w14:paraId="69685A41" w14:textId="77777777" w:rsidR="006D70A0" w:rsidRPr="00A05517" w:rsidRDefault="006D70A0" w:rsidP="006D70A0">
      <w:pPr>
        <w:rPr>
          <w:sz w:val="16"/>
        </w:rPr>
      </w:pPr>
      <w:r w:rsidRPr="00A05517">
        <w:rPr>
          <w:sz w:val="16"/>
        </w:rPr>
        <w:t>Some have also pointed to the Supreme Court’s decision on presidential immunity last week, in which the high court determined a president is shielded from criminal prosecution for official acts in office.</w:t>
      </w:r>
    </w:p>
    <w:p w14:paraId="635B542A" w14:textId="77777777" w:rsidR="006D70A0" w:rsidRPr="00A05517" w:rsidRDefault="006D70A0" w:rsidP="006D70A0">
      <w:pPr>
        <w:rPr>
          <w:sz w:val="16"/>
        </w:rPr>
      </w:pPr>
      <w:r w:rsidRPr="00A05517">
        <w:rPr>
          <w:sz w:val="16"/>
        </w:rPr>
        <w:t>“What the Supreme Court did in that decision was give the next occupant of that office — whether it’s Joe Biden or anyone else — nearly dictatorial power” Schiff further fretted on Meet the Press.</w:t>
      </w:r>
    </w:p>
    <w:p w14:paraId="41B8C652" w14:textId="77777777" w:rsidR="006D70A0" w:rsidRPr="00A05517" w:rsidRDefault="006D70A0" w:rsidP="006D70A0">
      <w:pPr>
        <w:rPr>
          <w:sz w:val="16"/>
        </w:rPr>
      </w:pPr>
      <w:r w:rsidRPr="00A05517">
        <w:rPr>
          <w:sz w:val="16"/>
        </w:rPr>
        <w:t>Alan Clendenin, Florida’s longest-serving member on the Democratic National Committee said in a statement Sunday that, “</w:t>
      </w:r>
      <w:r w:rsidRPr="00A05517">
        <w:rPr>
          <w:rStyle w:val="StyleUnderline"/>
        </w:rPr>
        <w:t>The future of the Republic we know is in imminent danger</w:t>
      </w:r>
      <w:r w:rsidRPr="00A05517">
        <w:rPr>
          <w:sz w:val="16"/>
        </w:rPr>
        <w:t xml:space="preserve"> and we must hold our country above our party or any one individual.</w:t>
      </w:r>
    </w:p>
    <w:p w14:paraId="689D0351" w14:textId="77777777" w:rsidR="006D70A0" w:rsidRPr="00A05517" w:rsidRDefault="006D70A0" w:rsidP="006D70A0">
      <w:pPr>
        <w:rPr>
          <w:sz w:val="16"/>
        </w:rPr>
      </w:pPr>
      <w:r w:rsidRPr="00A05517">
        <w:rPr>
          <w:sz w:val="16"/>
        </w:rPr>
        <w:t>“I believe it is in the best interest of our country and the world that President Joe Biden step aside and allow Vice President Kamala Harris to carry forward his agenda as our Democratic nominee.”</w:t>
      </w:r>
    </w:p>
    <w:p w14:paraId="6A9517DC" w14:textId="77777777" w:rsidR="006D70A0" w:rsidRPr="00A05517" w:rsidRDefault="006D70A0" w:rsidP="006D70A0">
      <w:pPr>
        <w:rPr>
          <w:sz w:val="16"/>
        </w:rPr>
      </w:pPr>
      <w:r w:rsidRPr="00A05517">
        <w:rPr>
          <w:sz w:val="16"/>
        </w:rPr>
        <w:t>[image omitted]</w:t>
      </w:r>
    </w:p>
    <w:p w14:paraId="74C1402A" w14:textId="77777777" w:rsidR="006D70A0" w:rsidRPr="00A05517" w:rsidRDefault="006D70A0" w:rsidP="006D70A0">
      <w:pPr>
        <w:rPr>
          <w:sz w:val="16"/>
        </w:rPr>
      </w:pPr>
      <w:r w:rsidRPr="00A05517">
        <w:rPr>
          <w:sz w:val="16"/>
        </w:rPr>
        <w:t xml:space="preserve">Still, others, are wary that </w:t>
      </w:r>
      <w:r w:rsidRPr="00A05517">
        <w:rPr>
          <w:rStyle w:val="StyleUnderline"/>
        </w:rPr>
        <w:t>trying to re-top the ticket at this stage — less than five months out from the election, could only worsen matters.</w:t>
      </w:r>
    </w:p>
    <w:p w14:paraId="34C78504" w14:textId="77777777" w:rsidR="006D70A0" w:rsidRPr="00A05517" w:rsidRDefault="006D70A0" w:rsidP="006D70A0">
      <w:pPr>
        <w:rPr>
          <w:sz w:val="16"/>
        </w:rPr>
      </w:pPr>
      <w:r w:rsidRPr="00A05517">
        <w:rPr>
          <w:sz w:val="16"/>
        </w:rPr>
        <w:t>Last week, in a fundraising blast that ripped into the “bedwetting brigade” of Democrats calling on Biden to move aside, Biden-Harris deputy campaign manager Rob Flaherty amplified those concerns.</w:t>
      </w:r>
    </w:p>
    <w:p w14:paraId="6546CABC" w14:textId="77777777" w:rsidR="006D70A0" w:rsidRPr="0024143B" w:rsidRDefault="006D70A0" w:rsidP="006D70A0">
      <w:pPr>
        <w:rPr>
          <w:sz w:val="16"/>
        </w:rPr>
      </w:pPr>
      <w:r w:rsidRPr="00A05517">
        <w:rPr>
          <w:sz w:val="16"/>
        </w:rPr>
        <w:t>“If he were to drop out, it would lead to weeks of chaos, internal foodfighting, and a bunch of candidates who limp into a brutal floor fight at the convention, all while Donald Trump has time to speak to American voters uncontested,” Flaherty wrote.</w:t>
      </w:r>
      <w:r>
        <w:br/>
      </w:r>
    </w:p>
    <w:p w14:paraId="290C7204"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2A8DD6AA" w14:textId="77777777" w:rsidR="000D5137" w:rsidRDefault="000D5137" w:rsidP="000D5137">
      <w:pPr>
        <w:pStyle w:val="Heading4"/>
      </w:pPr>
      <w:r>
        <w:t>Betting odds show Biden loses the election</w:t>
      </w:r>
    </w:p>
    <w:p w14:paraId="1E71144C" w14:textId="77777777" w:rsidR="000D5137" w:rsidRPr="003839F1" w:rsidRDefault="000D5137" w:rsidP="000D5137">
      <w:pPr>
        <w:rPr>
          <w:rStyle w:val="Style13ptBold"/>
          <w:b w:val="0"/>
          <w:bCs w:val="0"/>
          <w:sz w:val="16"/>
          <w:szCs w:val="16"/>
        </w:rPr>
      </w:pPr>
      <w:r w:rsidRPr="003839F1">
        <w:rPr>
          <w:rStyle w:val="Style13ptBold"/>
        </w:rPr>
        <w:t>Lynch 7/5</w:t>
      </w:r>
      <w:r>
        <w:rPr>
          <w:rStyle w:val="Style13ptBold"/>
        </w:rPr>
        <w:t xml:space="preserve"> </w:t>
      </w:r>
      <w:r w:rsidRPr="003839F1">
        <w:rPr>
          <w:rStyle w:val="Style13ptBold"/>
          <w:b w:val="0"/>
          <w:bCs w:val="0"/>
          <w:sz w:val="16"/>
          <w:szCs w:val="16"/>
        </w:rPr>
        <w:t>(Andrew is the executive editor of Action Network and Better Collective US, 7/5/24, 2024 Presidential Election Predictions: Latest Election Odds As Joe Biden Says He Won’t Drop Out, Action Network, https://www.actionnetwork.com/politics/2024-presidential-election-predictions-election-odds-joe-biden-drop-out, L.B.)</w:t>
      </w:r>
    </w:p>
    <w:p w14:paraId="73246798" w14:textId="77777777" w:rsidR="000D5137" w:rsidRDefault="000D5137" w:rsidP="000D5137">
      <w:pPr>
        <w:rPr>
          <w:sz w:val="16"/>
        </w:rPr>
      </w:pPr>
      <w:r w:rsidRPr="009D601C">
        <w:rPr>
          <w:sz w:val="16"/>
        </w:rPr>
        <w:t xml:space="preserve">President Joe Biden was crystal clear on Friday: Despite all the noise and the questions, he is staying in the 2024 presidential race. </w:t>
      </w:r>
      <w:r w:rsidRPr="00FA5D18">
        <w:rPr>
          <w:rStyle w:val="StyleUnderline"/>
        </w:rPr>
        <w:t>Unfortunately for President Biden, the betting markets weren't particularly moved by his announcement.</w:t>
      </w:r>
      <w:r w:rsidRPr="009D601C">
        <w:rPr>
          <w:sz w:val="16"/>
        </w:rPr>
        <w:t xml:space="preserve"> And in </w:t>
      </w:r>
      <w:r w:rsidRPr="009D601C">
        <w:rPr>
          <w:rStyle w:val="StyleUnderline"/>
        </w:rPr>
        <w:t>the latest 2024 presidential election odds, Biden remains a big underdog to former president Donald Trump. Biden also remains behind his own vice president, Kamala Harris, in the latest presidential election predictions based on the betting odds</w:t>
      </w:r>
      <w:r w:rsidRPr="009D601C">
        <w:rPr>
          <w:sz w:val="16"/>
        </w:rPr>
        <w:t xml:space="preserve">, which offer a different, if complementary, perspective to national polls when it comes to the race to win the Electoral College. President Joe Biden was +600 to win the 2024 election before his answer in an ABC interview, where he stated he would only step aside if "the Lord Almighty" came down and told him to do so. After that interview and Biden's tweet, he remained +600. </w:t>
      </w:r>
      <w:r w:rsidRPr="009D601C">
        <w:rPr>
          <w:rStyle w:val="StyleUnderline"/>
        </w:rPr>
        <w:t>Former president Donald Trump's election odds stayed at -200, with Trump still a massive favorite.</w:t>
      </w:r>
      <w:r w:rsidRPr="009D601C">
        <w:rPr>
          <w:sz w:val="16"/>
        </w:rPr>
        <w:t xml:space="preserve"> Kamala Harris has the next best odds at +400. </w:t>
      </w:r>
      <w:r w:rsidRPr="009D601C">
        <w:rPr>
          <w:rStyle w:val="StyleUnderline"/>
        </w:rPr>
        <w:t>Donald Trump is the resounding favorite to win the 2024 presidential election at -200, a 53.76% chance to win the election.</w:t>
      </w:r>
      <w:r w:rsidRPr="009D601C">
        <w:rPr>
          <w:sz w:val="16"/>
        </w:rPr>
        <w:t xml:space="preserve"> Trump moved to -200 after the first presidential election and saw his odds shorten slightly to -175 last week, but Trump's election odds have solidified at -200 since questions about Biden reached a fever pitch. Joe Biden Odds for President President Biden is +600 to win reelection. </w:t>
      </w:r>
      <w:r w:rsidRPr="009D601C">
        <w:rPr>
          <w:rStyle w:val="StyleUnderline"/>
        </w:rPr>
        <w:t xml:space="preserve">Biden's presidential election odds equal a 11.52% chance to win the 270 electoral college votes necessary to return to the White House. </w:t>
      </w:r>
      <w:r w:rsidRPr="009D601C">
        <w:rPr>
          <w:sz w:val="16"/>
        </w:rPr>
        <w:t xml:space="preserve">Biden was +163 (33.31% chance) before the first debate and plummeted to +425 immediately after, before moving to +550. </w:t>
      </w:r>
      <w:r w:rsidRPr="009D601C">
        <w:rPr>
          <w:rStyle w:val="StyleUnderline"/>
        </w:rPr>
        <w:t xml:space="preserve">This is the worst Biden's election odds have been in the entire 2024 election campaign, despite the president's insistence that he will not step aside and will continue to pursue a second term. </w:t>
      </w:r>
      <w:r w:rsidRPr="009D601C">
        <w:rPr>
          <w:sz w:val="16"/>
        </w:rPr>
        <w:t>Kamala Harris Odds for President Vice President Kamala Harris remains the candidate with the second-best chance to win the election, according to the odds-based presidential election predictions. Harris is now +400 to win the 2024 election, a 16.13% chance of victory in November. These are Harris' best odds for president of this presidential race. Before the debate, Harris was a +5000 long shot, with a 1.72% chance of winning the presidency. Immediately following that first debate, Harris' odds vaulted all the way to +1200. Earlier this week, her odds got slightly longer at +1600, before moving to +1100 on Tuesday, then to +550 overnight on Wednesday and now to +400.</w:t>
      </w:r>
    </w:p>
    <w:p w14:paraId="56A73711" w14:textId="77777777" w:rsidR="000D5137" w:rsidRDefault="000D5137" w:rsidP="000D5137">
      <w:pPr>
        <w:pStyle w:val="Heading4"/>
      </w:pPr>
      <w:r w:rsidRPr="00AB71AD">
        <w:t>Trump wins now because both Biden and Harris have lost approval</w:t>
      </w:r>
    </w:p>
    <w:p w14:paraId="67F862F6" w14:textId="77777777" w:rsidR="000D5137" w:rsidRPr="00AB71AD" w:rsidRDefault="000D5137" w:rsidP="000D5137">
      <w:pPr>
        <w:rPr>
          <w:rStyle w:val="Style13ptBold"/>
          <w:b w:val="0"/>
          <w:bCs w:val="0"/>
          <w:sz w:val="16"/>
          <w:szCs w:val="16"/>
        </w:rPr>
      </w:pPr>
      <w:r w:rsidRPr="00AB71AD">
        <w:rPr>
          <w:rStyle w:val="Style13ptBold"/>
        </w:rPr>
        <w:t>Campanile 7/7</w:t>
      </w:r>
      <w:r>
        <w:rPr>
          <w:rStyle w:val="Style13ptBold"/>
        </w:rPr>
        <w:t xml:space="preserve"> </w:t>
      </w:r>
      <w:r w:rsidRPr="00AB71AD">
        <w:rPr>
          <w:rStyle w:val="Style13ptBold"/>
          <w:b w:val="0"/>
          <w:bCs w:val="0"/>
          <w:sz w:val="16"/>
          <w:szCs w:val="16"/>
        </w:rPr>
        <w:t>(Carl Campanile is a veteran journalist with the New York Post, principally covering government and politics. Before coming to the Post in 1998, he worked at The Staten Island Advance and the Paterson News and Herald News in New Jersey. A graduate of St. John's University. 7/7/24, Biden debate debacle, says ex-NY Gov. David Paterson, New York Post, https://nypost.com/2024/07/07/us-news/election-is-trumps-to-lose-after-biden-debate-david-paterson/ L.B.)</w:t>
      </w:r>
    </w:p>
    <w:p w14:paraId="3EF964C3" w14:textId="77777777" w:rsidR="000D5137" w:rsidRDefault="000D5137" w:rsidP="000D5137">
      <w:r>
        <w:t xml:space="preserve">He said </w:t>
      </w:r>
      <w:r w:rsidRPr="00AB71AD">
        <w:rPr>
          <w:rStyle w:val="StyleUnderline"/>
        </w:rPr>
        <w:t>Biden</w:t>
      </w:r>
      <w:r>
        <w:t xml:space="preserve">, 81, </w:t>
      </w:r>
      <w:r w:rsidRPr="00AB71AD">
        <w:rPr>
          <w:rStyle w:val="StyleUnderline"/>
        </w:rPr>
        <w:t>would have elicited more compassion by simply saying he botched the debate</w:t>
      </w:r>
      <w:r>
        <w:t xml:space="preserve">, apologizing and vowing to do better next time — </w:t>
      </w:r>
      <w:r w:rsidRPr="00AB71AD">
        <w:rPr>
          <w:rStyle w:val="StyleUnderline"/>
        </w:rPr>
        <w:t xml:space="preserve">instead of blaming a cold </w:t>
      </w:r>
      <w:r>
        <w:t xml:space="preserve">and lack of rest for his blunders. Biden, the oldest president in US history, insists that he has not suffered from declining health or cognitive abilities since taking office four years ago. Paterson felt that Biden should have apologized for his clunky debate performance, instead of blaming a cold for his blunders. He said </w:t>
      </w:r>
      <w:r w:rsidRPr="00AB71AD">
        <w:rPr>
          <w:rStyle w:val="StyleUnderline"/>
        </w:rPr>
        <w:t>Trump,</w:t>
      </w:r>
      <w:r>
        <w:t xml:space="preserve"> 78, </w:t>
      </w:r>
      <w:r w:rsidRPr="00AB71AD">
        <w:rPr>
          <w:rStyle w:val="StyleUnderline"/>
        </w:rPr>
        <w:t>is now well positioned to win back the presidency, noting that Vice President Kamala Harris’ public opinion poll numbers are worse than Biden’s</w:t>
      </w:r>
      <w:r>
        <w:t xml:space="preserve">, and that it would be hard for any another lesser known candidate to gain traction in just a few months before the election. </w:t>
      </w:r>
      <w:r w:rsidRPr="00AB71AD">
        <w:rPr>
          <w:rStyle w:val="StyleUnderline"/>
        </w:rPr>
        <w:t xml:space="preserve">“You’re going to have to go up against Donald Trump who is playing with the house’s money right now. That is going to be a difficult task for President Biden </w:t>
      </w:r>
      <w:r>
        <w:t xml:space="preserve">or whomever would come off the bench and take his place,” Paterson told host John Catsimatidis. </w:t>
      </w:r>
      <w:r w:rsidRPr="00AB71AD">
        <w:rPr>
          <w:rStyle w:val="StyleUnderline"/>
        </w:rPr>
        <w:t>Trump</w:t>
      </w:r>
      <w:r>
        <w:t xml:space="preserve"> has his own serious legal woes, but he </w:t>
      </w:r>
      <w:r w:rsidRPr="00AB71AD">
        <w:rPr>
          <w:rStyle w:val="StyleUnderline"/>
        </w:rPr>
        <w:t>caught a break last week</w:t>
      </w:r>
      <w:r>
        <w:t xml:space="preserve"> when the US </w:t>
      </w:r>
      <w:r w:rsidRPr="00AB71AD">
        <w:rPr>
          <w:rStyle w:val="StyleUnderline"/>
        </w:rPr>
        <w:t>Supreme Court issued</w:t>
      </w:r>
      <w:r>
        <w:t xml:space="preserve"> a ruling granting presidents </w:t>
      </w:r>
      <w:r w:rsidRPr="00AB71AD">
        <w:rPr>
          <w:rStyle w:val="StyleUnderline"/>
        </w:rPr>
        <w:t>immunity</w:t>
      </w:r>
      <w:r>
        <w:t xml:space="preserve"> for “official acts” that could impact ongoing criminal cases.</w:t>
      </w:r>
    </w:p>
    <w:p w14:paraId="009B6E2D" w14:textId="77777777" w:rsidR="000D5137" w:rsidRDefault="000D5137" w:rsidP="000D5137">
      <w:pPr>
        <w:pStyle w:val="Heading4"/>
      </w:pPr>
      <w:r>
        <w:t>Biden loses now- behind on polls even more after debate</w:t>
      </w:r>
    </w:p>
    <w:p w14:paraId="65DE65F3" w14:textId="77777777" w:rsidR="000D5137" w:rsidRPr="00357129" w:rsidRDefault="000D5137" w:rsidP="000D5137">
      <w:pPr>
        <w:rPr>
          <w:rStyle w:val="Style13ptBold"/>
          <w:b w:val="0"/>
          <w:bCs w:val="0"/>
          <w:sz w:val="16"/>
          <w:szCs w:val="16"/>
        </w:rPr>
      </w:pPr>
      <w:r w:rsidRPr="00357129">
        <w:rPr>
          <w:rStyle w:val="Style13ptBold"/>
        </w:rPr>
        <w:t>Shepard 7/4</w:t>
      </w:r>
      <w:r>
        <w:rPr>
          <w:rStyle w:val="Style13ptBold"/>
        </w:rPr>
        <w:t xml:space="preserve"> </w:t>
      </w:r>
      <w:r w:rsidRPr="00357129">
        <w:rPr>
          <w:rStyle w:val="Style13ptBold"/>
          <w:b w:val="0"/>
          <w:bCs w:val="0"/>
          <w:sz w:val="16"/>
          <w:szCs w:val="16"/>
        </w:rPr>
        <w:t>(Steven Shepard is POLITICO’s senior campaign and elections editor and chief polling analyst. In this role, he serves as a political editor and develops POLITICO’s Race Ratings for the Electoral College and races for Senate, House and governor's office. He also writes extensively about political polling and public opinion. 7/4/24, We now know how bad the debate was for Biden, Politico, We now know how bad the debate was for Biden, https://www.politico.com/news/2024/07/04/biden-trump-debate-polling-00166590, L.B.)</w:t>
      </w:r>
    </w:p>
    <w:p w14:paraId="1FF9FE90" w14:textId="77777777" w:rsidR="000D5137" w:rsidRPr="00357129" w:rsidRDefault="000D5137" w:rsidP="000D5137">
      <w:pPr>
        <w:rPr>
          <w:rStyle w:val="StyleUnderline"/>
        </w:rPr>
      </w:pPr>
      <w:r w:rsidRPr="00357129">
        <w:rPr>
          <w:sz w:val="14"/>
        </w:rPr>
        <w:t xml:space="preserve">The polls are in: </w:t>
      </w:r>
      <w:r w:rsidRPr="0034232A">
        <w:rPr>
          <w:rStyle w:val="StyleUnderline"/>
        </w:rPr>
        <w:t>President Joe Biden’s debate face-plant has put him in his worst electoral shape of the 2024 election.</w:t>
      </w:r>
      <w:r w:rsidRPr="00357129">
        <w:rPr>
          <w:sz w:val="14"/>
        </w:rPr>
        <w:t xml:space="preserve"> More </w:t>
      </w:r>
      <w:r w:rsidRPr="0034232A">
        <w:rPr>
          <w:rStyle w:val="StyleUnderline"/>
        </w:rPr>
        <w:t>voters</w:t>
      </w:r>
      <w:r w:rsidRPr="00357129">
        <w:rPr>
          <w:sz w:val="14"/>
        </w:rPr>
        <w:t xml:space="preserve"> now than ever say they </w:t>
      </w:r>
      <w:r w:rsidRPr="0034232A">
        <w:rPr>
          <w:rStyle w:val="StyleUnderline"/>
        </w:rPr>
        <w:t>have an unfavorable opinion of the president, think he’s too old</w:t>
      </w:r>
      <w:r w:rsidRPr="00357129">
        <w:rPr>
          <w:sz w:val="14"/>
        </w:rPr>
        <w:t xml:space="preserve"> for the job and want someone else leading the Democratic ticket this fall. </w:t>
      </w:r>
      <w:r w:rsidRPr="0034232A">
        <w:rPr>
          <w:rStyle w:val="StyleUnderline"/>
        </w:rPr>
        <w:t>No incumbent president has had an approval rating this low</w:t>
      </w:r>
      <w:r w:rsidRPr="00357129">
        <w:rPr>
          <w:sz w:val="14"/>
        </w:rPr>
        <w:t xml:space="preserve"> at this stage of the election since George H.W. Bush more than three decades ago — and, other than Biden’s 2024 opponent, former President Donald Trump, no incumbent has trailed this far behind in the horse race polling since Jimmy Carter’s reelection bid 44 years ago. The latest numbers have added to the pressure on Biden to mount a quick comeback — or drop out of the race before his party officially designates a nominee. A string of rigorous-but-fast-twitch </w:t>
      </w:r>
      <w:r w:rsidRPr="0034232A">
        <w:rPr>
          <w:rStyle w:val="StyleUnderline"/>
        </w:rPr>
        <w:t>polls show a post-debate slide for Biden</w:t>
      </w:r>
      <w:r w:rsidRPr="00357129">
        <w:rPr>
          <w:sz w:val="14"/>
        </w:rPr>
        <w:t xml:space="preserve"> — who was already struggling to break out from behind Trump. Three of them, including a New York Times/Siena College survey released Wednesday afternoon, showed </w:t>
      </w:r>
      <w:r w:rsidRPr="0034232A">
        <w:rPr>
          <w:rStyle w:val="StyleUnderline"/>
        </w:rPr>
        <w:t>Trump with a 6-point lead among likely voters. Given Republicans’ advantage in the Electoral College, that kind of national margin would likely equate to a decisive Trump victory</w:t>
      </w:r>
      <w:r w:rsidRPr="00357129">
        <w:rPr>
          <w:sz w:val="14"/>
        </w:rPr>
        <w:t xml:space="preserve">. The New York Times/Siena College poll showed Trump leading Biden among likely voters, 49 percent to 43 percent, up from a 3-point lead before the debate. That’s a real — but not overwhelming — shift that lines up with the other polling conducted in the wake of Biden’s debate with Trump. A few other recent </w:t>
      </w:r>
      <w:r w:rsidRPr="0034232A">
        <w:rPr>
          <w:rStyle w:val="StyleUnderline"/>
        </w:rPr>
        <w:t>polls show eroding numbers for Biden</w:t>
      </w:r>
      <w:r w:rsidRPr="00357129">
        <w:rPr>
          <w:sz w:val="14"/>
        </w:rPr>
        <w:t xml:space="preserve"> but with slightly smaller margins. Each poll differs slightly from the others, including in methodology. But taken together they paint a bleak portrait: </w:t>
      </w:r>
      <w:r w:rsidRPr="0034232A">
        <w:rPr>
          <w:rStyle w:val="StyleUnderline"/>
        </w:rPr>
        <w:t xml:space="preserve">The incumbent president who has struggled for months to close a persistent polling gap has now fallen further behind. </w:t>
      </w:r>
      <w:r w:rsidRPr="00357129">
        <w:rPr>
          <w:sz w:val="14"/>
        </w:rPr>
        <w:t xml:space="preserve">Already reviled by Republicans, Biden’s small drop appears to come mostly from self-identified Democrats and independents. Typically, these would be the easiest voters for Biden to win back. But his broader liabilities make that difficult. Here’s what to know about Biden’s post-debate polling: The polls haven’t moved that much, but it’s an important shift Quantifying the magnitude of Trump’s post-debate bounce and Biden’s slide is more complicated than it might seem. Some of the new polls, like CNN’s and The Wall Street Journal’s, are from outlets whose most recent trendlines date back months, meaning changes in the numbers might reflect a lot more than just the debate. And the FiveThirtyEight and RealClearPolitics averages — which are intentionally slower-moving measurements — still include pre-debate polls. Those high-quality polls are most useful in understanding the current state of the race, and they show a solid Trump lead. The Wall Street Journal hadn’t polled the race since February, but </w:t>
      </w:r>
      <w:r w:rsidRPr="00357129">
        <w:rPr>
          <w:rStyle w:val="StyleUnderline"/>
        </w:rPr>
        <w:t>Trump’s 6-point lead in the post-debate survey was up from a 2-point advantage in the previous poll.</w:t>
      </w:r>
      <w:r w:rsidRPr="00357129">
        <w:rPr>
          <w:sz w:val="14"/>
        </w:rPr>
        <w:t xml:space="preserve"> And while CNN’s Trump +6 poll was unchanged from the previous survey in April, it underscores that even in the best-case scenario, the debate was a missed opportunity. Five pollsters who had a pre-debate poll in the month of June have also conducted a survey since the debate, allowing us to understand the debate’s effects, and four of them show Trump gaining on the margin — but none by more than a 4-point swing. Those aren’t the kinds of massive swings that have sometimes occurred after major events in past elections, but they’re significant. After all, </w:t>
      </w:r>
      <w:r w:rsidRPr="00357129">
        <w:rPr>
          <w:rStyle w:val="StyleUnderline"/>
        </w:rPr>
        <w:t xml:space="preserve">it’s not unusual for polling to shift against the candidate widely seen as the “loser” of a televised debate — both because the debate is fresh on voters’ minds and because that candidate’s supporters are less likely to respond to polls after a poor performance. </w:t>
      </w:r>
      <w:r w:rsidRPr="00357129">
        <w:rPr>
          <w:sz w:val="14"/>
        </w:rPr>
        <w:t xml:space="preserve">Ever since the debate, the Biden campaign has warned the media — and skittish Democrats — that a spate of bad polling was on the way, pointing to history and political science research that “non-response bias” — changes in response patterns that cause dips in a candidate’s support after a bad debate because fewer of that candidate’s voters respond to pollsters — would overstate the lasting damage for Biden. But, notably, that may not be happening in this case. The New York Times’ Nate Cohn wrote that self-identified Democrats and Republicans answered the new survey at roughly equal rates. That’s just one poll, but it suggests that the small dip for Biden is not an artifact of trying to poll in the immediate wake of a major news event. Biden’s position in the polls is even worse when you consider how hard it is to gain ground in this election Voters are familiar with both candidates in the rematch of the 2020 election, and Biden and Trump have been neck-and-neck in the polling for months, with only small changes. So even as surveys show voters consider Trump the victor of last week’s debate by a three-to-one margin, major changes in the race were always unlikely thanks to intense polarization. MOST READ Main.Geiger.TrumIINATO.Illustration.Override.png The world wasn’t ready for Trump in 2016. It’s not making that mistake this time. American allies fear Biden is finished and can’t beat Trump Biden tried to put his campaign crisis behind him. It isn’t working yet. Biden Skeptics Debate Whether to ‘Get a Spine’ Opinion | The Strange Future After a Second Trump Term Since launching in March, FiveThirtyEight’s Biden-Trump polling average has traded within an extremely narrow band: from Trump +2.4 points, to Biden +0.3 points. (It currently stands at Trump +2.3 points, just a hair off his high-water mark.) </w:t>
      </w:r>
      <w:r w:rsidRPr="00357129">
        <w:rPr>
          <w:rStyle w:val="StyleUnderline"/>
        </w:rPr>
        <w:t xml:space="preserve">Biden had taken the slightest of leads in the weeks after Trump’s criminal conviction in May, but that bounce has quickly been erased since the debate. </w:t>
      </w:r>
      <w:r w:rsidRPr="00357129">
        <w:rPr>
          <w:sz w:val="14"/>
        </w:rPr>
        <w:t xml:space="preserve">It’s left Biden in a hole larger than all but two incumbents dating back to 1980: Carter and Trump, who were both defeated for reelection. The Biden campaign has been eager to seize on results showing only a modest decline in the president’s standing since the debate. In an effort to pre-but the New York Times/Siena poll on Wednesday, a memo from top campaign officials to staffers highlighted those smaller shifts and warned that “it will take a few weeks” to determine how the debate affected the race. But that also obscures a basic reality: </w:t>
      </w:r>
      <w:r w:rsidRPr="00357129">
        <w:rPr>
          <w:rStyle w:val="StyleUnderline"/>
        </w:rPr>
        <w:t>Biden was narrowly losing before the debate, and he’s losing by an even greater margin now. That’s a particularly rough situation for a candidate who has had little success making up ground in the polls — even after pouring nearly $115 million into advertising to date</w:t>
      </w:r>
      <w:r w:rsidRPr="00357129">
        <w:rPr>
          <w:sz w:val="14"/>
        </w:rPr>
        <w:t xml:space="preserve">, according to AdImpact. </w:t>
      </w:r>
      <w:r w:rsidRPr="00357129">
        <w:rPr>
          <w:rStyle w:val="StyleUnderline"/>
        </w:rPr>
        <w:t>In a race likely to be determined by the smallest of margins, Biden needed an event that could break through the noise and shake things up. He challenged Trump to debate and helped set its rules of engagement. Tens of millions of Americans tuned in. And the gambit backfired.</w:t>
      </w:r>
    </w:p>
    <w:p w14:paraId="5D7EBB59"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61E63280"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572C4B4A"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59513A36"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1C330BC7"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6D5782D1"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51428E9A"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01657B66"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2D3B962D"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61FD16EF"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4565CB51"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6D35C7A7"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43393AB8"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058E71A6"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44AAA7C0"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61F23E4D"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254CE9BD"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12AFC25E"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7BC0474B"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1A7BFC76"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21910A38"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5441C788"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7A90874B"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15A32EC0"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304541CF"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6BFA75AB"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0281084D"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2B282A18"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3EE3B66F"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40DA9764"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1CEEB3B8"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0C714BE6"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717976EA"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5BD3F055"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6CB7DA59"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644070A1"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172DCAB3"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52C5F251"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0EEDFD99"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5B2686D6"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700F98AE"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21613C5B" w14:textId="77777777" w:rsidR="00AC70A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2A552D2D" w14:textId="77777777" w:rsidR="00AC70A1" w:rsidRPr="00E064B1" w:rsidRDefault="00AC70A1" w:rsidP="00AC70A1">
      <w:pPr>
        <w:pBdr>
          <w:bottom w:val="single" w:sz="6" w:space="31" w:color="C4C4C4"/>
        </w:pBdr>
        <w:shd w:val="clear" w:color="auto" w:fill="FFFFFF"/>
        <w:spacing w:after="0" w:line="336" w:lineRule="atLeast"/>
        <w:rPr>
          <w:rFonts w:asciiTheme="minorHAnsi" w:hAnsiTheme="minorHAnsi" w:cstheme="minorHAnsi"/>
          <w:color w:val="000000"/>
          <w:sz w:val="16"/>
          <w:szCs w:val="16"/>
        </w:rPr>
      </w:pPr>
    </w:p>
    <w:p w14:paraId="20B2E114" w14:textId="77777777" w:rsidR="00AC70A1" w:rsidRPr="002E2401" w:rsidRDefault="00AC70A1" w:rsidP="00AC70A1"/>
    <w:p w14:paraId="2E9622A2" w14:textId="77777777" w:rsidR="00AC70A1" w:rsidRPr="00AC70A1" w:rsidRDefault="00AC70A1" w:rsidP="00AC70A1">
      <w:pPr>
        <w:pStyle w:val="Heading3"/>
      </w:pPr>
    </w:p>
    <w:sectPr w:rsidR="00AC70A1" w:rsidRPr="00AC70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E0BFEB" w14:textId="77777777" w:rsidR="008440DA" w:rsidRDefault="008440DA" w:rsidP="00066D2C">
      <w:pPr>
        <w:spacing w:after="0" w:line="240" w:lineRule="auto"/>
      </w:pPr>
      <w:r>
        <w:separator/>
      </w:r>
    </w:p>
  </w:endnote>
  <w:endnote w:type="continuationSeparator" w:id="0">
    <w:p w14:paraId="2442B30E" w14:textId="77777777" w:rsidR="008440DA" w:rsidRDefault="008440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63240" w14:textId="77777777" w:rsidR="008440DA" w:rsidRDefault="008440DA" w:rsidP="00066D2C">
      <w:pPr>
        <w:spacing w:after="0" w:line="240" w:lineRule="auto"/>
      </w:pPr>
      <w:r>
        <w:separator/>
      </w:r>
    </w:p>
  </w:footnote>
  <w:footnote w:type="continuationSeparator" w:id="0">
    <w:p w14:paraId="41A98FEC" w14:textId="77777777" w:rsidR="008440DA" w:rsidRDefault="008440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82B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9F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78E"/>
    <w:rsid w:val="000D0D08"/>
    <w:rsid w:val="000D5137"/>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03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CC"/>
    <w:rsid w:val="001D6D5C"/>
    <w:rsid w:val="001D7A6D"/>
    <w:rsid w:val="001E4A64"/>
    <w:rsid w:val="001E61F5"/>
    <w:rsid w:val="001E722E"/>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621"/>
    <w:rsid w:val="002508CB"/>
    <w:rsid w:val="002514A7"/>
    <w:rsid w:val="00253733"/>
    <w:rsid w:val="00256AC0"/>
    <w:rsid w:val="002573AF"/>
    <w:rsid w:val="00257CB0"/>
    <w:rsid w:val="00263CC5"/>
    <w:rsid w:val="00271866"/>
    <w:rsid w:val="00276E12"/>
    <w:rsid w:val="00277BB1"/>
    <w:rsid w:val="00281B05"/>
    <w:rsid w:val="00282932"/>
    <w:rsid w:val="00282FFC"/>
    <w:rsid w:val="0028305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F68"/>
    <w:rsid w:val="00304257"/>
    <w:rsid w:val="00304A78"/>
    <w:rsid w:val="00306FDE"/>
    <w:rsid w:val="00307FBA"/>
    <w:rsid w:val="003106D9"/>
    <w:rsid w:val="00311112"/>
    <w:rsid w:val="00311C1F"/>
    <w:rsid w:val="0031266A"/>
    <w:rsid w:val="0031761F"/>
    <w:rsid w:val="003237CB"/>
    <w:rsid w:val="00323E50"/>
    <w:rsid w:val="003264E7"/>
    <w:rsid w:val="00331F31"/>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A18"/>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5B7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B8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F68"/>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F81"/>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146"/>
    <w:rsid w:val="006C676D"/>
    <w:rsid w:val="006C69E2"/>
    <w:rsid w:val="006C7825"/>
    <w:rsid w:val="006D70A0"/>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B94"/>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0DA"/>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63C"/>
    <w:rsid w:val="00912404"/>
    <w:rsid w:val="0091579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30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AD5"/>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A1"/>
    <w:rsid w:val="00AE00AE"/>
    <w:rsid w:val="00AE56E1"/>
    <w:rsid w:val="00AE6C9A"/>
    <w:rsid w:val="00AF2207"/>
    <w:rsid w:val="00AF2612"/>
    <w:rsid w:val="00AF2A61"/>
    <w:rsid w:val="00AF2B76"/>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06A"/>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C62"/>
    <w:rsid w:val="00B837F0"/>
    <w:rsid w:val="00B83896"/>
    <w:rsid w:val="00B860A9"/>
    <w:rsid w:val="00B97264"/>
    <w:rsid w:val="00BA0143"/>
    <w:rsid w:val="00BA1423"/>
    <w:rsid w:val="00BA1A31"/>
    <w:rsid w:val="00BA227A"/>
    <w:rsid w:val="00BA4C69"/>
    <w:rsid w:val="00BA61AF"/>
    <w:rsid w:val="00BB1630"/>
    <w:rsid w:val="00BB3AB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3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257"/>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37E"/>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0C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CB3"/>
    <w:rsid w:val="00F86F58"/>
    <w:rsid w:val="00F936BB"/>
    <w:rsid w:val="00F93BAD"/>
    <w:rsid w:val="00F941DD"/>
    <w:rsid w:val="00F95311"/>
    <w:rsid w:val="00F95F8F"/>
    <w:rsid w:val="00FA0A18"/>
    <w:rsid w:val="00FA1BBD"/>
    <w:rsid w:val="00FA51A7"/>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B4C9C"/>
  <w15:chartTrackingRefBased/>
  <w15:docId w15:val="{736282CA-3D2B-FC40-A1C3-40329B6D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6039"/>
    <w:rPr>
      <w:rFonts w:ascii="Calibri" w:hAnsi="Calibri" w:cs="Calibri"/>
    </w:rPr>
  </w:style>
  <w:style w:type="paragraph" w:styleId="Heading1">
    <w:name w:val="heading 1"/>
    <w:aliases w:val="Pocket"/>
    <w:basedOn w:val="Normal"/>
    <w:next w:val="Normal"/>
    <w:link w:val="Heading1Char"/>
    <w:qFormat/>
    <w:rsid w:val="001960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60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960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1960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60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19603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96039"/>
    <w:rPr>
      <w:color w:val="auto"/>
      <w:u w:val="none"/>
    </w:rPr>
  </w:style>
  <w:style w:type="character" w:customStyle="1" w:styleId="Heading1Char">
    <w:name w:val="Heading 1 Char"/>
    <w:aliases w:val="Pocket Char"/>
    <w:basedOn w:val="DefaultParagraphFont"/>
    <w:link w:val="Heading1"/>
    <w:rsid w:val="001960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603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9603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19603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96039"/>
    <w:rPr>
      <w:b/>
      <w:bCs/>
      <w:sz w:val="28"/>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196039"/>
    <w:rPr>
      <w:b w:val="0"/>
      <w:sz w:val="22"/>
      <w:u w:val="single"/>
    </w:rPr>
  </w:style>
  <w:style w:type="character" w:styleId="Strong">
    <w:name w:val="Strong"/>
    <w:basedOn w:val="DefaultParagraphFont"/>
    <w:uiPriority w:val="22"/>
    <w:semiHidden/>
    <w:qFormat/>
    <w:rsid w:val="00196039"/>
    <w:rPr>
      <w:b/>
      <w:bCs/>
    </w:rPr>
  </w:style>
  <w:style w:type="character" w:styleId="BookTitle">
    <w:name w:val="Book Title"/>
    <w:basedOn w:val="DefaultParagraphFont"/>
    <w:uiPriority w:val="33"/>
    <w:semiHidden/>
    <w:qFormat/>
    <w:rsid w:val="00196039"/>
    <w:rPr>
      <w:b/>
      <w:bCs/>
      <w:i/>
      <w:iCs/>
      <w:spacing w:val="5"/>
    </w:rPr>
  </w:style>
  <w:style w:type="character" w:customStyle="1" w:styleId="Heading5Char">
    <w:name w:val="Heading 5 Char"/>
    <w:basedOn w:val="DefaultParagraphFont"/>
    <w:link w:val="Heading5"/>
    <w:uiPriority w:val="9"/>
    <w:semiHidden/>
    <w:rsid w:val="001960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6039"/>
  </w:style>
  <w:style w:type="paragraph" w:styleId="Header">
    <w:name w:val="header"/>
    <w:basedOn w:val="Normal"/>
    <w:link w:val="HeaderChar"/>
    <w:uiPriority w:val="99"/>
    <w:semiHidden/>
    <w:rsid w:val="001960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6039"/>
    <w:rPr>
      <w:rFonts w:ascii="Calibri" w:hAnsi="Calibri" w:cs="Calibri"/>
    </w:rPr>
  </w:style>
  <w:style w:type="paragraph" w:styleId="Footer">
    <w:name w:val="footer"/>
    <w:basedOn w:val="Normal"/>
    <w:link w:val="FooterChar"/>
    <w:uiPriority w:val="99"/>
    <w:semiHidden/>
    <w:rsid w:val="001960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6039"/>
    <w:rPr>
      <w:rFonts w:ascii="Calibri" w:hAnsi="Calibri" w:cs="Calibri"/>
    </w:rPr>
  </w:style>
  <w:style w:type="paragraph" w:styleId="BodyText">
    <w:name w:val="Body Text"/>
    <w:basedOn w:val="Normal"/>
    <w:link w:val="BodyTextChar"/>
    <w:uiPriority w:val="99"/>
    <w:semiHidden/>
    <w:unhideWhenUsed/>
    <w:rsid w:val="00196039"/>
    <w:pPr>
      <w:spacing w:after="120"/>
    </w:pPr>
  </w:style>
  <w:style w:type="character" w:customStyle="1" w:styleId="BodyTextChar">
    <w:name w:val="Body Text Char"/>
    <w:basedOn w:val="DefaultParagraphFont"/>
    <w:link w:val="BodyText"/>
    <w:uiPriority w:val="99"/>
    <w:semiHidden/>
    <w:rsid w:val="00196039"/>
    <w:rPr>
      <w:rFonts w:ascii="Calibri" w:hAnsi="Calibri" w:cs="Calibri"/>
    </w:rPr>
  </w:style>
  <w:style w:type="paragraph" w:styleId="NoSpacing">
    <w:name w:val="No Spacing"/>
    <w:link w:val="NoSpacingChar"/>
    <w:uiPriority w:val="99"/>
    <w:semiHidden/>
    <w:unhideWhenUsed/>
    <w:qFormat/>
    <w:rsid w:val="0019603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96039"/>
    <w:rPr>
      <w:rFonts w:ascii="Calibri" w:hAnsi="Calibri" w:cs="Calibri"/>
    </w:rPr>
  </w:style>
  <w:style w:type="character" w:styleId="Hyperlink">
    <w:name w:val="Hyperlink"/>
    <w:basedOn w:val="DefaultParagraphFont"/>
    <w:uiPriority w:val="99"/>
    <w:unhideWhenUsed/>
    <w:rsid w:val="00196039"/>
    <w:rPr>
      <w:color w:val="0563C1" w:themeColor="hyperlink"/>
      <w:u w:val="single"/>
    </w:rPr>
  </w:style>
  <w:style w:type="character" w:styleId="UnresolvedMention">
    <w:name w:val="Unresolved Mention"/>
    <w:basedOn w:val="DefaultParagraphFont"/>
    <w:uiPriority w:val="99"/>
    <w:semiHidden/>
    <w:unhideWhenUsed/>
    <w:rsid w:val="00196039"/>
    <w:rPr>
      <w:color w:val="605E5C"/>
      <w:shd w:val="clear" w:color="auto" w:fill="E1DFDD"/>
    </w:rPr>
  </w:style>
  <w:style w:type="paragraph" w:customStyle="1" w:styleId="UnderlinePara">
    <w:name w:val="Underline Para"/>
    <w:basedOn w:val="Normal"/>
    <w:link w:val="StyleUnderline"/>
    <w:uiPriority w:val="7"/>
    <w:qFormat/>
    <w:rsid w:val="00A23AD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A23AD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NormalWeb">
    <w:name w:val="Normal (Web)"/>
    <w:basedOn w:val="Normal"/>
    <w:uiPriority w:val="99"/>
    <w:semiHidden/>
    <w:rsid w:val="00A23AD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AF2B76"/>
    <w:rPr>
      <w:sz w:val="16"/>
      <w:szCs w:val="16"/>
    </w:rPr>
  </w:style>
  <w:style w:type="paragraph" w:styleId="CommentText">
    <w:name w:val="annotation text"/>
    <w:basedOn w:val="Normal"/>
    <w:link w:val="CommentTextChar"/>
    <w:uiPriority w:val="99"/>
    <w:unhideWhenUsed/>
    <w:rsid w:val="006D70A0"/>
    <w:pPr>
      <w:spacing w:line="240" w:lineRule="auto"/>
    </w:pPr>
    <w:rPr>
      <w:sz w:val="20"/>
      <w:szCs w:val="20"/>
    </w:rPr>
  </w:style>
  <w:style w:type="character" w:customStyle="1" w:styleId="CommentTextChar">
    <w:name w:val="Comment Text Char"/>
    <w:basedOn w:val="DefaultParagraphFont"/>
    <w:link w:val="CommentText"/>
    <w:uiPriority w:val="99"/>
    <w:rsid w:val="006D70A0"/>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ahoo.com/news/michigan-important-swing-state-biden-100143304.html" TargetMode="External"/><Relationship Id="rId18" Type="http://schemas.openxmlformats.org/officeDocument/2006/relationships/hyperlink" Target="https://www.psychologytoday.com/us/blog/the-decision-tree/201109/why-do-old-people-vote-more" TargetMode="External"/><Relationship Id="rId26" Type="http://schemas.openxmlformats.org/officeDocument/2006/relationships/hyperlink" Target="https://www.msn.com/en-us/news/politics/the-2024-swing-states-michigan-could-sway-the-2024-election/ar-BB1jUoAy?ocid=BingNewsSerp" TargetMode="External"/><Relationship Id="rId39" Type="http://schemas.openxmlformats.org/officeDocument/2006/relationships/hyperlink" Target="https://delawarecall.com/2020/11/04/beyond-the-super-voter/" TargetMode="External"/><Relationship Id="rId21" Type="http://schemas.openxmlformats.org/officeDocument/2006/relationships/hyperlink" Target="https://www.politico.com/news/2021/10/21/trump-broke-suburbs-gop-virginia-516412" TargetMode="External"/><Relationship Id="rId34" Type="http://schemas.openxmlformats.org/officeDocument/2006/relationships/hyperlink" Target="https://www.usatoday.com/story/news/politics/elections/2024/07/07/allan-lichtman-democratic-delegates-joe-biden/74320955007/" TargetMode="External"/><Relationship Id="rId42" Type="http://schemas.openxmlformats.org/officeDocument/2006/relationships/hyperlink" Target="https://medium.com/@PatrickRuffini/the-myth-of-the-white-suburban-swing-voter-581f1f23faba" TargetMode="External"/><Relationship Id="rId47" Type="http://schemas.openxmlformats.org/officeDocument/2006/relationships/hyperlink" Target="https://abcnews.go.com/538/bidens-path-winning-electoral-college-runs-midwest/story?id=110231273" TargetMode="External"/><Relationship Id="rId50" Type="http://schemas.openxmlformats.org/officeDocument/2006/relationships/hyperlink" Target="https://www.washingtonexaminer.com/news/2856018/biden-threatened-michigan-democrats-telling-voters-not-support-him-primary-best-way-help/" TargetMode="External"/><Relationship Id="rId55" Type="http://schemas.openxmlformats.org/officeDocument/2006/relationships/hyperlink" Target="https://www.rawstory.com/blue-state-malais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arolinajournal.com/opinion/middle-class-affections-decide-elections/" TargetMode="External"/><Relationship Id="rId29" Type="http://schemas.openxmlformats.org/officeDocument/2006/relationships/hyperlink" Target="https://www.cbsnews.com/detroit/news/biden-gains-ground-on-trump-in-michigan-other-swing-battleground-states-2024-election-poll-finds/" TargetMode="External"/><Relationship Id="rId11" Type="http://schemas.openxmlformats.org/officeDocument/2006/relationships/hyperlink" Target="https://www.reuters.com/legal/government/suburban-phoenix-is-cautionary-tale-democrats-hoping-galvanize-voters-abortion-2022-05-09/" TargetMode="External"/><Relationship Id="rId24" Type="http://schemas.openxmlformats.org/officeDocument/2006/relationships/hyperlink" Target="https://abcnews.go.com/538/high-suburban-turnout-new-norm/story?id=105792075" TargetMode="External"/><Relationship Id="rId32" Type="http://schemas.openxmlformats.org/officeDocument/2006/relationships/hyperlink" Target="https://apnews.com/article/biden-michigan-arab-american-reelection-bb86bc0059a6ea33fee8a1ec1b0ac743" TargetMode="External"/><Relationship Id="rId37" Type="http://schemas.openxmlformats.org/officeDocument/2006/relationships/hyperlink" Target="https://www.nj.com/news/2024/07/take-that-biden-doubters-race-even-tighter-in-swing-states-now-after-debate-new-poll-shows.html" TargetMode="External"/><Relationship Id="rId40" Type="http://schemas.openxmlformats.org/officeDocument/2006/relationships/hyperlink" Target="https://lsa.umich.edu/daas/news-events/all-news/search-news/how-democrats-and-republicans-could-be-getting-the-suburbs-wrong.html" TargetMode="External"/><Relationship Id="rId45" Type="http://schemas.openxmlformats.org/officeDocument/2006/relationships/hyperlink" Target="https://www.arlnow.com/2024/03/04/presidential-hopefuls-look-to-northern-virginia-suburbs-as-key-to-general-election-victory/" TargetMode="External"/><Relationship Id="rId53" Type="http://schemas.openxmlformats.org/officeDocument/2006/relationships/hyperlink" Target="https://news.yahoo.com/news/poll-shows-trump-edging-biden-212203668.html" TargetMode="External"/><Relationship Id="rId58" Type="http://schemas.openxmlformats.org/officeDocument/2006/relationships/hyperlink" Target="https://www.msn.com/en-us/news/politics/dems-increasingly-worry-president-biden-will-spell-doom-for-down-ballot-races-the-s-t-is-going-to-hit-the-fan/ar-BB1pyRbR?ocid=BingNewsSerp" TargetMode="External"/><Relationship Id="rId5" Type="http://schemas.openxmlformats.org/officeDocument/2006/relationships/webSettings" Target="webSettings.xml"/><Relationship Id="rId19" Type="http://schemas.openxmlformats.org/officeDocument/2006/relationships/hyperlink" Target="https://www.cnn.com/2023/11/07/politics/fault-lines-suburbs-elections-2023/index.html" TargetMode="External"/><Relationship Id="rId4" Type="http://schemas.openxmlformats.org/officeDocument/2006/relationships/settings" Target="settings.xml"/><Relationship Id="rId9" Type="http://schemas.openxmlformats.org/officeDocument/2006/relationships/hyperlink" Target="https://www.cnn.com/2024/04/12/opinions/biden-trump-election-2024-suburban-voters-levy/index.html" TargetMode="External"/><Relationship Id="rId14" Type="http://schemas.openxmlformats.org/officeDocument/2006/relationships/hyperlink" Target="https://news.bloomberglaw.com/ip-law/trader-joes-launches-trademark-fight-amid-wider-union-battles" TargetMode="External"/><Relationship Id="rId22" Type="http://schemas.openxmlformats.org/officeDocument/2006/relationships/hyperlink" Target="https://www.newsweek.com/suburban-voters-key-demographic-democrats-2020-showing-strong-swing-gop-1672718" TargetMode="External"/><Relationship Id="rId27" Type="http://schemas.openxmlformats.org/officeDocument/2006/relationships/hyperlink" Target="https://www.politico.com/news/2022/11/30/labor-forces-democratic-controlled-michigan-00071256" TargetMode="External"/><Relationship Id="rId30" Type="http://schemas.openxmlformats.org/officeDocument/2006/relationships/hyperlink" Target="https://townhall.com/tipsheet/saraharnold/2024/06/06/trump-biden-are-neck-and-neck-in-virginia-n2640123" TargetMode="External"/><Relationship Id="rId35" Type="http://schemas.openxmlformats.org/officeDocument/2006/relationships/hyperlink" Target="https://www.nj.com/news/2024/07/take-that-biden-doubters-race-even-tighter-in-swing-states-now-after-debate-new-poll-shows.html" TargetMode="External"/><Relationship Id="rId43" Type="http://schemas.openxmlformats.org/officeDocument/2006/relationships/hyperlink" Target="https://www.businessinsider.com/paul-ryan-anybody-not-named-trump-win-2024-2022-10" TargetMode="External"/><Relationship Id="rId48" Type="http://schemas.openxmlformats.org/officeDocument/2006/relationships/hyperlink" Target="https://www.usatoday.com/story/news/politics/elections/2024/06/18/swing-states-biden-needs-to-win-2024/74139366007/" TargetMode="External"/><Relationship Id="rId56" Type="http://schemas.openxmlformats.org/officeDocument/2006/relationships/hyperlink" Target="https://thehill.com/homenews/campaign/4758623-david-axelrod-joe-biden-losing-2024-election/" TargetMode="External"/><Relationship Id="rId8" Type="http://schemas.openxmlformats.org/officeDocument/2006/relationships/hyperlink" Target="https://www.usatoday.com/story/news/politics/elections/2024/07/07/allan-lichtman-democratic-delegates-joe-biden/74320955007/" TargetMode="External"/><Relationship Id="rId51" Type="http://schemas.openxmlformats.org/officeDocument/2006/relationships/hyperlink" Target="https://www.nytimes.com/2024/02/28/us/politics/biden-gaza-michigan.html" TargetMode="External"/><Relationship Id="rId3" Type="http://schemas.openxmlformats.org/officeDocument/2006/relationships/styles" Target="styles.xml"/><Relationship Id="rId12" Type="http://schemas.openxmlformats.org/officeDocument/2006/relationships/hyperlink" Target="https://www.wsj.com/articles/abortion-ruling-scrambles-voting-calculus-for-suburban-women-11656684001" TargetMode="External"/><Relationship Id="rId17" Type="http://schemas.openxmlformats.org/officeDocument/2006/relationships/hyperlink" Target="https://www.cbsnews.com/news/health-care-campaign-issues-2024/" TargetMode="External"/><Relationship Id="rId25" Type="http://schemas.openxmlformats.org/officeDocument/2006/relationships/hyperlink" Target="https://www.businessinsider.com/american-voters-suburbs-are-changing-election-expectations-2020-9" TargetMode="External"/><Relationship Id="rId33" Type="http://schemas.openxmlformats.org/officeDocument/2006/relationships/hyperlink" Target="https://www.newsweek.com/public-sector-unions-struggle-maintain-influence-membership-opinion-1750433\" TargetMode="External"/><Relationship Id="rId38" Type="http://schemas.openxmlformats.org/officeDocument/2006/relationships/hyperlink" Target="https://scholar.valpo.edu/cgi/viewcontent.cgi?article=1308&amp;context=jvbl" TargetMode="External"/><Relationship Id="rId46" Type="http://schemas.openxmlformats.org/officeDocument/2006/relationships/hyperlink" Target="https://www.ajc.com/neighborhoods/dekalb/incumbent-metro-atlanta-mayors-fend-off-progressive-challengers/Z74E54KOARETBDJEHYI47RK6YI/" TargetMode="External"/><Relationship Id="rId59" Type="http://schemas.openxmlformats.org/officeDocument/2006/relationships/fontTable" Target="fontTable.xml"/><Relationship Id="rId20" Type="http://schemas.openxmlformats.org/officeDocument/2006/relationships/hyperlink" Target="https://www.politico.com/f/?id=0000017f-bcf4-d17b-a1ff-bef5e8a70000" TargetMode="External"/><Relationship Id="rId41" Type="http://schemas.openxmlformats.org/officeDocument/2006/relationships/hyperlink" Target="https://www.nbcnews.com/politics/2020-election/democrats-are-making-big-gains-suburbs-here-s-why-may-n1090816" TargetMode="External"/><Relationship Id="rId54" Type="http://schemas.openxmlformats.org/officeDocument/2006/relationships/hyperlink" Target="https://www.voanews.com/a/will-angry-arab-american-voters-swing-michigan-away-from-biden-/7519681.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heconversation.com/what-uaw-backing-means-for-biden-and-why-the-unions-endorsement-took-so-long-221958" TargetMode="External"/><Relationship Id="rId23" Type="http://schemas.openxmlformats.org/officeDocument/2006/relationships/hyperlink" Target="https://www.governing.com/community/lack-of-access-to-infrastructure-hurts-voter-participation-in-rural-america" TargetMode="External"/><Relationship Id="rId28" Type="http://schemas.openxmlformats.org/officeDocument/2006/relationships/hyperlink" Target="https://www.npr.org/2024/02/28/1234145544/2024-election-michigan-voters-disillusioned-biden-trump" TargetMode="External"/><Relationship Id="rId36" Type="http://schemas.openxmlformats.org/officeDocument/2006/relationships/hyperlink" Target="https://www.usatoday.com/story/news/politics/elections/2024/07/07/allan-lichtman-democratic-delegates-joe-biden/74320955007/" TargetMode="External"/><Relationship Id="rId49" Type="http://schemas.openxmlformats.org/officeDocument/2006/relationships/hyperlink" Target="https://www.usnews.com/news/elections/articles/7-swing-states-that-could-decide-the-2024-presidential-election" TargetMode="External"/><Relationship Id="rId57" Type="http://schemas.openxmlformats.org/officeDocument/2006/relationships/hyperlink" Target="https://thehill.com/homenews/campaign/4758623-david-axelrod-joe-biden-losing-2024-election/" TargetMode="External"/><Relationship Id="rId10" Type="http://schemas.openxmlformats.org/officeDocument/2006/relationships/hyperlink" Target="https://thehill.com/business/4467484-corporate-greed-increasingly-seen-as-major-cause-of-inflation-poll/" TargetMode="External"/><Relationship Id="rId31" Type="http://schemas.openxmlformats.org/officeDocument/2006/relationships/hyperlink" Target="https://www.cnn.com/2024/06/12/politics/autoworkers-michigan-biden-trump/index.html" TargetMode="External"/><Relationship Id="rId44" Type="http://schemas.openxmlformats.org/officeDocument/2006/relationships/hyperlink" Target="https://www.aol.com/early-voting-turnout-2024-texas-221417268.html" TargetMode="External"/><Relationship Id="rId52" Type="http://schemas.openxmlformats.org/officeDocument/2006/relationships/hyperlink" Target="https://www.detroitnews.com/story/news/politics/2024/05/28/michigan-voters-losing-trust-in-democracy-education-and-economy-poll-finds/73836271007/"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105316</Words>
  <Characters>600307</Characters>
  <Application>Microsoft Office Word</Application>
  <DocSecurity>0</DocSecurity>
  <Lines>5002</Lines>
  <Paragraphs>1408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Zuhair Amin</dc:creator>
  <cp:keywords>6.0.0</cp:keywords>
  <dc:description/>
  <cp:lastModifiedBy>Scott Phillips</cp:lastModifiedBy>
  <cp:revision>2</cp:revision>
  <dcterms:created xsi:type="dcterms:W3CDTF">2024-07-08T00:22:00Z</dcterms:created>
  <dcterms:modified xsi:type="dcterms:W3CDTF">2024-07-08T00:22:00Z</dcterms:modified>
</cp:coreProperties>
</file>