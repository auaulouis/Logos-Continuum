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92898C" w14:textId="77777777" w:rsidR="007C4A38" w:rsidRDefault="007C4A38" w:rsidP="00723315">
      <w:pPr>
        <w:pStyle w:val="Heading2"/>
      </w:pPr>
      <w:r>
        <w:t>Border Seizures 1ac</w:t>
      </w:r>
    </w:p>
    <w:p w14:paraId="02B3809A" w14:textId="77777777" w:rsidR="007C4A38" w:rsidRDefault="007C4A38" w:rsidP="007C4A38">
      <w:pPr>
        <w:pStyle w:val="Heading3"/>
      </w:pPr>
      <w:r>
        <w:t>Advantage 1 --- Framing</w:t>
      </w:r>
    </w:p>
    <w:p w14:paraId="3B594506" w14:textId="77777777" w:rsidR="007C4A38" w:rsidRPr="0078286F" w:rsidRDefault="007C4A38" w:rsidP="007C4A38">
      <w:pPr>
        <w:pStyle w:val="Heading4"/>
      </w:pPr>
      <w:r>
        <w:t>Contention one is Framing. first is prioritization –</w:t>
      </w:r>
    </w:p>
    <w:p w14:paraId="6AB9D00B" w14:textId="77777777" w:rsidR="007C4A38" w:rsidRDefault="007C4A38" w:rsidP="007C4A38">
      <w:pPr>
        <w:pStyle w:val="Heading4"/>
      </w:pPr>
      <w:r>
        <w:t xml:space="preserve">Ongoing violence outweighs. </w:t>
      </w:r>
    </w:p>
    <w:p w14:paraId="756F372B" w14:textId="77777777" w:rsidR="007C4A38" w:rsidRPr="00B74930" w:rsidRDefault="007C4A38" w:rsidP="007C4A38">
      <w:pPr>
        <w:rPr>
          <w:rStyle w:val="Style13ptBold"/>
          <w:sz w:val="16"/>
        </w:rPr>
      </w:pPr>
      <w:r>
        <w:rPr>
          <w:rStyle w:val="Style13ptBold"/>
        </w:rPr>
        <w:t xml:space="preserve">Jackson 12 </w:t>
      </w:r>
      <w:r w:rsidRPr="00B74930">
        <w:rPr>
          <w:sz w:val="16"/>
        </w:rPr>
        <w:t>[Jackson Richard has a Ph.D. in Political Science from the University of Canterbury and is Professor of Peace Studies at the University of Otago, Richard Jackson Terrorism Blog, “The Great Con of National Security” 8/5/12, https://richardjacksonterrorismblog.wordpress.com/2012/08/05/the-great-con-of-national-security/ RP]</w:t>
      </w:r>
    </w:p>
    <w:p w14:paraId="46A47285" w14:textId="77777777" w:rsidR="007C4A38" w:rsidRPr="00A620FB" w:rsidRDefault="007C4A38" w:rsidP="007C4A38">
      <w:pPr>
        <w:rPr>
          <w:sz w:val="16"/>
        </w:rPr>
      </w:pPr>
      <w:r w:rsidRPr="00A620FB">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For the most part, however, most of </w:t>
      </w:r>
      <w:r w:rsidRPr="00A620FB">
        <w:rPr>
          <w:u w:val="single"/>
        </w:rPr>
        <w:t>what you've been told about</w:t>
      </w:r>
      <w:r w:rsidRPr="00A620FB">
        <w:rPr>
          <w:sz w:val="16"/>
        </w:rPr>
        <w:t xml:space="preserve"> national security and </w:t>
      </w:r>
      <w:r w:rsidRPr="00A620FB">
        <w:rPr>
          <w:u w:val="single"/>
        </w:rPr>
        <w:t xml:space="preserve">all the </w:t>
      </w:r>
      <w:r w:rsidRPr="001F50D3">
        <w:rPr>
          <w:highlight w:val="cyan"/>
          <w:u w:val="single"/>
        </w:rPr>
        <w:t>big threats</w:t>
      </w:r>
      <w:r w:rsidRPr="00A620FB">
        <w:rPr>
          <w:u w:val="single"/>
        </w:rPr>
        <w:t xml:space="preserve"> which can supposedly kill you is </w:t>
      </w:r>
      <w:r w:rsidRPr="00A620FB">
        <w:rPr>
          <w:b/>
          <w:u w:val="single"/>
        </w:rPr>
        <w:t>one big con</w:t>
      </w:r>
      <w:r w:rsidRPr="00A620FB">
        <w:rPr>
          <w:sz w:val="16"/>
        </w:rPr>
        <w:t xml:space="preserve"> designed </w:t>
      </w:r>
      <w:r w:rsidRPr="00A620FB">
        <w:rPr>
          <w:u w:val="single"/>
        </w:rPr>
        <w:t xml:space="preserve">to </w:t>
      </w:r>
      <w:r w:rsidRPr="001F50D3">
        <w:rPr>
          <w:highlight w:val="cyan"/>
          <w:u w:val="single"/>
        </w:rPr>
        <w:t>distract you from</w:t>
      </w:r>
      <w:r w:rsidRPr="00A620FB">
        <w:rPr>
          <w:sz w:val="16"/>
        </w:rPr>
        <w:t xml:space="preserve"> the things that can really hurt you, such as the </w:t>
      </w:r>
      <w:r w:rsidRPr="00E15F81">
        <w:rPr>
          <w:b/>
          <w:u w:val="single"/>
        </w:rPr>
        <w:t>poverty</w:t>
      </w:r>
      <w:r w:rsidRPr="00A620FB">
        <w:rPr>
          <w:sz w:val="16"/>
        </w:rPr>
        <w:t xml:space="preserve">, inequality and </w:t>
      </w:r>
      <w:r w:rsidRPr="001F50D3">
        <w:rPr>
          <w:b/>
          <w:highlight w:val="cyan"/>
          <w:u w:val="single"/>
        </w:rPr>
        <w:t>structural violence</w:t>
      </w:r>
      <w:r w:rsidRPr="00A620FB">
        <w:rPr>
          <w:sz w:val="16"/>
        </w:rPr>
        <w:t xml:space="preserve"> of capitalism, </w:t>
      </w:r>
      <w:r w:rsidRPr="00A620FB">
        <w:rPr>
          <w:u w:val="single"/>
        </w:rPr>
        <w:t>global warming</w:t>
      </w:r>
      <w:r w:rsidRPr="00A620FB">
        <w:rPr>
          <w:sz w:val="16"/>
        </w:rPr>
        <w:t xml:space="preserve">, and the manufacture and proliferation of weapons - among others. </w:t>
      </w:r>
      <w:r w:rsidRPr="001F50D3">
        <w:rPr>
          <w:highlight w:val="cyan"/>
          <w:u w:val="single"/>
        </w:rPr>
        <w:t xml:space="preserve">The </w:t>
      </w:r>
      <w:r w:rsidRPr="001F50D3">
        <w:rPr>
          <w:b/>
          <w:highlight w:val="cyan"/>
          <w:u w:val="single"/>
        </w:rPr>
        <w:t>facts are</w:t>
      </w:r>
      <w:r w:rsidRPr="00A620FB">
        <w:rPr>
          <w:sz w:val="16"/>
        </w:rPr>
        <w:t xml:space="preserve"> simple and </w:t>
      </w:r>
      <w:r w:rsidRPr="001F50D3">
        <w:rPr>
          <w:b/>
          <w:highlight w:val="cyan"/>
          <w:u w:val="single"/>
        </w:rPr>
        <w:t>irrefutable</w:t>
      </w:r>
      <w:r w:rsidRPr="00E15F81">
        <w:rPr>
          <w:u w:val="single"/>
        </w:rPr>
        <w:t>: you're</w:t>
      </w:r>
      <w:r w:rsidRPr="00A620FB">
        <w:rPr>
          <w:u w:val="single"/>
        </w:rPr>
        <w:t xml:space="preserve"> far more likely to die from </w:t>
      </w:r>
      <w:r w:rsidRPr="00A620FB">
        <w:rPr>
          <w:b/>
          <w:u w:val="single"/>
        </w:rPr>
        <w:t>lack of health care</w:t>
      </w:r>
      <w:r w:rsidRPr="00A620FB">
        <w:rPr>
          <w:sz w:val="16"/>
        </w:rPr>
        <w:t xml:space="preserve"> provision </w:t>
      </w:r>
      <w:r w:rsidRPr="00A620FB">
        <w:rPr>
          <w:u w:val="single"/>
        </w:rPr>
        <w:t>than</w:t>
      </w:r>
      <w:r w:rsidRPr="00A620FB">
        <w:rPr>
          <w:sz w:val="16"/>
        </w:rPr>
        <w:t xml:space="preserve"> you are from </w:t>
      </w:r>
      <w:r w:rsidRPr="00A620FB">
        <w:rPr>
          <w:u w:val="single"/>
        </w:rPr>
        <w:t>terrorism; from stress</w:t>
      </w:r>
      <w:r w:rsidRPr="00A620FB">
        <w:rPr>
          <w:sz w:val="16"/>
        </w:rPr>
        <w:t xml:space="preserve"> and overwork </w:t>
      </w:r>
      <w:r w:rsidRPr="00A620FB">
        <w:rPr>
          <w:u w:val="single"/>
        </w:rPr>
        <w:t xml:space="preserve">than Iranian or North Korean </w:t>
      </w:r>
      <w:r w:rsidRPr="00A620FB">
        <w:rPr>
          <w:sz w:val="16"/>
        </w:rPr>
        <w:t xml:space="preserve">nuclear </w:t>
      </w:r>
      <w:r w:rsidRPr="00A620FB">
        <w:rPr>
          <w:u w:val="single"/>
        </w:rPr>
        <w:t>missiles; from lack of road safety than</w:t>
      </w:r>
      <w:r w:rsidRPr="00A620FB">
        <w:rPr>
          <w:sz w:val="16"/>
        </w:rPr>
        <w:t xml:space="preserve"> from </w:t>
      </w:r>
      <w:r w:rsidRPr="00A620FB">
        <w:rPr>
          <w:b/>
          <w:u w:val="single"/>
        </w:rPr>
        <w:t>illegal immigrants</w:t>
      </w:r>
      <w:r w:rsidRPr="00A620FB">
        <w:rPr>
          <w:u w:val="single"/>
        </w:rPr>
        <w:t>; from mental illness</w:t>
      </w:r>
      <w:r w:rsidRPr="00A620FB">
        <w:rPr>
          <w:sz w:val="16"/>
        </w:rPr>
        <w:t xml:space="preserve"> and </w:t>
      </w:r>
      <w:bookmarkStart w:id="0" w:name="_GoBack"/>
      <w:r w:rsidRPr="00A620FB">
        <w:rPr>
          <w:sz w:val="16"/>
        </w:rPr>
        <w:t xml:space="preserve">suicide </w:t>
      </w:r>
      <w:bookmarkEnd w:id="0"/>
      <w:r w:rsidRPr="00A620FB">
        <w:rPr>
          <w:u w:val="single"/>
        </w:rPr>
        <w:t>than</w:t>
      </w:r>
      <w:r w:rsidRPr="00A620FB">
        <w:rPr>
          <w:sz w:val="16"/>
        </w:rPr>
        <w:t xml:space="preserve"> from computer </w:t>
      </w:r>
      <w:r w:rsidRPr="00A620FB">
        <w:rPr>
          <w:u w:val="single"/>
        </w:rPr>
        <w:t>hackers; from domestic violence than</w:t>
      </w:r>
      <w:r w:rsidRPr="00A620FB">
        <w:rPr>
          <w:sz w:val="16"/>
        </w:rPr>
        <w:t xml:space="preserve"> from </w:t>
      </w:r>
      <w:r w:rsidRPr="00A620FB">
        <w:rPr>
          <w:u w:val="single"/>
        </w:rPr>
        <w:t>asylum seekers; from</w:t>
      </w:r>
      <w:r w:rsidRPr="00A620FB">
        <w:rPr>
          <w:sz w:val="16"/>
        </w:rPr>
        <w:t xml:space="preserve"> the </w:t>
      </w:r>
      <w:r w:rsidRPr="00A620FB">
        <w:rPr>
          <w:u w:val="single"/>
        </w:rPr>
        <w:t>misuse of</w:t>
      </w:r>
      <w:r w:rsidRPr="00A620FB">
        <w:rPr>
          <w:sz w:val="16"/>
        </w:rPr>
        <w:t xml:space="preserve"> legal </w:t>
      </w:r>
      <w:r w:rsidRPr="00A620FB">
        <w:rPr>
          <w:u w:val="single"/>
        </w:rPr>
        <w:t>medicines</w:t>
      </w:r>
      <w:r w:rsidRPr="00A620FB">
        <w:rPr>
          <w:sz w:val="16"/>
        </w:rPr>
        <w:t xml:space="preserve"> and alcohol abuse </w:t>
      </w:r>
      <w:r w:rsidRPr="00A620FB">
        <w:rPr>
          <w:u w:val="single"/>
        </w:rPr>
        <w:t>than</w:t>
      </w:r>
      <w:r w:rsidRPr="00A620FB">
        <w:rPr>
          <w:sz w:val="16"/>
        </w:rPr>
        <w:t xml:space="preserve"> from </w:t>
      </w:r>
      <w:r w:rsidRPr="00A620FB">
        <w:rPr>
          <w:u w:val="single"/>
        </w:rPr>
        <w:t>international drug lords</w:t>
      </w:r>
      <w:r w:rsidRPr="00A620FB">
        <w:rPr>
          <w:sz w:val="16"/>
        </w:rPr>
        <w:t xml:space="preserve">. And yet, </w:t>
      </w:r>
      <w:r w:rsidRPr="00A620FB">
        <w:rPr>
          <w:u w:val="single"/>
        </w:rPr>
        <w:t>politicians</w:t>
      </w:r>
      <w:r w:rsidRPr="00A620FB">
        <w:rPr>
          <w:sz w:val="16"/>
        </w:rPr>
        <w:t xml:space="preserve"> and the servile media </w:t>
      </w:r>
      <w:r w:rsidRPr="00A620FB">
        <w:rPr>
          <w:u w:val="single"/>
        </w:rPr>
        <w:t>spend</w:t>
      </w:r>
      <w:r w:rsidRPr="00A620FB">
        <w:rPr>
          <w:sz w:val="16"/>
        </w:rPr>
        <w:t xml:space="preserve"> most of </w:t>
      </w:r>
      <w:r w:rsidRPr="00A620FB">
        <w:rPr>
          <w:u w:val="single"/>
        </w:rPr>
        <w:t>their time talking about</w:t>
      </w:r>
      <w:r w:rsidRPr="00A620FB">
        <w:rPr>
          <w:sz w:val="16"/>
        </w:rPr>
        <w:t xml:space="preserve"> the threats posed by </w:t>
      </w:r>
      <w:r w:rsidRPr="00A620FB">
        <w:rPr>
          <w:u w:val="single"/>
        </w:rPr>
        <w:t>terrorism, immigration</w:t>
      </w:r>
      <w:r w:rsidRPr="00A620FB">
        <w:rPr>
          <w:sz w:val="16"/>
        </w:rPr>
        <w:t xml:space="preserve">, asylum seekers, </w:t>
      </w:r>
      <w:r w:rsidRPr="00A620FB">
        <w:rPr>
          <w:u w:val="single"/>
        </w:rPr>
        <w:t>the</w:t>
      </w:r>
      <w:r w:rsidRPr="00A620FB">
        <w:rPr>
          <w:sz w:val="16"/>
        </w:rPr>
        <w:t xml:space="preserve"> international </w:t>
      </w:r>
      <w:r w:rsidRPr="00A620FB">
        <w:rPr>
          <w:u w:val="single"/>
        </w:rPr>
        <w:t>drug trade</w:t>
      </w:r>
      <w:r w:rsidRPr="00A620FB">
        <w:rPr>
          <w:sz w:val="16"/>
        </w:rPr>
        <w:t xml:space="preserve">, the </w:t>
      </w:r>
      <w:r w:rsidRPr="00A620FB">
        <w:rPr>
          <w:b/>
          <w:u w:val="single"/>
        </w:rPr>
        <w:t xml:space="preserve">nuclear </w:t>
      </w:r>
      <w:proofErr w:type="spellStart"/>
      <w:r w:rsidRPr="00A620FB">
        <w:rPr>
          <w:b/>
          <w:u w:val="single"/>
        </w:rPr>
        <w:t>programmes</w:t>
      </w:r>
      <w:proofErr w:type="spellEnd"/>
      <w:r w:rsidRPr="00A620FB">
        <w:rPr>
          <w:sz w:val="16"/>
        </w:rPr>
        <w:t xml:space="preserve"> of Iran and North Korea, </w:t>
      </w:r>
      <w:r w:rsidRPr="00A620FB">
        <w:rPr>
          <w:u w:val="single"/>
        </w:rPr>
        <w:t>computer hackers</w:t>
      </w:r>
      <w:r w:rsidRPr="00A620FB">
        <w:rPr>
          <w:sz w:val="16"/>
        </w:rPr>
        <w:t xml:space="preserve">, animal rights activism, the threat of </w:t>
      </w:r>
      <w:r w:rsidRPr="00A620FB">
        <w:rPr>
          <w:u w:val="single"/>
        </w:rPr>
        <w:t>China, and a host of other issues</w:t>
      </w:r>
      <w:r w:rsidRPr="00A620FB">
        <w:rPr>
          <w:sz w:val="16"/>
        </w:rPr>
        <w:t xml:space="preserve"> which are all about as equally unlikely to affect the health and well-being of you and your family. Along with this obsessive and perennial discussion of so-called 'national security issues', </w:t>
      </w:r>
      <w:r w:rsidRPr="001F50D3">
        <w:rPr>
          <w:highlight w:val="cyan"/>
          <w:u w:val="single"/>
        </w:rPr>
        <w:t>the state spends</w:t>
      </w:r>
      <w:r w:rsidRPr="00A620FB">
        <w:rPr>
          <w:u w:val="single"/>
        </w:rPr>
        <w:t xml:space="preserve"> </w:t>
      </w:r>
      <w:r w:rsidRPr="00A620FB">
        <w:rPr>
          <w:sz w:val="16"/>
        </w:rPr>
        <w:t xml:space="preserve">truly </w:t>
      </w:r>
      <w:r w:rsidRPr="00A620FB">
        <w:rPr>
          <w:u w:val="single"/>
        </w:rPr>
        <w:t xml:space="preserve">vast sums </w:t>
      </w:r>
      <w:r w:rsidRPr="001F50D3">
        <w:rPr>
          <w:highlight w:val="cyan"/>
          <w:u w:val="single"/>
        </w:rPr>
        <w:t>on security measures which have</w:t>
      </w:r>
      <w:r w:rsidRPr="00A620FB">
        <w:rPr>
          <w:sz w:val="16"/>
        </w:rPr>
        <w:t xml:space="preserve"> virtually </w:t>
      </w:r>
      <w:r w:rsidRPr="001F50D3">
        <w:rPr>
          <w:b/>
          <w:highlight w:val="cyan"/>
          <w:u w:val="single"/>
        </w:rPr>
        <w:t>no impact on</w:t>
      </w:r>
      <w:r w:rsidRPr="00A620FB">
        <w:rPr>
          <w:b/>
          <w:u w:val="single"/>
        </w:rPr>
        <w:t xml:space="preserve"> the actual </w:t>
      </w:r>
      <w:r w:rsidRPr="001F50D3">
        <w:rPr>
          <w:b/>
          <w:highlight w:val="cyan"/>
          <w:u w:val="single"/>
        </w:rPr>
        <w:t>risk</w:t>
      </w:r>
      <w:r w:rsidRPr="00A620FB">
        <w:rPr>
          <w:sz w:val="16"/>
        </w:rPr>
        <w:t xml:space="preserve"> of dying from these threats, </w:t>
      </w:r>
      <w:r w:rsidRPr="001F50D3">
        <w:rPr>
          <w:highlight w:val="cyan"/>
          <w:u w:val="single"/>
        </w:rPr>
        <w:t>and</w:t>
      </w:r>
      <w:r w:rsidRPr="00A620FB">
        <w:rPr>
          <w:sz w:val="16"/>
        </w:rPr>
        <w:t xml:space="preserve"> then </w:t>
      </w:r>
      <w:r w:rsidRPr="001F50D3">
        <w:rPr>
          <w:highlight w:val="cyan"/>
          <w:u w:val="single"/>
        </w:rPr>
        <w:t>engages in</w:t>
      </w:r>
      <w:r w:rsidRPr="00A620FB">
        <w:rPr>
          <w:u w:val="single"/>
        </w:rPr>
        <w:t xml:space="preserve"> massive</w:t>
      </w:r>
      <w:r w:rsidRPr="00A620FB">
        <w:rPr>
          <w:sz w:val="16"/>
        </w:rPr>
        <w:t xml:space="preserve"> displays </w:t>
      </w:r>
      <w:r w:rsidRPr="00E15F81">
        <w:rPr>
          <w:sz w:val="16"/>
        </w:rPr>
        <w:t xml:space="preserve">of </w:t>
      </w:r>
      <w:r w:rsidRPr="001F50D3">
        <w:rPr>
          <w:b/>
          <w:highlight w:val="cyan"/>
          <w:u w:val="single"/>
        </w:rPr>
        <w:t>'security theatre'</w:t>
      </w:r>
      <w:r w:rsidRPr="00A620FB">
        <w:rPr>
          <w:sz w:val="16"/>
        </w:rPr>
        <w:t xml:space="preserve"> designed to show just how seriously the state takes these threats - such as the x-ray machines and security measures in every public building, </w:t>
      </w:r>
      <w:r w:rsidRPr="00A620FB">
        <w:rPr>
          <w:u w:val="single"/>
        </w:rPr>
        <w:t>surveillance cameras</w:t>
      </w:r>
      <w:r w:rsidRPr="00A620FB">
        <w:rPr>
          <w:sz w:val="16"/>
        </w:rPr>
        <w:t xml:space="preserve"> everywhere, </w:t>
      </w:r>
      <w:r w:rsidRPr="00E15F81">
        <w:rPr>
          <w:u w:val="single"/>
        </w:rPr>
        <w:t>missile</w:t>
      </w:r>
      <w:r w:rsidRPr="00A620FB">
        <w:rPr>
          <w:u w:val="single"/>
        </w:rPr>
        <w:t xml:space="preserve"> launchers</w:t>
      </w:r>
      <w:r w:rsidRPr="00A620FB">
        <w:rPr>
          <w:sz w:val="16"/>
        </w:rPr>
        <w:t xml:space="preserve"> in urban areas, </w:t>
      </w:r>
      <w:r w:rsidRPr="00A620FB">
        <w:rPr>
          <w:u w:val="single"/>
        </w:rPr>
        <w:t>drones in Afghanistan, armed police</w:t>
      </w:r>
      <w:r w:rsidRPr="00A620FB">
        <w:rPr>
          <w:sz w:val="16"/>
        </w:rPr>
        <w:t xml:space="preserve"> in airports, and a thousand other things. </w:t>
      </w:r>
      <w:r w:rsidRPr="001F50D3">
        <w:rPr>
          <w:highlight w:val="cyan"/>
          <w:u w:val="single"/>
        </w:rPr>
        <w:t>This display is</w:t>
      </w:r>
      <w:r w:rsidRPr="00A620FB">
        <w:rPr>
          <w:u w:val="single"/>
        </w:rPr>
        <w:t xml:space="preserve"> meant to convince you</w:t>
      </w:r>
      <w:r w:rsidRPr="00A620FB">
        <w:rPr>
          <w:sz w:val="16"/>
        </w:rPr>
        <w:t xml:space="preserve"> that these </w:t>
      </w:r>
      <w:r w:rsidRPr="00A620FB">
        <w:rPr>
          <w:u w:val="single"/>
        </w:rPr>
        <w:t>threats are</w:t>
      </w:r>
      <w:r w:rsidRPr="00A620FB">
        <w:rPr>
          <w:sz w:val="16"/>
        </w:rPr>
        <w:t xml:space="preserve"> really, really </w:t>
      </w:r>
      <w:r w:rsidRPr="00A620FB">
        <w:rPr>
          <w:u w:val="single"/>
        </w:rPr>
        <w:t>serious</w:t>
      </w:r>
      <w:r w:rsidRPr="00A620FB">
        <w:rPr>
          <w:sz w:val="16"/>
        </w:rPr>
        <w:t xml:space="preserve">. And while all this is going on, the </w:t>
      </w:r>
      <w:r w:rsidRPr="00A620FB">
        <w:rPr>
          <w:u w:val="single"/>
        </w:rPr>
        <w:t>rulers</w:t>
      </w:r>
      <w:r w:rsidRPr="00A620FB">
        <w:rPr>
          <w:sz w:val="16"/>
        </w:rPr>
        <w:t xml:space="preserve"> of society </w:t>
      </w:r>
      <w:r w:rsidRPr="00A620FB">
        <w:rPr>
          <w:u w:val="single"/>
        </w:rPr>
        <w:t xml:space="preserve">are </w:t>
      </w:r>
      <w:r w:rsidRPr="001F50D3">
        <w:rPr>
          <w:highlight w:val="cyan"/>
          <w:u w:val="single"/>
        </w:rPr>
        <w:t>hoping</w:t>
      </w:r>
      <w:r w:rsidRPr="00A620FB">
        <w:rPr>
          <w:sz w:val="16"/>
        </w:rPr>
        <w:t xml:space="preserve"> that </w:t>
      </w:r>
      <w:r w:rsidRPr="001F50D3">
        <w:rPr>
          <w:highlight w:val="cyan"/>
          <w:u w:val="single"/>
        </w:rPr>
        <w:t>you won't notice</w:t>
      </w:r>
      <w:r w:rsidRPr="00D248AF">
        <w:rPr>
          <w:sz w:val="16"/>
        </w:rPr>
        <w:t xml:space="preserve"> that</w:t>
      </w:r>
      <w:r w:rsidRPr="00A620FB">
        <w:rPr>
          <w:sz w:val="16"/>
        </w:rPr>
        <w:t xml:space="preserve"> </w:t>
      </w:r>
      <w:r w:rsidRPr="00A620FB">
        <w:rPr>
          <w:u w:val="single"/>
        </w:rPr>
        <w:t>increasing</w:t>
      </w:r>
      <w:r w:rsidRPr="00A620FB">
        <w:rPr>
          <w:sz w:val="16"/>
        </w:rPr>
        <w:t xml:space="preserve"> social and </w:t>
      </w:r>
      <w:r w:rsidRPr="001F50D3">
        <w:rPr>
          <w:b/>
          <w:highlight w:val="cyan"/>
          <w:u w:val="single"/>
        </w:rPr>
        <w:t>economic inequality</w:t>
      </w:r>
      <w:r w:rsidRPr="00A620FB">
        <w:rPr>
          <w:sz w:val="16"/>
        </w:rPr>
        <w:t xml:space="preserve"> in society leads to increased </w:t>
      </w:r>
      <w:r w:rsidRPr="001F50D3">
        <w:rPr>
          <w:highlight w:val="cyan"/>
          <w:u w:val="single"/>
        </w:rPr>
        <w:t>ill health</w:t>
      </w:r>
      <w:r w:rsidRPr="00A620FB">
        <w:rPr>
          <w:sz w:val="16"/>
        </w:rPr>
        <w:t xml:space="preserve"> for a growing underclass; that </w:t>
      </w:r>
      <w:r w:rsidRPr="001F50D3">
        <w:rPr>
          <w:highlight w:val="cyan"/>
          <w:u w:val="single"/>
        </w:rPr>
        <w:t>suicide</w:t>
      </w:r>
      <w:r w:rsidRPr="00A620FB">
        <w:rPr>
          <w:u w:val="single"/>
        </w:rPr>
        <w:t xml:space="preserve"> and crime</w:t>
      </w:r>
      <w:r w:rsidRPr="00A620FB">
        <w:rPr>
          <w:sz w:val="16"/>
        </w:rPr>
        <w:t xml:space="preserve"> always rise when </w:t>
      </w:r>
      <w:r w:rsidRPr="001F50D3">
        <w:rPr>
          <w:highlight w:val="cyan"/>
          <w:u w:val="single"/>
        </w:rPr>
        <w:t>unemployment</w:t>
      </w:r>
      <w:r w:rsidRPr="00A620FB">
        <w:rPr>
          <w:sz w:val="16"/>
        </w:rPr>
        <w:t xml:space="preserve"> rises; </w:t>
      </w:r>
      <w:r w:rsidRPr="00A620FB">
        <w:rPr>
          <w:u w:val="single"/>
        </w:rPr>
        <w:t>that workplaces</w:t>
      </w:r>
      <w:r w:rsidRPr="00A620FB">
        <w:rPr>
          <w:sz w:val="16"/>
        </w:rPr>
        <w:t xml:space="preserve"> remain highly dangerous and </w:t>
      </w:r>
      <w:r w:rsidRPr="00A620FB">
        <w:rPr>
          <w:u w:val="single"/>
        </w:rPr>
        <w:t>kill</w:t>
      </w:r>
      <w:r w:rsidRPr="00A620FB">
        <w:rPr>
          <w:sz w:val="16"/>
        </w:rPr>
        <w:t xml:space="preserve"> and maim </w:t>
      </w:r>
      <w:r w:rsidRPr="00A620FB">
        <w:rPr>
          <w:u w:val="single"/>
        </w:rPr>
        <w:t>hundreds</w:t>
      </w:r>
      <w:r w:rsidRPr="00A620FB">
        <w:rPr>
          <w:sz w:val="16"/>
        </w:rPr>
        <w:t xml:space="preserve"> of people </w:t>
      </w:r>
      <w:r w:rsidRPr="00A620FB">
        <w:rPr>
          <w:u w:val="single"/>
        </w:rPr>
        <w:t>per year; that there are preventable diseases which plague</w:t>
      </w:r>
      <w:r w:rsidRPr="00A620FB">
        <w:rPr>
          <w:sz w:val="16"/>
        </w:rPr>
        <w:t xml:space="preserve"> the </w:t>
      </w:r>
      <w:r w:rsidRPr="00A620FB">
        <w:rPr>
          <w:u w:val="single"/>
        </w:rPr>
        <w:t>poorer</w:t>
      </w:r>
      <w:r w:rsidRPr="00A620FB">
        <w:rPr>
          <w:sz w:val="16"/>
        </w:rPr>
        <w:t xml:space="preserve"> sections of </w:t>
      </w:r>
      <w:r w:rsidRPr="00A620FB">
        <w:rPr>
          <w:u w:val="single"/>
        </w:rPr>
        <w:t xml:space="preserve">society; that </w:t>
      </w:r>
      <w:r w:rsidRPr="001F50D3">
        <w:rPr>
          <w:b/>
          <w:highlight w:val="cyan"/>
          <w:u w:val="single"/>
        </w:rPr>
        <w:t>domestic violence</w:t>
      </w:r>
      <w:r w:rsidRPr="00A620FB">
        <w:rPr>
          <w:u w:val="single"/>
        </w:rPr>
        <w:t xml:space="preserve"> kills</w:t>
      </w:r>
      <w:r w:rsidRPr="00A620FB">
        <w:rPr>
          <w:sz w:val="16"/>
        </w:rPr>
        <w:t xml:space="preserve"> and injures </w:t>
      </w:r>
      <w:r w:rsidRPr="00A620FB">
        <w:rPr>
          <w:u w:val="single"/>
        </w:rPr>
        <w:t>thousands</w:t>
      </w:r>
      <w:r w:rsidRPr="00A620FB">
        <w:rPr>
          <w:sz w:val="16"/>
        </w:rPr>
        <w:t xml:space="preserve"> of women and children annually; </w:t>
      </w:r>
      <w:r w:rsidRPr="001F50D3">
        <w:rPr>
          <w:highlight w:val="cyan"/>
          <w:u w:val="single"/>
        </w:rPr>
        <w:t>and</w:t>
      </w:r>
      <w:r w:rsidRPr="00A620FB">
        <w:rPr>
          <w:u w:val="single"/>
        </w:rPr>
        <w:t xml:space="preserve"> that globally, poverty and</w:t>
      </w:r>
      <w:r w:rsidRPr="00A620FB">
        <w:rPr>
          <w:sz w:val="16"/>
        </w:rPr>
        <w:t xml:space="preserve"> preventable </w:t>
      </w:r>
      <w:r w:rsidRPr="00A620FB">
        <w:rPr>
          <w:u w:val="single"/>
        </w:rPr>
        <w:t xml:space="preserve">disease kills </w:t>
      </w:r>
      <w:r w:rsidRPr="00A620FB">
        <w:rPr>
          <w:b/>
          <w:u w:val="single"/>
        </w:rPr>
        <w:t>tens of millions</w:t>
      </w:r>
      <w:r w:rsidRPr="00A620FB">
        <w:rPr>
          <w:sz w:val="16"/>
        </w:rPr>
        <w:t xml:space="preserve"> of people needlessly every year. In other words, </w:t>
      </w:r>
      <w:r w:rsidRPr="00A620FB">
        <w:rPr>
          <w:u w:val="single"/>
        </w:rPr>
        <w:t>they are hoping</w:t>
      </w:r>
      <w:r w:rsidRPr="00A620FB">
        <w:rPr>
          <w:sz w:val="16"/>
        </w:rPr>
        <w:t xml:space="preserve"> that </w:t>
      </w:r>
      <w:r w:rsidRPr="00A620FB">
        <w:rPr>
          <w:b/>
          <w:u w:val="single"/>
        </w:rPr>
        <w:t>you won't notice</w:t>
      </w:r>
      <w:r w:rsidRPr="00A620FB">
        <w:rPr>
          <w:sz w:val="16"/>
        </w:rPr>
        <w:t xml:space="preserve"> how much </w:t>
      </w:r>
      <w:r w:rsidRPr="001F50D3">
        <w:rPr>
          <w:b/>
          <w:highlight w:val="cyan"/>
          <w:u w:val="single"/>
        </w:rPr>
        <w:t>structural violence</w:t>
      </w:r>
      <w:r w:rsidRPr="00A620FB">
        <w:rPr>
          <w:sz w:val="16"/>
        </w:rPr>
        <w:t xml:space="preserve"> there is in the world. More than this, they are hoping that you won't notice that </w:t>
      </w:r>
      <w:r w:rsidRPr="00A620FB">
        <w:rPr>
          <w:u w:val="single"/>
        </w:rPr>
        <w:t>while literally trillions</w:t>
      </w:r>
      <w:r w:rsidRPr="00A620FB">
        <w:rPr>
          <w:sz w:val="16"/>
        </w:rPr>
        <w:t xml:space="preserve"> of dollars </w:t>
      </w:r>
      <w:r w:rsidRPr="00A620FB">
        <w:rPr>
          <w:u w:val="single"/>
        </w:rPr>
        <w:t>are spent on military weapons, foreign wars</w:t>
      </w:r>
      <w:r w:rsidRPr="00A620FB">
        <w:rPr>
          <w:sz w:val="16"/>
        </w:rPr>
        <w:t xml:space="preserve"> and security theatre (which also arguably do nothing to make any us any safer, and may even make us marginally less safe), that </w:t>
      </w:r>
      <w:r w:rsidRPr="001F50D3">
        <w:rPr>
          <w:highlight w:val="cyan"/>
          <w:u w:val="single"/>
        </w:rPr>
        <w:t>domestic</w:t>
      </w:r>
      <w:r w:rsidRPr="00A620FB">
        <w:rPr>
          <w:sz w:val="16"/>
        </w:rPr>
        <w:t xml:space="preserve"> violence </w:t>
      </w:r>
      <w:proofErr w:type="spellStart"/>
      <w:r w:rsidRPr="001F50D3">
        <w:rPr>
          <w:highlight w:val="cyan"/>
          <w:u w:val="single"/>
        </w:rPr>
        <w:t>programmes</w:t>
      </w:r>
      <w:proofErr w:type="spellEnd"/>
      <w:r w:rsidRPr="001F50D3">
        <w:rPr>
          <w:highlight w:val="cyan"/>
          <w:u w:val="single"/>
        </w:rPr>
        <w:t xml:space="preserve"> struggle to provide even </w:t>
      </w:r>
      <w:r w:rsidRPr="001F50D3">
        <w:rPr>
          <w:b/>
          <w:highlight w:val="cyan"/>
          <w:u w:val="single"/>
        </w:rPr>
        <w:t>minimal support</w:t>
      </w:r>
      <w:r w:rsidRPr="00A620FB">
        <w:rPr>
          <w:sz w:val="16"/>
        </w:rPr>
        <w:t xml:space="preserve"> for women and children at risk of serious harm from their partners; that </w:t>
      </w:r>
      <w:r w:rsidRPr="00A620FB">
        <w:rPr>
          <w:u w:val="single"/>
        </w:rPr>
        <w:t>underfunded mental health</w:t>
      </w:r>
      <w:r w:rsidRPr="00A620FB">
        <w:rPr>
          <w:sz w:val="16"/>
        </w:rPr>
        <w:t xml:space="preserve"> </w:t>
      </w:r>
      <w:proofErr w:type="spellStart"/>
      <w:r w:rsidRPr="00A620FB">
        <w:rPr>
          <w:sz w:val="16"/>
        </w:rPr>
        <w:t>programmes</w:t>
      </w:r>
      <w:proofErr w:type="spellEnd"/>
      <w:r w:rsidRPr="00A620FB">
        <w:rPr>
          <w:sz w:val="16"/>
        </w:rPr>
        <w:t xml:space="preserve"> </w:t>
      </w:r>
      <w:r w:rsidRPr="00A620FB">
        <w:rPr>
          <w:u w:val="single"/>
        </w:rPr>
        <w:t>mean long waiting lists</w:t>
      </w:r>
      <w:r w:rsidRPr="00A620FB">
        <w:rPr>
          <w:sz w:val="16"/>
        </w:rPr>
        <w:t xml:space="preserve"> to receive basic care for at-risk individuals; that drug and alcohol </w:t>
      </w:r>
      <w:r w:rsidRPr="00A620FB">
        <w:rPr>
          <w:u w:val="single"/>
        </w:rPr>
        <w:t xml:space="preserve">rehabilitation </w:t>
      </w:r>
      <w:proofErr w:type="spellStart"/>
      <w:r w:rsidRPr="00A620FB">
        <w:rPr>
          <w:u w:val="single"/>
        </w:rPr>
        <w:t>programmes</w:t>
      </w:r>
      <w:proofErr w:type="spellEnd"/>
      <w:r w:rsidRPr="00A620FB">
        <w:rPr>
          <w:u w:val="single"/>
        </w:rPr>
        <w:t xml:space="preserve"> lack</w:t>
      </w:r>
      <w:r w:rsidRPr="00A620FB">
        <w:rPr>
          <w:sz w:val="16"/>
        </w:rPr>
        <w:t xml:space="preserve"> the </w:t>
      </w:r>
      <w:r w:rsidRPr="00A620FB">
        <w:rPr>
          <w:u w:val="single"/>
        </w:rPr>
        <w:t>funding</w:t>
      </w:r>
      <w:r w:rsidRPr="00A620FB">
        <w:rPr>
          <w:sz w:val="16"/>
        </w:rPr>
        <w:t xml:space="preserve"> to match the demand for help; that </w:t>
      </w:r>
      <w:r w:rsidRPr="001F50D3">
        <w:rPr>
          <w:highlight w:val="cyan"/>
          <w:u w:val="single"/>
        </w:rPr>
        <w:t>welfare</w:t>
      </w:r>
      <w:r w:rsidRPr="00A620FB">
        <w:rPr>
          <w:u w:val="single"/>
        </w:rPr>
        <w:t xml:space="preserve"> measures</w:t>
      </w:r>
      <w:r w:rsidRPr="00A620FB">
        <w:rPr>
          <w:sz w:val="16"/>
        </w:rPr>
        <w:t xml:space="preserve"> aimed at reducing inequality </w:t>
      </w:r>
      <w:r w:rsidRPr="001F50D3">
        <w:rPr>
          <w:highlight w:val="cyan"/>
          <w:u w:val="single"/>
        </w:rPr>
        <w:t>have been inadequate for decades</w:t>
      </w:r>
      <w:r w:rsidRPr="00A620FB">
        <w:rPr>
          <w:sz w:val="16"/>
        </w:rPr>
        <w:t xml:space="preserve">;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For them, all the </w:t>
      </w:r>
      <w:r w:rsidRPr="001F50D3">
        <w:rPr>
          <w:b/>
          <w:highlight w:val="cyan"/>
          <w:u w:val="single"/>
        </w:rPr>
        <w:t>insecurity</w:t>
      </w:r>
      <w:r w:rsidRPr="00A620FB">
        <w:rPr>
          <w:b/>
          <w:u w:val="single"/>
        </w:rPr>
        <w:t>, death and ill-health</w:t>
      </w:r>
      <w:r w:rsidRPr="00A620FB">
        <w:rPr>
          <w:sz w:val="16"/>
        </w:rPr>
        <w:t xml:space="preserve"> caused by capitalist inequality are a price worth paying to </w:t>
      </w:r>
      <w:r w:rsidRPr="001F50D3">
        <w:rPr>
          <w:highlight w:val="cyan"/>
          <w:u w:val="single"/>
        </w:rPr>
        <w:t>keep</w:t>
      </w:r>
      <w:r w:rsidRPr="00A620FB">
        <w:rPr>
          <w:sz w:val="16"/>
        </w:rPr>
        <w:t xml:space="preserve"> the basic </w:t>
      </w:r>
      <w:r w:rsidRPr="001F50D3">
        <w:rPr>
          <w:b/>
          <w:highlight w:val="cyan"/>
          <w:u w:val="single"/>
        </w:rPr>
        <w:t>social structures as they are</w:t>
      </w:r>
      <w:r w:rsidRPr="00A620FB">
        <w:rPr>
          <w:sz w:val="16"/>
        </w:rPr>
        <w:t xml:space="preserve">. A more egalitarian society based on equality, solidarity, and other non-materialist values would not suit their interests, or the special interests of the lobby groups they are indebted to. It is also true that </w:t>
      </w:r>
      <w:r w:rsidRPr="00A620FB">
        <w:rPr>
          <w:u w:val="single"/>
        </w:rPr>
        <w:t>dealing with economic and social inequality</w:t>
      </w:r>
      <w:r w:rsidRPr="00A620FB">
        <w:rPr>
          <w:sz w:val="16"/>
        </w:rPr>
        <w:t xml:space="preserve">, improving </w:t>
      </w:r>
      <w:r w:rsidRPr="00A620FB">
        <w:rPr>
          <w:u w:val="single"/>
        </w:rPr>
        <w:t>public health</w:t>
      </w:r>
      <w:r w:rsidRPr="00A620FB">
        <w:rPr>
          <w:sz w:val="16"/>
        </w:rPr>
        <w:t xml:space="preserve">, changing </w:t>
      </w:r>
      <w:r w:rsidRPr="00A620FB">
        <w:rPr>
          <w:u w:val="single"/>
        </w:rPr>
        <w:t>international</w:t>
      </w:r>
      <w:r w:rsidRPr="00A620FB">
        <w:rPr>
          <w:sz w:val="16"/>
        </w:rPr>
        <w:t xml:space="preserve"> structures of </w:t>
      </w:r>
      <w:r w:rsidRPr="00A620FB">
        <w:rPr>
          <w:u w:val="single"/>
        </w:rPr>
        <w:t>inequality</w:t>
      </w:r>
      <w:r w:rsidRPr="00A620FB">
        <w:rPr>
          <w:sz w:val="16"/>
        </w:rPr>
        <w:t xml:space="preserve">, restructuring </w:t>
      </w:r>
      <w:r w:rsidRPr="00A620FB">
        <w:rPr>
          <w:u w:val="single"/>
        </w:rPr>
        <w:t>the military-industrial complex, and making the necessary</w:t>
      </w:r>
      <w:r w:rsidRPr="00A620FB">
        <w:rPr>
          <w:sz w:val="16"/>
        </w:rPr>
        <w:t xml:space="preserve"> economic and political </w:t>
      </w:r>
      <w:r w:rsidRPr="00A620FB">
        <w:rPr>
          <w:u w:val="single"/>
        </w:rPr>
        <w:t>changes</w:t>
      </w:r>
      <w:r w:rsidRPr="00A620FB">
        <w:rPr>
          <w:sz w:val="16"/>
        </w:rPr>
        <w:t xml:space="preserve"> to deal with global warming </w:t>
      </w:r>
      <w:r w:rsidRPr="00A620FB">
        <w:rPr>
          <w:u w:val="single"/>
        </w:rPr>
        <w:t xml:space="preserve">will be </w:t>
      </w:r>
      <w:r w:rsidRPr="00A620FB">
        <w:rPr>
          <w:b/>
          <w:u w:val="single"/>
        </w:rPr>
        <w:t>extremely difficult</w:t>
      </w:r>
      <w:r w:rsidRPr="00A620FB">
        <w:rPr>
          <w:sz w:val="16"/>
        </w:rPr>
        <w:t xml:space="preserve"> and will require long-term commitment and determination. For politicians looking towards the next election, </w:t>
      </w:r>
      <w:r w:rsidRPr="001F50D3">
        <w:rPr>
          <w:highlight w:val="cyan"/>
          <w:u w:val="single"/>
        </w:rPr>
        <w:t>it is</w:t>
      </w:r>
      <w:r w:rsidRPr="00A620FB">
        <w:rPr>
          <w:sz w:val="16"/>
        </w:rPr>
        <w:t xml:space="preserve"> clearly </w:t>
      </w:r>
      <w:r w:rsidRPr="00E15F81">
        <w:rPr>
          <w:u w:val="single"/>
        </w:rPr>
        <w:t xml:space="preserve">much </w:t>
      </w:r>
      <w:r w:rsidRPr="001F50D3">
        <w:rPr>
          <w:highlight w:val="cyan"/>
          <w:u w:val="single"/>
        </w:rPr>
        <w:t xml:space="preserve">easier to paint </w:t>
      </w:r>
      <w:r w:rsidRPr="001F50D3">
        <w:rPr>
          <w:b/>
          <w:highlight w:val="cyan"/>
          <w:u w:val="single"/>
        </w:rPr>
        <w:t>immigrants as a threat</w:t>
      </w:r>
      <w:r w:rsidRPr="00A620FB">
        <w:rPr>
          <w:sz w:val="16"/>
        </w:rPr>
        <w:t xml:space="preserve"> to social order </w:t>
      </w:r>
      <w:r w:rsidRPr="00A620FB">
        <w:rPr>
          <w:u w:val="single"/>
        </w:rPr>
        <w:t>or pontificate about the</w:t>
      </w:r>
      <w:r w:rsidRPr="00A620FB">
        <w:rPr>
          <w:sz w:val="16"/>
        </w:rPr>
        <w:t xml:space="preserve"> ongoing </w:t>
      </w:r>
      <w:r w:rsidRPr="00A620FB">
        <w:rPr>
          <w:u w:val="single"/>
        </w:rPr>
        <w:t>danger of terrorists. It is</w:t>
      </w:r>
      <w:r w:rsidRPr="00A620FB">
        <w:rPr>
          <w:sz w:val="16"/>
        </w:rPr>
        <w:t xml:space="preserve"> also </w:t>
      </w:r>
      <w:r w:rsidRPr="00A620FB">
        <w:rPr>
          <w:u w:val="single"/>
        </w:rPr>
        <w:t>more exciting</w:t>
      </w:r>
      <w:r w:rsidRPr="00A620FB">
        <w:rPr>
          <w:sz w:val="16"/>
        </w:rPr>
        <w:t xml:space="preserve"> for the media </w:t>
      </w:r>
      <w:r w:rsidRPr="00A620FB">
        <w:rPr>
          <w:u w:val="single"/>
        </w:rPr>
        <w:t>than</w:t>
      </w:r>
      <w:r w:rsidRPr="00A620FB">
        <w:rPr>
          <w:sz w:val="16"/>
        </w:rPr>
        <w:t xml:space="preserve"> stories about </w:t>
      </w:r>
      <w:r w:rsidRPr="00A620FB">
        <w:rPr>
          <w:u w:val="single"/>
        </w:rPr>
        <w:t>how</w:t>
      </w:r>
      <w:r w:rsidRPr="00A620FB">
        <w:rPr>
          <w:sz w:val="16"/>
        </w:rPr>
        <w:t xml:space="preserve"> poor people and </w:t>
      </w:r>
      <w:r w:rsidRPr="00A620FB">
        <w:rPr>
          <w:u w:val="single"/>
        </w:rPr>
        <w:t xml:space="preserve">people of </w:t>
      </w:r>
      <w:proofErr w:type="spellStart"/>
      <w:r w:rsidRPr="00A620FB">
        <w:rPr>
          <w:u w:val="single"/>
        </w:rPr>
        <w:t>colour</w:t>
      </w:r>
      <w:proofErr w:type="spellEnd"/>
      <w:r w:rsidRPr="00A620FB">
        <w:rPr>
          <w:u w:val="single"/>
        </w:rPr>
        <w:t xml:space="preserve"> are discriminated against</w:t>
      </w:r>
      <w:r w:rsidRPr="00A620FB">
        <w:rPr>
          <w:sz w:val="16"/>
        </w:rPr>
        <w:t xml:space="preserve"> and suffer worse health as a consequence. Viewed from this vantage point, </w:t>
      </w:r>
      <w:r w:rsidRPr="00A620FB">
        <w:rPr>
          <w:u w:val="single"/>
        </w:rPr>
        <w:t xml:space="preserve">national </w:t>
      </w:r>
      <w:r w:rsidRPr="001F50D3">
        <w:rPr>
          <w:highlight w:val="cyan"/>
          <w:u w:val="single"/>
        </w:rPr>
        <w:t>security is one</w:t>
      </w:r>
      <w:r w:rsidRPr="00A620FB">
        <w:rPr>
          <w:u w:val="single"/>
        </w:rPr>
        <w:t xml:space="preserve"> </w:t>
      </w:r>
      <w:r w:rsidRPr="00A620FB">
        <w:rPr>
          <w:b/>
          <w:u w:val="single"/>
        </w:rPr>
        <w:t xml:space="preserve">massive </w:t>
      </w:r>
      <w:r w:rsidRPr="001F50D3">
        <w:rPr>
          <w:b/>
          <w:highlight w:val="cyan"/>
          <w:u w:val="single"/>
        </w:rPr>
        <w:t>confidence trick</w:t>
      </w:r>
      <w:r w:rsidRPr="00A620FB">
        <w:rPr>
          <w:sz w:val="16"/>
        </w:rPr>
        <w:t xml:space="preserve"> - misdirection on an epic scale. </w:t>
      </w:r>
      <w:r w:rsidRPr="00A620FB">
        <w:rPr>
          <w:u w:val="single"/>
        </w:rPr>
        <w:t>Its</w:t>
      </w:r>
      <w:r w:rsidRPr="00A620FB">
        <w:rPr>
          <w:sz w:val="16"/>
        </w:rPr>
        <w:t xml:space="preserve"> primary </w:t>
      </w:r>
      <w:r w:rsidRPr="00A620FB">
        <w:rPr>
          <w:u w:val="single"/>
        </w:rPr>
        <w:t xml:space="preserve">function is </w:t>
      </w:r>
      <w:r w:rsidRPr="001F50D3">
        <w:rPr>
          <w:highlight w:val="cyan"/>
          <w:u w:val="single"/>
        </w:rPr>
        <w:t xml:space="preserve">to </w:t>
      </w:r>
      <w:r w:rsidRPr="001F50D3">
        <w:rPr>
          <w:b/>
          <w:highlight w:val="cyan"/>
          <w:u w:val="single"/>
        </w:rPr>
        <w:t>distract you</w:t>
      </w:r>
      <w:r w:rsidRPr="001F50D3">
        <w:rPr>
          <w:highlight w:val="cyan"/>
          <w:u w:val="single"/>
        </w:rPr>
        <w:t xml:space="preserve"> from</w:t>
      </w:r>
      <w:r w:rsidRPr="00A620FB">
        <w:rPr>
          <w:sz w:val="16"/>
        </w:rPr>
        <w:t xml:space="preserve"> the structures and </w:t>
      </w:r>
      <w:r w:rsidRPr="001F50D3">
        <w:rPr>
          <w:highlight w:val="cyan"/>
          <w:u w:val="single"/>
        </w:rPr>
        <w:t>inequalities</w:t>
      </w:r>
      <w:r w:rsidRPr="00A620FB">
        <w:rPr>
          <w:sz w:val="16"/>
        </w:rPr>
        <w:t xml:space="preserve"> in society </w:t>
      </w:r>
      <w:r w:rsidRPr="001F50D3">
        <w:rPr>
          <w:b/>
          <w:highlight w:val="cyan"/>
          <w:u w:val="single"/>
        </w:rPr>
        <w:t>which are the real threat</w:t>
      </w:r>
      <w:r w:rsidRPr="00E15F81">
        <w:rPr>
          <w:u w:val="single"/>
        </w:rPr>
        <w:t xml:space="preserve"> to</w:t>
      </w:r>
      <w:r w:rsidRPr="00A620FB">
        <w:rPr>
          <w:sz w:val="16"/>
        </w:rPr>
        <w:t xml:space="preserve"> the </w:t>
      </w:r>
      <w:r w:rsidRPr="00A620FB">
        <w:rPr>
          <w:u w:val="single"/>
        </w:rPr>
        <w:t>health</w:t>
      </w:r>
      <w:r w:rsidRPr="00A620FB">
        <w:rPr>
          <w:sz w:val="16"/>
        </w:rPr>
        <w:t xml:space="preserve"> and wellbeing of you and your family, </w:t>
      </w:r>
      <w:r w:rsidRPr="00A620FB">
        <w:rPr>
          <w:u w:val="single"/>
        </w:rPr>
        <w:t>and</w:t>
      </w:r>
      <w:r w:rsidRPr="00A620FB">
        <w:rPr>
          <w:sz w:val="16"/>
        </w:rPr>
        <w:t xml:space="preserve"> to </w:t>
      </w:r>
      <w:r w:rsidRPr="00A620FB">
        <w:rPr>
          <w:u w:val="single"/>
        </w:rPr>
        <w:t>convince you to be permanently afraid so that</w:t>
      </w:r>
      <w:r w:rsidRPr="00A620FB">
        <w:rPr>
          <w:sz w:val="16"/>
        </w:rPr>
        <w:t xml:space="preserve"> you will acquiesce to </w:t>
      </w:r>
      <w:r w:rsidRPr="00A620FB">
        <w:rPr>
          <w:u w:val="single"/>
        </w:rPr>
        <w:t>all the security measures</w:t>
      </w:r>
      <w:r w:rsidRPr="00A620FB">
        <w:rPr>
          <w:sz w:val="16"/>
        </w:rPr>
        <w:t xml:space="preserve"> which keep you under state control and </w:t>
      </w:r>
      <w:r w:rsidRPr="00A620FB">
        <w:rPr>
          <w:u w:val="single"/>
        </w:rPr>
        <w:t>keep</w:t>
      </w:r>
      <w:r w:rsidRPr="00A620FB">
        <w:rPr>
          <w:sz w:val="16"/>
        </w:rPr>
        <w:t xml:space="preserve"> the military-industrial complex </w:t>
      </w:r>
      <w:r w:rsidRPr="00A620FB">
        <w:rPr>
          <w:u w:val="single"/>
        </w:rPr>
        <w:t>ticking along</w:t>
      </w:r>
      <w:r w:rsidRPr="00A620FB">
        <w:rPr>
          <w:sz w:val="16"/>
        </w:rPr>
        <w:t xml:space="preserve">.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1F50D3">
        <w:rPr>
          <w:highlight w:val="cyan"/>
          <w:u w:val="single"/>
        </w:rPr>
        <w:t>if you think</w:t>
      </w:r>
      <w:r w:rsidRPr="00A620FB">
        <w:rPr>
          <w:sz w:val="16"/>
        </w:rPr>
        <w:t xml:space="preserve"> that </w:t>
      </w:r>
      <w:r w:rsidRPr="00A620FB">
        <w:rPr>
          <w:u w:val="single"/>
        </w:rPr>
        <w:t xml:space="preserve">terrorists or </w:t>
      </w:r>
      <w:r w:rsidRPr="001F50D3">
        <w:rPr>
          <w:highlight w:val="cyan"/>
          <w:u w:val="single"/>
        </w:rPr>
        <w:t>immigrants</w:t>
      </w:r>
      <w:r w:rsidRPr="00A620FB">
        <w:rPr>
          <w:sz w:val="16"/>
        </w:rPr>
        <w:t xml:space="preserve"> or asylum seekers or Iran </w:t>
      </w:r>
      <w:r w:rsidRPr="001F50D3">
        <w:rPr>
          <w:highlight w:val="cyan"/>
          <w:u w:val="single"/>
        </w:rPr>
        <w:t>are a greater threat</w:t>
      </w:r>
      <w:r w:rsidRPr="00A620FB">
        <w:rPr>
          <w:u w:val="single"/>
        </w:rPr>
        <w:t xml:space="preserve"> to your safety</w:t>
      </w:r>
      <w:r w:rsidRPr="00A620FB">
        <w:rPr>
          <w:sz w:val="16"/>
        </w:rPr>
        <w:t xml:space="preserve"> than the capitalist system, </w:t>
      </w:r>
      <w:r w:rsidRPr="00A620FB">
        <w:rPr>
          <w:u w:val="single"/>
        </w:rPr>
        <w:t>you have been</w:t>
      </w:r>
      <w:r w:rsidRPr="00A620FB">
        <w:rPr>
          <w:sz w:val="16"/>
        </w:rPr>
        <w:t xml:space="preserve"> well and truly </w:t>
      </w:r>
      <w:r w:rsidRPr="00A620FB">
        <w:rPr>
          <w:u w:val="single"/>
        </w:rPr>
        <w:t>conned</w:t>
      </w:r>
      <w:r w:rsidRPr="00A620FB">
        <w:rPr>
          <w:sz w:val="16"/>
        </w:rPr>
        <w:t xml:space="preserve">, my friend. Don't believe the hype: </w:t>
      </w:r>
      <w:r w:rsidRPr="001F50D3">
        <w:rPr>
          <w:highlight w:val="cyan"/>
          <w:u w:val="single"/>
        </w:rPr>
        <w:t xml:space="preserve">you're </w:t>
      </w:r>
      <w:r w:rsidRPr="001F50D3">
        <w:rPr>
          <w:b/>
          <w:highlight w:val="cyan"/>
          <w:u w:val="single"/>
        </w:rPr>
        <w:t>much more likely to die</w:t>
      </w:r>
      <w:r w:rsidRPr="001F50D3">
        <w:rPr>
          <w:highlight w:val="cyan"/>
          <w:u w:val="single"/>
        </w:rPr>
        <w:t xml:space="preserve"> from</w:t>
      </w:r>
      <w:r w:rsidRPr="00A620FB">
        <w:rPr>
          <w:sz w:val="16"/>
        </w:rPr>
        <w:t xml:space="preserve"> any one of several forms of </w:t>
      </w:r>
      <w:r w:rsidRPr="001F50D3">
        <w:rPr>
          <w:highlight w:val="cyan"/>
          <w:u w:val="single"/>
        </w:rPr>
        <w:t>structural violence</w:t>
      </w:r>
      <w:r w:rsidRPr="00A620FB">
        <w:rPr>
          <w:sz w:val="16"/>
        </w:rPr>
        <w:t xml:space="preserve"> in society than you are from immigrants or terrorism.  Somehow, we need to challenge the politicians on this fact.</w:t>
      </w:r>
    </w:p>
    <w:p w14:paraId="2DCA2292" w14:textId="77777777" w:rsidR="007C4A38" w:rsidRPr="009A7C59" w:rsidRDefault="007C4A38" w:rsidP="007C4A38">
      <w:pPr>
        <w:pStyle w:val="Heading4"/>
      </w:pPr>
      <w:r>
        <w:t xml:space="preserve">Second is </w:t>
      </w:r>
      <w:r>
        <w:rPr>
          <w:u w:val="single"/>
        </w:rPr>
        <w:t>risk-analysis</w:t>
      </w:r>
      <w:r>
        <w:t xml:space="preserve"> – </w:t>
      </w:r>
    </w:p>
    <w:p w14:paraId="3E9D151A" w14:textId="77777777" w:rsidR="007C4A38" w:rsidRDefault="007C4A38" w:rsidP="007C4A38">
      <w:pPr>
        <w:pStyle w:val="Heading4"/>
      </w:pPr>
      <w:r>
        <w:t xml:space="preserve">Prioritize probability. </w:t>
      </w:r>
    </w:p>
    <w:p w14:paraId="2B3F6D06" w14:textId="77777777" w:rsidR="007C4A38" w:rsidRPr="00B74930" w:rsidRDefault="007C4A38" w:rsidP="007C4A38">
      <w:pPr>
        <w:rPr>
          <w:rStyle w:val="Style13ptBold"/>
          <w:sz w:val="16"/>
        </w:rPr>
      </w:pPr>
      <w:r>
        <w:rPr>
          <w:rStyle w:val="Style13ptBold"/>
        </w:rPr>
        <w:t xml:space="preserve">Kessler 8 </w:t>
      </w:r>
      <w:r w:rsidRPr="00B74930">
        <w:rPr>
          <w:sz w:val="16"/>
        </w:rPr>
        <w:t>[Oliver Kessler has a Ph.D. in IR, Professor of Sociology at the University of Bielefeld and is Professor of History and Theory of IR at the Faculty of Arts, Alternatives, Vol. 33, “From Insecurity to Uncertainty:  Risk and the Paradox of Security Politics” p. 211-232]</w:t>
      </w:r>
    </w:p>
    <w:p w14:paraId="3B464C35" w14:textId="77777777" w:rsidR="007C4A38" w:rsidRPr="00435D44" w:rsidRDefault="007C4A38" w:rsidP="007C4A38">
      <w:pPr>
        <w:rPr>
          <w:sz w:val="16"/>
        </w:rPr>
      </w:pPr>
      <w:r w:rsidRPr="00435D44">
        <w:rPr>
          <w:rStyle w:val="StyleUnderline"/>
          <w:highlight w:val="cyan"/>
        </w:rPr>
        <w:t>The problem</w:t>
      </w:r>
      <w:r w:rsidRPr="00435D44">
        <w:rPr>
          <w:sz w:val="16"/>
        </w:rPr>
        <w:t xml:space="preserve"> of the second method is that </w:t>
      </w:r>
      <w:r w:rsidRPr="002D4816">
        <w:rPr>
          <w:rStyle w:val="StyleUnderline"/>
        </w:rPr>
        <w:t xml:space="preserve">it is </w:t>
      </w:r>
      <w:r w:rsidRPr="00435D44">
        <w:rPr>
          <w:rStyle w:val="StyleUnderline"/>
          <w:highlight w:val="cyan"/>
        </w:rPr>
        <w:t>very difficult to "calculate</w:t>
      </w:r>
      <w:r w:rsidRPr="002D4816">
        <w:rPr>
          <w:rStyle w:val="StyleUnderline"/>
        </w:rPr>
        <w:t>" politically un</w:t>
      </w:r>
      <w:r w:rsidRPr="00435D44">
        <w:rPr>
          <w:rStyle w:val="StyleUnderline"/>
          <w:highlight w:val="cyan"/>
        </w:rPr>
        <w:t>acceptable</w:t>
      </w:r>
      <w:r w:rsidRPr="002D4816">
        <w:rPr>
          <w:rStyle w:val="StyleUnderline"/>
        </w:rPr>
        <w:t xml:space="preserve"> </w:t>
      </w:r>
      <w:r w:rsidRPr="00435D44">
        <w:rPr>
          <w:rStyle w:val="StyleUnderline"/>
          <w:highlight w:val="cyan"/>
        </w:rPr>
        <w:t>losses</w:t>
      </w:r>
      <w:r w:rsidRPr="00435D44">
        <w:rPr>
          <w:sz w:val="16"/>
        </w:rPr>
        <w:t xml:space="preserve">. </w:t>
      </w:r>
      <w:r w:rsidRPr="00435D44">
        <w:rPr>
          <w:rStyle w:val="StyleUnderline"/>
          <w:highlight w:val="cyan"/>
        </w:rPr>
        <w:t>If</w:t>
      </w:r>
      <w:r w:rsidRPr="00435D44">
        <w:rPr>
          <w:sz w:val="16"/>
        </w:rPr>
        <w:t xml:space="preserve"> the </w:t>
      </w:r>
      <w:r w:rsidRPr="00435D44">
        <w:rPr>
          <w:rStyle w:val="StyleUnderline"/>
          <w:highlight w:val="cyan"/>
        </w:rPr>
        <w:t>risk</w:t>
      </w:r>
      <w:r w:rsidRPr="00435D44">
        <w:rPr>
          <w:sz w:val="16"/>
        </w:rPr>
        <w:t xml:space="preserve"> of terrorism </w:t>
      </w:r>
      <w:r w:rsidRPr="00435D44">
        <w:rPr>
          <w:rStyle w:val="StyleUnderline"/>
          <w:highlight w:val="cyan"/>
        </w:rPr>
        <w:t>is defined</w:t>
      </w:r>
      <w:r w:rsidRPr="00435D44">
        <w:rPr>
          <w:sz w:val="16"/>
        </w:rPr>
        <w:t xml:space="preserve"> in traditional terms </w:t>
      </w:r>
      <w:r w:rsidRPr="00435D44">
        <w:rPr>
          <w:rStyle w:val="StyleUnderline"/>
          <w:highlight w:val="cyan"/>
        </w:rPr>
        <w:t>by probability</w:t>
      </w:r>
      <w:r w:rsidRPr="00435D44">
        <w:rPr>
          <w:sz w:val="16"/>
        </w:rPr>
        <w:t xml:space="preserve"> and potential loss, </w:t>
      </w:r>
      <w:r w:rsidRPr="002D4816">
        <w:rPr>
          <w:rStyle w:val="StyleUnderline"/>
        </w:rPr>
        <w:t xml:space="preserve">then the </w:t>
      </w:r>
      <w:r w:rsidRPr="00435D44">
        <w:rPr>
          <w:rStyle w:val="StyleUnderline"/>
          <w:highlight w:val="cyan"/>
        </w:rPr>
        <w:t>focus on dramatic</w:t>
      </w:r>
      <w:r w:rsidRPr="00435D44">
        <w:rPr>
          <w:sz w:val="16"/>
        </w:rPr>
        <w:t xml:space="preserve"> terror attacks </w:t>
      </w:r>
      <w:r w:rsidRPr="00435D44">
        <w:rPr>
          <w:rStyle w:val="StyleUnderline"/>
          <w:highlight w:val="cyan"/>
        </w:rPr>
        <w:t>leads to</w:t>
      </w:r>
      <w:r w:rsidRPr="002D4816">
        <w:rPr>
          <w:rStyle w:val="StyleUnderline"/>
        </w:rPr>
        <w:t xml:space="preserve"> the </w:t>
      </w:r>
      <w:r w:rsidRPr="00435D44">
        <w:rPr>
          <w:rStyle w:val="StyleUnderline"/>
          <w:highlight w:val="cyan"/>
        </w:rPr>
        <w:t>marginalization of probabilities</w:t>
      </w:r>
      <w:r w:rsidRPr="00435D44">
        <w:rPr>
          <w:sz w:val="16"/>
        </w:rPr>
        <w:t xml:space="preserve">. The reason is that </w:t>
      </w:r>
      <w:r w:rsidRPr="002D4816">
        <w:rPr>
          <w:rStyle w:val="StyleUnderline"/>
        </w:rPr>
        <w:t>even the highest degree of improbability</w:t>
      </w:r>
      <w:r w:rsidRPr="00435D44">
        <w:rPr>
          <w:sz w:val="16"/>
        </w:rPr>
        <w:t xml:space="preserve"> </w:t>
      </w:r>
      <w:r w:rsidRPr="002D4816">
        <w:rPr>
          <w:rStyle w:val="StyleUnderline"/>
        </w:rPr>
        <w:t xml:space="preserve">becomes irrelevant as the measure of </w:t>
      </w:r>
      <w:r w:rsidRPr="00435D44">
        <w:rPr>
          <w:rStyle w:val="StyleUnderline"/>
          <w:highlight w:val="cyan"/>
        </w:rPr>
        <w:t>loss goes to infinity</w:t>
      </w:r>
      <w:r w:rsidRPr="00435D44">
        <w:rPr>
          <w:sz w:val="16"/>
        </w:rPr>
        <w:t xml:space="preserve">. ^o The mathematical </w:t>
      </w:r>
      <w:r w:rsidRPr="00435D44">
        <w:rPr>
          <w:rStyle w:val="StyleUnderline"/>
          <w:highlight w:val="cyan"/>
        </w:rPr>
        <w:t>calculation of</w:t>
      </w:r>
      <w:r w:rsidRPr="00435D44">
        <w:rPr>
          <w:sz w:val="16"/>
        </w:rPr>
        <w:t xml:space="preserve"> the </w:t>
      </w:r>
      <w:r w:rsidRPr="00435D44">
        <w:rPr>
          <w:rStyle w:val="StyleUnderline"/>
          <w:highlight w:val="cyan"/>
        </w:rPr>
        <w:t>risk</w:t>
      </w:r>
      <w:r w:rsidRPr="00435D44">
        <w:rPr>
          <w:sz w:val="16"/>
        </w:rPr>
        <w:t xml:space="preserve"> of terrorism thus tends to </w:t>
      </w:r>
      <w:r w:rsidRPr="00435D44">
        <w:rPr>
          <w:rStyle w:val="StyleUnderline"/>
          <w:highlight w:val="cyan"/>
        </w:rPr>
        <w:t>overestimate</w:t>
      </w:r>
      <w:r w:rsidRPr="00435D44">
        <w:rPr>
          <w:sz w:val="16"/>
        </w:rPr>
        <w:t xml:space="preserve"> and to dramatize the </w:t>
      </w:r>
      <w:r w:rsidRPr="00435D44">
        <w:rPr>
          <w:rStyle w:val="StyleUnderline"/>
          <w:highlight w:val="cyan"/>
        </w:rPr>
        <w:t>danger</w:t>
      </w:r>
      <w:r w:rsidRPr="00435D44">
        <w:rPr>
          <w:sz w:val="16"/>
        </w:rPr>
        <w:t>. This has consequences beyond the actual risk assessment for the formulation and execution of "risk policies": If one factor of the risk calculation approaches infinity (e.g., if a case of nuclear terrorism is envisaged), then there is no balanced measure for antiterrorist efforts, and risk management as a rational endeavor breaks down. Under the historical condition of bipolarity, the "</w:t>
      </w:r>
      <w:r w:rsidRPr="002D4816">
        <w:rPr>
          <w:rStyle w:val="StyleUnderline"/>
        </w:rPr>
        <w:t xml:space="preserve">ultimate" threat with nuclear weapons could be balanced by a similar counterthreat, </w:t>
      </w:r>
      <w:r w:rsidRPr="00435D44">
        <w:rPr>
          <w:sz w:val="16"/>
        </w:rPr>
        <w:t xml:space="preserve">and new equilibria could be achieved, albeit on higher levels of nuclear overkill. </w:t>
      </w:r>
      <w:r w:rsidRPr="00435D44">
        <w:rPr>
          <w:rStyle w:val="StyleUnderline"/>
          <w:highlight w:val="cyan"/>
        </w:rPr>
        <w:t>Under the new</w:t>
      </w:r>
      <w:r w:rsidRPr="00435D44">
        <w:rPr>
          <w:sz w:val="16"/>
        </w:rPr>
        <w:t xml:space="preserve"> condition of </w:t>
      </w:r>
      <w:r w:rsidRPr="00435D44">
        <w:rPr>
          <w:rStyle w:val="StyleUnderline"/>
          <w:highlight w:val="cyan"/>
        </w:rPr>
        <w:t>uncertainty</w:t>
      </w:r>
      <w:r w:rsidRPr="00435D44">
        <w:rPr>
          <w:sz w:val="16"/>
        </w:rPr>
        <w:t xml:space="preserve">, </w:t>
      </w:r>
      <w:r w:rsidRPr="00435D44">
        <w:rPr>
          <w:rStyle w:val="StyleUnderline"/>
          <w:highlight w:val="cyan"/>
        </w:rPr>
        <w:t>no</w:t>
      </w:r>
      <w:r w:rsidRPr="00435D44">
        <w:rPr>
          <w:sz w:val="16"/>
        </w:rPr>
        <w:t xml:space="preserve"> such </w:t>
      </w:r>
      <w:r w:rsidRPr="00435D44">
        <w:rPr>
          <w:rStyle w:val="StyleUnderline"/>
          <w:highlight w:val="cyan"/>
        </w:rPr>
        <w:t>rational balancing is possible</w:t>
      </w:r>
      <w:r w:rsidRPr="00435D44">
        <w:rPr>
          <w:sz w:val="16"/>
        </w:rPr>
        <w:t xml:space="preserve"> since knowledge about actors, their motives and capabilities, is largely absent. The second form of security policy that emerges when the deterrence model collapses mirrors the "</w:t>
      </w:r>
      <w:r w:rsidRPr="00435D44">
        <w:rPr>
          <w:rStyle w:val="StyleUnderline"/>
          <w:highlight w:val="cyan"/>
        </w:rPr>
        <w:t>social probability" approach</w:t>
      </w:r>
      <w:r w:rsidRPr="00435D44">
        <w:rPr>
          <w:sz w:val="16"/>
        </w:rPr>
        <w:t xml:space="preserve">. It represents a logic of catastrophe. In contrast to </w:t>
      </w:r>
      <w:r w:rsidRPr="00435D44">
        <w:rPr>
          <w:rStyle w:val="StyleUnderline"/>
          <w:highlight w:val="cyan"/>
        </w:rPr>
        <w:t>risk</w:t>
      </w:r>
      <w:r w:rsidRPr="002D4816">
        <w:rPr>
          <w:rStyle w:val="StyleUnderline"/>
        </w:rPr>
        <w:t xml:space="preserve"> management </w:t>
      </w:r>
      <w:r w:rsidRPr="00435D44">
        <w:rPr>
          <w:rStyle w:val="StyleUnderline"/>
          <w:highlight w:val="cyan"/>
        </w:rPr>
        <w:t>framed</w:t>
      </w:r>
      <w:r w:rsidRPr="002D4816">
        <w:rPr>
          <w:rStyle w:val="StyleUnderline"/>
        </w:rPr>
        <w:t xml:space="preserve"> in line </w:t>
      </w:r>
      <w:r w:rsidRPr="00435D44">
        <w:rPr>
          <w:rStyle w:val="StyleUnderline"/>
          <w:highlight w:val="cyan"/>
        </w:rPr>
        <w:t>with</w:t>
      </w:r>
      <w:r w:rsidRPr="002D4816">
        <w:rPr>
          <w:rStyle w:val="StyleUnderline"/>
        </w:rPr>
        <w:t xml:space="preserve"> </w:t>
      </w:r>
      <w:r w:rsidRPr="00435D44">
        <w:rPr>
          <w:rStyle w:val="StyleUnderline"/>
          <w:highlight w:val="cyan"/>
        </w:rPr>
        <w:t>logical probability</w:t>
      </w:r>
      <w:r w:rsidRPr="002D4816">
        <w:rPr>
          <w:rStyle w:val="StyleUnderline"/>
        </w:rPr>
        <w:t xml:space="preserve"> theory</w:t>
      </w:r>
      <w:r w:rsidRPr="00435D44">
        <w:rPr>
          <w:sz w:val="16"/>
        </w:rPr>
        <w:t xml:space="preserve">, the logic of catastrophe does not attempt to provide means of absorbing uncertainty. Rather, it takes uncertainty as constitutive for the logic itself; </w:t>
      </w:r>
      <w:r w:rsidRPr="00435D44">
        <w:rPr>
          <w:rStyle w:val="StyleUnderline"/>
          <w:highlight w:val="cyan"/>
        </w:rPr>
        <w:t>uncertainty</w:t>
      </w:r>
      <w:r w:rsidRPr="002D4816">
        <w:rPr>
          <w:rStyle w:val="StyleUnderline"/>
        </w:rPr>
        <w:t xml:space="preserve"> is a </w:t>
      </w:r>
      <w:r w:rsidRPr="00435D44">
        <w:rPr>
          <w:rStyle w:val="StyleUnderline"/>
          <w:highlight w:val="cyan"/>
        </w:rPr>
        <w:t>crucial</w:t>
      </w:r>
      <w:r w:rsidRPr="002D4816">
        <w:rPr>
          <w:rStyle w:val="StyleUnderline"/>
        </w:rPr>
        <w:t xml:space="preserve"> precondition </w:t>
      </w:r>
      <w:r w:rsidRPr="00435D44">
        <w:rPr>
          <w:rStyle w:val="StyleUnderline"/>
          <w:highlight w:val="cyan"/>
        </w:rPr>
        <w:t>for catastrophes</w:t>
      </w:r>
      <w:r w:rsidRPr="00435D44">
        <w:rPr>
          <w:sz w:val="16"/>
        </w:rPr>
        <w:t xml:space="preserve">. In </w:t>
      </w:r>
      <w:r w:rsidRPr="00435D44">
        <w:rPr>
          <w:sz w:val="16"/>
          <w:highlight w:val="cyan"/>
        </w:rPr>
        <w:t>particular</w:t>
      </w:r>
      <w:r w:rsidRPr="00435D44">
        <w:rPr>
          <w:sz w:val="16"/>
        </w:rPr>
        <w:t xml:space="preserve">, catastrophes happen at once, without a warning, but with </w:t>
      </w:r>
      <w:r w:rsidRPr="00435D44">
        <w:rPr>
          <w:rStyle w:val="StyleUnderline"/>
          <w:highlight w:val="cyan"/>
        </w:rPr>
        <w:t>major implications</w:t>
      </w:r>
      <w:r w:rsidRPr="002D4816">
        <w:rPr>
          <w:rStyle w:val="StyleUnderline"/>
        </w:rPr>
        <w:t xml:space="preserve"> for the world polity</w:t>
      </w:r>
      <w:r w:rsidRPr="00435D44">
        <w:rPr>
          <w:sz w:val="16"/>
        </w:rPr>
        <w:t xml:space="preserve">. In this category, we find the impact of meteorites. Mars attacks, the tsunami in South East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catastrophe points to spatial and temporal characteristics that are beyond "rationality." Thus, </w:t>
      </w:r>
      <w:r w:rsidRPr="00435D44">
        <w:rPr>
          <w:rStyle w:val="StyleUnderline"/>
          <w:highlight w:val="cyan"/>
        </w:rPr>
        <w:t>political decision makers</w:t>
      </w:r>
      <w:r w:rsidRPr="002D4816">
        <w:rPr>
          <w:rStyle w:val="StyleUnderline"/>
        </w:rPr>
        <w:t xml:space="preserve"> are </w:t>
      </w:r>
      <w:r w:rsidRPr="00435D44">
        <w:rPr>
          <w:rStyle w:val="StyleUnderline"/>
          <w:highlight w:val="cyan"/>
        </w:rPr>
        <w:t>exempted from</w:t>
      </w:r>
      <w:r w:rsidRPr="002D4816">
        <w:rPr>
          <w:rStyle w:val="StyleUnderline"/>
        </w:rPr>
        <w:t xml:space="preserve"> the </w:t>
      </w:r>
      <w:r w:rsidRPr="00435D44">
        <w:rPr>
          <w:rStyle w:val="StyleUnderline"/>
          <w:highlight w:val="cyan"/>
        </w:rPr>
        <w:t>responsibility</w:t>
      </w:r>
      <w:r w:rsidRPr="002D4816">
        <w:rPr>
          <w:rStyle w:val="StyleUnderline"/>
        </w:rPr>
        <w:t xml:space="preserve"> </w:t>
      </w:r>
      <w:r w:rsidRPr="00435D44">
        <w:rPr>
          <w:rStyle w:val="StyleUnderline"/>
          <w:highlight w:val="cyan"/>
        </w:rPr>
        <w:t>to provide security</w:t>
      </w:r>
      <w:r w:rsidRPr="00435D44">
        <w:rPr>
          <w:sz w:val="16"/>
        </w:rPr>
        <w:t xml:space="preserve">—as long as they at least try to preempt an attack. Interestingly enough, 9/11 was framed as catastrophe in various commissions dealing with the question of who was responsible and whether it could have been prevented. This makes clear that </w:t>
      </w:r>
      <w:r w:rsidRPr="00435D44">
        <w:rPr>
          <w:rStyle w:val="StyleUnderline"/>
          <w:highlight w:val="cyan"/>
        </w:rPr>
        <w:t>under</w:t>
      </w:r>
      <w:r w:rsidRPr="002D4816">
        <w:rPr>
          <w:rStyle w:val="StyleUnderline"/>
        </w:rPr>
        <w:t xml:space="preserve"> the condition of </w:t>
      </w:r>
      <w:r w:rsidRPr="00435D44">
        <w:rPr>
          <w:rStyle w:val="StyleUnderline"/>
          <w:highlight w:val="cyan"/>
        </w:rPr>
        <w:t>uncertainty</w:t>
      </w:r>
      <w:r w:rsidRPr="00435D44">
        <w:rPr>
          <w:sz w:val="16"/>
        </w:rPr>
        <w:t xml:space="preserve">, there are </w:t>
      </w:r>
      <w:r w:rsidRPr="00435D44">
        <w:rPr>
          <w:rStyle w:val="StyleUnderline"/>
          <w:highlight w:val="cyan"/>
        </w:rPr>
        <w:t>no objective criteria</w:t>
      </w:r>
      <w:r w:rsidRPr="002D4816">
        <w:rPr>
          <w:rStyle w:val="StyleUnderline"/>
        </w:rPr>
        <w:t xml:space="preserve"> that could serve as an anchor</w:t>
      </w:r>
      <w:r w:rsidRPr="00435D44">
        <w:rPr>
          <w:sz w:val="16"/>
        </w:rPr>
        <w:t xml:space="preserve"> for measuring dangers and assessing the quality of political responses. For ex- ample, as much as one might object to certain measures by the US administration, it is almost impossible to "measure" the success of countermeasures. Of course, there might be a </w:t>
      </w:r>
      <w:r w:rsidRPr="00435D44">
        <w:rPr>
          <w:rStyle w:val="StyleUnderline"/>
          <w:highlight w:val="cyan"/>
        </w:rPr>
        <w:t>subjective</w:t>
      </w:r>
      <w:r w:rsidRPr="002D4816">
        <w:rPr>
          <w:rStyle w:val="StyleUnderline"/>
        </w:rPr>
        <w:t xml:space="preserve"> </w:t>
      </w:r>
      <w:r w:rsidRPr="00435D44">
        <w:rPr>
          <w:rStyle w:val="StyleUnderline"/>
          <w:highlight w:val="cyan"/>
        </w:rPr>
        <w:t>assessment</w:t>
      </w:r>
      <w:r w:rsidRPr="002D4816">
        <w:rPr>
          <w:rStyle w:val="StyleUnderline"/>
        </w:rPr>
        <w:t xml:space="preserve"> </w:t>
      </w:r>
      <w:r w:rsidRPr="00435D44">
        <w:rPr>
          <w:rStyle w:val="StyleUnderline"/>
          <w:highlight w:val="cyan"/>
        </w:rPr>
        <w:t>of</w:t>
      </w:r>
      <w:r w:rsidRPr="002D4816">
        <w:rPr>
          <w:rStyle w:val="StyleUnderline"/>
        </w:rPr>
        <w:t xml:space="preserve"> specific shortcomings</w:t>
      </w:r>
      <w:r w:rsidRPr="00435D44">
        <w:rPr>
          <w:sz w:val="16"/>
        </w:rPr>
        <w:t xml:space="preserve"> or </w:t>
      </w:r>
      <w:r w:rsidRPr="00435D44">
        <w:rPr>
          <w:rStyle w:val="StyleUnderline"/>
          <w:highlight w:val="cyan"/>
        </w:rPr>
        <w:t>failures</w:t>
      </w:r>
      <w:r w:rsidRPr="00435D44">
        <w:rPr>
          <w:sz w:val="16"/>
        </w:rPr>
        <w:t xml:space="preserve">, but there is no "common" currency to evaluate them. </w:t>
      </w:r>
      <w:r w:rsidRPr="002D4816">
        <w:rPr>
          <w:rStyle w:val="StyleUnderline"/>
        </w:rPr>
        <w:t xml:space="preserve">As a </w:t>
      </w:r>
      <w:r w:rsidRPr="00435D44">
        <w:rPr>
          <w:rStyle w:val="StyleUnderline"/>
          <w:highlight w:val="cyan"/>
        </w:rPr>
        <w:t>consequence</w:t>
      </w:r>
      <w:r w:rsidRPr="00435D44">
        <w:rPr>
          <w:sz w:val="16"/>
        </w:rPr>
        <w:t xml:space="preserve">, the </w:t>
      </w:r>
      <w:r w:rsidRPr="00435D44">
        <w:rPr>
          <w:rStyle w:val="StyleUnderline"/>
          <w:highlight w:val="cyan"/>
        </w:rPr>
        <w:t>framework of</w:t>
      </w:r>
      <w:r w:rsidRPr="002D4816">
        <w:rPr>
          <w:rStyle w:val="StyleUnderline"/>
        </w:rPr>
        <w:t xml:space="preserve"> the </w:t>
      </w:r>
      <w:r w:rsidRPr="00435D44">
        <w:rPr>
          <w:rStyle w:val="StyleUnderline"/>
          <w:highlight w:val="cyan"/>
        </w:rPr>
        <w:t>security</w:t>
      </w:r>
      <w:r w:rsidRPr="002D4816">
        <w:rPr>
          <w:rStyle w:val="StyleUnderline"/>
        </w:rPr>
        <w:t xml:space="preserve"> dilemma</w:t>
      </w:r>
      <w:r w:rsidRPr="00435D44">
        <w:rPr>
          <w:sz w:val="16"/>
        </w:rPr>
        <w:t xml:space="preserve"> fails to capture the basic uncertainties. Pushing the door open for the security paradox, the main problem of security analysis then becomes the question how to integrate </w:t>
      </w:r>
      <w:r w:rsidRPr="00435D44">
        <w:rPr>
          <w:rStyle w:val="StyleUnderline"/>
          <w:highlight w:val="cyan"/>
        </w:rPr>
        <w:t>dangers in risk assessments</w:t>
      </w:r>
      <w:r w:rsidRPr="00435D44">
        <w:rPr>
          <w:sz w:val="16"/>
        </w:rPr>
        <w:t xml:space="preserve"> and security policies about which simply nothing is known. In the mid 1990s, a Rand study entitled "New Challenges for Defense Planning" addressed this issue arguing that "most striking is the fact that we do not even know who or what will constitute the most serious future threat, "^</w:t>
      </w:r>
      <w:proofErr w:type="spellStart"/>
      <w:r w:rsidRPr="00435D44">
        <w:rPr>
          <w:sz w:val="16"/>
        </w:rPr>
        <w:t>i</w:t>
      </w:r>
      <w:proofErr w:type="spellEnd"/>
      <w:r w:rsidRPr="00435D44">
        <w:rPr>
          <w:sz w:val="16"/>
        </w:rPr>
        <w:t xml:space="preserve"> In order to cope with this challenge it would be essential, another Rand researcher wrote, </w:t>
      </w:r>
      <w:r w:rsidRPr="00435D44">
        <w:rPr>
          <w:rStyle w:val="StyleUnderline"/>
          <w:highlight w:val="cyan"/>
        </w:rPr>
        <w:t>to break free from</w:t>
      </w:r>
      <w:r w:rsidRPr="002D4816">
        <w:rPr>
          <w:rStyle w:val="StyleUnderline"/>
        </w:rPr>
        <w:t xml:space="preserve"> the "tyranny" of </w:t>
      </w:r>
      <w:r w:rsidRPr="00435D44">
        <w:rPr>
          <w:rStyle w:val="StyleUnderline"/>
          <w:highlight w:val="cyan"/>
        </w:rPr>
        <w:t>plausible</w:t>
      </w:r>
      <w:r w:rsidRPr="002D4816">
        <w:rPr>
          <w:rStyle w:val="StyleUnderline"/>
        </w:rPr>
        <w:t xml:space="preserve"> </w:t>
      </w:r>
      <w:r w:rsidRPr="00435D44">
        <w:rPr>
          <w:rStyle w:val="StyleUnderline"/>
          <w:highlight w:val="cyan"/>
        </w:rPr>
        <w:t>scenario planning</w:t>
      </w:r>
      <w:r w:rsidRPr="00435D44">
        <w:rPr>
          <w:sz w:val="16"/>
        </w:rPr>
        <w:t>. The decisive step would be to create "discontinuous scenarios ... in which there is no plausible audit trail or storyline from current events"52 These nonstandard scenarios were later called "wild cards" and became important</w:t>
      </w:r>
      <w:r w:rsidRPr="002D4816">
        <w:rPr>
          <w:rStyle w:val="StyleUnderline"/>
        </w:rPr>
        <w:t xml:space="preserve"> </w:t>
      </w:r>
      <w:r w:rsidRPr="00435D44">
        <w:rPr>
          <w:rStyle w:val="StyleUnderline"/>
          <w:highlight w:val="cyan"/>
        </w:rPr>
        <w:t>in</w:t>
      </w:r>
      <w:r w:rsidRPr="002D4816">
        <w:rPr>
          <w:rStyle w:val="StyleUnderline"/>
        </w:rPr>
        <w:t xml:space="preserve"> the current </w:t>
      </w:r>
      <w:r w:rsidRPr="00435D44">
        <w:rPr>
          <w:rStyle w:val="StyleUnderline"/>
          <w:highlight w:val="cyan"/>
        </w:rPr>
        <w:t>US strategic discourse</w:t>
      </w:r>
      <w:r w:rsidRPr="00435D44">
        <w:rPr>
          <w:sz w:val="16"/>
        </w:rPr>
        <w:t xml:space="preserve">. They justified the transformation from a threat-based toward a capability- based defense planning strategy.53 </w:t>
      </w:r>
      <w:r w:rsidRPr="00435D44">
        <w:rPr>
          <w:rStyle w:val="StyleUnderline"/>
          <w:highlight w:val="cyan"/>
        </w:rPr>
        <w:t>The problem</w:t>
      </w:r>
      <w:r w:rsidRPr="002D4816">
        <w:rPr>
          <w:rStyle w:val="StyleUnderline"/>
        </w:rPr>
        <w:t xml:space="preserve"> with this kind of risk assessment</w:t>
      </w:r>
      <w:r w:rsidRPr="00435D44">
        <w:rPr>
          <w:sz w:val="16"/>
        </w:rPr>
        <w:t xml:space="preserve"> is, however, that </w:t>
      </w:r>
      <w:r w:rsidRPr="00435D44">
        <w:rPr>
          <w:rStyle w:val="StyleUnderline"/>
          <w:highlight w:val="cyan"/>
        </w:rPr>
        <w:t>even the most absurd scenarios</w:t>
      </w:r>
      <w:r w:rsidRPr="00435D44">
        <w:rPr>
          <w:sz w:val="16"/>
        </w:rPr>
        <w:t xml:space="preserve"> can </w:t>
      </w:r>
      <w:r w:rsidRPr="00435D44">
        <w:rPr>
          <w:rStyle w:val="StyleUnderline"/>
          <w:highlight w:val="cyan"/>
        </w:rPr>
        <w:t>gain</w:t>
      </w:r>
      <w:r w:rsidRPr="00435D44">
        <w:rPr>
          <w:sz w:val="16"/>
        </w:rPr>
        <w:t xml:space="preserve"> plausibility. By constructing a chain of potentialities, improbable events are linked and brought into the realm of the possible, if not even the probable. "Although the </w:t>
      </w:r>
      <w:r w:rsidRPr="00435D44">
        <w:rPr>
          <w:rStyle w:val="StyleUnderline"/>
          <w:highlight w:val="cyan"/>
        </w:rPr>
        <w:t>likelihood</w:t>
      </w:r>
      <w:r w:rsidRPr="00435D44">
        <w:rPr>
          <w:sz w:val="16"/>
        </w:rPr>
        <w:t xml:space="preserve"> of the scenario dwindles with each step, the residual impression is one of plausibility. "54 </w:t>
      </w:r>
      <w:r w:rsidRPr="00435D44">
        <w:rPr>
          <w:rStyle w:val="StyleUnderline"/>
          <w:highlight w:val="cyan"/>
        </w:rPr>
        <w:t>This</w:t>
      </w:r>
      <w:r w:rsidRPr="00435D44">
        <w:rPr>
          <w:sz w:val="16"/>
        </w:rPr>
        <w:t xml:space="preserve"> so-called </w:t>
      </w:r>
      <w:r w:rsidRPr="00435D44">
        <w:rPr>
          <w:rStyle w:val="StyleUnderline"/>
          <w:highlight w:val="cyan"/>
        </w:rPr>
        <w:t>Othello</w:t>
      </w:r>
      <w:r w:rsidRPr="00435D44">
        <w:rPr>
          <w:sz w:val="16"/>
        </w:rPr>
        <w:t xml:space="preserve"> effect has been effective in the dawn of the recent war in Iraq. The connection between Saddam 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w:t>
      </w:r>
      <w:r w:rsidRPr="00435D44">
        <w:rPr>
          <w:rStyle w:val="StyleUnderline"/>
          <w:highlight w:val="cyan"/>
        </w:rPr>
        <w:t>the improbable yet possible proliferation</w:t>
      </w:r>
      <w:r w:rsidRPr="00435D44">
        <w:rPr>
          <w:sz w:val="16"/>
        </w:rPr>
        <w:t xml:space="preserve"> of an improbable yet possible nuclear weapon into the hands of Bin Laden. As Donald Rumsfeld famously said: "</w:t>
      </w:r>
      <w:r w:rsidRPr="00435D44">
        <w:rPr>
          <w:rStyle w:val="StyleUnderline"/>
          <w:highlight w:val="cyan"/>
        </w:rPr>
        <w:t>Absence of evidence is not evidence of absence</w:t>
      </w:r>
      <w:r w:rsidRPr="00435D44">
        <w:rPr>
          <w:sz w:val="16"/>
        </w:rPr>
        <w:t>." This sentence indicates that under the condition of genuine uncertainty, different evidence criteria prevail than in situations where security problems can be assessed with relative certainty.</w:t>
      </w:r>
    </w:p>
    <w:p w14:paraId="12E65C9B" w14:textId="77777777" w:rsidR="007C4A38" w:rsidRDefault="007C4A38" w:rsidP="007C4A38">
      <w:pPr>
        <w:pStyle w:val="Heading4"/>
      </w:pPr>
      <w:r>
        <w:t xml:space="preserve">Each internal-link </w:t>
      </w:r>
      <w:r w:rsidRPr="005C55F4">
        <w:rPr>
          <w:u w:val="single"/>
        </w:rPr>
        <w:t>exponentially reduces</w:t>
      </w:r>
      <w:r>
        <w:t xml:space="preserve"> the likelihood of the next. </w:t>
      </w:r>
    </w:p>
    <w:p w14:paraId="2A7B677F" w14:textId="77777777" w:rsidR="007C4A38" w:rsidRDefault="007C4A38" w:rsidP="007C4A38">
      <w:pPr>
        <w:rPr>
          <w:rStyle w:val="Hyperlink"/>
          <w:sz w:val="16"/>
          <w:szCs w:val="16"/>
        </w:rPr>
      </w:pPr>
      <w:proofErr w:type="spellStart"/>
      <w:r>
        <w:rPr>
          <w:rStyle w:val="Style13ptBold"/>
        </w:rPr>
        <w:t>Conetta</w:t>
      </w:r>
      <w:proofErr w:type="spellEnd"/>
      <w:r>
        <w:rPr>
          <w:rStyle w:val="Style13ptBold"/>
        </w:rPr>
        <w:t xml:space="preserve"> ’98 </w:t>
      </w:r>
      <w:r w:rsidRPr="00B2272B">
        <w:rPr>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r w:rsidRPr="009C641E">
        <w:rPr>
          <w:sz w:val="16"/>
          <w:szCs w:val="16"/>
        </w:rPr>
        <w:t>http://www.bu.edu/globalbeat/usdefense/conetta0398.html</w:t>
      </w:r>
      <w:r>
        <w:rPr>
          <w:sz w:val="16"/>
          <w:szCs w:val="16"/>
        </w:rPr>
        <w:t>; RP)</w:t>
      </w:r>
    </w:p>
    <w:p w14:paraId="5B3E4E06" w14:textId="77777777" w:rsidR="007C4A38" w:rsidRDefault="007C4A38" w:rsidP="007C4A38">
      <w:pPr>
        <w:rPr>
          <w:sz w:val="16"/>
        </w:rPr>
      </w:pPr>
      <w:r w:rsidRPr="00A15874">
        <w:rPr>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A15874">
        <w:rPr>
          <w:u w:val="single"/>
        </w:rPr>
        <w:t xml:space="preserve">Conflict </w:t>
      </w:r>
      <w:r w:rsidRPr="001F50D3">
        <w:rPr>
          <w:highlight w:val="cyan"/>
          <w:u w:val="single"/>
        </w:rPr>
        <w:t>scenarios</w:t>
      </w:r>
      <w:r w:rsidRPr="00A15874">
        <w:rPr>
          <w:sz w:val="16"/>
        </w:rPr>
        <w:t xml:space="preserve">, both wild and tame, can </w:t>
      </w:r>
      <w:r w:rsidRPr="001F50D3">
        <w:rPr>
          <w:highlight w:val="cyan"/>
          <w:u w:val="single"/>
        </w:rPr>
        <w:t>gain more credibility</w:t>
      </w:r>
      <w:r w:rsidRPr="00A15874">
        <w:rPr>
          <w:sz w:val="16"/>
        </w:rPr>
        <w:t xml:space="preserve"> in the telling </w:t>
      </w:r>
      <w:r w:rsidRPr="001F50D3">
        <w:rPr>
          <w:highlight w:val="cyan"/>
          <w:u w:val="single"/>
        </w:rPr>
        <w:t>than</w:t>
      </w:r>
      <w:r w:rsidRPr="00A15874">
        <w:rPr>
          <w:u w:val="single"/>
        </w:rPr>
        <w:t xml:space="preserve"> they deserve. Cognitive researcher</w:t>
      </w:r>
      <w:r w:rsidRPr="00A15874">
        <w:rPr>
          <w:sz w:val="16"/>
        </w:rPr>
        <w:t xml:space="preserve"> Massimo </w:t>
      </w:r>
      <w:proofErr w:type="spellStart"/>
      <w:r w:rsidRPr="00A15874">
        <w:rPr>
          <w:sz w:val="16"/>
        </w:rPr>
        <w:t>Piattelli-Palmarini</w:t>
      </w:r>
      <w:proofErr w:type="spellEnd"/>
      <w:r w:rsidRPr="00A15874">
        <w:rPr>
          <w:sz w:val="16"/>
        </w:rPr>
        <w:t xml:space="preserve"> </w:t>
      </w:r>
      <w:r w:rsidRPr="00A15874">
        <w:rPr>
          <w:u w:val="single"/>
        </w:rPr>
        <w:t xml:space="preserve">calls this </w:t>
      </w:r>
      <w:r w:rsidRPr="001F50D3">
        <w:rPr>
          <w:highlight w:val="cyan"/>
          <w:u w:val="single"/>
        </w:rPr>
        <w:t>the</w:t>
      </w:r>
      <w:r w:rsidRPr="00A15874">
        <w:rPr>
          <w:u w:val="single"/>
        </w:rPr>
        <w:t xml:space="preserve"> "Othello effect," referring to the </w:t>
      </w:r>
      <w:r w:rsidRPr="001F50D3">
        <w:rPr>
          <w:highlight w:val="cyan"/>
          <w:u w:val="single"/>
        </w:rPr>
        <w:t xml:space="preserve">trail of </w:t>
      </w:r>
      <w:r w:rsidRPr="001F50D3">
        <w:rPr>
          <w:b/>
          <w:highlight w:val="cyan"/>
          <w:u w:val="single"/>
        </w:rPr>
        <w:t>plausible but false suppositions</w:t>
      </w:r>
      <w:r w:rsidRPr="00A15874">
        <w:rPr>
          <w:sz w:val="16"/>
        </w:rPr>
        <w:t xml:space="preserve"> that led Othello to murder his wife, Desdemona. </w:t>
      </w:r>
      <w:r w:rsidRPr="001F50D3">
        <w:rPr>
          <w:highlight w:val="cyan"/>
          <w:u w:val="single"/>
        </w:rPr>
        <w:t xml:space="preserve">Even the </w:t>
      </w:r>
      <w:r w:rsidRPr="001F50D3">
        <w:rPr>
          <w:b/>
          <w:highlight w:val="cyan"/>
          <w:u w:val="single"/>
        </w:rPr>
        <w:t>most farfetched</w:t>
      </w:r>
      <w:r w:rsidRPr="00A15874">
        <w:rPr>
          <w:u w:val="single"/>
        </w:rPr>
        <w:t xml:space="preserve"> scenarios </w:t>
      </w:r>
      <w:r w:rsidRPr="001F50D3">
        <w:rPr>
          <w:highlight w:val="cyan"/>
          <w:u w:val="single"/>
        </w:rPr>
        <w:t>comprise a number of</w:t>
      </w:r>
      <w:r w:rsidRPr="00A15874">
        <w:rPr>
          <w:sz w:val="16"/>
        </w:rPr>
        <w:t xml:space="preserve"> steps or </w:t>
      </w:r>
      <w:r w:rsidRPr="001F50D3">
        <w:rPr>
          <w:highlight w:val="cyan"/>
          <w:u w:val="single"/>
        </w:rPr>
        <w:t>links</w:t>
      </w:r>
      <w:r w:rsidRPr="00A15874">
        <w:rPr>
          <w:sz w:val="16"/>
        </w:rPr>
        <w:t xml:space="preserve"> each of </w:t>
      </w:r>
      <w:r w:rsidRPr="001F50D3">
        <w:rPr>
          <w:highlight w:val="cyan"/>
          <w:u w:val="single"/>
        </w:rPr>
        <w:t>which</w:t>
      </w:r>
      <w:r w:rsidRPr="00A15874">
        <w:rPr>
          <w:u w:val="single"/>
        </w:rPr>
        <w:t xml:space="preserve"> may </w:t>
      </w:r>
      <w:r w:rsidRPr="001F50D3">
        <w:rPr>
          <w:highlight w:val="cyan"/>
          <w:u w:val="single"/>
        </w:rPr>
        <w:t>seem</w:t>
      </w:r>
      <w:r w:rsidRPr="00A15874">
        <w:rPr>
          <w:sz w:val="16"/>
        </w:rPr>
        <w:t xml:space="preserve"> plausible or even </w:t>
      </w:r>
      <w:r w:rsidRPr="001F50D3">
        <w:rPr>
          <w:highlight w:val="cyan"/>
          <w:u w:val="single"/>
        </w:rPr>
        <w:t>probable given the one</w:t>
      </w:r>
      <w:r w:rsidRPr="00A15874">
        <w:rPr>
          <w:sz w:val="16"/>
        </w:rPr>
        <w:t xml:space="preserve"> that came </w:t>
      </w:r>
      <w:r w:rsidRPr="001F50D3">
        <w:rPr>
          <w:highlight w:val="cyan"/>
          <w:u w:val="single"/>
        </w:rPr>
        <w:t>before. Although the likelihood</w:t>
      </w:r>
      <w:r w:rsidRPr="00A15874">
        <w:rPr>
          <w:u w:val="single"/>
        </w:rPr>
        <w:t xml:space="preserve"> of the scenario </w:t>
      </w:r>
      <w:r w:rsidRPr="001F50D3">
        <w:rPr>
          <w:b/>
          <w:highlight w:val="cyan"/>
          <w:u w:val="single"/>
        </w:rPr>
        <w:t>dwindles with each step</w:t>
      </w:r>
      <w:r w:rsidRPr="001F50D3">
        <w:rPr>
          <w:highlight w:val="cyan"/>
          <w:u w:val="single"/>
        </w:rPr>
        <w:t>, the</w:t>
      </w:r>
      <w:r w:rsidRPr="00A15874">
        <w:rPr>
          <w:u w:val="single"/>
        </w:rPr>
        <w:t xml:space="preserve"> </w:t>
      </w:r>
      <w:r w:rsidRPr="00A15874">
        <w:rPr>
          <w:sz w:val="16"/>
        </w:rPr>
        <w:t xml:space="preserve">residual </w:t>
      </w:r>
      <w:r w:rsidRPr="001F50D3">
        <w:rPr>
          <w:highlight w:val="cyan"/>
          <w:u w:val="single"/>
        </w:rPr>
        <w:t>impression is</w:t>
      </w:r>
      <w:r w:rsidRPr="00A15874">
        <w:rPr>
          <w:u w:val="single"/>
        </w:rPr>
        <w:t xml:space="preserve"> one of </w:t>
      </w:r>
      <w:r w:rsidRPr="001F50D3">
        <w:rPr>
          <w:highlight w:val="cyan"/>
          <w:u w:val="single"/>
        </w:rPr>
        <w:t>plausibility. Omitted are</w:t>
      </w:r>
      <w:r w:rsidRPr="00A15874">
        <w:rPr>
          <w:u w:val="single"/>
        </w:rPr>
        <w:t xml:space="preserve"> the many </w:t>
      </w:r>
      <w:r w:rsidRPr="001F50D3">
        <w:rPr>
          <w:highlight w:val="cyan"/>
          <w:u w:val="single"/>
        </w:rPr>
        <w:t>branches</w:t>
      </w:r>
      <w:r w:rsidRPr="00A15874">
        <w:rPr>
          <w:u w:val="single"/>
        </w:rPr>
        <w:t xml:space="preserve"> at each step </w:t>
      </w:r>
      <w:r w:rsidRPr="001F50D3">
        <w:rPr>
          <w:highlight w:val="cyan"/>
          <w:u w:val="single"/>
        </w:rPr>
        <w:t>that would lead to a neutral</w:t>
      </w:r>
      <w:r w:rsidRPr="00A15874">
        <w:rPr>
          <w:sz w:val="16"/>
        </w:rPr>
        <w:t xml:space="preserve"> or even positive </w:t>
      </w:r>
      <w:r w:rsidRPr="001F50D3">
        <w:rPr>
          <w:highlight w:val="cyan"/>
          <w:u w:val="single"/>
        </w:rPr>
        <w:t>outcome</w:t>
      </w:r>
      <w:r w:rsidRPr="00A15874">
        <w:rPr>
          <w:sz w:val="16"/>
        </w:rPr>
        <w:t xml:space="preserve">. The </w:t>
      </w:r>
      <w:r w:rsidRPr="001F50D3">
        <w:rPr>
          <w:highlight w:val="cyan"/>
          <w:u w:val="single"/>
        </w:rPr>
        <w:t xml:space="preserve">resulting </w:t>
      </w:r>
      <w:r w:rsidRPr="001F50D3">
        <w:rPr>
          <w:b/>
          <w:highlight w:val="cyan"/>
          <w:u w:val="single"/>
        </w:rPr>
        <w:t>snapshots</w:t>
      </w:r>
      <w:r w:rsidRPr="00A15874">
        <w:rPr>
          <w:sz w:val="16"/>
        </w:rPr>
        <w:t xml:space="preserve">, although numerous, </w:t>
      </w:r>
      <w:r w:rsidRPr="001F50D3">
        <w:rPr>
          <w:highlight w:val="cyan"/>
          <w:u w:val="single"/>
        </w:rPr>
        <w:t xml:space="preserve">offer a </w:t>
      </w:r>
      <w:r w:rsidRPr="001F50D3">
        <w:rPr>
          <w:b/>
          <w:highlight w:val="cyan"/>
          <w:u w:val="single"/>
        </w:rPr>
        <w:t>highly-selective view</w:t>
      </w:r>
      <w:r w:rsidRPr="00A15874">
        <w:rPr>
          <w:sz w:val="16"/>
        </w:rPr>
        <w:t xml:space="preserve"> of what the future may hold. And </w:t>
      </w:r>
      <w:r w:rsidRPr="00A15874">
        <w:rPr>
          <w:u w:val="single"/>
        </w:rPr>
        <w:t>the fact that only</w:t>
      </w:r>
      <w:r w:rsidRPr="00A15874">
        <w:rPr>
          <w:sz w:val="16"/>
        </w:rPr>
        <w:t xml:space="preserve"> the </w:t>
      </w:r>
      <w:r w:rsidRPr="00A15874">
        <w:rPr>
          <w:u w:val="single"/>
        </w:rPr>
        <w:t>negative outcomes are articulated</w:t>
      </w:r>
      <w:r w:rsidRPr="00A15874">
        <w:rPr>
          <w:sz w:val="16"/>
        </w:rPr>
        <w:t xml:space="preserve"> and exercised </w:t>
      </w:r>
      <w:r w:rsidRPr="00A15874">
        <w:rPr>
          <w:u w:val="single"/>
        </w:rPr>
        <w:t>can distort the</w:t>
      </w:r>
      <w:r w:rsidRPr="00A15874">
        <w:rPr>
          <w:sz w:val="16"/>
        </w:rPr>
        <w:t xml:space="preserve"> general public </w:t>
      </w:r>
      <w:r w:rsidRPr="00A15874">
        <w:rPr>
          <w:u w:val="single"/>
        </w:rPr>
        <w:t>impression of risk</w:t>
      </w:r>
      <w:r w:rsidRPr="00A15874">
        <w:rPr>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A15874">
        <w:rPr>
          <w:u w:val="single"/>
        </w:rPr>
        <w:t>statements of probability matter</w:t>
      </w:r>
      <w:r w:rsidRPr="00A15874">
        <w:rPr>
          <w:sz w:val="16"/>
        </w:rPr>
        <w:t xml:space="preserve">. They indicate the weight of evidence -- or whether there is any evidence at all. The </w:t>
      </w:r>
      <w:r w:rsidRPr="001F50D3">
        <w:rPr>
          <w:highlight w:val="cyan"/>
          <w:u w:val="single"/>
        </w:rPr>
        <w:t>uncertainty hawks</w:t>
      </w:r>
      <w:r w:rsidRPr="00A15874">
        <w:rPr>
          <w:sz w:val="16"/>
        </w:rPr>
        <w:t xml:space="preserve"> would </w:t>
      </w:r>
      <w:r w:rsidRPr="001F50D3">
        <w:rPr>
          <w:highlight w:val="cyan"/>
          <w:u w:val="single"/>
        </w:rPr>
        <w:t>flood</w:t>
      </w:r>
      <w:r w:rsidRPr="00A15874">
        <w:rPr>
          <w:u w:val="single"/>
        </w:rPr>
        <w:t xml:space="preserve"> our </w:t>
      </w:r>
      <w:r w:rsidRPr="001F50D3">
        <w:rPr>
          <w:highlight w:val="cyan"/>
          <w:u w:val="single"/>
        </w:rPr>
        <w:t xml:space="preserve">concern with a </w:t>
      </w:r>
      <w:r w:rsidRPr="001F50D3">
        <w:rPr>
          <w:b/>
          <w:highlight w:val="cyan"/>
          <w:u w:val="single"/>
        </w:rPr>
        <w:t>horde of dangers</w:t>
      </w:r>
      <w:r w:rsidRPr="001F50D3">
        <w:rPr>
          <w:highlight w:val="cyan"/>
          <w:u w:val="single"/>
        </w:rPr>
        <w:t xml:space="preserve"> that pass</w:t>
      </w:r>
      <w:r w:rsidRPr="00A15874">
        <w:rPr>
          <w:u w:val="single"/>
        </w:rPr>
        <w:t xml:space="preserve"> their permissive test of </w:t>
      </w:r>
      <w:r w:rsidRPr="001F50D3">
        <w:rPr>
          <w:highlight w:val="cyan"/>
          <w:u w:val="single"/>
        </w:rPr>
        <w:t>"non-zero probability."</w:t>
      </w:r>
      <w:r w:rsidRPr="00A15874">
        <w:rPr>
          <w:sz w:val="16"/>
        </w:rPr>
        <w:t xml:space="preserve"> However, </w:t>
      </w:r>
      <w:r w:rsidRPr="001F50D3">
        <w:rPr>
          <w:highlight w:val="cyan"/>
          <w:u w:val="single"/>
        </w:rPr>
        <w:t xml:space="preserve">by </w:t>
      </w:r>
      <w:r w:rsidRPr="001F50D3">
        <w:rPr>
          <w:b/>
          <w:highlight w:val="cyan"/>
          <w:u w:val="single"/>
        </w:rPr>
        <w:t>lowering the threshold</w:t>
      </w:r>
      <w:r w:rsidRPr="00A15874">
        <w:rPr>
          <w:sz w:val="16"/>
        </w:rPr>
        <w:t xml:space="preserve"> of alarm, </w:t>
      </w:r>
      <w:r w:rsidRPr="001F50D3">
        <w:rPr>
          <w:highlight w:val="cyan"/>
          <w:u w:val="single"/>
        </w:rPr>
        <w:t xml:space="preserve">they establish an </w:t>
      </w:r>
      <w:r w:rsidRPr="001F50D3">
        <w:rPr>
          <w:b/>
          <w:highlight w:val="cyan"/>
          <w:u w:val="single"/>
        </w:rPr>
        <w:t>impossible</w:t>
      </w:r>
      <w:r w:rsidRPr="001F50D3">
        <w:rPr>
          <w:highlight w:val="cyan"/>
          <w:u w:val="single"/>
        </w:rPr>
        <w:t xml:space="preserve"> standard</w:t>
      </w:r>
      <w:r w:rsidRPr="00A15874">
        <w:rPr>
          <w:sz w:val="16"/>
        </w:rPr>
        <w:t xml:space="preserve"> of defense sufficiency: absolute and certain military security. Given finite resources and competing ends, something less will have to do. </w:t>
      </w:r>
      <w:r w:rsidRPr="00A15874">
        <w:rPr>
          <w:u w:val="single"/>
        </w:rPr>
        <w:t>Strategic wisdom begins with</w:t>
      </w:r>
      <w:r w:rsidRPr="00A15874">
        <w:rPr>
          <w:sz w:val="16"/>
        </w:rPr>
        <w:t xml:space="preserve"> the </w:t>
      </w:r>
      <w:r w:rsidRPr="00A15874">
        <w:rPr>
          <w:u w:val="single"/>
        </w:rPr>
        <w:t>setting</w:t>
      </w:r>
      <w:r w:rsidRPr="00A15874">
        <w:rPr>
          <w:sz w:val="16"/>
        </w:rPr>
        <w:t xml:space="preserve"> of priorities -- and priorities demand </w:t>
      </w:r>
      <w:r w:rsidRPr="00A15874">
        <w:rPr>
          <w:u w:val="single"/>
        </w:rPr>
        <w:t xml:space="preserve">strict attention to what appears likely and </w:t>
      </w:r>
      <w:r w:rsidRPr="00A15874">
        <w:rPr>
          <w:b/>
          <w:u w:val="single"/>
        </w:rPr>
        <w:t>what does not</w:t>
      </w:r>
      <w:r w:rsidRPr="00A15874">
        <w:rPr>
          <w:sz w:val="16"/>
        </w:rPr>
        <w:t>.</w:t>
      </w:r>
    </w:p>
    <w:p w14:paraId="004422B0" w14:textId="77777777" w:rsidR="007C4A38" w:rsidRDefault="007C4A38" w:rsidP="007C4A38">
      <w:pPr>
        <w:rPr>
          <w:rStyle w:val="Style13ptBold"/>
        </w:rPr>
      </w:pPr>
      <w:r w:rsidRPr="000A5D43">
        <w:rPr>
          <w:rStyle w:val="Style13ptBold"/>
        </w:rPr>
        <w:t xml:space="preserve">Third is </w:t>
      </w:r>
      <w:r w:rsidRPr="000A5D43">
        <w:rPr>
          <w:rStyle w:val="Style13ptBold"/>
          <w:u w:val="single"/>
        </w:rPr>
        <w:t>no great power conflict</w:t>
      </w:r>
      <w:r w:rsidRPr="000A5D43">
        <w:rPr>
          <w:rStyle w:val="Style13ptBold"/>
        </w:rPr>
        <w:t xml:space="preserve"> </w:t>
      </w:r>
      <w:r>
        <w:rPr>
          <w:rStyle w:val="Style13ptBold"/>
        </w:rPr>
        <w:t>–</w:t>
      </w:r>
    </w:p>
    <w:p w14:paraId="50F359A2" w14:textId="77777777" w:rsidR="007C4A38" w:rsidRDefault="007C4A38" w:rsidP="007C4A38">
      <w:pPr>
        <w:pStyle w:val="Heading4"/>
      </w:pPr>
      <w:r>
        <w:t>International norms make it obsolete – unpredictability against great power actors creates uncertainty of retaliation.</w:t>
      </w:r>
    </w:p>
    <w:p w14:paraId="22C26F53" w14:textId="77777777" w:rsidR="007C4A38" w:rsidRPr="00B74930" w:rsidRDefault="007C4A38" w:rsidP="007C4A38">
      <w:pPr>
        <w:rPr>
          <w:rStyle w:val="Style13ptBold"/>
          <w:sz w:val="16"/>
        </w:rPr>
      </w:pPr>
      <w:proofErr w:type="spellStart"/>
      <w:r>
        <w:rPr>
          <w:rStyle w:val="Style13ptBold"/>
        </w:rPr>
        <w:t>Feltman</w:t>
      </w:r>
      <w:proofErr w:type="spellEnd"/>
      <w:r>
        <w:rPr>
          <w:rStyle w:val="Style13ptBold"/>
        </w:rPr>
        <w:t xml:space="preserve"> 23 </w:t>
      </w:r>
      <w:r w:rsidRPr="00B74930">
        <w:rPr>
          <w:sz w:val="16"/>
        </w:rPr>
        <w:t xml:space="preserve">[Jeffrey </w:t>
      </w:r>
      <w:proofErr w:type="spellStart"/>
      <w:r w:rsidRPr="00B74930">
        <w:rPr>
          <w:sz w:val="16"/>
        </w:rPr>
        <w:t>Feltman</w:t>
      </w:r>
      <w:proofErr w:type="spellEnd"/>
      <w:r w:rsidRPr="00B74930">
        <w:rPr>
          <w:sz w:val="16"/>
        </w:rPr>
        <w:t xml:space="preserve"> is John C. Whitehead Visiting Fellow in International Diplomacy – Foreign Policy, Strobe Talbott Center for Security, Strategy, and Technology, Brookings, “War Peace and the International System after Ukraine”, 3/28/23, https://www.brookings.edu/articles/war-peace-and-the-international-system-after-ukraine/] </w:t>
      </w:r>
    </w:p>
    <w:p w14:paraId="1835925B" w14:textId="77777777" w:rsidR="007C4A38" w:rsidRPr="00E64E1D" w:rsidRDefault="007C4A38" w:rsidP="007C4A38">
      <w:pPr>
        <w:rPr>
          <w:sz w:val="12"/>
        </w:rPr>
      </w:pPr>
      <w:r w:rsidRPr="00E64E1D">
        <w:rPr>
          <w:sz w:val="12"/>
        </w:rPr>
        <w:t>Today, when we talk about global order, we often lament the divisions inside the United Nations Security Council. This year marks the 50th anniversary of important unity: when the U.N. Security Council unanimously recommended German membership in the United Nations. The German Democratic Republic and the Federal Republic of Germany both entered the U.N. in September 1973.</w:t>
      </w:r>
    </w:p>
    <w:p w14:paraId="5A3C604F" w14:textId="77777777" w:rsidR="007C4A38" w:rsidRPr="00E64E1D" w:rsidRDefault="007C4A38" w:rsidP="007C4A38">
      <w:pPr>
        <w:rPr>
          <w:sz w:val="12"/>
        </w:rPr>
      </w:pPr>
      <w:r w:rsidRPr="00E64E1D">
        <w:rPr>
          <w:sz w:val="12"/>
        </w:rPr>
        <w:t>Germany today is the U.N.’s fourth-largest financial contributor and has been elected to six different Security Council rotations. Germany, along with Namibia, is currently facilitating consultations for the U.N.’s 2024 “Summit of the Future,” to consider how the multilateral system should address old and new challenges.</w:t>
      </w:r>
    </w:p>
    <w:p w14:paraId="594799D4" w14:textId="77777777" w:rsidR="007C4A38" w:rsidRPr="00E64E1D" w:rsidRDefault="007C4A38" w:rsidP="007C4A38">
      <w:pPr>
        <w:rPr>
          <w:sz w:val="12"/>
        </w:rPr>
      </w:pPr>
      <w:r w:rsidRPr="00E64E1D">
        <w:rPr>
          <w:sz w:val="12"/>
        </w:rPr>
        <w:t>My own career had two primary chapters: as a U.S. diplomat, mostly serving overseas, and then as the U.N. under-secretary-general for political affairs. Those two jobs put me in touch with different types of folks.</w:t>
      </w:r>
    </w:p>
    <w:p w14:paraId="2AE53FC5" w14:textId="77777777" w:rsidR="007C4A38" w:rsidRPr="00E64E1D" w:rsidRDefault="007C4A38" w:rsidP="007C4A38">
      <w:pPr>
        <w:rPr>
          <w:sz w:val="12"/>
        </w:rPr>
      </w:pPr>
      <w:r w:rsidRPr="00E64E1D">
        <w:rPr>
          <w:sz w:val="12"/>
        </w:rPr>
        <w:t>I will draw from both of those experiences in discussing the impact of the war on Ukraine in four areas:</w:t>
      </w:r>
    </w:p>
    <w:p w14:paraId="37CC35AB" w14:textId="77777777" w:rsidR="007C4A38" w:rsidRPr="00E64E1D" w:rsidRDefault="007C4A38" w:rsidP="007C4A38">
      <w:pPr>
        <w:rPr>
          <w:sz w:val="12"/>
        </w:rPr>
      </w:pPr>
      <w:r w:rsidRPr="00E64E1D">
        <w:rPr>
          <w:sz w:val="12"/>
        </w:rPr>
        <w:t>First, an overview of the existing multilateral system and why Russia’s invasion of Ukraine is almost unprecedented in its breach of the “rules of the road” that have guided post-World War II interstate relations.</w:t>
      </w:r>
    </w:p>
    <w:p w14:paraId="3033B771" w14:textId="77777777" w:rsidR="007C4A38" w:rsidRPr="00E64E1D" w:rsidRDefault="007C4A38" w:rsidP="007C4A38">
      <w:pPr>
        <w:rPr>
          <w:sz w:val="12"/>
        </w:rPr>
      </w:pPr>
      <w:r w:rsidRPr="00E64E1D">
        <w:rPr>
          <w:sz w:val="12"/>
        </w:rPr>
        <w:t>Second, for comparison, two examples from the 20th century of how the U.N. responded to earlier challenges to peace and security.</w:t>
      </w:r>
    </w:p>
    <w:p w14:paraId="4B11271E" w14:textId="77777777" w:rsidR="007C4A38" w:rsidRPr="00E64E1D" w:rsidRDefault="007C4A38" w:rsidP="007C4A38">
      <w:pPr>
        <w:rPr>
          <w:sz w:val="12"/>
        </w:rPr>
      </w:pPr>
      <w:r w:rsidRPr="00E64E1D">
        <w:rPr>
          <w:sz w:val="12"/>
        </w:rPr>
        <w:t>Third, my analysis of how the U.N. has reacted to Russia’s invasion of Ukraine (spoiler alert: so far, the U.N. response to the challenges created by that invasion has been better than I anticipated, despite our collective failure to prevent war).</w:t>
      </w:r>
    </w:p>
    <w:p w14:paraId="6C168529" w14:textId="77777777" w:rsidR="007C4A38" w:rsidRPr="00E64E1D" w:rsidRDefault="007C4A38" w:rsidP="007C4A38">
      <w:pPr>
        <w:rPr>
          <w:sz w:val="12"/>
        </w:rPr>
      </w:pPr>
      <w:r w:rsidRPr="00E64E1D">
        <w:rPr>
          <w:sz w:val="12"/>
        </w:rPr>
        <w:t xml:space="preserve">Fourth, </w:t>
      </w:r>
      <w:r w:rsidRPr="00E64E1D">
        <w:rPr>
          <w:rStyle w:val="StyleUnderline"/>
          <w:highlight w:val="cyan"/>
        </w:rPr>
        <w:t>how we</w:t>
      </w:r>
      <w:r w:rsidRPr="00E64E1D">
        <w:rPr>
          <w:sz w:val="12"/>
        </w:rPr>
        <w:t xml:space="preserve"> should </w:t>
      </w:r>
      <w:r w:rsidRPr="00E64E1D">
        <w:rPr>
          <w:rStyle w:val="StyleUnderline"/>
          <w:highlight w:val="cyan"/>
        </w:rPr>
        <w:t>think about</w:t>
      </w:r>
      <w:r w:rsidRPr="00E64E1D">
        <w:rPr>
          <w:sz w:val="12"/>
        </w:rPr>
        <w:t xml:space="preserve"> the future of the U.N. and </w:t>
      </w:r>
      <w:r w:rsidRPr="00E64E1D">
        <w:rPr>
          <w:rStyle w:val="StyleUnderline"/>
          <w:highlight w:val="cyan"/>
        </w:rPr>
        <w:t>the multilateral system more generally</w:t>
      </w:r>
      <w:r w:rsidRPr="00E64E1D">
        <w:rPr>
          <w:sz w:val="12"/>
        </w:rPr>
        <w:t>, in light of the war on Ukraine? Russia’s invasion creates new challenges and exacerbates existing concerns about the global order.</w:t>
      </w:r>
    </w:p>
    <w:p w14:paraId="36FF58E0" w14:textId="77777777" w:rsidR="007C4A38" w:rsidRPr="00E64E1D" w:rsidRDefault="007C4A38" w:rsidP="007C4A38">
      <w:pPr>
        <w:rPr>
          <w:sz w:val="12"/>
        </w:rPr>
      </w:pPr>
      <w:r w:rsidRPr="00E64E1D">
        <w:rPr>
          <w:sz w:val="12"/>
        </w:rPr>
        <w:t>First, the existing multilateral system.</w:t>
      </w:r>
      <w:r w:rsidRPr="00E64E1D">
        <w:rPr>
          <w:rStyle w:val="StyleUnderline"/>
        </w:rPr>
        <w:t xml:space="preserve"> The multilateral system, or </w:t>
      </w:r>
      <w:r w:rsidRPr="00E64E1D">
        <w:rPr>
          <w:rStyle w:val="StyleUnderline"/>
          <w:highlight w:val="cyan"/>
        </w:rPr>
        <w:t>the global order, rests on</w:t>
      </w:r>
      <w:r w:rsidRPr="00E64E1D">
        <w:rPr>
          <w:rStyle w:val="StyleUnderline"/>
        </w:rPr>
        <w:t xml:space="preserve"> a number of overlapping and intersecting </w:t>
      </w:r>
      <w:r w:rsidRPr="00E64E1D">
        <w:rPr>
          <w:rStyle w:val="StyleUnderline"/>
          <w:highlight w:val="cyan"/>
        </w:rPr>
        <w:t>mechanisms that work in tandem</w:t>
      </w:r>
      <w:r w:rsidRPr="00E64E1D">
        <w:rPr>
          <w:rStyle w:val="StyleUnderline"/>
        </w:rPr>
        <w:t xml:space="preserve">. </w:t>
      </w:r>
      <w:r w:rsidRPr="00E64E1D">
        <w:rPr>
          <w:sz w:val="12"/>
        </w:rPr>
        <w:t xml:space="preserve">We’ve inherited most of these from the post-World War II and Cold War periods: </w:t>
      </w:r>
      <w:r w:rsidRPr="00E64E1D">
        <w:rPr>
          <w:rStyle w:val="StyleUnderline"/>
          <w:highlight w:val="cyan"/>
        </w:rPr>
        <w:t>the U.N.</w:t>
      </w:r>
      <w:r w:rsidRPr="00E64E1D">
        <w:rPr>
          <w:sz w:val="12"/>
        </w:rPr>
        <w:t xml:space="preserve"> with peace and security at its heart; </w:t>
      </w:r>
      <w:r w:rsidRPr="00E64E1D">
        <w:rPr>
          <w:rStyle w:val="StyleUnderline"/>
          <w:highlight w:val="cyan"/>
        </w:rPr>
        <w:t>the International Monetary Fund</w:t>
      </w:r>
      <w:r w:rsidRPr="00E64E1D">
        <w:rPr>
          <w:rStyle w:val="StyleUnderline"/>
        </w:rPr>
        <w:t xml:space="preserve"> and </w:t>
      </w:r>
      <w:r w:rsidRPr="00E64E1D">
        <w:rPr>
          <w:rStyle w:val="StyleUnderline"/>
          <w:highlight w:val="cyan"/>
        </w:rPr>
        <w:t>World Bank; NATO</w:t>
      </w:r>
      <w:r w:rsidRPr="00E64E1D">
        <w:rPr>
          <w:sz w:val="12"/>
        </w:rPr>
        <w:t xml:space="preserve">; the European integration project that became </w:t>
      </w:r>
      <w:r w:rsidRPr="00E64E1D">
        <w:rPr>
          <w:rStyle w:val="StyleUnderline"/>
          <w:highlight w:val="cyan"/>
        </w:rPr>
        <w:t>the</w:t>
      </w:r>
      <w:r w:rsidRPr="00E64E1D">
        <w:rPr>
          <w:rStyle w:val="StyleUnderline"/>
        </w:rPr>
        <w:t xml:space="preserve"> </w:t>
      </w:r>
      <w:r w:rsidRPr="00E64E1D">
        <w:rPr>
          <w:rStyle w:val="StyleUnderline"/>
          <w:highlight w:val="cyan"/>
        </w:rPr>
        <w:t>E</w:t>
      </w:r>
      <w:r w:rsidRPr="00E64E1D">
        <w:rPr>
          <w:rStyle w:val="StyleUnderline"/>
        </w:rPr>
        <w:t xml:space="preserve">uropean </w:t>
      </w:r>
      <w:r w:rsidRPr="00E64E1D">
        <w:rPr>
          <w:rStyle w:val="StyleUnderline"/>
          <w:highlight w:val="cyan"/>
        </w:rPr>
        <w:t>U</w:t>
      </w:r>
      <w:r w:rsidRPr="00E64E1D">
        <w:rPr>
          <w:rStyle w:val="StyleUnderline"/>
        </w:rPr>
        <w:t>nion</w:t>
      </w:r>
      <w:r w:rsidRPr="00E64E1D">
        <w:rPr>
          <w:sz w:val="12"/>
        </w:rPr>
        <w:t xml:space="preserve">; </w:t>
      </w:r>
      <w:r w:rsidRPr="00E64E1D">
        <w:rPr>
          <w:rStyle w:val="StyleUnderline"/>
          <w:highlight w:val="cyan"/>
        </w:rPr>
        <w:t>the</w:t>
      </w:r>
      <w:r w:rsidRPr="00E64E1D">
        <w:rPr>
          <w:rStyle w:val="StyleUnderline"/>
        </w:rPr>
        <w:t xml:space="preserve"> </w:t>
      </w:r>
      <w:r w:rsidRPr="00E64E1D">
        <w:rPr>
          <w:rStyle w:val="StyleUnderline"/>
          <w:highlight w:val="cyan"/>
        </w:rPr>
        <w:t>W</w:t>
      </w:r>
      <w:r w:rsidRPr="00E64E1D">
        <w:rPr>
          <w:rStyle w:val="StyleUnderline"/>
        </w:rPr>
        <w:t xml:space="preserve">orld </w:t>
      </w:r>
      <w:r w:rsidRPr="00E64E1D">
        <w:rPr>
          <w:rStyle w:val="StyleUnderline"/>
          <w:highlight w:val="cyan"/>
        </w:rPr>
        <w:t>T</w:t>
      </w:r>
      <w:r w:rsidRPr="00E64E1D">
        <w:rPr>
          <w:rStyle w:val="StyleUnderline"/>
        </w:rPr>
        <w:t xml:space="preserve">rade </w:t>
      </w:r>
      <w:r w:rsidRPr="00E64E1D">
        <w:rPr>
          <w:rStyle w:val="StyleUnderline"/>
          <w:highlight w:val="cyan"/>
        </w:rPr>
        <w:t>O</w:t>
      </w:r>
      <w:r w:rsidRPr="00E64E1D">
        <w:rPr>
          <w:rStyle w:val="StyleUnderline"/>
        </w:rPr>
        <w:t>rganization</w:t>
      </w:r>
      <w:r w:rsidRPr="00E64E1D">
        <w:rPr>
          <w:sz w:val="12"/>
        </w:rPr>
        <w:t xml:space="preserve"> that evolved from the General Agreement on Tariffs and Trade; the Helsinki process that eventually became </w:t>
      </w:r>
      <w:r w:rsidRPr="00E64E1D">
        <w:rPr>
          <w:rStyle w:val="StyleUnderline"/>
          <w:highlight w:val="cyan"/>
        </w:rPr>
        <w:t>the</w:t>
      </w:r>
      <w:r w:rsidRPr="00E64E1D">
        <w:rPr>
          <w:sz w:val="12"/>
        </w:rPr>
        <w:t xml:space="preserve"> Organization for Security and Cooperation in Europe (</w:t>
      </w:r>
      <w:r w:rsidRPr="00E64E1D">
        <w:rPr>
          <w:rStyle w:val="StyleUnderline"/>
          <w:highlight w:val="cyan"/>
        </w:rPr>
        <w:t>OSCE</w:t>
      </w:r>
      <w:r w:rsidRPr="00E64E1D">
        <w:rPr>
          <w:sz w:val="12"/>
        </w:rPr>
        <w:t>); and others.</w:t>
      </w:r>
    </w:p>
    <w:p w14:paraId="7D016143" w14:textId="77777777" w:rsidR="007C4A38" w:rsidRPr="00E64E1D" w:rsidRDefault="007C4A38" w:rsidP="007C4A38">
      <w:pPr>
        <w:rPr>
          <w:sz w:val="12"/>
        </w:rPr>
      </w:pPr>
      <w:r w:rsidRPr="00E64E1D">
        <w:rPr>
          <w:rStyle w:val="StyleUnderline"/>
          <w:highlight w:val="cyan"/>
        </w:rPr>
        <w:t>These institutions, treaties, and alliances</w:t>
      </w:r>
      <w:r w:rsidRPr="00E64E1D">
        <w:rPr>
          <w:sz w:val="12"/>
        </w:rPr>
        <w:t xml:space="preserve"> have different purposes and governing structures, along with distinct yet often overlapping memberships. Some, like the U.N., have enormous bureaucratic reach. Others, like the Group of Seven, have no permanent secretariat. Their legal statuses vary considerably. But together, these comprise </w:t>
      </w:r>
      <w:r w:rsidRPr="00E64E1D">
        <w:rPr>
          <w:rStyle w:val="StyleUnderline"/>
          <w:highlight w:val="cyan"/>
        </w:rPr>
        <w:t>the</w:t>
      </w:r>
      <w:r w:rsidRPr="00E64E1D">
        <w:rPr>
          <w:rStyle w:val="StyleUnderline"/>
        </w:rPr>
        <w:t xml:space="preserve"> so-called</w:t>
      </w:r>
      <w:r w:rsidRPr="00E64E1D">
        <w:rPr>
          <w:sz w:val="12"/>
        </w:rPr>
        <w:t xml:space="preserve"> rules-based </w:t>
      </w:r>
      <w:r w:rsidRPr="00E64E1D">
        <w:rPr>
          <w:rStyle w:val="StyleUnderline"/>
          <w:highlight w:val="cyan"/>
        </w:rPr>
        <w:t>international order</w:t>
      </w:r>
      <w:r w:rsidRPr="00E64E1D">
        <w:rPr>
          <w:sz w:val="12"/>
        </w:rPr>
        <w:t>. “Guidelines” is probably a more accurate description than “rules,” as states choose voluntarily to sign up, out of recognition of reciprocal benefit.</w:t>
      </w:r>
    </w:p>
    <w:p w14:paraId="38FD4A04" w14:textId="77777777" w:rsidR="007C4A38" w:rsidRPr="00E64E1D" w:rsidRDefault="007C4A38" w:rsidP="007C4A38">
      <w:pPr>
        <w:rPr>
          <w:sz w:val="12"/>
        </w:rPr>
      </w:pPr>
      <w:r w:rsidRPr="00E64E1D">
        <w:rPr>
          <w:sz w:val="12"/>
        </w:rPr>
        <w:t xml:space="preserve">Even if not always followed, </w:t>
      </w:r>
      <w:r w:rsidRPr="00E64E1D">
        <w:rPr>
          <w:rStyle w:val="StyleUnderline"/>
          <w:highlight w:val="cyan"/>
        </w:rPr>
        <w:t>these guidelines are</w:t>
      </w:r>
      <w:r w:rsidRPr="00E64E1D">
        <w:rPr>
          <w:sz w:val="12"/>
        </w:rPr>
        <w:t xml:space="preserve"> more or less universally </w:t>
      </w:r>
      <w:r w:rsidRPr="00E64E1D">
        <w:rPr>
          <w:rStyle w:val="StyleUnderline"/>
          <w:highlight w:val="cyan"/>
        </w:rPr>
        <w:t>accepted as legitimate</w:t>
      </w:r>
      <w:r w:rsidRPr="00E64E1D">
        <w:rPr>
          <w:sz w:val="12"/>
        </w:rPr>
        <w:t xml:space="preserve">. In increasing predictability, </w:t>
      </w:r>
      <w:r w:rsidRPr="00E64E1D">
        <w:rPr>
          <w:rStyle w:val="StyleUnderline"/>
          <w:highlight w:val="cyan"/>
        </w:rPr>
        <w:t>they reduce risks for all</w:t>
      </w:r>
      <w:r w:rsidRPr="00E64E1D">
        <w:rPr>
          <w:sz w:val="12"/>
          <w:highlight w:val="cyan"/>
        </w:rPr>
        <w:t>.</w:t>
      </w:r>
      <w:r w:rsidRPr="00E64E1D">
        <w:rPr>
          <w:sz w:val="12"/>
        </w:rPr>
        <w:t xml:space="preserve"> And </w:t>
      </w:r>
      <w:r w:rsidRPr="00E64E1D">
        <w:rPr>
          <w:rStyle w:val="StyleUnderline"/>
          <w:highlight w:val="cyan"/>
        </w:rPr>
        <w:t>the</w:t>
      </w:r>
      <w:r w:rsidRPr="00E64E1D">
        <w:rPr>
          <w:sz w:val="12"/>
          <w:highlight w:val="cyan"/>
        </w:rPr>
        <w:t xml:space="preserve"> </w:t>
      </w:r>
      <w:r w:rsidRPr="00E64E1D">
        <w:rPr>
          <w:rStyle w:val="StyleUnderline"/>
          <w:highlight w:val="cyan"/>
        </w:rPr>
        <w:t>system has been</w:t>
      </w:r>
      <w:r w:rsidRPr="00E64E1D">
        <w:rPr>
          <w:rStyle w:val="StyleUnderline"/>
        </w:rPr>
        <w:t xml:space="preserve"> sufficiently </w:t>
      </w:r>
      <w:r w:rsidRPr="00E64E1D">
        <w:rPr>
          <w:rStyle w:val="StyleUnderline"/>
          <w:highlight w:val="cyan"/>
        </w:rPr>
        <w:t>flexible to</w:t>
      </w:r>
      <w:r w:rsidRPr="00E64E1D">
        <w:rPr>
          <w:rStyle w:val="StyleUnderline"/>
        </w:rPr>
        <w:t xml:space="preserve"> endure</w:t>
      </w:r>
      <w:r w:rsidRPr="00E64E1D">
        <w:rPr>
          <w:sz w:val="12"/>
        </w:rPr>
        <w:t xml:space="preserve"> through three distinct geopolitical phases: the Cold War, the immediate post-Cold War years when the United States dominated the agenda, and</w:t>
      </w:r>
      <w:r w:rsidRPr="00E64E1D">
        <w:rPr>
          <w:rStyle w:val="StyleUnderline"/>
        </w:rPr>
        <w:t xml:space="preserve"> </w:t>
      </w:r>
      <w:r w:rsidRPr="00E64E1D">
        <w:rPr>
          <w:rStyle w:val="StyleUnderline"/>
          <w:highlight w:val="cyan"/>
        </w:rPr>
        <w:t>the</w:t>
      </w:r>
      <w:r w:rsidRPr="00E64E1D">
        <w:rPr>
          <w:rStyle w:val="StyleUnderline"/>
        </w:rPr>
        <w:t xml:space="preserve"> emerging more multipolar </w:t>
      </w:r>
      <w:r w:rsidRPr="00E64E1D">
        <w:rPr>
          <w:rStyle w:val="StyleUnderline"/>
          <w:highlight w:val="cyan"/>
        </w:rPr>
        <w:t>environment of today</w:t>
      </w:r>
      <w:r w:rsidRPr="00E64E1D">
        <w:rPr>
          <w:sz w:val="12"/>
        </w:rPr>
        <w:t>.</w:t>
      </w:r>
    </w:p>
    <w:p w14:paraId="680D4CE6" w14:textId="77777777" w:rsidR="007C4A38" w:rsidRPr="00E64E1D" w:rsidRDefault="007C4A38" w:rsidP="007C4A38">
      <w:pPr>
        <w:rPr>
          <w:sz w:val="12"/>
        </w:rPr>
      </w:pPr>
      <w:r w:rsidRPr="00E64E1D">
        <w:rPr>
          <w:sz w:val="12"/>
        </w:rPr>
        <w:t>We all know examples where this international order has failed — Srebrenica and Rwanda, to name two notorious examples. But the system has succeeded at its most fundamental level: there has been no World War III. That is not nothing. Indeed, that was the primary objective in 1945 of the key architects of the international system.</w:t>
      </w:r>
    </w:p>
    <w:p w14:paraId="614BFE67" w14:textId="77777777" w:rsidR="007C4A38" w:rsidRPr="00E64E1D" w:rsidRDefault="007C4A38" w:rsidP="007C4A38">
      <w:pPr>
        <w:rPr>
          <w:sz w:val="12"/>
        </w:rPr>
      </w:pPr>
      <w:r w:rsidRPr="00E64E1D">
        <w:rPr>
          <w:sz w:val="12"/>
        </w:rPr>
        <w:t>But is that sufficient? Even before February 24, issues such as economic inequality, the climate crisis, and the pandemic prompted nagging questions about how effective institutions created in a different geopolitical climate are in today’s world. Russia’s war has hyper-charged that debate.</w:t>
      </w:r>
    </w:p>
    <w:p w14:paraId="3B6B9002" w14:textId="77777777" w:rsidR="007C4A38" w:rsidRPr="00E64E1D" w:rsidRDefault="007C4A38" w:rsidP="007C4A38">
      <w:pPr>
        <w:rPr>
          <w:sz w:val="12"/>
        </w:rPr>
      </w:pPr>
      <w:proofErr w:type="spellStart"/>
      <w:r w:rsidRPr="00E64E1D">
        <w:rPr>
          <w:sz w:val="12"/>
        </w:rPr>
        <w:t>Shivshankar</w:t>
      </w:r>
      <w:proofErr w:type="spellEnd"/>
      <w:r w:rsidRPr="00E64E1D">
        <w:rPr>
          <w:sz w:val="12"/>
        </w:rPr>
        <w:t xml:space="preserve"> Menon, India’s former national security advisor, argued recently in Foreign Affairs that the war in Ukraine is seen by many to be about the future of Europe, not the future of the world order. Indian Foreign Minister Subrahmanyam Jaishankar went further, claiming that Europe thinks its problems are the world’s problems, but that the world’s problems are not considered to be Europe’s problems.</w:t>
      </w:r>
    </w:p>
    <w:p w14:paraId="2880675B" w14:textId="77777777" w:rsidR="007C4A38" w:rsidRPr="00E64E1D" w:rsidRDefault="007C4A38" w:rsidP="007C4A38">
      <w:pPr>
        <w:rPr>
          <w:sz w:val="12"/>
        </w:rPr>
      </w:pPr>
      <w:r w:rsidRPr="00E64E1D">
        <w:rPr>
          <w:sz w:val="12"/>
        </w:rPr>
        <w:t>These are thought-provoking charges. And it is indisputable that Russia’s war unhelpfully distracts us from urgent problems elsewhere. But let’s not understate the impact of Russia’s invasion. Russia dropped a barrel bomb on the fundamental principle of the international system: respect for sovereignty and territorial integrity.</w:t>
      </w:r>
    </w:p>
    <w:p w14:paraId="6109E499" w14:textId="77777777" w:rsidR="007C4A38" w:rsidRPr="00E64E1D" w:rsidRDefault="007C4A38" w:rsidP="007C4A38">
      <w:pPr>
        <w:rPr>
          <w:sz w:val="12"/>
        </w:rPr>
      </w:pPr>
      <w:r w:rsidRPr="00E64E1D">
        <w:rPr>
          <w:sz w:val="12"/>
        </w:rPr>
        <w:t>To quote the preamble of the charter, the U.N. aims to “save succeeding generations from the scourge of war.” Whatever else it may do, the irreducible purpose of the U.N. is peace and security.</w:t>
      </w:r>
    </w:p>
    <w:p w14:paraId="5393B9EA" w14:textId="77777777" w:rsidR="007C4A38" w:rsidRPr="00E64E1D" w:rsidRDefault="007C4A38" w:rsidP="007C4A38">
      <w:pPr>
        <w:rPr>
          <w:sz w:val="12"/>
        </w:rPr>
      </w:pPr>
      <w:r w:rsidRPr="00E64E1D">
        <w:rPr>
          <w:sz w:val="12"/>
        </w:rPr>
        <w:t>Article 2 of the charter offers clarity: “All Members shall settle their international disputes by peaceful means … All Members shall refrain in their international relations from the threat or use of force against the territorial integrity or political independence of any state.”</w:t>
      </w:r>
    </w:p>
    <w:p w14:paraId="65503B45" w14:textId="77777777" w:rsidR="007C4A38" w:rsidRPr="00E64E1D" w:rsidRDefault="007C4A38" w:rsidP="007C4A38">
      <w:pPr>
        <w:rPr>
          <w:sz w:val="12"/>
        </w:rPr>
      </w:pPr>
      <w:r w:rsidRPr="00E64E1D">
        <w:rPr>
          <w:sz w:val="12"/>
        </w:rPr>
        <w:t>Unlike murky diplomatic language, including things I’ve drafted in my career, this is unambiguous. And this is key to the entire international order.</w:t>
      </w:r>
    </w:p>
    <w:p w14:paraId="51FEAA2B" w14:textId="77777777" w:rsidR="007C4A38" w:rsidRPr="00E64E1D" w:rsidRDefault="007C4A38" w:rsidP="007C4A38">
      <w:pPr>
        <w:rPr>
          <w:sz w:val="12"/>
        </w:rPr>
      </w:pPr>
      <w:r w:rsidRPr="00E64E1D">
        <w:rPr>
          <w:sz w:val="12"/>
        </w:rPr>
        <w:t>Russia’s invasion of Ukraine is not the first violation of the charter, but it’s a particularly egregious example. Since World War II, there have been very few examples of states attempting to steal territory and change borders by force. Contrast that with the frequency of wars of territorial conquest before 1945. How many times did the frontiers in Central and Eastern Europe shift because of wars prior to 1945? The 2003 U.S.-U.K.-led invasion of Iraq made a mockery of international law, with an estimated 200,000 Iraqi civilians slaughtered in the civil strife and terrorism unleashed by the war. But the intention was never to erase Iraq from the map. Washington and London did not cite history to annex Iraqi territory. Countries have overwhelmingly accepted that respect for sovereignty and territorial integrity is at the heart of today’s multilateral system. The U.N. Charter signaled that the era of imperial conquest had ended.</w:t>
      </w:r>
    </w:p>
    <w:p w14:paraId="31D3273D" w14:textId="77777777" w:rsidR="007C4A38" w:rsidRPr="00E64E1D" w:rsidRDefault="007C4A38" w:rsidP="007C4A38">
      <w:pPr>
        <w:rPr>
          <w:sz w:val="12"/>
        </w:rPr>
      </w:pPr>
      <w:r w:rsidRPr="00E64E1D">
        <w:rPr>
          <w:sz w:val="12"/>
        </w:rPr>
        <w:t>Article 51 of the U.N. Charter does permit the use of force for self-defense. But Ukraine in February 2022 posed no military threat to the Russian Federation. As for NATO, U.S. forces stationed in Europe prior to Russia’s invasion were one-seventh their size compared to their Cold War presence.</w:t>
      </w:r>
    </w:p>
    <w:p w14:paraId="0C950D0E" w14:textId="77777777" w:rsidR="007C4A38" w:rsidRPr="00E64E1D" w:rsidRDefault="007C4A38" w:rsidP="007C4A38">
      <w:pPr>
        <w:rPr>
          <w:sz w:val="12"/>
        </w:rPr>
      </w:pPr>
      <w:r w:rsidRPr="00E64E1D">
        <w:rPr>
          <w:sz w:val="12"/>
        </w:rPr>
        <w:t>Martin Kimani, Kenya’s ambassador to the United Nations, gave an African perspective from his Security Council seat:</w:t>
      </w:r>
    </w:p>
    <w:p w14:paraId="4D2286E9" w14:textId="77777777" w:rsidR="007C4A38" w:rsidRPr="00E64E1D" w:rsidRDefault="007C4A38" w:rsidP="007C4A38">
      <w:pPr>
        <w:rPr>
          <w:sz w:val="12"/>
        </w:rPr>
      </w:pPr>
      <w:r w:rsidRPr="00E64E1D">
        <w:rPr>
          <w:sz w:val="12"/>
        </w:rPr>
        <w:t xml:space="preserve">“Today, across the border of every single African country, live our countrymen with whom we share deep historical, cultural, and linguistic bonds. At independence, had we chosen to pursue states on the basis of ethnic, racial, or religious homogeneity, we would still be waging bloody wars these many decades later. Instead, we agreed that we would settle for the borders that we inherited, but we would still pursue continental political, economic, and legal integration. Rather than form nations that looked ever backward into history with a dangerous nostalgia, we chose to look forward to a greatness none of our many nations and peoples had ever known. We chose to follow the rules of the </w:t>
      </w:r>
      <w:proofErr w:type="spellStart"/>
      <w:r w:rsidRPr="00E64E1D">
        <w:rPr>
          <w:sz w:val="12"/>
        </w:rPr>
        <w:t>Organisation</w:t>
      </w:r>
      <w:proofErr w:type="spellEnd"/>
      <w:r w:rsidRPr="00E64E1D">
        <w:rPr>
          <w:sz w:val="12"/>
        </w:rPr>
        <w:t xml:space="preserve"> of African Unity and the United Nations charter, not because our borders satisfied us, but because we wanted something greater, forged in peace.”</w:t>
      </w:r>
    </w:p>
    <w:p w14:paraId="409E74A8" w14:textId="77777777" w:rsidR="007C4A38" w:rsidRPr="00E64E1D" w:rsidRDefault="007C4A38" w:rsidP="007C4A38">
      <w:pPr>
        <w:rPr>
          <w:sz w:val="12"/>
        </w:rPr>
      </w:pPr>
      <w:r w:rsidRPr="00E64E1D">
        <w:rPr>
          <w:sz w:val="12"/>
        </w:rPr>
        <w:t xml:space="preserve">Let’s now consider two earlier </w:t>
      </w:r>
      <w:r w:rsidRPr="00E64E1D">
        <w:rPr>
          <w:rStyle w:val="StyleUnderline"/>
          <w:highlight w:val="cyan"/>
        </w:rPr>
        <w:t>U.N. reactions to threats to international peace and security</w:t>
      </w:r>
      <w:r w:rsidRPr="00E64E1D">
        <w:rPr>
          <w:sz w:val="12"/>
        </w:rPr>
        <w:t>.</w:t>
      </w:r>
    </w:p>
    <w:p w14:paraId="19EE2CF9" w14:textId="77777777" w:rsidR="007C4A38" w:rsidRPr="00E64E1D" w:rsidRDefault="007C4A38" w:rsidP="007C4A38">
      <w:pPr>
        <w:rPr>
          <w:sz w:val="12"/>
        </w:rPr>
      </w:pPr>
      <w:r w:rsidRPr="00E64E1D">
        <w:rPr>
          <w:sz w:val="12"/>
        </w:rPr>
        <w:t>First, the Cuban missile crisis of October 1962, when the world came alarmingly close to direct superpower war and possible nuclear Armageddon.</w:t>
      </w:r>
    </w:p>
    <w:p w14:paraId="613FFB10" w14:textId="77777777" w:rsidR="007C4A38" w:rsidRPr="00E64E1D" w:rsidRDefault="007C4A38" w:rsidP="007C4A38">
      <w:pPr>
        <w:rPr>
          <w:sz w:val="12"/>
        </w:rPr>
      </w:pPr>
      <w:r w:rsidRPr="00E64E1D">
        <w:rPr>
          <w:sz w:val="12"/>
        </w:rPr>
        <w:t>Much of the story is well-known. But the role of the United Nations is largely overlooked, at least in the United States. Throughout the crisis, U Thant was acting U.N. secretary-general — Secretary-General Dag Hammarskjöld had been killed in a plane crash in 1961, as he tried to bring peace to the Congo. U Thant was in direct communication with U.S. President John Kennedy and Soviet leader Nikita Khrushchev and their advisors.</w:t>
      </w:r>
    </w:p>
    <w:p w14:paraId="6E8F6DE6" w14:textId="77777777" w:rsidR="007C4A38" w:rsidRPr="00E64E1D" w:rsidRDefault="007C4A38" w:rsidP="007C4A38">
      <w:pPr>
        <w:rPr>
          <w:sz w:val="12"/>
        </w:rPr>
      </w:pPr>
      <w:r w:rsidRPr="00E64E1D">
        <w:rPr>
          <w:sz w:val="12"/>
        </w:rPr>
        <w:t>Exchanging letters and calls, adjusting proposals based on the U.S. and Soviet reactions, U Thant personally brokered the face-saving trade-off — suspending U.S. invasion plans in return for the removal of Russian missiles from Cuba and (as we found out later) U.S. missiles from Turkey. U Thant went to Cuba to mollify Fidel Castro — this was not the first or last time that great powers worked behind the backs of affected clients. The U.N. verified the withdrawal of the missiles. The world exhaled.</w:t>
      </w:r>
    </w:p>
    <w:p w14:paraId="0F780FA3" w14:textId="77777777" w:rsidR="007C4A38" w:rsidRPr="00E64E1D" w:rsidRDefault="007C4A38" w:rsidP="007C4A38">
      <w:pPr>
        <w:rPr>
          <w:sz w:val="12"/>
        </w:rPr>
      </w:pPr>
      <w:r w:rsidRPr="00E64E1D">
        <w:rPr>
          <w:sz w:val="12"/>
        </w:rPr>
        <w:t xml:space="preserve">This </w:t>
      </w:r>
      <w:r w:rsidRPr="00E64E1D">
        <w:rPr>
          <w:rStyle w:val="StyleUnderline"/>
          <w:highlight w:val="cyan"/>
        </w:rPr>
        <w:t>was preventive diplomacy</w:t>
      </w:r>
      <w:r w:rsidRPr="00E64E1D">
        <w:rPr>
          <w:sz w:val="12"/>
        </w:rPr>
        <w:t xml:space="preserve"> at its best, </w:t>
      </w:r>
      <w:r w:rsidRPr="00E64E1D">
        <w:rPr>
          <w:rStyle w:val="StyleUnderline"/>
          <w:highlight w:val="cyan"/>
        </w:rPr>
        <w:t>averting superpower conflict and</w:t>
      </w:r>
      <w:r w:rsidRPr="00E64E1D">
        <w:rPr>
          <w:sz w:val="12"/>
        </w:rPr>
        <w:t xml:space="preserve"> possible </w:t>
      </w:r>
      <w:r w:rsidRPr="00E64E1D">
        <w:rPr>
          <w:rStyle w:val="StyleUnderline"/>
          <w:highlight w:val="cyan"/>
        </w:rPr>
        <w:t>escalation</w:t>
      </w:r>
      <w:r w:rsidRPr="00E64E1D">
        <w:rPr>
          <w:sz w:val="12"/>
        </w:rPr>
        <w:t xml:space="preserve"> to a disastrous nuclear showdown.</w:t>
      </w:r>
    </w:p>
    <w:p w14:paraId="0BFC9617" w14:textId="77777777" w:rsidR="007C4A38" w:rsidRPr="00E64E1D" w:rsidRDefault="007C4A38" w:rsidP="007C4A38">
      <w:pPr>
        <w:rPr>
          <w:sz w:val="12"/>
        </w:rPr>
      </w:pPr>
      <w:r w:rsidRPr="00E64E1D">
        <w:rPr>
          <w:sz w:val="12"/>
        </w:rPr>
        <w:t>To close the file, the United States and the Soviet Union submitted a joint letter to U Thant expressing appreciation for his “efforts in assisting our Governments to avert the serious threat to the peace which recently arose in the Caribbean area.” (Fun fact: the negotiators tasked with coming up with agreed text were, for the Americans, John J. McCloy — former U.S. high commissioner for occupied Germany — and, for the Soviets, Vasily Vasilyevich Kuznetsov, then first deputy foreign minister. Kuznetsov, in a quirk of history, later became, on three different and brief occasions, the head of state in the Soviet Union’s dying days: he became acting chair of the presidium of the Supreme Soviet after the deaths of Leonid Brezhnev, then Yuri Andropov, then again Konstantin Chernenko.)</w:t>
      </w:r>
    </w:p>
    <w:p w14:paraId="7416BAD5" w14:textId="77777777" w:rsidR="007C4A38" w:rsidRPr="00E64E1D" w:rsidRDefault="007C4A38" w:rsidP="007C4A38">
      <w:pPr>
        <w:rPr>
          <w:sz w:val="12"/>
        </w:rPr>
      </w:pPr>
      <w:r w:rsidRPr="00E64E1D">
        <w:rPr>
          <w:sz w:val="12"/>
        </w:rPr>
        <w:t>The point is the critical, effective role that U Thant played in the most significant threat to international peace and security since World War II. (Later, the U.S. relationship with U Thant cooled considerably. U Thant criticized the U.S. war in Vietnam and Israel’s occupation of the West Bank and Gaza Strip. This may explain American amnesia about U Thant’s 1962 peacemaking.)</w:t>
      </w:r>
    </w:p>
    <w:p w14:paraId="270A6C59" w14:textId="77777777" w:rsidR="007C4A38" w:rsidRPr="00E64E1D" w:rsidRDefault="007C4A38" w:rsidP="007C4A38">
      <w:pPr>
        <w:rPr>
          <w:sz w:val="12"/>
        </w:rPr>
      </w:pPr>
      <w:r w:rsidRPr="00E64E1D">
        <w:rPr>
          <w:sz w:val="12"/>
        </w:rPr>
        <w:t>My second example is the U.N.’s reaction to Saddam Hussein’s August 1990 invasion of Kuwait. In this case, the action moves from the U.N. Secretariat to the U.N. member states.</w:t>
      </w:r>
    </w:p>
    <w:p w14:paraId="55EB6C9F" w14:textId="77777777" w:rsidR="007C4A38" w:rsidRPr="00E64E1D" w:rsidRDefault="007C4A38" w:rsidP="007C4A38">
      <w:pPr>
        <w:rPr>
          <w:sz w:val="12"/>
        </w:rPr>
      </w:pPr>
      <w:r w:rsidRPr="00E64E1D">
        <w:rPr>
          <w:sz w:val="12"/>
        </w:rPr>
        <w:t>In speeches leading up to the invasion, Saddam rejected the very concept of Kuwait’s independence, citing shared history and culture. After seizing Kuwait by force, he initially, and briefly, set up a puppet regime before announcing the annexation of Kuwait as Iraq’s 19th province.</w:t>
      </w:r>
    </w:p>
    <w:p w14:paraId="43B2E4E1" w14:textId="77777777" w:rsidR="007C4A38" w:rsidRPr="00E64E1D" w:rsidRDefault="007C4A38" w:rsidP="007C4A38">
      <w:pPr>
        <w:rPr>
          <w:sz w:val="12"/>
        </w:rPr>
      </w:pPr>
      <w:r w:rsidRPr="00E64E1D">
        <w:rPr>
          <w:sz w:val="12"/>
        </w:rPr>
        <w:t>The Security Council immediately demanded withdrawal, imposed sanctions, and declared Iraq’s annexation of Kuwait null and void. In November 1990, the Security Council authorized force to liberate Kuwait, should Iraq not withdraw by January. In April 1991, the council mandated that shares of Iraqi oil revenues would be used to pay reparations to Kuwait. Thirteen Iraq-related resolutions between August 1990 and April 1991 alone, all defending the territorial integrity of a U.N. member state. The Russian Federation voted in favor of all of them.</w:t>
      </w:r>
    </w:p>
    <w:p w14:paraId="410372C4" w14:textId="77777777" w:rsidR="007C4A38" w:rsidRPr="00E64E1D" w:rsidRDefault="007C4A38" w:rsidP="007C4A38">
      <w:pPr>
        <w:rPr>
          <w:sz w:val="12"/>
        </w:rPr>
      </w:pPr>
      <w:r w:rsidRPr="00E64E1D">
        <w:rPr>
          <w:sz w:val="12"/>
        </w:rPr>
        <w:t>After Kuwait’s liberation, the U.N. assumed the task of delineating and verifying the international border and overseeing the reparations payments.</w:t>
      </w:r>
    </w:p>
    <w:p w14:paraId="3C5699AD" w14:textId="77777777" w:rsidR="007C4A38" w:rsidRPr="00E64E1D" w:rsidRDefault="007C4A38" w:rsidP="007C4A38">
      <w:pPr>
        <w:rPr>
          <w:sz w:val="12"/>
        </w:rPr>
      </w:pPr>
      <w:r w:rsidRPr="00E64E1D">
        <w:rPr>
          <w:sz w:val="12"/>
        </w:rPr>
        <w:t>As in the Cuban missile crisis, the U.N. acted effectively to a threat to international peace and security.</w:t>
      </w:r>
    </w:p>
    <w:p w14:paraId="61525ED5" w14:textId="77777777" w:rsidR="007C4A38" w:rsidRPr="00E64E1D" w:rsidRDefault="007C4A38" w:rsidP="007C4A38">
      <w:pPr>
        <w:rPr>
          <w:sz w:val="12"/>
        </w:rPr>
      </w:pPr>
      <w:r w:rsidRPr="00E64E1D">
        <w:rPr>
          <w:sz w:val="12"/>
        </w:rPr>
        <w:t>That brings me to the third point: evaluating the effectiveness of the U.N.’s response to the war on Ukraine, especially in light of the previous examples cited.</w:t>
      </w:r>
    </w:p>
    <w:p w14:paraId="300CFB2E" w14:textId="77777777" w:rsidR="007C4A38" w:rsidRPr="00E64E1D" w:rsidRDefault="007C4A38" w:rsidP="007C4A38">
      <w:pPr>
        <w:rPr>
          <w:sz w:val="12"/>
        </w:rPr>
      </w:pPr>
      <w:r w:rsidRPr="00E64E1D">
        <w:rPr>
          <w:sz w:val="12"/>
        </w:rPr>
        <w:t>As we remember, Washington in late 2021 began sharing intelligence about the Kremlin’s invasion plans. Skepticism was understandable as citing distorted intelligence as a pretext to invade Iraq in 2003 had damaged American credibility. Leaders questioned whether Russia would really violate the most fundamental understanding of the global order that Moscow itself had helped establish in 1945. But the U.N. could have checked the warnings of Russian troop deployments via commercial satellite imagery, as the media did. Whatever he might have been doing discretely, I wish that U.N. Secretary-General António Guterres had — before the invasion — briefed the Security Council, using the drama of Article 99 of the U.N. Charter allowing the secretary-general to bring to the council’s attention “any matter which in his opinion may threaten the maintenance of international peace and security.” Guterres could have demanded an explanation from the Russian Federation about the troops positioned at Ukraine’s doorstep. He might have used his council presentation to remind all member states of their obligations to settle disputes peacefully. He might have traveled to Moscow to offer his good offices.</w:t>
      </w:r>
    </w:p>
    <w:p w14:paraId="7D0CD977" w14:textId="77777777" w:rsidR="007C4A38" w:rsidRPr="00E64E1D" w:rsidRDefault="007C4A38" w:rsidP="007C4A38">
      <w:pPr>
        <w:rPr>
          <w:sz w:val="12"/>
        </w:rPr>
      </w:pPr>
      <w:r w:rsidRPr="00E64E1D">
        <w:rPr>
          <w:sz w:val="12"/>
        </w:rPr>
        <w:t>On the one hand, none of that would have been likely to prevent the Russian invasion. But the U.N. would have been caught trying. Even when member states behave badly, the secretary-general should have a responsibility to represent the principles of the charter.</w:t>
      </w:r>
    </w:p>
    <w:p w14:paraId="70FFAE8D" w14:textId="77777777" w:rsidR="007C4A38" w:rsidRPr="00E64E1D" w:rsidRDefault="007C4A38" w:rsidP="007C4A38">
      <w:pPr>
        <w:rPr>
          <w:sz w:val="12"/>
        </w:rPr>
      </w:pPr>
      <w:r w:rsidRPr="00E64E1D">
        <w:rPr>
          <w:sz w:val="12"/>
        </w:rPr>
        <w:t xml:space="preserve">Yet, on the other hand, had someone asked me a year ago to predict the U.N.’s impact on Russia’s invasion, I would have been dead wrong. I would have assumed that </w:t>
      </w:r>
      <w:r w:rsidRPr="00CB3554">
        <w:rPr>
          <w:sz w:val="12"/>
          <w:szCs w:val="12"/>
        </w:rPr>
        <w:t>such a breach of international norms by a major power would propel the U.N. into utter irrelevance, like the League of Nations in the 1930s. After Japan’s invasion of Manchuria, Italy’s attacks on Ethiopia, and</w:t>
      </w:r>
      <w:r w:rsidRPr="00E64E1D">
        <w:rPr>
          <w:sz w:val="12"/>
        </w:rPr>
        <w:t xml:space="preserve"> Nazi Germany’s rise, the league ceased to matter. That has not happened to the U.N. today. </w:t>
      </w:r>
      <w:r w:rsidRPr="00CB3554">
        <w:rPr>
          <w:rStyle w:val="StyleUnderline"/>
          <w:highlight w:val="cyan"/>
        </w:rPr>
        <w:t>There is</w:t>
      </w:r>
      <w:r w:rsidRPr="00E64E1D">
        <w:rPr>
          <w:rStyle w:val="StyleUnderline"/>
        </w:rPr>
        <w:t xml:space="preserve"> more </w:t>
      </w:r>
      <w:r w:rsidRPr="00CB3554">
        <w:rPr>
          <w:rStyle w:val="StyleUnderline"/>
          <w:highlight w:val="cyan"/>
        </w:rPr>
        <w:t>resilience in this</w:t>
      </w:r>
      <w:r w:rsidRPr="00E64E1D">
        <w:rPr>
          <w:rStyle w:val="StyleUnderline"/>
        </w:rPr>
        <w:t xml:space="preserve"> 78-year-old </w:t>
      </w:r>
      <w:r w:rsidRPr="00CB3554">
        <w:rPr>
          <w:rStyle w:val="StyleUnderline"/>
          <w:highlight w:val="cyan"/>
        </w:rPr>
        <w:t>institution</w:t>
      </w:r>
      <w:r w:rsidRPr="00E64E1D">
        <w:rPr>
          <w:rStyle w:val="StyleUnderline"/>
        </w:rPr>
        <w:t xml:space="preserve"> than many suspected</w:t>
      </w:r>
      <w:r w:rsidRPr="00E64E1D">
        <w:rPr>
          <w:sz w:val="12"/>
        </w:rPr>
        <w:t>.</w:t>
      </w:r>
    </w:p>
    <w:p w14:paraId="1BD84EE3" w14:textId="77777777" w:rsidR="007C4A38" w:rsidRPr="00E64E1D" w:rsidRDefault="007C4A38" w:rsidP="007C4A38">
      <w:pPr>
        <w:rPr>
          <w:sz w:val="12"/>
        </w:rPr>
      </w:pPr>
      <w:r w:rsidRPr="00E64E1D">
        <w:rPr>
          <w:sz w:val="12"/>
        </w:rPr>
        <w:t>Yes, the Security Council is gridlocked on Ukraine. But the council has continued other work: renewing and updating mandates of peace operations and adopting in December a landmark resolution exempting humanitarian deliveries from U.N. sanctions. Russia’s invasion may have exacerbated the council’s differences on contentious issues such as how to address the threat of North Korea’s nuclear and weapons programs — but it did not create them.</w:t>
      </w:r>
    </w:p>
    <w:p w14:paraId="54571116" w14:textId="77777777" w:rsidR="007C4A38" w:rsidRDefault="007C4A38" w:rsidP="007C4A38">
      <w:pPr>
        <w:rPr>
          <w:sz w:val="12"/>
        </w:rPr>
      </w:pPr>
      <w:r w:rsidRPr="00E64E1D">
        <w:rPr>
          <w:sz w:val="12"/>
        </w:rPr>
        <w:t>Action regarding the war itself shifted to the General Assembly, which voted 141 out of 193 to condemn Russia’s invasion. The assembly later rejected Russia’s annexation announcement by 143 out of 193 votes, or about 75% of the membership.</w:t>
      </w:r>
    </w:p>
    <w:p w14:paraId="2B3762CB" w14:textId="77777777" w:rsidR="007C4A38" w:rsidRPr="005A0955" w:rsidRDefault="007C4A38" w:rsidP="007C4A38">
      <w:pPr>
        <w:rPr>
          <w:sz w:val="12"/>
        </w:rPr>
      </w:pPr>
    </w:p>
    <w:p w14:paraId="06D5CB82" w14:textId="77777777" w:rsidR="007C4A38" w:rsidRDefault="007C4A38" w:rsidP="007C4A38">
      <w:pPr>
        <w:pStyle w:val="Heading4"/>
      </w:pPr>
      <w:r>
        <w:t xml:space="preserve">Institutions check miscalculation. </w:t>
      </w:r>
    </w:p>
    <w:p w14:paraId="52ECF1D3" w14:textId="77777777" w:rsidR="007C4A38" w:rsidRPr="00B74930" w:rsidRDefault="007C4A38" w:rsidP="007C4A38">
      <w:pPr>
        <w:rPr>
          <w:rStyle w:val="Style13ptBold"/>
          <w:b w:val="0"/>
          <w:bCs w:val="0"/>
          <w:sz w:val="16"/>
        </w:rPr>
      </w:pPr>
      <w:r w:rsidRPr="006E2058">
        <w:rPr>
          <w:rStyle w:val="Style13ptBold"/>
        </w:rPr>
        <w:t xml:space="preserve">Schake </w:t>
      </w:r>
      <w:r>
        <w:rPr>
          <w:rStyle w:val="Style13ptBold"/>
        </w:rPr>
        <w:t xml:space="preserve">23 </w:t>
      </w:r>
      <w:r w:rsidRPr="00B74930">
        <w:rPr>
          <w:sz w:val="16"/>
        </w:rPr>
        <w:t xml:space="preserve">[Kori Schake is Senior Fellow and Director, Foreign and Defense Policy Studies, American Enterprise Institute. JHU Center for Global Affairs, “The Exculpating Myth of Accidental War, July 2023, https://sais.jhu.edu/kissinger/programs-and-projects/kissinger-center-papers/exculpating-myth-accidental-war] </w:t>
      </w:r>
    </w:p>
    <w:p w14:paraId="6705FCF3" w14:textId="77777777" w:rsidR="007C4A38" w:rsidRPr="00342B20" w:rsidRDefault="007C4A38" w:rsidP="007C4A38">
      <w:pPr>
        <w:rPr>
          <w:sz w:val="16"/>
        </w:rPr>
      </w:pPr>
      <w:r w:rsidRPr="00342B20">
        <w:rPr>
          <w:sz w:val="16"/>
        </w:rPr>
        <w:t xml:space="preserve">The risk of war by </w:t>
      </w:r>
      <w:r w:rsidRPr="00342B20">
        <w:rPr>
          <w:rStyle w:val="StyleUnderline"/>
          <w:highlight w:val="cyan"/>
        </w:rPr>
        <w:t>miscalculation is a popular scholarly subject</w:t>
      </w:r>
      <w:r w:rsidRPr="00342B20">
        <w:rPr>
          <w:sz w:val="16"/>
        </w:rPr>
        <w:t xml:space="preserve"> and a frequent concern of policymakers. </w:t>
      </w:r>
      <w:r w:rsidRPr="00342B20">
        <w:rPr>
          <w:rStyle w:val="StyleUnderline"/>
          <w:highlight w:val="cyan"/>
        </w:rPr>
        <w:t>Theories</w:t>
      </w:r>
      <w:r w:rsidRPr="00342B20">
        <w:rPr>
          <w:sz w:val="16"/>
        </w:rPr>
        <w:t xml:space="preserve"> of war </w:t>
      </w:r>
      <w:r w:rsidRPr="008F03A3">
        <w:rPr>
          <w:rStyle w:val="StyleUnderline"/>
        </w:rPr>
        <w:t xml:space="preserve">by </w:t>
      </w:r>
      <w:r w:rsidRPr="00342B20">
        <w:rPr>
          <w:rStyle w:val="StyleUnderline"/>
          <w:highlight w:val="cyan"/>
        </w:rPr>
        <w:t>miscalculation assume either ignorance</w:t>
      </w:r>
      <w:r w:rsidRPr="00342B20">
        <w:rPr>
          <w:sz w:val="16"/>
        </w:rPr>
        <w:t xml:space="preserve"> by decisionmakers, </w:t>
      </w:r>
      <w:r w:rsidRPr="00342B20">
        <w:rPr>
          <w:rStyle w:val="StyleUnderline"/>
          <w:highlight w:val="cyan"/>
        </w:rPr>
        <w:t>bad faith by</w:t>
      </w:r>
      <w:r w:rsidRPr="008F03A3">
        <w:rPr>
          <w:rStyle w:val="StyleUnderline"/>
        </w:rPr>
        <w:t xml:space="preserve"> policy </w:t>
      </w:r>
      <w:r w:rsidRPr="00342B20">
        <w:rPr>
          <w:rStyle w:val="StyleUnderline"/>
          <w:highlight w:val="cyan"/>
        </w:rPr>
        <w:t>participants</w:t>
      </w:r>
      <w:r w:rsidRPr="00342B20">
        <w:rPr>
          <w:sz w:val="16"/>
        </w:rPr>
        <w:t xml:space="preserve"> (usually the military), or a mechanistic series of exchanges that obviate the need for policymakers to display judgment and responsibility. Yet historians struggle to produce evidence that political leaders were either ignorant of the risks they were choosing or emasculated from any ability to affect the course of events. </w:t>
      </w:r>
      <w:r w:rsidRPr="00342B20">
        <w:rPr>
          <w:rStyle w:val="StyleUnderline"/>
          <w:highlight w:val="cyan"/>
        </w:rPr>
        <w:t>Theories of accidental war</w:t>
      </w:r>
      <w:r w:rsidRPr="008F03A3">
        <w:rPr>
          <w:rStyle w:val="StyleUnderline"/>
        </w:rPr>
        <w:t xml:space="preserve"> are</w:t>
      </w:r>
      <w:r w:rsidRPr="00342B20">
        <w:rPr>
          <w:sz w:val="16"/>
        </w:rPr>
        <w:t>, as Geoffrey Blainey has said, “</w:t>
      </w:r>
      <w:r w:rsidRPr="00342B20">
        <w:rPr>
          <w:rStyle w:val="StyleUnderline"/>
          <w:highlight w:val="cyan"/>
        </w:rPr>
        <w:t>a description masquerading as an</w:t>
      </w:r>
      <w:r w:rsidRPr="008F03A3">
        <w:rPr>
          <w:rStyle w:val="StyleUnderline"/>
        </w:rPr>
        <w:t xml:space="preserve"> </w:t>
      </w:r>
      <w:r w:rsidRPr="00342B20">
        <w:rPr>
          <w:rStyle w:val="StyleUnderline"/>
          <w:highlight w:val="cyan"/>
        </w:rPr>
        <w:t>explanation</w:t>
      </w:r>
      <w:proofErr w:type="gramStart"/>
      <w:r w:rsidRPr="00342B20">
        <w:rPr>
          <w:sz w:val="16"/>
        </w:rPr>
        <w:t>.”[</w:t>
      </w:r>
      <w:proofErr w:type="gramEnd"/>
      <w:r w:rsidRPr="00342B20">
        <w:rPr>
          <w:sz w:val="16"/>
        </w:rPr>
        <w:t>1] Instead of explaining historical events, the myth of accidental war provides an intricate puzzle for intellectuals, a justification for moralists to fear military subversion of political decisionmakers, and an evasion of culpability for those decisionmakers.</w:t>
      </w:r>
    </w:p>
    <w:p w14:paraId="6BC5D330" w14:textId="77777777" w:rsidR="007C4A38" w:rsidRPr="00342B20" w:rsidRDefault="007C4A38" w:rsidP="007C4A38">
      <w:pPr>
        <w:rPr>
          <w:sz w:val="16"/>
        </w:rPr>
      </w:pPr>
      <w:r w:rsidRPr="00342B20">
        <w:rPr>
          <w:sz w:val="16"/>
        </w:rPr>
        <w:t xml:space="preserve">The debate is not esoteric—it has </w:t>
      </w:r>
      <w:r w:rsidRPr="00342B20">
        <w:rPr>
          <w:rStyle w:val="StyleUnderline"/>
          <w:highlight w:val="cyan"/>
        </w:rPr>
        <w:t>urgent policy applications</w:t>
      </w:r>
      <w:r w:rsidRPr="00342B20">
        <w:rPr>
          <w:sz w:val="16"/>
        </w:rPr>
        <w:t>. U.S. policy regarding Russia’s February 2022 full-scale invasion of Ukraine has been heavily influenced by U.S. President Joe Biden and his administration’s concerns about “a third world war</w:t>
      </w:r>
      <w:proofErr w:type="gramStart"/>
      <w:r w:rsidRPr="00342B20">
        <w:rPr>
          <w:sz w:val="16"/>
        </w:rPr>
        <w:t>.”[</w:t>
      </w:r>
      <w:proofErr w:type="gramEnd"/>
      <w:r w:rsidRPr="00342B20">
        <w:rPr>
          <w:sz w:val="16"/>
        </w:rPr>
        <w:t>2] Russia violated the sovereignty and the internationally recognized territory of Ukraine, despite its commitment to respect Ukraine’s security in the 1995 Budapest Memorandum. Failing to achieve its political objectives on the battlefield, Russian strategy shifted to targeting civilian dwellings, destroying infrastructure, and committing mass atrocities. All of these actions violate Russia’s international commitments and overtly challenge the Biden administration’s leadership of the rules-based international order, as well as its pledge to “stand against human rights abuses wherever they occur</w:t>
      </w:r>
      <w:proofErr w:type="gramStart"/>
      <w:r w:rsidRPr="00342B20">
        <w:rPr>
          <w:sz w:val="16"/>
        </w:rPr>
        <w:t>.”[</w:t>
      </w:r>
      <w:proofErr w:type="gramEnd"/>
      <w:r w:rsidRPr="00342B20">
        <w:rPr>
          <w:sz w:val="16"/>
        </w:rPr>
        <w:t xml:space="preserve">3] </w:t>
      </w:r>
    </w:p>
    <w:p w14:paraId="1F43BB45" w14:textId="77777777" w:rsidR="007C4A38" w:rsidRPr="00342B20" w:rsidRDefault="007C4A38" w:rsidP="007C4A38">
      <w:pPr>
        <w:rPr>
          <w:sz w:val="16"/>
        </w:rPr>
      </w:pPr>
      <w:r w:rsidRPr="00342B20">
        <w:rPr>
          <w:sz w:val="16"/>
        </w:rPr>
        <w:t>Although rational calculations of power ought to dictate Russian aversion to expanding the war from a trajectory of losing to Ukraine to one of more rapidly and decisively losing should the United States become a direct combatant, the Biden team’s policy is predicated on concerns that uncontrollable escalation could result from U.S. assistance to Ukraine. To avoid an accidental war with Russia, the Biden administration has defended the international order by timidly progressing from declining before and in the early stages of the invasion to provide weapons to Ukraine because they would quickly end up in Russian hands if Russia won as expected, to refusing to provide “offensive weapons,” to providing “offensive weapons” but not those that could reach Russian territory, to providing weapons that could reach Russian territory but making Ukraine promise not to use them at those ranges, to allowing Ukraine to target Russian forces in Crimea, to providing tanks and training in the United States.[4] Out of concern the United States could unavoidably be drawn into direct combat against Russia, the strongest power in the international order is conveying the limits of its interest to a violent transgressor losing a war against a lesser power.</w:t>
      </w:r>
    </w:p>
    <w:p w14:paraId="04741006" w14:textId="77777777" w:rsidR="007C4A38" w:rsidRPr="00342B20" w:rsidRDefault="007C4A38" w:rsidP="007C4A38">
      <w:pPr>
        <w:rPr>
          <w:rStyle w:val="StyleUnderline"/>
        </w:rPr>
      </w:pPr>
      <w:r w:rsidRPr="00342B20">
        <w:rPr>
          <w:rStyle w:val="StyleUnderline"/>
        </w:rPr>
        <w:t xml:space="preserve">The </w:t>
      </w:r>
      <w:r w:rsidRPr="00342B20">
        <w:rPr>
          <w:rStyle w:val="StyleUnderline"/>
          <w:highlight w:val="cyan"/>
        </w:rPr>
        <w:t>idea that war happens by accident</w:t>
      </w:r>
      <w:r w:rsidRPr="00342B20">
        <w:rPr>
          <w:rStyle w:val="StyleUnderline"/>
        </w:rPr>
        <w:t xml:space="preserve"> is </w:t>
      </w:r>
      <w:r w:rsidRPr="00342B20">
        <w:rPr>
          <w:rStyle w:val="StyleUnderline"/>
          <w:highlight w:val="cyan"/>
        </w:rPr>
        <w:t>prejudicing U.S. policy</w:t>
      </w:r>
      <w:r w:rsidRPr="00342B20">
        <w:rPr>
          <w:rStyle w:val="StyleUnderline"/>
        </w:rPr>
        <w:t xml:space="preserve"> toward self-deterrence.</w:t>
      </w:r>
    </w:p>
    <w:p w14:paraId="7397745E" w14:textId="77777777" w:rsidR="007C4A38" w:rsidRPr="00342B20" w:rsidRDefault="007C4A38" w:rsidP="007C4A38">
      <w:pPr>
        <w:rPr>
          <w:sz w:val="16"/>
        </w:rPr>
      </w:pPr>
      <w:r w:rsidRPr="00342B20">
        <w:rPr>
          <w:sz w:val="16"/>
        </w:rPr>
        <w:t>The idea of accidental war also influences U.S. policy toward China, the “</w:t>
      </w:r>
      <w:r w:rsidRPr="00342B20">
        <w:rPr>
          <w:rStyle w:val="StyleUnderline"/>
          <w:highlight w:val="cyan"/>
        </w:rPr>
        <w:t>pacing challenge</w:t>
      </w:r>
      <w:r w:rsidRPr="00342B20">
        <w:rPr>
          <w:sz w:val="16"/>
        </w:rPr>
        <w:t xml:space="preserve">” in its </w:t>
      </w:r>
      <w:r w:rsidRPr="00342B20">
        <w:rPr>
          <w:rStyle w:val="StyleUnderline"/>
        </w:rPr>
        <w:t xml:space="preserve">great </w:t>
      </w:r>
      <w:r w:rsidRPr="00342B20">
        <w:rPr>
          <w:rStyle w:val="StyleUnderline"/>
          <w:highlight w:val="cyan"/>
        </w:rPr>
        <w:t>power rivalry</w:t>
      </w:r>
      <w:r w:rsidRPr="00342B20">
        <w:rPr>
          <w:rStyle w:val="StyleUnderline"/>
        </w:rPr>
        <w:t>,</w:t>
      </w:r>
      <w:r w:rsidRPr="00342B20">
        <w:rPr>
          <w:sz w:val="16"/>
        </w:rPr>
        <w:t xml:space="preserve"> according to the Biden administration’s October 2022 National Security </w:t>
      </w:r>
      <w:proofErr w:type="gramStart"/>
      <w:r w:rsidRPr="00342B20">
        <w:rPr>
          <w:sz w:val="16"/>
        </w:rPr>
        <w:t>Strategy.[</w:t>
      </w:r>
      <w:proofErr w:type="gramEnd"/>
      <w:r w:rsidRPr="00342B20">
        <w:rPr>
          <w:sz w:val="16"/>
        </w:rPr>
        <w:t xml:space="preserve">5] The United States publicizes Chinese infractions, like the construction of island military bases in the South China Sea, but does not enforce compliance. And China is playing that concern to its advantage, undertaking </w:t>
      </w:r>
      <w:r w:rsidRPr="00342B20">
        <w:rPr>
          <w:rStyle w:val="StyleUnderline"/>
          <w:highlight w:val="cyan"/>
        </w:rPr>
        <w:t>demonstrations of its</w:t>
      </w:r>
      <w:r w:rsidRPr="00342B20">
        <w:rPr>
          <w:rStyle w:val="StyleUnderline"/>
        </w:rPr>
        <w:t xml:space="preserve"> </w:t>
      </w:r>
      <w:r w:rsidRPr="00342B20">
        <w:rPr>
          <w:rStyle w:val="StyleUnderline"/>
          <w:highlight w:val="cyan"/>
        </w:rPr>
        <w:t>willingness to violate U.S. sovereignty</w:t>
      </w:r>
      <w:r w:rsidRPr="00342B20">
        <w:rPr>
          <w:sz w:val="16"/>
        </w:rPr>
        <w:t xml:space="preserve">, initiating dangerous military incidents, explaining provocations as its military acting without political knowledge, and refusing to answer military hotline calls during crises. This shows that the errant notion that war happens unaccountably, that political leaders are powerless to prevent escalation, that militaries will act independently of political control and blunder states into conflict has immediate policy relevance. The idea that war happens by accident is prejudicing U.S. policy toward self-deterrence; national security experts should instead be more concerned about deliberate choices for war as they think about deterrence and escalation control. </w:t>
      </w:r>
    </w:p>
    <w:p w14:paraId="14583136" w14:textId="77777777" w:rsidR="007C4A38" w:rsidRPr="00342B20" w:rsidRDefault="007C4A38" w:rsidP="007C4A38">
      <w:pPr>
        <w:rPr>
          <w:sz w:val="16"/>
        </w:rPr>
      </w:pPr>
      <w:r w:rsidRPr="00342B20">
        <w:rPr>
          <w:sz w:val="16"/>
        </w:rPr>
        <w:t>What Is Meant by Accidental War?</w:t>
      </w:r>
    </w:p>
    <w:p w14:paraId="1664B039" w14:textId="77777777" w:rsidR="007C4A38" w:rsidRPr="00342B20" w:rsidRDefault="007C4A38" w:rsidP="007C4A38">
      <w:pPr>
        <w:rPr>
          <w:sz w:val="16"/>
        </w:rPr>
      </w:pPr>
      <w:r w:rsidRPr="00342B20">
        <w:rPr>
          <w:sz w:val="16"/>
        </w:rPr>
        <w:t xml:space="preserve">It is very difficult to know with precision the </w:t>
      </w:r>
      <w:r w:rsidRPr="00342B20">
        <w:rPr>
          <w:rStyle w:val="StyleUnderline"/>
          <w:highlight w:val="cyan"/>
        </w:rPr>
        <w:t>combination of political commitment to objectives</w:t>
      </w:r>
      <w:r w:rsidRPr="00342B20">
        <w:rPr>
          <w:sz w:val="16"/>
        </w:rPr>
        <w:t xml:space="preserve">, military power, the ability to </w:t>
      </w:r>
      <w:r w:rsidRPr="00342B20">
        <w:rPr>
          <w:rStyle w:val="StyleUnderline"/>
          <w:highlight w:val="cyan"/>
        </w:rPr>
        <w:t>marshal economic resources</w:t>
      </w:r>
      <w:r w:rsidRPr="00342B20">
        <w:rPr>
          <w:sz w:val="16"/>
        </w:rPr>
        <w:t xml:space="preserve">, and the social fortitude that combatants possess until they fight. Blainey persuasively has argued that war is how </w:t>
      </w:r>
      <w:r w:rsidRPr="00342B20">
        <w:rPr>
          <w:rStyle w:val="StyleUnderline"/>
          <w:highlight w:val="cyan"/>
        </w:rPr>
        <w:t>relative power</w:t>
      </w:r>
      <w:r w:rsidRPr="00342B20">
        <w:rPr>
          <w:rStyle w:val="StyleUnderline"/>
        </w:rPr>
        <w:t xml:space="preserve"> is </w:t>
      </w:r>
      <w:r w:rsidRPr="00342B20">
        <w:rPr>
          <w:rStyle w:val="StyleUnderline"/>
          <w:highlight w:val="cyan"/>
        </w:rPr>
        <w:t>determined i</w:t>
      </w:r>
      <w:r w:rsidRPr="00342B20">
        <w:rPr>
          <w:rStyle w:val="StyleUnderline"/>
        </w:rPr>
        <w:t xml:space="preserve">n the </w:t>
      </w:r>
      <w:r w:rsidRPr="00342B20">
        <w:rPr>
          <w:rStyle w:val="StyleUnderline"/>
          <w:highlight w:val="cyan"/>
        </w:rPr>
        <w:t>international order</w:t>
      </w:r>
      <w:r w:rsidRPr="00342B20">
        <w:rPr>
          <w:sz w:val="16"/>
        </w:rPr>
        <w:t xml:space="preserve">.[6] As Carl von Clausewitz explained and Russia’s invasion of Ukraine demonstrates, </w:t>
      </w:r>
      <w:r w:rsidRPr="00342B20">
        <w:rPr>
          <w:rStyle w:val="StyleUnderline"/>
          <w:highlight w:val="cyan"/>
        </w:rPr>
        <w:t>war is a</w:t>
      </w:r>
      <w:r w:rsidRPr="00342B20">
        <w:rPr>
          <w:rStyle w:val="StyleUnderline"/>
        </w:rPr>
        <w:t xml:space="preserve"> </w:t>
      </w:r>
      <w:r w:rsidRPr="00342B20">
        <w:rPr>
          <w:rStyle w:val="StyleUnderline"/>
          <w:highlight w:val="cyan"/>
        </w:rPr>
        <w:t>gambling game</w:t>
      </w:r>
      <w:r w:rsidRPr="00342B20">
        <w:rPr>
          <w:sz w:val="16"/>
        </w:rPr>
        <w:t>. If accidental war means nothing more than leaders misjudging their relative power, then every war is a mistake. This is because, as Blainey has concluded, “</w:t>
      </w:r>
      <w:r w:rsidRPr="00342B20">
        <w:rPr>
          <w:rStyle w:val="StyleUnderline"/>
          <w:highlight w:val="cyan"/>
        </w:rPr>
        <w:t>war is</w:t>
      </w:r>
      <w:r w:rsidRPr="00342B20">
        <w:rPr>
          <w:rStyle w:val="StyleUnderline"/>
        </w:rPr>
        <w:t xml:space="preserve"> usually the </w:t>
      </w:r>
      <w:r w:rsidRPr="00342B20">
        <w:rPr>
          <w:rStyle w:val="StyleUnderline"/>
          <w:highlight w:val="cyan"/>
        </w:rPr>
        <w:t>outcome of</w:t>
      </w:r>
      <w:r w:rsidRPr="00342B20">
        <w:rPr>
          <w:rStyle w:val="StyleUnderline"/>
        </w:rPr>
        <w:t xml:space="preserve"> a </w:t>
      </w:r>
      <w:r w:rsidRPr="00342B20">
        <w:rPr>
          <w:rStyle w:val="StyleUnderline"/>
          <w:highlight w:val="cyan"/>
        </w:rPr>
        <w:t>diplomatic</w:t>
      </w:r>
      <w:r w:rsidRPr="00342B20">
        <w:rPr>
          <w:rStyle w:val="StyleUnderline"/>
        </w:rPr>
        <w:t xml:space="preserve"> </w:t>
      </w:r>
      <w:r w:rsidRPr="00342B20">
        <w:rPr>
          <w:rStyle w:val="StyleUnderline"/>
          <w:highlight w:val="cyan"/>
        </w:rPr>
        <w:t>crisis</w:t>
      </w:r>
      <w:r w:rsidRPr="00342B20">
        <w:rPr>
          <w:rStyle w:val="StyleUnderline"/>
        </w:rPr>
        <w:t xml:space="preserve"> which cannot be solved because both sides have </w:t>
      </w:r>
      <w:r w:rsidRPr="00342B20">
        <w:rPr>
          <w:rStyle w:val="StyleUnderline"/>
          <w:highlight w:val="cyan"/>
        </w:rPr>
        <w:t>conflicting estimates of their bargaining power</w:t>
      </w:r>
      <w:proofErr w:type="gramStart"/>
      <w:r w:rsidRPr="00342B20">
        <w:rPr>
          <w:sz w:val="16"/>
          <w:highlight w:val="cyan"/>
        </w:rPr>
        <w:t>.”[</w:t>
      </w:r>
      <w:proofErr w:type="gramEnd"/>
      <w:r w:rsidRPr="00342B20">
        <w:rPr>
          <w:sz w:val="16"/>
        </w:rPr>
        <w:t xml:space="preserve">7] </w:t>
      </w:r>
    </w:p>
    <w:p w14:paraId="2FC938C0" w14:textId="77777777" w:rsidR="007C4A38" w:rsidRPr="00342B20" w:rsidRDefault="007C4A38" w:rsidP="007C4A38">
      <w:pPr>
        <w:rPr>
          <w:sz w:val="16"/>
        </w:rPr>
      </w:pPr>
      <w:r w:rsidRPr="00342B20">
        <w:rPr>
          <w:sz w:val="16"/>
        </w:rPr>
        <w:t>Strikingly, across nearly eighty years of the nuclear age . . . there have been few accidents, and none of them led to an automatic escalation or failure by political and military leaders to make judgments dampening the prospects of war.</w:t>
      </w:r>
    </w:p>
    <w:p w14:paraId="5592E083" w14:textId="77777777" w:rsidR="007C4A38" w:rsidRPr="00342B20" w:rsidRDefault="007C4A38" w:rsidP="007C4A38">
      <w:pPr>
        <w:rPr>
          <w:sz w:val="16"/>
        </w:rPr>
      </w:pPr>
      <w:r w:rsidRPr="00342B20">
        <w:rPr>
          <w:sz w:val="16"/>
        </w:rPr>
        <w:t>To be intellectually useful, a robust definition of accidental war matters. At its most basic, accidental war could be mischance—a confused signal, the technical failure of a weapon, or the accidental launch of a missile. Alexander George has termed this kind of scenario “inadvertent war</w:t>
      </w:r>
      <w:proofErr w:type="gramStart"/>
      <w:r w:rsidRPr="00342B20">
        <w:rPr>
          <w:sz w:val="16"/>
        </w:rPr>
        <w:t>.”[</w:t>
      </w:r>
      <w:proofErr w:type="gramEnd"/>
      <w:r w:rsidRPr="00342B20">
        <w:rPr>
          <w:sz w:val="16"/>
        </w:rPr>
        <w:t>8] It is striking that across nearly eighty years of the nuclear age, incorporating U.S. and Soviet arsenals in the tens of thousands and less developed countries designing indigenous arsenals and delivery systems, there have been few accidents, and none of them led to an automatic escalation or failure by political and military leaders to make judgments dampening the prospects of war.</w:t>
      </w:r>
    </w:p>
    <w:p w14:paraId="7EBBD55B" w14:textId="77777777" w:rsidR="007C4A38" w:rsidRPr="00342B20" w:rsidRDefault="007C4A38" w:rsidP="007C4A38">
      <w:pPr>
        <w:rPr>
          <w:sz w:val="16"/>
        </w:rPr>
      </w:pPr>
      <w:r w:rsidRPr="00342B20">
        <w:rPr>
          <w:sz w:val="16"/>
        </w:rPr>
        <w:t xml:space="preserve">But although scholars engaging in the debate use the terms accidental and </w:t>
      </w:r>
      <w:r w:rsidRPr="00342B20">
        <w:rPr>
          <w:rStyle w:val="StyleUnderline"/>
          <w:highlight w:val="cyan"/>
        </w:rPr>
        <w:t>inadvertent war</w:t>
      </w:r>
      <w:r w:rsidRPr="00342B20">
        <w:rPr>
          <w:rStyle w:val="StyleUnderline"/>
        </w:rPr>
        <w:t xml:space="preserve"> interchangeably, genuine </w:t>
      </w:r>
      <w:r w:rsidRPr="00342B20">
        <w:rPr>
          <w:rStyle w:val="StyleUnderline"/>
          <w:highlight w:val="cyan"/>
        </w:rPr>
        <w:t>inadvertence is mostly not what</w:t>
      </w:r>
      <w:r w:rsidRPr="00342B20">
        <w:rPr>
          <w:rStyle w:val="StyleUnderline"/>
        </w:rPr>
        <w:t xml:space="preserve"> is </w:t>
      </w:r>
      <w:r w:rsidRPr="00342B20">
        <w:rPr>
          <w:rStyle w:val="StyleUnderline"/>
          <w:highlight w:val="cyan"/>
        </w:rPr>
        <w:t>meant in the debate about accidental</w:t>
      </w:r>
      <w:r w:rsidRPr="00342B20">
        <w:rPr>
          <w:rStyle w:val="StyleUnderline"/>
        </w:rPr>
        <w:t xml:space="preserve"> </w:t>
      </w:r>
      <w:r w:rsidRPr="00342B20">
        <w:rPr>
          <w:rStyle w:val="StyleUnderline"/>
          <w:highlight w:val="cyan"/>
        </w:rPr>
        <w:t>war</w:t>
      </w:r>
      <w:r w:rsidRPr="00342B20">
        <w:rPr>
          <w:rStyle w:val="StyleUnderline"/>
        </w:rPr>
        <w:t xml:space="preserve">; rather, mostly what is meant is </w:t>
      </w:r>
      <w:r w:rsidRPr="00342B20">
        <w:rPr>
          <w:rStyle w:val="StyleUnderline"/>
          <w:highlight w:val="cyan"/>
        </w:rPr>
        <w:t>willful subversion of political intent</w:t>
      </w:r>
      <w:r w:rsidRPr="00342B20">
        <w:rPr>
          <w:sz w:val="16"/>
        </w:rPr>
        <w:t xml:space="preserve">.[9] George distinguished inadvertent from accidental war, defining the latter as “one that starts because of unauthorized activities by individuals below the leadership level in the chain of command.”[10] Meanwhile, Marc Trachtenberg has defined accidental war as “one in which the political process— a process that would normally lead to a peaceful settlement of the dispute at hand—is overwhelmed by forces welling up from within the military sphere . . . If the political leaders thought the risks were relatively limited, but the military structure in place created a much greater level of risk in time of crisis, then one could conceivably have what, from the point of view of the political leadership, would be an ‘accidental war.’”[11] Scott Sagan also has narrowed the aperture of unauthorized activities to the military, defining wars as accidental only when “there would have to be some activity or incident inside the military machine, without which war would not have occurred.”[12] </w:t>
      </w:r>
    </w:p>
    <w:p w14:paraId="06F5071D" w14:textId="77777777" w:rsidR="007C4A38" w:rsidRPr="00342B20" w:rsidRDefault="007C4A38" w:rsidP="007C4A38">
      <w:pPr>
        <w:rPr>
          <w:sz w:val="16"/>
        </w:rPr>
      </w:pPr>
      <w:r w:rsidRPr="00342B20">
        <w:rPr>
          <w:sz w:val="16"/>
        </w:rPr>
        <w:t>The idea of accidental war has been of particular interest to political scientists rather than historians, which seems a significant detail—the experts on concepts are intrigued, the experts of the case studies find no corroborating examples. No less a source than the distinguished military historian Michael Howard has rejected the idea, writing, “if history shows any record of ‘accidental’ wars, I have yet to find them</w:t>
      </w:r>
      <w:proofErr w:type="gramStart"/>
      <w:r w:rsidRPr="00342B20">
        <w:rPr>
          <w:sz w:val="16"/>
        </w:rPr>
        <w:t>.”[</w:t>
      </w:r>
      <w:proofErr w:type="gramEnd"/>
      <w:r w:rsidRPr="00342B20">
        <w:rPr>
          <w:sz w:val="16"/>
        </w:rPr>
        <w:t xml:space="preserve">13] </w:t>
      </w:r>
    </w:p>
    <w:p w14:paraId="011E8B2D" w14:textId="77777777" w:rsidR="007C4A38" w:rsidRPr="00342B20" w:rsidRDefault="007C4A38" w:rsidP="007C4A38">
      <w:pPr>
        <w:rPr>
          <w:sz w:val="16"/>
        </w:rPr>
      </w:pPr>
      <w:r w:rsidRPr="00342B20">
        <w:rPr>
          <w:rStyle w:val="StyleUnderline"/>
        </w:rPr>
        <w:t xml:space="preserve">An </w:t>
      </w:r>
      <w:r w:rsidRPr="00342B20">
        <w:rPr>
          <w:rStyle w:val="StyleUnderline"/>
          <w:highlight w:val="cyan"/>
        </w:rPr>
        <w:t>exhaustive study</w:t>
      </w:r>
      <w:r w:rsidRPr="00342B20">
        <w:rPr>
          <w:sz w:val="16"/>
        </w:rPr>
        <w:t xml:space="preserve"> by Evan Luard of wars dating from 1400 CE to 1985 </w:t>
      </w:r>
      <w:r w:rsidRPr="00342B20">
        <w:rPr>
          <w:rStyle w:val="StyleUnderline"/>
        </w:rPr>
        <w:t xml:space="preserve">did </w:t>
      </w:r>
      <w:r w:rsidRPr="00342B20">
        <w:rPr>
          <w:rStyle w:val="StyleUnderline"/>
          <w:highlight w:val="cyan"/>
        </w:rPr>
        <w:t>not turn up a single case of accidental inception</w:t>
      </w:r>
      <w:r w:rsidRPr="00342B20">
        <w:rPr>
          <w:rStyle w:val="StyleUnderline"/>
        </w:rPr>
        <w:t>.[</w:t>
      </w:r>
      <w:r w:rsidRPr="00342B20">
        <w:rPr>
          <w:sz w:val="16"/>
        </w:rPr>
        <w:t>14] Sagan, a political scientist and proponent of the accidental war idea, has admitted as much, acknowledging, “</w:t>
      </w:r>
      <w:r w:rsidRPr="00342B20">
        <w:rPr>
          <w:rStyle w:val="StyleUnderline"/>
        </w:rPr>
        <w:t xml:space="preserve">in the major </w:t>
      </w:r>
      <w:r w:rsidRPr="00342B20">
        <w:rPr>
          <w:rStyle w:val="StyleUnderline"/>
          <w:highlight w:val="cyan"/>
        </w:rPr>
        <w:t>works by historians</w:t>
      </w:r>
      <w:r w:rsidRPr="00342B20">
        <w:rPr>
          <w:rStyle w:val="StyleUnderline"/>
        </w:rPr>
        <w:t xml:space="preserve"> on the causes of war, however, the whole idea of </w:t>
      </w:r>
      <w:r w:rsidRPr="00342B20">
        <w:rPr>
          <w:rStyle w:val="StyleUnderline"/>
          <w:highlight w:val="cyan"/>
        </w:rPr>
        <w:t>accidental war is either conspicuous</w:t>
      </w:r>
      <w:r w:rsidRPr="00342B20">
        <w:rPr>
          <w:rStyle w:val="StyleUnderline"/>
        </w:rPr>
        <w:t xml:space="preserve"> by its absence </w:t>
      </w:r>
      <w:r w:rsidRPr="00342B20">
        <w:rPr>
          <w:rStyle w:val="StyleUnderline"/>
          <w:highlight w:val="cyan"/>
        </w:rPr>
        <w:t>or explicitly</w:t>
      </w:r>
      <w:r w:rsidRPr="00342B20">
        <w:rPr>
          <w:rStyle w:val="StyleUnderline"/>
        </w:rPr>
        <w:t xml:space="preserve"> </w:t>
      </w:r>
      <w:r w:rsidRPr="00342B20">
        <w:rPr>
          <w:rStyle w:val="StyleUnderline"/>
          <w:highlight w:val="cyan"/>
        </w:rPr>
        <w:t>dismissed</w:t>
      </w:r>
      <w:r w:rsidRPr="00342B20">
        <w:rPr>
          <w:rStyle w:val="StyleUnderline"/>
        </w:rPr>
        <w:t xml:space="preserve"> </w:t>
      </w:r>
      <w:r w:rsidRPr="00342B20">
        <w:rPr>
          <w:rStyle w:val="StyleUnderline"/>
          <w:highlight w:val="cyan"/>
        </w:rPr>
        <w:t>as</w:t>
      </w:r>
      <w:r w:rsidRPr="00342B20">
        <w:rPr>
          <w:rStyle w:val="StyleUnderline"/>
        </w:rPr>
        <w:t xml:space="preserve"> conceptually </w:t>
      </w:r>
      <w:r w:rsidRPr="00342B20">
        <w:rPr>
          <w:rStyle w:val="StyleUnderline"/>
          <w:highlight w:val="cyan"/>
        </w:rPr>
        <w:t>confused and historically irrelevant</w:t>
      </w:r>
      <w:r w:rsidRPr="00342B20">
        <w:rPr>
          <w:sz w:val="16"/>
          <w:highlight w:val="cyan"/>
        </w:rPr>
        <w:t>.”[15]</w:t>
      </w:r>
    </w:p>
    <w:p w14:paraId="0BCDF433" w14:textId="77777777" w:rsidR="007C4A38" w:rsidRPr="00342B20" w:rsidRDefault="007C4A38" w:rsidP="007C4A38">
      <w:pPr>
        <w:rPr>
          <w:sz w:val="16"/>
        </w:rPr>
      </w:pPr>
    </w:p>
    <w:p w14:paraId="771DFA81" w14:textId="77777777" w:rsidR="007C4A38" w:rsidRPr="00505AC5" w:rsidRDefault="007C4A38" w:rsidP="007C4A38"/>
    <w:p w14:paraId="5420121F" w14:textId="77777777" w:rsidR="007C4A38" w:rsidRDefault="007C4A38" w:rsidP="007C4A38">
      <w:pPr>
        <w:pStyle w:val="Heading4"/>
      </w:pPr>
      <w:r>
        <w:t>Democratic Peace theory proves.</w:t>
      </w:r>
    </w:p>
    <w:p w14:paraId="6D641D07" w14:textId="77777777" w:rsidR="007C4A38" w:rsidRPr="004711AE" w:rsidRDefault="007C4A38" w:rsidP="007C4A38">
      <w:r>
        <w:t xml:space="preserve">Dr. </w:t>
      </w:r>
      <w:r w:rsidRPr="004711AE">
        <w:t xml:space="preserve">Kosuke </w:t>
      </w:r>
      <w:r w:rsidRPr="004711AE">
        <w:rPr>
          <w:rStyle w:val="Style13ptBold"/>
        </w:rPr>
        <w:t>Imai 2</w:t>
      </w:r>
      <w:r>
        <w:rPr>
          <w:rStyle w:val="Style13ptBold"/>
        </w:rPr>
        <w:t>1</w:t>
      </w:r>
      <w:r w:rsidRPr="004711AE">
        <w:t xml:space="preserve">, PhD in Political Science @ Harvard, Professor in the Department of Government and the Department of Statistics at Harvard University, “Robustness of Empirical Evidence for the Democratic Peace: A Nonparametric Sensitivity Analysis”, </w:t>
      </w:r>
      <w:r>
        <w:t>International Organization 75, Summer 2021, pp. 901–19</w:t>
      </w:r>
    </w:p>
    <w:p w14:paraId="34BA99B8" w14:textId="77777777" w:rsidR="007C4A38" w:rsidRPr="004711AE" w:rsidRDefault="007C4A38" w:rsidP="007C4A38">
      <w:pPr>
        <w:rPr>
          <w:rStyle w:val="StyleUnderline"/>
        </w:rPr>
      </w:pPr>
      <w:r w:rsidRPr="004711AE">
        <w:rPr>
          <w:rStyle w:val="StyleUnderline"/>
        </w:rPr>
        <w:t xml:space="preserve">The </w:t>
      </w:r>
      <w:r w:rsidRPr="00217F3E">
        <w:rPr>
          <w:rStyle w:val="Emphasis"/>
          <w:highlight w:val="cyan"/>
        </w:rPr>
        <w:t>democratic peace</w:t>
      </w:r>
      <w:r w:rsidRPr="00893616">
        <w:rPr>
          <w:sz w:val="16"/>
        </w:rPr>
        <w:t xml:space="preserve"> — the idea that democracies rarely fight one another — </w:t>
      </w:r>
      <w:r w:rsidRPr="00217F3E">
        <w:rPr>
          <w:rStyle w:val="StyleUnderline"/>
          <w:highlight w:val="cyan"/>
        </w:rPr>
        <w:t>has been called “</w:t>
      </w:r>
      <w:r w:rsidRPr="00217F3E">
        <w:rPr>
          <w:rStyle w:val="Emphasis"/>
          <w:highlight w:val="cyan"/>
        </w:rPr>
        <w:t>the closest thing we have to an empirical law</w:t>
      </w:r>
      <w:r w:rsidRPr="00217F3E">
        <w:rPr>
          <w:sz w:val="16"/>
          <w:highlight w:val="cyan"/>
        </w:rPr>
        <w:t xml:space="preserve"> </w:t>
      </w:r>
      <w:r w:rsidRPr="00217F3E">
        <w:rPr>
          <w:rStyle w:val="StyleUnderline"/>
          <w:highlight w:val="cyan"/>
        </w:rPr>
        <w:t>in</w:t>
      </w:r>
      <w:r w:rsidRPr="004711AE">
        <w:rPr>
          <w:rStyle w:val="StyleUnderline"/>
        </w:rPr>
        <w:t xml:space="preserve"> the study of</w:t>
      </w:r>
      <w:r w:rsidRPr="00893616">
        <w:rPr>
          <w:sz w:val="16"/>
        </w:rPr>
        <w:t xml:space="preserve"> </w:t>
      </w:r>
      <w:r w:rsidRPr="00217F3E">
        <w:rPr>
          <w:rStyle w:val="Emphasis"/>
          <w:highlight w:val="cyan"/>
        </w:rPr>
        <w:t>international relations</w:t>
      </w:r>
      <w:r w:rsidRPr="00893616">
        <w:rPr>
          <w:sz w:val="16"/>
        </w:rPr>
        <w:t xml:space="preserve">.” Yet, </w:t>
      </w:r>
      <w:r w:rsidRPr="00393719">
        <w:rPr>
          <w:rStyle w:val="StyleUnderline"/>
        </w:rPr>
        <w:t>some contend that this relationship is spurious</w:t>
      </w:r>
      <w:r w:rsidRPr="00393719">
        <w:rPr>
          <w:sz w:val="16"/>
        </w:rPr>
        <w:t xml:space="preserve"> and suggest alternative explanations. </w:t>
      </w:r>
      <w:r w:rsidRPr="00393719">
        <w:rPr>
          <w:rStyle w:val="StyleUnderline"/>
        </w:rPr>
        <w:t>Unfortunately</w:t>
      </w:r>
      <w:r w:rsidRPr="00393719">
        <w:rPr>
          <w:sz w:val="16"/>
        </w:rPr>
        <w:t xml:space="preserve">, in the absence of randomized experiments, </w:t>
      </w:r>
      <w:r w:rsidRPr="00393719">
        <w:rPr>
          <w:rStyle w:val="StyleUnderline"/>
        </w:rPr>
        <w:t xml:space="preserve">we can never </w:t>
      </w:r>
      <w:r w:rsidRPr="00393719">
        <w:rPr>
          <w:rStyle w:val="Emphasis"/>
        </w:rPr>
        <w:t>rule out</w:t>
      </w:r>
      <w:r w:rsidRPr="00393719">
        <w:rPr>
          <w:rStyle w:val="StyleUnderline"/>
        </w:rPr>
        <w:t xml:space="preserve"> the possible existence of such confounding biases</w:t>
      </w:r>
      <w:r w:rsidRPr="00393719">
        <w:rPr>
          <w:sz w:val="16"/>
        </w:rPr>
        <w:t xml:space="preserve">. Rather than commonly used regression-based approaches, </w:t>
      </w:r>
      <w:r w:rsidRPr="00393719">
        <w:rPr>
          <w:rStyle w:val="StyleUnderline"/>
        </w:rPr>
        <w:t xml:space="preserve">we </w:t>
      </w:r>
      <w:r w:rsidRPr="00217F3E">
        <w:rPr>
          <w:rStyle w:val="StyleUnderline"/>
          <w:highlight w:val="cyan"/>
        </w:rPr>
        <w:t>apply</w:t>
      </w:r>
      <w:r w:rsidRPr="004711AE">
        <w:rPr>
          <w:rStyle w:val="StyleUnderline"/>
        </w:rPr>
        <w:t xml:space="preserve"> a </w:t>
      </w:r>
      <w:r w:rsidRPr="00217F3E">
        <w:rPr>
          <w:rStyle w:val="StyleUnderline"/>
          <w:highlight w:val="cyan"/>
        </w:rPr>
        <w:t>nonparametric sensitivity analysis</w:t>
      </w:r>
      <w:r w:rsidRPr="004711AE">
        <w:rPr>
          <w:rStyle w:val="StyleUnderline"/>
        </w:rPr>
        <w:t>.</w:t>
      </w:r>
      <w:r w:rsidRPr="00893616">
        <w:rPr>
          <w:sz w:val="16"/>
        </w:rPr>
        <w:t xml:space="preserve"> We show that </w:t>
      </w:r>
      <w:r w:rsidRPr="00217F3E">
        <w:rPr>
          <w:rStyle w:val="Emphasis"/>
          <w:highlight w:val="cyan"/>
        </w:rPr>
        <w:t>overturning the positive association</w:t>
      </w:r>
      <w:r w:rsidRPr="00893616">
        <w:rPr>
          <w:sz w:val="16"/>
        </w:rPr>
        <w:t xml:space="preserve"> </w:t>
      </w:r>
      <w:r w:rsidRPr="00217F3E">
        <w:rPr>
          <w:rStyle w:val="StyleUnderline"/>
          <w:highlight w:val="cyan"/>
        </w:rPr>
        <w:t>between</w:t>
      </w:r>
      <w:r w:rsidRPr="00217F3E">
        <w:rPr>
          <w:sz w:val="16"/>
          <w:highlight w:val="cyan"/>
        </w:rPr>
        <w:t xml:space="preserve"> </w:t>
      </w:r>
      <w:r w:rsidRPr="00217F3E">
        <w:rPr>
          <w:rStyle w:val="Emphasis"/>
          <w:highlight w:val="cyan"/>
        </w:rPr>
        <w:t>democracy and peace</w:t>
      </w:r>
      <w:r w:rsidRPr="00893616">
        <w:rPr>
          <w:sz w:val="16"/>
        </w:rPr>
        <w:t xml:space="preserve"> </w:t>
      </w:r>
      <w:r w:rsidRPr="00217F3E">
        <w:rPr>
          <w:rStyle w:val="StyleUnderline"/>
          <w:highlight w:val="cyan"/>
        </w:rPr>
        <w:t xml:space="preserve">would require a confounder that is </w:t>
      </w:r>
      <w:r w:rsidRPr="00217F3E">
        <w:rPr>
          <w:rStyle w:val="Emphasis"/>
          <w:highlight w:val="cyan"/>
        </w:rPr>
        <w:t>47</w:t>
      </w:r>
      <w:r w:rsidRPr="004711AE">
        <w:rPr>
          <w:rStyle w:val="Emphasis"/>
        </w:rPr>
        <w:t xml:space="preserve"> </w:t>
      </w:r>
      <w:r w:rsidRPr="00217F3E">
        <w:rPr>
          <w:rStyle w:val="Emphasis"/>
          <w:highlight w:val="cyan"/>
        </w:rPr>
        <w:t>times more prevalent</w:t>
      </w:r>
      <w:r w:rsidRPr="00217F3E">
        <w:rPr>
          <w:sz w:val="16"/>
          <w:highlight w:val="cyan"/>
        </w:rPr>
        <w:t xml:space="preserve"> </w:t>
      </w:r>
      <w:r w:rsidRPr="00217F3E">
        <w:rPr>
          <w:rStyle w:val="StyleUnderline"/>
          <w:highlight w:val="cyan"/>
        </w:rPr>
        <w:t xml:space="preserve">in </w:t>
      </w:r>
      <w:r w:rsidRPr="00217F3E">
        <w:rPr>
          <w:rStyle w:val="Emphasis"/>
          <w:highlight w:val="cyan"/>
        </w:rPr>
        <w:t>democratic dyads</w:t>
      </w:r>
      <w:r w:rsidRPr="004711AE">
        <w:rPr>
          <w:rStyle w:val="StyleUnderline"/>
        </w:rPr>
        <w:t xml:space="preserve"> </w:t>
      </w:r>
      <w:r w:rsidRPr="00217F3E">
        <w:rPr>
          <w:rStyle w:val="StyleUnderline"/>
          <w:highlight w:val="cyan"/>
        </w:rPr>
        <w:t>than</w:t>
      </w:r>
      <w:r w:rsidRPr="004711AE">
        <w:rPr>
          <w:rStyle w:val="StyleUnderline"/>
        </w:rPr>
        <w:t xml:space="preserve"> in </w:t>
      </w:r>
      <w:r w:rsidRPr="00217F3E">
        <w:rPr>
          <w:rStyle w:val="StyleUnderline"/>
          <w:highlight w:val="cyan"/>
        </w:rPr>
        <w:t>other dyads</w:t>
      </w:r>
      <w:r w:rsidRPr="00893616">
        <w:rPr>
          <w:sz w:val="16"/>
        </w:rPr>
        <w:t xml:space="preserve">. </w:t>
      </w:r>
      <w:r w:rsidRPr="004711AE">
        <w:rPr>
          <w:rStyle w:val="Emphasis"/>
          <w:sz w:val="24"/>
        </w:rPr>
        <w:t xml:space="preserve">To put this number in context, </w:t>
      </w:r>
      <w:r w:rsidRPr="00217F3E">
        <w:rPr>
          <w:rStyle w:val="Emphasis"/>
          <w:sz w:val="24"/>
          <w:highlight w:val="cyan"/>
        </w:rPr>
        <w:t>the relationship between democracy and peace is</w:t>
      </w:r>
      <w:r w:rsidRPr="004711AE">
        <w:rPr>
          <w:rStyle w:val="Emphasis"/>
          <w:sz w:val="24"/>
        </w:rPr>
        <w:t xml:space="preserve"> at least </w:t>
      </w:r>
      <w:r w:rsidRPr="00217F3E">
        <w:rPr>
          <w:rStyle w:val="Emphasis"/>
          <w:sz w:val="24"/>
          <w:highlight w:val="cyan"/>
        </w:rPr>
        <w:t>five times as robust as that between smoking and lung cancer</w:t>
      </w:r>
      <w:r w:rsidRPr="00893616">
        <w:rPr>
          <w:sz w:val="16"/>
        </w:rPr>
        <w:t xml:space="preserve">. </w:t>
      </w:r>
      <w:r w:rsidRPr="00393719">
        <w:rPr>
          <w:rStyle w:val="StyleUnderline"/>
        </w:rPr>
        <w:t>To explain away the democratic peace, therefore</w:t>
      </w:r>
      <w:r w:rsidRPr="004711AE">
        <w:rPr>
          <w:rStyle w:val="StyleUnderline"/>
        </w:rPr>
        <w:t xml:space="preserve">, </w:t>
      </w:r>
      <w:r w:rsidRPr="00217F3E">
        <w:rPr>
          <w:rStyle w:val="StyleUnderline"/>
          <w:highlight w:val="cyan"/>
        </w:rPr>
        <w:t xml:space="preserve">scholars must find </w:t>
      </w:r>
      <w:r w:rsidRPr="00217F3E">
        <w:rPr>
          <w:rStyle w:val="Emphasis"/>
          <w:highlight w:val="cyan"/>
        </w:rPr>
        <w:t>far more powerful confounders</w:t>
      </w:r>
      <w:r w:rsidRPr="004711AE">
        <w:rPr>
          <w:rStyle w:val="StyleUnderline"/>
        </w:rPr>
        <w:t xml:space="preserve"> </w:t>
      </w:r>
      <w:r w:rsidRPr="00217F3E">
        <w:rPr>
          <w:rStyle w:val="StyleUnderline"/>
          <w:highlight w:val="cyan"/>
        </w:rPr>
        <w:t xml:space="preserve">than </w:t>
      </w:r>
      <w:r w:rsidRPr="00217F3E">
        <w:rPr>
          <w:rStyle w:val="Emphasis"/>
          <w:highlight w:val="cyan"/>
        </w:rPr>
        <w:t>already</w:t>
      </w:r>
      <w:r w:rsidRPr="004711AE">
        <w:rPr>
          <w:rStyle w:val="StyleUnderline"/>
        </w:rPr>
        <w:t xml:space="preserve"> those </w:t>
      </w:r>
      <w:r w:rsidRPr="00217F3E">
        <w:rPr>
          <w:rStyle w:val="StyleUnderline"/>
          <w:highlight w:val="cyan"/>
        </w:rPr>
        <w:t>identified</w:t>
      </w:r>
      <w:r w:rsidRPr="004711AE">
        <w:rPr>
          <w:rStyle w:val="StyleUnderline"/>
        </w:rPr>
        <w:t xml:space="preserve"> in the literature.</w:t>
      </w:r>
    </w:p>
    <w:p w14:paraId="75A7EB34" w14:textId="77777777" w:rsidR="007C4A38" w:rsidRPr="00505AC5" w:rsidRDefault="007C4A38" w:rsidP="007C4A38"/>
    <w:p w14:paraId="45F70F0B" w14:textId="77777777" w:rsidR="007C4A38" w:rsidRDefault="007C4A38" w:rsidP="007C4A38">
      <w:pPr>
        <w:pStyle w:val="Heading3"/>
      </w:pPr>
      <w:r>
        <w:t>Advantage 2 --- Thumpers</w:t>
      </w:r>
    </w:p>
    <w:p w14:paraId="3208FB14" w14:textId="77777777" w:rsidR="007C4A38" w:rsidRDefault="007C4A38" w:rsidP="007C4A38">
      <w:pPr>
        <w:pStyle w:val="Heading4"/>
      </w:pPr>
      <w:r>
        <w:t>Inflation is high now.</w:t>
      </w:r>
    </w:p>
    <w:p w14:paraId="1D94FF31" w14:textId="77777777" w:rsidR="007C4A38" w:rsidRPr="00B74930" w:rsidRDefault="007C4A38" w:rsidP="007C4A38">
      <w:pPr>
        <w:rPr>
          <w:sz w:val="16"/>
        </w:rPr>
      </w:pPr>
      <w:proofErr w:type="spellStart"/>
      <w:r w:rsidRPr="00CF2D31">
        <w:rPr>
          <w:rStyle w:val="Style13ptBold"/>
        </w:rPr>
        <w:t>Bartash</w:t>
      </w:r>
      <w:proofErr w:type="spellEnd"/>
      <w:r w:rsidRPr="00CF2D31">
        <w:rPr>
          <w:rStyle w:val="Style13ptBold"/>
        </w:rPr>
        <w:t xml:space="preserve"> 24</w:t>
      </w:r>
      <w:r>
        <w:t xml:space="preserve"> </w:t>
      </w:r>
      <w:r w:rsidRPr="00B74930">
        <w:rPr>
          <w:sz w:val="16"/>
        </w:rPr>
        <w:t xml:space="preserve">(Jeffry </w:t>
      </w:r>
      <w:proofErr w:type="spellStart"/>
      <w:r w:rsidRPr="00B74930">
        <w:rPr>
          <w:sz w:val="16"/>
        </w:rPr>
        <w:t>Bartash</w:t>
      </w:r>
      <w:proofErr w:type="spellEnd"/>
      <w:r w:rsidRPr="00B74930">
        <w:rPr>
          <w:sz w:val="16"/>
        </w:rPr>
        <w:t xml:space="preserve">, Reporter for Market Watch, “Inflation and high interest rates constrain U.S. retail sales in May” 6/18/2024. Accessed 6/18/2024. https://www.morningstar.com/news/marketwatch/2024061876/inflation-and-high-interest-rates-constrain-us-retail-sales-in-may) </w:t>
      </w:r>
      <w:proofErr w:type="spellStart"/>
      <w:r w:rsidRPr="00B74930">
        <w:rPr>
          <w:sz w:val="16"/>
        </w:rPr>
        <w:t>wtk</w:t>
      </w:r>
      <w:proofErr w:type="spellEnd"/>
      <w:r w:rsidRPr="00B74930">
        <w:rPr>
          <w:sz w:val="16"/>
        </w:rPr>
        <w:t xml:space="preserve"> </w:t>
      </w:r>
    </w:p>
    <w:p w14:paraId="780EB4DE" w14:textId="77777777" w:rsidR="007C4A38" w:rsidRDefault="007C4A38" w:rsidP="007C4A38">
      <w:pPr>
        <w:spacing w:after="0"/>
        <w:rPr>
          <w:rStyle w:val="StyleUnderline"/>
        </w:rPr>
      </w:pPr>
      <w:r w:rsidRPr="00CC431C">
        <w:rPr>
          <w:rStyle w:val="StyleUnderline"/>
          <w:highlight w:val="cyan"/>
        </w:rPr>
        <w:t xml:space="preserve">Consumers </w:t>
      </w:r>
      <w:r w:rsidRPr="00E92992">
        <w:rPr>
          <w:rStyle w:val="StyleUnderline"/>
        </w:rPr>
        <w:t xml:space="preserve">are feeling </w:t>
      </w:r>
      <w:r w:rsidRPr="00CC431C">
        <w:rPr>
          <w:rStyle w:val="StyleUnderline"/>
          <w:highlight w:val="cyan"/>
        </w:rPr>
        <w:t xml:space="preserve">a </w:t>
      </w:r>
      <w:r w:rsidRPr="00CC431C">
        <w:rPr>
          <w:rStyle w:val="Emphasis"/>
          <w:highlight w:val="cyan"/>
        </w:rPr>
        <w:t>financial pinch</w:t>
      </w:r>
    </w:p>
    <w:p w14:paraId="673DA015" w14:textId="77777777" w:rsidR="007C4A38" w:rsidRDefault="007C4A38" w:rsidP="007C4A38">
      <w:pPr>
        <w:spacing w:after="0"/>
      </w:pPr>
      <w:r>
        <w:t>Story developing. Stay tuned for updates here.</w:t>
      </w:r>
    </w:p>
    <w:p w14:paraId="42333400" w14:textId="77777777" w:rsidR="007C4A38" w:rsidRDefault="007C4A38" w:rsidP="007C4A38">
      <w:pPr>
        <w:spacing w:after="0"/>
        <w:rPr>
          <w:rStyle w:val="StyleUnderline"/>
        </w:rPr>
      </w:pPr>
      <w:r>
        <w:t xml:space="preserve">The numbers: </w:t>
      </w:r>
      <w:r w:rsidRPr="00CC431C">
        <w:rPr>
          <w:rStyle w:val="StyleUnderline"/>
          <w:highlight w:val="cyan"/>
        </w:rPr>
        <w:t>Sales</w:t>
      </w:r>
      <w:r w:rsidRPr="00CF2D31">
        <w:rPr>
          <w:rStyle w:val="StyleUnderline"/>
        </w:rPr>
        <w:t xml:space="preserve"> at U.S. retailers </w:t>
      </w:r>
      <w:r w:rsidRPr="00CC431C">
        <w:rPr>
          <w:rStyle w:val="StyleUnderline"/>
          <w:highlight w:val="cyan"/>
        </w:rPr>
        <w:t xml:space="preserve">barely rose in May, </w:t>
      </w:r>
      <w:r w:rsidRPr="00E92992">
        <w:rPr>
          <w:rStyle w:val="StyleUnderline"/>
        </w:rPr>
        <w:t xml:space="preserve">suggesting </w:t>
      </w:r>
      <w:r w:rsidRPr="00CC431C">
        <w:rPr>
          <w:rStyle w:val="StyleUnderline"/>
          <w:highlight w:val="cyan"/>
        </w:rPr>
        <w:t xml:space="preserve">Americans </w:t>
      </w:r>
      <w:r w:rsidRPr="00E92992">
        <w:rPr>
          <w:rStyle w:val="StyleUnderline"/>
        </w:rPr>
        <w:t xml:space="preserve">are </w:t>
      </w:r>
      <w:r w:rsidRPr="00CC431C">
        <w:rPr>
          <w:rStyle w:val="StyleUnderline"/>
          <w:highlight w:val="cyan"/>
        </w:rPr>
        <w:t xml:space="preserve">feeling </w:t>
      </w:r>
      <w:r w:rsidRPr="00E92992">
        <w:rPr>
          <w:rStyle w:val="StyleUnderline"/>
        </w:rPr>
        <w:t xml:space="preserve">the weight of </w:t>
      </w:r>
      <w:r w:rsidRPr="00CC431C">
        <w:rPr>
          <w:rStyle w:val="Emphasis"/>
          <w:highlight w:val="cyan"/>
        </w:rPr>
        <w:t>lingering inflation</w:t>
      </w:r>
      <w:r w:rsidRPr="00CF2D31">
        <w:rPr>
          <w:rStyle w:val="StyleUnderline"/>
        </w:rPr>
        <w:t xml:space="preserve"> and high interest rates.</w:t>
      </w:r>
    </w:p>
    <w:p w14:paraId="415EACD5" w14:textId="77777777" w:rsidR="007C4A38" w:rsidRDefault="007C4A38" w:rsidP="007C4A38">
      <w:pPr>
        <w:spacing w:after="0"/>
      </w:pPr>
      <w:r>
        <w:t>Sales had been forecast to rise 0.2%, based on a Wall Street Journal poll of economists. Sales in April were also revised to show a decline instead of no change as originally reported.</w:t>
      </w:r>
    </w:p>
    <w:p w14:paraId="68193022" w14:textId="77777777" w:rsidR="007C4A38" w:rsidRDefault="007C4A38" w:rsidP="007C4A38">
      <w:pPr>
        <w:spacing w:after="0"/>
      </w:pPr>
      <w:r w:rsidRPr="00E92992">
        <w:rPr>
          <w:rStyle w:val="StyleUnderline"/>
        </w:rPr>
        <w:t xml:space="preserve">Retail sales are a </w:t>
      </w:r>
      <w:r w:rsidRPr="00CC431C">
        <w:rPr>
          <w:rStyle w:val="StyleUnderline"/>
          <w:highlight w:val="cyan"/>
        </w:rPr>
        <w:t xml:space="preserve">big part of consumer spending and </w:t>
      </w:r>
      <w:r w:rsidRPr="00E92992">
        <w:rPr>
          <w:rStyle w:val="StyleUnderline"/>
        </w:rPr>
        <w:t xml:space="preserve">offer clues about the </w:t>
      </w:r>
      <w:r w:rsidRPr="00CC431C">
        <w:rPr>
          <w:rStyle w:val="StyleUnderline"/>
          <w:highlight w:val="cyan"/>
        </w:rPr>
        <w:t>strength of the economy</w:t>
      </w:r>
      <w:r w:rsidRPr="00CC431C">
        <w:rPr>
          <w:highlight w:val="cyan"/>
        </w:rPr>
        <w:t xml:space="preserve">. </w:t>
      </w:r>
      <w:r w:rsidRPr="00CC431C">
        <w:rPr>
          <w:rStyle w:val="StyleUnderline"/>
          <w:highlight w:val="cyan"/>
        </w:rPr>
        <w:t xml:space="preserve">Sales have slowed </w:t>
      </w:r>
      <w:r w:rsidRPr="00E92992">
        <w:rPr>
          <w:rStyle w:val="StyleUnderline"/>
        </w:rPr>
        <w:t>in the past few years</w:t>
      </w:r>
      <w:r>
        <w:t xml:space="preserve"> but they are still rising at a pace consistent with steady U.S. growth.</w:t>
      </w:r>
    </w:p>
    <w:p w14:paraId="29587081" w14:textId="77777777" w:rsidR="007C4A38" w:rsidRDefault="007C4A38" w:rsidP="007C4A38">
      <w:pPr>
        <w:spacing w:after="0"/>
      </w:pPr>
      <w:r>
        <w:t>Retail sales also rose 0.1% in May if auto dealers and gas stations are excluded. Car and gasoline purchases exaggerate overall retail spending.</w:t>
      </w:r>
    </w:p>
    <w:p w14:paraId="40E0CAC6" w14:textId="77777777" w:rsidR="007C4A38" w:rsidRDefault="007C4A38" w:rsidP="007C4A38">
      <w:pPr>
        <w:spacing w:after="0"/>
        <w:rPr>
          <w:rStyle w:val="StyleUnderline"/>
        </w:rPr>
      </w:pPr>
      <w:r>
        <w:t xml:space="preserve">Big picture: </w:t>
      </w:r>
      <w:r w:rsidRPr="00E92992">
        <w:rPr>
          <w:rStyle w:val="StyleUnderline"/>
        </w:rPr>
        <w:t xml:space="preserve">Softer retail sales this year suggest </w:t>
      </w:r>
      <w:r w:rsidRPr="00CC431C">
        <w:rPr>
          <w:rStyle w:val="StyleUnderline"/>
          <w:highlight w:val="cyan"/>
        </w:rPr>
        <w:t>households are feeling more strain from inflation</w:t>
      </w:r>
      <w:r>
        <w:t xml:space="preserve">, high interest rates </w:t>
      </w:r>
      <w:r w:rsidRPr="00CC431C">
        <w:rPr>
          <w:rStyle w:val="StyleUnderline"/>
          <w:highlight w:val="cyan"/>
        </w:rPr>
        <w:t>and a slower rise in incomes.</w:t>
      </w:r>
    </w:p>
    <w:p w14:paraId="0ACFD377" w14:textId="77777777" w:rsidR="007C4A38" w:rsidRDefault="007C4A38" w:rsidP="007C4A38"/>
    <w:p w14:paraId="61F04549" w14:textId="77777777" w:rsidR="007C4A38" w:rsidRDefault="007C4A38" w:rsidP="007C4A38">
      <w:pPr>
        <w:pStyle w:val="Heading4"/>
      </w:pPr>
      <w:r>
        <w:t>Bidens willing to commit to bipartisan agreements.</w:t>
      </w:r>
    </w:p>
    <w:p w14:paraId="599EDF2E" w14:textId="77777777" w:rsidR="007C4A38" w:rsidRPr="00B74930" w:rsidRDefault="007C4A38" w:rsidP="007C4A38">
      <w:pPr>
        <w:rPr>
          <w:rStyle w:val="Style13ptBold"/>
          <w:sz w:val="16"/>
        </w:rPr>
      </w:pPr>
      <w:r w:rsidRPr="00E92992">
        <w:rPr>
          <w:rStyle w:val="Style13ptBold"/>
        </w:rPr>
        <w:t>White House 24</w:t>
      </w:r>
      <w:r>
        <w:rPr>
          <w:rStyle w:val="Style13ptBold"/>
        </w:rPr>
        <w:t xml:space="preserve"> </w:t>
      </w:r>
      <w:r w:rsidRPr="00B74930">
        <w:rPr>
          <w:sz w:val="16"/>
        </w:rPr>
        <w:t xml:space="preserve">[White House Briefing, The White House, “Impact of Bipartisan Border Agreement Funding on Border Operations”, 2/29/24, https://www.whitehouse.gov/briefing-room/statements-releases/2024/02/29/fact-sheet-impact-of-bipartisan-border-agreement-funding-on-border-operations/] </w:t>
      </w:r>
    </w:p>
    <w:p w14:paraId="3EE4C380" w14:textId="77777777" w:rsidR="007C4A38" w:rsidRDefault="007C4A38" w:rsidP="007C4A38">
      <w:pPr>
        <w:rPr>
          <w:sz w:val="16"/>
        </w:rPr>
      </w:pPr>
      <w:r w:rsidRPr="001339C9">
        <w:rPr>
          <w:sz w:val="16"/>
        </w:rPr>
        <w:t xml:space="preserve">Today, President </w:t>
      </w:r>
      <w:r w:rsidRPr="001339C9">
        <w:rPr>
          <w:rStyle w:val="StyleUnderline"/>
          <w:highlight w:val="cyan"/>
        </w:rPr>
        <w:t>Biden</w:t>
      </w:r>
      <w:r w:rsidRPr="001339C9">
        <w:rPr>
          <w:sz w:val="16"/>
        </w:rPr>
        <w:t xml:space="preserve"> is traveling </w:t>
      </w:r>
      <w:r w:rsidRPr="001339C9">
        <w:rPr>
          <w:rStyle w:val="StyleUnderline"/>
          <w:highlight w:val="cyan"/>
        </w:rPr>
        <w:t>to</w:t>
      </w:r>
      <w:r w:rsidRPr="001339C9">
        <w:rPr>
          <w:sz w:val="16"/>
        </w:rPr>
        <w:t xml:space="preserve"> Brownsville, </w:t>
      </w:r>
      <w:r w:rsidRPr="001339C9">
        <w:rPr>
          <w:rStyle w:val="StyleUnderline"/>
          <w:highlight w:val="cyan"/>
        </w:rPr>
        <w:t>Texas</w:t>
      </w:r>
      <w:r w:rsidRPr="001339C9">
        <w:rPr>
          <w:sz w:val="16"/>
        </w:rPr>
        <w:t xml:space="preserve"> to </w:t>
      </w:r>
      <w:r w:rsidRPr="000A5D43">
        <w:rPr>
          <w:rStyle w:val="StyleUnderline"/>
          <w:highlight w:val="cyan"/>
        </w:rPr>
        <w:t>meet</w:t>
      </w:r>
      <w:r w:rsidRPr="000A5D43">
        <w:rPr>
          <w:sz w:val="16"/>
          <w:highlight w:val="cyan"/>
        </w:rPr>
        <w:t xml:space="preserve"> </w:t>
      </w:r>
      <w:r w:rsidRPr="000A5D43">
        <w:rPr>
          <w:rStyle w:val="StyleUnderline"/>
          <w:highlight w:val="cyan"/>
        </w:rPr>
        <w:t>with</w:t>
      </w:r>
      <w:r w:rsidRPr="001339C9">
        <w:rPr>
          <w:sz w:val="16"/>
        </w:rPr>
        <w:t xml:space="preserve"> U.S. </w:t>
      </w:r>
      <w:r w:rsidRPr="000A5D43">
        <w:rPr>
          <w:rStyle w:val="StyleUnderline"/>
          <w:highlight w:val="cyan"/>
        </w:rPr>
        <w:t>Border Patrol</w:t>
      </w:r>
      <w:r w:rsidRPr="001339C9">
        <w:rPr>
          <w:rStyle w:val="StyleUnderline"/>
        </w:rPr>
        <w:t xml:space="preserve"> </w:t>
      </w:r>
      <w:r w:rsidRPr="001339C9">
        <w:rPr>
          <w:sz w:val="16"/>
        </w:rPr>
        <w:t xml:space="preserve">agents, law enforcement, </w:t>
      </w:r>
      <w:r w:rsidRPr="001339C9">
        <w:rPr>
          <w:rStyle w:val="StyleUnderline"/>
        </w:rPr>
        <w:t xml:space="preserve">frontline personnel, </w:t>
      </w:r>
      <w:r w:rsidRPr="000A5D43">
        <w:rPr>
          <w:rStyle w:val="StyleUnderline"/>
          <w:highlight w:val="cyan"/>
        </w:rPr>
        <w:t>and local leaders</w:t>
      </w:r>
      <w:r w:rsidRPr="001339C9">
        <w:rPr>
          <w:sz w:val="16"/>
        </w:rPr>
        <w:t xml:space="preserve"> to discuss the urgent need to pass the </w:t>
      </w:r>
      <w:r w:rsidRPr="000A5D43">
        <w:rPr>
          <w:rStyle w:val="StyleUnderline"/>
          <w:highlight w:val="cyan"/>
        </w:rPr>
        <w:t>Senate</w:t>
      </w:r>
      <w:r w:rsidRPr="001339C9">
        <w:rPr>
          <w:rStyle w:val="StyleUnderline"/>
        </w:rPr>
        <w:t xml:space="preserve"> </w:t>
      </w:r>
      <w:r w:rsidRPr="000A5D43">
        <w:rPr>
          <w:rStyle w:val="StyleUnderline"/>
          <w:highlight w:val="cyan"/>
        </w:rPr>
        <w:t>bipartisan</w:t>
      </w:r>
      <w:r w:rsidRPr="001339C9">
        <w:rPr>
          <w:rStyle w:val="StyleUnderline"/>
        </w:rPr>
        <w:t xml:space="preserve"> border </w:t>
      </w:r>
      <w:r w:rsidRPr="000A5D43">
        <w:rPr>
          <w:rStyle w:val="StyleUnderline"/>
          <w:highlight w:val="cyan"/>
        </w:rPr>
        <w:t>security agreement</w:t>
      </w:r>
      <w:r w:rsidRPr="001339C9">
        <w:rPr>
          <w:sz w:val="16"/>
        </w:rPr>
        <w:t xml:space="preserve">. President </w:t>
      </w:r>
      <w:r w:rsidRPr="000A5D43">
        <w:rPr>
          <w:rStyle w:val="StyleUnderline"/>
          <w:highlight w:val="cyan"/>
        </w:rPr>
        <w:t>Biden</w:t>
      </w:r>
      <w:r w:rsidRPr="001339C9">
        <w:rPr>
          <w:sz w:val="16"/>
        </w:rPr>
        <w:t xml:space="preserve"> has </w:t>
      </w:r>
      <w:r w:rsidRPr="000A5D43">
        <w:rPr>
          <w:rStyle w:val="Emphasis"/>
          <w:highlight w:val="cyan"/>
        </w:rPr>
        <w:t>repeatedly</w:t>
      </w:r>
      <w:r w:rsidRPr="001339C9">
        <w:rPr>
          <w:sz w:val="16"/>
        </w:rPr>
        <w:t xml:space="preserve"> said he is </w:t>
      </w:r>
      <w:r w:rsidRPr="000A5D43">
        <w:rPr>
          <w:rStyle w:val="StyleUnderline"/>
          <w:highlight w:val="cyan"/>
        </w:rPr>
        <w:t>willing to work in a bipartisan way</w:t>
      </w:r>
      <w:r w:rsidRPr="001339C9">
        <w:rPr>
          <w:sz w:val="16"/>
        </w:rPr>
        <w:t xml:space="preserve"> to secure the border and fix our broken immigration system. Over several months, </w:t>
      </w:r>
      <w:r w:rsidRPr="001339C9">
        <w:rPr>
          <w:rStyle w:val="StyleUnderline"/>
        </w:rPr>
        <w:t xml:space="preserve">his </w:t>
      </w:r>
      <w:r w:rsidRPr="000A5D43">
        <w:rPr>
          <w:rStyle w:val="StyleUnderline"/>
          <w:highlight w:val="cyan"/>
        </w:rPr>
        <w:t>Administration negotiated</w:t>
      </w:r>
      <w:r w:rsidRPr="001339C9">
        <w:rPr>
          <w:rStyle w:val="StyleUnderline"/>
        </w:rPr>
        <w:t xml:space="preserve"> with a bipartisan group of Senators to </w:t>
      </w:r>
      <w:r w:rsidRPr="000A5D43">
        <w:rPr>
          <w:rStyle w:val="StyleUnderline"/>
          <w:highlight w:val="cyan"/>
        </w:rPr>
        <w:t>release a bill</w:t>
      </w:r>
      <w:r w:rsidRPr="001339C9">
        <w:rPr>
          <w:sz w:val="16"/>
        </w:rPr>
        <w:t xml:space="preserve"> that includes the toughest and fairest reforms to secure the border we have had in decades. It would make our country safer, </w:t>
      </w:r>
      <w:r w:rsidRPr="001339C9">
        <w:rPr>
          <w:rStyle w:val="StyleUnderline"/>
        </w:rPr>
        <w:t>make our border more secure</w:t>
      </w:r>
      <w:r w:rsidRPr="001339C9">
        <w:rPr>
          <w:sz w:val="16"/>
        </w:rPr>
        <w:t>, and treat people fairly and humanely while preserving legal immigration, consistent with our nation’s values. Th</w:t>
      </w:r>
      <w:r w:rsidRPr="001339C9">
        <w:rPr>
          <w:rStyle w:val="StyleUnderline"/>
        </w:rPr>
        <w:t xml:space="preserve">e bill </w:t>
      </w:r>
      <w:r w:rsidRPr="000A5D43">
        <w:rPr>
          <w:rStyle w:val="StyleUnderline"/>
          <w:highlight w:val="cyan"/>
        </w:rPr>
        <w:t>received support</w:t>
      </w:r>
      <w:r w:rsidRPr="001339C9">
        <w:rPr>
          <w:rStyle w:val="StyleUnderline"/>
        </w:rPr>
        <w:t xml:space="preserve"> from the Border Patrol Union, the Chamber of Commerce, the South </w:t>
      </w:r>
      <w:r w:rsidRPr="000A5D43">
        <w:rPr>
          <w:rStyle w:val="StyleUnderline"/>
          <w:highlight w:val="cyan"/>
        </w:rPr>
        <w:t>Texas</w:t>
      </w:r>
      <w:r w:rsidRPr="001339C9">
        <w:rPr>
          <w:rStyle w:val="StyleUnderline"/>
        </w:rPr>
        <w:t xml:space="preserve"> </w:t>
      </w:r>
      <w:r w:rsidRPr="000A5D43">
        <w:rPr>
          <w:rStyle w:val="StyleUnderline"/>
          <w:highlight w:val="cyan"/>
        </w:rPr>
        <w:t>Alliance</w:t>
      </w:r>
      <w:r w:rsidRPr="001339C9">
        <w:rPr>
          <w:rStyle w:val="StyleUnderline"/>
        </w:rPr>
        <w:t xml:space="preserve"> of Cities, and the Wall Street Journal</w:t>
      </w:r>
      <w:r w:rsidRPr="001339C9">
        <w:rPr>
          <w:sz w:val="16"/>
        </w:rPr>
        <w:t xml:space="preserve"> – but Speaker Mike Johnson and House Republicans have decided to play politics at the expense of border security.</w:t>
      </w:r>
    </w:p>
    <w:p w14:paraId="692CCC88" w14:textId="77777777" w:rsidR="007C4A38" w:rsidRDefault="007C4A38" w:rsidP="007C4A38">
      <w:pPr>
        <w:pStyle w:val="Heading4"/>
      </w:pPr>
      <w:r>
        <w:t xml:space="preserve">Only federal leadership creates </w:t>
      </w:r>
      <w:r>
        <w:rPr>
          <w:u w:val="single"/>
        </w:rPr>
        <w:t>uniform</w:t>
      </w:r>
      <w:r>
        <w:t xml:space="preserve"> border barriers --- otherwise rollback.</w:t>
      </w:r>
    </w:p>
    <w:p w14:paraId="76AF5EBC" w14:textId="77777777" w:rsidR="007C4A38" w:rsidRPr="00B74930" w:rsidRDefault="007C4A38" w:rsidP="007C4A38">
      <w:pPr>
        <w:rPr>
          <w:rStyle w:val="Style13ptBold"/>
          <w:sz w:val="16"/>
        </w:rPr>
      </w:pPr>
      <w:r>
        <w:rPr>
          <w:rStyle w:val="Style13ptBold"/>
        </w:rPr>
        <w:t xml:space="preserve">Sanchez 23 </w:t>
      </w:r>
      <w:r w:rsidRPr="00B74930">
        <w:rPr>
          <w:sz w:val="16"/>
        </w:rPr>
        <w:t xml:space="preserve">[Sandra Sanchez has been an award-winning newspaper journalist for the past 30 years. Border Report, “Texas appeals judge’s ruling that allows US to remove state border barriers”, Nov 30, 2023, https://www.borderreport.com/immigration/the-border-wall/texas-appeals-judges-ruling-that-allows-us-to-remove-state-border-barriers/] </w:t>
      </w:r>
    </w:p>
    <w:p w14:paraId="40D250A0" w14:textId="77777777" w:rsidR="007C4A38" w:rsidRPr="003D75DD" w:rsidRDefault="007C4A38" w:rsidP="007C4A38">
      <w:pPr>
        <w:rPr>
          <w:sz w:val="16"/>
        </w:rPr>
      </w:pPr>
      <w:proofErr w:type="spellStart"/>
      <w:r w:rsidRPr="003D75DD">
        <w:rPr>
          <w:sz w:val="16"/>
        </w:rPr>
        <w:t>McALLEN</w:t>
      </w:r>
      <w:proofErr w:type="spellEnd"/>
      <w:r w:rsidRPr="003D75DD">
        <w:rPr>
          <w:sz w:val="16"/>
        </w:rPr>
        <w:t xml:space="preserve">, Texas (Border Report) — The State of </w:t>
      </w:r>
      <w:r w:rsidRPr="001F50D3">
        <w:rPr>
          <w:rStyle w:val="StyleUnderline"/>
          <w:highlight w:val="cyan"/>
        </w:rPr>
        <w:t>Texas</w:t>
      </w:r>
      <w:r w:rsidRPr="003D75DD">
        <w:rPr>
          <w:sz w:val="16"/>
        </w:rPr>
        <w:t xml:space="preserve"> on Thursday </w:t>
      </w:r>
      <w:r w:rsidRPr="001F50D3">
        <w:rPr>
          <w:rStyle w:val="StyleUnderline"/>
          <w:highlight w:val="cyan"/>
        </w:rPr>
        <w:t>appealed</w:t>
      </w:r>
      <w:r w:rsidRPr="003D75DD">
        <w:rPr>
          <w:sz w:val="16"/>
        </w:rPr>
        <w:t xml:space="preserve"> a </w:t>
      </w:r>
      <w:r w:rsidRPr="001F50D3">
        <w:rPr>
          <w:rStyle w:val="StyleUnderline"/>
          <w:highlight w:val="cyan"/>
        </w:rPr>
        <w:t>fed</w:t>
      </w:r>
      <w:r w:rsidRPr="003D75DD">
        <w:rPr>
          <w:sz w:val="16"/>
        </w:rPr>
        <w:t xml:space="preserve">eral judge’s </w:t>
      </w:r>
      <w:r w:rsidRPr="001F50D3">
        <w:rPr>
          <w:rStyle w:val="StyleUnderline"/>
          <w:highlight w:val="cyan"/>
        </w:rPr>
        <w:t>ruling</w:t>
      </w:r>
      <w:r w:rsidRPr="001F50D3">
        <w:rPr>
          <w:sz w:val="16"/>
          <w:highlight w:val="cyan"/>
        </w:rPr>
        <w:t xml:space="preserve"> </w:t>
      </w:r>
      <w:r w:rsidRPr="001F50D3">
        <w:rPr>
          <w:rStyle w:val="StyleUnderline"/>
          <w:highlight w:val="cyan"/>
        </w:rPr>
        <w:t>that</w:t>
      </w:r>
      <w:r w:rsidRPr="003D75DD">
        <w:rPr>
          <w:sz w:val="16"/>
        </w:rPr>
        <w:t xml:space="preserve"> will </w:t>
      </w:r>
      <w:r w:rsidRPr="001F50D3">
        <w:rPr>
          <w:rStyle w:val="StyleUnderline"/>
          <w:highlight w:val="cyan"/>
        </w:rPr>
        <w:t>allow federal Border Patrol agents to take down border barriers</w:t>
      </w:r>
      <w:r w:rsidRPr="003D75DD">
        <w:rPr>
          <w:sz w:val="16"/>
        </w:rPr>
        <w:t xml:space="preserve"> that the state put along the Rio Grande in places like Eagle Pass and El Paso.</w:t>
      </w:r>
    </w:p>
    <w:p w14:paraId="5F6BED67" w14:textId="77777777" w:rsidR="007C4A38" w:rsidRPr="003D75DD" w:rsidRDefault="007C4A38" w:rsidP="007C4A38">
      <w:pPr>
        <w:rPr>
          <w:sz w:val="16"/>
        </w:rPr>
      </w:pPr>
      <w:r w:rsidRPr="003D75DD">
        <w:rPr>
          <w:sz w:val="16"/>
        </w:rPr>
        <w:t xml:space="preserve">Texas </w:t>
      </w:r>
      <w:r w:rsidRPr="001F50D3">
        <w:rPr>
          <w:rStyle w:val="StyleUnderline"/>
          <w:highlight w:val="cyan"/>
        </w:rPr>
        <w:t>truck inspections</w:t>
      </w:r>
      <w:r w:rsidRPr="001F50D3">
        <w:rPr>
          <w:sz w:val="16"/>
          <w:highlight w:val="cyan"/>
        </w:rPr>
        <w:t xml:space="preserve"> </w:t>
      </w:r>
      <w:r w:rsidRPr="001F50D3">
        <w:rPr>
          <w:rStyle w:val="StyleUnderline"/>
          <w:highlight w:val="cyan"/>
        </w:rPr>
        <w:t>add</w:t>
      </w:r>
      <w:r w:rsidRPr="001F50D3">
        <w:rPr>
          <w:sz w:val="16"/>
          <w:highlight w:val="cyan"/>
        </w:rPr>
        <w:t xml:space="preserve"> </w:t>
      </w:r>
      <w:r w:rsidRPr="001F50D3">
        <w:rPr>
          <w:rStyle w:val="StyleUnderline"/>
          <w:highlight w:val="cyan"/>
        </w:rPr>
        <w:t>to</w:t>
      </w:r>
      <w:r w:rsidRPr="001F50D3">
        <w:rPr>
          <w:sz w:val="16"/>
          <w:highlight w:val="cyan"/>
        </w:rPr>
        <w:t xml:space="preserve"> </w:t>
      </w:r>
      <w:r w:rsidRPr="001F50D3">
        <w:rPr>
          <w:rStyle w:val="StyleUnderline"/>
          <w:highlight w:val="cyan"/>
        </w:rPr>
        <w:t>delays</w:t>
      </w:r>
      <w:r w:rsidRPr="003D75DD">
        <w:rPr>
          <w:sz w:val="16"/>
        </w:rPr>
        <w:t xml:space="preserve"> at Eagle Pass’ only open bridge</w:t>
      </w:r>
    </w:p>
    <w:p w14:paraId="4A7F7C1B" w14:textId="77777777" w:rsidR="007C4A38" w:rsidRPr="003D75DD" w:rsidRDefault="007C4A38" w:rsidP="007C4A38">
      <w:pPr>
        <w:rPr>
          <w:sz w:val="16"/>
        </w:rPr>
      </w:pPr>
      <w:r w:rsidRPr="003D75DD">
        <w:rPr>
          <w:sz w:val="16"/>
        </w:rPr>
        <w:t xml:space="preserve">Texas Attorney General Ken Paxton wants reversed a ruling Wednesday by a U.S. District Judge Alia Moses with the Western District of Texas in Del Rio, which </w:t>
      </w:r>
      <w:r w:rsidRPr="007007F2">
        <w:rPr>
          <w:rStyle w:val="StyleUnderline"/>
        </w:rPr>
        <w:t>denies a preliminary injunction</w:t>
      </w:r>
      <w:r w:rsidRPr="003D75DD">
        <w:rPr>
          <w:sz w:val="16"/>
        </w:rPr>
        <w:t xml:space="preserve"> and </w:t>
      </w:r>
      <w:r w:rsidRPr="007007F2">
        <w:rPr>
          <w:rStyle w:val="StyleUnderline"/>
        </w:rPr>
        <w:t>permits federal agents to remove</w:t>
      </w:r>
      <w:r w:rsidRPr="003D75DD">
        <w:rPr>
          <w:sz w:val="16"/>
        </w:rPr>
        <w:t xml:space="preserve"> concertina </w:t>
      </w:r>
      <w:r w:rsidRPr="007007F2">
        <w:rPr>
          <w:rStyle w:val="StyleUnderline"/>
        </w:rPr>
        <w:t>wire</w:t>
      </w:r>
      <w:r w:rsidRPr="003D75DD">
        <w:rPr>
          <w:sz w:val="16"/>
        </w:rPr>
        <w:t xml:space="preserve"> that was put up by the state.</w:t>
      </w:r>
    </w:p>
    <w:p w14:paraId="17C90309" w14:textId="77777777" w:rsidR="007C4A38" w:rsidRPr="003D75DD" w:rsidRDefault="007C4A38" w:rsidP="007C4A38">
      <w:pPr>
        <w:rPr>
          <w:sz w:val="16"/>
        </w:rPr>
      </w:pPr>
      <w:r w:rsidRPr="003D75DD">
        <w:rPr>
          <w:sz w:val="16"/>
        </w:rPr>
        <w:t xml:space="preserve">“I am </w:t>
      </w:r>
      <w:r w:rsidRPr="001F50D3">
        <w:rPr>
          <w:rStyle w:val="StyleUnderline"/>
          <w:highlight w:val="cyan"/>
        </w:rPr>
        <w:t>disappointed</w:t>
      </w:r>
      <w:r w:rsidRPr="001F50D3">
        <w:rPr>
          <w:sz w:val="16"/>
          <w:highlight w:val="cyan"/>
        </w:rPr>
        <w:t xml:space="preserve"> </w:t>
      </w:r>
      <w:r w:rsidRPr="001F50D3">
        <w:rPr>
          <w:rStyle w:val="StyleUnderline"/>
          <w:highlight w:val="cyan"/>
        </w:rPr>
        <w:t>that</w:t>
      </w:r>
      <w:r w:rsidRPr="003D75DD">
        <w:rPr>
          <w:sz w:val="16"/>
        </w:rPr>
        <w:t xml:space="preserve"> the </w:t>
      </w:r>
      <w:r w:rsidRPr="001F50D3">
        <w:rPr>
          <w:rStyle w:val="StyleUnderline"/>
          <w:highlight w:val="cyan"/>
        </w:rPr>
        <w:t>federal government’s blatant and</w:t>
      </w:r>
      <w:r w:rsidRPr="003D75DD">
        <w:rPr>
          <w:rStyle w:val="StyleUnderline"/>
        </w:rPr>
        <w:t xml:space="preserve"> </w:t>
      </w:r>
      <w:r w:rsidRPr="001F50D3">
        <w:rPr>
          <w:rStyle w:val="StyleUnderline"/>
          <w:highlight w:val="cyan"/>
        </w:rPr>
        <w:t>disturbing</w:t>
      </w:r>
      <w:r w:rsidRPr="003D75DD">
        <w:rPr>
          <w:sz w:val="16"/>
        </w:rPr>
        <w:t xml:space="preserve"> efforts to </w:t>
      </w:r>
      <w:r w:rsidRPr="001F50D3">
        <w:rPr>
          <w:rStyle w:val="StyleUnderline"/>
          <w:highlight w:val="cyan"/>
        </w:rPr>
        <w:t>subvert law and order</w:t>
      </w:r>
      <w:r w:rsidRPr="003D75DD">
        <w:rPr>
          <w:sz w:val="16"/>
        </w:rPr>
        <w:t xml:space="preserve"> at our State’s border with Mexico </w:t>
      </w:r>
      <w:r w:rsidRPr="001F50D3">
        <w:rPr>
          <w:rStyle w:val="StyleUnderline"/>
          <w:highlight w:val="cyan"/>
        </w:rPr>
        <w:t>will be allowed to continue</w:t>
      </w:r>
      <w:r w:rsidRPr="003D75DD">
        <w:rPr>
          <w:rStyle w:val="StyleUnderline"/>
        </w:rPr>
        <w:t>,”</w:t>
      </w:r>
      <w:r w:rsidRPr="003D75DD">
        <w:rPr>
          <w:sz w:val="16"/>
        </w:rPr>
        <w:t xml:space="preserve"> Paxton said in a statement. “Biden’s </w:t>
      </w:r>
      <w:r w:rsidRPr="001F50D3">
        <w:rPr>
          <w:rStyle w:val="StyleUnderline"/>
          <w:highlight w:val="cyan"/>
        </w:rPr>
        <w:t>doctrine of open borders</w:t>
      </w:r>
      <w:r w:rsidRPr="003D75DD">
        <w:rPr>
          <w:sz w:val="16"/>
        </w:rPr>
        <w:t xml:space="preserve"> at </w:t>
      </w:r>
      <w:r w:rsidRPr="001F50D3">
        <w:rPr>
          <w:rStyle w:val="StyleUnderline"/>
          <w:highlight w:val="cyan"/>
        </w:rPr>
        <w:t>any cost threaten</w:t>
      </w:r>
      <w:r w:rsidRPr="003D75DD">
        <w:rPr>
          <w:rStyle w:val="StyleUnderline"/>
        </w:rPr>
        <w:t xml:space="preserve">s </w:t>
      </w:r>
      <w:r w:rsidRPr="003D75DD">
        <w:rPr>
          <w:sz w:val="16"/>
        </w:rPr>
        <w:t xml:space="preserve">the </w:t>
      </w:r>
      <w:r w:rsidRPr="001F50D3">
        <w:rPr>
          <w:rStyle w:val="StyleUnderline"/>
          <w:highlight w:val="cyan"/>
        </w:rPr>
        <w:t>safety of our citizens</w:t>
      </w:r>
      <w:r w:rsidRPr="003D75DD">
        <w:rPr>
          <w:sz w:val="16"/>
        </w:rPr>
        <w:t xml:space="preserve">, and we </w:t>
      </w:r>
      <w:r w:rsidRPr="001F50D3">
        <w:rPr>
          <w:rStyle w:val="StyleUnderline"/>
          <w:highlight w:val="cyan"/>
        </w:rPr>
        <w:t>will continue to fight it every step of the way</w:t>
      </w:r>
      <w:r w:rsidRPr="001F50D3">
        <w:rPr>
          <w:sz w:val="16"/>
          <w:highlight w:val="cyan"/>
        </w:rPr>
        <w:t>.”</w:t>
      </w:r>
    </w:p>
    <w:p w14:paraId="158620FA" w14:textId="77777777" w:rsidR="007C4A38" w:rsidRPr="003D75DD" w:rsidRDefault="007C4A38" w:rsidP="007C4A38">
      <w:pPr>
        <w:rPr>
          <w:sz w:val="16"/>
        </w:rPr>
      </w:pPr>
      <w:r w:rsidRPr="003D75DD">
        <w:rPr>
          <w:sz w:val="16"/>
        </w:rPr>
        <w:t xml:space="preserve">On Thursday, a notice of the state’s appeal to the Western District Court was sent to the Fifth Circuit Court. In a tweet Thursday on X, the platform previously known as Twitter, Paxton wrote: “I have </w:t>
      </w:r>
      <w:r w:rsidRPr="001F50D3">
        <w:rPr>
          <w:rStyle w:val="StyleUnderline"/>
          <w:highlight w:val="cyan"/>
        </w:rPr>
        <w:t>appealed</w:t>
      </w:r>
      <w:r w:rsidRPr="003D75DD">
        <w:rPr>
          <w:sz w:val="16"/>
        </w:rPr>
        <w:t xml:space="preserve"> a </w:t>
      </w:r>
      <w:r w:rsidRPr="001F50D3">
        <w:rPr>
          <w:rStyle w:val="StyleUnderline"/>
          <w:highlight w:val="cyan"/>
        </w:rPr>
        <w:t>decision by</w:t>
      </w:r>
      <w:r w:rsidRPr="003D75DD">
        <w:rPr>
          <w:sz w:val="16"/>
        </w:rPr>
        <w:t xml:space="preserve"> a </w:t>
      </w:r>
      <w:r w:rsidRPr="001F50D3">
        <w:rPr>
          <w:rStyle w:val="StyleUnderline"/>
          <w:highlight w:val="cyan"/>
        </w:rPr>
        <w:t>federal judge</w:t>
      </w:r>
      <w:r w:rsidRPr="001F50D3">
        <w:rPr>
          <w:sz w:val="16"/>
          <w:highlight w:val="cyan"/>
        </w:rPr>
        <w:t xml:space="preserve"> </w:t>
      </w:r>
      <w:r w:rsidRPr="001F50D3">
        <w:rPr>
          <w:rStyle w:val="StyleUnderline"/>
          <w:highlight w:val="cyan"/>
        </w:rPr>
        <w:t>allowing</w:t>
      </w:r>
      <w:r w:rsidRPr="003D75DD">
        <w:rPr>
          <w:sz w:val="16"/>
        </w:rPr>
        <w:t xml:space="preserve"> Joe Biden and </w:t>
      </w:r>
      <w:r w:rsidRPr="001F50D3">
        <w:rPr>
          <w:rStyle w:val="StyleUnderline"/>
          <w:highlight w:val="cyan"/>
        </w:rPr>
        <w:t>Homeland</w:t>
      </w:r>
      <w:r w:rsidRPr="003D75DD">
        <w:rPr>
          <w:rStyle w:val="StyleUnderline"/>
        </w:rPr>
        <w:t xml:space="preserve"> </w:t>
      </w:r>
      <w:r w:rsidRPr="001F50D3">
        <w:rPr>
          <w:rStyle w:val="StyleUnderline"/>
          <w:highlight w:val="cyan"/>
        </w:rPr>
        <w:t>Security</w:t>
      </w:r>
      <w:r w:rsidRPr="003D75DD">
        <w:rPr>
          <w:sz w:val="16"/>
        </w:rPr>
        <w:t xml:space="preserve"> Secretary Alejandro Mayorkas </w:t>
      </w:r>
      <w:r w:rsidRPr="001F50D3">
        <w:rPr>
          <w:rStyle w:val="StyleUnderline"/>
          <w:highlight w:val="cyan"/>
        </w:rPr>
        <w:t>to continue to destroy the State’s border barriers</w:t>
      </w:r>
      <w:r w:rsidRPr="003D75DD">
        <w:rPr>
          <w:sz w:val="16"/>
        </w:rPr>
        <w:t>. Texas had requested that the court preliminarily enjoin the federal government from cutting, destroying, damaging, or otherwise interfering with Texas’s concertina wire fence until the court can hold a final trial.”</w:t>
      </w:r>
    </w:p>
    <w:p w14:paraId="55ABCCD8" w14:textId="77777777" w:rsidR="007C4A38" w:rsidRPr="003D75DD" w:rsidRDefault="007C4A38" w:rsidP="007C4A38">
      <w:pPr>
        <w:rPr>
          <w:sz w:val="16"/>
        </w:rPr>
      </w:pPr>
      <w:r w:rsidRPr="001F50D3">
        <w:rPr>
          <w:rStyle w:val="StyleUnderline"/>
          <w:highlight w:val="cyan"/>
        </w:rPr>
        <w:t>Federal officials say</w:t>
      </w:r>
      <w:r w:rsidRPr="003D75DD">
        <w:rPr>
          <w:sz w:val="16"/>
        </w:rPr>
        <w:t xml:space="preserve"> the concertina wire spooled on the banks of the Rio Grande interferes </w:t>
      </w:r>
      <w:r w:rsidRPr="001F50D3">
        <w:rPr>
          <w:rStyle w:val="StyleUnderline"/>
          <w:highlight w:val="cyan"/>
        </w:rPr>
        <w:t>with</w:t>
      </w:r>
      <w:r w:rsidRPr="003D75DD">
        <w:rPr>
          <w:rStyle w:val="StyleUnderline"/>
        </w:rPr>
        <w:t xml:space="preserve"> </w:t>
      </w:r>
      <w:r w:rsidRPr="001F50D3">
        <w:rPr>
          <w:rStyle w:val="StyleUnderline"/>
          <w:highlight w:val="cyan"/>
        </w:rPr>
        <w:t>the Border Patrol’s ability to perform</w:t>
      </w:r>
      <w:r w:rsidRPr="003D75DD">
        <w:rPr>
          <w:sz w:val="16"/>
        </w:rPr>
        <w:t xml:space="preserve"> its </w:t>
      </w:r>
      <w:r w:rsidRPr="001F50D3">
        <w:rPr>
          <w:rStyle w:val="StyleUnderline"/>
          <w:highlight w:val="cyan"/>
        </w:rPr>
        <w:t>duties</w:t>
      </w:r>
      <w:r w:rsidRPr="003D75DD">
        <w:rPr>
          <w:sz w:val="16"/>
        </w:rPr>
        <w:t xml:space="preserve"> and to address medical emergencies of migrants who are crossing the river from Mexico into the United States.</w:t>
      </w:r>
    </w:p>
    <w:p w14:paraId="3ADE52E3" w14:textId="77777777" w:rsidR="007C4A38" w:rsidRPr="003D75DD" w:rsidRDefault="007C4A38" w:rsidP="007C4A38">
      <w:pPr>
        <w:rPr>
          <w:sz w:val="16"/>
        </w:rPr>
      </w:pPr>
      <w:r w:rsidRPr="003D75DD">
        <w:rPr>
          <w:sz w:val="16"/>
        </w:rPr>
        <w:t>On Oct. 30, the state was granted a temporary restraining order to stop federal border agents from cutting the razor wire.</w:t>
      </w:r>
    </w:p>
    <w:p w14:paraId="7E1E8ED3" w14:textId="77777777" w:rsidR="007C4A38" w:rsidRDefault="007C4A38" w:rsidP="007C4A38">
      <w:pPr>
        <w:rPr>
          <w:sz w:val="16"/>
        </w:rPr>
      </w:pPr>
      <w:r w:rsidRPr="003D75DD">
        <w:rPr>
          <w:sz w:val="16"/>
        </w:rPr>
        <w:t>At the time, a spokesperson for the Department of Homeland Security told Border Report that “</w:t>
      </w:r>
      <w:r w:rsidRPr="001F50D3">
        <w:rPr>
          <w:rStyle w:val="StyleUnderline"/>
          <w:highlight w:val="cyan"/>
        </w:rPr>
        <w:t>Border Patrol agents have a responsibility under federal</w:t>
      </w:r>
      <w:r w:rsidRPr="003D75DD">
        <w:rPr>
          <w:rStyle w:val="StyleUnderline"/>
        </w:rPr>
        <w:t xml:space="preserve"> law to </w:t>
      </w:r>
      <w:r w:rsidRPr="001F50D3">
        <w:rPr>
          <w:rStyle w:val="StyleUnderline"/>
          <w:highlight w:val="cyan"/>
        </w:rPr>
        <w:t>take those who have crossed onto U.S. soil without authorization into custody</w:t>
      </w:r>
      <w:r w:rsidRPr="003D75DD">
        <w:rPr>
          <w:rStyle w:val="StyleUnderline"/>
        </w:rPr>
        <w:t xml:space="preserve"> for processing, as </w:t>
      </w:r>
      <w:r w:rsidRPr="001F50D3">
        <w:rPr>
          <w:rStyle w:val="StyleUnderline"/>
          <w:highlight w:val="cyan"/>
        </w:rPr>
        <w:t>well as to act when there are conditions that put our workforce or migrants</w:t>
      </w:r>
      <w:r w:rsidRPr="003D75DD">
        <w:rPr>
          <w:rStyle w:val="StyleUnderline"/>
        </w:rPr>
        <w:t xml:space="preserve"> at risk</w:t>
      </w:r>
      <w:r w:rsidRPr="003D75DD">
        <w:rPr>
          <w:sz w:val="16"/>
        </w:rPr>
        <w:t>.”</w:t>
      </w:r>
    </w:p>
    <w:p w14:paraId="755A35FA" w14:textId="77777777" w:rsidR="007C4A38" w:rsidRDefault="007C4A38" w:rsidP="007C4A38">
      <w:pPr>
        <w:rPr>
          <w:sz w:val="16"/>
        </w:rPr>
      </w:pPr>
    </w:p>
    <w:p w14:paraId="20D5A54B" w14:textId="77777777" w:rsidR="007C4A38" w:rsidRPr="001339C9" w:rsidRDefault="007C4A38" w:rsidP="007C4A38">
      <w:pPr>
        <w:rPr>
          <w:sz w:val="16"/>
        </w:rPr>
      </w:pPr>
    </w:p>
    <w:p w14:paraId="3F32F042" w14:textId="77777777" w:rsidR="007C4A38" w:rsidRDefault="007C4A38" w:rsidP="007C4A38">
      <w:pPr>
        <w:pStyle w:val="Heading3"/>
      </w:pPr>
      <w:r>
        <w:t>Advantage 3 --- Enforcement</w:t>
      </w:r>
    </w:p>
    <w:p w14:paraId="2037EECB" w14:textId="77777777" w:rsidR="007C4A38" w:rsidRDefault="007C4A38" w:rsidP="007C4A38">
      <w:pPr>
        <w:pStyle w:val="Heading4"/>
      </w:pPr>
      <w:r>
        <w:t xml:space="preserve">Counterfeits overwhelm IPR enforcement at the border.  </w:t>
      </w:r>
    </w:p>
    <w:p w14:paraId="1CD09AEB" w14:textId="77777777" w:rsidR="007C4A38" w:rsidRPr="002555F2" w:rsidRDefault="007C4A38" w:rsidP="007C4A38">
      <w:pPr>
        <w:rPr>
          <w:sz w:val="16"/>
        </w:rPr>
      </w:pPr>
      <w:r w:rsidRPr="00C757DB">
        <w:rPr>
          <w:rStyle w:val="Style13ptBold"/>
        </w:rPr>
        <w:t>Highsmith 24</w:t>
      </w:r>
      <w:r>
        <w:rPr>
          <w:rStyle w:val="Style13ptBold"/>
        </w:rPr>
        <w:t xml:space="preserve"> </w:t>
      </w:r>
      <w:r w:rsidRPr="002555F2">
        <w:rPr>
          <w:sz w:val="16"/>
        </w:rPr>
        <w:t>[AnnMarie Highsmith, Executive Assistant Commissioner, U.S. Customs and Border Protection, Office of Trade, April 25, 2024 https://www.uschamber.com/intellectual-property/counterfeits-undermine-sustainable-development-lets-work-to-stop-them</w:t>
      </w:r>
      <w:r>
        <w:rPr>
          <w:rStyle w:val="Hyperlink"/>
        </w:rPr>
        <w:t>, “</w:t>
      </w:r>
      <w:r w:rsidRPr="002555F2">
        <w:rPr>
          <w:sz w:val="16"/>
        </w:rPr>
        <w:t>Counterfeits Undermine Sustainable Development. Let's Work to Stop Them”]</w:t>
      </w:r>
    </w:p>
    <w:p w14:paraId="09D3F38E" w14:textId="77777777" w:rsidR="007C4A38" w:rsidRPr="003D75DD" w:rsidRDefault="007C4A38" w:rsidP="007C4A38">
      <w:pPr>
        <w:rPr>
          <w:sz w:val="16"/>
        </w:rPr>
      </w:pPr>
      <w:r w:rsidRPr="003D75DD">
        <w:rPr>
          <w:sz w:val="16"/>
        </w:rPr>
        <w:t xml:space="preserve">Imagine this: a counterfeit good for nearly every man, woman, and child in the state of </w:t>
      </w:r>
      <w:r w:rsidRPr="00D129BA">
        <w:rPr>
          <w:rStyle w:val="StyleUnderline"/>
        </w:rPr>
        <w:t>Florida</w:t>
      </w:r>
      <w:r w:rsidRPr="003D75DD">
        <w:rPr>
          <w:sz w:val="16"/>
        </w:rPr>
        <w:t xml:space="preserve">. </w:t>
      </w:r>
      <w:r w:rsidRPr="00D129BA">
        <w:rPr>
          <w:rStyle w:val="StyleUnderline"/>
        </w:rPr>
        <w:t>In</w:t>
      </w:r>
      <w:r w:rsidRPr="003D75DD">
        <w:rPr>
          <w:sz w:val="16"/>
        </w:rPr>
        <w:t xml:space="preserve"> Fiscal Year </w:t>
      </w:r>
      <w:r w:rsidRPr="001F50D3">
        <w:rPr>
          <w:rStyle w:val="StyleUnderline"/>
          <w:highlight w:val="cyan"/>
        </w:rPr>
        <w:t>2023</w:t>
      </w:r>
      <w:r w:rsidRPr="003D75DD">
        <w:rPr>
          <w:sz w:val="16"/>
        </w:rPr>
        <w:t>, U.S. Customs and Border Protection (</w:t>
      </w:r>
      <w:r w:rsidRPr="001F50D3">
        <w:rPr>
          <w:rStyle w:val="StyleUnderline"/>
          <w:highlight w:val="cyan"/>
        </w:rPr>
        <w:t>CBP</w:t>
      </w:r>
      <w:r w:rsidRPr="003D75DD">
        <w:rPr>
          <w:sz w:val="16"/>
        </w:rPr>
        <w:t xml:space="preserve">) seized a staggering </w:t>
      </w:r>
      <w:r w:rsidRPr="001F50D3">
        <w:rPr>
          <w:rStyle w:val="StyleUnderline"/>
          <w:highlight w:val="cyan"/>
        </w:rPr>
        <w:t>23 million counterfeit goods</w:t>
      </w:r>
      <w:r w:rsidRPr="003D75DD">
        <w:rPr>
          <w:sz w:val="16"/>
        </w:rPr>
        <w:t>, a figure that speaks volumes.</w:t>
      </w:r>
    </w:p>
    <w:p w14:paraId="23333B52" w14:textId="77777777" w:rsidR="007C4A38" w:rsidRPr="003D75DD" w:rsidRDefault="007C4A38" w:rsidP="007C4A38">
      <w:pPr>
        <w:rPr>
          <w:sz w:val="16"/>
        </w:rPr>
      </w:pPr>
      <w:r w:rsidRPr="001F50D3">
        <w:rPr>
          <w:rStyle w:val="StyleUnderline"/>
          <w:highlight w:val="cyan"/>
        </w:rPr>
        <w:t>I</w:t>
      </w:r>
      <w:r w:rsidRPr="003D75DD">
        <w:rPr>
          <w:sz w:val="16"/>
        </w:rPr>
        <w:t xml:space="preserve">ntellectual </w:t>
      </w:r>
      <w:r w:rsidRPr="001F50D3">
        <w:rPr>
          <w:rStyle w:val="StyleUnderline"/>
          <w:highlight w:val="cyan"/>
        </w:rPr>
        <w:t>p</w:t>
      </w:r>
      <w:r w:rsidRPr="003D75DD">
        <w:rPr>
          <w:sz w:val="16"/>
        </w:rPr>
        <w:t xml:space="preserve">roperty rights </w:t>
      </w:r>
      <w:r w:rsidRPr="001F50D3">
        <w:rPr>
          <w:rStyle w:val="StyleUnderline"/>
          <w:highlight w:val="cyan"/>
        </w:rPr>
        <w:t>are a priority trade issue for CBP</w:t>
      </w:r>
      <w:r w:rsidRPr="003D75DD">
        <w:rPr>
          <w:sz w:val="16"/>
        </w:rPr>
        <w:t xml:space="preserve">, as the </w:t>
      </w:r>
      <w:r w:rsidRPr="001F50D3">
        <w:rPr>
          <w:rStyle w:val="StyleUnderline"/>
          <w:highlight w:val="cyan"/>
        </w:rPr>
        <w:t>implications extend beyond economic impact</w:t>
      </w:r>
      <w:r w:rsidRPr="003D75DD">
        <w:rPr>
          <w:sz w:val="16"/>
        </w:rPr>
        <w:t xml:space="preserve"> to touch American consumers, global communities, and the very health of our planet.</w:t>
      </w:r>
    </w:p>
    <w:p w14:paraId="7F777D1F" w14:textId="77777777" w:rsidR="007C4A38" w:rsidRPr="003D75DD" w:rsidRDefault="007C4A38" w:rsidP="007C4A38">
      <w:pPr>
        <w:rPr>
          <w:sz w:val="16"/>
        </w:rPr>
      </w:pPr>
      <w:r w:rsidRPr="003D75DD">
        <w:rPr>
          <w:sz w:val="16"/>
        </w:rPr>
        <w:t xml:space="preserve">While a cheap fake handbag may seem harmless, </w:t>
      </w:r>
      <w:r w:rsidRPr="001F50D3">
        <w:rPr>
          <w:rStyle w:val="StyleUnderline"/>
          <w:highlight w:val="cyan"/>
        </w:rPr>
        <w:t>counterfeits put</w:t>
      </w:r>
      <w:r w:rsidRPr="003D75DD">
        <w:rPr>
          <w:sz w:val="16"/>
        </w:rPr>
        <w:t xml:space="preserve"> our </w:t>
      </w:r>
      <w:r w:rsidRPr="001F50D3">
        <w:rPr>
          <w:rStyle w:val="StyleUnderline"/>
          <w:highlight w:val="cyan"/>
        </w:rPr>
        <w:t>health at risk</w:t>
      </w:r>
      <w:r w:rsidRPr="003D75DD">
        <w:rPr>
          <w:sz w:val="16"/>
        </w:rPr>
        <w:t xml:space="preserve">, line the pockets of criminals, and </w:t>
      </w:r>
      <w:r w:rsidRPr="001F50D3">
        <w:rPr>
          <w:rStyle w:val="StyleUnderline"/>
          <w:highlight w:val="cyan"/>
        </w:rPr>
        <w:t>harm</w:t>
      </w:r>
      <w:r w:rsidRPr="003D75DD">
        <w:rPr>
          <w:sz w:val="16"/>
        </w:rPr>
        <w:t xml:space="preserve"> the honest </w:t>
      </w:r>
      <w:r w:rsidRPr="001F50D3">
        <w:rPr>
          <w:rStyle w:val="StyleUnderline"/>
          <w:highlight w:val="cyan"/>
        </w:rPr>
        <w:t>businesses</w:t>
      </w:r>
      <w:r w:rsidRPr="003D75DD">
        <w:rPr>
          <w:sz w:val="16"/>
        </w:rPr>
        <w:t xml:space="preserve"> that keep our economy strong. When </w:t>
      </w:r>
      <w:r w:rsidRPr="00D129BA">
        <w:rPr>
          <w:rStyle w:val="StyleUnderline"/>
        </w:rPr>
        <w:t>counterfeit goods</w:t>
      </w:r>
      <w:r w:rsidRPr="003D75DD">
        <w:rPr>
          <w:sz w:val="16"/>
        </w:rPr>
        <w:t xml:space="preserve"> become part of the global supply chain, they </w:t>
      </w:r>
      <w:r w:rsidRPr="00D129BA">
        <w:rPr>
          <w:rStyle w:val="StyleUnderline"/>
        </w:rPr>
        <w:t>undercut innovation</w:t>
      </w:r>
      <w:r w:rsidRPr="003D75DD">
        <w:rPr>
          <w:sz w:val="16"/>
        </w:rPr>
        <w:t xml:space="preserve">, a key component of economic growth </w:t>
      </w:r>
      <w:r w:rsidRPr="001F50D3">
        <w:rPr>
          <w:rStyle w:val="StyleUnderline"/>
          <w:highlight w:val="cyan"/>
        </w:rPr>
        <w:t>and job opportunities</w:t>
      </w:r>
      <w:r w:rsidRPr="003D75DD">
        <w:rPr>
          <w:sz w:val="16"/>
        </w:rPr>
        <w:t xml:space="preserve">.  </w:t>
      </w:r>
    </w:p>
    <w:p w14:paraId="26080147" w14:textId="77777777" w:rsidR="007C4A38" w:rsidRPr="003D75DD" w:rsidRDefault="007C4A38" w:rsidP="007C4A38">
      <w:pPr>
        <w:rPr>
          <w:sz w:val="16"/>
        </w:rPr>
      </w:pPr>
      <w:r w:rsidRPr="003D75DD">
        <w:rPr>
          <w:sz w:val="16"/>
        </w:rPr>
        <w:t xml:space="preserve">On this World Intellectual Property Day, it's crucial to acknowledge the </w:t>
      </w:r>
      <w:r w:rsidRPr="001F50D3">
        <w:rPr>
          <w:rStyle w:val="StyleUnderline"/>
          <w:highlight w:val="cyan"/>
        </w:rPr>
        <w:t>harmful impact of counterfeits</w:t>
      </w:r>
      <w:r w:rsidRPr="00D129BA">
        <w:rPr>
          <w:rStyle w:val="StyleUnderline"/>
        </w:rPr>
        <w:t xml:space="preserve"> on </w:t>
      </w:r>
      <w:r w:rsidRPr="001F50D3">
        <w:rPr>
          <w:rStyle w:val="StyleUnderline"/>
          <w:highlight w:val="cyan"/>
        </w:rPr>
        <w:t>sustainable development</w:t>
      </w:r>
      <w:r w:rsidRPr="003D75DD">
        <w:rPr>
          <w:sz w:val="16"/>
        </w:rPr>
        <w:t>, which has implications for our entire planet and the people living on it.</w:t>
      </w:r>
    </w:p>
    <w:p w14:paraId="1C25D3BE" w14:textId="77777777" w:rsidR="007C4A38" w:rsidRPr="003D75DD" w:rsidRDefault="007C4A38" w:rsidP="007C4A38">
      <w:pPr>
        <w:rPr>
          <w:sz w:val="16"/>
        </w:rPr>
      </w:pPr>
      <w:r w:rsidRPr="003D75DD">
        <w:rPr>
          <w:sz w:val="16"/>
        </w:rPr>
        <w:t>Counterfeits Hurt Sustainability Efforts</w:t>
      </w:r>
    </w:p>
    <w:p w14:paraId="7238D66B" w14:textId="77777777" w:rsidR="007C4A38" w:rsidRPr="003D75DD" w:rsidRDefault="007C4A38" w:rsidP="007C4A38">
      <w:pPr>
        <w:rPr>
          <w:sz w:val="16"/>
        </w:rPr>
      </w:pPr>
      <w:r w:rsidRPr="001F50D3">
        <w:rPr>
          <w:rStyle w:val="StyleUnderline"/>
          <w:highlight w:val="cyan"/>
        </w:rPr>
        <w:t>Counterfeit</w:t>
      </w:r>
      <w:r w:rsidRPr="003D75DD">
        <w:rPr>
          <w:sz w:val="16"/>
        </w:rPr>
        <w:t xml:space="preserve"> goods, particularly </w:t>
      </w:r>
      <w:r w:rsidRPr="001F50D3">
        <w:rPr>
          <w:rStyle w:val="StyleUnderline"/>
          <w:highlight w:val="cyan"/>
        </w:rPr>
        <w:t>in</w:t>
      </w:r>
      <w:r w:rsidRPr="003D75DD">
        <w:rPr>
          <w:sz w:val="16"/>
        </w:rPr>
        <w:t xml:space="preserve"> the massive quantities that we are seeing, pose a serious threat to the United Nations’ sustainable development goals, affecting not just the U.S. but people all over the world. These fakes undermine efforts to promote health, well-being, equitable economic growth, and environmental sustainability.</w:t>
      </w:r>
    </w:p>
    <w:p w14:paraId="0986C222" w14:textId="77777777" w:rsidR="007C4A38" w:rsidRPr="003D75DD" w:rsidRDefault="007C4A38" w:rsidP="007C4A38">
      <w:pPr>
        <w:rPr>
          <w:sz w:val="16"/>
        </w:rPr>
      </w:pPr>
      <w:r w:rsidRPr="003D75DD">
        <w:rPr>
          <w:sz w:val="16"/>
        </w:rPr>
        <w:t>Related</w:t>
      </w:r>
    </w:p>
    <w:p w14:paraId="11D23E30" w14:textId="77777777" w:rsidR="007C4A38" w:rsidRPr="003D75DD" w:rsidRDefault="007C4A38" w:rsidP="007C4A38">
      <w:pPr>
        <w:rPr>
          <w:sz w:val="16"/>
        </w:rPr>
      </w:pPr>
      <w:r w:rsidRPr="003D75DD">
        <w:rPr>
          <w:sz w:val="16"/>
        </w:rPr>
        <w:t>Sustainability Summit Creates Dialogue on Accelerating Shared Goals</w:t>
      </w:r>
    </w:p>
    <w:p w14:paraId="49A874E1" w14:textId="77777777" w:rsidR="007C4A38" w:rsidRPr="003D75DD" w:rsidRDefault="007C4A38" w:rsidP="007C4A38">
      <w:pPr>
        <w:rPr>
          <w:sz w:val="16"/>
        </w:rPr>
      </w:pPr>
      <w:r w:rsidRPr="003D75DD">
        <w:rPr>
          <w:sz w:val="16"/>
        </w:rPr>
        <w:t xml:space="preserve">New report finds </w:t>
      </w:r>
      <w:r w:rsidRPr="001F50D3">
        <w:rPr>
          <w:rStyle w:val="StyleUnderline"/>
          <w:highlight w:val="cyan"/>
        </w:rPr>
        <w:t>investing in resilience saves</w:t>
      </w:r>
      <w:r w:rsidRPr="003D75DD">
        <w:rPr>
          <w:sz w:val="16"/>
        </w:rPr>
        <w:t xml:space="preserve"> jobs and </w:t>
      </w:r>
      <w:proofErr w:type="spellStart"/>
      <w:r w:rsidRPr="003D75DD">
        <w:rPr>
          <w:sz w:val="16"/>
        </w:rPr>
        <w:t>incomes</w:t>
      </w:r>
      <w:r>
        <w:rPr>
          <w:sz w:val="16"/>
        </w:rPr>
        <w:t>Q</w:t>
      </w:r>
      <w:proofErr w:type="spellEnd"/>
    </w:p>
    <w:p w14:paraId="5E98B37A" w14:textId="77777777" w:rsidR="007C4A38" w:rsidRPr="003D75DD" w:rsidRDefault="007C4A38" w:rsidP="007C4A38">
      <w:pPr>
        <w:rPr>
          <w:sz w:val="16"/>
        </w:rPr>
      </w:pPr>
      <w:r w:rsidRPr="003D75DD">
        <w:rPr>
          <w:sz w:val="16"/>
        </w:rPr>
        <w:t xml:space="preserve">The Case for Pre-Disaster Mitigation: Companies in Vulnerable Communities </w:t>
      </w:r>
      <w:r w:rsidRPr="001F50D3">
        <w:rPr>
          <w:rStyle w:val="StyleUnderline"/>
          <w:highlight w:val="cyan"/>
        </w:rPr>
        <w:t>Need Action Now</w:t>
      </w:r>
    </w:p>
    <w:p w14:paraId="232A4410" w14:textId="77777777" w:rsidR="007C4A38" w:rsidRPr="003D75DD" w:rsidRDefault="007C4A38" w:rsidP="007C4A38">
      <w:pPr>
        <w:rPr>
          <w:sz w:val="16"/>
        </w:rPr>
      </w:pPr>
      <w:r w:rsidRPr="003D75DD">
        <w:rPr>
          <w:sz w:val="16"/>
        </w:rPr>
        <w:t xml:space="preserve">Many </w:t>
      </w:r>
      <w:r w:rsidRPr="001F50D3">
        <w:rPr>
          <w:rStyle w:val="StyleUnderline"/>
          <w:highlight w:val="cyan"/>
        </w:rPr>
        <w:t>counterfeit goods</w:t>
      </w:r>
      <w:r w:rsidRPr="003D75DD">
        <w:rPr>
          <w:sz w:val="16"/>
        </w:rPr>
        <w:t xml:space="preserve"> are </w:t>
      </w:r>
      <w:r w:rsidRPr="00D129BA">
        <w:rPr>
          <w:rStyle w:val="StyleUnderline"/>
        </w:rPr>
        <w:t xml:space="preserve">made </w:t>
      </w:r>
      <w:r w:rsidRPr="001F50D3">
        <w:rPr>
          <w:rStyle w:val="StyleUnderline"/>
          <w:highlight w:val="cyan"/>
        </w:rPr>
        <w:t>from</w:t>
      </w:r>
      <w:r w:rsidRPr="001F50D3">
        <w:rPr>
          <w:sz w:val="16"/>
          <w:highlight w:val="cyan"/>
        </w:rPr>
        <w:t xml:space="preserve"> </w:t>
      </w:r>
      <w:r w:rsidRPr="001F50D3">
        <w:rPr>
          <w:rStyle w:val="StyleUnderline"/>
          <w:highlight w:val="cyan"/>
        </w:rPr>
        <w:t>cheap</w:t>
      </w:r>
      <w:r w:rsidRPr="003D75DD">
        <w:rPr>
          <w:sz w:val="16"/>
        </w:rPr>
        <w:t xml:space="preserve"> materials and are </w:t>
      </w:r>
      <w:r w:rsidRPr="001F50D3">
        <w:rPr>
          <w:rStyle w:val="StyleUnderline"/>
          <w:highlight w:val="cyan"/>
        </w:rPr>
        <w:t>not built to last</w:t>
      </w:r>
      <w:r w:rsidRPr="003D75DD">
        <w:rPr>
          <w:sz w:val="16"/>
        </w:rPr>
        <w:t>. These goods are likely to end up in landfills and contribute to polluting our oceans and waterways sooner rather than later. This contributes to the degradation of the environment and ecosystems on which the health of the planet depends.</w:t>
      </w:r>
    </w:p>
    <w:p w14:paraId="2781CD24" w14:textId="77777777" w:rsidR="007C4A38" w:rsidRPr="003D75DD" w:rsidRDefault="007C4A38" w:rsidP="007C4A38">
      <w:pPr>
        <w:rPr>
          <w:sz w:val="16"/>
        </w:rPr>
      </w:pPr>
      <w:r w:rsidRPr="003D75DD">
        <w:rPr>
          <w:sz w:val="16"/>
        </w:rPr>
        <w:t xml:space="preserve">Among the </w:t>
      </w:r>
      <w:r w:rsidRPr="001F50D3">
        <w:rPr>
          <w:rStyle w:val="StyleUnderline"/>
          <w:highlight w:val="cyan"/>
        </w:rPr>
        <w:t>top product</w:t>
      </w:r>
      <w:r w:rsidRPr="003D75DD">
        <w:rPr>
          <w:sz w:val="16"/>
        </w:rPr>
        <w:t xml:space="preserve"> categories CBP </w:t>
      </w:r>
      <w:r w:rsidRPr="001F50D3">
        <w:rPr>
          <w:rStyle w:val="StyleUnderline"/>
          <w:highlight w:val="cyan"/>
        </w:rPr>
        <w:t>seized for i</w:t>
      </w:r>
      <w:r w:rsidRPr="003D75DD">
        <w:rPr>
          <w:sz w:val="16"/>
        </w:rPr>
        <w:t xml:space="preserve">ntellectual </w:t>
      </w:r>
      <w:r w:rsidRPr="001F50D3">
        <w:rPr>
          <w:rStyle w:val="StyleUnderline"/>
          <w:highlight w:val="cyan"/>
        </w:rPr>
        <w:t>p</w:t>
      </w:r>
      <w:r w:rsidRPr="003D75DD">
        <w:rPr>
          <w:sz w:val="16"/>
        </w:rPr>
        <w:t xml:space="preserve">roperty rights </w:t>
      </w:r>
      <w:r w:rsidRPr="001F50D3">
        <w:rPr>
          <w:rStyle w:val="StyleUnderline"/>
          <w:highlight w:val="cyan"/>
        </w:rPr>
        <w:t>violations</w:t>
      </w:r>
      <w:r w:rsidRPr="003D75DD">
        <w:rPr>
          <w:sz w:val="16"/>
        </w:rPr>
        <w:t xml:space="preserve"> in FY 2023 </w:t>
      </w:r>
      <w:r w:rsidRPr="00D129BA">
        <w:rPr>
          <w:rStyle w:val="StyleUnderline"/>
        </w:rPr>
        <w:t>were pharma</w:t>
      </w:r>
      <w:r w:rsidRPr="003D75DD">
        <w:rPr>
          <w:sz w:val="16"/>
        </w:rPr>
        <w:t xml:space="preserve">ceuticals, </w:t>
      </w:r>
      <w:r w:rsidRPr="00D129BA">
        <w:rPr>
          <w:rStyle w:val="StyleUnderline"/>
        </w:rPr>
        <w:t xml:space="preserve">personal care </w:t>
      </w:r>
      <w:r w:rsidRPr="003D75DD">
        <w:rPr>
          <w:sz w:val="16"/>
        </w:rPr>
        <w:t xml:space="preserve">items, sunglasses and eyewear, </w:t>
      </w:r>
      <w:r w:rsidRPr="00D129BA">
        <w:rPr>
          <w:rStyle w:val="StyleUnderline"/>
        </w:rPr>
        <w:t>and consumer electronics</w:t>
      </w:r>
      <w:r w:rsidRPr="003D75DD">
        <w:rPr>
          <w:sz w:val="16"/>
        </w:rPr>
        <w:t xml:space="preserve">. These items not only </w:t>
      </w:r>
      <w:r w:rsidRPr="00D129BA">
        <w:rPr>
          <w:rStyle w:val="StyleUnderline"/>
        </w:rPr>
        <w:t>represent</w:t>
      </w:r>
      <w:r w:rsidRPr="003D75DD">
        <w:rPr>
          <w:sz w:val="16"/>
        </w:rPr>
        <w:t xml:space="preserve"> </w:t>
      </w:r>
      <w:r w:rsidRPr="001F50D3">
        <w:rPr>
          <w:rStyle w:val="StyleUnderline"/>
          <w:highlight w:val="cyan"/>
        </w:rPr>
        <w:t>millions of dollars</w:t>
      </w:r>
      <w:r w:rsidRPr="00D129BA">
        <w:rPr>
          <w:rStyle w:val="StyleUnderline"/>
        </w:rPr>
        <w:t xml:space="preserve"> that legitimate enterprises lose out</w:t>
      </w:r>
      <w:r w:rsidRPr="003D75DD">
        <w:rPr>
          <w:sz w:val="16"/>
        </w:rPr>
        <w:t xml:space="preserve"> on but also represent health and safety threats for consumers and waste that pollutes our planet and hurts communities worldwide.</w:t>
      </w:r>
    </w:p>
    <w:p w14:paraId="39A7A1D0" w14:textId="77777777" w:rsidR="007C4A38" w:rsidRPr="003D75DD" w:rsidRDefault="007C4A38" w:rsidP="007C4A38">
      <w:pPr>
        <w:rPr>
          <w:sz w:val="16"/>
        </w:rPr>
      </w:pPr>
      <w:r w:rsidRPr="003D75DD">
        <w:rPr>
          <w:sz w:val="16"/>
        </w:rPr>
        <w:t>How to Help Stop Counterfeits</w:t>
      </w:r>
    </w:p>
    <w:p w14:paraId="6EF78A31" w14:textId="77777777" w:rsidR="007C4A38" w:rsidRPr="003D75DD" w:rsidRDefault="007C4A38" w:rsidP="007C4A38">
      <w:pPr>
        <w:rPr>
          <w:sz w:val="16"/>
        </w:rPr>
      </w:pPr>
      <w:r w:rsidRPr="003D75DD">
        <w:rPr>
          <w:sz w:val="16"/>
        </w:rPr>
        <w:t xml:space="preserve">The good news is there are things we can do, and </w:t>
      </w:r>
      <w:r w:rsidRPr="001F50D3">
        <w:rPr>
          <w:rStyle w:val="StyleUnderline"/>
          <w:highlight w:val="cyan"/>
        </w:rPr>
        <w:t>we all have a part to play in the solution</w:t>
      </w:r>
      <w:r w:rsidRPr="003D75DD">
        <w:rPr>
          <w:sz w:val="16"/>
        </w:rPr>
        <w:t xml:space="preserve">. </w:t>
      </w:r>
      <w:r w:rsidRPr="001F50D3">
        <w:rPr>
          <w:rStyle w:val="StyleUnderline"/>
          <w:highlight w:val="cyan"/>
        </w:rPr>
        <w:t>While CBP will remain unceasing</w:t>
      </w:r>
      <w:r w:rsidRPr="003D75DD">
        <w:rPr>
          <w:sz w:val="16"/>
        </w:rPr>
        <w:t xml:space="preserve"> in our enforcement efforts, awareness and diligence amongst industry and consumers play a key role.</w:t>
      </w:r>
    </w:p>
    <w:p w14:paraId="297D6DA4" w14:textId="77777777" w:rsidR="007C4A38" w:rsidRPr="003D75DD" w:rsidRDefault="007C4A38" w:rsidP="007C4A38">
      <w:pPr>
        <w:rPr>
          <w:sz w:val="16"/>
        </w:rPr>
      </w:pPr>
      <w:r w:rsidRPr="003D75DD">
        <w:rPr>
          <w:sz w:val="16"/>
        </w:rPr>
        <w:t xml:space="preserve">CBP encourages industry to record registered trademarks and copyrights via CBP’s IPR e-Recordation program, which provides CBP with additional authority to enforce intellectual property rights on imported goods and facilitates communication between CBP and rights holders. In FY 2023, CBP enforced nearly 20,000 </w:t>
      </w:r>
      <w:proofErr w:type="gramStart"/>
      <w:r w:rsidRPr="003D75DD">
        <w:rPr>
          <w:sz w:val="16"/>
        </w:rPr>
        <w:t>active</w:t>
      </w:r>
      <w:proofErr w:type="gramEnd"/>
      <w:r w:rsidRPr="003D75DD">
        <w:rPr>
          <w:sz w:val="16"/>
        </w:rPr>
        <w:t>, recorded copyrights and trademarks through the program.</w:t>
      </w:r>
    </w:p>
    <w:p w14:paraId="4BE3FF60" w14:textId="77777777" w:rsidR="007C4A38" w:rsidRPr="007C175F" w:rsidRDefault="007C4A38" w:rsidP="007C4A38">
      <w:pPr>
        <w:rPr>
          <w:rStyle w:val="StyleUnderline"/>
        </w:rPr>
      </w:pPr>
      <w:r w:rsidRPr="003D75DD">
        <w:rPr>
          <w:sz w:val="16"/>
        </w:rPr>
        <w:t xml:space="preserve">CBP also works with the U.S. Chamber of Commerce through a mutual memorandum of understanding, which enhances our information sharing and bolsters the fight against counterfeit and pirated goods. This partnership, which recently extended the </w:t>
      </w:r>
      <w:r w:rsidRPr="001F50D3">
        <w:rPr>
          <w:rStyle w:val="StyleUnderline"/>
          <w:highlight w:val="cyan"/>
        </w:rPr>
        <w:t>memorandum for an additional five years</w:t>
      </w:r>
      <w:r w:rsidRPr="007C175F">
        <w:rPr>
          <w:rStyle w:val="StyleUnderline"/>
        </w:rPr>
        <w:t>,</w:t>
      </w:r>
      <w:r w:rsidRPr="003D75DD">
        <w:rPr>
          <w:sz w:val="16"/>
        </w:rPr>
        <w:t xml:space="preserve"> allows CBP to exchange valuable insights and practical methods, ensuring we’re </w:t>
      </w:r>
      <w:r w:rsidRPr="001F50D3">
        <w:rPr>
          <w:rStyle w:val="StyleUnderline"/>
          <w:highlight w:val="cyan"/>
        </w:rPr>
        <w:t>at the forefront of intellectual property rights enforcement.</w:t>
      </w:r>
    </w:p>
    <w:p w14:paraId="04C8D4B4" w14:textId="77777777" w:rsidR="007C4A38" w:rsidRPr="003D75DD" w:rsidRDefault="007C4A38" w:rsidP="007C4A38">
      <w:pPr>
        <w:rPr>
          <w:sz w:val="16"/>
        </w:rPr>
      </w:pPr>
      <w:r w:rsidRPr="003D75DD">
        <w:rPr>
          <w:sz w:val="16"/>
        </w:rPr>
        <w:t>We urge consumers to educate themselves on the dangers of counterfeit goods and how to spot them by visiting CBP’s Truth Behind Counterfeits campaign and the U.S. Chamber’s Shop Smart campaign.</w:t>
      </w:r>
    </w:p>
    <w:p w14:paraId="2794B42A" w14:textId="77777777" w:rsidR="007C4A38" w:rsidRPr="003D75DD" w:rsidRDefault="007C4A38" w:rsidP="007C4A38">
      <w:pPr>
        <w:rPr>
          <w:sz w:val="16"/>
        </w:rPr>
      </w:pPr>
      <w:r w:rsidRPr="003D75DD">
        <w:rPr>
          <w:sz w:val="16"/>
        </w:rPr>
        <w:t>While counterfeits cause harm on multiple levels and pose a significant challenge, if we work together and continue to educate consumers and rights holders, we can make a difference.</w:t>
      </w:r>
    </w:p>
    <w:p w14:paraId="0ED080A2" w14:textId="77777777" w:rsidR="007C4A38" w:rsidRPr="003D75DD" w:rsidRDefault="007C4A38" w:rsidP="007C4A38">
      <w:pPr>
        <w:rPr>
          <w:sz w:val="16"/>
        </w:rPr>
      </w:pPr>
    </w:p>
    <w:p w14:paraId="6FE3845D" w14:textId="77777777" w:rsidR="007C4A38" w:rsidRDefault="007C4A38" w:rsidP="007C4A38">
      <w:pPr>
        <w:pStyle w:val="Heading4"/>
      </w:pPr>
      <w:r>
        <w:t>These infringements calcify IPR violations at the border frontline.</w:t>
      </w:r>
    </w:p>
    <w:p w14:paraId="0659E8DD" w14:textId="77777777" w:rsidR="007C4A38" w:rsidRPr="002555F2" w:rsidRDefault="007C4A38" w:rsidP="007C4A38">
      <w:pPr>
        <w:rPr>
          <w:rStyle w:val="Style13ptBold"/>
          <w:b w:val="0"/>
          <w:bCs w:val="0"/>
          <w:sz w:val="16"/>
        </w:rPr>
      </w:pPr>
      <w:proofErr w:type="spellStart"/>
      <w:r w:rsidRPr="00F53093">
        <w:rPr>
          <w:rStyle w:val="Style13ptBold"/>
        </w:rPr>
        <w:t>Ozebek</w:t>
      </w:r>
      <w:proofErr w:type="spellEnd"/>
      <w:r w:rsidRPr="00F53093">
        <w:rPr>
          <w:rStyle w:val="Style13ptBold"/>
        </w:rPr>
        <w:t xml:space="preserve"> and Rafique 24</w:t>
      </w:r>
      <w:r>
        <w:rPr>
          <w:rStyle w:val="Style13ptBold"/>
        </w:rPr>
        <w:t xml:space="preserve"> </w:t>
      </w:r>
      <w:r w:rsidRPr="002555F2">
        <w:rPr>
          <w:sz w:val="16"/>
        </w:rPr>
        <w:t xml:space="preserve">[Kevin </w:t>
      </w:r>
      <w:proofErr w:type="spellStart"/>
      <w:r w:rsidRPr="002555F2">
        <w:rPr>
          <w:sz w:val="16"/>
        </w:rPr>
        <w:t>Ozebek</w:t>
      </w:r>
      <w:proofErr w:type="spellEnd"/>
      <w:r w:rsidRPr="002555F2">
        <w:rPr>
          <w:sz w:val="16"/>
        </w:rPr>
        <w:t xml:space="preserve"> and Sarah Rafique, ABC News, “Nearly $3 billion in designer dupes, counterfeit goods seized by CBP”, March 10, 2024, https://abc13.com/counterfeit-merchandise-fake-designer-dupes-us-customs-and-border-protection-dangerous-toys/14501267/]</w:t>
      </w:r>
    </w:p>
    <w:p w14:paraId="42470A2D" w14:textId="77777777" w:rsidR="007C4A38" w:rsidRPr="002555F2" w:rsidRDefault="007C4A38" w:rsidP="007C4A38">
      <w:pPr>
        <w:rPr>
          <w:sz w:val="16"/>
        </w:rPr>
      </w:pPr>
      <w:r w:rsidRPr="002555F2">
        <w:rPr>
          <w:sz w:val="16"/>
        </w:rPr>
        <w:t xml:space="preserve">HOUSTON, Texas (KTRK) -- Raymond Bell </w:t>
      </w:r>
      <w:r w:rsidRPr="00F53093">
        <w:rPr>
          <w:rStyle w:val="StyleUnderline"/>
        </w:rPr>
        <w:t xml:space="preserve">can't go anywhere without </w:t>
      </w:r>
      <w:r w:rsidRPr="001F50D3">
        <w:rPr>
          <w:rStyle w:val="StyleUnderline"/>
          <w:highlight w:val="cyan"/>
        </w:rPr>
        <w:t>spotting</w:t>
      </w:r>
      <w:r w:rsidRPr="00F53093">
        <w:rPr>
          <w:rStyle w:val="StyleUnderline"/>
        </w:rPr>
        <w:t xml:space="preserve"> designer dupes, </w:t>
      </w:r>
      <w:r w:rsidRPr="001F50D3">
        <w:rPr>
          <w:rStyle w:val="StyleUnderline"/>
          <w:highlight w:val="cyan"/>
        </w:rPr>
        <w:t>fake electronics</w:t>
      </w:r>
      <w:r w:rsidRPr="00F53093">
        <w:rPr>
          <w:rStyle w:val="StyleUnderline"/>
        </w:rPr>
        <w:t xml:space="preserve"> or other </w:t>
      </w:r>
      <w:r w:rsidRPr="001F50D3">
        <w:rPr>
          <w:rStyle w:val="StyleUnderline"/>
          <w:highlight w:val="cyan"/>
        </w:rPr>
        <w:t>counterfeit goods</w:t>
      </w:r>
      <w:r w:rsidRPr="001F50D3">
        <w:rPr>
          <w:sz w:val="16"/>
          <w:highlight w:val="cyan"/>
        </w:rPr>
        <w:t>.</w:t>
      </w:r>
    </w:p>
    <w:p w14:paraId="3A5E3A6A" w14:textId="77777777" w:rsidR="007C4A38" w:rsidRPr="002555F2" w:rsidRDefault="007C4A38" w:rsidP="007C4A38">
      <w:pPr>
        <w:rPr>
          <w:sz w:val="16"/>
        </w:rPr>
      </w:pPr>
      <w:r w:rsidRPr="002555F2">
        <w:rPr>
          <w:sz w:val="16"/>
        </w:rPr>
        <w:t>"</w:t>
      </w:r>
      <w:r w:rsidRPr="001F50D3">
        <w:rPr>
          <w:rStyle w:val="StyleUnderline"/>
          <w:highlight w:val="cyan"/>
        </w:rPr>
        <w:t>It</w:t>
      </w:r>
      <w:r w:rsidRPr="002555F2">
        <w:rPr>
          <w:sz w:val="16"/>
        </w:rPr>
        <w:t xml:space="preserve"> almost </w:t>
      </w:r>
      <w:r w:rsidRPr="00F53093">
        <w:rPr>
          <w:rStyle w:val="StyleUnderline"/>
        </w:rPr>
        <w:t xml:space="preserve">becomes </w:t>
      </w:r>
      <w:r w:rsidRPr="001F50D3">
        <w:rPr>
          <w:rStyle w:val="StyleUnderline"/>
          <w:highlight w:val="cyan"/>
        </w:rPr>
        <w:t>a negative thing</w:t>
      </w:r>
      <w:r w:rsidRPr="002555F2">
        <w:rPr>
          <w:sz w:val="16"/>
        </w:rPr>
        <w:t xml:space="preserve">," said Bell, a supervisory officer with </w:t>
      </w:r>
      <w:r w:rsidRPr="001F50D3">
        <w:rPr>
          <w:rStyle w:val="StyleUnderline"/>
          <w:highlight w:val="cyan"/>
        </w:rPr>
        <w:t>U.S. C</w:t>
      </w:r>
      <w:r w:rsidRPr="002555F2">
        <w:rPr>
          <w:sz w:val="16"/>
        </w:rPr>
        <w:t xml:space="preserve">ustoms and </w:t>
      </w:r>
      <w:r w:rsidRPr="001F50D3">
        <w:rPr>
          <w:rStyle w:val="StyleUnderline"/>
          <w:highlight w:val="cyan"/>
        </w:rPr>
        <w:t>B</w:t>
      </w:r>
      <w:r w:rsidRPr="002555F2">
        <w:rPr>
          <w:sz w:val="16"/>
        </w:rPr>
        <w:t xml:space="preserve">order </w:t>
      </w:r>
      <w:r w:rsidRPr="001F50D3">
        <w:rPr>
          <w:rStyle w:val="StyleUnderline"/>
          <w:highlight w:val="cyan"/>
        </w:rPr>
        <w:t>P</w:t>
      </w:r>
      <w:r w:rsidRPr="002555F2">
        <w:rPr>
          <w:sz w:val="16"/>
        </w:rPr>
        <w:t>rotection. "When you're around somebody you like or something and you don't want to tell them, 'Hey, that's fake.'"</w:t>
      </w:r>
    </w:p>
    <w:p w14:paraId="4BF3B4B9" w14:textId="77777777" w:rsidR="007C4A38" w:rsidRPr="002555F2" w:rsidRDefault="007C4A38" w:rsidP="007C4A38">
      <w:pPr>
        <w:rPr>
          <w:sz w:val="16"/>
        </w:rPr>
      </w:pPr>
      <w:r w:rsidRPr="002555F2">
        <w:rPr>
          <w:sz w:val="16"/>
        </w:rPr>
        <w:t>13 Investigates got rare access to Bell and his team of CBP agents as they scanned and searched incoming shipments at George Bush Intercontinental Airport and the Port of Houston for counterfeit goods.</w:t>
      </w:r>
    </w:p>
    <w:p w14:paraId="5F68EA3B" w14:textId="77777777" w:rsidR="007C4A38" w:rsidRPr="002555F2" w:rsidRDefault="007C4A38" w:rsidP="007C4A38">
      <w:pPr>
        <w:rPr>
          <w:sz w:val="16"/>
        </w:rPr>
      </w:pPr>
      <w:r w:rsidRPr="002555F2">
        <w:rPr>
          <w:sz w:val="16"/>
        </w:rPr>
        <w:t>"</w:t>
      </w:r>
      <w:r w:rsidRPr="00F53093">
        <w:rPr>
          <w:rStyle w:val="StyleUnderline"/>
        </w:rPr>
        <w:t xml:space="preserve">Nowadays </w:t>
      </w:r>
      <w:r w:rsidRPr="001F50D3">
        <w:rPr>
          <w:rStyle w:val="StyleUnderline"/>
          <w:highlight w:val="cyan"/>
        </w:rPr>
        <w:t>you can mask anything to be something else</w:t>
      </w:r>
      <w:r w:rsidRPr="002555F2">
        <w:rPr>
          <w:sz w:val="16"/>
        </w:rPr>
        <w:t xml:space="preserve">. They can easily create a chocolate bar that looks like chocolate, </w:t>
      </w:r>
      <w:r w:rsidRPr="00F53093">
        <w:rPr>
          <w:rStyle w:val="StyleUnderline"/>
        </w:rPr>
        <w:t>but it could be cocaine, it could be fentanyl</w:t>
      </w:r>
      <w:r w:rsidRPr="002555F2">
        <w:rPr>
          <w:sz w:val="16"/>
        </w:rPr>
        <w:t xml:space="preserve">, it could be anything, so </w:t>
      </w:r>
      <w:r w:rsidRPr="00F53093">
        <w:rPr>
          <w:rStyle w:val="StyleUnderline"/>
        </w:rPr>
        <w:t xml:space="preserve">our </w:t>
      </w:r>
      <w:r w:rsidRPr="001F50D3">
        <w:rPr>
          <w:rStyle w:val="StyleUnderline"/>
          <w:highlight w:val="cyan"/>
        </w:rPr>
        <w:t>job</w:t>
      </w:r>
      <w:r w:rsidRPr="00F53093">
        <w:rPr>
          <w:rStyle w:val="StyleUnderline"/>
        </w:rPr>
        <w:t xml:space="preserve"> is just </w:t>
      </w:r>
      <w:r w:rsidRPr="001F50D3">
        <w:rPr>
          <w:rStyle w:val="StyleUnderline"/>
          <w:highlight w:val="cyan"/>
        </w:rPr>
        <w:t>to verify</w:t>
      </w:r>
      <w:r w:rsidRPr="00F53093">
        <w:rPr>
          <w:rStyle w:val="StyleUnderline"/>
        </w:rPr>
        <w:t xml:space="preserve"> that </w:t>
      </w:r>
      <w:r w:rsidRPr="001F50D3">
        <w:rPr>
          <w:rStyle w:val="StyleUnderline"/>
          <w:highlight w:val="cyan"/>
        </w:rPr>
        <w:t>it is</w:t>
      </w:r>
      <w:r w:rsidRPr="002555F2">
        <w:rPr>
          <w:sz w:val="16"/>
        </w:rPr>
        <w:t xml:space="preserve"> what </w:t>
      </w:r>
      <w:r w:rsidRPr="00F53093">
        <w:rPr>
          <w:rStyle w:val="StyleUnderline"/>
        </w:rPr>
        <w:t>it's supposed to be,"</w:t>
      </w:r>
      <w:r w:rsidRPr="002555F2">
        <w:rPr>
          <w:sz w:val="16"/>
        </w:rPr>
        <w:t xml:space="preserve"> said CBP Officer and Acting Chief Yuri Collins.</w:t>
      </w:r>
    </w:p>
    <w:p w14:paraId="56EECF25" w14:textId="77777777" w:rsidR="007C4A38" w:rsidRPr="00F53093" w:rsidRDefault="007C4A38" w:rsidP="007C4A38">
      <w:pPr>
        <w:rPr>
          <w:rStyle w:val="StyleUnderline"/>
        </w:rPr>
      </w:pPr>
      <w:r w:rsidRPr="001F50D3">
        <w:rPr>
          <w:rStyle w:val="StyleUnderline"/>
          <w:highlight w:val="cyan"/>
        </w:rPr>
        <w:t>In</w:t>
      </w:r>
      <w:r w:rsidRPr="002555F2">
        <w:rPr>
          <w:sz w:val="16"/>
        </w:rPr>
        <w:t xml:space="preserve"> the federal government's fiscal year </w:t>
      </w:r>
      <w:r w:rsidRPr="005F24CB">
        <w:rPr>
          <w:rStyle w:val="StyleUnderline"/>
        </w:rPr>
        <w:t>2019</w:t>
      </w:r>
      <w:r w:rsidRPr="002555F2">
        <w:rPr>
          <w:sz w:val="16"/>
        </w:rPr>
        <w:t xml:space="preserve">, </w:t>
      </w:r>
      <w:r w:rsidRPr="00F53093">
        <w:rPr>
          <w:rStyle w:val="StyleUnderline"/>
        </w:rPr>
        <w:t>CBP data shows the agency seized $1.5 billion in counterfeit goods</w:t>
      </w:r>
      <w:r w:rsidRPr="002555F2">
        <w:rPr>
          <w:sz w:val="16"/>
        </w:rPr>
        <w:t xml:space="preserve">. </w:t>
      </w:r>
      <w:r w:rsidRPr="00F53093">
        <w:rPr>
          <w:rStyle w:val="StyleUnderline"/>
        </w:rPr>
        <w:t>That</w:t>
      </w:r>
      <w:r w:rsidRPr="002555F2">
        <w:rPr>
          <w:sz w:val="16"/>
        </w:rPr>
        <w:t xml:space="preserve"> nearly </w:t>
      </w:r>
      <w:r w:rsidRPr="001F50D3">
        <w:rPr>
          <w:rStyle w:val="StyleUnderline"/>
          <w:highlight w:val="cyan"/>
        </w:rPr>
        <w:t>doubled in fiscal year 2022</w:t>
      </w:r>
      <w:r w:rsidRPr="00F53093">
        <w:rPr>
          <w:rStyle w:val="StyleUnderline"/>
        </w:rPr>
        <w:t>, when $2.98 billion in counterfeit goods were seized.</w:t>
      </w:r>
    </w:p>
    <w:p w14:paraId="228DA5FF" w14:textId="77777777" w:rsidR="007C4A38" w:rsidRPr="002555F2" w:rsidRDefault="007C4A38" w:rsidP="007C4A38">
      <w:pPr>
        <w:rPr>
          <w:sz w:val="16"/>
        </w:rPr>
      </w:pPr>
      <w:r w:rsidRPr="00F53093">
        <w:rPr>
          <w:rStyle w:val="StyleUnderline"/>
        </w:rPr>
        <w:t>Officers</w:t>
      </w:r>
      <w:r w:rsidRPr="002555F2">
        <w:rPr>
          <w:sz w:val="16"/>
        </w:rPr>
        <w:t xml:space="preserve"> say they're </w:t>
      </w:r>
      <w:r w:rsidRPr="001F50D3">
        <w:rPr>
          <w:rStyle w:val="StyleUnderline"/>
          <w:highlight w:val="cyan"/>
        </w:rPr>
        <w:t>seeing a surge of counterfeits</w:t>
      </w:r>
      <w:r w:rsidRPr="002555F2">
        <w:rPr>
          <w:sz w:val="16"/>
        </w:rPr>
        <w:t xml:space="preserve"> entering the U.S., including everything from designer dupes and downright dangerous toys to fake contacts and prescription medication.</w:t>
      </w:r>
    </w:p>
    <w:p w14:paraId="2F25DC2A" w14:textId="77777777" w:rsidR="007C4A38" w:rsidRPr="002555F2" w:rsidRDefault="007C4A38" w:rsidP="007C4A38">
      <w:pPr>
        <w:rPr>
          <w:sz w:val="16"/>
        </w:rPr>
      </w:pPr>
      <w:r w:rsidRPr="002555F2">
        <w:rPr>
          <w:sz w:val="16"/>
        </w:rPr>
        <w:t>During fiscal year 2022, there were 31,030 handbags and wallets seized, 28,910 apparel items and accessories seized, 14,098 watches and jewelry items seized, 11,964 footwear seized, 3,875 consumer electronics seized, 3,671 pharmaceuticals and personal care items seized, as well as thousands of automotive and consumer products seized and hundreds of toys seized, according to CBP.</w:t>
      </w:r>
    </w:p>
    <w:p w14:paraId="5A7BF765" w14:textId="77777777" w:rsidR="007C4A38" w:rsidRPr="002555F2" w:rsidRDefault="007C4A38" w:rsidP="007C4A38">
      <w:pPr>
        <w:rPr>
          <w:sz w:val="16"/>
        </w:rPr>
      </w:pPr>
      <w:r w:rsidRPr="002555F2">
        <w:rPr>
          <w:sz w:val="16"/>
        </w:rPr>
        <w:t xml:space="preserve">Christopher Burke, chief of tactical operations at CBP, is on the frontline of </w:t>
      </w:r>
      <w:r w:rsidRPr="001F50D3">
        <w:rPr>
          <w:rStyle w:val="StyleUnderline"/>
          <w:highlight w:val="cyan"/>
        </w:rPr>
        <w:t>finding fakes at</w:t>
      </w:r>
      <w:r w:rsidRPr="00F53093">
        <w:rPr>
          <w:rStyle w:val="StyleUnderline"/>
        </w:rPr>
        <w:t xml:space="preserve"> the </w:t>
      </w:r>
      <w:r w:rsidRPr="001F50D3">
        <w:rPr>
          <w:rStyle w:val="StyleUnderline"/>
          <w:highlight w:val="cyan"/>
        </w:rPr>
        <w:t>Port</w:t>
      </w:r>
      <w:r w:rsidRPr="00F53093">
        <w:rPr>
          <w:rStyle w:val="StyleUnderline"/>
        </w:rPr>
        <w:t xml:space="preserve"> of Houston as </w:t>
      </w:r>
      <w:r w:rsidRPr="001F50D3">
        <w:rPr>
          <w:rStyle w:val="StyleUnderline"/>
          <w:highlight w:val="cyan"/>
        </w:rPr>
        <w:t>foreign items make their way to the U.S.</w:t>
      </w:r>
    </w:p>
    <w:p w14:paraId="60CECA1C" w14:textId="77777777" w:rsidR="007C4A38" w:rsidRPr="002555F2" w:rsidRDefault="007C4A38" w:rsidP="007C4A38">
      <w:pPr>
        <w:rPr>
          <w:sz w:val="16"/>
        </w:rPr>
      </w:pPr>
      <w:r w:rsidRPr="002555F2">
        <w:rPr>
          <w:sz w:val="16"/>
        </w:rPr>
        <w:t>Burke said his job starts before the cargo is even put on a vessel from overseas.</w:t>
      </w:r>
    </w:p>
    <w:p w14:paraId="782C8E01" w14:textId="77777777" w:rsidR="007C4A38" w:rsidRPr="002555F2" w:rsidRDefault="007C4A38" w:rsidP="007C4A38">
      <w:pPr>
        <w:rPr>
          <w:sz w:val="16"/>
        </w:rPr>
      </w:pPr>
      <w:r w:rsidRPr="002555F2">
        <w:rPr>
          <w:sz w:val="16"/>
        </w:rPr>
        <w:t xml:space="preserve">"We're </w:t>
      </w:r>
      <w:r w:rsidRPr="001F50D3">
        <w:rPr>
          <w:rStyle w:val="StyleUnderline"/>
          <w:highlight w:val="cyan"/>
        </w:rPr>
        <w:t>required to receive manifest data</w:t>
      </w:r>
      <w:r w:rsidRPr="002555F2">
        <w:rPr>
          <w:sz w:val="16"/>
        </w:rPr>
        <w:t xml:space="preserve"> and we start targeting (shipments) </w:t>
      </w:r>
      <w:r w:rsidRPr="001F50D3">
        <w:rPr>
          <w:rStyle w:val="StyleUnderline"/>
          <w:highlight w:val="cyan"/>
        </w:rPr>
        <w:t>well in advance</w:t>
      </w:r>
      <w:r w:rsidRPr="00F53093">
        <w:rPr>
          <w:rStyle w:val="StyleUnderline"/>
        </w:rPr>
        <w:t xml:space="preserve"> </w:t>
      </w:r>
      <w:r w:rsidRPr="002555F2">
        <w:rPr>
          <w:sz w:val="16"/>
        </w:rPr>
        <w:t>and we're ready for it once it gets here," he said.</w:t>
      </w:r>
    </w:p>
    <w:p w14:paraId="6050A38A" w14:textId="77777777" w:rsidR="007C4A38" w:rsidRPr="002555F2" w:rsidRDefault="007C4A38" w:rsidP="007C4A38">
      <w:pPr>
        <w:rPr>
          <w:sz w:val="16"/>
        </w:rPr>
      </w:pPr>
      <w:r w:rsidRPr="002555F2">
        <w:rPr>
          <w:sz w:val="16"/>
        </w:rPr>
        <w:t xml:space="preserve">Any </w:t>
      </w:r>
      <w:r w:rsidRPr="001F50D3">
        <w:rPr>
          <w:rStyle w:val="StyleUnderline"/>
          <w:highlight w:val="cyan"/>
        </w:rPr>
        <w:t>cargo containers</w:t>
      </w:r>
      <w:r w:rsidRPr="002555F2">
        <w:rPr>
          <w:sz w:val="16"/>
        </w:rPr>
        <w:t xml:space="preserve"> that </w:t>
      </w:r>
      <w:r w:rsidRPr="001F50D3">
        <w:rPr>
          <w:rStyle w:val="StyleUnderline"/>
          <w:highlight w:val="cyan"/>
        </w:rPr>
        <w:t>agents think look suspicious</w:t>
      </w:r>
      <w:r w:rsidRPr="002555F2">
        <w:rPr>
          <w:sz w:val="16"/>
        </w:rPr>
        <w:t xml:space="preserve"> are </w:t>
      </w:r>
      <w:r w:rsidRPr="005F24CB">
        <w:rPr>
          <w:sz w:val="16"/>
        </w:rPr>
        <w:t xml:space="preserve">then </w:t>
      </w:r>
      <w:r w:rsidRPr="001F50D3">
        <w:rPr>
          <w:rStyle w:val="StyleUnderline"/>
          <w:highlight w:val="cyan"/>
        </w:rPr>
        <w:t>put through</w:t>
      </w:r>
      <w:r w:rsidRPr="002555F2">
        <w:rPr>
          <w:sz w:val="16"/>
        </w:rPr>
        <w:t xml:space="preserve"> a large, </w:t>
      </w:r>
      <w:r w:rsidRPr="001F50D3">
        <w:rPr>
          <w:rStyle w:val="StyleUnderline"/>
          <w:highlight w:val="cyan"/>
        </w:rPr>
        <w:t>truck-mounted X-ray</w:t>
      </w:r>
      <w:r w:rsidRPr="002555F2">
        <w:rPr>
          <w:rStyle w:val="StyleUnderline"/>
        </w:rPr>
        <w:t xml:space="preserve"> </w:t>
      </w:r>
      <w:r w:rsidRPr="002555F2">
        <w:rPr>
          <w:sz w:val="16"/>
        </w:rPr>
        <w:t>to determine if they need further inspection, he said.</w:t>
      </w:r>
    </w:p>
    <w:p w14:paraId="109EC39F" w14:textId="77777777" w:rsidR="007C4A38" w:rsidRPr="002555F2" w:rsidRDefault="007C4A38" w:rsidP="007C4A38">
      <w:pPr>
        <w:rPr>
          <w:sz w:val="16"/>
        </w:rPr>
      </w:pPr>
      <w:r w:rsidRPr="002555F2">
        <w:rPr>
          <w:sz w:val="16"/>
        </w:rPr>
        <w:t>"</w:t>
      </w:r>
      <w:r w:rsidRPr="001F50D3">
        <w:rPr>
          <w:rStyle w:val="StyleUnderline"/>
          <w:highlight w:val="cyan"/>
        </w:rPr>
        <w:t>When</w:t>
      </w:r>
      <w:r w:rsidRPr="002555F2">
        <w:rPr>
          <w:sz w:val="16"/>
        </w:rPr>
        <w:t xml:space="preserve"> we're </w:t>
      </w:r>
      <w:r w:rsidRPr="001F50D3">
        <w:rPr>
          <w:rStyle w:val="StyleUnderline"/>
          <w:highlight w:val="cyan"/>
        </w:rPr>
        <w:t>targeting</w:t>
      </w:r>
      <w:r w:rsidRPr="001F50D3">
        <w:rPr>
          <w:sz w:val="16"/>
          <w:highlight w:val="cyan"/>
        </w:rPr>
        <w:t xml:space="preserve"> (</w:t>
      </w:r>
      <w:r w:rsidRPr="001F50D3">
        <w:rPr>
          <w:rStyle w:val="StyleUnderline"/>
          <w:highlight w:val="cyan"/>
        </w:rPr>
        <w:t>and) flagging containers</w:t>
      </w:r>
      <w:r w:rsidRPr="002555F2">
        <w:rPr>
          <w:sz w:val="16"/>
        </w:rPr>
        <w:t xml:space="preserve"> there's </w:t>
      </w:r>
      <w:r w:rsidRPr="001F50D3">
        <w:rPr>
          <w:rStyle w:val="StyleUnderline"/>
          <w:highlight w:val="cyan"/>
        </w:rPr>
        <w:t>several</w:t>
      </w:r>
      <w:r w:rsidRPr="002555F2">
        <w:rPr>
          <w:sz w:val="16"/>
        </w:rPr>
        <w:t xml:space="preserve"> different </w:t>
      </w:r>
      <w:r w:rsidRPr="001F50D3">
        <w:rPr>
          <w:rStyle w:val="StyleUnderline"/>
          <w:highlight w:val="cyan"/>
        </w:rPr>
        <w:t>components</w:t>
      </w:r>
      <w:r w:rsidRPr="002555F2">
        <w:rPr>
          <w:sz w:val="16"/>
        </w:rPr>
        <w:t>. We have agriculture specialists that are looking for agriculture violations.</w:t>
      </w:r>
      <w:r w:rsidRPr="002555F2">
        <w:rPr>
          <w:rStyle w:val="StyleUnderline"/>
        </w:rPr>
        <w:t xml:space="preserve"> We have the </w:t>
      </w:r>
      <w:r w:rsidRPr="001F50D3">
        <w:rPr>
          <w:rStyle w:val="StyleUnderline"/>
          <w:highlight w:val="cyan"/>
        </w:rPr>
        <w:t>trade group</w:t>
      </w:r>
      <w:r w:rsidRPr="002555F2">
        <w:rPr>
          <w:rStyle w:val="StyleUnderline"/>
        </w:rPr>
        <w:t xml:space="preserve"> that's looking for </w:t>
      </w:r>
      <w:r w:rsidRPr="001F50D3">
        <w:rPr>
          <w:rStyle w:val="StyleUnderline"/>
          <w:highlight w:val="cyan"/>
        </w:rPr>
        <w:t>counterfeit</w:t>
      </w:r>
      <w:r w:rsidRPr="002555F2">
        <w:rPr>
          <w:rStyle w:val="StyleUnderline"/>
        </w:rPr>
        <w:t xml:space="preserve"> merchandise, (</w:t>
      </w:r>
      <w:r w:rsidRPr="001F50D3">
        <w:rPr>
          <w:rStyle w:val="StyleUnderline"/>
          <w:highlight w:val="cyan"/>
        </w:rPr>
        <w:t>intellectual property rights</w:t>
      </w:r>
      <w:r w:rsidRPr="002555F2">
        <w:rPr>
          <w:rStyle w:val="StyleUnderline"/>
        </w:rPr>
        <w:t>),</w:t>
      </w:r>
      <w:r w:rsidRPr="002555F2">
        <w:rPr>
          <w:sz w:val="16"/>
        </w:rPr>
        <w:t>" Burke said. "They're very good at what they do."</w:t>
      </w:r>
    </w:p>
    <w:p w14:paraId="35C3601D" w14:textId="77777777" w:rsidR="007C4A38" w:rsidRPr="002555F2" w:rsidRDefault="007C4A38" w:rsidP="007C4A38">
      <w:pPr>
        <w:rPr>
          <w:sz w:val="16"/>
        </w:rPr>
      </w:pPr>
      <w:r w:rsidRPr="002555F2">
        <w:rPr>
          <w:sz w:val="16"/>
        </w:rPr>
        <w:t>Bell said some fakes are more obvious to spot, like a 10XL jersey his team found in one shipment.</w:t>
      </w:r>
    </w:p>
    <w:p w14:paraId="234AF89A" w14:textId="77777777" w:rsidR="007C4A38" w:rsidRPr="002555F2" w:rsidRDefault="007C4A38" w:rsidP="007C4A38">
      <w:pPr>
        <w:rPr>
          <w:sz w:val="16"/>
        </w:rPr>
      </w:pPr>
      <w:r w:rsidRPr="002555F2">
        <w:rPr>
          <w:sz w:val="16"/>
        </w:rPr>
        <w:t>"We actually reached out to the NFL. The NFL doesn't sell anything over 5XL and this is 10XL," Bell said.</w:t>
      </w:r>
    </w:p>
    <w:p w14:paraId="0E2FEB0A" w14:textId="77777777" w:rsidR="007C4A38" w:rsidRPr="002555F2" w:rsidRDefault="007C4A38" w:rsidP="007C4A38">
      <w:pPr>
        <w:rPr>
          <w:sz w:val="16"/>
        </w:rPr>
      </w:pPr>
      <w:r w:rsidRPr="002555F2">
        <w:rPr>
          <w:sz w:val="16"/>
        </w:rPr>
        <w:t>Other dupes are more subtle, but Bell said his years of experience allow him to spot tiny differences in fake merchandise.</w:t>
      </w:r>
    </w:p>
    <w:p w14:paraId="5F588FDC" w14:textId="77777777" w:rsidR="007C4A38" w:rsidRPr="002555F2" w:rsidRDefault="007C4A38" w:rsidP="007C4A38">
      <w:pPr>
        <w:rPr>
          <w:sz w:val="16"/>
        </w:rPr>
      </w:pPr>
      <w:r w:rsidRPr="002555F2">
        <w:rPr>
          <w:sz w:val="16"/>
        </w:rPr>
        <w:t>One of the dupes his team spotted was an Astros jersey that had legitimate-looking labels and lettering on the outside. But when he looked inside of the jersey, he could tell by the sloppy stitches that it was a fake.</w:t>
      </w:r>
    </w:p>
    <w:p w14:paraId="6393D1B9" w14:textId="77777777" w:rsidR="007C4A38" w:rsidRPr="002555F2" w:rsidRDefault="007C4A38" w:rsidP="007C4A38">
      <w:pPr>
        <w:rPr>
          <w:sz w:val="16"/>
        </w:rPr>
      </w:pPr>
      <w:r w:rsidRPr="002555F2">
        <w:rPr>
          <w:sz w:val="16"/>
        </w:rPr>
        <w:t>His team also spotted a fake Yeti tumbler after noticing the tint of the lid was slightly off, there was a glossy coating missing from the logo and there was a misspelled word on the packaging.</w:t>
      </w:r>
    </w:p>
    <w:p w14:paraId="38E18824" w14:textId="77777777" w:rsidR="007C4A38" w:rsidRPr="002555F2" w:rsidRDefault="007C4A38" w:rsidP="007C4A38">
      <w:pPr>
        <w:rPr>
          <w:sz w:val="16"/>
        </w:rPr>
      </w:pPr>
      <w:r w:rsidRPr="002555F2">
        <w:rPr>
          <w:sz w:val="16"/>
        </w:rPr>
        <w:t>"Some of it is experience and trends and importation requirements," Bell said. "If we see a large shipment of Yetis coming from China it's going to raise a red flag because Yeti doesn't produce their products in China, so why would they be imported from China?"</w:t>
      </w:r>
    </w:p>
    <w:p w14:paraId="3F309010" w14:textId="77777777" w:rsidR="007C4A38" w:rsidRPr="002555F2" w:rsidRDefault="007C4A38" w:rsidP="007C4A38">
      <w:pPr>
        <w:rPr>
          <w:sz w:val="16"/>
        </w:rPr>
      </w:pPr>
      <w:r w:rsidRPr="002555F2">
        <w:rPr>
          <w:sz w:val="16"/>
        </w:rPr>
        <w:t>Another dupe his team spotted were fake LED headlights.</w:t>
      </w:r>
    </w:p>
    <w:p w14:paraId="45139E7D" w14:textId="77777777" w:rsidR="007C4A38" w:rsidRPr="002555F2" w:rsidRDefault="007C4A38" w:rsidP="007C4A38">
      <w:pPr>
        <w:rPr>
          <w:sz w:val="16"/>
        </w:rPr>
      </w:pPr>
      <w:r w:rsidRPr="002555F2">
        <w:rPr>
          <w:sz w:val="16"/>
        </w:rPr>
        <w:t>"The reason why these are of such importance is because it goes into consumer product safety. Are they street legal," Bell said. "There's a certain illumination that they're required to have and it has to be within a range. It can't be too bright, it can't be too light and these unfortunately don't fall within that category, so they're not street legal in the U.S."</w:t>
      </w:r>
    </w:p>
    <w:p w14:paraId="1CB3F1BC" w14:textId="77777777" w:rsidR="007C4A38" w:rsidRPr="002555F2" w:rsidRDefault="007C4A38" w:rsidP="007C4A38">
      <w:pPr>
        <w:rPr>
          <w:sz w:val="16"/>
        </w:rPr>
      </w:pPr>
      <w:r w:rsidRPr="002555F2">
        <w:rPr>
          <w:sz w:val="16"/>
        </w:rPr>
        <w:t>He said when they aren't 100% sure if an item is legitimate or fake, they will send a notification to the interested parties to let them know they're holding the shipment while they research its validity.</w:t>
      </w:r>
    </w:p>
    <w:p w14:paraId="3E4D8859" w14:textId="77777777" w:rsidR="007C4A38" w:rsidRPr="002555F2" w:rsidRDefault="007C4A38" w:rsidP="007C4A38">
      <w:pPr>
        <w:rPr>
          <w:sz w:val="16"/>
        </w:rPr>
      </w:pPr>
      <w:r w:rsidRPr="002555F2">
        <w:rPr>
          <w:sz w:val="16"/>
        </w:rPr>
        <w:t>"A lot of times we'll reach out to the manufacturer, we'll reach out to car companies, we'll reach out to the EPA, we'll reach out to the Department of Transportation and get their input as well because they all have guidelines for street legal vehicles and stuff like that," Bell said.</w:t>
      </w:r>
    </w:p>
    <w:p w14:paraId="3F748A03" w14:textId="77777777" w:rsidR="007C4A38" w:rsidRPr="002555F2" w:rsidRDefault="007C4A38" w:rsidP="007C4A38">
      <w:pPr>
        <w:rPr>
          <w:sz w:val="16"/>
        </w:rPr>
      </w:pPr>
      <w:r w:rsidRPr="002555F2">
        <w:rPr>
          <w:sz w:val="16"/>
        </w:rPr>
        <w:t xml:space="preserve">At the Port of Houston, CBP Supervisor Officer Marcia Scott said she recently found a huge shipment of toys and other items targeted for children that were either choking hazards or had </w:t>
      </w:r>
      <w:proofErr w:type="gramStart"/>
      <w:r w:rsidRPr="002555F2">
        <w:rPr>
          <w:sz w:val="16"/>
        </w:rPr>
        <w:t>lead</w:t>
      </w:r>
      <w:proofErr w:type="gramEnd"/>
      <w:r w:rsidRPr="002555F2">
        <w:rPr>
          <w:sz w:val="16"/>
        </w:rPr>
        <w:t xml:space="preserve"> in them.</w:t>
      </w:r>
    </w:p>
    <w:p w14:paraId="74DF5A19" w14:textId="77777777" w:rsidR="007C4A38" w:rsidRPr="002555F2" w:rsidRDefault="007C4A38" w:rsidP="007C4A38">
      <w:pPr>
        <w:rPr>
          <w:sz w:val="16"/>
        </w:rPr>
      </w:pPr>
      <w:r w:rsidRPr="002555F2">
        <w:rPr>
          <w:sz w:val="16"/>
        </w:rPr>
        <w:t>She said CBP works diligently with other agencies, like the U.S. Consumer Product Safety Commission, which tests incoming toys for high contents of lead that are unsafe for children.</w:t>
      </w:r>
    </w:p>
    <w:p w14:paraId="37905616" w14:textId="77777777" w:rsidR="007C4A38" w:rsidRPr="002555F2" w:rsidRDefault="007C4A38" w:rsidP="007C4A38">
      <w:pPr>
        <w:rPr>
          <w:sz w:val="16"/>
        </w:rPr>
      </w:pPr>
      <w:r w:rsidRPr="002555F2">
        <w:rPr>
          <w:sz w:val="16"/>
        </w:rPr>
        <w:t>"We generally look at most things for children just to make sure it's safe to enter the U.S. for sale, for the children's safety," Scott said. "</w:t>
      </w:r>
      <w:r w:rsidRPr="001F50D3">
        <w:rPr>
          <w:rStyle w:val="StyleUnderline"/>
          <w:highlight w:val="cyan"/>
        </w:rPr>
        <w:t>The volume is just excessive</w:t>
      </w:r>
      <w:r w:rsidRPr="002555F2">
        <w:rPr>
          <w:sz w:val="16"/>
        </w:rPr>
        <w:t>."</w:t>
      </w:r>
    </w:p>
    <w:p w14:paraId="37435E23" w14:textId="77777777" w:rsidR="007C4A38" w:rsidRPr="002555F2" w:rsidRDefault="007C4A38" w:rsidP="007C4A38">
      <w:pPr>
        <w:rPr>
          <w:rStyle w:val="StyleUnderline"/>
        </w:rPr>
      </w:pPr>
      <w:r w:rsidRPr="002555F2">
        <w:rPr>
          <w:sz w:val="16"/>
        </w:rPr>
        <w:t xml:space="preserve">Scott said </w:t>
      </w:r>
      <w:r w:rsidRPr="005F24CB">
        <w:rPr>
          <w:rStyle w:val="StyleUnderline"/>
        </w:rPr>
        <w:t>her</w:t>
      </w:r>
      <w:r w:rsidRPr="002555F2">
        <w:rPr>
          <w:sz w:val="16"/>
        </w:rPr>
        <w:t xml:space="preserve"> </w:t>
      </w:r>
      <w:r w:rsidRPr="005F24CB">
        <w:rPr>
          <w:rStyle w:val="StyleUnderline"/>
        </w:rPr>
        <w:t>team alone</w:t>
      </w:r>
      <w:r w:rsidRPr="002555F2">
        <w:rPr>
          <w:sz w:val="16"/>
        </w:rPr>
        <w:t xml:space="preserve"> inspects up to </w:t>
      </w:r>
      <w:r w:rsidRPr="001F50D3">
        <w:rPr>
          <w:rStyle w:val="StyleUnderline"/>
          <w:highlight w:val="cyan"/>
        </w:rPr>
        <w:t>100 shipments per week</w:t>
      </w:r>
      <w:r w:rsidRPr="002555F2">
        <w:rPr>
          <w:sz w:val="16"/>
        </w:rPr>
        <w:t xml:space="preserve"> and while what they find day-to-day varies, she admits </w:t>
      </w:r>
      <w:r w:rsidRPr="002555F2">
        <w:rPr>
          <w:rStyle w:val="StyleUnderline"/>
        </w:rPr>
        <w:t>it is getting harder to identify dupes because they're start to look more and more like the real deal.</w:t>
      </w:r>
    </w:p>
    <w:p w14:paraId="2E7F3DE2" w14:textId="77777777" w:rsidR="007C4A38" w:rsidRPr="002555F2" w:rsidRDefault="007C4A38" w:rsidP="007C4A38">
      <w:pPr>
        <w:rPr>
          <w:sz w:val="16"/>
        </w:rPr>
      </w:pPr>
      <w:r w:rsidRPr="002555F2">
        <w:rPr>
          <w:sz w:val="16"/>
        </w:rPr>
        <w:t xml:space="preserve">"They're hard, but that's why we have our process. </w:t>
      </w:r>
      <w:r w:rsidRPr="002555F2">
        <w:rPr>
          <w:rStyle w:val="StyleUnderline"/>
        </w:rPr>
        <w:t xml:space="preserve">We're </w:t>
      </w:r>
      <w:r w:rsidRPr="005F24CB">
        <w:rPr>
          <w:rStyle w:val="StyleUnderline"/>
        </w:rPr>
        <w:t>trying to be as proactive</w:t>
      </w:r>
      <w:r w:rsidRPr="002555F2">
        <w:rPr>
          <w:rStyle w:val="StyleUnderline"/>
        </w:rPr>
        <w:t xml:space="preserve"> as the criminals</w:t>
      </w:r>
      <w:r w:rsidRPr="002555F2">
        <w:rPr>
          <w:sz w:val="16"/>
        </w:rPr>
        <w:t xml:space="preserve">," Scott said. "We're </w:t>
      </w:r>
      <w:r w:rsidRPr="001F50D3">
        <w:rPr>
          <w:rStyle w:val="StyleUnderline"/>
          <w:highlight w:val="cyan"/>
        </w:rPr>
        <w:t>on the frontline</w:t>
      </w:r>
      <w:r w:rsidRPr="002555F2">
        <w:rPr>
          <w:sz w:val="16"/>
        </w:rPr>
        <w:t>, so it's our job. It's our passion."</w:t>
      </w:r>
    </w:p>
    <w:p w14:paraId="6275C06C" w14:textId="77777777" w:rsidR="007C4A38" w:rsidRPr="002555F2" w:rsidRDefault="007C4A38" w:rsidP="007C4A38">
      <w:pPr>
        <w:rPr>
          <w:sz w:val="16"/>
        </w:rPr>
      </w:pPr>
      <w:r w:rsidRPr="002555F2">
        <w:rPr>
          <w:sz w:val="16"/>
        </w:rPr>
        <w:t xml:space="preserve">Ultimately, she said CBP officers at the airport and Port of Houston </w:t>
      </w:r>
      <w:r w:rsidRPr="002555F2">
        <w:rPr>
          <w:rStyle w:val="StyleUnderline"/>
        </w:rPr>
        <w:t xml:space="preserve">are not only there to </w:t>
      </w:r>
      <w:r w:rsidRPr="001F50D3">
        <w:rPr>
          <w:rStyle w:val="StyleUnderline"/>
          <w:highlight w:val="cyan"/>
        </w:rPr>
        <w:t>protect consumers</w:t>
      </w:r>
      <w:r w:rsidRPr="002555F2">
        <w:rPr>
          <w:sz w:val="16"/>
        </w:rPr>
        <w:t xml:space="preserve"> from potentially dangerous products, but </w:t>
      </w:r>
      <w:r w:rsidRPr="001F50D3">
        <w:rPr>
          <w:rStyle w:val="StyleUnderline"/>
          <w:highlight w:val="cyan"/>
        </w:rPr>
        <w:t>also</w:t>
      </w:r>
      <w:r w:rsidRPr="002555F2">
        <w:rPr>
          <w:rStyle w:val="StyleUnderline"/>
        </w:rPr>
        <w:t xml:space="preserve"> to protect </w:t>
      </w:r>
      <w:r w:rsidRPr="001F50D3">
        <w:rPr>
          <w:rStyle w:val="StyleUnderline"/>
          <w:highlight w:val="cyan"/>
        </w:rPr>
        <w:t>American businesses</w:t>
      </w:r>
      <w:r w:rsidRPr="002555F2">
        <w:rPr>
          <w:sz w:val="16"/>
        </w:rPr>
        <w:t xml:space="preserve"> whose trademarks are being violated.</w:t>
      </w:r>
    </w:p>
    <w:p w14:paraId="5A63C759" w14:textId="77777777" w:rsidR="007C4A38" w:rsidRPr="002555F2" w:rsidRDefault="007C4A38" w:rsidP="007C4A38">
      <w:pPr>
        <w:rPr>
          <w:sz w:val="16"/>
        </w:rPr>
      </w:pPr>
      <w:r w:rsidRPr="002555F2">
        <w:rPr>
          <w:sz w:val="16"/>
        </w:rPr>
        <w:t>Companies could see a financial loss if people purchase dupes of their products because it is fewer sales for them. It also could hurt the company's reputation if there are poorly-made products on the market pretending to be a company.</w:t>
      </w:r>
    </w:p>
    <w:p w14:paraId="40E3928D" w14:textId="77777777" w:rsidR="007C4A38" w:rsidRDefault="007C4A38" w:rsidP="007C4A38">
      <w:pPr>
        <w:rPr>
          <w:sz w:val="16"/>
        </w:rPr>
      </w:pPr>
      <w:r w:rsidRPr="002555F2">
        <w:rPr>
          <w:sz w:val="16"/>
        </w:rPr>
        <w:t>"You never know, but when you think you're getting a deal, it might be too good to be true," Scott said.</w:t>
      </w:r>
    </w:p>
    <w:p w14:paraId="7579F04E" w14:textId="77777777" w:rsidR="007C4A38" w:rsidRPr="002555F2" w:rsidRDefault="007C4A38" w:rsidP="007C4A38">
      <w:pPr>
        <w:rPr>
          <w:sz w:val="16"/>
        </w:rPr>
      </w:pPr>
    </w:p>
    <w:p w14:paraId="6204CC4E" w14:textId="77777777" w:rsidR="007C4A38" w:rsidRDefault="007C4A38" w:rsidP="007C4A38">
      <w:pPr>
        <w:pStyle w:val="Heading4"/>
      </w:pPr>
      <w:r>
        <w:t xml:space="preserve">Counterfeit medicine creates intra-communal harms – overwhelming data proves they disproportionately spill into low-income populations. </w:t>
      </w:r>
    </w:p>
    <w:p w14:paraId="6D1EC2CC" w14:textId="77777777" w:rsidR="007C4A38" w:rsidRPr="00B74930" w:rsidRDefault="007C4A38" w:rsidP="007C4A38">
      <w:pPr>
        <w:rPr>
          <w:rStyle w:val="Style13ptBold"/>
          <w:b w:val="0"/>
          <w:bCs w:val="0"/>
          <w:sz w:val="22"/>
        </w:rPr>
      </w:pPr>
      <w:r w:rsidRPr="00B74930">
        <w:rPr>
          <w:rStyle w:val="Style13ptBold"/>
        </w:rPr>
        <w:t>Schmitt 24</w:t>
      </w:r>
      <w:r>
        <w:rPr>
          <w:rStyle w:val="Style13ptBold"/>
        </w:rPr>
        <w:t xml:space="preserve"> </w:t>
      </w:r>
      <w:r w:rsidRPr="00B74930">
        <w:t>[</w:t>
      </w:r>
      <w:r>
        <w:t>Kellie Schmitt is a Seattle-based health and science writer. Hopkins Public Health, “</w:t>
      </w:r>
      <w:r w:rsidRPr="00B74930">
        <w:t>Fake Drugs, Real Dangers</w:t>
      </w:r>
      <w:r>
        <w:t xml:space="preserve">”, </w:t>
      </w:r>
      <w:r w:rsidRPr="00B74930">
        <w:t>April 29, 2024</w:t>
      </w:r>
      <w:r>
        <w:t xml:space="preserve">, </w:t>
      </w:r>
      <w:r w:rsidRPr="00B74930">
        <w:t>https://magazine.publichealth.jhu.edu/2024/fake-drugs-real-dangers</w:t>
      </w:r>
      <w:r>
        <w:t xml:space="preserve">] </w:t>
      </w:r>
    </w:p>
    <w:p w14:paraId="5023EC9E" w14:textId="77777777" w:rsidR="007C4A38" w:rsidRPr="00E30FE7" w:rsidRDefault="007C4A38" w:rsidP="007C4A38">
      <w:pPr>
        <w:rPr>
          <w:sz w:val="16"/>
        </w:rPr>
      </w:pPr>
      <w:r w:rsidRPr="00E30FE7">
        <w:rPr>
          <w:sz w:val="16"/>
        </w:rPr>
        <w:t xml:space="preserve">Brandon </w:t>
      </w:r>
      <w:proofErr w:type="spellStart"/>
      <w:r w:rsidRPr="00E30FE7">
        <w:rPr>
          <w:sz w:val="16"/>
        </w:rPr>
        <w:t>Macsata</w:t>
      </w:r>
      <w:proofErr w:type="spellEnd"/>
      <w:r w:rsidRPr="00E30FE7">
        <w:rPr>
          <w:sz w:val="16"/>
        </w:rPr>
        <w:t xml:space="preserve"> was 28 and newly diagnosed with HIV when his pharmacist delivered the alarming news: </w:t>
      </w:r>
      <w:r w:rsidRPr="00E30FE7">
        <w:rPr>
          <w:rStyle w:val="StyleUnderline"/>
          <w:highlight w:val="cyan"/>
        </w:rPr>
        <w:t>Lifesaving medication</w:t>
      </w:r>
      <w:r w:rsidRPr="00E30FE7">
        <w:rPr>
          <w:sz w:val="16"/>
        </w:rPr>
        <w:t xml:space="preserve"> would </w:t>
      </w:r>
      <w:r w:rsidRPr="00E30FE7">
        <w:rPr>
          <w:rStyle w:val="StyleUnderline"/>
          <w:highlight w:val="cyan"/>
        </w:rPr>
        <w:t>cost</w:t>
      </w:r>
      <w:r w:rsidRPr="00E30FE7">
        <w:rPr>
          <w:sz w:val="16"/>
        </w:rPr>
        <w:t xml:space="preserve"> him </w:t>
      </w:r>
      <w:r w:rsidRPr="00E30FE7">
        <w:rPr>
          <w:rStyle w:val="StyleUnderline"/>
        </w:rPr>
        <w:t>$</w:t>
      </w:r>
      <w:r w:rsidRPr="00E30FE7">
        <w:rPr>
          <w:rStyle w:val="StyleUnderline"/>
          <w:highlight w:val="cyan"/>
        </w:rPr>
        <w:t>1,200 a month</w:t>
      </w:r>
      <w:r w:rsidRPr="00E30FE7">
        <w:rPr>
          <w:sz w:val="16"/>
        </w:rPr>
        <w:t xml:space="preserve">. </w:t>
      </w:r>
    </w:p>
    <w:p w14:paraId="0D394171" w14:textId="77777777" w:rsidR="007C4A38" w:rsidRPr="00E30FE7" w:rsidRDefault="007C4A38" w:rsidP="007C4A38">
      <w:pPr>
        <w:rPr>
          <w:sz w:val="16"/>
        </w:rPr>
      </w:pPr>
      <w:r w:rsidRPr="00E30FE7">
        <w:rPr>
          <w:sz w:val="16"/>
        </w:rPr>
        <w:t xml:space="preserve">As a nonprofit worker making $45,000 a year, he was floored. </w:t>
      </w:r>
    </w:p>
    <w:p w14:paraId="68904FEF" w14:textId="77777777" w:rsidR="007C4A38" w:rsidRPr="00E30FE7" w:rsidRDefault="007C4A38" w:rsidP="007C4A38">
      <w:pPr>
        <w:rPr>
          <w:sz w:val="16"/>
        </w:rPr>
      </w:pPr>
      <w:r w:rsidRPr="00E30FE7">
        <w:rPr>
          <w:sz w:val="16"/>
        </w:rPr>
        <w:t xml:space="preserve">“I thought, holy cow, what am I going to do?” </w:t>
      </w:r>
      <w:proofErr w:type="spellStart"/>
      <w:r w:rsidRPr="00E30FE7">
        <w:rPr>
          <w:sz w:val="16"/>
        </w:rPr>
        <w:t>Macsata</w:t>
      </w:r>
      <w:proofErr w:type="spellEnd"/>
      <w:r w:rsidRPr="00E30FE7">
        <w:rPr>
          <w:sz w:val="16"/>
        </w:rPr>
        <w:t xml:space="preserve"> says. “</w:t>
      </w:r>
      <w:r w:rsidRPr="00E30FE7">
        <w:rPr>
          <w:rStyle w:val="StyleUnderline"/>
        </w:rPr>
        <w:t xml:space="preserve">I </w:t>
      </w:r>
      <w:r w:rsidRPr="00E30FE7">
        <w:rPr>
          <w:rStyle w:val="StyleUnderline"/>
          <w:highlight w:val="cyan"/>
        </w:rPr>
        <w:t>can’t afford that</w:t>
      </w:r>
      <w:r w:rsidRPr="00E30FE7">
        <w:rPr>
          <w:rStyle w:val="StyleUnderline"/>
        </w:rPr>
        <w:t>.”</w:t>
      </w:r>
      <w:r w:rsidRPr="00E30FE7">
        <w:rPr>
          <w:sz w:val="16"/>
        </w:rPr>
        <w:t xml:space="preserve"> </w:t>
      </w:r>
    </w:p>
    <w:p w14:paraId="03577365" w14:textId="77777777" w:rsidR="007C4A38" w:rsidRPr="00E30FE7" w:rsidRDefault="007C4A38" w:rsidP="007C4A38">
      <w:pPr>
        <w:rPr>
          <w:sz w:val="16"/>
        </w:rPr>
      </w:pPr>
      <w:r w:rsidRPr="00E30FE7">
        <w:rPr>
          <w:sz w:val="16"/>
        </w:rPr>
        <w:t xml:space="preserve">In a daze, he returned to his Washington D.C. apartment and started </w:t>
      </w:r>
      <w:r w:rsidRPr="00E30FE7">
        <w:rPr>
          <w:rStyle w:val="StyleUnderline"/>
          <w:highlight w:val="cyan"/>
        </w:rPr>
        <w:t>searching online</w:t>
      </w:r>
      <w:r w:rsidRPr="00E30FE7">
        <w:rPr>
          <w:sz w:val="16"/>
        </w:rPr>
        <w:t xml:space="preserve"> for options. He discovered a purported Canadian online pharmacy that would charge him </w:t>
      </w:r>
      <w:r w:rsidRPr="00E30FE7">
        <w:rPr>
          <w:rStyle w:val="StyleUnderline"/>
          <w:highlight w:val="cyan"/>
        </w:rPr>
        <w:t>just $450 per month for the same pills</w:t>
      </w:r>
      <w:r w:rsidRPr="00E30FE7">
        <w:rPr>
          <w:sz w:val="16"/>
        </w:rPr>
        <w:t xml:space="preserve">. He took that medication for five months until his physician warned about the risk he was taking and connected him with an HIV-drug assistance program. </w:t>
      </w:r>
    </w:p>
    <w:p w14:paraId="4CF2AEED" w14:textId="77777777" w:rsidR="007C4A38" w:rsidRPr="00E30FE7" w:rsidRDefault="007C4A38" w:rsidP="007C4A38">
      <w:pPr>
        <w:rPr>
          <w:sz w:val="16"/>
        </w:rPr>
      </w:pPr>
      <w:r w:rsidRPr="00E30FE7">
        <w:rPr>
          <w:sz w:val="16"/>
        </w:rPr>
        <w:t xml:space="preserve">“My case demonstrates </w:t>
      </w:r>
      <w:r w:rsidRPr="00E30FE7">
        <w:rPr>
          <w:rStyle w:val="StyleUnderline"/>
        </w:rPr>
        <w:t xml:space="preserve">why </w:t>
      </w:r>
      <w:r w:rsidRPr="00E30FE7">
        <w:rPr>
          <w:rStyle w:val="StyleUnderline"/>
          <w:highlight w:val="cyan"/>
        </w:rPr>
        <w:t>people</w:t>
      </w:r>
      <w:r w:rsidRPr="00E30FE7">
        <w:rPr>
          <w:rStyle w:val="StyleUnderline"/>
        </w:rPr>
        <w:t xml:space="preserve"> </w:t>
      </w:r>
      <w:r w:rsidRPr="00E30FE7">
        <w:rPr>
          <w:rStyle w:val="StyleUnderline"/>
          <w:highlight w:val="cyan"/>
        </w:rPr>
        <w:t>look for cheaper alternatives</w:t>
      </w:r>
      <w:r w:rsidRPr="00E30FE7">
        <w:rPr>
          <w:rStyle w:val="StyleUnderline"/>
        </w:rPr>
        <w:t xml:space="preserve"> online</w:t>
      </w:r>
      <w:r w:rsidRPr="00E30FE7">
        <w:rPr>
          <w:sz w:val="16"/>
        </w:rPr>
        <w:t xml:space="preserve">,” </w:t>
      </w:r>
      <w:proofErr w:type="spellStart"/>
      <w:r w:rsidRPr="00E30FE7">
        <w:rPr>
          <w:sz w:val="16"/>
        </w:rPr>
        <w:t>Macsata</w:t>
      </w:r>
      <w:proofErr w:type="spellEnd"/>
      <w:r w:rsidRPr="00E30FE7">
        <w:rPr>
          <w:sz w:val="16"/>
        </w:rPr>
        <w:t xml:space="preserve"> says. “</w:t>
      </w:r>
      <w:r w:rsidRPr="00E30FE7">
        <w:rPr>
          <w:rStyle w:val="StyleUnderline"/>
          <w:highlight w:val="cyan"/>
        </w:rPr>
        <w:t>You don’t think: Am I putting myself at risk</w:t>
      </w:r>
      <w:r w:rsidRPr="00E30FE7">
        <w:rPr>
          <w:sz w:val="16"/>
        </w:rPr>
        <w:t xml:space="preserve">?” </w:t>
      </w:r>
    </w:p>
    <w:p w14:paraId="152D8DA5" w14:textId="77777777" w:rsidR="007C4A38" w:rsidRPr="00E30FE7" w:rsidRDefault="007C4A38" w:rsidP="007C4A38">
      <w:pPr>
        <w:rPr>
          <w:sz w:val="16"/>
        </w:rPr>
      </w:pPr>
      <w:r w:rsidRPr="00E30FE7">
        <w:rPr>
          <w:sz w:val="16"/>
        </w:rPr>
        <w:t xml:space="preserve">A team of Bloomberg School experts has partnered with pharmaceutical giant Pfizer to better understand why </w:t>
      </w:r>
      <w:r w:rsidRPr="00E30FE7">
        <w:rPr>
          <w:rStyle w:val="StyleUnderline"/>
          <w:highlight w:val="cyan"/>
        </w:rPr>
        <w:t>patients skirt regulated supply chains</w:t>
      </w:r>
      <w:r w:rsidRPr="00E30FE7">
        <w:rPr>
          <w:sz w:val="16"/>
        </w:rPr>
        <w:t xml:space="preserve"> and how health care providers can communicate the hazards.  </w:t>
      </w:r>
    </w:p>
    <w:p w14:paraId="0F9FBABA" w14:textId="77777777" w:rsidR="007C4A38" w:rsidRPr="00E30FE7" w:rsidRDefault="007C4A38" w:rsidP="007C4A38">
      <w:pPr>
        <w:rPr>
          <w:sz w:val="16"/>
        </w:rPr>
      </w:pPr>
      <w:r w:rsidRPr="00E30FE7">
        <w:rPr>
          <w:sz w:val="16"/>
        </w:rPr>
        <w:t xml:space="preserve">The project, BESAFE, or Behavioral and Educational Strategies for Avoiding Falsified Medicine Exposure, is a timely initiative. U.S. prescription drug costs are higher than in other wealthy countries, making it harder for people to afford out-of-pocket costs. And more Americans are buying prescription medication online than ever before, driven by both costs and convenience.  </w:t>
      </w:r>
    </w:p>
    <w:p w14:paraId="7DCB257E" w14:textId="77777777" w:rsidR="007C4A38" w:rsidRPr="00E30FE7" w:rsidRDefault="007C4A38" w:rsidP="007C4A38">
      <w:pPr>
        <w:rPr>
          <w:sz w:val="16"/>
        </w:rPr>
      </w:pPr>
      <w:r w:rsidRPr="00E30FE7">
        <w:rPr>
          <w:sz w:val="16"/>
        </w:rPr>
        <w:t xml:space="preserve">But people have </w:t>
      </w:r>
      <w:r w:rsidRPr="00E30FE7">
        <w:rPr>
          <w:rStyle w:val="StyleUnderline"/>
          <w:highlight w:val="cyan"/>
        </w:rPr>
        <w:t>little awareness about the risks</w:t>
      </w:r>
      <w:r w:rsidRPr="00E30FE7">
        <w:rPr>
          <w:sz w:val="16"/>
        </w:rPr>
        <w:t xml:space="preserve">, says Saifuddin Ahmed, MBBS, PhD ’96, a professor in Population, Family and Reproductive Health who is leading the effort. </w:t>
      </w:r>
    </w:p>
    <w:p w14:paraId="756A4E41" w14:textId="77777777" w:rsidR="007C4A38" w:rsidRPr="00E30FE7" w:rsidRDefault="007C4A38" w:rsidP="007C4A38">
      <w:pPr>
        <w:rPr>
          <w:sz w:val="16"/>
        </w:rPr>
      </w:pPr>
      <w:r w:rsidRPr="00E30FE7">
        <w:rPr>
          <w:sz w:val="16"/>
        </w:rPr>
        <w:t xml:space="preserve">Substandard and </w:t>
      </w:r>
      <w:r w:rsidRPr="00E30FE7">
        <w:rPr>
          <w:rStyle w:val="StyleUnderline"/>
          <w:highlight w:val="cyan"/>
        </w:rPr>
        <w:t>falsified medications</w:t>
      </w:r>
      <w:r w:rsidRPr="00E30FE7">
        <w:rPr>
          <w:sz w:val="16"/>
        </w:rPr>
        <w:t xml:space="preserve"> include drugs that have no active ingredients or the wrong ingredients or </w:t>
      </w:r>
      <w:r w:rsidRPr="00E30FE7">
        <w:rPr>
          <w:rStyle w:val="StyleUnderline"/>
          <w:highlight w:val="cyan"/>
        </w:rPr>
        <w:t>fraudulently misrepresent identity, composition, or source</w:t>
      </w:r>
      <w:r w:rsidRPr="00E30FE7">
        <w:rPr>
          <w:rStyle w:val="StyleUnderline"/>
        </w:rPr>
        <w:t xml:space="preserve">. </w:t>
      </w:r>
    </w:p>
    <w:p w14:paraId="0A48FAA5" w14:textId="77777777" w:rsidR="007C4A38" w:rsidRPr="00E30FE7" w:rsidRDefault="007C4A38" w:rsidP="007C4A38">
      <w:pPr>
        <w:rPr>
          <w:sz w:val="16"/>
        </w:rPr>
      </w:pPr>
      <w:r w:rsidRPr="00E30FE7">
        <w:rPr>
          <w:sz w:val="16"/>
        </w:rPr>
        <w:t xml:space="preserve">“If you’re buying a fake Rolex, you’re probably intentionally buying it,” Ahmed explains. “On the other hand, when people start buying counterfeit medicine, they’re not buying it intentionally—they’re in a trap.” </w:t>
      </w:r>
    </w:p>
    <w:p w14:paraId="2CC43621" w14:textId="77777777" w:rsidR="007C4A38" w:rsidRPr="00E30FE7" w:rsidRDefault="007C4A38" w:rsidP="007C4A38">
      <w:pPr>
        <w:rPr>
          <w:sz w:val="16"/>
        </w:rPr>
      </w:pPr>
      <w:r w:rsidRPr="00E30FE7">
        <w:rPr>
          <w:sz w:val="16"/>
        </w:rPr>
        <w:t xml:space="preserve">A PUBLIC HEALTH RISK  </w:t>
      </w:r>
    </w:p>
    <w:p w14:paraId="7E5D4D93" w14:textId="77777777" w:rsidR="007C4A38" w:rsidRPr="00E30FE7" w:rsidRDefault="007C4A38" w:rsidP="007C4A38">
      <w:pPr>
        <w:rPr>
          <w:sz w:val="16"/>
        </w:rPr>
      </w:pPr>
      <w:r w:rsidRPr="00E30FE7">
        <w:rPr>
          <w:sz w:val="16"/>
        </w:rPr>
        <w:t xml:space="preserve">The problem has disproportionately plagued low- and middle-income countries (LMICs), where about 10% of pharmaceutical products are substandard or false, according to the WHO.  </w:t>
      </w:r>
    </w:p>
    <w:p w14:paraId="5C760C71" w14:textId="77777777" w:rsidR="007C4A38" w:rsidRPr="00E30FE7" w:rsidRDefault="007C4A38" w:rsidP="007C4A38">
      <w:pPr>
        <w:rPr>
          <w:sz w:val="16"/>
        </w:rPr>
      </w:pPr>
      <w:r w:rsidRPr="00E30FE7">
        <w:rPr>
          <w:sz w:val="16"/>
        </w:rPr>
        <w:t xml:space="preserve">Counterfeit drugs can lead to </w:t>
      </w:r>
      <w:r w:rsidRPr="00E30FE7">
        <w:rPr>
          <w:rStyle w:val="StyleUnderline"/>
          <w:highlight w:val="cyan"/>
        </w:rPr>
        <w:t>dire</w:t>
      </w:r>
      <w:r w:rsidRPr="00E30FE7">
        <w:rPr>
          <w:rStyle w:val="StyleUnderline"/>
        </w:rPr>
        <w:t xml:space="preserve"> individual </w:t>
      </w:r>
      <w:r w:rsidRPr="00E30FE7">
        <w:rPr>
          <w:rStyle w:val="StyleUnderline"/>
          <w:highlight w:val="cyan"/>
        </w:rPr>
        <w:t>outcomes</w:t>
      </w:r>
      <w:r w:rsidRPr="00E30FE7">
        <w:rPr>
          <w:sz w:val="16"/>
        </w:rPr>
        <w:t xml:space="preserve">, explains Patrick </w:t>
      </w:r>
      <w:proofErr w:type="spellStart"/>
      <w:r w:rsidRPr="00E30FE7">
        <w:rPr>
          <w:sz w:val="16"/>
        </w:rPr>
        <w:t>Caubel</w:t>
      </w:r>
      <w:proofErr w:type="spellEnd"/>
      <w:r w:rsidRPr="00E30FE7">
        <w:rPr>
          <w:sz w:val="16"/>
        </w:rPr>
        <w:t xml:space="preserve">, MD, PhD, MBA, Pfizer’s chief safety officer. In Nigeria, for example, a hospital gave patients with a </w:t>
      </w:r>
      <w:r w:rsidRPr="00E30FE7">
        <w:rPr>
          <w:rStyle w:val="StyleUnderline"/>
          <w:highlight w:val="cyan"/>
        </w:rPr>
        <w:t>severe</w:t>
      </w:r>
      <w:r w:rsidRPr="00E30FE7">
        <w:rPr>
          <w:sz w:val="16"/>
        </w:rPr>
        <w:t xml:space="preserve"> bacterial </w:t>
      </w:r>
      <w:r w:rsidRPr="00E30FE7">
        <w:rPr>
          <w:rStyle w:val="StyleUnderline"/>
          <w:highlight w:val="cyan"/>
        </w:rPr>
        <w:t>infection</w:t>
      </w:r>
      <w:r w:rsidRPr="00E30FE7">
        <w:rPr>
          <w:sz w:val="16"/>
        </w:rPr>
        <w:t xml:space="preserve"> a </w:t>
      </w:r>
      <w:r w:rsidRPr="00E30FE7">
        <w:rPr>
          <w:rStyle w:val="StyleUnderline"/>
        </w:rPr>
        <w:t>placebo</w:t>
      </w:r>
      <w:r w:rsidRPr="00E30FE7">
        <w:rPr>
          <w:sz w:val="16"/>
        </w:rPr>
        <w:t xml:space="preserve"> instead of an antibiotic. </w:t>
      </w:r>
      <w:r w:rsidRPr="00E30FE7">
        <w:rPr>
          <w:rStyle w:val="StyleUnderline"/>
        </w:rPr>
        <w:t xml:space="preserve">Some </w:t>
      </w:r>
      <w:r w:rsidRPr="00E30FE7">
        <w:rPr>
          <w:rStyle w:val="StyleUnderline"/>
          <w:highlight w:val="cyan"/>
        </w:rPr>
        <w:t>died</w:t>
      </w:r>
      <w:r w:rsidRPr="00E30FE7">
        <w:rPr>
          <w:sz w:val="16"/>
        </w:rPr>
        <w:t xml:space="preserve"> as a result. When Pfizer investigated, they found the hospital had unknowingly received and distributed a fake product.  </w:t>
      </w:r>
    </w:p>
    <w:p w14:paraId="37C8379F" w14:textId="77777777" w:rsidR="007C4A38" w:rsidRPr="00E30FE7" w:rsidRDefault="007C4A38" w:rsidP="007C4A38">
      <w:pPr>
        <w:rPr>
          <w:sz w:val="16"/>
        </w:rPr>
      </w:pPr>
      <w:r w:rsidRPr="00E30FE7">
        <w:rPr>
          <w:sz w:val="16"/>
        </w:rPr>
        <w:t xml:space="preserve">“The counterfeit was so well made—the same vial, the same label, everything was identical—that even the nurses in the hospital thought it was real,” </w:t>
      </w:r>
      <w:proofErr w:type="spellStart"/>
      <w:r w:rsidRPr="00E30FE7">
        <w:rPr>
          <w:sz w:val="16"/>
        </w:rPr>
        <w:t>Caubel</w:t>
      </w:r>
      <w:proofErr w:type="spellEnd"/>
      <w:r w:rsidRPr="00E30FE7">
        <w:rPr>
          <w:sz w:val="16"/>
        </w:rPr>
        <w:t xml:space="preserve"> says.  </w:t>
      </w:r>
    </w:p>
    <w:p w14:paraId="170AB02C" w14:textId="77777777" w:rsidR="007C4A38" w:rsidRPr="00E30FE7" w:rsidRDefault="007C4A38" w:rsidP="007C4A38">
      <w:pPr>
        <w:rPr>
          <w:sz w:val="16"/>
        </w:rPr>
      </w:pPr>
      <w:r w:rsidRPr="00E30FE7">
        <w:rPr>
          <w:sz w:val="16"/>
        </w:rPr>
        <w:t xml:space="preserve">That’s why </w:t>
      </w:r>
      <w:r w:rsidRPr="00E30FE7">
        <w:rPr>
          <w:rStyle w:val="StyleUnderline"/>
          <w:highlight w:val="cyan"/>
        </w:rPr>
        <w:t>regulatory systems are key</w:t>
      </w:r>
      <w:r w:rsidRPr="00E30FE7">
        <w:rPr>
          <w:sz w:val="16"/>
        </w:rPr>
        <w:t xml:space="preserve">. The U.S. FDA has largely protected the country’s pharmacies against fake medications. As a result, the country’s greatest health risks related to counterfeit drugs are most experienced when people buy drugs outside the standard system, such as through internet pharmacies or on the street, explains Joshua </w:t>
      </w:r>
      <w:proofErr w:type="spellStart"/>
      <w:r w:rsidRPr="00E30FE7">
        <w:rPr>
          <w:sz w:val="16"/>
        </w:rPr>
        <w:t>Sharfstein</w:t>
      </w:r>
      <w:proofErr w:type="spellEnd"/>
      <w:r w:rsidRPr="00E30FE7">
        <w:rPr>
          <w:sz w:val="16"/>
        </w:rPr>
        <w:t xml:space="preserve">, MD, vice dean for Public Health Practice and Community Engagement at the School.  </w:t>
      </w:r>
    </w:p>
    <w:p w14:paraId="1015408F" w14:textId="77777777" w:rsidR="007C4A38" w:rsidRPr="00E30FE7" w:rsidRDefault="007C4A38" w:rsidP="007C4A38">
      <w:pPr>
        <w:rPr>
          <w:sz w:val="16"/>
        </w:rPr>
      </w:pPr>
      <w:r w:rsidRPr="00E30FE7">
        <w:rPr>
          <w:sz w:val="16"/>
        </w:rPr>
        <w:t>Yet despite regulatory safeguards, the U.S. has seen an “</w:t>
      </w:r>
      <w:r w:rsidRPr="00E30FE7">
        <w:rPr>
          <w:rStyle w:val="StyleUnderline"/>
          <w:highlight w:val="cyan"/>
        </w:rPr>
        <w:t>alarming” growth in fake medications</w:t>
      </w:r>
      <w:r w:rsidRPr="00E30FE7">
        <w:rPr>
          <w:sz w:val="16"/>
        </w:rPr>
        <w:t xml:space="preserve">, says Shabbir Safdar, executive director of the Partnership for Safe Medicines, a group of nonprofits committed to prescription drug safety. He points to counterfeit Adderall pills laced with meth, fake Ozempic, and a cancer drug with no active ingredient.   </w:t>
      </w:r>
    </w:p>
    <w:p w14:paraId="1A5A66BF" w14:textId="77777777" w:rsidR="007C4A38" w:rsidRPr="00E30FE7" w:rsidRDefault="007C4A38" w:rsidP="007C4A38">
      <w:pPr>
        <w:rPr>
          <w:sz w:val="16"/>
        </w:rPr>
      </w:pPr>
      <w:r w:rsidRPr="00E30FE7">
        <w:rPr>
          <w:sz w:val="16"/>
        </w:rPr>
        <w:t xml:space="preserve">There’s </w:t>
      </w:r>
      <w:r w:rsidRPr="00E30FE7">
        <w:rPr>
          <w:rStyle w:val="StyleUnderline"/>
          <w:highlight w:val="cyan"/>
        </w:rPr>
        <w:t>no</w:t>
      </w:r>
      <w:r w:rsidRPr="00E30FE7">
        <w:rPr>
          <w:sz w:val="16"/>
        </w:rPr>
        <w:t xml:space="preserve"> </w:t>
      </w:r>
      <w:r w:rsidRPr="00E30FE7">
        <w:rPr>
          <w:rStyle w:val="StyleUnderline"/>
          <w:highlight w:val="cyan"/>
        </w:rPr>
        <w:t>guarantee</w:t>
      </w:r>
      <w:r w:rsidRPr="00E30FE7">
        <w:rPr>
          <w:rStyle w:val="StyleUnderline"/>
        </w:rPr>
        <w:t xml:space="preserve"> </w:t>
      </w:r>
      <w:r w:rsidRPr="00E30FE7">
        <w:rPr>
          <w:rStyle w:val="StyleUnderline"/>
          <w:highlight w:val="cyan"/>
        </w:rPr>
        <w:t>where</w:t>
      </w:r>
      <w:r w:rsidRPr="00E30FE7">
        <w:rPr>
          <w:rStyle w:val="StyleUnderline"/>
        </w:rPr>
        <w:t xml:space="preserve"> medications </w:t>
      </w:r>
      <w:r w:rsidRPr="00E30FE7">
        <w:rPr>
          <w:rStyle w:val="StyleUnderline"/>
          <w:highlight w:val="cyan"/>
        </w:rPr>
        <w:t>delivered</w:t>
      </w:r>
      <w:r w:rsidRPr="00E30FE7">
        <w:rPr>
          <w:rStyle w:val="StyleUnderline"/>
        </w:rPr>
        <w:t xml:space="preserve"> by international mail </w:t>
      </w:r>
      <w:r w:rsidRPr="00E30FE7">
        <w:rPr>
          <w:rStyle w:val="StyleUnderline"/>
          <w:highlight w:val="cyan"/>
        </w:rPr>
        <w:t>really originated</w:t>
      </w:r>
      <w:r w:rsidRPr="00E30FE7">
        <w:rPr>
          <w:sz w:val="16"/>
        </w:rPr>
        <w:t xml:space="preserve">. Even if an advertisement says a drug is from Canada, there’s no one policing such claims. </w:t>
      </w:r>
    </w:p>
    <w:p w14:paraId="19247B17" w14:textId="77777777" w:rsidR="007C4A38" w:rsidRPr="00E30FE7" w:rsidRDefault="007C4A38" w:rsidP="007C4A38">
      <w:pPr>
        <w:rPr>
          <w:sz w:val="16"/>
        </w:rPr>
      </w:pPr>
      <w:r w:rsidRPr="00E30FE7">
        <w:rPr>
          <w:sz w:val="16"/>
        </w:rPr>
        <w:t xml:space="preserve">In recent years, India has emerged as a major global manufacturer of generics, explains Charles Preston, MD, MPH ’10, who works in regulatory affairs for the Gates Foundation. While that’s helped create more affordable generics, </w:t>
      </w:r>
      <w:r w:rsidRPr="00E30FE7">
        <w:rPr>
          <w:rStyle w:val="StyleUnderline"/>
        </w:rPr>
        <w:t xml:space="preserve">the </w:t>
      </w:r>
      <w:r w:rsidRPr="00E30FE7">
        <w:rPr>
          <w:rStyle w:val="StyleUnderline"/>
          <w:highlight w:val="cyan"/>
        </w:rPr>
        <w:t>country has</w:t>
      </w:r>
      <w:r w:rsidRPr="00E30FE7">
        <w:rPr>
          <w:rStyle w:val="StyleUnderline"/>
        </w:rPr>
        <w:t xml:space="preserve"> </w:t>
      </w:r>
      <w:r w:rsidRPr="00E30FE7">
        <w:rPr>
          <w:rStyle w:val="StyleUnderline"/>
          <w:highlight w:val="cyan"/>
        </w:rPr>
        <w:t>struggled to build a</w:t>
      </w:r>
      <w:r w:rsidRPr="00E30FE7">
        <w:rPr>
          <w:rStyle w:val="StyleUnderline"/>
        </w:rPr>
        <w:t xml:space="preserve"> culture of strong, </w:t>
      </w:r>
      <w:r w:rsidRPr="00E30FE7">
        <w:rPr>
          <w:rStyle w:val="StyleUnderline"/>
          <w:highlight w:val="cyan"/>
        </w:rPr>
        <w:t>consistent regulatory oversight</w:t>
      </w:r>
      <w:r w:rsidRPr="00E30FE7">
        <w:rPr>
          <w:sz w:val="16"/>
        </w:rPr>
        <w:t xml:space="preserve">. Drugs from India that have received FDA approval meet U.S. standards. But in LMICs without robust regulatory resources, the quality of drugs can be highly variable.   </w:t>
      </w:r>
    </w:p>
    <w:p w14:paraId="2792E2B2" w14:textId="77777777" w:rsidR="007C4A38" w:rsidRPr="00E30FE7" w:rsidRDefault="007C4A38" w:rsidP="007C4A38">
      <w:pPr>
        <w:rPr>
          <w:sz w:val="16"/>
        </w:rPr>
      </w:pPr>
      <w:r w:rsidRPr="00E30FE7">
        <w:rPr>
          <w:sz w:val="16"/>
        </w:rPr>
        <w:t xml:space="preserve">Educating not only patients but providers is </w:t>
      </w:r>
      <w:r w:rsidRPr="00E30FE7">
        <w:rPr>
          <w:rStyle w:val="StyleUnderline"/>
          <w:highlight w:val="cyan"/>
        </w:rPr>
        <w:t>vital to combating false products</w:t>
      </w:r>
      <w:r w:rsidRPr="00E30FE7">
        <w:rPr>
          <w:rStyle w:val="StyleUnderline"/>
        </w:rPr>
        <w:t xml:space="preserve"> that can make their way to U.S. consumers</w:t>
      </w:r>
      <w:r w:rsidRPr="00E30FE7">
        <w:rPr>
          <w:sz w:val="16"/>
        </w:rPr>
        <w:t xml:space="preserve"> via online pharmacies and other non-regulated avenues.       </w:t>
      </w:r>
    </w:p>
    <w:p w14:paraId="490F8920" w14:textId="77777777" w:rsidR="007C4A38" w:rsidRPr="00E30FE7" w:rsidRDefault="007C4A38" w:rsidP="007C4A38">
      <w:pPr>
        <w:rPr>
          <w:sz w:val="16"/>
        </w:rPr>
      </w:pPr>
      <w:r w:rsidRPr="00E30FE7">
        <w:rPr>
          <w:sz w:val="16"/>
        </w:rPr>
        <w:t xml:space="preserve">“The danger of counterfeit therapeutics is still not considered a public health crisis,” says Safdar. “Doctors are woefully misinformed about the safety of the drug supply.” </w:t>
      </w:r>
    </w:p>
    <w:p w14:paraId="740C6EE2" w14:textId="77777777" w:rsidR="007C4A38" w:rsidRPr="00E30FE7" w:rsidRDefault="007C4A38" w:rsidP="007C4A38">
      <w:pPr>
        <w:rPr>
          <w:sz w:val="16"/>
        </w:rPr>
      </w:pPr>
      <w:r w:rsidRPr="00E30FE7">
        <w:rPr>
          <w:sz w:val="16"/>
        </w:rPr>
        <w:t xml:space="preserve">SPREADING AWARENESS </w:t>
      </w:r>
    </w:p>
    <w:p w14:paraId="1C06C146" w14:textId="77777777" w:rsidR="007C4A38" w:rsidRPr="00E30FE7" w:rsidRDefault="007C4A38" w:rsidP="007C4A38">
      <w:pPr>
        <w:rPr>
          <w:sz w:val="16"/>
        </w:rPr>
      </w:pPr>
      <w:r w:rsidRPr="00E30FE7">
        <w:rPr>
          <w:sz w:val="16"/>
        </w:rPr>
        <w:t xml:space="preserve">Promoting awareness of fake meds is a key component of the BESAFE effort because health care providers rarely educate patients about the risks.  </w:t>
      </w:r>
    </w:p>
    <w:p w14:paraId="4A3166EE" w14:textId="77777777" w:rsidR="007C4A38" w:rsidRPr="00E30FE7" w:rsidRDefault="007C4A38" w:rsidP="007C4A38">
      <w:pPr>
        <w:rPr>
          <w:sz w:val="16"/>
        </w:rPr>
      </w:pPr>
      <w:r w:rsidRPr="00E30FE7">
        <w:rPr>
          <w:sz w:val="16"/>
        </w:rPr>
        <w:t xml:space="preserve">Subsequent phases of the project will look at ways to better use technology to monitor medication pathways and to strengthen regulatory bodies and providers’ roles. BESAFE will tailor its efforts: In LMICs, it might address weak oversight and monitoring systems, while in the U.S, it might focus on consumer and health care provider awareness.   </w:t>
      </w:r>
    </w:p>
    <w:p w14:paraId="6446A3C2" w14:textId="77777777" w:rsidR="007C4A38" w:rsidRPr="00E30FE7" w:rsidRDefault="007C4A38" w:rsidP="007C4A38">
      <w:pPr>
        <w:rPr>
          <w:sz w:val="16"/>
        </w:rPr>
      </w:pPr>
      <w:r w:rsidRPr="00E30FE7">
        <w:rPr>
          <w:sz w:val="16"/>
        </w:rPr>
        <w:t xml:space="preserve">“The idea is to have physicians, PAs—the ones writing the prescriptions—have more of a conversation with patients,” Ahmed says.  </w:t>
      </w:r>
    </w:p>
    <w:p w14:paraId="05052784" w14:textId="77777777" w:rsidR="007C4A38" w:rsidRPr="00E30FE7" w:rsidRDefault="007C4A38" w:rsidP="007C4A38">
      <w:pPr>
        <w:rPr>
          <w:sz w:val="16"/>
        </w:rPr>
      </w:pPr>
      <w:r w:rsidRPr="00E30FE7">
        <w:rPr>
          <w:sz w:val="16"/>
        </w:rPr>
        <w:t xml:space="preserve">But awareness alone won’t solve the problem. Consumers often turn to cheaper international pharmacies because they can’t afford medications. Long term, the U.S. will need to address medication costs through legislation, improved pathways for generics, and better insurance coverage.  </w:t>
      </w:r>
    </w:p>
    <w:p w14:paraId="31C9A4DB" w14:textId="77777777" w:rsidR="007C4A38" w:rsidRPr="00E30FE7" w:rsidRDefault="007C4A38" w:rsidP="007C4A38">
      <w:pPr>
        <w:rPr>
          <w:sz w:val="16"/>
        </w:rPr>
      </w:pPr>
      <w:r w:rsidRPr="00E30FE7">
        <w:rPr>
          <w:sz w:val="16"/>
        </w:rPr>
        <w:t xml:space="preserve">“You can’t address this simply by saying, ‘Don’t buy it,’” Ahmed says. “You need to provide affordable, safe drugs.” </w:t>
      </w:r>
    </w:p>
    <w:p w14:paraId="1FC63E5A" w14:textId="77777777" w:rsidR="007C4A38" w:rsidRPr="00E30FE7" w:rsidRDefault="007C4A38" w:rsidP="007C4A38">
      <w:pPr>
        <w:rPr>
          <w:sz w:val="16"/>
        </w:rPr>
      </w:pPr>
      <w:r w:rsidRPr="00E30FE7">
        <w:rPr>
          <w:sz w:val="16"/>
        </w:rPr>
        <w:t xml:space="preserve">That rings true for Brandon </w:t>
      </w:r>
      <w:proofErr w:type="spellStart"/>
      <w:r w:rsidRPr="00E30FE7">
        <w:rPr>
          <w:sz w:val="16"/>
        </w:rPr>
        <w:t>Macsata</w:t>
      </w:r>
      <w:proofErr w:type="spellEnd"/>
      <w:r w:rsidRPr="00E30FE7">
        <w:rPr>
          <w:sz w:val="16"/>
        </w:rPr>
        <w:t xml:space="preserve">, the D.C. man who sought HIV medications online. He now has insurance that covers a monthly injection that keeps the virus undetectable. He still doesn’t know if the drugs he took were fake but recognizes the risk he took—and has empathy for people who unknowingly choose that path.  </w:t>
      </w:r>
    </w:p>
    <w:p w14:paraId="1352BF8A" w14:textId="77777777" w:rsidR="007C4A38" w:rsidRPr="00E30FE7" w:rsidRDefault="007C4A38" w:rsidP="007C4A38">
      <w:pPr>
        <w:rPr>
          <w:rStyle w:val="StyleUnderline"/>
        </w:rPr>
      </w:pPr>
      <w:r w:rsidRPr="00E30FE7">
        <w:rPr>
          <w:sz w:val="16"/>
        </w:rPr>
        <w:t xml:space="preserve">“You have to make choices, and sometimes you’re driven by cost,” he says. </w:t>
      </w:r>
      <w:r w:rsidRPr="00E30FE7">
        <w:rPr>
          <w:rStyle w:val="StyleUnderline"/>
        </w:rPr>
        <w:t>“</w:t>
      </w:r>
      <w:r w:rsidRPr="00E30FE7">
        <w:rPr>
          <w:rStyle w:val="StyleUnderline"/>
          <w:highlight w:val="cyan"/>
        </w:rPr>
        <w:t>As a society, we take for granted how safe our supply chain is</w:t>
      </w:r>
      <w:r w:rsidRPr="00E30FE7">
        <w:rPr>
          <w:rStyle w:val="StyleUnderline"/>
        </w:rPr>
        <w:t>.”</w:t>
      </w:r>
    </w:p>
    <w:p w14:paraId="688AD77D" w14:textId="77777777" w:rsidR="007C4A38" w:rsidRDefault="007C4A38" w:rsidP="007C4A38">
      <w:pPr>
        <w:pStyle w:val="Heading4"/>
      </w:pPr>
      <w:r>
        <w:t>Exclusive seizure enforcement spills over to enforcement litigation – and its reverse casual.</w:t>
      </w:r>
    </w:p>
    <w:p w14:paraId="3179C5C1" w14:textId="77777777" w:rsidR="007C4A38" w:rsidRPr="0073049D" w:rsidRDefault="007C4A38" w:rsidP="007C4A38">
      <w:pPr>
        <w:rPr>
          <w:sz w:val="16"/>
        </w:rPr>
      </w:pPr>
      <w:r w:rsidRPr="0073049D">
        <w:rPr>
          <w:rStyle w:val="Style13ptBold"/>
        </w:rPr>
        <w:t>Craig 20</w:t>
      </w:r>
      <w:r>
        <w:t xml:space="preserve"> </w:t>
      </w:r>
      <w:r w:rsidRPr="0073049D">
        <w:rPr>
          <w:sz w:val="16"/>
        </w:rPr>
        <w:t xml:space="preserve">[Ashley W. Craig counsels both U.S. and non-U.S. companies on transactional matters and cross-border legal/regulatory and policy concerns, Venable LLP, “Fighting Counterfeits at the U.S. Border: The Counterfeit Goods Seizure Act of 2019 Would Expand Customs and Border Patrol Enforcement to Design Patents”, August 13, 2020, https://www.venable.com/insights/publications/2020/08/fighting-counterfeits-at-the-us-border-the-cou] </w:t>
      </w:r>
    </w:p>
    <w:p w14:paraId="27A453CF" w14:textId="77777777" w:rsidR="007C4A38" w:rsidRPr="0073049D" w:rsidRDefault="007C4A38" w:rsidP="007C4A38">
      <w:pPr>
        <w:rPr>
          <w:rStyle w:val="StyleUnderline"/>
        </w:rPr>
      </w:pPr>
      <w:r w:rsidRPr="00342188">
        <w:rPr>
          <w:sz w:val="16"/>
        </w:rPr>
        <w:t xml:space="preserve">The ubiquity of </w:t>
      </w:r>
      <w:r w:rsidRPr="0073049D">
        <w:rPr>
          <w:rStyle w:val="StyleUnderline"/>
        </w:rPr>
        <w:t>counterfeit goods in global commerce</w:t>
      </w:r>
      <w:r w:rsidRPr="00342188">
        <w:rPr>
          <w:sz w:val="16"/>
        </w:rPr>
        <w:t xml:space="preserve"> is not a new phenomenon, but in </w:t>
      </w:r>
      <w:r w:rsidRPr="0073049D">
        <w:rPr>
          <w:rStyle w:val="StyleUnderline"/>
        </w:rPr>
        <w:t xml:space="preserve">recent years the </w:t>
      </w:r>
      <w:r w:rsidRPr="001F50D3">
        <w:rPr>
          <w:rStyle w:val="StyleUnderline"/>
          <w:highlight w:val="cyan"/>
        </w:rPr>
        <w:t>urgency with which</w:t>
      </w:r>
      <w:r w:rsidRPr="0073049D">
        <w:rPr>
          <w:rStyle w:val="StyleUnderline"/>
        </w:rPr>
        <w:t xml:space="preserve"> the U.S. </w:t>
      </w:r>
      <w:r w:rsidRPr="001F50D3">
        <w:rPr>
          <w:rStyle w:val="StyleUnderline"/>
          <w:highlight w:val="cyan"/>
        </w:rPr>
        <w:t>government</w:t>
      </w:r>
      <w:r w:rsidRPr="0073049D">
        <w:rPr>
          <w:rStyle w:val="StyleUnderline"/>
        </w:rPr>
        <w:t xml:space="preserve"> has </w:t>
      </w:r>
      <w:r w:rsidRPr="001F50D3">
        <w:rPr>
          <w:rStyle w:val="StyleUnderline"/>
          <w:highlight w:val="cyan"/>
        </w:rPr>
        <w:t>sought to tackle this issue has accelerated</w:t>
      </w:r>
      <w:r w:rsidRPr="00342188">
        <w:rPr>
          <w:sz w:val="16"/>
        </w:rPr>
        <w:t xml:space="preserve"> dramatically. Recently, as the U.S. healthcare system scrambled to respond to the COVID-19 pandemic and economic growth stalled, the seriousness of the commercial and physical injury that imported counterfeit goods can inflict on Americans became more obvious. The U.S. government's fight against counterfeits has recently included ramping up pressure on China and introducing </w:t>
      </w:r>
      <w:r w:rsidRPr="001F50D3">
        <w:rPr>
          <w:rStyle w:val="StyleUnderline"/>
          <w:highlight w:val="cyan"/>
        </w:rPr>
        <w:t>legislation to expand</w:t>
      </w:r>
      <w:r w:rsidRPr="00342188">
        <w:rPr>
          <w:sz w:val="16"/>
        </w:rPr>
        <w:t xml:space="preserve"> U.S. Customs and Border Protection's (</w:t>
      </w:r>
      <w:r w:rsidRPr="001F50D3">
        <w:rPr>
          <w:rStyle w:val="StyleUnderline"/>
          <w:highlight w:val="cyan"/>
        </w:rPr>
        <w:t>CBP</w:t>
      </w:r>
      <w:r w:rsidRPr="00342188">
        <w:rPr>
          <w:sz w:val="16"/>
        </w:rPr>
        <w:t xml:space="preserve">) </w:t>
      </w:r>
      <w:r w:rsidRPr="001F50D3">
        <w:rPr>
          <w:rStyle w:val="StyleUnderline"/>
          <w:highlight w:val="cyan"/>
        </w:rPr>
        <w:t>i</w:t>
      </w:r>
      <w:r w:rsidRPr="0073049D">
        <w:rPr>
          <w:rStyle w:val="StyleUnderline"/>
        </w:rPr>
        <w:t xml:space="preserve">ntellectual </w:t>
      </w:r>
      <w:r w:rsidRPr="001F50D3">
        <w:rPr>
          <w:rStyle w:val="StyleUnderline"/>
          <w:highlight w:val="cyan"/>
        </w:rPr>
        <w:t>p</w:t>
      </w:r>
      <w:r w:rsidRPr="0073049D">
        <w:rPr>
          <w:rStyle w:val="StyleUnderline"/>
        </w:rPr>
        <w:t xml:space="preserve">roperty </w:t>
      </w:r>
      <w:r w:rsidRPr="001F50D3">
        <w:rPr>
          <w:rStyle w:val="StyleUnderline"/>
          <w:highlight w:val="cyan"/>
        </w:rPr>
        <w:t>r</w:t>
      </w:r>
      <w:r w:rsidRPr="0073049D">
        <w:rPr>
          <w:rStyle w:val="StyleUnderline"/>
        </w:rPr>
        <w:t>ights</w:t>
      </w:r>
      <w:r w:rsidRPr="00342188">
        <w:rPr>
          <w:sz w:val="16"/>
        </w:rPr>
        <w:t xml:space="preserve"> (IPR) </w:t>
      </w:r>
      <w:r w:rsidRPr="001F50D3">
        <w:rPr>
          <w:rStyle w:val="StyleUnderline"/>
          <w:highlight w:val="cyan"/>
        </w:rPr>
        <w:t>enforcement program</w:t>
      </w:r>
      <w:r w:rsidRPr="0073049D">
        <w:rPr>
          <w:rStyle w:val="StyleUnderline"/>
        </w:rPr>
        <w:t>.</w:t>
      </w:r>
    </w:p>
    <w:p w14:paraId="662FE5BE" w14:textId="77777777" w:rsidR="007C4A38" w:rsidRPr="00342188" w:rsidRDefault="007C4A38" w:rsidP="007C4A38">
      <w:pPr>
        <w:rPr>
          <w:sz w:val="16"/>
        </w:rPr>
      </w:pPr>
      <w:r w:rsidRPr="00342188">
        <w:rPr>
          <w:sz w:val="16"/>
        </w:rPr>
        <w:t xml:space="preserve">The Counterfeit Goods Seizure Act of 2019 (CGSA), which a </w:t>
      </w:r>
      <w:r w:rsidRPr="001F50D3">
        <w:rPr>
          <w:rStyle w:val="StyleUnderline"/>
          <w:highlight w:val="cyan"/>
        </w:rPr>
        <w:t>bipartisan</w:t>
      </w:r>
      <w:r w:rsidRPr="00342188">
        <w:rPr>
          <w:sz w:val="16"/>
        </w:rPr>
        <w:t xml:space="preserve"> group of </w:t>
      </w:r>
      <w:r w:rsidRPr="0073049D">
        <w:rPr>
          <w:rStyle w:val="StyleUnderline"/>
        </w:rPr>
        <w:t xml:space="preserve">senators </w:t>
      </w:r>
      <w:r w:rsidRPr="001F50D3">
        <w:rPr>
          <w:rStyle w:val="StyleUnderline"/>
          <w:highlight w:val="cyan"/>
        </w:rPr>
        <w:t>introduced</w:t>
      </w:r>
      <w:r w:rsidRPr="00342188">
        <w:rPr>
          <w:sz w:val="16"/>
        </w:rPr>
        <w:t xml:space="preserve"> at the end of 2019, is a significant </w:t>
      </w:r>
      <w:r w:rsidRPr="0073049D">
        <w:rPr>
          <w:rStyle w:val="StyleUnderline"/>
        </w:rPr>
        <w:t xml:space="preserve">legislative </w:t>
      </w:r>
      <w:r w:rsidRPr="001F50D3">
        <w:rPr>
          <w:rStyle w:val="StyleUnderline"/>
          <w:highlight w:val="cyan"/>
        </w:rPr>
        <w:t>effort to attack the problem</w:t>
      </w:r>
      <w:r w:rsidRPr="00342188">
        <w:rPr>
          <w:sz w:val="16"/>
        </w:rPr>
        <w:t xml:space="preserve"> of imported counterfeit goods. The CGSA would add design patents to CBP's current IPR enforcement mechanism for </w:t>
      </w:r>
      <w:r w:rsidRPr="001F50D3">
        <w:rPr>
          <w:rStyle w:val="StyleUnderline"/>
          <w:highlight w:val="cyan"/>
        </w:rPr>
        <w:t>trademarks and copyrights</w:t>
      </w:r>
      <w:r w:rsidRPr="00342188">
        <w:rPr>
          <w:sz w:val="16"/>
        </w:rPr>
        <w:t xml:space="preserve">. Based on what we know about CBP's current IPR enforcement program, the CGSA </w:t>
      </w:r>
      <w:r w:rsidRPr="001F50D3">
        <w:rPr>
          <w:rStyle w:val="StyleUnderline"/>
          <w:highlight w:val="cyan"/>
        </w:rPr>
        <w:t>would give</w:t>
      </w:r>
      <w:r w:rsidRPr="00342188">
        <w:rPr>
          <w:sz w:val="16"/>
        </w:rPr>
        <w:t xml:space="preserve"> U.S. design patent owners relatively faster relief and </w:t>
      </w:r>
      <w:r w:rsidRPr="001F50D3">
        <w:rPr>
          <w:rStyle w:val="StyleUnderline"/>
          <w:highlight w:val="cyan"/>
        </w:rPr>
        <w:t>protection from counterfeit goods</w:t>
      </w:r>
      <w:r w:rsidRPr="00342188">
        <w:rPr>
          <w:sz w:val="16"/>
        </w:rPr>
        <w:t>, with the same effect as an International Trade Commission (ITC) exclusion order.</w:t>
      </w:r>
    </w:p>
    <w:p w14:paraId="568D970B" w14:textId="77777777" w:rsidR="007C4A38" w:rsidRPr="00342188" w:rsidRDefault="007C4A38" w:rsidP="007C4A38">
      <w:pPr>
        <w:rPr>
          <w:sz w:val="16"/>
        </w:rPr>
      </w:pPr>
      <w:r w:rsidRPr="00342188">
        <w:rPr>
          <w:sz w:val="16"/>
        </w:rPr>
        <w:t>Prevalence of Counterfeits</w:t>
      </w:r>
    </w:p>
    <w:p w14:paraId="10E865DA" w14:textId="77777777" w:rsidR="007C4A38" w:rsidRPr="00342188" w:rsidRDefault="007C4A38" w:rsidP="007C4A38">
      <w:pPr>
        <w:rPr>
          <w:sz w:val="16"/>
        </w:rPr>
      </w:pPr>
      <w:r w:rsidRPr="00342188">
        <w:rPr>
          <w:sz w:val="16"/>
        </w:rPr>
        <w:t xml:space="preserve">Reports by multilateral global institutions and U.S. agencies alike have noted the global scale of the trade in counterfeit goods and highlighted where </w:t>
      </w:r>
      <w:r w:rsidRPr="001F50D3">
        <w:rPr>
          <w:rStyle w:val="StyleUnderline"/>
          <w:highlight w:val="cyan"/>
        </w:rPr>
        <w:t>IP rights violations</w:t>
      </w:r>
      <w:r w:rsidRPr="0073049D">
        <w:rPr>
          <w:rStyle w:val="StyleUnderline"/>
        </w:rPr>
        <w:t xml:space="preserve"> are </w:t>
      </w:r>
      <w:r w:rsidRPr="00342188">
        <w:rPr>
          <w:sz w:val="16"/>
        </w:rPr>
        <w:t xml:space="preserve">most </w:t>
      </w:r>
      <w:r w:rsidRPr="001F50D3">
        <w:rPr>
          <w:rStyle w:val="StyleUnderline"/>
          <w:highlight w:val="cyan"/>
        </w:rPr>
        <w:t>rampant</w:t>
      </w:r>
      <w:r w:rsidRPr="00342188">
        <w:rPr>
          <w:sz w:val="16"/>
        </w:rPr>
        <w:t xml:space="preserve">. An OECD report published in March 2019 found that, by value, trade in </w:t>
      </w:r>
      <w:r w:rsidRPr="001F50D3">
        <w:rPr>
          <w:rStyle w:val="StyleUnderline"/>
          <w:highlight w:val="cyan"/>
        </w:rPr>
        <w:t>fake goods</w:t>
      </w:r>
      <w:r w:rsidRPr="0073049D">
        <w:rPr>
          <w:rStyle w:val="StyleUnderline"/>
        </w:rPr>
        <w:t xml:space="preserve"> </w:t>
      </w:r>
      <w:r w:rsidRPr="001F50D3">
        <w:rPr>
          <w:rStyle w:val="StyleUnderline"/>
          <w:highlight w:val="cyan"/>
        </w:rPr>
        <w:t>constitutes 3.3% of all world trade</w:t>
      </w:r>
      <w:r w:rsidRPr="00342188">
        <w:rPr>
          <w:sz w:val="16"/>
        </w:rPr>
        <w:t xml:space="preserve">, a figure, it says, continues to rise. According to the OECD, the majority of counterfeit or pirated goods come from China and Hong Kong, but other major sources include the UAE, Turkey, Singapore, Thailand, and India.1 </w:t>
      </w:r>
      <w:r w:rsidRPr="001F50D3">
        <w:rPr>
          <w:rStyle w:val="StyleUnderline"/>
          <w:highlight w:val="cyan"/>
        </w:rPr>
        <w:t>Looking at</w:t>
      </w:r>
      <w:r w:rsidRPr="00342188">
        <w:rPr>
          <w:sz w:val="16"/>
        </w:rPr>
        <w:t xml:space="preserve"> the </w:t>
      </w:r>
      <w:r w:rsidRPr="001F50D3">
        <w:rPr>
          <w:rStyle w:val="StyleUnderline"/>
          <w:highlight w:val="cyan"/>
        </w:rPr>
        <w:t>countries most impacted</w:t>
      </w:r>
      <w:r w:rsidRPr="00342188">
        <w:rPr>
          <w:sz w:val="16"/>
        </w:rPr>
        <w:t xml:space="preserve">, OECD notes that </w:t>
      </w:r>
      <w:r w:rsidRPr="001F50D3">
        <w:rPr>
          <w:rStyle w:val="StyleUnderline"/>
          <w:highlight w:val="cyan"/>
        </w:rPr>
        <w:t>U.S. companies' intellectual property</w:t>
      </w:r>
      <w:r w:rsidRPr="00342188">
        <w:rPr>
          <w:sz w:val="16"/>
        </w:rPr>
        <w:t xml:space="preserve"> was </w:t>
      </w:r>
      <w:r w:rsidRPr="0073049D">
        <w:rPr>
          <w:rStyle w:val="StyleUnderline"/>
        </w:rPr>
        <w:t xml:space="preserve">involved in 24% of the counterfeit </w:t>
      </w:r>
      <w:r w:rsidRPr="001F50D3">
        <w:rPr>
          <w:rStyle w:val="StyleUnderline"/>
          <w:highlight w:val="cyan"/>
        </w:rPr>
        <w:t>goods seized</w:t>
      </w:r>
      <w:r w:rsidRPr="0073049D">
        <w:rPr>
          <w:rStyle w:val="StyleUnderline"/>
        </w:rPr>
        <w:t xml:space="preserve"> worldwide</w:t>
      </w:r>
      <w:r w:rsidRPr="00342188">
        <w:rPr>
          <w:sz w:val="16"/>
        </w:rPr>
        <w:t xml:space="preserve">, </w:t>
      </w:r>
      <w:r w:rsidRPr="0073049D">
        <w:rPr>
          <w:rStyle w:val="StyleUnderline"/>
        </w:rPr>
        <w:t xml:space="preserve">making by </w:t>
      </w:r>
      <w:r w:rsidRPr="001F50D3">
        <w:rPr>
          <w:rStyle w:val="Emphasis"/>
          <w:highlight w:val="cyan"/>
        </w:rPr>
        <w:t>the U.S.</w:t>
      </w:r>
      <w:r w:rsidRPr="001F50D3">
        <w:rPr>
          <w:rStyle w:val="StyleUnderline"/>
          <w:highlight w:val="cyan"/>
        </w:rPr>
        <w:t xml:space="preserve"> the country most </w:t>
      </w:r>
      <w:r w:rsidRPr="001F50D3">
        <w:rPr>
          <w:rStyle w:val="Emphasis"/>
          <w:highlight w:val="cyan"/>
        </w:rPr>
        <w:t>acutely affected</w:t>
      </w:r>
      <w:r w:rsidRPr="0073049D">
        <w:rPr>
          <w:rStyle w:val="Emphasis"/>
        </w:rPr>
        <w:t xml:space="preserve"> </w:t>
      </w:r>
      <w:r w:rsidRPr="001F50D3">
        <w:rPr>
          <w:rStyle w:val="StyleUnderline"/>
          <w:highlight w:val="cyan"/>
        </w:rPr>
        <w:t>counterfeiting</w:t>
      </w:r>
      <w:r w:rsidRPr="00342188">
        <w:rPr>
          <w:sz w:val="16"/>
        </w:rPr>
        <w:t>.2</w:t>
      </w:r>
    </w:p>
    <w:p w14:paraId="3E982267" w14:textId="77777777" w:rsidR="007C4A38" w:rsidRPr="00342188" w:rsidRDefault="007C4A38" w:rsidP="007C4A38">
      <w:pPr>
        <w:rPr>
          <w:sz w:val="16"/>
        </w:rPr>
      </w:pPr>
      <w:r w:rsidRPr="00342188">
        <w:rPr>
          <w:sz w:val="16"/>
        </w:rPr>
        <w:t>Status Quo Enforcement of IP Rights</w:t>
      </w:r>
    </w:p>
    <w:p w14:paraId="6D6CAAD3" w14:textId="77777777" w:rsidR="007C4A38" w:rsidRPr="00342188" w:rsidRDefault="007C4A38" w:rsidP="007C4A38">
      <w:pPr>
        <w:rPr>
          <w:sz w:val="16"/>
        </w:rPr>
      </w:pPr>
      <w:r w:rsidRPr="00342188">
        <w:rPr>
          <w:sz w:val="16"/>
        </w:rPr>
        <w:t xml:space="preserve">Currently, U.S. companies have two primary options to stop imports of </w:t>
      </w:r>
      <w:r w:rsidRPr="001F50D3">
        <w:rPr>
          <w:rStyle w:val="StyleUnderline"/>
          <w:highlight w:val="cyan"/>
        </w:rPr>
        <w:t>infringing goods at the border</w:t>
      </w:r>
      <w:r w:rsidRPr="00342188">
        <w:rPr>
          <w:sz w:val="16"/>
        </w:rPr>
        <w:t xml:space="preserve">: an ITC investigation or CBP's IPR enforcement program. The CGSA represents a major potential solution for reducing the impact of counterfeit goods by </w:t>
      </w:r>
      <w:r w:rsidRPr="0073049D">
        <w:rPr>
          <w:rStyle w:val="StyleUnderline"/>
        </w:rPr>
        <w:t xml:space="preserve">expanding </w:t>
      </w:r>
      <w:r w:rsidRPr="001F50D3">
        <w:rPr>
          <w:rStyle w:val="StyleUnderline"/>
          <w:highlight w:val="cyan"/>
        </w:rPr>
        <w:t>the IPR</w:t>
      </w:r>
      <w:r w:rsidRPr="0073049D">
        <w:rPr>
          <w:rStyle w:val="StyleUnderline"/>
        </w:rPr>
        <w:t xml:space="preserve"> </w:t>
      </w:r>
      <w:r w:rsidRPr="001F50D3">
        <w:rPr>
          <w:rStyle w:val="StyleUnderline"/>
          <w:highlight w:val="cyan"/>
        </w:rPr>
        <w:t>enforcement</w:t>
      </w:r>
      <w:r w:rsidRPr="00342188">
        <w:rPr>
          <w:sz w:val="16"/>
        </w:rPr>
        <w:t xml:space="preserve"> program to cover design patents.</w:t>
      </w:r>
    </w:p>
    <w:p w14:paraId="7CE23F95" w14:textId="77777777" w:rsidR="007C4A38" w:rsidRPr="00342188" w:rsidRDefault="007C4A38" w:rsidP="007C4A38">
      <w:pPr>
        <w:rPr>
          <w:sz w:val="16"/>
        </w:rPr>
      </w:pPr>
      <w:r w:rsidRPr="00342188">
        <w:rPr>
          <w:sz w:val="16"/>
        </w:rPr>
        <w:t xml:space="preserve">Until the CGSA becomes law and regulations are implemented, design patent owners' primary means for excluding infringing imports from entry is an ITC investigation under section 337 of the Tariff Act of 1930 (19 U.S.C. § 1337). The principal ITC remedy is an exclusion order. CBP enforces those orders to seize infringing goods at U.S. borders and ports of entry. Other than its ITC exclusion order-related efforts, </w:t>
      </w:r>
      <w:r w:rsidRPr="001F50D3">
        <w:rPr>
          <w:rStyle w:val="StyleUnderline"/>
          <w:highlight w:val="cyan"/>
        </w:rPr>
        <w:t>CBP focuses</w:t>
      </w:r>
      <w:r w:rsidRPr="00342188">
        <w:rPr>
          <w:sz w:val="16"/>
        </w:rPr>
        <w:t xml:space="preserve"> its </w:t>
      </w:r>
      <w:r w:rsidRPr="001F50D3">
        <w:rPr>
          <w:rStyle w:val="StyleUnderline"/>
          <w:highlight w:val="cyan"/>
        </w:rPr>
        <w:t>enforcement</w:t>
      </w:r>
      <w:r w:rsidRPr="001F50D3">
        <w:rPr>
          <w:sz w:val="16"/>
          <w:highlight w:val="cyan"/>
        </w:rPr>
        <w:t xml:space="preserve"> </w:t>
      </w:r>
      <w:r w:rsidRPr="001F50D3">
        <w:rPr>
          <w:rStyle w:val="StyleUnderline"/>
          <w:highlight w:val="cyan"/>
        </w:rPr>
        <w:t>on</w:t>
      </w:r>
      <w:r w:rsidRPr="001F50D3">
        <w:rPr>
          <w:sz w:val="16"/>
          <w:highlight w:val="cyan"/>
        </w:rPr>
        <w:t xml:space="preserve"> </w:t>
      </w:r>
      <w:r w:rsidRPr="005F24CB">
        <w:rPr>
          <w:sz w:val="16"/>
        </w:rPr>
        <w:t>recorded</w:t>
      </w:r>
      <w:r w:rsidRPr="00342188">
        <w:rPr>
          <w:sz w:val="16"/>
        </w:rPr>
        <w:t xml:space="preserve"> </w:t>
      </w:r>
      <w:r w:rsidRPr="001F50D3">
        <w:rPr>
          <w:rStyle w:val="StyleUnderline"/>
          <w:highlight w:val="cyan"/>
        </w:rPr>
        <w:t>trademarks and copyrights</w:t>
      </w:r>
      <w:r w:rsidRPr="00342188">
        <w:rPr>
          <w:sz w:val="16"/>
        </w:rPr>
        <w:t xml:space="preserve">. Companies may participate in the current IPR enforcement program by completing CBP's application to record registered trademarks and copyrights for import protection. Before companies apply, though, trademarks must appear in the U.S Patent &amp; Trademark Office's Principal Register, not the Supplemental Register, and </w:t>
      </w:r>
      <w:r w:rsidRPr="0073049D">
        <w:rPr>
          <w:rStyle w:val="StyleUnderline"/>
        </w:rPr>
        <w:t xml:space="preserve">copyrights must be registered with the U.S. </w:t>
      </w:r>
      <w:r w:rsidRPr="001F50D3">
        <w:rPr>
          <w:rStyle w:val="StyleUnderline"/>
          <w:highlight w:val="cyan"/>
        </w:rPr>
        <w:t>Copyright Office</w:t>
      </w:r>
      <w:r w:rsidRPr="00342188">
        <w:rPr>
          <w:sz w:val="16"/>
        </w:rPr>
        <w:t>. Each mark or work to be recorded requires a separate application and fee. IP owners may use CBP's e-Recordation system to file their applications. Once CBP approves an application, CBP offices throughout the country have access to a non-public version3 of the approved application and use that information to assist with evaluating and seizing imports for infringement. In connection with approved applications, rights owners may meet with CBP officers and import specialists and provide them with information and training on how to identify goods that infringe their recorded IP. Companies also provide similar training to assist CBP with enforcing ITC exclusion orders.</w:t>
      </w:r>
    </w:p>
    <w:p w14:paraId="0EAE3CBB" w14:textId="77777777" w:rsidR="007C4A38" w:rsidRPr="00342188" w:rsidRDefault="007C4A38" w:rsidP="007C4A38">
      <w:pPr>
        <w:rPr>
          <w:sz w:val="16"/>
        </w:rPr>
      </w:pPr>
      <w:r w:rsidRPr="00342188">
        <w:rPr>
          <w:sz w:val="16"/>
        </w:rPr>
        <w:t xml:space="preserve">Still, </w:t>
      </w:r>
      <w:r w:rsidRPr="0073049D">
        <w:rPr>
          <w:rStyle w:val="StyleUnderline"/>
        </w:rPr>
        <w:t xml:space="preserve">even </w:t>
      </w:r>
      <w:r w:rsidRPr="001F50D3">
        <w:rPr>
          <w:rStyle w:val="StyleUnderline"/>
          <w:highlight w:val="cyan"/>
        </w:rPr>
        <w:t>with CBP working to stop fakes</w:t>
      </w:r>
      <w:r w:rsidRPr="00342188">
        <w:rPr>
          <w:sz w:val="16"/>
        </w:rPr>
        <w:t xml:space="preserve"> by enforcing exclusion orders </w:t>
      </w:r>
      <w:r w:rsidRPr="001F50D3">
        <w:rPr>
          <w:rStyle w:val="StyleUnderline"/>
          <w:highlight w:val="cyan"/>
        </w:rPr>
        <w:t>and</w:t>
      </w:r>
      <w:r w:rsidRPr="00342188">
        <w:rPr>
          <w:sz w:val="16"/>
        </w:rPr>
        <w:t xml:space="preserve"> recorded trademarks and </w:t>
      </w:r>
      <w:r w:rsidRPr="001F50D3">
        <w:rPr>
          <w:rStyle w:val="StyleUnderline"/>
          <w:highlight w:val="cyan"/>
        </w:rPr>
        <w:t>copyrights</w:t>
      </w:r>
      <w:r w:rsidRPr="00342188">
        <w:rPr>
          <w:sz w:val="16"/>
        </w:rPr>
        <w:t xml:space="preserve">, there are </w:t>
      </w:r>
      <w:r w:rsidRPr="001F50D3">
        <w:rPr>
          <w:rStyle w:val="StyleUnderline"/>
          <w:highlight w:val="cyan"/>
        </w:rPr>
        <w:t>numerous ways that counterfeiters can avoid detection</w:t>
      </w:r>
      <w:r w:rsidRPr="00342188">
        <w:rPr>
          <w:sz w:val="16"/>
        </w:rPr>
        <w:t xml:space="preserve"> or seizure of their infringing goods. One way they evade seizure is by </w:t>
      </w:r>
      <w:r w:rsidRPr="001F50D3">
        <w:rPr>
          <w:rStyle w:val="StyleUnderline"/>
          <w:highlight w:val="cyan"/>
        </w:rPr>
        <w:t>shipping goods that do not display infringing trademarks</w:t>
      </w:r>
      <w:r w:rsidRPr="00342188">
        <w:rPr>
          <w:sz w:val="16"/>
        </w:rPr>
        <w:t xml:space="preserve">, which are applied or revealed only after entry. Counterfeiters can evade seizure in that way because the existing IPR enforcement program does not cover design patents. Another way that counterfeiters evade seizure involves </w:t>
      </w:r>
      <w:r w:rsidRPr="001F50D3">
        <w:rPr>
          <w:rStyle w:val="StyleUnderline"/>
          <w:highlight w:val="cyan"/>
        </w:rPr>
        <w:t>shipping counterfeit goods in small</w:t>
      </w:r>
      <w:r w:rsidRPr="0073049D">
        <w:rPr>
          <w:rStyle w:val="StyleUnderline"/>
        </w:rPr>
        <w:t xml:space="preserve"> </w:t>
      </w:r>
      <w:r w:rsidRPr="001F50D3">
        <w:rPr>
          <w:rStyle w:val="StyleUnderline"/>
          <w:highlight w:val="cyan"/>
        </w:rPr>
        <w:t>parcels</w:t>
      </w:r>
      <w:r w:rsidRPr="0073049D">
        <w:rPr>
          <w:rStyle w:val="StyleUnderline"/>
        </w:rPr>
        <w:t>.</w:t>
      </w:r>
      <w:r w:rsidRPr="00342188">
        <w:rPr>
          <w:sz w:val="16"/>
        </w:rPr>
        <w:t xml:space="preserve"> Those small parcels generally have a </w:t>
      </w:r>
      <w:r w:rsidRPr="001F50D3">
        <w:rPr>
          <w:rStyle w:val="StyleUnderline"/>
          <w:highlight w:val="cyan"/>
        </w:rPr>
        <w:t>lower risk of seizure</w:t>
      </w:r>
      <w:r w:rsidRPr="00342188">
        <w:rPr>
          <w:sz w:val="16"/>
        </w:rPr>
        <w:t xml:space="preserve"> and create </w:t>
      </w:r>
      <w:r w:rsidRPr="001F50D3">
        <w:rPr>
          <w:rStyle w:val="StyleUnderline"/>
          <w:highlight w:val="cyan"/>
        </w:rPr>
        <w:t>inspection challenges for CBP</w:t>
      </w:r>
      <w:r w:rsidRPr="00342188">
        <w:rPr>
          <w:sz w:val="16"/>
        </w:rPr>
        <w:t xml:space="preserve"> because international mailers do not need to disclose the parcels' contents.</w:t>
      </w:r>
    </w:p>
    <w:p w14:paraId="4D5C8050" w14:textId="77777777" w:rsidR="007C4A38" w:rsidRPr="00342188" w:rsidRDefault="007C4A38" w:rsidP="007C4A38">
      <w:pPr>
        <w:rPr>
          <w:sz w:val="16"/>
        </w:rPr>
      </w:pPr>
      <w:r w:rsidRPr="00342188">
        <w:rPr>
          <w:sz w:val="16"/>
        </w:rPr>
        <w:t>Enforcement of IP Rights under the CGSA</w:t>
      </w:r>
    </w:p>
    <w:p w14:paraId="70B3679C" w14:textId="77777777" w:rsidR="007C4A38" w:rsidRPr="00342188" w:rsidRDefault="007C4A38" w:rsidP="007C4A38">
      <w:pPr>
        <w:rPr>
          <w:rStyle w:val="StyleUnderline"/>
        </w:rPr>
      </w:pPr>
      <w:r w:rsidRPr="00342188">
        <w:rPr>
          <w:sz w:val="16"/>
        </w:rPr>
        <w:t xml:space="preserve">The CGSA would help to </w:t>
      </w:r>
      <w:r w:rsidRPr="001F50D3">
        <w:rPr>
          <w:rStyle w:val="StyleUnderline"/>
          <w:highlight w:val="cyan"/>
        </w:rPr>
        <w:t>close</w:t>
      </w:r>
      <w:r w:rsidRPr="00342188">
        <w:rPr>
          <w:sz w:val="16"/>
        </w:rPr>
        <w:t xml:space="preserve"> the </w:t>
      </w:r>
      <w:r w:rsidRPr="001F50D3">
        <w:rPr>
          <w:rStyle w:val="StyleUnderline"/>
          <w:highlight w:val="cyan"/>
        </w:rPr>
        <w:t>gap in enforcement</w:t>
      </w:r>
      <w:r w:rsidRPr="00342188">
        <w:rPr>
          <w:sz w:val="16"/>
        </w:rPr>
        <w:t xml:space="preserve"> created by generic goods that are allowed to enter (i.e., designs without infringing trademarks). On December 5, 2019, Senators Cassidy (R-LA), Tillis (R-NC), Coons (D-DE), and Hirono (D-HI) introduced the CGSA (S. 2987), which has been referred to the Senate Finance Committee. Section 2 of the bill amends section 596(c)(2)(C) of the Tariff Act of 1930 (19 U.S.C. § 1595a(c)(2)(C)) to provide that merchandise for import may be seized and forfeited for violating U.S. design patent rights. That amendment would simply expand the umbrella of the existing recordation program to cover U.S. design patents. Like it does now for recorded trademarks and copyrights, </w:t>
      </w:r>
      <w:r w:rsidRPr="001F50D3">
        <w:rPr>
          <w:rStyle w:val="StyleUnderline"/>
          <w:highlight w:val="cyan"/>
        </w:rPr>
        <w:t>CBP</w:t>
      </w:r>
      <w:r w:rsidRPr="00342188">
        <w:rPr>
          <w:sz w:val="16"/>
        </w:rPr>
        <w:t xml:space="preserve"> would have </w:t>
      </w:r>
      <w:r w:rsidRPr="001F50D3">
        <w:rPr>
          <w:rStyle w:val="StyleUnderline"/>
          <w:highlight w:val="cyan"/>
        </w:rPr>
        <w:t>discretion to analyze and seize imports for infringement</w:t>
      </w:r>
      <w:r w:rsidRPr="00342188">
        <w:rPr>
          <w:rStyle w:val="StyleUnderline"/>
        </w:rPr>
        <w:t xml:space="preserve"> </w:t>
      </w:r>
      <w:r w:rsidRPr="00342188">
        <w:rPr>
          <w:sz w:val="16"/>
        </w:rPr>
        <w:t>of recorded U.S. design patents.</w:t>
      </w:r>
    </w:p>
    <w:p w14:paraId="2D9AB0C0" w14:textId="77777777" w:rsidR="007C4A38" w:rsidRPr="00342188" w:rsidRDefault="007C4A38" w:rsidP="007C4A38">
      <w:pPr>
        <w:rPr>
          <w:sz w:val="16"/>
        </w:rPr>
      </w:pPr>
      <w:r w:rsidRPr="00342188">
        <w:rPr>
          <w:sz w:val="16"/>
        </w:rPr>
        <w:t xml:space="preserve">Given CBP officers' experience with </w:t>
      </w:r>
      <w:r w:rsidRPr="001F50D3">
        <w:rPr>
          <w:rStyle w:val="StyleUnderline"/>
          <w:highlight w:val="cyan"/>
        </w:rPr>
        <w:t>enforcing exclusion orders</w:t>
      </w:r>
      <w:r w:rsidRPr="00342188">
        <w:rPr>
          <w:sz w:val="16"/>
        </w:rPr>
        <w:t xml:space="preserve">, they already have much of the knowledge and skills needed to evaluate goods for design patent infringement. Critics, however, argue that the CGSA may prove difficult to implement. They argue that </w:t>
      </w:r>
      <w:r w:rsidRPr="001F50D3">
        <w:rPr>
          <w:rStyle w:val="StyleUnderline"/>
          <w:highlight w:val="cyan"/>
        </w:rPr>
        <w:t>one of the most</w:t>
      </w:r>
      <w:r w:rsidRPr="00342188">
        <w:rPr>
          <w:rStyle w:val="StyleUnderline"/>
        </w:rPr>
        <w:t xml:space="preserve"> </w:t>
      </w:r>
      <w:r w:rsidRPr="005F24CB">
        <w:rPr>
          <w:sz w:val="16"/>
        </w:rPr>
        <w:t xml:space="preserve">significant hurdles may be training customs officials to </w:t>
      </w:r>
      <w:r w:rsidRPr="00342188">
        <w:rPr>
          <w:sz w:val="16"/>
        </w:rPr>
        <w:t>use the ordinary-observer test to determine whether particular goods infringe a design patent. The ordinary-observer test for design patent infringement is a visual test similar to the substantial-similarity test for copyright infringement, which the CBP uses today.</w:t>
      </w:r>
    </w:p>
    <w:p w14:paraId="227B90F1" w14:textId="77777777" w:rsidR="007C4A38" w:rsidRPr="00342188" w:rsidRDefault="007C4A38" w:rsidP="007C4A38">
      <w:pPr>
        <w:rPr>
          <w:sz w:val="16"/>
        </w:rPr>
      </w:pPr>
      <w:r w:rsidRPr="00342188">
        <w:rPr>
          <w:sz w:val="16"/>
        </w:rPr>
        <w:t>Design patents protect ornamental designs of products, not functional components, so critics also argue that problems may arise when functional parts of a design make inspected goods look similar to a patented design, resulting in false positives for infringement. Supporters note that CBP officers already properly use the substantial-similarity test to identify products that infringe recorded copyrights. The substantial-similarity test also runs the risk of finding infringement based on some unprotectable idea or standard feature of a copyrighted work and is a subjective evaluation of the similarity of two creative works. Supporters argue that given CBP's familiarity and experience with identifying "substantially similar" products, with the appropriate training, customs officers most likely will also properly apply the ordinary-observer test to identify imports that infringe recorded design patents.</w:t>
      </w:r>
    </w:p>
    <w:p w14:paraId="79742332" w14:textId="77777777" w:rsidR="007C4A38" w:rsidRDefault="007C4A38" w:rsidP="007C4A38">
      <w:pPr>
        <w:rPr>
          <w:sz w:val="16"/>
        </w:rPr>
      </w:pPr>
      <w:r w:rsidRPr="00342188">
        <w:rPr>
          <w:sz w:val="16"/>
        </w:rPr>
        <w:t>Congress has not made significant progress on advancing the CGSA since its introduction in December 2019. We will continue to monitor the CGSA as it moves through the legislative process. For a summary of other pending bills related to counterfeit goods, please read this article: Congress Acknowledges Dramatic Shift Toward E-commerce with Bipartisan Bills Aimed at Reducing Counterfeits. And please contact the authors or others in Venable's Intellectual Property Group or International Trade Group with any questions.</w:t>
      </w:r>
    </w:p>
    <w:p w14:paraId="77773776" w14:textId="77777777" w:rsidR="007C4A38" w:rsidRPr="00A305DA" w:rsidRDefault="007C4A38" w:rsidP="007C4A38">
      <w:pPr>
        <w:rPr>
          <w:sz w:val="16"/>
        </w:rPr>
      </w:pPr>
    </w:p>
    <w:p w14:paraId="3397A546" w14:textId="77777777" w:rsidR="007C4A38" w:rsidRDefault="007C4A38" w:rsidP="007C4A38">
      <w:pPr>
        <w:pStyle w:val="Heading4"/>
      </w:pPr>
      <w:r>
        <w:t xml:space="preserve">CBP lacks jurisdiction to seize products unless explicitly authorized. </w:t>
      </w:r>
    </w:p>
    <w:p w14:paraId="5BAC4E90" w14:textId="77777777" w:rsidR="007C4A38" w:rsidRDefault="007C4A38" w:rsidP="007C4A38">
      <w:pPr>
        <w:rPr>
          <w:sz w:val="16"/>
        </w:rPr>
      </w:pPr>
      <w:proofErr w:type="spellStart"/>
      <w:r w:rsidRPr="00EF7CFA">
        <w:rPr>
          <w:rStyle w:val="Style13ptBold"/>
        </w:rPr>
        <w:t>Danchuk</w:t>
      </w:r>
      <w:proofErr w:type="spellEnd"/>
      <w:r w:rsidRPr="00EF7CFA">
        <w:rPr>
          <w:rStyle w:val="Style13ptBold"/>
        </w:rPr>
        <w:t xml:space="preserve"> 13</w:t>
      </w:r>
      <w:r>
        <w:rPr>
          <w:rStyle w:val="Style13ptBold"/>
        </w:rPr>
        <w:t xml:space="preserve"> </w:t>
      </w:r>
      <w:r w:rsidRPr="00EF7CFA">
        <w:rPr>
          <w:sz w:val="16"/>
        </w:rPr>
        <w:t xml:space="preserve">[Emily </w:t>
      </w:r>
      <w:proofErr w:type="spellStart"/>
      <w:r w:rsidRPr="00EF7CFA">
        <w:rPr>
          <w:sz w:val="16"/>
        </w:rPr>
        <w:t>Danchuk</w:t>
      </w:r>
      <w:proofErr w:type="spellEnd"/>
      <w:r w:rsidRPr="00EF7CFA">
        <w:rPr>
          <w:sz w:val="16"/>
        </w:rPr>
        <w:t xml:space="preserve"> is an intellectual property attorney who specializes in working with artists to protect copyright. Artsy Shark, “Stop Copyright Theft at the Border”, 6/18/2013, https://www.bing.com/search?q=how+does+copyright+infringement+at+the+border+hurt+small+business&amp;FORM=AWRE]</w:t>
      </w:r>
    </w:p>
    <w:p w14:paraId="7C4EC5DF" w14:textId="77777777" w:rsidR="007C4A38" w:rsidRPr="007C4878" w:rsidRDefault="007C4A38" w:rsidP="007C4A38">
      <w:pPr>
        <w:rPr>
          <w:sz w:val="16"/>
        </w:rPr>
      </w:pPr>
      <w:r w:rsidRPr="007C4878">
        <w:rPr>
          <w:sz w:val="16"/>
        </w:rPr>
        <w:t>Stop Copyright Theft at the Border</w:t>
      </w:r>
    </w:p>
    <w:p w14:paraId="7509FADD" w14:textId="77777777" w:rsidR="007C4A38" w:rsidRPr="007C4878" w:rsidRDefault="007C4A38" w:rsidP="007C4A38">
      <w:pPr>
        <w:rPr>
          <w:sz w:val="16"/>
        </w:rPr>
      </w:pPr>
      <w:r w:rsidRPr="007C4878">
        <w:rPr>
          <w:sz w:val="16"/>
        </w:rPr>
        <w:t>Customs and Border Protection is a resource to stop illegal profits from copyright theft.</w:t>
      </w:r>
    </w:p>
    <w:p w14:paraId="1AE9DE0F" w14:textId="77777777" w:rsidR="007C4A38" w:rsidRPr="004402D3" w:rsidRDefault="007C4A38" w:rsidP="007C4A38">
      <w:pPr>
        <w:rPr>
          <w:rStyle w:val="StyleUnderline"/>
        </w:rPr>
      </w:pPr>
      <w:r w:rsidRPr="002B6AA7">
        <w:rPr>
          <w:rStyle w:val="StyleUnderline"/>
        </w:rPr>
        <w:t>US Customs and Border Protection</w:t>
      </w:r>
    </w:p>
    <w:p w14:paraId="18F89CF9" w14:textId="77777777" w:rsidR="007C4A38" w:rsidRPr="007C4878" w:rsidRDefault="007C4A38" w:rsidP="007C4A38">
      <w:pPr>
        <w:rPr>
          <w:sz w:val="16"/>
        </w:rPr>
      </w:pPr>
      <w:r w:rsidRPr="007C4878">
        <w:rPr>
          <w:sz w:val="16"/>
        </w:rPr>
        <w:t xml:space="preserve">Many of my </w:t>
      </w:r>
      <w:r w:rsidRPr="002B6AA7">
        <w:rPr>
          <w:rStyle w:val="StyleUnderline"/>
        </w:rPr>
        <w:t xml:space="preserve">clients </w:t>
      </w:r>
      <w:r w:rsidRPr="001F50D3">
        <w:rPr>
          <w:rStyle w:val="StyleUnderline"/>
          <w:highlight w:val="cyan"/>
        </w:rPr>
        <w:t xml:space="preserve">complain </w:t>
      </w:r>
      <w:r w:rsidRPr="002B6AA7">
        <w:rPr>
          <w:rStyle w:val="StyleUnderline"/>
        </w:rPr>
        <w:t>about</w:t>
      </w:r>
      <w:r w:rsidRPr="002B6AA7">
        <w:rPr>
          <w:sz w:val="16"/>
        </w:rPr>
        <w:t xml:space="preserve"> </w:t>
      </w:r>
      <w:r w:rsidRPr="001F50D3">
        <w:rPr>
          <w:rStyle w:val="StyleUnderline"/>
          <w:highlight w:val="cyan"/>
        </w:rPr>
        <w:t>knock-offs</w:t>
      </w:r>
      <w:r w:rsidRPr="007C4878">
        <w:rPr>
          <w:sz w:val="16"/>
        </w:rPr>
        <w:t xml:space="preserve"> of their products being </w:t>
      </w:r>
      <w:r w:rsidRPr="002B6AA7">
        <w:rPr>
          <w:rStyle w:val="StyleUnderline"/>
        </w:rPr>
        <w:t xml:space="preserve">imported </w:t>
      </w:r>
      <w:r w:rsidRPr="001F50D3">
        <w:rPr>
          <w:rStyle w:val="StyleUnderline"/>
          <w:highlight w:val="cyan"/>
        </w:rPr>
        <w:t xml:space="preserve">from China or India </w:t>
      </w:r>
      <w:r w:rsidRPr="002B6AA7">
        <w:rPr>
          <w:rStyle w:val="StyleUnderline"/>
        </w:rPr>
        <w:t xml:space="preserve">and </w:t>
      </w:r>
      <w:r w:rsidRPr="001F50D3">
        <w:rPr>
          <w:rStyle w:val="StyleUnderline"/>
          <w:highlight w:val="cyan"/>
        </w:rPr>
        <w:t xml:space="preserve">sold in </w:t>
      </w:r>
      <w:r w:rsidRPr="002B6AA7">
        <w:rPr>
          <w:rStyle w:val="StyleUnderline"/>
        </w:rPr>
        <w:t xml:space="preserve">the </w:t>
      </w:r>
      <w:r w:rsidRPr="001F50D3">
        <w:rPr>
          <w:rStyle w:val="StyleUnderline"/>
          <w:highlight w:val="cyan"/>
        </w:rPr>
        <w:t>United States</w:t>
      </w:r>
      <w:r w:rsidRPr="007C4878">
        <w:rPr>
          <w:sz w:val="16"/>
        </w:rPr>
        <w:t>. When they ask what they can do about it, my answer is usually, “</w:t>
      </w:r>
      <w:r w:rsidRPr="002B6AA7">
        <w:rPr>
          <w:rStyle w:val="StyleUnderline"/>
        </w:rPr>
        <w:t>Well, let’s</w:t>
      </w:r>
      <w:r w:rsidRPr="001F50D3">
        <w:rPr>
          <w:rStyle w:val="StyleUnderline"/>
          <w:highlight w:val="cyan"/>
        </w:rPr>
        <w:t xml:space="preserve"> stop </w:t>
      </w:r>
      <w:r w:rsidRPr="002B6AA7">
        <w:rPr>
          <w:rStyle w:val="StyleUnderline"/>
        </w:rPr>
        <w:t xml:space="preserve">the </w:t>
      </w:r>
      <w:r w:rsidRPr="001F50D3">
        <w:rPr>
          <w:rStyle w:val="StyleUnderline"/>
          <w:highlight w:val="cyan"/>
        </w:rPr>
        <w:t>product at the border</w:t>
      </w:r>
      <w:r w:rsidRPr="007C4878">
        <w:rPr>
          <w:sz w:val="16"/>
        </w:rPr>
        <w:t>.” I explain that the client can record their copyright registrations with Customs and Border Protection’s (CBP) e-recordation program.</w:t>
      </w:r>
    </w:p>
    <w:p w14:paraId="14AAC6CA" w14:textId="77777777" w:rsidR="007C4A38" w:rsidRPr="007C4878" w:rsidRDefault="007C4A38" w:rsidP="007C4A38">
      <w:pPr>
        <w:rPr>
          <w:sz w:val="16"/>
        </w:rPr>
      </w:pPr>
      <w:r w:rsidRPr="007C4878">
        <w:rPr>
          <w:sz w:val="16"/>
        </w:rPr>
        <w:t xml:space="preserve">However, that’s where the extent of my (previous) knowledge ended. I had assumptions about the e-recordation program. I assumed it only protected big companies like Coach and Louis Vuitton. And I assumed that small businesses didn’t have the sway with the government entity to ask for seizure of infringing goods. I thought </w:t>
      </w:r>
      <w:r w:rsidRPr="001F50D3">
        <w:rPr>
          <w:rStyle w:val="StyleUnderline"/>
          <w:highlight w:val="cyan"/>
        </w:rPr>
        <w:t xml:space="preserve">the program wasn’t </w:t>
      </w:r>
      <w:r w:rsidRPr="002B6AA7">
        <w:rPr>
          <w:rStyle w:val="StyleUnderline"/>
        </w:rPr>
        <w:t xml:space="preserve">very </w:t>
      </w:r>
      <w:r w:rsidRPr="001F50D3">
        <w:rPr>
          <w:rStyle w:val="StyleUnderline"/>
          <w:highlight w:val="cyan"/>
        </w:rPr>
        <w:t xml:space="preserve">effective </w:t>
      </w:r>
      <w:r w:rsidRPr="002B6AA7">
        <w:rPr>
          <w:rStyle w:val="StyleUnderline"/>
        </w:rPr>
        <w:t>all-around</w:t>
      </w:r>
      <w:r w:rsidRPr="001F50D3">
        <w:rPr>
          <w:sz w:val="16"/>
          <w:highlight w:val="cyan"/>
        </w:rPr>
        <w:t>.</w:t>
      </w:r>
    </w:p>
    <w:p w14:paraId="7698EE0C" w14:textId="77777777" w:rsidR="007C4A38" w:rsidRPr="007C4878" w:rsidRDefault="007C4A38" w:rsidP="007C4A38">
      <w:pPr>
        <w:rPr>
          <w:sz w:val="16"/>
        </w:rPr>
      </w:pPr>
      <w:r w:rsidRPr="007C4878">
        <w:rPr>
          <w:sz w:val="16"/>
        </w:rPr>
        <w:t>In order to rectify my limited knowledge and previous assumptions about Customs and Border Patrol’s Intellectual Property Rights programs, I scheduled a meeting with several CBP specialists to learn more about the e-recordation program.</w:t>
      </w:r>
    </w:p>
    <w:p w14:paraId="63F14B2D" w14:textId="77777777" w:rsidR="007C4A38" w:rsidRPr="007C4878" w:rsidRDefault="007C4A38" w:rsidP="007C4A38">
      <w:pPr>
        <w:rPr>
          <w:sz w:val="16"/>
        </w:rPr>
      </w:pPr>
      <w:r w:rsidRPr="007C4878">
        <w:rPr>
          <w:sz w:val="16"/>
        </w:rPr>
        <w:t xml:space="preserve">I met with Marian </w:t>
      </w:r>
      <w:proofErr w:type="spellStart"/>
      <w:r w:rsidRPr="007C4878">
        <w:rPr>
          <w:sz w:val="16"/>
        </w:rPr>
        <w:t>Suster</w:t>
      </w:r>
      <w:proofErr w:type="spellEnd"/>
      <w:r w:rsidRPr="007C4878">
        <w:rPr>
          <w:sz w:val="16"/>
        </w:rPr>
        <w:t xml:space="preserve"> and Chuck Thompson. These two CBP Import Specialists were gracious enough to walk me through the program, step-by-step.</w:t>
      </w:r>
    </w:p>
    <w:p w14:paraId="3ADDF11D" w14:textId="77777777" w:rsidR="007C4A38" w:rsidRPr="007C4878" w:rsidRDefault="007C4A38" w:rsidP="007C4A38">
      <w:pPr>
        <w:rPr>
          <w:sz w:val="16"/>
        </w:rPr>
      </w:pPr>
      <w:r w:rsidRPr="007C4878">
        <w:rPr>
          <w:sz w:val="16"/>
        </w:rPr>
        <w:t xml:space="preserve">Here’s what I learned about this invaluable tool and </w:t>
      </w:r>
      <w:r w:rsidRPr="001F50D3">
        <w:rPr>
          <w:rStyle w:val="StyleUnderline"/>
          <w:highlight w:val="cyan"/>
        </w:rPr>
        <w:t>lethal weapon against importation of infringing products</w:t>
      </w:r>
      <w:r w:rsidRPr="001F50D3">
        <w:rPr>
          <w:sz w:val="16"/>
          <w:highlight w:val="cyan"/>
        </w:rPr>
        <w:t>:</w:t>
      </w:r>
    </w:p>
    <w:p w14:paraId="6F77B15C" w14:textId="77777777" w:rsidR="007C4A38" w:rsidRPr="007C4878" w:rsidRDefault="007C4A38" w:rsidP="007C4A38">
      <w:pPr>
        <w:rPr>
          <w:sz w:val="16"/>
        </w:rPr>
      </w:pPr>
      <w:r w:rsidRPr="007C4878">
        <w:rPr>
          <w:sz w:val="16"/>
        </w:rPr>
        <w:t xml:space="preserve">Once a copyright owner registers their works with the U.S. Copyright Office, they can then </w:t>
      </w:r>
      <w:r w:rsidRPr="001F50D3">
        <w:rPr>
          <w:rStyle w:val="StyleUnderline"/>
          <w:highlight w:val="cyan"/>
        </w:rPr>
        <w:t>record</w:t>
      </w:r>
      <w:r w:rsidRPr="007C4878">
        <w:rPr>
          <w:sz w:val="16"/>
        </w:rPr>
        <w:t xml:space="preserve"> their </w:t>
      </w:r>
      <w:r w:rsidRPr="001F50D3">
        <w:rPr>
          <w:rStyle w:val="StyleUnderline"/>
          <w:highlight w:val="cyan"/>
        </w:rPr>
        <w:t>copyright registrations with CBP</w:t>
      </w:r>
      <w:r w:rsidRPr="007C4878">
        <w:rPr>
          <w:sz w:val="16"/>
        </w:rPr>
        <w:t>. This is done via the Intellectual Property Rights e-Recordation Program (scroll down and click “Begin Application.”) The cost for e-recordation is $190, and you don’t need to hire a lawyer to file. The application is self-explanatory.</w:t>
      </w:r>
    </w:p>
    <w:p w14:paraId="5DDC0FBB" w14:textId="77777777" w:rsidR="007C4A38" w:rsidRPr="007C4878" w:rsidRDefault="007C4A38" w:rsidP="007C4A38">
      <w:pPr>
        <w:rPr>
          <w:sz w:val="16"/>
        </w:rPr>
      </w:pPr>
      <w:r w:rsidRPr="007C4878">
        <w:rPr>
          <w:sz w:val="16"/>
        </w:rPr>
        <w:t xml:space="preserve">It may seem like a costly exercise, but it is worth it, as you’ll see. You should have your U.S. Copyright Registration number and digital images of the protected works. </w:t>
      </w:r>
      <w:r w:rsidRPr="004402D3">
        <w:rPr>
          <w:rStyle w:val="StyleUnderline"/>
        </w:rPr>
        <w:t xml:space="preserve">If </w:t>
      </w:r>
      <w:r w:rsidRPr="001F50D3">
        <w:rPr>
          <w:rStyle w:val="StyleUnderline"/>
          <w:highlight w:val="cyan"/>
        </w:rPr>
        <w:t xml:space="preserve">a copyright owner </w:t>
      </w:r>
      <w:r w:rsidRPr="002B6AA7">
        <w:rPr>
          <w:rStyle w:val="StyleUnderline"/>
        </w:rPr>
        <w:t>does</w:t>
      </w:r>
      <w:r w:rsidRPr="002B6AA7">
        <w:rPr>
          <w:sz w:val="16"/>
        </w:rPr>
        <w:t xml:space="preserve"> </w:t>
      </w:r>
      <w:r w:rsidRPr="001F50D3">
        <w:rPr>
          <w:rStyle w:val="Emphasis"/>
          <w:highlight w:val="cyan"/>
        </w:rPr>
        <w:t xml:space="preserve">not record </w:t>
      </w:r>
      <w:r w:rsidRPr="002B6AA7">
        <w:rPr>
          <w:rStyle w:val="Emphasis"/>
        </w:rPr>
        <w:t xml:space="preserve">their </w:t>
      </w:r>
      <w:r w:rsidRPr="001F50D3">
        <w:rPr>
          <w:rStyle w:val="Emphasis"/>
          <w:highlight w:val="cyan"/>
        </w:rPr>
        <w:t>copyrights with CBP, there is no authority for CBP to seize or detain any infringing goods</w:t>
      </w:r>
      <w:r w:rsidRPr="007C4878">
        <w:rPr>
          <w:sz w:val="16"/>
        </w:rPr>
        <w:t>, so e-recordation is essential.</w:t>
      </w:r>
    </w:p>
    <w:p w14:paraId="5E5455C5" w14:textId="77777777" w:rsidR="007C4A38" w:rsidRPr="007C4878" w:rsidRDefault="007C4A38" w:rsidP="007C4A38">
      <w:pPr>
        <w:rPr>
          <w:sz w:val="16"/>
        </w:rPr>
      </w:pPr>
      <w:r w:rsidRPr="001F50D3">
        <w:rPr>
          <w:rStyle w:val="StyleUnderline"/>
          <w:highlight w:val="cyan"/>
        </w:rPr>
        <w:t>If the copyright owner knows of an infringing product being brought into the United States</w:t>
      </w:r>
      <w:r w:rsidRPr="004402D3">
        <w:rPr>
          <w:rStyle w:val="StyleUnderline"/>
        </w:rPr>
        <w:t>, they should then file an e-allegation here</w:t>
      </w:r>
      <w:r w:rsidRPr="007C4878">
        <w:rPr>
          <w:sz w:val="16"/>
        </w:rPr>
        <w:t xml:space="preserve">. The copyright owner should provide any information known about the infringing product. </w:t>
      </w:r>
      <w:r w:rsidRPr="004402D3">
        <w:rPr>
          <w:rStyle w:val="StyleUnderline"/>
        </w:rPr>
        <w:t xml:space="preserve">This </w:t>
      </w:r>
      <w:r w:rsidRPr="001F50D3">
        <w:rPr>
          <w:rStyle w:val="StyleUnderline"/>
          <w:highlight w:val="cyan"/>
        </w:rPr>
        <w:t>includes digital images of the original product</w:t>
      </w:r>
      <w:r w:rsidRPr="007C4878">
        <w:rPr>
          <w:sz w:val="16"/>
        </w:rPr>
        <w:t xml:space="preserve">, the manufacturer of the product, country </w:t>
      </w:r>
      <w:r w:rsidRPr="001F50D3">
        <w:rPr>
          <w:rStyle w:val="StyleUnderline"/>
          <w:highlight w:val="cyan"/>
        </w:rPr>
        <w:t>of export and related information</w:t>
      </w:r>
      <w:r w:rsidRPr="007C4878">
        <w:rPr>
          <w:sz w:val="16"/>
        </w:rPr>
        <w:t xml:space="preserve">.  As Marian </w:t>
      </w:r>
      <w:proofErr w:type="spellStart"/>
      <w:r w:rsidRPr="007C4878">
        <w:rPr>
          <w:sz w:val="16"/>
        </w:rPr>
        <w:t>Suster</w:t>
      </w:r>
      <w:proofErr w:type="spellEnd"/>
      <w:r w:rsidRPr="007C4878">
        <w:rPr>
          <w:sz w:val="16"/>
        </w:rPr>
        <w:t xml:space="preserve"> puts it, “the more information provided by the copyright owner, the better for Customs and Border Protection.”</w:t>
      </w:r>
    </w:p>
    <w:p w14:paraId="646B426D" w14:textId="77777777" w:rsidR="007C4A38" w:rsidRPr="007C4878" w:rsidRDefault="007C4A38" w:rsidP="007C4A38">
      <w:pPr>
        <w:rPr>
          <w:sz w:val="16"/>
        </w:rPr>
      </w:pPr>
      <w:r w:rsidRPr="001F50D3">
        <w:rPr>
          <w:rStyle w:val="StyleUnderline"/>
          <w:highlight w:val="cyan"/>
        </w:rPr>
        <w:t>If goods are suspected of being infringing</w:t>
      </w:r>
      <w:r w:rsidRPr="007C4878">
        <w:rPr>
          <w:sz w:val="16"/>
        </w:rPr>
        <w:t xml:space="preserve">, they will be </w:t>
      </w:r>
      <w:r w:rsidRPr="001F50D3">
        <w:rPr>
          <w:rStyle w:val="StyleUnderline"/>
          <w:highlight w:val="cyan"/>
        </w:rPr>
        <w:t>detained for up to thirty days for CBP to determine whether to seize the goods</w:t>
      </w:r>
      <w:r w:rsidRPr="007C4878">
        <w:rPr>
          <w:sz w:val="16"/>
        </w:rPr>
        <w:t>. Upon detention of the goods, the copyright owner will be advised of the country of origin, the date of importation, the port of entry, a description of the merchandise and the quantity of merchandise.</w:t>
      </w:r>
    </w:p>
    <w:p w14:paraId="01E043F7" w14:textId="77777777" w:rsidR="007C4A38" w:rsidRPr="00B42879" w:rsidRDefault="007C4A38" w:rsidP="007C4A38">
      <w:pPr>
        <w:rPr>
          <w:rStyle w:val="StyleUnderline"/>
        </w:rPr>
      </w:pPr>
      <w:r w:rsidRPr="001F50D3">
        <w:rPr>
          <w:rStyle w:val="StyleUnderline"/>
          <w:highlight w:val="cyan"/>
        </w:rPr>
        <w:t>If the goods are found to be infringing, the goods will be seized</w:t>
      </w:r>
      <w:r w:rsidRPr="007C4878">
        <w:rPr>
          <w:sz w:val="16"/>
        </w:rPr>
        <w:t xml:space="preserve">. The copyright owner will be advised of the country of origin, the date of importation, the port of entry, a description of the merchandise and the quantity of merchandise and the name and address of the manufacturer, exporter and importer (this information can often be priceless in any lawsuit or infringement matter.) CBP </w:t>
      </w:r>
      <w:r w:rsidRPr="001F50D3">
        <w:rPr>
          <w:rStyle w:val="StyleUnderline"/>
          <w:highlight w:val="cyan"/>
        </w:rPr>
        <w:t>has the authority and expertise to determine whether goods are suspected of being infringing or actually are infringing.</w:t>
      </w:r>
    </w:p>
    <w:p w14:paraId="139C1195" w14:textId="77777777" w:rsidR="007C4A38" w:rsidRPr="007C4878" w:rsidRDefault="007C4A38" w:rsidP="007C4A38">
      <w:pPr>
        <w:rPr>
          <w:sz w:val="16"/>
        </w:rPr>
      </w:pPr>
      <w:r w:rsidRPr="007C4878">
        <w:rPr>
          <w:sz w:val="16"/>
        </w:rPr>
        <w:t>It is important to note a couple of things here:</w:t>
      </w:r>
    </w:p>
    <w:p w14:paraId="655B331B" w14:textId="77777777" w:rsidR="007C4A38" w:rsidRPr="00B42879" w:rsidRDefault="007C4A38" w:rsidP="007C4A38">
      <w:pPr>
        <w:rPr>
          <w:rStyle w:val="StyleUnderline"/>
        </w:rPr>
      </w:pPr>
      <w:r w:rsidRPr="001F50D3">
        <w:rPr>
          <w:rStyle w:val="StyleUnderline"/>
          <w:highlight w:val="cyan"/>
        </w:rPr>
        <w:t>CBP cannot detain or seize infringing goods unless</w:t>
      </w:r>
      <w:r w:rsidRPr="00B42879">
        <w:rPr>
          <w:rStyle w:val="StyleUnderline"/>
        </w:rPr>
        <w:t xml:space="preserve"> the owner of the original goods has recorded the relevant copyright or trademark with CBP. </w:t>
      </w:r>
      <w:r w:rsidRPr="001F50D3">
        <w:rPr>
          <w:rStyle w:val="Emphasis"/>
          <w:highlight w:val="cyan"/>
        </w:rPr>
        <w:t>They don’t have jurisdiction to do so</w:t>
      </w:r>
      <w:r w:rsidRPr="00B42879">
        <w:rPr>
          <w:rStyle w:val="StyleUnderline"/>
        </w:rPr>
        <w:t>.</w:t>
      </w:r>
    </w:p>
    <w:p w14:paraId="76C48991" w14:textId="77777777" w:rsidR="007C4A38" w:rsidRPr="007C4878" w:rsidRDefault="007C4A38" w:rsidP="007C4A38">
      <w:pPr>
        <w:rPr>
          <w:sz w:val="16"/>
        </w:rPr>
      </w:pPr>
      <w:r w:rsidRPr="007C4878">
        <w:rPr>
          <w:sz w:val="16"/>
        </w:rPr>
        <w:t>The copyright owner may record their copyright and trademark registrations with CBP at any time. Then, any future shipments will be searched for infringing goods.</w:t>
      </w:r>
    </w:p>
    <w:p w14:paraId="6CDE7C0E" w14:textId="77777777" w:rsidR="007C4A38" w:rsidRPr="007C4878" w:rsidRDefault="007C4A38" w:rsidP="007C4A38">
      <w:pPr>
        <w:rPr>
          <w:sz w:val="16"/>
        </w:rPr>
      </w:pPr>
      <w:r w:rsidRPr="001F50D3">
        <w:rPr>
          <w:rStyle w:val="StyleUnderline"/>
          <w:highlight w:val="cyan"/>
        </w:rPr>
        <w:t>The power that CBP has to detain and seize goods is immense</w:t>
      </w:r>
      <w:r w:rsidRPr="007C4878">
        <w:rPr>
          <w:sz w:val="16"/>
        </w:rPr>
        <w:t>. The copyright or trademark owner must only take a few steps to essentially prevent knock-offs from entering through our borders.</w:t>
      </w:r>
    </w:p>
    <w:p w14:paraId="2E4A1302" w14:textId="77777777" w:rsidR="007C4A38" w:rsidRPr="007C4878" w:rsidRDefault="007C4A38" w:rsidP="007C4A38">
      <w:pPr>
        <w:rPr>
          <w:sz w:val="16"/>
        </w:rPr>
      </w:pPr>
      <w:proofErr w:type="gramStart"/>
      <w:r w:rsidRPr="007C4878">
        <w:rPr>
          <w:sz w:val="16"/>
        </w:rPr>
        <w:t>One way</w:t>
      </w:r>
      <w:proofErr w:type="gramEnd"/>
      <w:r w:rsidRPr="007C4878">
        <w:rPr>
          <w:sz w:val="16"/>
        </w:rPr>
        <w:t xml:space="preserve"> copyright owners can assist CBP in recognizing knock-offs of their original products is to invite CBP into their place of business. This is done through C-TPATS, the Customs-Trade Partnership Against Terrorism Security link portal.</w:t>
      </w:r>
    </w:p>
    <w:p w14:paraId="6AC7F92F" w14:textId="77777777" w:rsidR="007C4A38" w:rsidRPr="007C4878" w:rsidRDefault="007C4A38" w:rsidP="007C4A38">
      <w:pPr>
        <w:rPr>
          <w:sz w:val="16"/>
        </w:rPr>
      </w:pPr>
      <w:r w:rsidRPr="007C4878">
        <w:rPr>
          <w:sz w:val="16"/>
        </w:rPr>
        <w:t xml:space="preserve">CBP will, at no cost, meet with copyright owners and become familiar with their products. In this way, </w:t>
      </w:r>
      <w:r w:rsidRPr="001F50D3">
        <w:rPr>
          <w:rStyle w:val="StyleUnderline"/>
          <w:highlight w:val="cyan"/>
        </w:rPr>
        <w:t>CBP agents can more easily spot knock-offs at the border</w:t>
      </w:r>
      <w:r w:rsidRPr="007C4878">
        <w:rPr>
          <w:sz w:val="16"/>
        </w:rPr>
        <w:t>. Copyright owners can create a company profile with C-TPATS through the C-TPATS portal. This will assist artists and small businesses in providing much needed information to CBP.</w:t>
      </w:r>
    </w:p>
    <w:p w14:paraId="14AF6887" w14:textId="77777777" w:rsidR="007C4A38" w:rsidRPr="007C4878" w:rsidRDefault="007C4A38" w:rsidP="007C4A38">
      <w:pPr>
        <w:rPr>
          <w:sz w:val="16"/>
        </w:rPr>
      </w:pPr>
      <w:r w:rsidRPr="007C4878">
        <w:rPr>
          <w:sz w:val="16"/>
        </w:rPr>
        <w:t xml:space="preserve">My meeting with these CBP agents helped me to discover </w:t>
      </w:r>
      <w:r w:rsidRPr="001F50D3">
        <w:rPr>
          <w:rStyle w:val="StyleUnderline"/>
          <w:highlight w:val="cyan"/>
        </w:rPr>
        <w:t>a very under-utilized tool in helping artists to protect overseas knock-offs from entering U.S.</w:t>
      </w:r>
      <w:r w:rsidRPr="00B42879">
        <w:rPr>
          <w:rStyle w:val="StyleUnderline"/>
        </w:rPr>
        <w:t xml:space="preserve"> </w:t>
      </w:r>
      <w:r w:rsidRPr="001F50D3">
        <w:rPr>
          <w:rStyle w:val="StyleUnderline"/>
          <w:highlight w:val="cyan"/>
        </w:rPr>
        <w:t>borders</w:t>
      </w:r>
      <w:r w:rsidRPr="007C4878">
        <w:rPr>
          <w:sz w:val="16"/>
        </w:rPr>
        <w:t>.</w:t>
      </w:r>
    </w:p>
    <w:p w14:paraId="2849BE76" w14:textId="77777777" w:rsidR="007C4A38" w:rsidRDefault="007C4A38" w:rsidP="007C4A38"/>
    <w:p w14:paraId="301C9048" w14:textId="77777777" w:rsidR="007C4A38" w:rsidRDefault="007C4A38" w:rsidP="007C4A38">
      <w:pPr>
        <w:pStyle w:val="Heading4"/>
      </w:pPr>
      <w:r>
        <w:t xml:space="preserve">The plan gives CBP legal authority to seize goods violating infringement of IPR </w:t>
      </w:r>
    </w:p>
    <w:p w14:paraId="52D7E4B6" w14:textId="77777777" w:rsidR="007C4A38" w:rsidRDefault="007C4A38" w:rsidP="007C4A38">
      <w:r w:rsidRPr="002C4BB1">
        <w:rPr>
          <w:rStyle w:val="Style13ptBold"/>
        </w:rPr>
        <w:t>Foote 22</w:t>
      </w:r>
      <w:r w:rsidRPr="002C4BB1">
        <w:t xml:space="preserve"> [</w:t>
      </w:r>
      <w:r>
        <w:t xml:space="preserve">John Foote is </w:t>
      </w:r>
      <w:r w:rsidRPr="002C4BB1">
        <w:t xml:space="preserve">a partner in the international trade practice at Kelley </w:t>
      </w:r>
      <w:proofErr w:type="spellStart"/>
      <w:r w:rsidRPr="002C4BB1">
        <w:t>Drye</w:t>
      </w:r>
      <w:proofErr w:type="spellEnd"/>
      <w:r w:rsidRPr="002C4BB1">
        <w:t xml:space="preserve"> &amp; Warren</w:t>
      </w:r>
      <w:r>
        <w:t>. Lawfare, “</w:t>
      </w:r>
      <w:r w:rsidRPr="002C4BB1">
        <w:t>Does Customs and Border Protection Have the Legal Authority to Seize Merchandise Made With Forced Uyghur Labor?</w:t>
      </w:r>
      <w:r>
        <w:t xml:space="preserve">”, </w:t>
      </w:r>
      <w:r w:rsidRPr="002C4BB1">
        <w:t>October 18, 2022</w:t>
      </w:r>
      <w:r>
        <w:t xml:space="preserve">, </w:t>
      </w:r>
      <w:r w:rsidRPr="002C4BB1">
        <w:t>https://www.lawfaremedia.org/article/does-customs-and-border-protection-have-legal-authority-seize-merchandise-made-forced-uyghur-labor</w:t>
      </w:r>
      <w:r>
        <w:t>]</w:t>
      </w:r>
    </w:p>
    <w:p w14:paraId="3F6DE9B1" w14:textId="77777777" w:rsidR="007C4A38" w:rsidRPr="004C36BA" w:rsidRDefault="007C4A38" w:rsidP="007C4A38">
      <w:pPr>
        <w:rPr>
          <w:sz w:val="16"/>
        </w:rPr>
      </w:pPr>
      <w:r w:rsidRPr="004C36BA">
        <w:rPr>
          <w:sz w:val="16"/>
        </w:rPr>
        <w:t xml:space="preserve">Does U.S. Customs and Border Protection (CBP) have the legal authority to seize imported goods that were made with forced Uyghur labor? </w:t>
      </w:r>
    </w:p>
    <w:p w14:paraId="76AB0164" w14:textId="77777777" w:rsidR="007C4A38" w:rsidRPr="004C36BA" w:rsidRDefault="007C4A38" w:rsidP="007C4A38">
      <w:pPr>
        <w:rPr>
          <w:sz w:val="16"/>
        </w:rPr>
      </w:pPr>
      <w:r w:rsidRPr="004C36BA">
        <w:rPr>
          <w:sz w:val="16"/>
        </w:rPr>
        <w:t xml:space="preserve">Both </w:t>
      </w:r>
      <w:r w:rsidRPr="001F50D3">
        <w:rPr>
          <w:rStyle w:val="StyleUnderline"/>
          <w:highlight w:val="cyan"/>
        </w:rPr>
        <w:t>CBP and the</w:t>
      </w:r>
      <w:r w:rsidRPr="004C36BA">
        <w:rPr>
          <w:sz w:val="16"/>
        </w:rPr>
        <w:t xml:space="preserve"> U.S. Department of Homeland Security (</w:t>
      </w:r>
      <w:r w:rsidRPr="004C36BA">
        <w:rPr>
          <w:rStyle w:val="StyleUnderline"/>
        </w:rPr>
        <w:t>DHS</w:t>
      </w:r>
      <w:r w:rsidRPr="004C36BA">
        <w:rPr>
          <w:sz w:val="16"/>
        </w:rPr>
        <w:t xml:space="preserve">) have </w:t>
      </w:r>
      <w:r w:rsidRPr="001F50D3">
        <w:rPr>
          <w:rStyle w:val="StyleUnderline"/>
          <w:highlight w:val="cyan"/>
        </w:rPr>
        <w:t>asserted that CBP will use seizure and forfeiture as tools for enforcing</w:t>
      </w:r>
      <w:r w:rsidRPr="004C36BA">
        <w:rPr>
          <w:sz w:val="16"/>
        </w:rPr>
        <w:t xml:space="preserve"> the Uyghur Forced Labor Prevention Act (UFLPA), a </w:t>
      </w:r>
      <w:r w:rsidRPr="001F50D3">
        <w:rPr>
          <w:rStyle w:val="StyleUnderline"/>
          <w:highlight w:val="cyan"/>
        </w:rPr>
        <w:t>trade law</w:t>
      </w:r>
      <w:r w:rsidRPr="004C36BA">
        <w:rPr>
          <w:sz w:val="16"/>
        </w:rPr>
        <w:t xml:space="preserve"> enacted in 2021 to ban the importation of goods made wholly or in part in China with forced Uyghur labor. On careful review, the assertion does not hold up</w:t>
      </w:r>
      <w:r w:rsidRPr="001F50D3">
        <w:rPr>
          <w:sz w:val="16"/>
          <w:highlight w:val="cyan"/>
        </w:rPr>
        <w:t xml:space="preserve">. </w:t>
      </w:r>
      <w:r w:rsidRPr="001F50D3">
        <w:rPr>
          <w:rStyle w:val="StyleUnderline"/>
          <w:highlight w:val="cyan"/>
        </w:rPr>
        <w:t>U.S. customs law does not provide CBP any clear legal basis for seizing and forfeiting imported goods</w:t>
      </w:r>
      <w:r w:rsidRPr="004C36BA">
        <w:rPr>
          <w:sz w:val="16"/>
        </w:rPr>
        <w:t xml:space="preserve"> made with forced Uyghur labor.</w:t>
      </w:r>
    </w:p>
    <w:p w14:paraId="19614E38" w14:textId="77777777" w:rsidR="007C4A38" w:rsidRPr="004C36BA" w:rsidRDefault="007C4A38" w:rsidP="007C4A38">
      <w:pPr>
        <w:rPr>
          <w:sz w:val="16"/>
        </w:rPr>
      </w:pPr>
      <w:r w:rsidRPr="004C36BA">
        <w:rPr>
          <w:sz w:val="16"/>
        </w:rPr>
        <w:t xml:space="preserve">The </w:t>
      </w:r>
      <w:r w:rsidRPr="001F50D3">
        <w:rPr>
          <w:rStyle w:val="StyleUnderline"/>
          <w:highlight w:val="cyan"/>
        </w:rPr>
        <w:t>absence of seizure authority</w:t>
      </w:r>
      <w:r w:rsidRPr="004C36BA">
        <w:rPr>
          <w:sz w:val="16"/>
        </w:rPr>
        <w:t xml:space="preserve"> does not mean that importing goods made with forced Uyghur labor is a risk-free proposition. A company that attempts to import such goods might be subject to civil penalties imposed by CBP, or could even face the prospect of criminal liability, depending on the circumstances of importation. But when it comes to the goods themselves, CBP’s enforcement authority is </w:t>
      </w:r>
      <w:r w:rsidRPr="001F50D3">
        <w:rPr>
          <w:rStyle w:val="StyleUnderline"/>
          <w:highlight w:val="cyan"/>
        </w:rPr>
        <w:t>limited to detaining and then excluding such goods</w:t>
      </w:r>
      <w:r w:rsidRPr="004C36BA">
        <w:rPr>
          <w:sz w:val="16"/>
        </w:rPr>
        <w:t xml:space="preserve"> from the customs territory of the United States. Seizure and forfeiture are unavailable.</w:t>
      </w:r>
    </w:p>
    <w:p w14:paraId="45027B9B" w14:textId="77777777" w:rsidR="007C4A38" w:rsidRPr="004C36BA" w:rsidRDefault="007C4A38" w:rsidP="007C4A38">
      <w:pPr>
        <w:rPr>
          <w:rStyle w:val="StyleUnderline"/>
        </w:rPr>
      </w:pPr>
      <w:r w:rsidRPr="004C36BA">
        <w:rPr>
          <w:sz w:val="16"/>
        </w:rPr>
        <w:t xml:space="preserve">The assertion of seizure authority where it does not exist is a substantial error, and one that carries meaningful implications for any importer trying to navigate the minefield of UFLPA enforcement. Moreover, </w:t>
      </w:r>
      <w:r w:rsidRPr="001F50D3">
        <w:rPr>
          <w:rStyle w:val="StyleUnderline"/>
          <w:highlight w:val="cyan"/>
        </w:rPr>
        <w:t>from a policy standpoint</w:t>
      </w:r>
      <w:r w:rsidRPr="004C36BA">
        <w:rPr>
          <w:sz w:val="16"/>
        </w:rPr>
        <w:t xml:space="preserve">, it is yet another </w:t>
      </w:r>
      <w:r w:rsidRPr="001F50D3">
        <w:rPr>
          <w:rStyle w:val="StyleUnderline"/>
          <w:highlight w:val="cyan"/>
        </w:rPr>
        <w:t>indication that a marquis piece of U.S. human rights legislation remains inexplicably out-of-step with the rules-based trading order.</w:t>
      </w:r>
      <w:r w:rsidRPr="004C36BA">
        <w:rPr>
          <w:rStyle w:val="StyleUnderline"/>
        </w:rPr>
        <w:t xml:space="preserve"> </w:t>
      </w:r>
    </w:p>
    <w:p w14:paraId="0B4CCB2B" w14:textId="77777777" w:rsidR="007C4A38" w:rsidRPr="004C36BA" w:rsidRDefault="007C4A38" w:rsidP="007C4A38">
      <w:pPr>
        <w:rPr>
          <w:sz w:val="16"/>
        </w:rPr>
      </w:pPr>
      <w:r w:rsidRPr="004C36BA">
        <w:rPr>
          <w:sz w:val="16"/>
        </w:rPr>
        <w:t xml:space="preserve">There are many reasons why Congress might </w:t>
      </w:r>
      <w:r w:rsidRPr="001F50D3">
        <w:rPr>
          <w:rStyle w:val="StyleUnderline"/>
          <w:highlight w:val="cyan"/>
        </w:rPr>
        <w:t>want</w:t>
      </w:r>
      <w:r w:rsidRPr="004C36BA">
        <w:rPr>
          <w:rStyle w:val="StyleUnderline"/>
        </w:rPr>
        <w:t xml:space="preserve"> </w:t>
      </w:r>
      <w:r w:rsidRPr="001F50D3">
        <w:rPr>
          <w:rStyle w:val="StyleUnderline"/>
          <w:highlight w:val="cyan"/>
        </w:rPr>
        <w:t>to establish seizure and forfeiture as tools for CBP to use</w:t>
      </w:r>
      <w:r w:rsidRPr="004C36BA">
        <w:rPr>
          <w:sz w:val="16"/>
        </w:rPr>
        <w:t xml:space="preserve"> in UFLPA enforcement. Nevertheless, Congress must recognize that both the UFLPA and the forced labor import ban on which it is built, Section 307 of the Tariff Act of 1930, </w:t>
      </w:r>
      <w:r w:rsidRPr="001F50D3">
        <w:rPr>
          <w:rStyle w:val="StyleUnderline"/>
          <w:highlight w:val="cyan"/>
        </w:rPr>
        <w:t>continue to suffer from fundamental deficiencies</w:t>
      </w:r>
      <w:r w:rsidRPr="004C36BA">
        <w:rPr>
          <w:sz w:val="16"/>
        </w:rPr>
        <w:t xml:space="preserve"> that only </w:t>
      </w:r>
      <w:r w:rsidRPr="004C36BA">
        <w:rPr>
          <w:rStyle w:val="StyleUnderline"/>
        </w:rPr>
        <w:t xml:space="preserve">a </w:t>
      </w:r>
      <w:r w:rsidRPr="001F50D3">
        <w:rPr>
          <w:rStyle w:val="StyleUnderline"/>
          <w:highlight w:val="cyan"/>
        </w:rPr>
        <w:t>more thoughtful legislative structure</w:t>
      </w:r>
      <w:r w:rsidRPr="004C36BA">
        <w:rPr>
          <w:sz w:val="16"/>
        </w:rPr>
        <w:t xml:space="preserve"> can cure. Establishing seizure authority without first remediating those deficiencies would compound the inadequacies of the law. In the immediate term, CBP and DHS should update their published documentation on the UFLPA to acknowledge the absence of statutory authorization for seizure.</w:t>
      </w:r>
    </w:p>
    <w:p w14:paraId="1C1AECA4" w14:textId="77777777" w:rsidR="007C4A38" w:rsidRPr="004C36BA" w:rsidRDefault="007C4A38" w:rsidP="007C4A38">
      <w:pPr>
        <w:rPr>
          <w:sz w:val="16"/>
        </w:rPr>
      </w:pPr>
      <w:r w:rsidRPr="004C36BA">
        <w:rPr>
          <w:sz w:val="16"/>
        </w:rPr>
        <w:t>Through this article, I will provide a brief tutorial on the closely related concepts of detention, exclusion, seizure, and forfeiture, as used in the context of import trade; explain the legal basis that CBP and DHS have cited in claiming that CBP may seize goods imported in violation of the UFLPA; analyze whether the claimed authority applies to goods made with forced Uyghur labor; and discuss the ramifications of this development for importers and policymakers, given what is known about other shortcomings in the UFLPA through the initial months of enforcement.</w:t>
      </w:r>
    </w:p>
    <w:p w14:paraId="4FF51603" w14:textId="77777777" w:rsidR="007C4A38" w:rsidRPr="004C36BA" w:rsidRDefault="007C4A38" w:rsidP="007C4A38">
      <w:pPr>
        <w:rPr>
          <w:sz w:val="16"/>
        </w:rPr>
      </w:pPr>
      <w:r w:rsidRPr="004C36BA">
        <w:rPr>
          <w:sz w:val="16"/>
        </w:rPr>
        <w:t>Distinguishing Between Detention, Exclusion, Seizure, and Forfeiture</w:t>
      </w:r>
    </w:p>
    <w:p w14:paraId="085A410B" w14:textId="77777777" w:rsidR="007C4A38" w:rsidRPr="004C36BA" w:rsidRDefault="007C4A38" w:rsidP="007C4A38">
      <w:pPr>
        <w:rPr>
          <w:sz w:val="16"/>
        </w:rPr>
      </w:pPr>
      <w:r w:rsidRPr="004C36BA">
        <w:rPr>
          <w:sz w:val="16"/>
        </w:rPr>
        <w:t>In order to understand the breadth (and limitations) of CBP’s border enforcement authority for the UFLPA, it is necessary to have a grasp of the closely related concepts of detention, exclusion, seizure, and forfeiture.</w:t>
      </w:r>
    </w:p>
    <w:p w14:paraId="097DEF35" w14:textId="77777777" w:rsidR="007C4A38" w:rsidRPr="004C36BA" w:rsidRDefault="007C4A38" w:rsidP="007C4A38">
      <w:pPr>
        <w:rPr>
          <w:sz w:val="16"/>
        </w:rPr>
      </w:pPr>
      <w:r w:rsidRPr="001F50D3">
        <w:rPr>
          <w:rStyle w:val="StyleUnderline"/>
          <w:highlight w:val="cyan"/>
        </w:rPr>
        <w:t>When CBP stops an import shipment at the border, this</w:t>
      </w:r>
      <w:r w:rsidRPr="004C36BA">
        <w:rPr>
          <w:sz w:val="16"/>
        </w:rPr>
        <w:t xml:space="preserve"> is often colloquially </w:t>
      </w:r>
      <w:r w:rsidRPr="001F50D3">
        <w:rPr>
          <w:rStyle w:val="StyleUnderline"/>
          <w:highlight w:val="cyan"/>
        </w:rPr>
        <w:t>referred to as a seizure</w:t>
      </w:r>
      <w:r w:rsidRPr="004C36BA">
        <w:rPr>
          <w:sz w:val="16"/>
        </w:rPr>
        <w:t>, though it is not. Technically, it is a detention. By statute (19 U.S.C. § 1499(c)(1)-(2)), except in the case of merchandise where another government agency has the right to make an admissibility determination—for example, the Food and Drug Administration (FDA), or the Environmental Protection Agency (EPA)—</w:t>
      </w:r>
      <w:r w:rsidRPr="001F50D3">
        <w:rPr>
          <w:rStyle w:val="StyleUnderline"/>
          <w:highlight w:val="cyan"/>
        </w:rPr>
        <w:t>CBP only has five days from the date that an importer presents merchandise for importation to decide whether or not to detain such merchandise</w:t>
      </w:r>
      <w:r w:rsidRPr="001F50D3">
        <w:rPr>
          <w:sz w:val="16"/>
          <w:highlight w:val="cyan"/>
        </w:rPr>
        <w:t>.</w:t>
      </w:r>
      <w:r w:rsidRPr="004C36BA">
        <w:rPr>
          <w:sz w:val="16"/>
        </w:rPr>
        <w:t xml:space="preserve">   </w:t>
      </w:r>
    </w:p>
    <w:p w14:paraId="3F4E7E2D" w14:textId="77777777" w:rsidR="007C4A38" w:rsidRPr="004C36BA" w:rsidRDefault="007C4A38" w:rsidP="007C4A38">
      <w:pPr>
        <w:rPr>
          <w:sz w:val="16"/>
        </w:rPr>
      </w:pPr>
      <w:r w:rsidRPr="004C36BA">
        <w:rPr>
          <w:sz w:val="16"/>
        </w:rPr>
        <w:t xml:space="preserve">According to 19 U.S.C. § 1499(c)(5)(A), if CBP decides to detain merchandise, that triggers a concurrent clock, ticking toward a deadline 30 days after the presentation of the merchandise, by which </w:t>
      </w:r>
      <w:r w:rsidRPr="001F50D3">
        <w:rPr>
          <w:rStyle w:val="StyleUnderline"/>
          <w:highlight w:val="cyan"/>
        </w:rPr>
        <w:t xml:space="preserve">CBP must decide whether or not to exclude </w:t>
      </w:r>
      <w:r w:rsidRPr="00C72953">
        <w:rPr>
          <w:rStyle w:val="StyleUnderline"/>
        </w:rPr>
        <w:t xml:space="preserve">the </w:t>
      </w:r>
      <w:r w:rsidRPr="001F50D3">
        <w:rPr>
          <w:rStyle w:val="StyleUnderline"/>
          <w:highlight w:val="cyan"/>
        </w:rPr>
        <w:t>merchandise</w:t>
      </w:r>
      <w:r w:rsidRPr="004C36BA">
        <w:rPr>
          <w:sz w:val="16"/>
        </w:rPr>
        <w:t>—that is, to prevent such merchandise from entering the customs territory of the United States. On the 30th day, if CBP has not affirmatively decided whether to admit or exclude the merchandise, it is “</w:t>
      </w:r>
      <w:r w:rsidRPr="001F50D3">
        <w:rPr>
          <w:rStyle w:val="StyleUnderline"/>
          <w:highlight w:val="cyan"/>
        </w:rPr>
        <w:t>deemed excluded</w:t>
      </w:r>
      <w:r w:rsidRPr="004C36BA">
        <w:rPr>
          <w:sz w:val="16"/>
        </w:rPr>
        <w:t xml:space="preserve">” </w:t>
      </w:r>
      <w:r w:rsidRPr="001F50D3">
        <w:rPr>
          <w:rStyle w:val="StyleUnderline"/>
          <w:highlight w:val="cyan"/>
        </w:rPr>
        <w:t>by</w:t>
      </w:r>
      <w:r w:rsidRPr="004C36BA">
        <w:rPr>
          <w:sz w:val="16"/>
        </w:rPr>
        <w:t xml:space="preserve"> operation of </w:t>
      </w:r>
      <w:r w:rsidRPr="001F50D3">
        <w:rPr>
          <w:rStyle w:val="StyleUnderline"/>
          <w:highlight w:val="cyan"/>
        </w:rPr>
        <w:t>law</w:t>
      </w:r>
      <w:r w:rsidRPr="004C36BA">
        <w:rPr>
          <w:sz w:val="16"/>
        </w:rPr>
        <w:t xml:space="preserve">, and other remedies become available to the importer. (Namely, the importer may file an administrative protest for an expedited 30-day decision, </w:t>
      </w:r>
      <w:r w:rsidRPr="001F50D3">
        <w:rPr>
          <w:rStyle w:val="StyleUnderline"/>
          <w:highlight w:val="cyan"/>
        </w:rPr>
        <w:t>followed</w:t>
      </w:r>
      <w:r w:rsidRPr="004C36BA">
        <w:rPr>
          <w:sz w:val="16"/>
        </w:rPr>
        <w:t xml:space="preserve"> thereafter </w:t>
      </w:r>
      <w:r w:rsidRPr="001F50D3">
        <w:rPr>
          <w:rStyle w:val="StyleUnderline"/>
          <w:highlight w:val="cyan"/>
        </w:rPr>
        <w:t>by a right of immediate judicial review</w:t>
      </w:r>
      <w:r w:rsidRPr="004C36BA">
        <w:rPr>
          <w:sz w:val="16"/>
        </w:rPr>
        <w:t xml:space="preserve"> before the U.S. Court of International Trade.)</w:t>
      </w:r>
    </w:p>
    <w:p w14:paraId="414B477C" w14:textId="77777777" w:rsidR="007C4A38" w:rsidRPr="004C36BA" w:rsidRDefault="007C4A38" w:rsidP="007C4A38">
      <w:pPr>
        <w:rPr>
          <w:sz w:val="16"/>
        </w:rPr>
      </w:pPr>
      <w:r w:rsidRPr="004C36BA">
        <w:rPr>
          <w:sz w:val="16"/>
        </w:rPr>
        <w:t>Seizure is the act by which a government official takes physical possession of an item (such as imported merchandise) for certain violations of customs and related laws. Seizure is primarily authorized as a necessary precursor to forfeiture, which is the process by which the government will take ownership of merchandise previously owned by a private party. 19 U.S.C. § 1592(c)(14) also authorizes seizure in certain instances if needed to secure the payment of a monetary penalty assessed by CBP.</w:t>
      </w:r>
    </w:p>
    <w:p w14:paraId="0002304D" w14:textId="77777777" w:rsidR="007C4A38" w:rsidRPr="004C36BA" w:rsidRDefault="007C4A38" w:rsidP="007C4A38">
      <w:pPr>
        <w:rPr>
          <w:sz w:val="16"/>
        </w:rPr>
      </w:pPr>
      <w:r w:rsidRPr="004C36BA">
        <w:rPr>
          <w:sz w:val="16"/>
        </w:rPr>
        <w:t xml:space="preserve">19 U.S.C. § 1499(c)(4), the statute governing detention and </w:t>
      </w:r>
      <w:r w:rsidRPr="001F50D3">
        <w:rPr>
          <w:rStyle w:val="StyleUnderline"/>
          <w:highlight w:val="cyan"/>
        </w:rPr>
        <w:t>exclusion by CBP</w:t>
      </w:r>
      <w:r w:rsidRPr="004C36BA">
        <w:rPr>
          <w:sz w:val="16"/>
        </w:rPr>
        <w:t>, specifies that “[</w:t>
      </w:r>
      <w:proofErr w:type="spellStart"/>
      <w:r w:rsidRPr="004C36BA">
        <w:rPr>
          <w:sz w:val="16"/>
        </w:rPr>
        <w:t>i</w:t>
      </w:r>
      <w:proofErr w:type="spellEnd"/>
      <w:r w:rsidRPr="004C36BA">
        <w:rPr>
          <w:sz w:val="16"/>
        </w:rPr>
        <w:t>]</w:t>
      </w:r>
      <w:r w:rsidRPr="001F50D3">
        <w:rPr>
          <w:rStyle w:val="StyleUnderline"/>
          <w:highlight w:val="cyan"/>
        </w:rPr>
        <w:t>f otherwise provided by law, detained merchandise may be seized and forfeited</w:t>
      </w:r>
      <w:r w:rsidRPr="004C36BA">
        <w:rPr>
          <w:sz w:val="16"/>
        </w:rPr>
        <w:t xml:space="preserve">” (emphasis added). Therein lies an important implication: </w:t>
      </w:r>
      <w:r w:rsidRPr="001F50D3">
        <w:rPr>
          <w:rStyle w:val="StyleUnderline"/>
          <w:highlight w:val="cyan"/>
        </w:rPr>
        <w:t>CBP’s seizure authority is not inherent</w:t>
      </w:r>
      <w:r w:rsidRPr="004C36BA">
        <w:rPr>
          <w:sz w:val="16"/>
        </w:rPr>
        <w:t xml:space="preserve">. In all instances, </w:t>
      </w:r>
      <w:r w:rsidRPr="004C36BA">
        <w:rPr>
          <w:rStyle w:val="Emphasis"/>
        </w:rPr>
        <w:t xml:space="preserve">the </w:t>
      </w:r>
      <w:r w:rsidRPr="001F50D3">
        <w:rPr>
          <w:rStyle w:val="Emphasis"/>
          <w:highlight w:val="cyan"/>
        </w:rPr>
        <w:t>authority to seize must be provided by law</w:t>
      </w:r>
      <w:r w:rsidRPr="004C36BA">
        <w:rPr>
          <w:sz w:val="16"/>
        </w:rPr>
        <w:t>.</w:t>
      </w:r>
    </w:p>
    <w:p w14:paraId="6F039BB0" w14:textId="77777777" w:rsidR="007C4A38" w:rsidRPr="004C36BA" w:rsidRDefault="007C4A38" w:rsidP="007C4A38">
      <w:pPr>
        <w:rPr>
          <w:sz w:val="16"/>
        </w:rPr>
      </w:pPr>
      <w:r w:rsidRPr="004C36BA">
        <w:rPr>
          <w:sz w:val="16"/>
        </w:rPr>
        <w:t>The UFLPA does not expressly provide for seizure and forfeiture of offending merchandise, nor does Section 307. Ergo, if U.S. customs laws authorize the seizure of goods made with forced Uyghur labor, such authorization must be found elsewhere than the text of the UFLPA or Section 307.</w:t>
      </w:r>
    </w:p>
    <w:p w14:paraId="7878A519" w14:textId="77777777" w:rsidR="007C4A38" w:rsidRPr="004C36BA" w:rsidRDefault="007C4A38" w:rsidP="007C4A38">
      <w:pPr>
        <w:rPr>
          <w:sz w:val="16"/>
        </w:rPr>
      </w:pPr>
      <w:r w:rsidRPr="004C36BA">
        <w:rPr>
          <w:sz w:val="16"/>
        </w:rPr>
        <w:t>The Claim of UFLPA Seizure Authority by CBP and DHS</w:t>
      </w:r>
    </w:p>
    <w:p w14:paraId="4762A8F1" w14:textId="77777777" w:rsidR="007C4A38" w:rsidRPr="004C36BA" w:rsidRDefault="007C4A38" w:rsidP="007C4A38">
      <w:pPr>
        <w:rPr>
          <w:sz w:val="16"/>
        </w:rPr>
      </w:pPr>
      <w:r w:rsidRPr="004C36BA">
        <w:rPr>
          <w:sz w:val="16"/>
        </w:rPr>
        <w:t xml:space="preserve">The UFLPA was enacted in December 2021 with a 6-month delay in effect. That delay was created to allow for the development of a “strategy” to guide enforcement, as well as the publication of “guidance” for importers faced with navigating enforcement. Accordingly, in the run-up to enforcement on June 21, two key documents were published. </w:t>
      </w:r>
    </w:p>
    <w:p w14:paraId="2EF7FEF1" w14:textId="77777777" w:rsidR="007C4A38" w:rsidRPr="004C36BA" w:rsidRDefault="007C4A38" w:rsidP="007C4A38">
      <w:pPr>
        <w:rPr>
          <w:sz w:val="16"/>
        </w:rPr>
      </w:pPr>
      <w:r w:rsidRPr="004C36BA">
        <w:rPr>
          <w:sz w:val="16"/>
        </w:rPr>
        <w:t>Acting on behalf of the Forced Labor Enforcement Task Force, DHS published a Strategy to Prevent the Importation of Goods Mined, Produced, or Manufactured With Forced Labor in the People’s Republic of China (DHS UFLPA Strategy). Concurrently, CBP published its own UFLPA Operational Guidance for Importers (CBP Importer Guidance).</w:t>
      </w:r>
    </w:p>
    <w:p w14:paraId="7AFC31C6" w14:textId="77777777" w:rsidR="007C4A38" w:rsidRPr="004C36BA" w:rsidRDefault="007C4A38" w:rsidP="007C4A38">
      <w:pPr>
        <w:rPr>
          <w:sz w:val="16"/>
        </w:rPr>
      </w:pPr>
      <w:r w:rsidRPr="004C36BA">
        <w:rPr>
          <w:sz w:val="16"/>
        </w:rPr>
        <w:t xml:space="preserve">The DHS UFLPA Strategy and the CBP Importer Guidance are extensive documents, covering a range of topics, many of which are mandated by the UFLPA. Both documents assert that CBP will be enforcing the UFLPA through a combination of detention, exclusion, and seizure. </w:t>
      </w:r>
    </w:p>
    <w:p w14:paraId="380E6B0C" w14:textId="77777777" w:rsidR="007C4A38" w:rsidRPr="004C36BA" w:rsidRDefault="007C4A38" w:rsidP="007C4A38">
      <w:pPr>
        <w:rPr>
          <w:sz w:val="16"/>
        </w:rPr>
      </w:pPr>
      <w:r w:rsidRPr="004C36BA">
        <w:rPr>
          <w:sz w:val="16"/>
        </w:rPr>
        <w:t>The DHS UFLPA Strategy asserts that “[g]</w:t>
      </w:r>
      <w:proofErr w:type="spellStart"/>
      <w:r w:rsidRPr="004C36BA">
        <w:rPr>
          <w:sz w:val="16"/>
        </w:rPr>
        <w:t>oods</w:t>
      </w:r>
      <w:proofErr w:type="spellEnd"/>
      <w:r w:rsidRPr="004C36BA">
        <w:rPr>
          <w:sz w:val="16"/>
        </w:rPr>
        <w:t xml:space="preserve"> that do not qualify for an exception [to the UFLPA] are subject to exclusion, or seizure and forfeiture.” In providing a description of how CBP will use existing legal authorities to ensure that goods made with forced labor will not be imported, the DHS UFLPA Strategy asserts that “existing authorities include, but are not limited to, detention and exclusion authorities under 19 U.S.C. § 1499 and seizure authorities under 19 U.S.C. § 1595a(c).” Similarly, the CBP Importer Guidance asserts that “[</w:t>
      </w:r>
      <w:proofErr w:type="spellStart"/>
      <w:r w:rsidRPr="004C36BA">
        <w:rPr>
          <w:sz w:val="16"/>
        </w:rPr>
        <w:t>i</w:t>
      </w:r>
      <w:proofErr w:type="spellEnd"/>
      <w:r w:rsidRPr="004C36BA">
        <w:rPr>
          <w:sz w:val="16"/>
        </w:rPr>
        <w:t>]</w:t>
      </w:r>
      <w:proofErr w:type="spellStart"/>
      <w:r w:rsidRPr="004C36BA">
        <w:rPr>
          <w:sz w:val="16"/>
        </w:rPr>
        <w:t>mportations</w:t>
      </w:r>
      <w:proofErr w:type="spellEnd"/>
      <w:r w:rsidRPr="004C36BA">
        <w:rPr>
          <w:sz w:val="16"/>
        </w:rPr>
        <w:t xml:space="preserve"> determined to be in violation of the UFLPA may be subject to seizure and forfeiture,” citing 19 U.S.C. § 1595a as the legal justification for such seizure. </w:t>
      </w:r>
    </w:p>
    <w:p w14:paraId="1C2D776A" w14:textId="77777777" w:rsidR="007C4A38" w:rsidRPr="004C36BA" w:rsidRDefault="007C4A38" w:rsidP="007C4A38">
      <w:pPr>
        <w:rPr>
          <w:sz w:val="16"/>
        </w:rPr>
      </w:pPr>
      <w:r w:rsidRPr="004C36BA">
        <w:rPr>
          <w:sz w:val="16"/>
        </w:rPr>
        <w:t>The Claimed Seizure Authority Does Not Apply to UFLPA Violations</w:t>
      </w:r>
    </w:p>
    <w:p w14:paraId="174ADEFF" w14:textId="77777777" w:rsidR="007C4A38" w:rsidRPr="004C36BA" w:rsidRDefault="007C4A38" w:rsidP="007C4A38">
      <w:pPr>
        <w:rPr>
          <w:sz w:val="16"/>
        </w:rPr>
      </w:pPr>
      <w:r w:rsidRPr="004C36BA">
        <w:rPr>
          <w:sz w:val="16"/>
        </w:rPr>
        <w:t xml:space="preserve">The statute cited by DHS and CBP to justify UFLPA seizures, 19 U.S.C. § 1595a, is the primary statute authorizing CBP to seize certain types of goods as a precursor to forfeiture. Specifically, subsection (c)—which is cited in the DHS UFLPA Strategy—authorizes seizure and forfeiture for the attempted importation of certain merchandise contrary to law. </w:t>
      </w:r>
    </w:p>
    <w:p w14:paraId="2E59AD09" w14:textId="77777777" w:rsidR="007C4A38" w:rsidRPr="004C36BA" w:rsidRDefault="007C4A38" w:rsidP="007C4A38">
      <w:pPr>
        <w:rPr>
          <w:sz w:val="16"/>
        </w:rPr>
      </w:pPr>
      <w:r w:rsidRPr="001F50D3">
        <w:rPr>
          <w:rStyle w:val="StyleUnderline"/>
          <w:highlight w:val="cyan"/>
        </w:rPr>
        <w:t>For certain defined categories of merchandise</w:t>
      </w:r>
      <w:r w:rsidRPr="004C36BA">
        <w:rPr>
          <w:sz w:val="16"/>
        </w:rPr>
        <w:t xml:space="preserve">, identified in § 1595a(c)(1), </w:t>
      </w:r>
      <w:r w:rsidRPr="001F50D3">
        <w:rPr>
          <w:rStyle w:val="StyleUnderline"/>
          <w:highlight w:val="cyan"/>
        </w:rPr>
        <w:t>CBP is required to initiate seizure and forfeiture proceedings</w:t>
      </w:r>
      <w:r w:rsidRPr="001F50D3">
        <w:rPr>
          <w:sz w:val="16"/>
          <w:highlight w:val="cyan"/>
        </w:rPr>
        <w:t xml:space="preserve">. </w:t>
      </w:r>
      <w:r w:rsidRPr="001F50D3">
        <w:rPr>
          <w:rStyle w:val="StyleUnderline"/>
          <w:highlight w:val="cyan"/>
        </w:rPr>
        <w:t>For other categories</w:t>
      </w:r>
      <w:r w:rsidRPr="004C36BA">
        <w:rPr>
          <w:sz w:val="16"/>
        </w:rPr>
        <w:t xml:space="preserve"> of merchandise, identified in § 1595a(c)(2), </w:t>
      </w:r>
      <w:r w:rsidRPr="001F50D3">
        <w:rPr>
          <w:rStyle w:val="StyleUnderline"/>
          <w:highlight w:val="cyan"/>
        </w:rPr>
        <w:t>CBP is permitted to initiate seizure and forfeiture</w:t>
      </w:r>
      <w:r w:rsidRPr="004C36BA">
        <w:rPr>
          <w:sz w:val="16"/>
        </w:rPr>
        <w:t>. Neither provision applies to a category of merchandise that might encompass goods made with forced labor generally, or forced Uyghur labor specifically.</w:t>
      </w:r>
    </w:p>
    <w:p w14:paraId="4150084A" w14:textId="77777777" w:rsidR="007C4A38" w:rsidRPr="004C36BA" w:rsidRDefault="007C4A38" w:rsidP="007C4A38">
      <w:pPr>
        <w:rPr>
          <w:sz w:val="16"/>
        </w:rPr>
      </w:pPr>
      <w:r w:rsidRPr="004C36BA">
        <w:rPr>
          <w:sz w:val="16"/>
        </w:rPr>
        <w:t xml:space="preserve">Under subsection (c)(1), </w:t>
      </w:r>
      <w:r w:rsidRPr="001F50D3">
        <w:rPr>
          <w:rStyle w:val="StyleUnderline"/>
          <w:highlight w:val="cyan"/>
        </w:rPr>
        <w:t xml:space="preserve">seizure and forfeiture </w:t>
      </w:r>
      <w:proofErr w:type="gramStart"/>
      <w:r w:rsidRPr="001F50D3">
        <w:rPr>
          <w:rStyle w:val="StyleUnderline"/>
          <w:highlight w:val="cyan"/>
        </w:rPr>
        <w:t>is</w:t>
      </w:r>
      <w:proofErr w:type="gramEnd"/>
      <w:r w:rsidRPr="001F50D3">
        <w:rPr>
          <w:rStyle w:val="StyleUnderline"/>
          <w:highlight w:val="cyan"/>
        </w:rPr>
        <w:t xml:space="preserve"> required when CBP finds merchandise being introduced into the U.S. that is </w:t>
      </w:r>
      <w:r w:rsidRPr="001F50D3">
        <w:rPr>
          <w:rStyle w:val="Emphasis"/>
          <w:highlight w:val="cyan"/>
        </w:rPr>
        <w:t>stolen or smuggled</w:t>
      </w:r>
      <w:r w:rsidRPr="004C36BA">
        <w:rPr>
          <w:sz w:val="16"/>
        </w:rPr>
        <w:t xml:space="preserve">; is a controlled substance; is a specifically defined variety of </w:t>
      </w:r>
      <w:r w:rsidRPr="001F50D3">
        <w:rPr>
          <w:rStyle w:val="StyleUnderline"/>
          <w:highlight w:val="cyan"/>
        </w:rPr>
        <w:t>contraband article</w:t>
      </w:r>
      <w:r w:rsidRPr="004C36BA">
        <w:rPr>
          <w:sz w:val="16"/>
        </w:rPr>
        <w:t xml:space="preserve"> (including narcotics, unauthorized firearms, counterfeit coins, unauthorized recordings of live musical performances, and illicit phonorecords); or is a plastic explosive. That is a complete list. Conspicuously absent from this list is any requirement for CBP to seize and forfeit goods made with forced labor.</w:t>
      </w:r>
    </w:p>
    <w:p w14:paraId="365AC671" w14:textId="77777777" w:rsidR="007C4A38" w:rsidRPr="004C36BA" w:rsidRDefault="007C4A38" w:rsidP="007C4A38">
      <w:pPr>
        <w:rPr>
          <w:sz w:val="16"/>
        </w:rPr>
      </w:pPr>
      <w:r w:rsidRPr="004C36BA">
        <w:rPr>
          <w:sz w:val="16"/>
        </w:rPr>
        <w:t>Similarly, subsection (c)(2) permits CBP to seize and forfeit another specific list of imported goods: goods that are not compliant with restrictions or prohibitions imposed for health, safety, or conservation reasons (for example, FDA regulations, EPA regulations, Federal Motor Vehicle Safety Standards); goods requiring a license or permit and not accompanied by the same; goods involved in a few types of copyright, trademark, or trade dress violations; and goods marked with an incorrect country of origin. Once again, none of the listed categories of goods would include goods made with forced labor.</w:t>
      </w:r>
    </w:p>
    <w:p w14:paraId="537BA26F" w14:textId="77777777" w:rsidR="007C4A38" w:rsidRPr="004C36BA" w:rsidRDefault="007C4A38" w:rsidP="007C4A38">
      <w:pPr>
        <w:rPr>
          <w:sz w:val="16"/>
        </w:rPr>
      </w:pPr>
      <w:r w:rsidRPr="004C36BA">
        <w:rPr>
          <w:sz w:val="16"/>
        </w:rPr>
        <w:t>Although the DHS UFLPA Strategy specifically (and erroneously) cited subsection (c) as providing the authorization to seize imported goods made with forced Uyghur labor, it bears mentioning that the remaining provisions within 19 U.S.C. § 1595a are similarly inapplicable.</w:t>
      </w:r>
    </w:p>
    <w:p w14:paraId="49135DCE" w14:textId="77777777" w:rsidR="007C4A38" w:rsidRPr="004C36BA" w:rsidRDefault="007C4A38" w:rsidP="007C4A38">
      <w:pPr>
        <w:rPr>
          <w:sz w:val="16"/>
        </w:rPr>
      </w:pPr>
      <w:r w:rsidRPr="004C36BA">
        <w:rPr>
          <w:sz w:val="16"/>
        </w:rPr>
        <w:t xml:space="preserve">For example, subsection (a) </w:t>
      </w:r>
      <w:r w:rsidRPr="001F50D3">
        <w:rPr>
          <w:rStyle w:val="StyleUnderline"/>
          <w:highlight w:val="cyan"/>
        </w:rPr>
        <w:t>authorizes CBP to seize and forfeit anything used to facilitate the importation of any article contrary to law</w:t>
      </w:r>
      <w:r w:rsidRPr="004C36BA">
        <w:rPr>
          <w:sz w:val="16"/>
        </w:rPr>
        <w:t xml:space="preserve">, though not the article itself. This </w:t>
      </w:r>
      <w:r w:rsidRPr="001F50D3">
        <w:rPr>
          <w:rStyle w:val="StyleUnderline"/>
          <w:highlight w:val="cyan"/>
        </w:rPr>
        <w:t>includes</w:t>
      </w:r>
      <w:r w:rsidRPr="004C36BA">
        <w:rPr>
          <w:sz w:val="16"/>
        </w:rPr>
        <w:t xml:space="preserve"> vessels, vehicles, aircraft, or, literally, </w:t>
      </w:r>
      <w:r w:rsidRPr="001F50D3">
        <w:rPr>
          <w:rStyle w:val="StyleUnderline"/>
          <w:highlight w:val="cyan"/>
        </w:rPr>
        <w:t>any other “thing” used to</w:t>
      </w:r>
      <w:r w:rsidRPr="004C36BA">
        <w:rPr>
          <w:rStyle w:val="StyleUnderline"/>
        </w:rPr>
        <w:t xml:space="preserve"> </w:t>
      </w:r>
      <w:r w:rsidRPr="001F50D3">
        <w:rPr>
          <w:rStyle w:val="StyleUnderline"/>
          <w:highlight w:val="cyan"/>
        </w:rPr>
        <w:t>bring in</w:t>
      </w:r>
      <w:r w:rsidRPr="004C36BA">
        <w:rPr>
          <w:sz w:val="16"/>
        </w:rPr>
        <w:t xml:space="preserve">, unload, remove, conceal, harbor, or subsequently transport any </w:t>
      </w:r>
      <w:r w:rsidRPr="001F50D3">
        <w:rPr>
          <w:rStyle w:val="StyleUnderline"/>
          <w:highlight w:val="cyan"/>
        </w:rPr>
        <w:t>such article</w:t>
      </w:r>
      <w:r w:rsidRPr="004C36BA">
        <w:rPr>
          <w:sz w:val="16"/>
        </w:rPr>
        <w:t>. Conceivably, this could be used to justify the seizure and forfeiture of a wide range of items used to import goods made with forced Uyghur labor (for example, containers, packaging materials, or even vessels or airplanes), but not the goods themselves. (For context, this is the statute relied upon to seize and forfeit aircraft found to have smuggled narcotics into the United States. The narcotics themselves are covered by one of the specific seizure authorizations in 1595a(c)(1).)</w:t>
      </w:r>
    </w:p>
    <w:p w14:paraId="07028DBE" w14:textId="77777777" w:rsidR="007C4A38" w:rsidRPr="004C36BA" w:rsidRDefault="007C4A38" w:rsidP="007C4A38">
      <w:pPr>
        <w:rPr>
          <w:sz w:val="16"/>
        </w:rPr>
      </w:pPr>
      <w:r w:rsidRPr="004C36BA">
        <w:rPr>
          <w:sz w:val="16"/>
        </w:rPr>
        <w:t>In claiming that 19 U.S.C. § 1595a authorizes the seizure of imported goods made with forced Uyghur labor, DHS and CBP are acting as if the statute contains a general authorization of seizure authority for any attempted importation of merchandise “contrary to law.” For a brief period of time, between 1986 and 1993, this statute did contain such a general seizure authorization: “[A]</w:t>
      </w:r>
      <w:proofErr w:type="spellStart"/>
      <w:r w:rsidRPr="004C36BA">
        <w:rPr>
          <w:sz w:val="16"/>
        </w:rPr>
        <w:t>ny</w:t>
      </w:r>
      <w:proofErr w:type="spellEnd"/>
      <w:r w:rsidRPr="004C36BA">
        <w:rPr>
          <w:sz w:val="16"/>
        </w:rPr>
        <w:t xml:space="preserve"> merchandise that is introduced or attempted to be introduced into the United States contrary to law ... may be seized and forfeited.” With the enactment of the North American Free Trade Agreement Implementation Act in 1993, however, Congress replaced that short-lived general authorization of seizure authority with the current structure, which either requires or permits seizure only of specifically defined categories of merchandise, not including goods produced wholly or in part with forced labor. </w:t>
      </w:r>
    </w:p>
    <w:p w14:paraId="080466B4" w14:textId="77777777" w:rsidR="007C4A38" w:rsidRPr="004C36BA" w:rsidRDefault="007C4A38" w:rsidP="007C4A38">
      <w:pPr>
        <w:rPr>
          <w:sz w:val="16"/>
        </w:rPr>
      </w:pPr>
      <w:r w:rsidRPr="004C36BA">
        <w:rPr>
          <w:sz w:val="16"/>
        </w:rPr>
        <w:t>Thus, contrary to the assertions in the DHS UFLPA Strategy and the CBP Importer Guidance, there is no provision in 19 U.S.C. § 1595a that would either require or permit CBP to seize and forfeit goods imported in violation of the UFLPA.</w:t>
      </w:r>
    </w:p>
    <w:p w14:paraId="2BE4AF1B" w14:textId="77777777" w:rsidR="007C4A38" w:rsidRPr="004C36BA" w:rsidRDefault="007C4A38" w:rsidP="007C4A38">
      <w:pPr>
        <w:rPr>
          <w:sz w:val="16"/>
        </w:rPr>
      </w:pPr>
      <w:r w:rsidRPr="004C36BA">
        <w:rPr>
          <w:sz w:val="16"/>
        </w:rPr>
        <w:t>Ramifications for Importers and Recommendations for Policymakers</w:t>
      </w:r>
    </w:p>
    <w:p w14:paraId="7F1E5C9F" w14:textId="77777777" w:rsidR="007C4A38" w:rsidRPr="004C36BA" w:rsidRDefault="007C4A38" w:rsidP="007C4A38">
      <w:pPr>
        <w:rPr>
          <w:sz w:val="16"/>
        </w:rPr>
      </w:pPr>
      <w:r w:rsidRPr="004C36BA">
        <w:rPr>
          <w:sz w:val="16"/>
        </w:rPr>
        <w:t>The misstatement of UFLPA seizure authority is not merely a technical error by DHS and CBP officials working to produce mandated guidance on a short timetable. Simply by asserting that it possesses this authority, CBP is far more likely to attempt to effectuate a seizure of merchandise for UFLPA violations, even though such a move is unauthorized under current law. Doing so would put importers in an untenable position.</w:t>
      </w:r>
    </w:p>
    <w:p w14:paraId="4AD43A58" w14:textId="77777777" w:rsidR="007C4A38" w:rsidRPr="004C36BA" w:rsidRDefault="007C4A38" w:rsidP="007C4A38">
      <w:pPr>
        <w:rPr>
          <w:sz w:val="16"/>
        </w:rPr>
      </w:pPr>
      <w:r w:rsidRPr="004C36BA">
        <w:rPr>
          <w:sz w:val="16"/>
        </w:rPr>
        <w:t>Jurisdiction to consider a challenge to customs seizure or forfeiture lies in federal district court (28 U.S.C. §§ 1355, 1356). Jurisdiction to challenge an exclusion, including a deemed exclusion, is the exclusive purview of the U.S. Court of International Trade (USCIT), in accordance with 28 U.S.C. § 1581(a); 19 U.S.C. § 1514a; and 19 U.S.C. § 1499(c)(5). Importers may have good reason to prefer review of an exclusion or deemed exclusion in the USCIT, given that court’s specialized expertise in resolving the unique factual and legal questions presented by CBP’s enforcement of trade laws. And to be clear, UFLPA enforcement has dredged up myriad such questions clamoring for judicial review, specifically around the issues of when a detention under the UFLPA is warranted and how an importer may demonstrate that detained merchandise is not within the scope of the UFLPA.</w:t>
      </w:r>
    </w:p>
    <w:p w14:paraId="4ACF221A" w14:textId="77777777" w:rsidR="007C4A38" w:rsidRPr="004C36BA" w:rsidRDefault="007C4A38" w:rsidP="007C4A38">
      <w:pPr>
        <w:rPr>
          <w:sz w:val="16"/>
        </w:rPr>
      </w:pPr>
      <w:r w:rsidRPr="004C36BA">
        <w:rPr>
          <w:sz w:val="16"/>
        </w:rPr>
        <w:t>But by issuing a seizure notice, even one that is ultra vires and arguably void ab initio</w:t>
      </w:r>
      <w:r w:rsidRPr="004C36BA">
        <w:rPr>
          <w:rStyle w:val="StyleUnderline"/>
        </w:rPr>
        <w:t xml:space="preserve">, </w:t>
      </w:r>
      <w:r w:rsidRPr="001F50D3">
        <w:rPr>
          <w:rStyle w:val="StyleUnderline"/>
          <w:highlight w:val="cyan"/>
        </w:rPr>
        <w:t>CBP can increase exponentially the cost and complexity of obtaining judicial review in any court by creating considerable uncertainty around which court has subject matter jurisdiction to resolve the dispute</w:t>
      </w:r>
      <w:r w:rsidRPr="001F50D3">
        <w:rPr>
          <w:sz w:val="16"/>
          <w:highlight w:val="cyan"/>
        </w:rPr>
        <w:t>.</w:t>
      </w:r>
    </w:p>
    <w:p w14:paraId="075C1B03" w14:textId="77777777" w:rsidR="007C4A38" w:rsidRPr="004C36BA" w:rsidRDefault="007C4A38" w:rsidP="007C4A38">
      <w:pPr>
        <w:rPr>
          <w:sz w:val="16"/>
        </w:rPr>
      </w:pPr>
      <w:r w:rsidRPr="004C36BA">
        <w:rPr>
          <w:sz w:val="16"/>
        </w:rPr>
        <w:t xml:space="preserve">This is especially concerning given the vast gulf that exists between what CBP thinks it is doing in enforcing the UFLPA and what the importing public thinks of the same. DHS officials view this law as “the next Foreign Corrupt Practices Act,” and CBP is heralding the unprecedented success of having targeted nearly a half-billion dollars of imports since UFLPA enforcement launched in June. But as I have written elsewhere, it is difficult to conclude that the law is working as intended, given that not one importer facing enforcement has followed the path for demonstrating compliance prescribed by the UFLPA. </w:t>
      </w:r>
      <w:r w:rsidRPr="001F50D3">
        <w:rPr>
          <w:rStyle w:val="StyleUnderline"/>
          <w:highlight w:val="cyan"/>
        </w:rPr>
        <w:t>And faced with the exceptionally challenging task of identifying import trade</w:t>
      </w:r>
      <w:r w:rsidRPr="004C36BA">
        <w:rPr>
          <w:sz w:val="16"/>
        </w:rPr>
        <w:t xml:space="preserve"> linked to the Xinjiang province or tainted with forced Uyghur labor, CBP is asserting a fundamentally implausible 100 percent rate of success.</w:t>
      </w:r>
    </w:p>
    <w:p w14:paraId="7384F437" w14:textId="77777777" w:rsidR="007C4A38" w:rsidRPr="004C36BA" w:rsidRDefault="007C4A38" w:rsidP="007C4A38">
      <w:pPr>
        <w:rPr>
          <w:sz w:val="16"/>
        </w:rPr>
      </w:pPr>
      <w:r w:rsidRPr="001F50D3">
        <w:rPr>
          <w:rStyle w:val="StyleUnderline"/>
          <w:highlight w:val="cyan"/>
        </w:rPr>
        <w:t>Because U.S. customs law currently does not authorize CBP to seize and forfeit merchandise</w:t>
      </w:r>
      <w:r w:rsidRPr="004C36BA">
        <w:rPr>
          <w:sz w:val="16"/>
        </w:rPr>
        <w:t xml:space="preserve"> for UFLPA violations, DHS and </w:t>
      </w:r>
      <w:r w:rsidRPr="001F50D3">
        <w:rPr>
          <w:rStyle w:val="StyleUnderline"/>
          <w:highlight w:val="cyan"/>
        </w:rPr>
        <w:t>CBP should revise the</w:t>
      </w:r>
      <w:r w:rsidRPr="004C36BA">
        <w:rPr>
          <w:sz w:val="16"/>
        </w:rPr>
        <w:t xml:space="preserve"> DHS UFLPA </w:t>
      </w:r>
      <w:r w:rsidRPr="001F50D3">
        <w:rPr>
          <w:rStyle w:val="StyleUnderline"/>
          <w:highlight w:val="cyan"/>
        </w:rPr>
        <w:t>Strategy and CBP Importer Guidance</w:t>
      </w:r>
      <w:r w:rsidRPr="004C36BA">
        <w:rPr>
          <w:sz w:val="16"/>
        </w:rPr>
        <w:t xml:space="preserve"> in recognition of the same, to make clear that </w:t>
      </w:r>
      <w:r w:rsidRPr="001F50D3">
        <w:rPr>
          <w:rStyle w:val="StyleUnderline"/>
          <w:highlight w:val="cyan"/>
        </w:rPr>
        <w:t xml:space="preserve">CBP will not pursue </w:t>
      </w:r>
      <w:r w:rsidRPr="001F50D3">
        <w:rPr>
          <w:rStyle w:val="Emphasis"/>
          <w:highlight w:val="cyan"/>
        </w:rPr>
        <w:t>unlawful seizures</w:t>
      </w:r>
      <w:r w:rsidRPr="004C36BA">
        <w:rPr>
          <w:sz w:val="16"/>
        </w:rPr>
        <w:t xml:space="preserve"> for UFLPA enforcement purposes </w:t>
      </w:r>
      <w:r w:rsidRPr="001F50D3">
        <w:rPr>
          <w:rStyle w:val="Emphasis"/>
          <w:highlight w:val="cyan"/>
        </w:rPr>
        <w:t>absent statutory authorization</w:t>
      </w:r>
      <w:r w:rsidRPr="004C36BA">
        <w:rPr>
          <w:sz w:val="16"/>
        </w:rPr>
        <w:t>.</w:t>
      </w:r>
    </w:p>
    <w:p w14:paraId="4E99CFAD" w14:textId="77777777" w:rsidR="007C4A38" w:rsidRPr="004C36BA" w:rsidRDefault="007C4A38" w:rsidP="007C4A38">
      <w:pPr>
        <w:rPr>
          <w:sz w:val="16"/>
        </w:rPr>
      </w:pPr>
      <w:r w:rsidRPr="004C36BA">
        <w:rPr>
          <w:sz w:val="16"/>
        </w:rPr>
        <w:t>While Congress could easily step in to fix the gap, it should take hold of the opportunity afforded by the need to address this issue, to cure the underlying legal deficiencies of forced labor trade enforcement in the United States. The UFLPA and Section 307 are technical laws that require a technocratic structure of support.</w:t>
      </w:r>
    </w:p>
    <w:p w14:paraId="7DC0F6B0" w14:textId="77777777" w:rsidR="007C4A38" w:rsidRPr="004C36BA" w:rsidRDefault="007C4A38" w:rsidP="007C4A38">
      <w:pPr>
        <w:rPr>
          <w:sz w:val="16"/>
        </w:rPr>
      </w:pPr>
      <w:r w:rsidRPr="004C36BA">
        <w:rPr>
          <w:sz w:val="16"/>
        </w:rPr>
        <w:t xml:space="preserve">For generations, the U.S. has been known on the world stage for its commitment to both human rights and the rules-based international order.  It is therefore perhaps the height of irony that the UFLPA, arguably one of the most consequential individual pieces of human rights legislation ever enacted by the U.S., suffers from so many material gaps that are causing the law to be enforced without the benefit of governing rules. </w:t>
      </w:r>
    </w:p>
    <w:p w14:paraId="6EC4ABC8" w14:textId="77777777" w:rsidR="007C4A38" w:rsidRPr="004C36BA" w:rsidRDefault="007C4A38" w:rsidP="007C4A38">
      <w:pPr>
        <w:rPr>
          <w:sz w:val="16"/>
        </w:rPr>
      </w:pPr>
      <w:r w:rsidRPr="004C36BA">
        <w:rPr>
          <w:sz w:val="16"/>
        </w:rPr>
        <w:t>Congress should take seriously the challenge of building the supporting legal infrastructure so that the U.S. forced labor import ban (Section 307) and the UFLPA can become a rules-based success.</w:t>
      </w:r>
    </w:p>
    <w:p w14:paraId="09FEFC70" w14:textId="77777777" w:rsidR="007C4A38" w:rsidRDefault="007C4A38" w:rsidP="007C4A38"/>
    <w:p w14:paraId="16271401" w14:textId="77777777" w:rsidR="007C4A38" w:rsidRDefault="007C4A38" w:rsidP="007C4A38">
      <w:pPr>
        <w:pStyle w:val="Heading3"/>
      </w:pPr>
      <w:r>
        <w:t>Plan Text</w:t>
      </w:r>
    </w:p>
    <w:p w14:paraId="7437307E" w14:textId="77777777" w:rsidR="007C4A38" w:rsidRPr="007C2955" w:rsidRDefault="007C4A38" w:rsidP="007C4A38">
      <w:pPr>
        <w:pStyle w:val="Heading4"/>
      </w:pPr>
      <w:proofErr w:type="gramStart"/>
      <w:r>
        <w:t>Thus</w:t>
      </w:r>
      <w:proofErr w:type="gramEnd"/>
      <w:r>
        <w:t xml:space="preserve"> the Plan: </w:t>
      </w:r>
      <w:r w:rsidRPr="00B85B54">
        <w:t>The United States federal government should substantially strengthen its protection of domestic intellectual property</w:t>
      </w:r>
      <w:r>
        <w:t xml:space="preserve"> by giving </w:t>
      </w:r>
      <w:r w:rsidRPr="007C2955">
        <w:t>Customs and Border Protection</w:t>
      </w:r>
      <w:r>
        <w:t xml:space="preserve"> legal authority to seize infringing goods</w:t>
      </w:r>
    </w:p>
    <w:p w14:paraId="115BF4BB" w14:textId="5A338629" w:rsidR="005D388F" w:rsidRDefault="007F39E7" w:rsidP="007F39E7">
      <w:pPr>
        <w:pStyle w:val="Heading1"/>
      </w:pPr>
      <w:r>
        <w:t>2AC---Seizures</w:t>
      </w:r>
    </w:p>
    <w:p w14:paraId="5518A68B" w14:textId="2DBA0806" w:rsidR="007F39E7" w:rsidRDefault="007F39E7" w:rsidP="007F39E7">
      <w:pPr>
        <w:pStyle w:val="Heading1"/>
      </w:pPr>
      <w:r>
        <w:t>T</w:t>
      </w:r>
    </w:p>
    <w:p w14:paraId="3DF7E61F" w14:textId="7BD3F8E9" w:rsidR="007F39E7" w:rsidRDefault="007F39E7" w:rsidP="007F39E7">
      <w:pPr>
        <w:pStyle w:val="Heading2"/>
      </w:pPr>
      <w:r>
        <w:t>T-</w:t>
      </w:r>
      <w:r w:rsidR="007F3EA9">
        <w:t>Protection/Enforcement</w:t>
      </w:r>
      <w:r>
        <w:t xml:space="preserve"> </w:t>
      </w:r>
    </w:p>
    <w:p w14:paraId="296D81D1" w14:textId="49021282" w:rsidR="00325EDD" w:rsidRDefault="00325EDD" w:rsidP="00325EDD">
      <w:pPr>
        <w:pStyle w:val="Heading4"/>
      </w:pPr>
      <w:r>
        <w:t>Protection of IPR includes policies that strengthen CBP authority over seizures at the border – the government uses the two terms interchangeably</w:t>
      </w:r>
    </w:p>
    <w:p w14:paraId="3F86C2E7" w14:textId="12A2AA88" w:rsidR="00325EDD" w:rsidRDefault="00325EDD" w:rsidP="00325EDD">
      <w:r>
        <w:rPr>
          <w:rStyle w:val="Style13ptBold"/>
        </w:rPr>
        <w:t xml:space="preserve">Wright and </w:t>
      </w:r>
      <w:proofErr w:type="spellStart"/>
      <w:r>
        <w:rPr>
          <w:rStyle w:val="Style13ptBold"/>
        </w:rPr>
        <w:t>Gianopolous</w:t>
      </w:r>
      <w:proofErr w:type="spellEnd"/>
      <w:r>
        <w:rPr>
          <w:rStyle w:val="Style13ptBold"/>
        </w:rPr>
        <w:t xml:space="preserve"> 21 </w:t>
      </w:r>
      <w:r w:rsidRPr="00325EDD">
        <w:t>[</w:t>
      </w:r>
      <w:r>
        <w:t xml:space="preserve">Nancy Wright is director of the Government accountability office, Kimberly </w:t>
      </w:r>
      <w:proofErr w:type="spellStart"/>
      <w:r>
        <w:t>Gianopolous</w:t>
      </w:r>
      <w:proofErr w:type="spellEnd"/>
      <w:r>
        <w:t xml:space="preserve"> is managing director of the Government accountability office, Government accountability office, </w:t>
      </w:r>
      <w:r w:rsidRPr="00AB4EEF">
        <w:rPr>
          <w:highlight w:val="cyan"/>
          <w:u w:val="single"/>
        </w:rPr>
        <w:t>Protecting Intellectual Property</w:t>
      </w:r>
      <w:r>
        <w:t xml:space="preserve">, March 31, 2021, </w:t>
      </w:r>
      <w:r w:rsidRPr="00325EDD">
        <w:t>https://www.gao.gov/protecting-intellectual-property#:~:text=Infringement%20of%20intellectual%20property%20rights%20through%20the%20illegal,activities%20to%20enhance%20enforcement%20of%20intellectual%20property%20rights.</w:t>
      </w:r>
      <w:r>
        <w:t xml:space="preserve">] </w:t>
      </w:r>
    </w:p>
    <w:p w14:paraId="04231D98" w14:textId="470CFD0F" w:rsidR="00325EDD" w:rsidRDefault="00325EDD" w:rsidP="00325EDD">
      <w:r w:rsidRPr="00AB4EEF">
        <w:rPr>
          <w:rStyle w:val="StyleUnderline"/>
          <w:highlight w:val="cyan"/>
        </w:rPr>
        <w:t>Infringement of i</w:t>
      </w:r>
      <w:r w:rsidRPr="00325EDD">
        <w:rPr>
          <w:rStyle w:val="StyleUnderline"/>
        </w:rPr>
        <w:t xml:space="preserve">ntellectual </w:t>
      </w:r>
      <w:r w:rsidRPr="00AB4EEF">
        <w:rPr>
          <w:rStyle w:val="StyleUnderline"/>
          <w:highlight w:val="cyan"/>
        </w:rPr>
        <w:t>p</w:t>
      </w:r>
      <w:r w:rsidRPr="00325EDD">
        <w:rPr>
          <w:rStyle w:val="StyleUnderline"/>
        </w:rPr>
        <w:t>roperty rights</w:t>
      </w:r>
      <w:r w:rsidRPr="00325EDD">
        <w:t xml:space="preserve"> </w:t>
      </w:r>
      <w:r w:rsidRPr="00AB4EEF">
        <w:rPr>
          <w:rStyle w:val="StyleUnderline"/>
          <w:highlight w:val="cyan"/>
        </w:rPr>
        <w:t>through</w:t>
      </w:r>
      <w:r w:rsidRPr="00325EDD">
        <w:t xml:space="preserve"> the illegal import and </w:t>
      </w:r>
      <w:r w:rsidRPr="00AB4EEF">
        <w:rPr>
          <w:rStyle w:val="StyleUnderline"/>
          <w:highlight w:val="cyan"/>
        </w:rPr>
        <w:t>distribution of counterfeit goods</w:t>
      </w:r>
      <w:r w:rsidRPr="00325EDD">
        <w:rPr>
          <w:rStyle w:val="StyleUnderline"/>
        </w:rPr>
        <w:t xml:space="preserve"> </w:t>
      </w:r>
      <w:r w:rsidRPr="00325EDD">
        <w:t xml:space="preserve">harms the U.S. economy and can threaten the health and safety of consumers. </w:t>
      </w:r>
      <w:r w:rsidRPr="00325EDD">
        <w:rPr>
          <w:rStyle w:val="StyleUnderline"/>
        </w:rPr>
        <w:t xml:space="preserve">U.S. agencies have undertaken various activities </w:t>
      </w:r>
      <w:r w:rsidRPr="00AB4EEF">
        <w:rPr>
          <w:rStyle w:val="StyleUnderline"/>
          <w:highlight w:val="cyan"/>
        </w:rPr>
        <w:t>to enhance enforcement</w:t>
      </w:r>
      <w:r w:rsidRPr="00325EDD">
        <w:t xml:space="preserve"> of </w:t>
      </w:r>
      <w:r w:rsidRPr="00325EDD">
        <w:rPr>
          <w:rStyle w:val="StyleUnderline"/>
        </w:rPr>
        <w:t xml:space="preserve">intellectual property rights. </w:t>
      </w:r>
      <w:r w:rsidRPr="00AB4EEF">
        <w:rPr>
          <w:rStyle w:val="StyleUnderline"/>
          <w:highlight w:val="cyan"/>
        </w:rPr>
        <w:t>For instance, U.S. Customs and Border Protection leads efforts to stop imported counterfeit goods at the borde</w:t>
      </w:r>
      <w:r w:rsidRPr="00AB4EEF">
        <w:rPr>
          <w:highlight w:val="cyan"/>
        </w:rPr>
        <w:t>r</w:t>
      </w:r>
      <w:r w:rsidRPr="00325EDD">
        <w:t>. However, the agency needs to do more to evaluate the results of its activities and determine if it should share additional information with the private sector.</w:t>
      </w:r>
    </w:p>
    <w:p w14:paraId="2E5387D3" w14:textId="424C4D52" w:rsidR="00325EDD" w:rsidRDefault="00325EDD" w:rsidP="00325EDD">
      <w:pPr>
        <w:pStyle w:val="Heading4"/>
      </w:pPr>
      <w:r>
        <w:t>CBP distinctly increases protections</w:t>
      </w:r>
    </w:p>
    <w:p w14:paraId="0598CE63" w14:textId="4F7E0A98" w:rsidR="00325EDD" w:rsidRDefault="00325EDD" w:rsidP="00325EDD">
      <w:pPr>
        <w:rPr>
          <w:sz w:val="16"/>
        </w:rPr>
      </w:pPr>
      <w:r w:rsidRPr="00325EDD">
        <w:rPr>
          <w:rStyle w:val="Style13ptBold"/>
        </w:rPr>
        <w:t xml:space="preserve">US Customs and Border Patrol ND </w:t>
      </w:r>
      <w:r w:rsidRPr="00F72213">
        <w:rPr>
          <w:sz w:val="16"/>
        </w:rPr>
        <w:t xml:space="preserve">[US Customs and Border Patrol protects American borders, </w:t>
      </w:r>
      <w:r w:rsidR="00F72213" w:rsidRPr="00F72213">
        <w:rPr>
          <w:sz w:val="16"/>
        </w:rPr>
        <w:t xml:space="preserve">National IPR coordination center, “Intellectual Property Rights Enforcement”, https://www.cbp.gov/sites/default/files/assets/documents/2017-Jan/ipr_guide.pdf] </w:t>
      </w:r>
    </w:p>
    <w:p w14:paraId="66433776" w14:textId="5E6A6156" w:rsidR="00F72213" w:rsidRPr="00F72213" w:rsidRDefault="00F72213" w:rsidP="00F72213">
      <w:r w:rsidRPr="00F72213">
        <w:t>U.S. Customs and Border Protection (</w:t>
      </w:r>
      <w:r w:rsidRPr="00AB4EEF">
        <w:rPr>
          <w:rStyle w:val="StyleUnderline"/>
          <w:highlight w:val="cyan"/>
        </w:rPr>
        <w:t>CBP</w:t>
      </w:r>
      <w:r w:rsidRPr="00F72213">
        <w:t xml:space="preserve">) is the primary </w:t>
      </w:r>
      <w:r w:rsidRPr="00AB4EEF">
        <w:rPr>
          <w:rStyle w:val="StyleUnderline"/>
          <w:highlight w:val="cyan"/>
        </w:rPr>
        <w:t>federal agency responsible</w:t>
      </w:r>
      <w:r w:rsidRPr="00F72213">
        <w:t xml:space="preserve"> for securing America’s borders. This </w:t>
      </w:r>
      <w:r w:rsidRPr="00AB4EEF">
        <w:rPr>
          <w:rStyle w:val="StyleUnderline"/>
          <w:highlight w:val="cyan"/>
        </w:rPr>
        <w:t xml:space="preserve">includes the </w:t>
      </w:r>
      <w:r w:rsidRPr="00AB4EEF">
        <w:rPr>
          <w:rStyle w:val="Emphasis"/>
          <w:highlight w:val="cyan"/>
        </w:rPr>
        <w:t>protection</w:t>
      </w:r>
      <w:r w:rsidRPr="00F72213">
        <w:rPr>
          <w:rStyle w:val="StyleUnderline"/>
        </w:rPr>
        <w:t xml:space="preserve"> </w:t>
      </w:r>
      <w:r w:rsidRPr="00AB4EEF">
        <w:rPr>
          <w:rStyle w:val="StyleUnderline"/>
          <w:highlight w:val="cyan"/>
        </w:rPr>
        <w:t>of</w:t>
      </w:r>
      <w:r w:rsidRPr="00F72213">
        <w:rPr>
          <w:rStyle w:val="StyleUnderline"/>
        </w:rPr>
        <w:t xml:space="preserve"> </w:t>
      </w:r>
      <w:r w:rsidRPr="00AB4EEF">
        <w:rPr>
          <w:rStyle w:val="StyleUnderline"/>
          <w:highlight w:val="cyan"/>
        </w:rPr>
        <w:t>i</w:t>
      </w:r>
      <w:r w:rsidRPr="00F72213">
        <w:rPr>
          <w:rStyle w:val="StyleUnderline"/>
        </w:rPr>
        <w:t xml:space="preserve">ntellectual </w:t>
      </w:r>
      <w:r w:rsidRPr="00AB4EEF">
        <w:rPr>
          <w:rStyle w:val="StyleUnderline"/>
          <w:highlight w:val="cyan"/>
        </w:rPr>
        <w:t>p</w:t>
      </w:r>
      <w:r w:rsidRPr="00F72213">
        <w:rPr>
          <w:rStyle w:val="StyleUnderline"/>
        </w:rPr>
        <w:t>roperty</w:t>
      </w:r>
      <w:r w:rsidRPr="00F72213">
        <w:t xml:space="preserve"> rights, </w:t>
      </w:r>
      <w:r w:rsidRPr="00AB4EEF">
        <w:rPr>
          <w:rStyle w:val="StyleUnderline"/>
          <w:highlight w:val="cyan"/>
        </w:rPr>
        <w:t>which guards against</w:t>
      </w:r>
      <w:r w:rsidRPr="00F72213">
        <w:t xml:space="preserve"> the </w:t>
      </w:r>
      <w:r w:rsidRPr="00AB4EEF">
        <w:rPr>
          <w:rStyle w:val="StyleUnderline"/>
          <w:highlight w:val="cyan"/>
        </w:rPr>
        <w:t>infringement</w:t>
      </w:r>
      <w:r w:rsidRPr="00F72213">
        <w:t xml:space="preserve"> of U.S.</w:t>
      </w:r>
      <w:r>
        <w:t xml:space="preserve"> </w:t>
      </w:r>
      <w:r w:rsidRPr="00F72213">
        <w:t xml:space="preserve">patents, copyrights, and trademarks. </w:t>
      </w:r>
      <w:r w:rsidRPr="00AB4EEF">
        <w:rPr>
          <w:rStyle w:val="StyleUnderline"/>
          <w:highlight w:val="cyan"/>
        </w:rPr>
        <w:t>CBP intercepts counterfeit</w:t>
      </w:r>
      <w:r w:rsidRPr="00F72213">
        <w:t xml:space="preserve"> and pirated</w:t>
      </w:r>
      <w:r>
        <w:t xml:space="preserve"> </w:t>
      </w:r>
      <w:r w:rsidRPr="00AB4EEF">
        <w:rPr>
          <w:rStyle w:val="StyleUnderline"/>
          <w:highlight w:val="cyan"/>
        </w:rPr>
        <w:t>goods</w:t>
      </w:r>
      <w:r w:rsidRPr="00F72213">
        <w:t xml:space="preserve"> that harm the U.S. economy and threaten the security, health, and</w:t>
      </w:r>
      <w:r>
        <w:t xml:space="preserve"> </w:t>
      </w:r>
      <w:r w:rsidRPr="00F72213">
        <w:t>safety of Americans.</w:t>
      </w:r>
    </w:p>
    <w:p w14:paraId="2F8E4D10" w14:textId="2E9A63FC" w:rsidR="00003331" w:rsidRDefault="00003331" w:rsidP="00003331">
      <w:pPr>
        <w:pStyle w:val="Heading2"/>
      </w:pPr>
      <w:r>
        <w:t>T-Domestic</w:t>
      </w:r>
    </w:p>
    <w:p w14:paraId="6C864961" w14:textId="42458EF2" w:rsidR="00F72213" w:rsidRDefault="00F72213" w:rsidP="00F72213">
      <w:pPr>
        <w:pStyle w:val="Heading4"/>
      </w:pPr>
      <w:r>
        <w:t xml:space="preserve">CBP only operates at the border </w:t>
      </w:r>
      <w:r w:rsidR="00E658BC">
        <w:t>which are internal</w:t>
      </w:r>
    </w:p>
    <w:p w14:paraId="1D36D096" w14:textId="6339B244" w:rsidR="00F72213" w:rsidRPr="00F72213" w:rsidRDefault="00F72213" w:rsidP="00F72213">
      <w:pPr>
        <w:rPr>
          <w:sz w:val="16"/>
        </w:rPr>
      </w:pPr>
      <w:r w:rsidRPr="00325EDD">
        <w:rPr>
          <w:rStyle w:val="Style13ptBold"/>
        </w:rPr>
        <w:t xml:space="preserve">US Customs and Border Patrol ND </w:t>
      </w:r>
      <w:r w:rsidRPr="00F72213">
        <w:rPr>
          <w:sz w:val="16"/>
        </w:rPr>
        <w:t xml:space="preserve">[US Customs and Border Patrol protects American borders, National IPR coordination center, “Intellectual Property Rights Enforcement”, https://www.cbp.gov/sites/default/files/assets/documents/2017-Jan/ipr_guide.pdf] </w:t>
      </w:r>
    </w:p>
    <w:p w14:paraId="67863236" w14:textId="2241274C" w:rsidR="00F72213" w:rsidRDefault="00F72213" w:rsidP="00F72213">
      <w:r w:rsidRPr="00AB4EEF">
        <w:rPr>
          <w:rStyle w:val="StyleUnderline"/>
          <w:highlight w:val="cyan"/>
        </w:rPr>
        <w:t>At the border</w:t>
      </w:r>
      <w:r>
        <w:t xml:space="preserve">, </w:t>
      </w:r>
      <w:r w:rsidRPr="00AB4EEF">
        <w:rPr>
          <w:rStyle w:val="StyleUnderline"/>
          <w:highlight w:val="cyan"/>
        </w:rPr>
        <w:t>CBP</w:t>
      </w:r>
      <w:r>
        <w:t xml:space="preserve"> is </w:t>
      </w:r>
      <w:r w:rsidRPr="00AB4EEF">
        <w:rPr>
          <w:rStyle w:val="StyleUnderline"/>
          <w:highlight w:val="cyan"/>
        </w:rPr>
        <w:t>authorized to</w:t>
      </w:r>
      <w:r>
        <w:t xml:space="preserve"> exclude, </w:t>
      </w:r>
      <w:r w:rsidRPr="00AB4EEF">
        <w:rPr>
          <w:rStyle w:val="StyleUnderline"/>
          <w:highlight w:val="cyan"/>
        </w:rPr>
        <w:t>detain</w:t>
      </w:r>
      <w:r>
        <w:t xml:space="preserve"> and/or seize imported </w:t>
      </w:r>
      <w:r w:rsidRPr="00AB4EEF">
        <w:rPr>
          <w:rStyle w:val="StyleUnderline"/>
          <w:highlight w:val="cyan"/>
        </w:rPr>
        <w:t>merchandise that infringes</w:t>
      </w:r>
      <w:r w:rsidRPr="00F72213">
        <w:rPr>
          <w:rStyle w:val="StyleUnderline"/>
        </w:rPr>
        <w:t xml:space="preserve"> </w:t>
      </w:r>
      <w:r>
        <w:t>federally registered and recorded trademarks and copyrights and/or is covered by an exclusion order issued by the U.S. International Trade Commission. CBP publishes annual statistics of intellectual property seizures at www.cbp.gov/ipr. This information includes the number of seizures</w:t>
      </w:r>
      <w:r w:rsidRPr="00AB4EEF">
        <w:rPr>
          <w:highlight w:val="cyan"/>
        </w:rPr>
        <w:t xml:space="preserve">, </w:t>
      </w:r>
      <w:r w:rsidRPr="00AB4EEF">
        <w:rPr>
          <w:rStyle w:val="StyleUnderline"/>
          <w:highlight w:val="cyan"/>
        </w:rPr>
        <w:t>the domestic value</w:t>
      </w:r>
      <w:r>
        <w:t>, and the Manufacturer’s Suggested Retail Price (</w:t>
      </w:r>
      <w:r w:rsidRPr="00AB4EEF">
        <w:rPr>
          <w:rStyle w:val="StyleUnderline"/>
          <w:highlight w:val="cyan"/>
        </w:rPr>
        <w:t>MRSP</w:t>
      </w:r>
      <w:r>
        <w:t xml:space="preserve">) </w:t>
      </w:r>
      <w:r w:rsidRPr="00F72213">
        <w:rPr>
          <w:rStyle w:val="StyleUnderline"/>
        </w:rPr>
        <w:t>of</w:t>
      </w:r>
      <w:r>
        <w:t xml:space="preserve"> the </w:t>
      </w:r>
      <w:r w:rsidRPr="00F72213">
        <w:rPr>
          <w:rStyle w:val="StyleUnderline"/>
        </w:rPr>
        <w:t>goods</w:t>
      </w:r>
      <w:r>
        <w:t>.</w:t>
      </w:r>
    </w:p>
    <w:p w14:paraId="2F73C4A9" w14:textId="416AD7B1" w:rsidR="00E658BC" w:rsidRDefault="00E658BC" w:rsidP="00E658BC">
      <w:pPr>
        <w:rPr>
          <w:rStyle w:val="Style13ptBold"/>
        </w:rPr>
      </w:pPr>
      <w:r>
        <w:rPr>
          <w:rStyle w:val="Style13ptBold"/>
        </w:rPr>
        <w:t>CBP is domestic</w:t>
      </w:r>
    </w:p>
    <w:p w14:paraId="68DC6215" w14:textId="1BE417BA" w:rsidR="00E658BC" w:rsidRDefault="00E658BC" w:rsidP="00E658BC">
      <w:r w:rsidRPr="00E658BC">
        <w:rPr>
          <w:rStyle w:val="Style13ptBold"/>
        </w:rPr>
        <w:t>CRS 21</w:t>
      </w:r>
      <w:r>
        <w:rPr>
          <w:rStyle w:val="Style13ptBold"/>
        </w:rPr>
        <w:t xml:space="preserve"> </w:t>
      </w:r>
      <w:r w:rsidRPr="00E658BC">
        <w:t>[Congressional Research Service</w:t>
      </w:r>
      <w:r>
        <w:t xml:space="preserve">. Legal Sidebar, “U.S. Customs and Border Protection’s Powers and Limitations: A Primer”, November 30, 2021, </w:t>
      </w:r>
      <w:r w:rsidRPr="00E658BC">
        <w:t>https://crsreports.congress.gov/product/pdf/lsb/lsb10559#:~:text=U.S.%20Customs%20and%20Border%20Protection%20%28CBP%29%2C%20a%20component,international%20border%20and%20at%20U.S.%20ports%20of%20entry.</w:t>
      </w:r>
      <w:r>
        <w:t xml:space="preserve">] </w:t>
      </w:r>
    </w:p>
    <w:p w14:paraId="20F8D777" w14:textId="186EF35F" w:rsidR="00F72213" w:rsidRPr="00F72213" w:rsidRDefault="00E658BC" w:rsidP="00F72213">
      <w:r w:rsidRPr="00E658BC">
        <w:rPr>
          <w:rStyle w:val="Style13ptBold"/>
          <w:b w:val="0"/>
          <w:bCs w:val="0"/>
          <w:sz w:val="22"/>
        </w:rPr>
        <w:t xml:space="preserve">The Homeland Security Act of 2002 established </w:t>
      </w:r>
      <w:r w:rsidRPr="00AB4EEF">
        <w:rPr>
          <w:rStyle w:val="StyleUnderline"/>
          <w:highlight w:val="cyan"/>
        </w:rPr>
        <w:t>CBP as the component within DHS</w:t>
      </w:r>
      <w:r w:rsidRPr="00E658BC">
        <w:rPr>
          <w:rStyle w:val="Style13ptBold"/>
          <w:b w:val="0"/>
          <w:bCs w:val="0"/>
          <w:sz w:val="22"/>
        </w:rPr>
        <w:t xml:space="preserve"> mainly responsible</w:t>
      </w:r>
      <w:r>
        <w:rPr>
          <w:rStyle w:val="Style13ptBold"/>
          <w:b w:val="0"/>
          <w:bCs w:val="0"/>
          <w:sz w:val="22"/>
        </w:rPr>
        <w:t xml:space="preserve"> </w:t>
      </w:r>
      <w:r w:rsidRPr="00E658BC">
        <w:rPr>
          <w:rStyle w:val="Style13ptBold"/>
          <w:b w:val="0"/>
          <w:bCs w:val="0"/>
          <w:sz w:val="22"/>
        </w:rPr>
        <w:t>for protecting the nation’s international borders through enforcing federal customs and immigration laws</w:t>
      </w:r>
      <w:r>
        <w:rPr>
          <w:rStyle w:val="Style13ptBold"/>
          <w:b w:val="0"/>
          <w:bCs w:val="0"/>
          <w:sz w:val="22"/>
        </w:rPr>
        <w:t xml:space="preserve"> </w:t>
      </w:r>
      <w:r w:rsidRPr="00E658BC">
        <w:rPr>
          <w:rStyle w:val="Style13ptBold"/>
          <w:b w:val="0"/>
          <w:bCs w:val="0"/>
          <w:sz w:val="22"/>
        </w:rPr>
        <w:t>(</w:t>
      </w:r>
      <w:r w:rsidRPr="00AB4EEF">
        <w:rPr>
          <w:rStyle w:val="StyleUnderline"/>
          <w:highlight w:val="cyan"/>
        </w:rPr>
        <w:t>CBP</w:t>
      </w:r>
      <w:r w:rsidRPr="00E658BC">
        <w:rPr>
          <w:rStyle w:val="Style13ptBold"/>
          <w:b w:val="0"/>
          <w:bCs w:val="0"/>
          <w:sz w:val="22"/>
        </w:rPr>
        <w:t xml:space="preserve"> also </w:t>
      </w:r>
      <w:r w:rsidRPr="00AB4EEF">
        <w:rPr>
          <w:rStyle w:val="StyleUnderline"/>
          <w:highlight w:val="cyan"/>
        </w:rPr>
        <w:t>enforces</w:t>
      </w:r>
      <w:r w:rsidRPr="00E658BC">
        <w:rPr>
          <w:rStyle w:val="Style13ptBold"/>
          <w:b w:val="0"/>
          <w:bCs w:val="0"/>
          <w:sz w:val="22"/>
        </w:rPr>
        <w:t xml:space="preserve"> other </w:t>
      </w:r>
      <w:r w:rsidRPr="00AB4EEF">
        <w:rPr>
          <w:rStyle w:val="StyleUnderline"/>
          <w:highlight w:val="cyan"/>
        </w:rPr>
        <w:t>laws</w:t>
      </w:r>
      <w:r w:rsidRPr="00E658BC">
        <w:rPr>
          <w:rStyle w:val="Style13ptBold"/>
          <w:b w:val="0"/>
          <w:bCs w:val="0"/>
          <w:sz w:val="22"/>
        </w:rPr>
        <w:t xml:space="preserve"> </w:t>
      </w:r>
      <w:r w:rsidRPr="00AB4EEF">
        <w:rPr>
          <w:rStyle w:val="StyleUnderline"/>
          <w:highlight w:val="cyan"/>
        </w:rPr>
        <w:t>relating to the border,</w:t>
      </w:r>
      <w:r w:rsidRPr="00E658BC">
        <w:rPr>
          <w:rStyle w:val="Style13ptBold"/>
          <w:b w:val="0"/>
          <w:bCs w:val="0"/>
          <w:sz w:val="22"/>
        </w:rPr>
        <w:t xml:space="preserve"> including those concerning the introduction of</w:t>
      </w:r>
      <w:r>
        <w:rPr>
          <w:rStyle w:val="Style13ptBold"/>
          <w:b w:val="0"/>
          <w:bCs w:val="0"/>
          <w:sz w:val="22"/>
        </w:rPr>
        <w:t xml:space="preserve"> </w:t>
      </w:r>
      <w:r w:rsidRPr="00E658BC">
        <w:rPr>
          <w:rStyle w:val="Style13ptBold"/>
          <w:b w:val="0"/>
          <w:bCs w:val="0"/>
          <w:sz w:val="22"/>
        </w:rPr>
        <w:t>harmful plant or animal species and public health requirements). CBP’s customs powers derive from</w:t>
      </w:r>
      <w:r>
        <w:rPr>
          <w:rStyle w:val="Style13ptBold"/>
          <w:b w:val="0"/>
          <w:bCs w:val="0"/>
          <w:sz w:val="22"/>
        </w:rPr>
        <w:t xml:space="preserve"> </w:t>
      </w:r>
      <w:r w:rsidRPr="00E658BC">
        <w:rPr>
          <w:rStyle w:val="Style13ptBold"/>
          <w:b w:val="0"/>
          <w:bCs w:val="0"/>
          <w:sz w:val="22"/>
        </w:rPr>
        <w:t>those originally exercised by the U.S. Customs Service of the Department of the Treasury, while CBP’s</w:t>
      </w:r>
      <w:r>
        <w:rPr>
          <w:rStyle w:val="Style13ptBold"/>
          <w:b w:val="0"/>
          <w:bCs w:val="0"/>
          <w:sz w:val="22"/>
        </w:rPr>
        <w:t xml:space="preserve"> </w:t>
      </w:r>
      <w:r w:rsidRPr="00E658BC">
        <w:rPr>
          <w:rStyle w:val="Style13ptBold"/>
          <w:b w:val="0"/>
          <w:bCs w:val="0"/>
          <w:sz w:val="22"/>
        </w:rPr>
        <w:t>immigration enforcement functions derive from the former Immigration and Naturalization Service of the</w:t>
      </w:r>
      <w:r>
        <w:rPr>
          <w:rStyle w:val="Style13ptBold"/>
          <w:b w:val="0"/>
          <w:bCs w:val="0"/>
          <w:sz w:val="22"/>
        </w:rPr>
        <w:t xml:space="preserve"> </w:t>
      </w:r>
      <w:r w:rsidRPr="00E658BC">
        <w:rPr>
          <w:rStyle w:val="Style13ptBold"/>
          <w:b w:val="0"/>
          <w:bCs w:val="0"/>
          <w:sz w:val="22"/>
        </w:rPr>
        <w:t>Department of Justice.</w:t>
      </w:r>
      <w:r>
        <w:rPr>
          <w:rStyle w:val="Style13ptBold"/>
          <w:b w:val="0"/>
          <w:bCs w:val="0"/>
          <w:sz w:val="22"/>
        </w:rPr>
        <w:t xml:space="preserve"> </w:t>
      </w:r>
      <w:r w:rsidRPr="00E658BC">
        <w:rPr>
          <w:rStyle w:val="Style13ptBold"/>
          <w:b w:val="0"/>
          <w:bCs w:val="0"/>
          <w:sz w:val="22"/>
        </w:rPr>
        <w:t>Within CBP, the Office of Field Operations (OFO) conducts inspections and enforces immigration and</w:t>
      </w:r>
      <w:r>
        <w:rPr>
          <w:rStyle w:val="Style13ptBold"/>
          <w:b w:val="0"/>
          <w:bCs w:val="0"/>
          <w:sz w:val="22"/>
        </w:rPr>
        <w:t xml:space="preserve"> </w:t>
      </w:r>
      <w:r w:rsidRPr="00AB4EEF">
        <w:rPr>
          <w:rStyle w:val="StyleUnderline"/>
          <w:highlight w:val="cyan"/>
        </w:rPr>
        <w:t>customs laws at designated ports of entry</w:t>
      </w:r>
      <w:r w:rsidRPr="00E658BC">
        <w:rPr>
          <w:rStyle w:val="Style13ptBold"/>
          <w:b w:val="0"/>
          <w:bCs w:val="0"/>
          <w:sz w:val="22"/>
        </w:rPr>
        <w:t>. A separate CBP component, the U.S. Border Patrol, is</w:t>
      </w:r>
      <w:r>
        <w:rPr>
          <w:rStyle w:val="Style13ptBold"/>
          <w:b w:val="0"/>
          <w:bCs w:val="0"/>
          <w:sz w:val="22"/>
        </w:rPr>
        <w:t xml:space="preserve"> </w:t>
      </w:r>
      <w:r w:rsidRPr="00E658BC">
        <w:rPr>
          <w:rStyle w:val="Style13ptBold"/>
          <w:b w:val="0"/>
          <w:bCs w:val="0"/>
          <w:sz w:val="22"/>
        </w:rPr>
        <w:t xml:space="preserve">responsible for the apprehension of non-U.S. nationals (“aliens” under federal law) and the </w:t>
      </w:r>
      <w:r w:rsidRPr="00AB4EEF">
        <w:rPr>
          <w:rStyle w:val="StyleUnderline"/>
          <w:highlight w:val="cyan"/>
        </w:rPr>
        <w:t>interdiction of illegally imported goods entering the United States between ports of entry</w:t>
      </w:r>
    </w:p>
    <w:p w14:paraId="6BF2356E" w14:textId="3E5CB73A" w:rsidR="00AB4EEF" w:rsidRDefault="00AB4EEF" w:rsidP="00AB4EEF">
      <w:pPr>
        <w:pStyle w:val="Heading2"/>
      </w:pPr>
      <w:r>
        <w:t>T – Courts</w:t>
      </w:r>
    </w:p>
    <w:p w14:paraId="066C0742" w14:textId="46F2F5F8" w:rsidR="00AB4EEF" w:rsidRDefault="00E56431" w:rsidP="00AB4EEF">
      <w:pPr>
        <w:pStyle w:val="Heading4"/>
      </w:pPr>
      <w:r>
        <w:t>Regulations include courts.</w:t>
      </w:r>
    </w:p>
    <w:p w14:paraId="795F2D50" w14:textId="09C03318" w:rsidR="00AB4EEF" w:rsidRDefault="00AB4EEF" w:rsidP="00AB4EEF">
      <w:r>
        <w:rPr>
          <w:rStyle w:val="Style13ptBold"/>
        </w:rPr>
        <w:t xml:space="preserve">Orbach 12 </w:t>
      </w:r>
      <w:r w:rsidR="00E56431">
        <w:rPr>
          <w:sz w:val="16"/>
          <w:szCs w:val="16"/>
        </w:rPr>
        <w:t>[</w:t>
      </w:r>
      <w:r w:rsidRPr="00041098">
        <w:rPr>
          <w:sz w:val="16"/>
          <w:szCs w:val="16"/>
        </w:rPr>
        <w:t>Barak</w:t>
      </w:r>
      <w:r w:rsidR="00E56431">
        <w:rPr>
          <w:sz w:val="16"/>
          <w:szCs w:val="16"/>
        </w:rPr>
        <w:t xml:space="preserve"> Orbach has a </w:t>
      </w:r>
      <w:r w:rsidRPr="00041098">
        <w:rPr>
          <w:sz w:val="16"/>
          <w:szCs w:val="16"/>
        </w:rPr>
        <w:t xml:space="preserve">Ph.D. and M.A. in Law from Harvard University, J.D. in Law and B.A. in Economics from Tel Aviv University, Professor of Law and the Director of the Business Law Program at the University of Arizona, member of the American Law Institute and a Fellow of the American Bar Foundation; Journal of the Yale School, “What Is Regulation?” </w:t>
      </w:r>
      <w:r w:rsidRPr="00AB4EEF">
        <w:rPr>
          <w:sz w:val="16"/>
          <w:szCs w:val="16"/>
        </w:rPr>
        <w:t>http://yalejreg.com/what-is-regulation/</w:t>
      </w:r>
      <w:r w:rsidR="00E56431">
        <w:rPr>
          <w:sz w:val="16"/>
          <w:szCs w:val="16"/>
        </w:rPr>
        <w:t>]</w:t>
      </w:r>
    </w:p>
    <w:p w14:paraId="535A5B0F" w14:textId="77777777" w:rsidR="00AB4EEF" w:rsidRDefault="00AB4EEF" w:rsidP="00AB4EEF">
      <w:pPr>
        <w:rPr>
          <w:sz w:val="16"/>
        </w:rPr>
      </w:pPr>
      <w:r w:rsidRPr="009501B2">
        <w:rPr>
          <w:sz w:val="16"/>
        </w:rPr>
        <w:t xml:space="preserve">During the past century, substantial resources have been invested in the politics and scholarship of regulation (see Figure 1).4 </w:t>
      </w:r>
      <w:r w:rsidRPr="00E06FC2">
        <w:rPr>
          <w:sz w:val="16"/>
        </w:rPr>
        <w:t xml:space="preserve">Nonetheless, </w:t>
      </w:r>
      <w:r w:rsidRPr="00E06FC2">
        <w:rPr>
          <w:u w:val="single"/>
        </w:rPr>
        <w:t>the term “regulation” appears to escape a clear definition</w:t>
      </w:r>
      <w:r w:rsidRPr="00E06FC2">
        <w:rPr>
          <w:sz w:val="16"/>
        </w:rPr>
        <w:t xml:space="preserve">. 5 </w:t>
      </w:r>
      <w:r w:rsidRPr="00E06FC2">
        <w:rPr>
          <w:u w:val="single"/>
        </w:rPr>
        <w:t>Although regulation has been one of the most controversial topics in law</w:t>
      </w:r>
      <w:r w:rsidRPr="00E06FC2">
        <w:rPr>
          <w:sz w:val="16"/>
        </w:rPr>
        <w:t xml:space="preserve"> and politics, </w:t>
      </w:r>
      <w:r w:rsidRPr="00E06FC2">
        <w:rPr>
          <w:u w:val="single"/>
        </w:rPr>
        <w:t>it has</w:t>
      </w:r>
      <w:r w:rsidRPr="00E06FC2">
        <w:rPr>
          <w:sz w:val="16"/>
        </w:rPr>
        <w:t xml:space="preserve"> also </w:t>
      </w:r>
      <w:r w:rsidRPr="00E06FC2">
        <w:rPr>
          <w:u w:val="single"/>
        </w:rPr>
        <w:t xml:space="preserve">been one of the </w:t>
      </w:r>
      <w:r w:rsidRPr="00E06FC2">
        <w:rPr>
          <w:b/>
          <w:u w:val="single"/>
        </w:rPr>
        <w:t>most misunderstood concepts</w:t>
      </w:r>
      <w:r w:rsidRPr="00E06FC2">
        <w:rPr>
          <w:u w:val="single"/>
        </w:rPr>
        <w:t xml:space="preserve"> in</w:t>
      </w:r>
      <w:r w:rsidRPr="00E06FC2">
        <w:rPr>
          <w:sz w:val="16"/>
        </w:rPr>
        <w:t xml:space="preserve"> modern </w:t>
      </w:r>
      <w:r w:rsidRPr="00E06FC2">
        <w:rPr>
          <w:u w:val="single"/>
        </w:rPr>
        <w:t>legal thinking. The evasive nature of the term</w:t>
      </w:r>
      <w:r w:rsidRPr="00E06FC2">
        <w:rPr>
          <w:sz w:val="16"/>
        </w:rPr>
        <w:t xml:space="preserve"> “regulation” </w:t>
      </w:r>
      <w:r w:rsidRPr="00E06FC2">
        <w:rPr>
          <w:u w:val="single"/>
        </w:rPr>
        <w:t>is</w:t>
      </w:r>
      <w:r w:rsidRPr="00E06FC2">
        <w:rPr>
          <w:sz w:val="16"/>
        </w:rPr>
        <w:t xml:space="preserve"> largely </w:t>
      </w:r>
      <w:r w:rsidRPr="00E06FC2">
        <w:rPr>
          <w:u w:val="single"/>
        </w:rPr>
        <w:t xml:space="preserve">a </w:t>
      </w:r>
      <w:r w:rsidRPr="00E06FC2">
        <w:rPr>
          <w:b/>
          <w:u w:val="single"/>
        </w:rPr>
        <w:t>product of confusion</w:t>
      </w:r>
      <w:r w:rsidRPr="00E06FC2">
        <w:rPr>
          <w:u w:val="single"/>
        </w:rPr>
        <w:t xml:space="preserve"> between</w:t>
      </w:r>
      <w:r w:rsidRPr="00E06FC2">
        <w:rPr>
          <w:sz w:val="16"/>
        </w:rPr>
        <w:t xml:space="preserve"> two unrelated matters—</w:t>
      </w:r>
      <w:r w:rsidRPr="00E06FC2">
        <w:rPr>
          <w:u w:val="single"/>
        </w:rPr>
        <w:t>the abstract concept</w:t>
      </w:r>
      <w:r w:rsidRPr="00E06FC2">
        <w:rPr>
          <w:sz w:val="16"/>
        </w:rPr>
        <w:t xml:space="preserve"> of regulation </w:t>
      </w:r>
      <w:r w:rsidRPr="00E06FC2">
        <w:rPr>
          <w:u w:val="single"/>
        </w:rPr>
        <w:t>and</w:t>
      </w:r>
      <w:r w:rsidRPr="00E06FC2">
        <w:rPr>
          <w:sz w:val="16"/>
        </w:rPr>
        <w:t xml:space="preserve"> opinions about </w:t>
      </w:r>
      <w:r w:rsidRPr="00E06FC2">
        <w:rPr>
          <w:u w:val="single"/>
        </w:rPr>
        <w:t>the</w:t>
      </w:r>
      <w:r w:rsidRPr="00E06FC2">
        <w:rPr>
          <w:sz w:val="16"/>
        </w:rPr>
        <w:t xml:space="preserve"> desirable </w:t>
      </w:r>
      <w:r w:rsidRPr="00E06FC2">
        <w:rPr>
          <w:u w:val="single"/>
        </w:rPr>
        <w:t>scope of regulatory powers or</w:t>
      </w:r>
      <w:r w:rsidRPr="00E06FC2">
        <w:rPr>
          <w:sz w:val="16"/>
        </w:rPr>
        <w:t xml:space="preserve"> desirable regulatory </w:t>
      </w:r>
      <w:r w:rsidRPr="00E06FC2">
        <w:rPr>
          <w:u w:val="single"/>
        </w:rPr>
        <w:t xml:space="preserve">policies. People intuitively understand </w:t>
      </w:r>
      <w:r w:rsidRPr="00E06FC2">
        <w:rPr>
          <w:sz w:val="16"/>
        </w:rPr>
        <w:t xml:space="preserve">the word </w:t>
      </w:r>
      <w:r w:rsidRPr="00E06FC2">
        <w:rPr>
          <w:u w:val="single"/>
        </w:rPr>
        <w:t>“regulation” to mean government intervention</w:t>
      </w:r>
      <w:r w:rsidRPr="00E06FC2">
        <w:rPr>
          <w:sz w:val="16"/>
        </w:rPr>
        <w:t xml:space="preserve"> in liberty and choices—</w:t>
      </w:r>
      <w:r w:rsidRPr="00E06FC2">
        <w:rPr>
          <w:u w:val="single"/>
        </w:rPr>
        <w:t xml:space="preserve">through </w:t>
      </w:r>
      <w:r w:rsidRPr="00E06FC2">
        <w:rPr>
          <w:b/>
          <w:u w:val="single"/>
        </w:rPr>
        <w:t>legal rules</w:t>
      </w:r>
      <w:r w:rsidRPr="00E06FC2">
        <w:rPr>
          <w:u w:val="single"/>
        </w:rPr>
        <w:t xml:space="preserve"> that define</w:t>
      </w:r>
      <w:r w:rsidRPr="00E06FC2">
        <w:rPr>
          <w:sz w:val="16"/>
        </w:rPr>
        <w:t xml:space="preserve"> the legally available </w:t>
      </w:r>
      <w:r w:rsidRPr="00E06FC2">
        <w:rPr>
          <w:u w:val="single"/>
        </w:rPr>
        <w:t>options and</w:t>
      </w:r>
      <w:r w:rsidRPr="00E06FC2">
        <w:rPr>
          <w:sz w:val="16"/>
        </w:rPr>
        <w:t xml:space="preserve"> through legal rules that </w:t>
      </w:r>
      <w:r w:rsidRPr="00E06FC2">
        <w:rPr>
          <w:u w:val="single"/>
        </w:rPr>
        <w:t>manipulate incentives. But too often</w:t>
      </w:r>
      <w:r w:rsidRPr="00E06FC2">
        <w:rPr>
          <w:sz w:val="16"/>
        </w:rPr>
        <w:t xml:space="preserve">, ideologies and </w:t>
      </w:r>
      <w:r w:rsidRPr="00E06FC2">
        <w:rPr>
          <w:u w:val="single"/>
        </w:rPr>
        <w:t>preexisting beliefs dictate perceptions as to what intervention means</w:t>
      </w:r>
      <w:r w:rsidRPr="00E06FC2">
        <w:rPr>
          <w:sz w:val="16"/>
        </w:rPr>
        <w:t xml:space="preserve"> and whether intervention is needed. </w:t>
      </w:r>
      <w:r w:rsidRPr="00E06FC2">
        <w:rPr>
          <w:u w:val="single"/>
        </w:rPr>
        <w:t>This</w:t>
      </w:r>
      <w:r w:rsidRPr="00E06FC2">
        <w:rPr>
          <w:sz w:val="16"/>
        </w:rPr>
        <w:t xml:space="preserve"> pattern </w:t>
      </w:r>
      <w:r w:rsidRPr="00E06FC2">
        <w:rPr>
          <w:u w:val="single"/>
        </w:rPr>
        <w:t xml:space="preserve">results in inconsistent preferences for regulation and </w:t>
      </w:r>
      <w:r w:rsidRPr="00E06FC2">
        <w:rPr>
          <w:b/>
          <w:u w:val="single"/>
        </w:rPr>
        <w:t>obscures the understanding</w:t>
      </w:r>
      <w:r w:rsidRPr="00E06FC2">
        <w:rPr>
          <w:u w:val="single"/>
        </w:rPr>
        <w:t xml:space="preserve"> of the term</w:t>
      </w:r>
      <w:r w:rsidRPr="00E06FC2">
        <w:rPr>
          <w:sz w:val="16"/>
        </w:rPr>
        <w:t xml:space="preserve">. It is not uncommon that individuals who express contempt of government regulation are proponents of intrusive regulation that serves their values,8 while individuals who advocate for government regulation reject notions of regulatory tradeoffs.9 </w:t>
      </w:r>
      <w:r w:rsidRPr="00E06FC2">
        <w:rPr>
          <w:u w:val="single"/>
        </w:rPr>
        <w:t>The</w:t>
      </w:r>
      <w:r w:rsidRPr="00041098">
        <w:rPr>
          <w:u w:val="single"/>
        </w:rPr>
        <w:t xml:space="preserve"> </w:t>
      </w:r>
      <w:r w:rsidRPr="009501B2">
        <w:rPr>
          <w:b/>
          <w:u w:val="single"/>
        </w:rPr>
        <w:t>Supreme Court’s debate</w:t>
      </w:r>
      <w:r w:rsidRPr="00041098">
        <w:rPr>
          <w:u w:val="single"/>
        </w:rPr>
        <w:t xml:space="preserve"> over the meaning of</w:t>
      </w:r>
      <w:r w:rsidRPr="009501B2">
        <w:rPr>
          <w:sz w:val="16"/>
        </w:rPr>
        <w:t xml:space="preserve"> the phrase </w:t>
      </w:r>
      <w:r w:rsidRPr="00041098">
        <w:rPr>
          <w:u w:val="single"/>
        </w:rPr>
        <w:t>“to regulate”</w:t>
      </w:r>
      <w:r w:rsidRPr="009501B2">
        <w:rPr>
          <w:sz w:val="16"/>
        </w:rPr>
        <w:t xml:space="preserve"> in NFIB </w:t>
      </w:r>
      <w:r w:rsidRPr="00041098">
        <w:rPr>
          <w:u w:val="single"/>
        </w:rPr>
        <w:t>illuminates the phenomenon</w:t>
      </w:r>
      <w:r w:rsidRPr="009501B2">
        <w:rPr>
          <w:sz w:val="16"/>
        </w:rPr>
        <w:t>.</w:t>
      </w:r>
      <w:r w:rsidRPr="005C3DF9">
        <w:rPr>
          <w:sz w:val="16"/>
        </w:rPr>
        <w:t xml:space="preserve">10 </w:t>
      </w:r>
      <w:r w:rsidRPr="005C3DF9">
        <w:rPr>
          <w:u w:val="single"/>
        </w:rPr>
        <w:t>Scholars who grappled with</w:t>
      </w:r>
      <w:r w:rsidRPr="005C3DF9">
        <w:rPr>
          <w:sz w:val="16"/>
        </w:rPr>
        <w:t xml:space="preserve"> the meaning of the </w:t>
      </w:r>
      <w:r w:rsidRPr="005C3DF9">
        <w:rPr>
          <w:u w:val="single"/>
        </w:rPr>
        <w:t>term “regulation” produced various definitions for</w:t>
      </w:r>
      <w:r w:rsidRPr="005C3DF9">
        <w:rPr>
          <w:sz w:val="16"/>
        </w:rPr>
        <w:t xml:space="preserve"> the meaning of </w:t>
      </w:r>
      <w:r w:rsidRPr="005C3DF9">
        <w:rPr>
          <w:u w:val="single"/>
        </w:rPr>
        <w:t>intervention or followed</w:t>
      </w:r>
      <w:r w:rsidRPr="005C3DF9">
        <w:rPr>
          <w:sz w:val="16"/>
        </w:rPr>
        <w:t xml:space="preserve"> the path of using </w:t>
      </w:r>
      <w:r w:rsidRPr="005C3DF9">
        <w:rPr>
          <w:u w:val="single"/>
        </w:rPr>
        <w:t>their own personal beliefs</w:t>
      </w:r>
      <w:r w:rsidRPr="005C3DF9">
        <w:rPr>
          <w:sz w:val="16"/>
        </w:rPr>
        <w:t xml:space="preserve"> to explain the concept, indirectly </w:t>
      </w:r>
      <w:r w:rsidRPr="005C3DF9">
        <w:rPr>
          <w:u w:val="single"/>
        </w:rPr>
        <w:t xml:space="preserve">creating </w:t>
      </w:r>
      <w:r w:rsidRPr="005C3DF9">
        <w:rPr>
          <w:b/>
          <w:u w:val="single"/>
        </w:rPr>
        <w:t>informal definitions</w:t>
      </w:r>
      <w:r w:rsidRPr="005C3DF9">
        <w:rPr>
          <w:sz w:val="16"/>
        </w:rPr>
        <w:t>. A</w:t>
      </w:r>
      <w:r w:rsidRPr="009501B2">
        <w:rPr>
          <w:sz w:val="16"/>
        </w:rPr>
        <w:t xml:space="preserve"> few examples of the confusion between perceptions of regulation and the understanding of the concept as government intervention may be helpful. </w:t>
      </w:r>
      <w:r w:rsidRPr="00211AAD">
        <w:rPr>
          <w:u w:val="single"/>
        </w:rPr>
        <w:t>The legal concept of “regulation” is</w:t>
      </w:r>
      <w:r w:rsidRPr="00211AAD">
        <w:rPr>
          <w:sz w:val="16"/>
        </w:rPr>
        <w:t xml:space="preserve"> often </w:t>
      </w:r>
      <w:r w:rsidRPr="00211AAD">
        <w:rPr>
          <w:u w:val="single"/>
        </w:rPr>
        <w:t>perceived as control or constraint</w:t>
      </w:r>
      <w:r w:rsidRPr="00211AAD">
        <w:rPr>
          <w:sz w:val="16"/>
        </w:rPr>
        <w:t>. For</w:t>
      </w:r>
      <w:r w:rsidRPr="009501B2">
        <w:rPr>
          <w:sz w:val="16"/>
        </w:rPr>
        <w:t xml:space="preserve"> example, </w:t>
      </w:r>
      <w:r w:rsidRPr="00AB4EEF">
        <w:rPr>
          <w:highlight w:val="cyan"/>
          <w:u w:val="single"/>
        </w:rPr>
        <w:t xml:space="preserve">the </w:t>
      </w:r>
      <w:r w:rsidRPr="00AB4EEF">
        <w:rPr>
          <w:b/>
          <w:highlight w:val="cyan"/>
          <w:u w:val="single"/>
        </w:rPr>
        <w:t>definitive legal dictionary</w:t>
      </w:r>
      <w:r w:rsidRPr="009501B2">
        <w:rPr>
          <w:sz w:val="16"/>
        </w:rPr>
        <w:t xml:space="preserve">, Black’s Law Dictionary, </w:t>
      </w:r>
      <w:r w:rsidRPr="00AB4EEF">
        <w:rPr>
          <w:highlight w:val="cyan"/>
          <w:u w:val="single"/>
        </w:rPr>
        <w:t>defines “regulation” as</w:t>
      </w:r>
      <w:r w:rsidRPr="009501B2">
        <w:rPr>
          <w:sz w:val="16"/>
        </w:rPr>
        <w:t xml:space="preserve"> “the act or </w:t>
      </w:r>
      <w:r w:rsidRPr="00041098">
        <w:rPr>
          <w:u w:val="single"/>
        </w:rPr>
        <w:t xml:space="preserve">process of </w:t>
      </w:r>
      <w:r w:rsidRPr="00AB4EEF">
        <w:rPr>
          <w:b/>
          <w:highlight w:val="cyan"/>
          <w:u w:val="single"/>
        </w:rPr>
        <w:t>controlling by rule</w:t>
      </w:r>
      <w:r w:rsidRPr="009501B2">
        <w:rPr>
          <w:sz w:val="16"/>
        </w:rPr>
        <w:t xml:space="preserve"> or restriction.”11 </w:t>
      </w:r>
      <w:r w:rsidRPr="00041098">
        <w:rPr>
          <w:u w:val="single"/>
        </w:rPr>
        <w:t>Similarly</w:t>
      </w:r>
      <w:r w:rsidRPr="009501B2">
        <w:rPr>
          <w:sz w:val="16"/>
        </w:rPr>
        <w:t xml:space="preserve">, The </w:t>
      </w:r>
      <w:r w:rsidRPr="00041098">
        <w:rPr>
          <w:u w:val="single"/>
        </w:rPr>
        <w:t>Oxford</w:t>
      </w:r>
      <w:r w:rsidRPr="009501B2">
        <w:rPr>
          <w:sz w:val="16"/>
        </w:rPr>
        <w:t xml:space="preserve"> English Dictionary </w:t>
      </w:r>
      <w:r w:rsidRPr="00041098">
        <w:rPr>
          <w:u w:val="single"/>
        </w:rPr>
        <w:t>defines “regulation”</w:t>
      </w:r>
      <w:r w:rsidRPr="00F6070A">
        <w:rPr>
          <w:sz w:val="16"/>
          <w:szCs w:val="16"/>
        </w:rPr>
        <w:t xml:space="preserve"> as</w:t>
      </w:r>
      <w:r w:rsidRPr="009501B2">
        <w:rPr>
          <w:sz w:val="16"/>
        </w:rPr>
        <w:t xml:space="preserve"> “the action or fact of regulating,” and “to regulate” </w:t>
      </w:r>
      <w:r w:rsidRPr="00F6070A">
        <w:rPr>
          <w:u w:val="single"/>
        </w:rPr>
        <w:t xml:space="preserve">as </w:t>
      </w:r>
      <w:r w:rsidRPr="00041098">
        <w:rPr>
          <w:u w:val="single"/>
        </w:rPr>
        <w:t>“to control, govern, or direct.”</w:t>
      </w:r>
      <w:r w:rsidRPr="009501B2">
        <w:rPr>
          <w:sz w:val="16"/>
        </w:rPr>
        <w:t xml:space="preserve">12 To many people, “control” connotes “restrictions,” although control may have other meanings. </w:t>
      </w:r>
      <w:r w:rsidRPr="00AB4EEF">
        <w:rPr>
          <w:highlight w:val="cyan"/>
          <w:u w:val="single"/>
        </w:rPr>
        <w:t>Regulation often imposes no restrictions</w:t>
      </w:r>
      <w:r w:rsidRPr="00041098">
        <w:rPr>
          <w:u w:val="single"/>
        </w:rPr>
        <w:t>, but enables, facilitates, or adjusts</w:t>
      </w:r>
      <w:r w:rsidRPr="009501B2">
        <w:rPr>
          <w:sz w:val="16"/>
        </w:rPr>
        <w:t xml:space="preserve"> activities, with no restrictions. </w:t>
      </w:r>
      <w:r w:rsidRPr="00041098">
        <w:rPr>
          <w:u w:val="single"/>
        </w:rPr>
        <w:t>Examples of such regulations include</w:t>
      </w:r>
      <w:r w:rsidRPr="009501B2">
        <w:rPr>
          <w:sz w:val="16"/>
        </w:rPr>
        <w:t xml:space="preserve"> the supply of roads, health and emergency services, </w:t>
      </w:r>
      <w:r w:rsidRPr="00041098">
        <w:rPr>
          <w:u w:val="single"/>
        </w:rPr>
        <w:t>public education</w:t>
      </w:r>
      <w:r w:rsidRPr="009501B2">
        <w:rPr>
          <w:sz w:val="16"/>
        </w:rPr>
        <w:t xml:space="preserve"> and public libraries, welfare benefits, reliefs to victims of natural disasters and bailouts to failed institutions. </w:t>
      </w:r>
      <w:r w:rsidRPr="00041098">
        <w:rPr>
          <w:u w:val="single"/>
        </w:rPr>
        <w:t>Such services directly influence</w:t>
      </w:r>
      <w:r w:rsidRPr="009501B2">
        <w:rPr>
          <w:sz w:val="16"/>
        </w:rPr>
        <w:t xml:space="preserve"> (or “adjust”) </w:t>
      </w:r>
      <w:r w:rsidRPr="00041098">
        <w:rPr>
          <w:u w:val="single"/>
        </w:rPr>
        <w:t>conduct of individuals</w:t>
      </w:r>
      <w:r w:rsidRPr="009501B2">
        <w:rPr>
          <w:sz w:val="16"/>
        </w:rPr>
        <w:t xml:space="preserve"> and firms. In the abstract, all government actions supposedly influence conduct of individuals and firms, but not necessarily directly. For example, activities related to national defense and foreign policy tend to have only indirect influence on conduct of individuals and firms.13 </w:t>
      </w:r>
      <w:r w:rsidRPr="00041098">
        <w:rPr>
          <w:u w:val="single"/>
        </w:rPr>
        <w:t>Lawyers frequently use the word “regulation” in reference to</w:t>
      </w:r>
      <w:r w:rsidRPr="009501B2">
        <w:rPr>
          <w:sz w:val="16"/>
        </w:rPr>
        <w:t xml:space="preserve"> rules of </w:t>
      </w:r>
      <w:r w:rsidRPr="00041098">
        <w:rPr>
          <w:u w:val="single"/>
        </w:rPr>
        <w:t>administrative agencies</w:t>
      </w:r>
      <w:r w:rsidRPr="009501B2">
        <w:rPr>
          <w:sz w:val="16"/>
        </w:rPr>
        <w:t xml:space="preserve">. This habit tracks the executive branch’s terminology.14 For example, </w:t>
      </w:r>
      <w:r w:rsidRPr="00041098">
        <w:rPr>
          <w:u w:val="single"/>
        </w:rPr>
        <w:t>Executive Order 12,866</w:t>
      </w:r>
      <w:r w:rsidRPr="009501B2">
        <w:rPr>
          <w:sz w:val="16"/>
        </w:rPr>
        <w:t xml:space="preserve">, which requires federal agencies to engage in cost-benefit analysis when “deciding whether and how to regulate,” </w:t>
      </w:r>
      <w:r w:rsidRPr="00041098">
        <w:rPr>
          <w:u w:val="single"/>
        </w:rPr>
        <w:t>defines “regulation” as “an agency statement of</w:t>
      </w:r>
      <w:r w:rsidRPr="009501B2">
        <w:rPr>
          <w:sz w:val="16"/>
        </w:rPr>
        <w:t xml:space="preserve"> general applicability and </w:t>
      </w:r>
      <w:r w:rsidRPr="00041098">
        <w:rPr>
          <w:u w:val="single"/>
        </w:rPr>
        <w:t xml:space="preserve">future effect, which </w:t>
      </w:r>
      <w:r w:rsidRPr="00AB4EEF">
        <w:rPr>
          <w:highlight w:val="cyan"/>
          <w:u w:val="single"/>
        </w:rPr>
        <w:t>the agency</w:t>
      </w:r>
      <w:r w:rsidRPr="00041098">
        <w:rPr>
          <w:u w:val="single"/>
        </w:rPr>
        <w:t xml:space="preserve"> intends to have</w:t>
      </w:r>
      <w:r w:rsidRPr="009501B2">
        <w:rPr>
          <w:sz w:val="16"/>
        </w:rPr>
        <w:t xml:space="preserve"> the </w:t>
      </w:r>
      <w:r w:rsidRPr="00041098">
        <w:rPr>
          <w:u w:val="single"/>
        </w:rPr>
        <w:t>force and effect of law</w:t>
      </w:r>
      <w:r w:rsidRPr="009501B2">
        <w:rPr>
          <w:sz w:val="16"/>
        </w:rPr>
        <w:t xml:space="preserve">, that is designed to implement, interpret, or prescribe law or policy or to describe the procedure or practice requirements of an agency.”15 </w:t>
      </w:r>
      <w:r w:rsidRPr="00DF59F1">
        <w:rPr>
          <w:u w:val="single"/>
        </w:rPr>
        <w:t xml:space="preserve">This </w:t>
      </w:r>
      <w:r w:rsidRPr="00AB4EEF">
        <w:rPr>
          <w:highlight w:val="cyan"/>
          <w:u w:val="single"/>
        </w:rPr>
        <w:t>meaning</w:t>
      </w:r>
      <w:r w:rsidRPr="009501B2">
        <w:rPr>
          <w:sz w:val="16"/>
        </w:rPr>
        <w:t xml:space="preserve"> of the word mirrors another common </w:t>
      </w:r>
      <w:r w:rsidRPr="00041098">
        <w:rPr>
          <w:u w:val="single"/>
        </w:rPr>
        <w:t>perception</w:t>
      </w:r>
      <w:r w:rsidRPr="009501B2">
        <w:rPr>
          <w:sz w:val="16"/>
        </w:rPr>
        <w:t xml:space="preserve"> of the term “regulation,” but </w:t>
      </w:r>
      <w:r w:rsidRPr="00041098">
        <w:rPr>
          <w:u w:val="single"/>
        </w:rPr>
        <w:t xml:space="preserve">surely </w:t>
      </w:r>
      <w:r w:rsidRPr="00AB4EEF">
        <w:rPr>
          <w:b/>
          <w:highlight w:val="cyan"/>
          <w:u w:val="single"/>
        </w:rPr>
        <w:t>does not capture the</w:t>
      </w:r>
      <w:r w:rsidRPr="009501B2">
        <w:rPr>
          <w:b/>
          <w:u w:val="single"/>
        </w:rPr>
        <w:t xml:space="preserve"> entire </w:t>
      </w:r>
      <w:r w:rsidRPr="00AB4EEF">
        <w:rPr>
          <w:b/>
          <w:highlight w:val="cyan"/>
          <w:u w:val="single"/>
        </w:rPr>
        <w:t>spectrum</w:t>
      </w:r>
      <w:r w:rsidRPr="00AB4EEF">
        <w:rPr>
          <w:highlight w:val="cyan"/>
          <w:u w:val="single"/>
        </w:rPr>
        <w:t xml:space="preserve"> of</w:t>
      </w:r>
      <w:r w:rsidRPr="00A612BC">
        <w:rPr>
          <w:u w:val="single"/>
        </w:rPr>
        <w:t xml:space="preserve"> regulatory </w:t>
      </w:r>
      <w:r w:rsidRPr="00AB4EEF">
        <w:rPr>
          <w:highlight w:val="cyan"/>
          <w:u w:val="single"/>
        </w:rPr>
        <w:t>instruments</w:t>
      </w:r>
      <w:r w:rsidRPr="00041098">
        <w:rPr>
          <w:u w:val="single"/>
        </w:rPr>
        <w:t xml:space="preserve">. Much of </w:t>
      </w:r>
      <w:r w:rsidRPr="00A612BC">
        <w:rPr>
          <w:u w:val="single"/>
        </w:rPr>
        <w:t xml:space="preserve">our </w:t>
      </w:r>
      <w:r w:rsidRPr="00AB4EEF">
        <w:rPr>
          <w:highlight w:val="cyan"/>
          <w:u w:val="single"/>
        </w:rPr>
        <w:t>regulatory</w:t>
      </w:r>
      <w:r w:rsidRPr="00A612BC">
        <w:rPr>
          <w:u w:val="single"/>
        </w:rPr>
        <w:t xml:space="preserve"> landscape </w:t>
      </w:r>
      <w:r w:rsidRPr="00AB4EEF">
        <w:rPr>
          <w:b/>
          <w:highlight w:val="cyan"/>
          <w:u w:val="single"/>
        </w:rPr>
        <w:t>does not originate in administrative agencies</w:t>
      </w:r>
      <w:r w:rsidRPr="009501B2">
        <w:rPr>
          <w:sz w:val="16"/>
        </w:rPr>
        <w:t>.16  Another common perception of “regulation,” or at least a popular reference to regulation, equates the concept with laws that serve interest groups.17 Economist George Stigler popularized this view, arguing that “regulation is acquired by the industry and is designed and operated primarily for its benefit.”18 Richard Posner offered a more refined version of this perception: “[R]</w:t>
      </w:r>
      <w:proofErr w:type="spellStart"/>
      <w:r w:rsidRPr="009501B2">
        <w:rPr>
          <w:sz w:val="16"/>
        </w:rPr>
        <w:t>egulation</w:t>
      </w:r>
      <w:proofErr w:type="spellEnd"/>
      <w:r w:rsidRPr="009501B2">
        <w:rPr>
          <w:sz w:val="16"/>
        </w:rPr>
        <w:t xml:space="preserve"> [is] a product allocated in accordance with basic principles of supply and demand . . . [and] we can expect a product to be supplied to those who value it the most.”19 But, of course, not all regulations serve industries.20 Even when the regulator is captured by industries, it is far from clear that lack of regulation would be better for the public.21 </w:t>
      </w:r>
      <w:r w:rsidRPr="00041098">
        <w:rPr>
          <w:u w:val="single"/>
        </w:rPr>
        <w:t>So what does regulation mean?</w:t>
      </w:r>
      <w:r w:rsidRPr="009501B2">
        <w:rPr>
          <w:sz w:val="16"/>
        </w:rPr>
        <w:t xml:space="preserve"> We return to the starting point—the intuitive understanding of the word </w:t>
      </w:r>
      <w:r w:rsidRPr="00AB4EEF">
        <w:rPr>
          <w:highlight w:val="cyan"/>
          <w:u w:val="single"/>
        </w:rPr>
        <w:t>“regulation”</w:t>
      </w:r>
      <w:r w:rsidRPr="009501B2">
        <w:rPr>
          <w:sz w:val="16"/>
        </w:rPr>
        <w:t xml:space="preserve">: government intervention in the private domain or </w:t>
      </w:r>
      <w:r w:rsidRPr="00AB4EEF">
        <w:rPr>
          <w:highlight w:val="cyan"/>
          <w:u w:val="single"/>
        </w:rPr>
        <w:t xml:space="preserve">a legal rule that </w:t>
      </w:r>
      <w:r w:rsidRPr="00AB4EEF">
        <w:rPr>
          <w:b/>
          <w:highlight w:val="cyan"/>
          <w:u w:val="single"/>
        </w:rPr>
        <w:t>implements</w:t>
      </w:r>
      <w:r w:rsidRPr="009501B2">
        <w:rPr>
          <w:sz w:val="16"/>
        </w:rPr>
        <w:t xml:space="preserve"> such </w:t>
      </w:r>
      <w:r w:rsidRPr="00E06FC2">
        <w:rPr>
          <w:b/>
          <w:u w:val="single"/>
        </w:rPr>
        <w:t>intervention</w:t>
      </w:r>
      <w:r w:rsidRPr="00E06FC2">
        <w:rPr>
          <w:u w:val="single"/>
        </w:rPr>
        <w:t xml:space="preserve">. The implementing rule is </w:t>
      </w:r>
      <w:r w:rsidRPr="00AB4EEF">
        <w:rPr>
          <w:highlight w:val="cyan"/>
          <w:u w:val="single"/>
        </w:rPr>
        <w:t xml:space="preserve">a </w:t>
      </w:r>
      <w:r w:rsidRPr="00AB4EEF">
        <w:rPr>
          <w:b/>
          <w:highlight w:val="cyan"/>
          <w:u w:val="single"/>
        </w:rPr>
        <w:t>binding</w:t>
      </w:r>
      <w:r w:rsidRPr="005C3DF9">
        <w:rPr>
          <w:b/>
          <w:u w:val="single"/>
        </w:rPr>
        <w:t xml:space="preserve"> legal </w:t>
      </w:r>
      <w:r w:rsidRPr="00AB4EEF">
        <w:rPr>
          <w:b/>
          <w:highlight w:val="cyan"/>
          <w:u w:val="single"/>
        </w:rPr>
        <w:t>norm</w:t>
      </w:r>
      <w:r w:rsidRPr="00AB4EEF">
        <w:rPr>
          <w:highlight w:val="cyan"/>
          <w:u w:val="single"/>
        </w:rPr>
        <w:t xml:space="preserve"> created by</w:t>
      </w:r>
      <w:r w:rsidRPr="00041098">
        <w:rPr>
          <w:u w:val="single"/>
        </w:rPr>
        <w:t xml:space="preserve"> a state organ</w:t>
      </w:r>
      <w:r w:rsidRPr="009501B2">
        <w:rPr>
          <w:sz w:val="16"/>
        </w:rPr>
        <w:t xml:space="preserve"> that intends </w:t>
      </w:r>
      <w:r w:rsidRPr="00041098">
        <w:rPr>
          <w:u w:val="single"/>
        </w:rPr>
        <w:t>to shape</w:t>
      </w:r>
      <w:r w:rsidRPr="009501B2">
        <w:rPr>
          <w:sz w:val="16"/>
        </w:rPr>
        <w:t xml:space="preserve"> the </w:t>
      </w:r>
      <w:r w:rsidRPr="00041098">
        <w:rPr>
          <w:u w:val="single"/>
        </w:rPr>
        <w:t>conduct</w:t>
      </w:r>
      <w:r w:rsidRPr="009501B2">
        <w:rPr>
          <w:sz w:val="16"/>
        </w:rPr>
        <w:t xml:space="preserve"> of individuals and firms.22 </w:t>
      </w:r>
      <w:r w:rsidRPr="00041098">
        <w:rPr>
          <w:u w:val="single"/>
        </w:rPr>
        <w:t>The state organ</w:t>
      </w:r>
      <w:r w:rsidRPr="009501B2">
        <w:rPr>
          <w:sz w:val="16"/>
        </w:rPr>
        <w:t xml:space="preserve">, the regulator, </w:t>
      </w:r>
      <w:r w:rsidRPr="00041098">
        <w:rPr>
          <w:u w:val="single"/>
        </w:rPr>
        <w:t xml:space="preserve">may be </w:t>
      </w:r>
      <w:r w:rsidRPr="00AB4EEF">
        <w:rPr>
          <w:highlight w:val="cyan"/>
          <w:u w:val="single"/>
        </w:rPr>
        <w:t>any</w:t>
      </w:r>
      <w:r w:rsidRPr="009501B2">
        <w:rPr>
          <w:u w:val="single"/>
        </w:rPr>
        <w:t xml:space="preserve"> legislative, executive</w:t>
      </w:r>
      <w:r w:rsidRPr="009501B2">
        <w:rPr>
          <w:sz w:val="16"/>
        </w:rPr>
        <w:t xml:space="preserve">, administrative, </w:t>
      </w:r>
      <w:r w:rsidRPr="009501B2">
        <w:rPr>
          <w:u w:val="single"/>
        </w:rPr>
        <w:t xml:space="preserve">or </w:t>
      </w:r>
      <w:r w:rsidRPr="00AB4EEF">
        <w:rPr>
          <w:b/>
          <w:highlight w:val="cyan"/>
          <w:u w:val="single"/>
        </w:rPr>
        <w:t>judicial body</w:t>
      </w:r>
      <w:r w:rsidRPr="00041098">
        <w:rPr>
          <w:u w:val="single"/>
        </w:rPr>
        <w:t xml:space="preserve"> that has the</w:t>
      </w:r>
      <w:r w:rsidRPr="009501B2">
        <w:rPr>
          <w:sz w:val="16"/>
        </w:rPr>
        <w:t xml:space="preserve"> legal </w:t>
      </w:r>
      <w:r w:rsidRPr="00041098">
        <w:rPr>
          <w:u w:val="single"/>
        </w:rPr>
        <w:t>power to create a binding legal norm</w:t>
      </w:r>
      <w:r w:rsidRPr="009501B2">
        <w:rPr>
          <w:sz w:val="16"/>
        </w:rPr>
        <w:t xml:space="preserve">. This general definition is broader than “restrictions,” “rules promulgated by administrative agencies,” “laws that serve interest groups,” and related common perceptions of the word “regulation.” [FOOTNOTE] For example, </w:t>
      </w:r>
      <w:r w:rsidRPr="00AB4EEF">
        <w:rPr>
          <w:highlight w:val="cyan"/>
          <w:u w:val="single"/>
        </w:rPr>
        <w:t xml:space="preserve">law made by </w:t>
      </w:r>
      <w:r w:rsidRPr="00AB4EEF">
        <w:rPr>
          <w:b/>
          <w:highlight w:val="cyan"/>
          <w:u w:val="single"/>
        </w:rPr>
        <w:t>courts</w:t>
      </w:r>
      <w:r w:rsidRPr="009501B2">
        <w:rPr>
          <w:sz w:val="16"/>
        </w:rPr>
        <w:t>—common law—</w:t>
      </w:r>
      <w:r w:rsidRPr="00AB4EEF">
        <w:rPr>
          <w:highlight w:val="cyan"/>
          <w:u w:val="single"/>
        </w:rPr>
        <w:t>is</w:t>
      </w:r>
      <w:r w:rsidRPr="009501B2">
        <w:rPr>
          <w:u w:val="single"/>
        </w:rPr>
        <w:t xml:space="preserve"> a </w:t>
      </w:r>
      <w:r w:rsidRPr="00AB4EEF">
        <w:rPr>
          <w:b/>
          <w:highlight w:val="cyan"/>
          <w:u w:val="single"/>
        </w:rPr>
        <w:t>traditional</w:t>
      </w:r>
      <w:r w:rsidRPr="009501B2">
        <w:rPr>
          <w:b/>
          <w:u w:val="single"/>
        </w:rPr>
        <w:t xml:space="preserve"> form of </w:t>
      </w:r>
      <w:r w:rsidRPr="00AB4EEF">
        <w:rPr>
          <w:b/>
          <w:highlight w:val="cyan"/>
          <w:u w:val="single"/>
        </w:rPr>
        <w:t>regulation</w:t>
      </w:r>
      <w:r w:rsidRPr="00AB4EEF">
        <w:rPr>
          <w:highlight w:val="cyan"/>
          <w:u w:val="single"/>
        </w:rPr>
        <w:t>. See</w:t>
      </w:r>
      <w:r w:rsidRPr="009501B2">
        <w:rPr>
          <w:u w:val="single"/>
        </w:rPr>
        <w:t xml:space="preserve"> Andrew P. </w:t>
      </w:r>
      <w:proofErr w:type="spellStart"/>
      <w:r w:rsidRPr="00AB4EEF">
        <w:rPr>
          <w:highlight w:val="cyan"/>
          <w:u w:val="single"/>
        </w:rPr>
        <w:t>Morrisss</w:t>
      </w:r>
      <w:proofErr w:type="spellEnd"/>
      <w:r w:rsidRPr="009501B2">
        <w:rPr>
          <w:sz w:val="16"/>
        </w:rPr>
        <w:t xml:space="preserve"> et al., Regulation by Litigation (2008); Regulation Through Litigation (W. Kip </w:t>
      </w:r>
      <w:proofErr w:type="spellStart"/>
      <w:r w:rsidRPr="009501B2">
        <w:rPr>
          <w:sz w:val="16"/>
        </w:rPr>
        <w:t>Viscusi</w:t>
      </w:r>
      <w:proofErr w:type="spellEnd"/>
      <w:r w:rsidRPr="009501B2">
        <w:rPr>
          <w:sz w:val="16"/>
        </w:rPr>
        <w:t xml:space="preserve"> ed., 2002); </w:t>
      </w:r>
      <w:r w:rsidRPr="009501B2">
        <w:rPr>
          <w:u w:val="single"/>
        </w:rPr>
        <w:t xml:space="preserve">Richard A. </w:t>
      </w:r>
      <w:r w:rsidRPr="00AB4EEF">
        <w:rPr>
          <w:highlight w:val="cyan"/>
          <w:u w:val="single"/>
        </w:rPr>
        <w:t>Posner</w:t>
      </w:r>
      <w:r w:rsidRPr="009501B2">
        <w:rPr>
          <w:sz w:val="16"/>
        </w:rPr>
        <w:t>, Regulation (Agencies) Versus Litigation (Courts): An Analytical Framework, in Regulation vs. Litigation 11 (</w:t>
      </w:r>
      <w:r w:rsidRPr="009501B2">
        <w:rPr>
          <w:u w:val="single"/>
        </w:rPr>
        <w:t xml:space="preserve">Daniel P. </w:t>
      </w:r>
      <w:r w:rsidRPr="00AB4EEF">
        <w:rPr>
          <w:highlight w:val="cyan"/>
          <w:u w:val="single"/>
        </w:rPr>
        <w:t>Kessler</w:t>
      </w:r>
      <w:r w:rsidRPr="009501B2">
        <w:rPr>
          <w:sz w:val="16"/>
        </w:rPr>
        <w:t xml:space="preserve"> ed., 2010); see also </w:t>
      </w:r>
      <w:r w:rsidRPr="009501B2">
        <w:rPr>
          <w:u w:val="single"/>
        </w:rPr>
        <w:t xml:space="preserve">Freedom Holdings, Inc. v. </w:t>
      </w:r>
      <w:r w:rsidRPr="00AB4EEF">
        <w:rPr>
          <w:highlight w:val="cyan"/>
          <w:u w:val="single"/>
        </w:rPr>
        <w:t>Spitzer</w:t>
      </w:r>
      <w:r w:rsidRPr="009501B2">
        <w:rPr>
          <w:sz w:val="16"/>
        </w:rPr>
        <w:t xml:space="preserve">, 358 F.3d 205 (2d Cir. 2004); </w:t>
      </w:r>
      <w:r w:rsidRPr="009501B2">
        <w:rPr>
          <w:u w:val="single"/>
        </w:rPr>
        <w:t xml:space="preserve">Sanders v. </w:t>
      </w:r>
      <w:r w:rsidRPr="00AB4EEF">
        <w:rPr>
          <w:highlight w:val="cyan"/>
          <w:u w:val="single"/>
        </w:rPr>
        <w:t>Brown</w:t>
      </w:r>
      <w:r w:rsidRPr="009501B2">
        <w:rPr>
          <w:sz w:val="16"/>
        </w:rPr>
        <w:t xml:space="preserve">, 504 F.3d 904 (9th Cir. 2007); The T.J. </w:t>
      </w:r>
      <w:r w:rsidRPr="009501B2">
        <w:rPr>
          <w:u w:val="single"/>
        </w:rPr>
        <w:t xml:space="preserve">Hooper v. Northern </w:t>
      </w:r>
      <w:r w:rsidRPr="00AB4EEF">
        <w:rPr>
          <w:highlight w:val="cyan"/>
          <w:u w:val="single"/>
        </w:rPr>
        <w:t>Barge</w:t>
      </w:r>
      <w:r w:rsidRPr="009501B2">
        <w:rPr>
          <w:sz w:val="16"/>
        </w:rPr>
        <w:t>, 60 F.2d 737 (2d Cir. 1932). See also Barak Orbach, Invisible Lawmaking, 79 Uni. Chi. L. Rev. Dialogues 1 (2012).</w:t>
      </w:r>
    </w:p>
    <w:p w14:paraId="1812058F" w14:textId="29EDF9AC" w:rsidR="00AB4EEF" w:rsidRDefault="00AB4EEF" w:rsidP="00AB4EEF">
      <w:pPr>
        <w:pStyle w:val="Heading2"/>
      </w:pPr>
      <w:r>
        <w:t>T - Increase</w:t>
      </w:r>
    </w:p>
    <w:p w14:paraId="6E27F18E" w14:textId="77777777" w:rsidR="00AB4EEF" w:rsidRDefault="00AB4EEF" w:rsidP="00AB4EEF">
      <w:pPr>
        <w:pStyle w:val="Heading4"/>
      </w:pPr>
      <w:r>
        <w:t xml:space="preserve">Increase requires preexistence. </w:t>
      </w:r>
    </w:p>
    <w:p w14:paraId="0D6ACD86" w14:textId="309B97A3" w:rsidR="00AB4EEF" w:rsidRPr="002458C5" w:rsidRDefault="00AB4EEF" w:rsidP="00AB4EEF">
      <w:pPr>
        <w:rPr>
          <w:sz w:val="16"/>
          <w:szCs w:val="16"/>
        </w:rPr>
      </w:pPr>
      <w:r>
        <w:rPr>
          <w:rStyle w:val="Style13ptBold"/>
        </w:rPr>
        <w:t xml:space="preserve">Buckley 6 </w:t>
      </w:r>
      <w:r w:rsidR="00E56431">
        <w:rPr>
          <w:sz w:val="16"/>
          <w:szCs w:val="16"/>
        </w:rPr>
        <w:t>[</w:t>
      </w:r>
      <w:r w:rsidRPr="002458C5">
        <w:rPr>
          <w:sz w:val="16"/>
          <w:szCs w:val="16"/>
        </w:rPr>
        <w:t>Jeremiah</w:t>
      </w:r>
      <w:r w:rsidR="00E56431">
        <w:rPr>
          <w:sz w:val="16"/>
          <w:szCs w:val="16"/>
        </w:rPr>
        <w:t xml:space="preserve"> Buckley is </w:t>
      </w:r>
      <w:proofErr w:type="spellStart"/>
      <w:proofErr w:type="gramStart"/>
      <w:r w:rsidR="00E56431">
        <w:rPr>
          <w:sz w:val="16"/>
          <w:szCs w:val="16"/>
        </w:rPr>
        <w:t>a</w:t>
      </w:r>
      <w:proofErr w:type="spellEnd"/>
      <w:proofErr w:type="gramEnd"/>
      <w:r w:rsidR="00E56431">
        <w:rPr>
          <w:sz w:val="16"/>
          <w:szCs w:val="16"/>
        </w:rPr>
        <w:t xml:space="preserve"> a</w:t>
      </w:r>
      <w:r w:rsidRPr="002458C5">
        <w:rPr>
          <w:sz w:val="16"/>
          <w:szCs w:val="16"/>
        </w:rPr>
        <w:t>ttorney</w:t>
      </w:r>
      <w:r w:rsidR="00E56431">
        <w:rPr>
          <w:sz w:val="16"/>
          <w:szCs w:val="16"/>
        </w:rPr>
        <w:t xml:space="preserve"> </w:t>
      </w:r>
      <w:r w:rsidRPr="002458C5">
        <w:rPr>
          <w:sz w:val="16"/>
          <w:szCs w:val="16"/>
        </w:rPr>
        <w:t>specialist in analyzing Supreme Court cases; Amicus Curiae Brief, “Safeco Ins. Co. of America et al v. Charles Burr et al,”</w:t>
      </w:r>
      <w:r w:rsidR="00E56431">
        <w:rPr>
          <w:sz w:val="16"/>
          <w:szCs w:val="16"/>
        </w:rPr>
        <w:t xml:space="preserve"> 2006,</w:t>
      </w:r>
      <w:r w:rsidRPr="002458C5">
        <w:rPr>
          <w:sz w:val="16"/>
          <w:szCs w:val="16"/>
        </w:rPr>
        <w:t xml:space="preserve"> </w:t>
      </w:r>
      <w:r w:rsidRPr="00AB4EEF">
        <w:rPr>
          <w:sz w:val="16"/>
          <w:szCs w:val="16"/>
        </w:rPr>
        <w:t>http://supreme.lp.findlaw.com/supreme_court/briefs/06-84/06-84.mer.ami.mica.pdf</w:t>
      </w:r>
      <w:r w:rsidR="00E56431">
        <w:rPr>
          <w:sz w:val="16"/>
          <w:szCs w:val="16"/>
        </w:rPr>
        <w:t>]</w:t>
      </w:r>
    </w:p>
    <w:p w14:paraId="555B4799" w14:textId="77777777" w:rsidR="00AB4EEF" w:rsidRPr="00E56431" w:rsidRDefault="00AB4EEF" w:rsidP="00AB4EEF">
      <w:pPr>
        <w:rPr>
          <w:sz w:val="16"/>
        </w:rPr>
      </w:pPr>
      <w:r w:rsidRPr="00E56431">
        <w:rPr>
          <w:sz w:val="16"/>
        </w:rPr>
        <w:t xml:space="preserve">First, the court said that </w:t>
      </w:r>
      <w:r w:rsidRPr="00E56431">
        <w:rPr>
          <w:rStyle w:val="StyleUnderline"/>
          <w:highlight w:val="cyan"/>
        </w:rPr>
        <w:t>the ordinary meaning of the word “increase” is “to make something greater,”</w:t>
      </w:r>
      <w:r w:rsidRPr="00E56431">
        <w:rPr>
          <w:sz w:val="16"/>
        </w:rPr>
        <w:t xml:space="preserve"> which it believed should </w:t>
      </w:r>
      <w:r w:rsidRPr="00E56431">
        <w:rPr>
          <w:rStyle w:val="StyleUnderline"/>
        </w:rPr>
        <w:t xml:space="preserve">not “be limited to cases in which a company raises the rate that an individual has </w:t>
      </w:r>
      <w:r w:rsidRPr="00E56431">
        <w:rPr>
          <w:rStyle w:val="StyleUnderline"/>
          <w:highlight w:val="cyan"/>
        </w:rPr>
        <w:t>previously been charged</w:t>
      </w:r>
      <w:r w:rsidRPr="00E56431">
        <w:rPr>
          <w:rStyle w:val="StyleUnderline"/>
        </w:rPr>
        <w:t>.”</w:t>
      </w:r>
      <w:r w:rsidRPr="00E56431">
        <w:rPr>
          <w:sz w:val="16"/>
        </w:rPr>
        <w:t xml:space="preserve">  435 F.3d at 1091. Yet the definition offered by the Ninth Circuit compels the opposite conclusion. Because “increase” means “to make something greater,” there must necessarily have been an existing premium, to which </w:t>
      </w:r>
      <w:proofErr w:type="gramStart"/>
      <w:r w:rsidRPr="00E56431">
        <w:rPr>
          <w:sz w:val="16"/>
        </w:rPr>
        <w:t>Edo’s  actual</w:t>
      </w:r>
      <w:proofErr w:type="gramEnd"/>
      <w:r w:rsidRPr="00E56431">
        <w:rPr>
          <w:sz w:val="16"/>
        </w:rPr>
        <w:t xml:space="preserve"> premium may be compared, to determine whether an “increase” occurred. Congress could have provided that “</w:t>
      </w:r>
      <w:r w:rsidRPr="00E56431">
        <w:rPr>
          <w:rStyle w:val="StyleUnderline"/>
          <w:highlight w:val="cyan"/>
        </w:rPr>
        <w:t>ad-verse action</w:t>
      </w:r>
      <w:r w:rsidRPr="00E56431">
        <w:rPr>
          <w:rStyle w:val="StyleUnderline"/>
        </w:rPr>
        <w:t>”</w:t>
      </w:r>
      <w:r w:rsidRPr="00E56431">
        <w:rPr>
          <w:sz w:val="16"/>
        </w:rPr>
        <w:t xml:space="preserve"> in the insurance context means charging an amount greater than the optimal premium, but instead chose to define adverse action in terms of an “increase.”  That def-</w:t>
      </w:r>
      <w:proofErr w:type="spellStart"/>
      <w:r w:rsidRPr="00E56431">
        <w:rPr>
          <w:sz w:val="16"/>
        </w:rPr>
        <w:t>initional</w:t>
      </w:r>
      <w:proofErr w:type="spellEnd"/>
      <w:r w:rsidRPr="00E56431">
        <w:rPr>
          <w:sz w:val="16"/>
        </w:rPr>
        <w:t xml:space="preserve"> choice must be respected, not ignored. See </w:t>
      </w:r>
      <w:proofErr w:type="spellStart"/>
      <w:r w:rsidRPr="00E56431">
        <w:rPr>
          <w:sz w:val="16"/>
        </w:rPr>
        <w:t>Colautti</w:t>
      </w:r>
      <w:proofErr w:type="spellEnd"/>
      <w:r w:rsidRPr="00E56431">
        <w:rPr>
          <w:sz w:val="16"/>
        </w:rPr>
        <w:t xml:space="preserve"> v. Franklin, 439 U.S. 379, 392-93 n.10 (1979) (“[a] </w:t>
      </w:r>
      <w:proofErr w:type="spellStart"/>
      <w:r w:rsidRPr="00E56431">
        <w:rPr>
          <w:sz w:val="16"/>
        </w:rPr>
        <w:t>defin-ition</w:t>
      </w:r>
      <w:proofErr w:type="spellEnd"/>
      <w:r w:rsidRPr="00E56431">
        <w:rPr>
          <w:sz w:val="16"/>
        </w:rPr>
        <w:t xml:space="preserve"> which declares what a term ‘means’ . . . </w:t>
      </w:r>
      <w:r w:rsidRPr="00E56431">
        <w:rPr>
          <w:rStyle w:val="StyleUnderline"/>
          <w:highlight w:val="cyan"/>
        </w:rPr>
        <w:t xml:space="preserve">excludes </w:t>
      </w:r>
      <w:proofErr w:type="gramStart"/>
      <w:r w:rsidRPr="00E56431">
        <w:rPr>
          <w:rStyle w:val="StyleUnderline"/>
          <w:highlight w:val="cyan"/>
        </w:rPr>
        <w:t>any  meaning</w:t>
      </w:r>
      <w:proofErr w:type="gramEnd"/>
      <w:r w:rsidRPr="00E56431">
        <w:rPr>
          <w:rStyle w:val="StyleUnderline"/>
          <w:highlight w:val="cyan"/>
        </w:rPr>
        <w:t xml:space="preserve"> that is</w:t>
      </w:r>
      <w:r w:rsidRPr="00E56431">
        <w:rPr>
          <w:rStyle w:val="StyleUnderline"/>
        </w:rPr>
        <w:t xml:space="preserve"> not stated</w:t>
      </w:r>
      <w:r w:rsidRPr="00E56431">
        <w:rPr>
          <w:sz w:val="16"/>
        </w:rPr>
        <w:t>”).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w:t>
      </w:r>
      <w:r w:rsidRPr="00E56431">
        <w:rPr>
          <w:rStyle w:val="StyleUnderline"/>
        </w:rPr>
        <w:t>exist-</w:t>
      </w:r>
      <w:proofErr w:type="spellStart"/>
      <w:r w:rsidRPr="00E56431">
        <w:rPr>
          <w:rStyle w:val="StyleUnderline"/>
        </w:rPr>
        <w:t>ing</w:t>
      </w:r>
      <w:proofErr w:type="spellEnd"/>
      <w:r w:rsidRPr="00E56431">
        <w:rPr>
          <w:rStyle w:val="StyleUnderline"/>
        </w:rPr>
        <w:t xml:space="preserve"> or </w:t>
      </w:r>
      <w:r w:rsidRPr="00E56431">
        <w:rPr>
          <w:rStyle w:val="StyleUnderline"/>
          <w:highlight w:val="cyan"/>
        </w:rPr>
        <w:t>applied</w:t>
      </w:r>
      <w:r w:rsidRPr="00E56431">
        <w:rPr>
          <w:sz w:val="16"/>
        </w:rPr>
        <w:t xml:space="preserve"> for” in isolation. Other types of adverse action described in the Insurance Prong apply only to situations where a consumer had an existing policy of insurance, such as a “cancellation,” “reduction,” or “change” in insurance. Each of these forms of adverse action presupposes </w:t>
      </w:r>
      <w:r w:rsidRPr="00E56431">
        <w:rPr>
          <w:rStyle w:val="StyleUnderline"/>
          <w:highlight w:val="cyan"/>
        </w:rPr>
        <w:t>an already-existing policy</w:t>
      </w:r>
      <w:r w:rsidRPr="00E56431">
        <w:rPr>
          <w:sz w:val="16"/>
        </w:rPr>
        <w:t xml:space="preserve">, and under usual canons of statutory construction the </w:t>
      </w:r>
      <w:r w:rsidRPr="00E56431">
        <w:rPr>
          <w:rStyle w:val="StyleUnderline"/>
          <w:highlight w:val="cyan"/>
        </w:rPr>
        <w:t>term “increase” also should be</w:t>
      </w:r>
      <w:r w:rsidRPr="00E56431">
        <w:rPr>
          <w:sz w:val="16"/>
        </w:rPr>
        <w:t xml:space="preserve"> construed to apply to </w:t>
      </w:r>
      <w:r w:rsidRPr="00E56431">
        <w:rPr>
          <w:rStyle w:val="StyleUnderline"/>
          <w:highlight w:val="cyan"/>
        </w:rPr>
        <w:t>increases of</w:t>
      </w:r>
      <w:r w:rsidRPr="00E56431">
        <w:rPr>
          <w:rStyle w:val="StyleUnderline"/>
        </w:rPr>
        <w:t xml:space="preserve"> an already-</w:t>
      </w:r>
      <w:r w:rsidRPr="00E56431">
        <w:rPr>
          <w:rStyle w:val="StyleUnderline"/>
          <w:highlight w:val="cyan"/>
        </w:rPr>
        <w:t>existing policy</w:t>
      </w:r>
      <w:r w:rsidRPr="00E56431">
        <w:rPr>
          <w:sz w:val="16"/>
        </w:rPr>
        <w:t>. See Hibbs v. Winn, 542 U.S. 88, 101 (2004) (“a phrase gathers meaning from the words around it”) (citation omitted).</w:t>
      </w:r>
    </w:p>
    <w:p w14:paraId="29D6A215" w14:textId="77777777" w:rsidR="00AB4EEF" w:rsidRDefault="00AB4EEF" w:rsidP="00AB4EEF"/>
    <w:p w14:paraId="1316D64D" w14:textId="77777777" w:rsidR="00AB4EEF" w:rsidRPr="00AB4EEF" w:rsidRDefault="00AB4EEF" w:rsidP="00AB4EEF"/>
    <w:p w14:paraId="63A38C0A" w14:textId="529EA0A4" w:rsidR="00280D45" w:rsidRPr="00280D45" w:rsidRDefault="007F39E7" w:rsidP="00955721">
      <w:pPr>
        <w:pStyle w:val="Heading1"/>
      </w:pPr>
      <w:r>
        <w:t>DA</w:t>
      </w:r>
    </w:p>
    <w:p w14:paraId="000F1E68" w14:textId="5B9AFA22" w:rsidR="007F39E7" w:rsidRDefault="007F39E7" w:rsidP="007F39E7">
      <w:pPr>
        <w:pStyle w:val="Heading2"/>
      </w:pPr>
      <w:r>
        <w:t>Agenda Politics DA</w:t>
      </w:r>
    </w:p>
    <w:p w14:paraId="080418F1" w14:textId="77777777" w:rsidR="00143282" w:rsidRDefault="00143282" w:rsidP="00143282">
      <w:pPr>
        <w:pStyle w:val="Heading4"/>
      </w:pPr>
      <w:r>
        <w:t>Courts shield the link</w:t>
      </w:r>
    </w:p>
    <w:p w14:paraId="203D94F1" w14:textId="77777777" w:rsidR="00143282" w:rsidRDefault="00143282" w:rsidP="00143282">
      <w:r>
        <w:rPr>
          <w:rStyle w:val="Style13ptBold"/>
        </w:rPr>
        <w:t xml:space="preserve">Martens 7 </w:t>
      </w:r>
      <w:r w:rsidRPr="00F72F73">
        <w:rPr>
          <w:sz w:val="16"/>
          <w:szCs w:val="16"/>
        </w:rPr>
        <w:t>(</w:t>
      </w:r>
      <w:r>
        <w:rPr>
          <w:sz w:val="16"/>
          <w:szCs w:val="16"/>
        </w:rPr>
        <w:t>[</w:t>
      </w:r>
      <w:r w:rsidRPr="00F72F73">
        <w:rPr>
          <w:sz w:val="16"/>
          <w:szCs w:val="16"/>
        </w:rPr>
        <w:t>Allison</w:t>
      </w:r>
      <w:r>
        <w:rPr>
          <w:sz w:val="16"/>
          <w:szCs w:val="16"/>
        </w:rPr>
        <w:t xml:space="preserve"> Martens has a </w:t>
      </w:r>
      <w:r w:rsidRPr="00F72F73">
        <w:rPr>
          <w:sz w:val="16"/>
          <w:szCs w:val="16"/>
        </w:rPr>
        <w:t>Ph.D. in Political Science and Government from the University of Texas at Austin, J.D. from the University of Texas, B.A. in Political Science and Government from Smith College, Perspectives on Politics,</w:t>
      </w:r>
      <w:r>
        <w:rPr>
          <w:sz w:val="16"/>
          <w:szCs w:val="16"/>
        </w:rPr>
        <w:t xml:space="preserve"> </w:t>
      </w:r>
      <w:r w:rsidRPr="00143282">
        <w:rPr>
          <w:sz w:val="16"/>
          <w:szCs w:val="16"/>
        </w:rPr>
        <w:t>2007</w:t>
      </w:r>
      <w:r>
        <w:rPr>
          <w:sz w:val="16"/>
          <w:szCs w:val="16"/>
        </w:rPr>
        <w:t xml:space="preserve">, </w:t>
      </w:r>
      <w:r w:rsidRPr="00F72F73">
        <w:rPr>
          <w:sz w:val="16"/>
          <w:szCs w:val="16"/>
        </w:rPr>
        <w:t>Vol. 5, Issue 3 “Reconsidering Judicial Supremacy: From the Counter-Majoritarian Difficulty to Constitutional Transformations,”</w:t>
      </w:r>
      <w:r>
        <w:rPr>
          <w:sz w:val="16"/>
          <w:szCs w:val="16"/>
        </w:rPr>
        <w:t>]</w:t>
      </w:r>
    </w:p>
    <w:p w14:paraId="19F9321C" w14:textId="714412FC" w:rsidR="00143282" w:rsidRDefault="00143282" w:rsidP="00143282">
      <w:pPr>
        <w:rPr>
          <w:sz w:val="16"/>
        </w:rPr>
      </w:pPr>
      <w:r w:rsidRPr="00143282">
        <w:rPr>
          <w:sz w:val="16"/>
        </w:rPr>
        <w:t xml:space="preserve">The outline of this revised research agenda, begins by looking at a 1993 article written by Mark Graber challenging the </w:t>
      </w:r>
      <w:proofErr w:type="spellStart"/>
      <w:r w:rsidRPr="00143282">
        <w:rPr>
          <w:sz w:val="16"/>
        </w:rPr>
        <w:t>countermajoritarian</w:t>
      </w:r>
      <w:proofErr w:type="spellEnd"/>
      <w:r w:rsidRPr="00143282">
        <w:rPr>
          <w:sz w:val="16"/>
        </w:rPr>
        <w:t xml:space="preserve"> difficulty paradigm. Graber's observations point to the importance of studying systemic transformations, such as the evolution of </w:t>
      </w:r>
      <w:r w:rsidRPr="00143282">
        <w:rPr>
          <w:rStyle w:val="StyleUnderline"/>
          <w:highlight w:val="cyan"/>
        </w:rPr>
        <w:t>judicial supremacy</w:t>
      </w:r>
      <w:r w:rsidRPr="00143282">
        <w:rPr>
          <w:sz w:val="16"/>
        </w:rPr>
        <w:t xml:space="preserve">. Using historical case studies on abortion, the Dred Scott controversy, and anti-trust issues to </w:t>
      </w:r>
      <w:r w:rsidRPr="00143282">
        <w:rPr>
          <w:rStyle w:val="StyleUnderline"/>
          <w:highlight w:val="cyan"/>
        </w:rPr>
        <w:t>study perceived incidents of judicial independence</w:t>
      </w:r>
      <w:r w:rsidRPr="00143282">
        <w:rPr>
          <w:sz w:val="16"/>
        </w:rPr>
        <w:t xml:space="preserve">, he contends that scholars who seek to justify independent </w:t>
      </w:r>
      <w:r w:rsidRPr="00143282">
        <w:rPr>
          <w:rStyle w:val="StyleUnderline"/>
        </w:rPr>
        <w:t xml:space="preserve">judicial </w:t>
      </w:r>
      <w:r w:rsidRPr="00143282">
        <w:rPr>
          <w:rStyle w:val="StyleUnderline"/>
          <w:highlight w:val="cyan"/>
        </w:rPr>
        <w:t>policymaking</w:t>
      </w:r>
      <w:r w:rsidRPr="00143282">
        <w:rPr>
          <w:rStyle w:val="StyleUnderline"/>
        </w:rPr>
        <w:t xml:space="preserve">, even in the face of </w:t>
      </w:r>
      <w:r w:rsidRPr="00143282">
        <w:rPr>
          <w:rStyle w:val="StyleUnderline"/>
          <w:highlight w:val="cyan"/>
        </w:rPr>
        <w:t>believed</w:t>
      </w:r>
      <w:r w:rsidRPr="00143282">
        <w:rPr>
          <w:rStyle w:val="StyleUnderline"/>
        </w:rPr>
        <w:t xml:space="preserve"> democratic </w:t>
      </w:r>
      <w:r w:rsidRPr="00143282">
        <w:rPr>
          <w:rStyle w:val="StyleUnderline"/>
          <w:highlight w:val="cyan"/>
        </w:rPr>
        <w:t>deficiencies</w:t>
      </w:r>
      <w:r w:rsidRPr="00143282">
        <w:rPr>
          <w:rStyle w:val="StyleUnderline"/>
        </w:rPr>
        <w:t xml:space="preserve">, misunderstand and </w:t>
      </w:r>
      <w:r w:rsidRPr="00143282">
        <w:rPr>
          <w:rStyle w:val="StyleUnderline"/>
          <w:highlight w:val="cyan"/>
        </w:rPr>
        <w:t>inaccurately</w:t>
      </w:r>
      <w:r w:rsidRPr="00143282">
        <w:rPr>
          <w:rStyle w:val="StyleUnderline"/>
        </w:rPr>
        <w:t xml:space="preserve"> </w:t>
      </w:r>
      <w:r w:rsidRPr="00143282">
        <w:rPr>
          <w:rStyle w:val="StyleUnderline"/>
          <w:highlight w:val="cyan"/>
        </w:rPr>
        <w:t>represent</w:t>
      </w:r>
      <w:r w:rsidRPr="00143282">
        <w:rPr>
          <w:rStyle w:val="StyleUnderline"/>
        </w:rPr>
        <w:t xml:space="preserve"> the </w:t>
      </w:r>
      <w:r w:rsidRPr="00143282">
        <w:rPr>
          <w:rStyle w:val="StyleUnderline"/>
          <w:highlight w:val="cyan"/>
        </w:rPr>
        <w:t>relationships</w:t>
      </w:r>
      <w:r w:rsidRPr="00143282">
        <w:rPr>
          <w:rStyle w:val="StyleUnderline"/>
        </w:rPr>
        <w:t xml:space="preserve"> between justices and elected officials</w:t>
      </w:r>
      <w:r w:rsidRPr="00143282">
        <w:rPr>
          <w:sz w:val="16"/>
        </w:rPr>
        <w:t xml:space="preserve">. By looking at the dialogues between these parties it becomes apparent that judicial independence, when it actually occurs, is often exercised at the invitation of elected officials, and in the absence of any expressed majoritarian choice, in order to resolve </w:t>
      </w:r>
      <w:r w:rsidRPr="00143282">
        <w:rPr>
          <w:rStyle w:val="StyleUnderline"/>
          <w:highlight w:val="cyan"/>
        </w:rPr>
        <w:t>political controversies</w:t>
      </w:r>
      <w:r w:rsidRPr="00143282">
        <w:rPr>
          <w:sz w:val="16"/>
        </w:rPr>
        <w:t xml:space="preserve"> that elected officials cannot or do not want to resolve themselves. Hence the counter-majoritarian difficulty can be more appropriately characterized as the “non-majoritarian difficulty.”33 According to Graber, where crosscutting issues divide a </w:t>
      </w:r>
      <w:r w:rsidRPr="00143282">
        <w:rPr>
          <w:rStyle w:val="StyleUnderline"/>
          <w:highlight w:val="cyan"/>
        </w:rPr>
        <w:t>lawmaking majority an</w:t>
      </w:r>
      <w:r w:rsidRPr="00143282">
        <w:rPr>
          <w:sz w:val="16"/>
        </w:rPr>
        <w:t xml:space="preserve"> invitation [are] is often tacitly but consciously issued to the Court by political elites to resolve the </w:t>
      </w:r>
      <w:r w:rsidRPr="00143282">
        <w:rPr>
          <w:rStyle w:val="StyleUnderline"/>
          <w:highlight w:val="cyan"/>
        </w:rPr>
        <w:t>political controversy</w:t>
      </w:r>
      <w:r w:rsidRPr="00143282">
        <w:rPr>
          <w:sz w:val="16"/>
        </w:rPr>
        <w:t xml:space="preserve"> that they themselves are unwilling or unable to address, thereby “foisting disruptive political debates off on the Supreme Court.”34 Graber writes that “</w:t>
      </w:r>
      <w:r w:rsidRPr="00143282">
        <w:rPr>
          <w:rStyle w:val="StyleUnderline"/>
        </w:rPr>
        <w:t xml:space="preserve">elected </w:t>
      </w:r>
      <w:r w:rsidRPr="00143282">
        <w:rPr>
          <w:rStyle w:val="StyleUnderline"/>
          <w:highlight w:val="cyan"/>
        </w:rPr>
        <w:t>officials</w:t>
      </w:r>
      <w:r w:rsidRPr="00143282">
        <w:rPr>
          <w:rStyle w:val="StyleUnderline"/>
        </w:rPr>
        <w:t xml:space="preserve"> encourage or tacitly </w:t>
      </w:r>
      <w:r w:rsidRPr="00143282">
        <w:rPr>
          <w:rStyle w:val="StyleUnderline"/>
          <w:highlight w:val="cyan"/>
        </w:rPr>
        <w:t>support</w:t>
      </w:r>
      <w:r w:rsidRPr="00143282">
        <w:rPr>
          <w:rStyle w:val="StyleUnderline"/>
        </w:rPr>
        <w:t xml:space="preserve"> judicial </w:t>
      </w:r>
      <w:r w:rsidRPr="00143282">
        <w:rPr>
          <w:rStyle w:val="StyleUnderline"/>
          <w:highlight w:val="cyan"/>
        </w:rPr>
        <w:t>policymaking</w:t>
      </w:r>
      <w:r w:rsidRPr="00143282">
        <w:rPr>
          <w:rStyle w:val="StyleUnderline"/>
        </w:rPr>
        <w:t xml:space="preserve"> both as a </w:t>
      </w:r>
      <w:r w:rsidRPr="00143282">
        <w:rPr>
          <w:rStyle w:val="StyleUnderline"/>
          <w:highlight w:val="cyan"/>
        </w:rPr>
        <w:t>means of avoiding</w:t>
      </w:r>
      <w:r w:rsidRPr="00143282">
        <w:rPr>
          <w:rStyle w:val="StyleUnderline"/>
        </w:rPr>
        <w:t xml:space="preserve"> political </w:t>
      </w:r>
      <w:r w:rsidRPr="00143282">
        <w:rPr>
          <w:rStyle w:val="StyleUnderline"/>
          <w:highlight w:val="cyan"/>
        </w:rPr>
        <w:t>responsibility</w:t>
      </w:r>
      <w:r w:rsidRPr="00143282">
        <w:rPr>
          <w:rStyle w:val="StyleUnderline"/>
        </w:rPr>
        <w:t xml:space="preserve"> for making </w:t>
      </w:r>
      <w:r w:rsidRPr="00143282">
        <w:rPr>
          <w:rStyle w:val="StyleUnderline"/>
          <w:highlight w:val="cyan"/>
        </w:rPr>
        <w:t>tough decisions</w:t>
      </w:r>
      <w:r w:rsidRPr="00143282">
        <w:rPr>
          <w:rStyle w:val="StyleUnderline"/>
        </w:rPr>
        <w:t xml:space="preserve"> and as a means of pursuing controversial </w:t>
      </w:r>
      <w:r w:rsidRPr="00143282">
        <w:rPr>
          <w:rStyle w:val="StyleUnderline"/>
          <w:highlight w:val="cyan"/>
        </w:rPr>
        <w:t>policy goals</w:t>
      </w:r>
      <w:r w:rsidRPr="00143282">
        <w:rPr>
          <w:rStyle w:val="StyleUnderline"/>
        </w:rPr>
        <w:t xml:space="preserve"> that they cannot publicly advance through open legislative and electoral politics</w:t>
      </w:r>
      <w:r w:rsidRPr="00143282">
        <w:rPr>
          <w:sz w:val="16"/>
        </w:rPr>
        <w:t xml:space="preserve">.” 35 Furthermore, political and electoral advantages can accrue by ducking these tough questions and sending them on to be settled by the Court. Graber explains that </w:t>
      </w:r>
      <w:r w:rsidRPr="00143282">
        <w:rPr>
          <w:rStyle w:val="StyleUnderline"/>
          <w:highlight w:val="cyan"/>
        </w:rPr>
        <w:t>elites</w:t>
      </w:r>
      <w:r w:rsidRPr="00143282">
        <w:rPr>
          <w:sz w:val="16"/>
        </w:rPr>
        <w:t xml:space="preserve"> (including the executive) </w:t>
      </w:r>
      <w:r w:rsidRPr="00143282">
        <w:rPr>
          <w:rStyle w:val="StyleUnderline"/>
          <w:highlight w:val="cyan"/>
        </w:rPr>
        <w:t>can benefit</w:t>
      </w:r>
      <w:r w:rsidRPr="00143282">
        <w:rPr>
          <w:sz w:val="16"/>
        </w:rPr>
        <w:t xml:space="preserve"> from passing the political buck to </w:t>
      </w:r>
      <w:r w:rsidRPr="00143282">
        <w:rPr>
          <w:rStyle w:val="StyleUnderline"/>
          <w:highlight w:val="cyan"/>
        </w:rPr>
        <w:t>the Court in multiple ways</w:t>
      </w:r>
      <w:r w:rsidRPr="00143282">
        <w:rPr>
          <w:sz w:val="16"/>
        </w:rPr>
        <w:t xml:space="preserve">. Party activists can be redirected to focus on </w:t>
      </w:r>
      <w:r w:rsidRPr="00143282">
        <w:rPr>
          <w:rStyle w:val="StyleUnderline"/>
          <w:highlight w:val="cyan"/>
        </w:rPr>
        <w:t>legal action</w:t>
      </w:r>
      <w:r w:rsidRPr="00143282">
        <w:rPr>
          <w:sz w:val="16"/>
        </w:rPr>
        <w:t xml:space="preserve"> in the courts, thereby </w:t>
      </w:r>
      <w:r w:rsidRPr="00143282">
        <w:rPr>
          <w:rStyle w:val="StyleUnderline"/>
          <w:highlight w:val="cyan"/>
        </w:rPr>
        <w:t>reducing pressure on mainstream politicians</w:t>
      </w:r>
      <w:r w:rsidRPr="00143282">
        <w:rPr>
          <w:sz w:val="16"/>
        </w:rPr>
        <w:t xml:space="preserve"> who wish to maintain a more politically viable moderate stance. Voters can be </w:t>
      </w:r>
      <w:r w:rsidRPr="00143282">
        <w:rPr>
          <w:rStyle w:val="StyleUnderline"/>
          <w:highlight w:val="cyan"/>
        </w:rPr>
        <w:t>redirected to focus</w:t>
      </w:r>
      <w:r w:rsidRPr="00143282">
        <w:rPr>
          <w:sz w:val="16"/>
        </w:rPr>
        <w:t xml:space="preserve"> any ire they might have over </w:t>
      </w:r>
      <w:r w:rsidRPr="00143282">
        <w:rPr>
          <w:rStyle w:val="StyleUnderline"/>
          <w:highlight w:val="cyan"/>
        </w:rPr>
        <w:t>policy</w:t>
      </w:r>
      <w:r w:rsidRPr="00143282">
        <w:rPr>
          <w:sz w:val="16"/>
        </w:rPr>
        <w:t xml:space="preserve"> outcomes on the </w:t>
      </w:r>
      <w:r w:rsidRPr="00143282">
        <w:rPr>
          <w:rStyle w:val="StyleUnderline"/>
          <w:highlight w:val="cyan"/>
        </w:rPr>
        <w:t>Court</w:t>
      </w:r>
      <w:r w:rsidRPr="00143282">
        <w:rPr>
          <w:sz w:val="16"/>
        </w:rPr>
        <w:t xml:space="preserve">. Politicians can take responsive positions </w:t>
      </w:r>
      <w:r w:rsidRPr="00143282">
        <w:rPr>
          <w:rStyle w:val="StyleUnderline"/>
          <w:highlight w:val="cyan"/>
        </w:rPr>
        <w:t>on judicial decisions</w:t>
      </w:r>
      <w:r w:rsidRPr="00143282">
        <w:rPr>
          <w:sz w:val="16"/>
        </w:rPr>
        <w:t xml:space="preserve"> that may make for a good sound bite but really require no politically accountable action on their part. Finally, political compromise between the legislature and the executive might be had under the table of </w:t>
      </w:r>
      <w:r w:rsidRPr="00143282">
        <w:rPr>
          <w:rStyle w:val="StyleUnderline"/>
          <w:highlight w:val="cyan"/>
        </w:rPr>
        <w:t>Court policymaking</w:t>
      </w:r>
      <w:r w:rsidRPr="00143282">
        <w:rPr>
          <w:sz w:val="16"/>
        </w:rPr>
        <w:t xml:space="preserve">. 36 This is an impressive set of political benefits that can stem from a practice of </w:t>
      </w:r>
      <w:r w:rsidRPr="00143282">
        <w:rPr>
          <w:rStyle w:val="StyleUnderline"/>
          <w:highlight w:val="cyan"/>
        </w:rPr>
        <w:t>judicial supremacy</w:t>
      </w:r>
      <w:r w:rsidRPr="00143282">
        <w:rPr>
          <w:sz w:val="16"/>
        </w:rPr>
        <w:t xml:space="preserve"> that creates a Court equipped with the </w:t>
      </w:r>
      <w:r w:rsidRPr="00143282">
        <w:rPr>
          <w:rStyle w:val="StyleUnderline"/>
          <w:highlight w:val="cyan"/>
        </w:rPr>
        <w:t>interpretive authority</w:t>
      </w:r>
      <w:r w:rsidRPr="00143282">
        <w:rPr>
          <w:sz w:val="16"/>
        </w:rPr>
        <w:t xml:space="preserve"> and </w:t>
      </w:r>
      <w:r w:rsidRPr="00143282">
        <w:rPr>
          <w:rStyle w:val="StyleUnderline"/>
          <w:highlight w:val="cyan"/>
        </w:rPr>
        <w:t>legitimacy</w:t>
      </w:r>
      <w:r w:rsidRPr="00143282">
        <w:rPr>
          <w:sz w:val="16"/>
        </w:rPr>
        <w:t xml:space="preserve"> to make </w:t>
      </w:r>
      <w:r w:rsidRPr="00143282">
        <w:rPr>
          <w:rStyle w:val="StyleUnderline"/>
          <w:highlight w:val="cyan"/>
        </w:rPr>
        <w:t>controversial public policies</w:t>
      </w:r>
      <w:r w:rsidRPr="00143282">
        <w:rPr>
          <w:sz w:val="16"/>
        </w:rPr>
        <w:t xml:space="preserve">. Graber's article, then, highlights the perversion of </w:t>
      </w:r>
      <w:r w:rsidRPr="00143282">
        <w:rPr>
          <w:rStyle w:val="StyleUnderline"/>
          <w:highlight w:val="cyan"/>
        </w:rPr>
        <w:t>political accountability</w:t>
      </w:r>
      <w:r w:rsidRPr="00143282">
        <w:rPr>
          <w:sz w:val="16"/>
        </w:rPr>
        <w:t xml:space="preserve"> that can possibly </w:t>
      </w:r>
      <w:r w:rsidRPr="00143282">
        <w:rPr>
          <w:rStyle w:val="StyleUnderline"/>
          <w:highlight w:val="cyan"/>
        </w:rPr>
        <w:t>occur</w:t>
      </w:r>
      <w:r w:rsidRPr="00143282">
        <w:rPr>
          <w:sz w:val="16"/>
        </w:rPr>
        <w:t xml:space="preserve"> where </w:t>
      </w:r>
      <w:r w:rsidRPr="00143282">
        <w:rPr>
          <w:rStyle w:val="StyleUnderline"/>
        </w:rPr>
        <w:t>everyone</w:t>
      </w:r>
      <w:r w:rsidRPr="00143282">
        <w:rPr>
          <w:sz w:val="16"/>
        </w:rPr>
        <w:t xml:space="preserve"> in the system, the public included, accepts and expects </w:t>
      </w:r>
      <w:r w:rsidRPr="00143282">
        <w:rPr>
          <w:rStyle w:val="StyleUnderline"/>
          <w:highlight w:val="cyan"/>
        </w:rPr>
        <w:t>interpretive authority</w:t>
      </w:r>
      <w:r w:rsidRPr="00143282">
        <w:rPr>
          <w:sz w:val="16"/>
        </w:rPr>
        <w:t xml:space="preserve"> to reside </w:t>
      </w:r>
      <w:r w:rsidRPr="00143282">
        <w:rPr>
          <w:rStyle w:val="StyleUnderline"/>
          <w:highlight w:val="cyan"/>
        </w:rPr>
        <w:t>with</w:t>
      </w:r>
      <w:r w:rsidRPr="00143282">
        <w:rPr>
          <w:sz w:val="16"/>
        </w:rPr>
        <w:t xml:space="preserve"> the </w:t>
      </w:r>
      <w:r w:rsidRPr="00143282">
        <w:rPr>
          <w:rStyle w:val="StyleUnderline"/>
          <w:highlight w:val="cyan"/>
        </w:rPr>
        <w:t>courts</w:t>
      </w:r>
      <w:r w:rsidRPr="00143282">
        <w:rPr>
          <w:sz w:val="16"/>
        </w:rPr>
        <w:t>.</w:t>
      </w:r>
    </w:p>
    <w:p w14:paraId="60B191FD" w14:textId="77777777" w:rsidR="00955721" w:rsidRPr="00143282" w:rsidRDefault="00955721" w:rsidP="00143282">
      <w:pPr>
        <w:rPr>
          <w:sz w:val="16"/>
        </w:rPr>
      </w:pPr>
    </w:p>
    <w:p w14:paraId="0074998E" w14:textId="2AC56C6D" w:rsidR="007F39E7" w:rsidRDefault="007F39E7" w:rsidP="007F39E7">
      <w:pPr>
        <w:pStyle w:val="Heading2"/>
      </w:pPr>
      <w:r>
        <w:t>Elections DA</w:t>
      </w:r>
    </w:p>
    <w:p w14:paraId="73EEA686" w14:textId="18961D58" w:rsidR="00AB4EEF" w:rsidRDefault="00143282" w:rsidP="00AB4EEF">
      <w:pPr>
        <w:pStyle w:val="Heading4"/>
      </w:pPr>
      <w:r>
        <w:t>Courts shield the link</w:t>
      </w:r>
    </w:p>
    <w:p w14:paraId="25776342" w14:textId="726C25B4" w:rsidR="00AB4EEF" w:rsidRDefault="00AB4EEF" w:rsidP="00AB4EEF">
      <w:r>
        <w:rPr>
          <w:rStyle w:val="Style13ptBold"/>
        </w:rPr>
        <w:t xml:space="preserve">Martens 7 </w:t>
      </w:r>
      <w:r w:rsidRPr="00F72F73">
        <w:rPr>
          <w:sz w:val="16"/>
          <w:szCs w:val="16"/>
        </w:rPr>
        <w:t>(</w:t>
      </w:r>
      <w:r w:rsidR="00143282">
        <w:rPr>
          <w:sz w:val="16"/>
          <w:szCs w:val="16"/>
        </w:rPr>
        <w:t>[</w:t>
      </w:r>
      <w:r w:rsidRPr="00F72F73">
        <w:rPr>
          <w:sz w:val="16"/>
          <w:szCs w:val="16"/>
        </w:rPr>
        <w:t>Allison</w:t>
      </w:r>
      <w:r w:rsidR="00143282">
        <w:rPr>
          <w:sz w:val="16"/>
          <w:szCs w:val="16"/>
        </w:rPr>
        <w:t xml:space="preserve"> Martens has a </w:t>
      </w:r>
      <w:r w:rsidRPr="00F72F73">
        <w:rPr>
          <w:sz w:val="16"/>
          <w:szCs w:val="16"/>
        </w:rPr>
        <w:t>Ph.D. in Political Science and Government from the University of Texas at Austin, J.D. from the University of Texas, B.A. in Political Science and Government from Smith College, Perspectives on Politics,</w:t>
      </w:r>
      <w:r w:rsidR="00143282">
        <w:rPr>
          <w:sz w:val="16"/>
          <w:szCs w:val="16"/>
        </w:rPr>
        <w:t xml:space="preserve"> </w:t>
      </w:r>
      <w:r w:rsidR="00143282" w:rsidRPr="00143282">
        <w:rPr>
          <w:sz w:val="16"/>
          <w:szCs w:val="16"/>
        </w:rPr>
        <w:t>2007</w:t>
      </w:r>
      <w:r w:rsidR="00143282">
        <w:rPr>
          <w:sz w:val="16"/>
          <w:szCs w:val="16"/>
        </w:rPr>
        <w:t xml:space="preserve">, </w:t>
      </w:r>
      <w:r w:rsidRPr="00F72F73">
        <w:rPr>
          <w:sz w:val="16"/>
          <w:szCs w:val="16"/>
        </w:rPr>
        <w:t>Vol. 5, Issue 3 “Reconsidering Judicial Supremacy: From the Counter-Majoritarian Difficulty to Constitutional Transformations,”</w:t>
      </w:r>
      <w:r w:rsidR="00143282">
        <w:rPr>
          <w:sz w:val="16"/>
          <w:szCs w:val="16"/>
        </w:rPr>
        <w:t>]</w:t>
      </w:r>
    </w:p>
    <w:p w14:paraId="7027A920" w14:textId="77777777" w:rsidR="00AB4EEF" w:rsidRPr="00143282" w:rsidRDefault="00AB4EEF" w:rsidP="00143282">
      <w:pPr>
        <w:rPr>
          <w:sz w:val="16"/>
        </w:rPr>
      </w:pPr>
      <w:r w:rsidRPr="00143282">
        <w:rPr>
          <w:sz w:val="16"/>
        </w:rPr>
        <w:t xml:space="preserve">The outline of this revised research agenda, begins by looking at a 1993 article written by Mark Graber challenging the </w:t>
      </w:r>
      <w:proofErr w:type="spellStart"/>
      <w:r w:rsidRPr="00143282">
        <w:rPr>
          <w:sz w:val="16"/>
        </w:rPr>
        <w:t>countermajoritarian</w:t>
      </w:r>
      <w:proofErr w:type="spellEnd"/>
      <w:r w:rsidRPr="00143282">
        <w:rPr>
          <w:sz w:val="16"/>
        </w:rPr>
        <w:t xml:space="preserve"> difficulty paradigm. Graber's observations point to the importance of studying systemic transformations, such as the evolution of </w:t>
      </w:r>
      <w:r w:rsidRPr="00143282">
        <w:rPr>
          <w:rStyle w:val="StyleUnderline"/>
          <w:highlight w:val="cyan"/>
        </w:rPr>
        <w:t>judicial supremacy</w:t>
      </w:r>
      <w:r w:rsidRPr="00143282">
        <w:rPr>
          <w:sz w:val="16"/>
        </w:rPr>
        <w:t xml:space="preserve">. Using historical case studies on abortion, the Dred Scott controversy, and anti-trust issues to </w:t>
      </w:r>
      <w:r w:rsidRPr="00143282">
        <w:rPr>
          <w:rStyle w:val="StyleUnderline"/>
          <w:highlight w:val="cyan"/>
        </w:rPr>
        <w:t>study perceived incidents of judicial independence</w:t>
      </w:r>
      <w:r w:rsidRPr="00143282">
        <w:rPr>
          <w:sz w:val="16"/>
        </w:rPr>
        <w:t xml:space="preserve">, he contends that scholars who seek to justify independent </w:t>
      </w:r>
      <w:r w:rsidRPr="00143282">
        <w:rPr>
          <w:rStyle w:val="StyleUnderline"/>
        </w:rPr>
        <w:t xml:space="preserve">judicial </w:t>
      </w:r>
      <w:r w:rsidRPr="00143282">
        <w:rPr>
          <w:rStyle w:val="StyleUnderline"/>
          <w:highlight w:val="cyan"/>
        </w:rPr>
        <w:t>policymaking</w:t>
      </w:r>
      <w:r w:rsidRPr="00143282">
        <w:rPr>
          <w:rStyle w:val="StyleUnderline"/>
        </w:rPr>
        <w:t xml:space="preserve">, even in the face of </w:t>
      </w:r>
      <w:r w:rsidRPr="00143282">
        <w:rPr>
          <w:rStyle w:val="StyleUnderline"/>
          <w:highlight w:val="cyan"/>
        </w:rPr>
        <w:t>believed</w:t>
      </w:r>
      <w:r w:rsidRPr="00143282">
        <w:rPr>
          <w:rStyle w:val="StyleUnderline"/>
        </w:rPr>
        <w:t xml:space="preserve"> democratic </w:t>
      </w:r>
      <w:r w:rsidRPr="00143282">
        <w:rPr>
          <w:rStyle w:val="StyleUnderline"/>
          <w:highlight w:val="cyan"/>
        </w:rPr>
        <w:t>deficiencies</w:t>
      </w:r>
      <w:r w:rsidRPr="00143282">
        <w:rPr>
          <w:rStyle w:val="StyleUnderline"/>
        </w:rPr>
        <w:t xml:space="preserve">, misunderstand and </w:t>
      </w:r>
      <w:r w:rsidRPr="00143282">
        <w:rPr>
          <w:rStyle w:val="StyleUnderline"/>
          <w:highlight w:val="cyan"/>
        </w:rPr>
        <w:t>inaccurately</w:t>
      </w:r>
      <w:r w:rsidRPr="00143282">
        <w:rPr>
          <w:rStyle w:val="StyleUnderline"/>
        </w:rPr>
        <w:t xml:space="preserve"> </w:t>
      </w:r>
      <w:r w:rsidRPr="00143282">
        <w:rPr>
          <w:rStyle w:val="StyleUnderline"/>
          <w:highlight w:val="cyan"/>
        </w:rPr>
        <w:t>represent</w:t>
      </w:r>
      <w:r w:rsidRPr="00143282">
        <w:rPr>
          <w:rStyle w:val="StyleUnderline"/>
        </w:rPr>
        <w:t xml:space="preserve"> the </w:t>
      </w:r>
      <w:r w:rsidRPr="00143282">
        <w:rPr>
          <w:rStyle w:val="StyleUnderline"/>
          <w:highlight w:val="cyan"/>
        </w:rPr>
        <w:t>relationships</w:t>
      </w:r>
      <w:r w:rsidRPr="00143282">
        <w:rPr>
          <w:rStyle w:val="StyleUnderline"/>
        </w:rPr>
        <w:t xml:space="preserve"> between justices and elected officials</w:t>
      </w:r>
      <w:r w:rsidRPr="00143282">
        <w:rPr>
          <w:sz w:val="16"/>
        </w:rPr>
        <w:t xml:space="preserve">. By looking at the dialogues between these parties it becomes apparent that judicial independence, when it actually occurs, is often exercised at the invitation of elected officials, and in the absence of any expressed majoritarian choice, in order to resolve </w:t>
      </w:r>
      <w:r w:rsidRPr="00143282">
        <w:rPr>
          <w:rStyle w:val="StyleUnderline"/>
          <w:highlight w:val="cyan"/>
        </w:rPr>
        <w:t>political controversies</w:t>
      </w:r>
      <w:r w:rsidRPr="00143282">
        <w:rPr>
          <w:sz w:val="16"/>
        </w:rPr>
        <w:t xml:space="preserve"> that elected officials cannot or do not want to resolve themselves. Hence the counter-majoritarian difficulty can be more appropriately characterized as the “non-majoritarian difficulty.”33 According to Graber, where crosscutting issues divide a </w:t>
      </w:r>
      <w:r w:rsidRPr="00143282">
        <w:rPr>
          <w:rStyle w:val="StyleUnderline"/>
          <w:highlight w:val="cyan"/>
        </w:rPr>
        <w:t>lawmaking majority an</w:t>
      </w:r>
      <w:r w:rsidRPr="00143282">
        <w:rPr>
          <w:sz w:val="16"/>
        </w:rPr>
        <w:t xml:space="preserve"> invitation [are] is often tacitly but consciously issued to the Court by political elites to resolve the </w:t>
      </w:r>
      <w:r w:rsidRPr="00143282">
        <w:rPr>
          <w:rStyle w:val="StyleUnderline"/>
          <w:highlight w:val="cyan"/>
        </w:rPr>
        <w:t>political controversy</w:t>
      </w:r>
      <w:r w:rsidRPr="00143282">
        <w:rPr>
          <w:sz w:val="16"/>
        </w:rPr>
        <w:t xml:space="preserve"> that they themselves are unwilling or unable to address, thereby “foisting disruptive political debates off on the Supreme Court.”34 Graber writes that “</w:t>
      </w:r>
      <w:r w:rsidRPr="00143282">
        <w:rPr>
          <w:rStyle w:val="StyleUnderline"/>
        </w:rPr>
        <w:t xml:space="preserve">elected </w:t>
      </w:r>
      <w:r w:rsidRPr="00143282">
        <w:rPr>
          <w:rStyle w:val="StyleUnderline"/>
          <w:highlight w:val="cyan"/>
        </w:rPr>
        <w:t>officials</w:t>
      </w:r>
      <w:r w:rsidRPr="00143282">
        <w:rPr>
          <w:rStyle w:val="StyleUnderline"/>
        </w:rPr>
        <w:t xml:space="preserve"> encourage or tacitly </w:t>
      </w:r>
      <w:r w:rsidRPr="00143282">
        <w:rPr>
          <w:rStyle w:val="StyleUnderline"/>
          <w:highlight w:val="cyan"/>
        </w:rPr>
        <w:t>support</w:t>
      </w:r>
      <w:r w:rsidRPr="00143282">
        <w:rPr>
          <w:rStyle w:val="StyleUnderline"/>
        </w:rPr>
        <w:t xml:space="preserve"> judicial </w:t>
      </w:r>
      <w:r w:rsidRPr="00143282">
        <w:rPr>
          <w:rStyle w:val="StyleUnderline"/>
          <w:highlight w:val="cyan"/>
        </w:rPr>
        <w:t>policymaking</w:t>
      </w:r>
      <w:r w:rsidRPr="00143282">
        <w:rPr>
          <w:rStyle w:val="StyleUnderline"/>
        </w:rPr>
        <w:t xml:space="preserve"> both as a </w:t>
      </w:r>
      <w:r w:rsidRPr="00143282">
        <w:rPr>
          <w:rStyle w:val="StyleUnderline"/>
          <w:highlight w:val="cyan"/>
        </w:rPr>
        <w:t>means of avoiding</w:t>
      </w:r>
      <w:r w:rsidRPr="00143282">
        <w:rPr>
          <w:rStyle w:val="StyleUnderline"/>
        </w:rPr>
        <w:t xml:space="preserve"> political </w:t>
      </w:r>
      <w:r w:rsidRPr="00143282">
        <w:rPr>
          <w:rStyle w:val="StyleUnderline"/>
          <w:highlight w:val="cyan"/>
        </w:rPr>
        <w:t>responsibility</w:t>
      </w:r>
      <w:r w:rsidRPr="00143282">
        <w:rPr>
          <w:rStyle w:val="StyleUnderline"/>
        </w:rPr>
        <w:t xml:space="preserve"> for making </w:t>
      </w:r>
      <w:r w:rsidRPr="00143282">
        <w:rPr>
          <w:rStyle w:val="StyleUnderline"/>
          <w:highlight w:val="cyan"/>
        </w:rPr>
        <w:t>tough decisions</w:t>
      </w:r>
      <w:r w:rsidRPr="00143282">
        <w:rPr>
          <w:rStyle w:val="StyleUnderline"/>
        </w:rPr>
        <w:t xml:space="preserve"> and as a means of pursuing controversial </w:t>
      </w:r>
      <w:r w:rsidRPr="00143282">
        <w:rPr>
          <w:rStyle w:val="StyleUnderline"/>
          <w:highlight w:val="cyan"/>
        </w:rPr>
        <w:t>policy goals</w:t>
      </w:r>
      <w:r w:rsidRPr="00143282">
        <w:rPr>
          <w:rStyle w:val="StyleUnderline"/>
        </w:rPr>
        <w:t xml:space="preserve"> that they cannot publicly advance through open legislative and electoral politics</w:t>
      </w:r>
      <w:r w:rsidRPr="00143282">
        <w:rPr>
          <w:sz w:val="16"/>
        </w:rPr>
        <w:t xml:space="preserve">.” 35 Furthermore, political and electoral advantages can accrue by ducking these tough questions and sending them on to be settled by the Court. Graber explains that </w:t>
      </w:r>
      <w:r w:rsidRPr="00143282">
        <w:rPr>
          <w:rStyle w:val="StyleUnderline"/>
          <w:highlight w:val="cyan"/>
        </w:rPr>
        <w:t>elites</w:t>
      </w:r>
      <w:r w:rsidRPr="00143282">
        <w:rPr>
          <w:sz w:val="16"/>
        </w:rPr>
        <w:t xml:space="preserve"> (including the executive) </w:t>
      </w:r>
      <w:r w:rsidRPr="00143282">
        <w:rPr>
          <w:rStyle w:val="StyleUnderline"/>
          <w:highlight w:val="cyan"/>
        </w:rPr>
        <w:t>can benefit</w:t>
      </w:r>
      <w:r w:rsidRPr="00143282">
        <w:rPr>
          <w:sz w:val="16"/>
        </w:rPr>
        <w:t xml:space="preserve"> from passing the political buck to </w:t>
      </w:r>
      <w:r w:rsidRPr="00143282">
        <w:rPr>
          <w:rStyle w:val="StyleUnderline"/>
          <w:highlight w:val="cyan"/>
        </w:rPr>
        <w:t>the Court in multiple ways</w:t>
      </w:r>
      <w:r w:rsidRPr="00143282">
        <w:rPr>
          <w:sz w:val="16"/>
        </w:rPr>
        <w:t xml:space="preserve">. Party activists can be redirected to focus on </w:t>
      </w:r>
      <w:r w:rsidRPr="00143282">
        <w:rPr>
          <w:rStyle w:val="StyleUnderline"/>
          <w:highlight w:val="cyan"/>
        </w:rPr>
        <w:t>legal action</w:t>
      </w:r>
      <w:r w:rsidRPr="00143282">
        <w:rPr>
          <w:sz w:val="16"/>
        </w:rPr>
        <w:t xml:space="preserve"> in the courts, thereby </w:t>
      </w:r>
      <w:r w:rsidRPr="00143282">
        <w:rPr>
          <w:rStyle w:val="StyleUnderline"/>
          <w:highlight w:val="cyan"/>
        </w:rPr>
        <w:t>reducing pressure on mainstream politicians</w:t>
      </w:r>
      <w:r w:rsidRPr="00143282">
        <w:rPr>
          <w:sz w:val="16"/>
        </w:rPr>
        <w:t xml:space="preserve"> who wish to maintain a more politically viable moderate stance. Voters can be </w:t>
      </w:r>
      <w:r w:rsidRPr="00143282">
        <w:rPr>
          <w:rStyle w:val="StyleUnderline"/>
          <w:highlight w:val="cyan"/>
        </w:rPr>
        <w:t>redirected to focus</w:t>
      </w:r>
      <w:r w:rsidRPr="00143282">
        <w:rPr>
          <w:sz w:val="16"/>
        </w:rPr>
        <w:t xml:space="preserve"> any ire they might have over </w:t>
      </w:r>
      <w:r w:rsidRPr="00143282">
        <w:rPr>
          <w:rStyle w:val="StyleUnderline"/>
          <w:highlight w:val="cyan"/>
        </w:rPr>
        <w:t>policy</w:t>
      </w:r>
      <w:r w:rsidRPr="00143282">
        <w:rPr>
          <w:sz w:val="16"/>
        </w:rPr>
        <w:t xml:space="preserve"> outcomes on the </w:t>
      </w:r>
      <w:r w:rsidRPr="00143282">
        <w:rPr>
          <w:rStyle w:val="StyleUnderline"/>
          <w:highlight w:val="cyan"/>
        </w:rPr>
        <w:t>Court</w:t>
      </w:r>
      <w:r w:rsidRPr="00143282">
        <w:rPr>
          <w:sz w:val="16"/>
        </w:rPr>
        <w:t xml:space="preserve">. Politicians can take responsive positions </w:t>
      </w:r>
      <w:r w:rsidRPr="00143282">
        <w:rPr>
          <w:rStyle w:val="StyleUnderline"/>
          <w:highlight w:val="cyan"/>
        </w:rPr>
        <w:t>on judicial decisions</w:t>
      </w:r>
      <w:r w:rsidRPr="00143282">
        <w:rPr>
          <w:sz w:val="16"/>
        </w:rPr>
        <w:t xml:space="preserve"> that may make for a good sound bite but really require no politically accountable action on their part. Finally, political compromise between the legislature and the executive might be had under the table of </w:t>
      </w:r>
      <w:r w:rsidRPr="00143282">
        <w:rPr>
          <w:rStyle w:val="StyleUnderline"/>
          <w:highlight w:val="cyan"/>
        </w:rPr>
        <w:t>Court policymaking</w:t>
      </w:r>
      <w:r w:rsidRPr="00143282">
        <w:rPr>
          <w:sz w:val="16"/>
        </w:rPr>
        <w:t xml:space="preserve">. 36 This is an impressive set of political benefits that can stem from a practice of </w:t>
      </w:r>
      <w:r w:rsidRPr="00143282">
        <w:rPr>
          <w:rStyle w:val="StyleUnderline"/>
          <w:highlight w:val="cyan"/>
        </w:rPr>
        <w:t>judicial supremacy</w:t>
      </w:r>
      <w:r w:rsidRPr="00143282">
        <w:rPr>
          <w:sz w:val="16"/>
        </w:rPr>
        <w:t xml:space="preserve"> that creates a Court equipped with the </w:t>
      </w:r>
      <w:r w:rsidRPr="00143282">
        <w:rPr>
          <w:rStyle w:val="StyleUnderline"/>
          <w:highlight w:val="cyan"/>
        </w:rPr>
        <w:t>interpretive authority</w:t>
      </w:r>
      <w:r w:rsidRPr="00143282">
        <w:rPr>
          <w:sz w:val="16"/>
        </w:rPr>
        <w:t xml:space="preserve"> and </w:t>
      </w:r>
      <w:r w:rsidRPr="00143282">
        <w:rPr>
          <w:rStyle w:val="StyleUnderline"/>
          <w:highlight w:val="cyan"/>
        </w:rPr>
        <w:t>legitimacy</w:t>
      </w:r>
      <w:r w:rsidRPr="00143282">
        <w:rPr>
          <w:sz w:val="16"/>
        </w:rPr>
        <w:t xml:space="preserve"> to make </w:t>
      </w:r>
      <w:r w:rsidRPr="00143282">
        <w:rPr>
          <w:rStyle w:val="StyleUnderline"/>
          <w:highlight w:val="cyan"/>
        </w:rPr>
        <w:t>controversial public policies</w:t>
      </w:r>
      <w:r w:rsidRPr="00143282">
        <w:rPr>
          <w:sz w:val="16"/>
        </w:rPr>
        <w:t xml:space="preserve">. Graber's article, then, highlights the perversion of </w:t>
      </w:r>
      <w:r w:rsidRPr="00143282">
        <w:rPr>
          <w:rStyle w:val="StyleUnderline"/>
          <w:highlight w:val="cyan"/>
        </w:rPr>
        <w:t>political accountability</w:t>
      </w:r>
      <w:r w:rsidRPr="00143282">
        <w:rPr>
          <w:sz w:val="16"/>
        </w:rPr>
        <w:t xml:space="preserve"> that can possibly </w:t>
      </w:r>
      <w:r w:rsidRPr="00143282">
        <w:rPr>
          <w:rStyle w:val="StyleUnderline"/>
          <w:highlight w:val="cyan"/>
        </w:rPr>
        <w:t>occur</w:t>
      </w:r>
      <w:r w:rsidRPr="00143282">
        <w:rPr>
          <w:sz w:val="16"/>
        </w:rPr>
        <w:t xml:space="preserve"> where </w:t>
      </w:r>
      <w:r w:rsidRPr="00143282">
        <w:rPr>
          <w:rStyle w:val="StyleUnderline"/>
        </w:rPr>
        <w:t>everyone</w:t>
      </w:r>
      <w:r w:rsidRPr="00143282">
        <w:rPr>
          <w:sz w:val="16"/>
        </w:rPr>
        <w:t xml:space="preserve"> in the system, the public included, accepts and expects </w:t>
      </w:r>
      <w:r w:rsidRPr="00143282">
        <w:rPr>
          <w:rStyle w:val="StyleUnderline"/>
          <w:highlight w:val="cyan"/>
        </w:rPr>
        <w:t>interpretive authority</w:t>
      </w:r>
      <w:r w:rsidRPr="00143282">
        <w:rPr>
          <w:sz w:val="16"/>
        </w:rPr>
        <w:t xml:space="preserve"> to reside </w:t>
      </w:r>
      <w:r w:rsidRPr="00143282">
        <w:rPr>
          <w:rStyle w:val="StyleUnderline"/>
          <w:highlight w:val="cyan"/>
        </w:rPr>
        <w:t>with</w:t>
      </w:r>
      <w:r w:rsidRPr="00143282">
        <w:rPr>
          <w:sz w:val="16"/>
        </w:rPr>
        <w:t xml:space="preserve"> the </w:t>
      </w:r>
      <w:r w:rsidRPr="00143282">
        <w:rPr>
          <w:rStyle w:val="StyleUnderline"/>
          <w:highlight w:val="cyan"/>
        </w:rPr>
        <w:t>courts</w:t>
      </w:r>
      <w:r w:rsidRPr="00143282">
        <w:rPr>
          <w:sz w:val="16"/>
        </w:rPr>
        <w:t>.</w:t>
      </w:r>
    </w:p>
    <w:p w14:paraId="1D2A1EDC" w14:textId="77777777" w:rsidR="00AB4EEF" w:rsidRPr="00AB4EEF" w:rsidRDefault="00AB4EEF" w:rsidP="00AB4EEF"/>
    <w:p w14:paraId="3FB42561" w14:textId="040B365D" w:rsidR="005B7289" w:rsidRDefault="005B7289" w:rsidP="005B7289">
      <w:pPr>
        <w:pStyle w:val="Heading2"/>
      </w:pPr>
      <w:r>
        <w:t>Federalism DA</w:t>
      </w:r>
    </w:p>
    <w:p w14:paraId="4F4126E9" w14:textId="4121A237" w:rsidR="00AB4EEF" w:rsidRDefault="00143282" w:rsidP="00AB4EEF">
      <w:pPr>
        <w:pStyle w:val="Heading4"/>
      </w:pPr>
      <w:r>
        <w:t xml:space="preserve">Federalism cannot </w:t>
      </w:r>
      <w:proofErr w:type="spellStart"/>
      <w:r>
        <w:t>spilover</w:t>
      </w:r>
      <w:proofErr w:type="spellEnd"/>
      <w:r>
        <w:t xml:space="preserve"> and there is no impact</w:t>
      </w:r>
    </w:p>
    <w:p w14:paraId="117EAB83" w14:textId="36348AC5" w:rsidR="00AB4EEF" w:rsidRDefault="00AB4EEF" w:rsidP="00AB4EEF">
      <w:r>
        <w:rPr>
          <w:rStyle w:val="Style13ptBold"/>
        </w:rPr>
        <w:t xml:space="preserve">Constantine ’16 </w:t>
      </w:r>
      <w:r w:rsidR="00143282">
        <w:rPr>
          <w:sz w:val="16"/>
          <w:szCs w:val="16"/>
        </w:rPr>
        <w:t>[</w:t>
      </w:r>
      <w:r w:rsidRPr="00456C10">
        <w:rPr>
          <w:sz w:val="16"/>
          <w:szCs w:val="16"/>
        </w:rPr>
        <w:t>Molly</w:t>
      </w:r>
      <w:r w:rsidR="00143282">
        <w:rPr>
          <w:sz w:val="16"/>
          <w:szCs w:val="16"/>
        </w:rPr>
        <w:t xml:space="preserve"> Constantine</w:t>
      </w:r>
      <w:r w:rsidRPr="00456C10">
        <w:rPr>
          <w:sz w:val="16"/>
          <w:szCs w:val="16"/>
        </w:rPr>
        <w:t xml:space="preserve"> B.A. in Political Science and Government from Boston University, administrative coordinator; Thesis, “The Capitol in the Classroom: Implementing the Common Core in an Era of Coercive Federalism,” </w:t>
      </w:r>
      <w:r w:rsidR="00143282" w:rsidRPr="00456C10">
        <w:rPr>
          <w:sz w:val="16"/>
          <w:szCs w:val="16"/>
        </w:rPr>
        <w:t>4/21/16</w:t>
      </w:r>
      <w:r w:rsidR="00143282">
        <w:rPr>
          <w:sz w:val="16"/>
          <w:szCs w:val="16"/>
        </w:rPr>
        <w:t xml:space="preserve">, </w:t>
      </w:r>
      <w:r w:rsidRPr="00456C10">
        <w:rPr>
          <w:sz w:val="16"/>
          <w:szCs w:val="16"/>
        </w:rPr>
        <w:t>open.bu.edu/bitstream/handle/2144/16144/Constantine.HonorsThesis.pdf</w:t>
      </w:r>
      <w:r w:rsidR="00143282">
        <w:rPr>
          <w:sz w:val="16"/>
          <w:szCs w:val="16"/>
        </w:rPr>
        <w:t>]</w:t>
      </w:r>
    </w:p>
    <w:p w14:paraId="43868586" w14:textId="77777777" w:rsidR="00AB4EEF" w:rsidRPr="00143282" w:rsidRDefault="00AB4EEF" w:rsidP="00143282">
      <w:pPr>
        <w:rPr>
          <w:sz w:val="16"/>
        </w:rPr>
      </w:pPr>
      <w:r w:rsidRPr="00143282">
        <w:rPr>
          <w:sz w:val="16"/>
        </w:rPr>
        <w:t xml:space="preserve">The challenges with implementing the federal programs have raised great concerns. Bowling and </w:t>
      </w:r>
      <w:proofErr w:type="spellStart"/>
      <w:r w:rsidRPr="00143282">
        <w:rPr>
          <w:sz w:val="16"/>
        </w:rPr>
        <w:t>Pickerill</w:t>
      </w:r>
      <w:proofErr w:type="spellEnd"/>
      <w:r w:rsidRPr="00143282">
        <w:rPr>
          <w:sz w:val="16"/>
        </w:rPr>
        <w:t xml:space="preserve"> discuss the </w:t>
      </w:r>
      <w:r w:rsidRPr="00143282">
        <w:rPr>
          <w:rStyle w:val="StyleUnderline"/>
          <w:highlight w:val="cyan"/>
        </w:rPr>
        <w:t>challenges faced by states</w:t>
      </w:r>
      <w:r w:rsidRPr="00143282">
        <w:rPr>
          <w:sz w:val="16"/>
        </w:rPr>
        <w:t xml:space="preserve"> as the </w:t>
      </w:r>
      <w:r w:rsidRPr="00143282">
        <w:rPr>
          <w:rStyle w:val="StyleUnderline"/>
          <w:highlight w:val="cyan"/>
        </w:rPr>
        <w:t>system of federalism</w:t>
      </w:r>
      <w:r w:rsidRPr="00143282">
        <w:rPr>
          <w:sz w:val="16"/>
        </w:rPr>
        <w:t xml:space="preserve"> our nation employs becomes less distinct.5 They note that as of 2012, the state of </w:t>
      </w:r>
      <w:r w:rsidRPr="00143282">
        <w:rPr>
          <w:rStyle w:val="StyleUnderline"/>
          <w:highlight w:val="cyan"/>
        </w:rPr>
        <w:t>our federalism</w:t>
      </w:r>
      <w:r w:rsidRPr="00143282">
        <w:rPr>
          <w:sz w:val="16"/>
        </w:rPr>
        <w:t xml:space="preserve"> can </w:t>
      </w:r>
      <w:r w:rsidRPr="00143282">
        <w:rPr>
          <w:rStyle w:val="StyleUnderline"/>
          <w:highlight w:val="cyan"/>
        </w:rPr>
        <w:t>no</w:t>
      </w:r>
      <w:r w:rsidRPr="00143282">
        <w:rPr>
          <w:sz w:val="16"/>
        </w:rPr>
        <w:t xml:space="preserve"> </w:t>
      </w:r>
      <w:r w:rsidRPr="00143282">
        <w:rPr>
          <w:rStyle w:val="StyleUnderline"/>
          <w:highlight w:val="cyan"/>
        </w:rPr>
        <w:t>longer</w:t>
      </w:r>
      <w:r w:rsidRPr="00143282">
        <w:rPr>
          <w:sz w:val="16"/>
        </w:rPr>
        <w:t xml:space="preserve"> be designated </w:t>
      </w:r>
      <w:r w:rsidRPr="00143282">
        <w:rPr>
          <w:rStyle w:val="StyleUnderline"/>
          <w:highlight w:val="cyan"/>
        </w:rPr>
        <w:t>as one specific type</w:t>
      </w:r>
      <w:r w:rsidRPr="00143282">
        <w:rPr>
          <w:sz w:val="16"/>
        </w:rPr>
        <w:t>. This can be attributed by, “</w:t>
      </w:r>
      <w:r w:rsidRPr="00143282">
        <w:rPr>
          <w:rStyle w:val="StyleUnderline"/>
          <w:highlight w:val="cyan"/>
        </w:rPr>
        <w:t>challenges at the federal</w:t>
      </w:r>
      <w:r w:rsidRPr="00143282">
        <w:rPr>
          <w:rStyle w:val="StyleUnderline"/>
        </w:rPr>
        <w:t xml:space="preserve"> </w:t>
      </w:r>
      <w:r w:rsidRPr="00143282">
        <w:rPr>
          <w:sz w:val="16"/>
        </w:rPr>
        <w:t xml:space="preserve">level-the party polarization, the budget deficit, the level of tax increases and spending cuts required, and the inability of lawmakers to compromise,” which have then trickled down to subnational governments in the process.6 </w:t>
      </w:r>
      <w:r w:rsidRPr="00143282">
        <w:rPr>
          <w:rStyle w:val="StyleUnderline"/>
          <w:highlight w:val="cyan"/>
        </w:rPr>
        <w:t xml:space="preserve">This fragmented federalism </w:t>
      </w:r>
      <w:r w:rsidRPr="00143282">
        <w:rPr>
          <w:sz w:val="16"/>
        </w:rPr>
        <w:t xml:space="preserve">is especially prominent in education policy, as Bowling and </w:t>
      </w:r>
      <w:proofErr w:type="spellStart"/>
      <w:r w:rsidRPr="00143282">
        <w:rPr>
          <w:sz w:val="16"/>
        </w:rPr>
        <w:t>Pickerill</w:t>
      </w:r>
      <w:proofErr w:type="spellEnd"/>
      <w:r w:rsidRPr="00143282">
        <w:rPr>
          <w:sz w:val="16"/>
        </w:rPr>
        <w:t xml:space="preserve"> explain. The overlapping existence of No Child Left Behind, the No Child Left Behind waivers, Race to the Top, and the end of the American Recovery and Reinvestment Act of 2009 has led to great confusion. </w:t>
      </w:r>
      <w:r w:rsidRPr="00143282">
        <w:rPr>
          <w:rStyle w:val="StyleUnderline"/>
          <w:highlight w:val="cyan"/>
        </w:rPr>
        <w:t>The lack of clarity in policy causes difficulty in</w:t>
      </w:r>
      <w:r w:rsidRPr="00143282">
        <w:rPr>
          <w:sz w:val="16"/>
        </w:rPr>
        <w:t xml:space="preserve"> determining the </w:t>
      </w:r>
      <w:r w:rsidRPr="00143282">
        <w:rPr>
          <w:rStyle w:val="StyleUnderline"/>
          <w:highlight w:val="cyan"/>
        </w:rPr>
        <w:t>authority of the federal government</w:t>
      </w:r>
      <w:r w:rsidRPr="00143282">
        <w:rPr>
          <w:sz w:val="16"/>
        </w:rPr>
        <w:t xml:space="preserve"> </w:t>
      </w:r>
      <w:r w:rsidRPr="00143282">
        <w:rPr>
          <w:rStyle w:val="StyleUnderline"/>
          <w:highlight w:val="cyan"/>
        </w:rPr>
        <w:t>and</w:t>
      </w:r>
      <w:r w:rsidRPr="00143282">
        <w:rPr>
          <w:sz w:val="16"/>
        </w:rPr>
        <w:t xml:space="preserve"> the </w:t>
      </w:r>
      <w:r w:rsidRPr="00143282">
        <w:rPr>
          <w:rStyle w:val="StyleUnderline"/>
          <w:highlight w:val="cyan"/>
        </w:rPr>
        <w:t>states</w:t>
      </w:r>
      <w:r w:rsidRPr="00143282">
        <w:rPr>
          <w:sz w:val="16"/>
        </w:rPr>
        <w:t xml:space="preserve">. One result of this fragmented federalism is the creation of state-specific policy. The inability of the federal government to offer more specific policy causes states to create </w:t>
      </w:r>
      <w:r w:rsidRPr="00143282">
        <w:rPr>
          <w:rStyle w:val="StyleUnderline"/>
          <w:highlight w:val="cyan"/>
        </w:rPr>
        <w:t>policy catering to their needs</w:t>
      </w:r>
      <w:r w:rsidRPr="00143282">
        <w:rPr>
          <w:sz w:val="16"/>
        </w:rPr>
        <w:t xml:space="preserve">. Recent education policies fall in line with the current period of </w:t>
      </w:r>
      <w:r w:rsidRPr="00143282">
        <w:rPr>
          <w:rStyle w:val="StyleUnderline"/>
          <w:highlight w:val="cyan"/>
        </w:rPr>
        <w:t>coercive federalism</w:t>
      </w:r>
      <w:r w:rsidRPr="00143282">
        <w:rPr>
          <w:sz w:val="16"/>
        </w:rPr>
        <w:t xml:space="preserve">, as federal policies seek to </w:t>
      </w:r>
      <w:r w:rsidRPr="00143282">
        <w:rPr>
          <w:rStyle w:val="StyleUnderline"/>
          <w:highlight w:val="cyan"/>
        </w:rPr>
        <w:t>address the disparity in</w:t>
      </w:r>
      <w:r w:rsidRPr="00143282">
        <w:rPr>
          <w:sz w:val="16"/>
        </w:rPr>
        <w:t xml:space="preserve"> academic achievement amongst students of different socioeconomic backgrounds, formally known as the achievement gap. Traditionally, education has been the responsibility of state governments. However, reforms to the education system over the past two decades have placed greater authority in the hands in the federal government, largely evident through </w:t>
      </w:r>
      <w:r w:rsidRPr="00143282">
        <w:rPr>
          <w:rStyle w:val="StyleUnderline"/>
          <w:highlight w:val="cyan"/>
        </w:rPr>
        <w:t>federal incentives programs</w:t>
      </w:r>
      <w:r w:rsidRPr="00143282">
        <w:rPr>
          <w:sz w:val="16"/>
        </w:rPr>
        <w:t xml:space="preserve"> and </w:t>
      </w:r>
      <w:r w:rsidRPr="00143282">
        <w:rPr>
          <w:rStyle w:val="StyleUnderline"/>
          <w:highlight w:val="cyan"/>
        </w:rPr>
        <w:t>policies</w:t>
      </w:r>
      <w:r w:rsidRPr="00143282">
        <w:rPr>
          <w:sz w:val="16"/>
        </w:rPr>
        <w:t xml:space="preserve"> aimed to instate nation-wide academic standards.</w:t>
      </w:r>
    </w:p>
    <w:p w14:paraId="1ABD43B8" w14:textId="77777777" w:rsidR="00AB4EEF" w:rsidRDefault="00AB4EEF" w:rsidP="00AB4EEF"/>
    <w:p w14:paraId="74966376" w14:textId="77777777" w:rsidR="009E2071" w:rsidRPr="009E2071" w:rsidRDefault="009E2071" w:rsidP="009E2071"/>
    <w:p w14:paraId="2D9DCA77" w14:textId="07E434D6" w:rsidR="007F39E7" w:rsidRDefault="007F39E7" w:rsidP="007F39E7">
      <w:pPr>
        <w:pStyle w:val="Heading1"/>
      </w:pPr>
      <w:r>
        <w:t>CP</w:t>
      </w:r>
    </w:p>
    <w:p w14:paraId="4E13C690" w14:textId="20AA91F4" w:rsidR="007F39E7" w:rsidRDefault="007F39E7" w:rsidP="007F39E7">
      <w:pPr>
        <w:pStyle w:val="Heading2"/>
      </w:pPr>
      <w:r>
        <w:t>States CP</w:t>
      </w:r>
    </w:p>
    <w:p w14:paraId="0544889B" w14:textId="1C7943D0" w:rsidR="00AF7055" w:rsidRDefault="00AF7055" w:rsidP="00AF7055">
      <w:pPr>
        <w:pStyle w:val="Heading4"/>
      </w:pPr>
      <w:r>
        <w:t xml:space="preserve">CBP follows federal agency and statures </w:t>
      </w:r>
    </w:p>
    <w:p w14:paraId="5FF23F32" w14:textId="6701DFB9" w:rsidR="00AF7055" w:rsidRDefault="00CE2BCF" w:rsidP="00AF7055">
      <w:pPr>
        <w:rPr>
          <w:sz w:val="16"/>
        </w:rPr>
      </w:pPr>
      <w:r w:rsidRPr="00CE2BCF">
        <w:rPr>
          <w:rStyle w:val="Style13ptBold"/>
        </w:rPr>
        <w:t>AIC 12</w:t>
      </w:r>
      <w:r>
        <w:rPr>
          <w:rStyle w:val="Style13ptBold"/>
        </w:rPr>
        <w:t xml:space="preserve"> </w:t>
      </w:r>
      <w:r w:rsidRPr="00CE2BCF">
        <w:rPr>
          <w:sz w:val="16"/>
        </w:rPr>
        <w:t xml:space="preserve">[American Integration Council, “Authority of U.S. Customs and Border Protection Agents: An Overview”, February 23, 2012, https://www.americanimmigrationcouncil.org/research/authority-us-customs-and-border-protection-agents-overview] </w:t>
      </w:r>
    </w:p>
    <w:p w14:paraId="6C625946" w14:textId="5B9930FA" w:rsidR="00CE2BCF" w:rsidRPr="00143282" w:rsidRDefault="00CE2BCF" w:rsidP="00AF7055">
      <w:pPr>
        <w:rPr>
          <w:rStyle w:val="Style13ptBold"/>
          <w:b w:val="0"/>
          <w:bCs w:val="0"/>
          <w:sz w:val="22"/>
        </w:rPr>
      </w:pPr>
      <w:r w:rsidRPr="00CE2BCF">
        <w:t>U.S. Customs and Border Protection (</w:t>
      </w:r>
      <w:r w:rsidRPr="00AB4EEF">
        <w:rPr>
          <w:rStyle w:val="StyleUnderline"/>
          <w:highlight w:val="cyan"/>
        </w:rPr>
        <w:t>CBP</w:t>
      </w:r>
      <w:r w:rsidRPr="00AB4EEF">
        <w:rPr>
          <w:highlight w:val="cyan"/>
        </w:rPr>
        <w:t>)</w:t>
      </w:r>
      <w:r w:rsidRPr="00CE2BCF">
        <w:t xml:space="preserve"> was established in 2003 as </w:t>
      </w:r>
      <w:r w:rsidRPr="00AB4EEF">
        <w:rPr>
          <w:rStyle w:val="StyleUnderline"/>
          <w:highlight w:val="cyan"/>
        </w:rPr>
        <w:t>an arm of the</w:t>
      </w:r>
      <w:r w:rsidRPr="00CE2BCF">
        <w:t xml:space="preserve"> Department of Homeland Security (</w:t>
      </w:r>
      <w:r w:rsidRPr="00AB4EEF">
        <w:rPr>
          <w:rStyle w:val="StyleUnderline"/>
          <w:highlight w:val="cyan"/>
        </w:rPr>
        <w:t>DHS</w:t>
      </w:r>
      <w:r w:rsidRPr="00CE2BCF">
        <w:t xml:space="preserve">). It combined agents from the U.S. Customs Service, the former Immigration and Naturalization Service and agricultural inspectors, who monitor the ports of entry, and the U.S. Border Patrol, who monitor the area between ports of entry. Today, CBP is the largest law enforcement agency within DHS, with more than 58,000 employees. </w:t>
      </w:r>
      <w:r w:rsidRPr="00AB4EEF">
        <w:rPr>
          <w:rStyle w:val="Emphasis"/>
          <w:highlight w:val="cyan"/>
        </w:rPr>
        <w:t>As federal officers</w:t>
      </w:r>
      <w:r w:rsidRPr="00CE2BCF">
        <w:t xml:space="preserve">, </w:t>
      </w:r>
      <w:r w:rsidRPr="00CE2BCF">
        <w:rPr>
          <w:rStyle w:val="StyleUnderline"/>
        </w:rPr>
        <w:t>CBP agents may only exercise</w:t>
      </w:r>
      <w:r w:rsidRPr="00CE2BCF">
        <w:t xml:space="preserve"> the </w:t>
      </w:r>
      <w:r w:rsidRPr="00AB4EEF">
        <w:rPr>
          <w:rStyle w:val="StyleUnderline"/>
          <w:highlight w:val="cyan"/>
        </w:rPr>
        <w:t>authority granted under federal statutes and regulations</w:t>
      </w:r>
      <w:r w:rsidRPr="00CE2BCF">
        <w:t>. This fact sheet provides a snapshot of search, interrogation, and arrest powers currently authorized under the law.</w:t>
      </w:r>
    </w:p>
    <w:p w14:paraId="483D627B" w14:textId="4926EB18" w:rsidR="00143282" w:rsidRDefault="00FB5F41" w:rsidP="00FB5F41">
      <w:pPr>
        <w:pStyle w:val="Heading2"/>
      </w:pPr>
      <w:r>
        <w:t>State Sanctuaries CP</w:t>
      </w:r>
    </w:p>
    <w:p w14:paraId="6E343754" w14:textId="52965744" w:rsidR="00EB63C6" w:rsidRPr="00EB63C6" w:rsidRDefault="00EB63C6" w:rsidP="00EB63C6">
      <w:pPr>
        <w:pStyle w:val="Heading4"/>
      </w:pPr>
      <w:r>
        <w:t>State Sanctuaries Suck.</w:t>
      </w:r>
    </w:p>
    <w:p w14:paraId="64F7E2C9" w14:textId="05ACDCD0" w:rsidR="00EB63C6" w:rsidRDefault="00EB63C6" w:rsidP="00EB63C6">
      <w:r w:rsidRPr="00EB63C6">
        <w:rPr>
          <w:rStyle w:val="Style13ptBold"/>
        </w:rPr>
        <w:t>Lonergan 23</w:t>
      </w:r>
      <w:r>
        <w:rPr>
          <w:rStyle w:val="Style13ptBold"/>
        </w:rPr>
        <w:t xml:space="preserve"> </w:t>
      </w:r>
      <w:r w:rsidRPr="00EB63C6">
        <w:t>[Brian Lonergan is director of communications at the Immigration Reform Law Institute (IRLI) in Washington, D.C, and co-host of IRLI’s “No Border, No Country” podcast.</w:t>
      </w:r>
      <w:r>
        <w:t xml:space="preserve"> IRLI, “</w:t>
      </w:r>
      <w:r w:rsidRPr="00EB63C6">
        <w:t>Can We Finally Agree that Sanctuary Cities are a Failed Experiment?</w:t>
      </w:r>
      <w:r>
        <w:t xml:space="preserve">” </w:t>
      </w:r>
      <w:r w:rsidRPr="00EB63C6">
        <w:t>September 7, 2023</w:t>
      </w:r>
      <w:r>
        <w:t xml:space="preserve">, </w:t>
      </w:r>
      <w:hyperlink r:id="rId8" w:history="1">
        <w:r w:rsidRPr="00FE107D">
          <w:rPr>
            <w:rStyle w:val="Hyperlink"/>
          </w:rPr>
          <w:t>https://irli.org/can-we-finally-agree-that-sanctuary-cities-are-a-failed-experiment/</w:t>
        </w:r>
      </w:hyperlink>
      <w:r>
        <w:t xml:space="preserve">] </w:t>
      </w:r>
    </w:p>
    <w:p w14:paraId="3A28D090" w14:textId="245EE520" w:rsidR="00EB63C6" w:rsidRPr="00EB63C6" w:rsidRDefault="00EB63C6" w:rsidP="00EB63C6">
      <w:pPr>
        <w:rPr>
          <w:sz w:val="16"/>
        </w:rPr>
      </w:pPr>
      <w:r w:rsidRPr="00EB63C6">
        <w:rPr>
          <w:sz w:val="16"/>
        </w:rPr>
        <w:t>Since its founding, America has had a leg up on other countries because of its willingness to think boldly and try new things. This was summed up by Supreme Court Justice Louis Brandeis, who in 1932 described how “</w:t>
      </w:r>
      <w:r w:rsidRPr="00EB63C6">
        <w:rPr>
          <w:rStyle w:val="StyleUnderline"/>
        </w:rPr>
        <w:t xml:space="preserve">a single courageous </w:t>
      </w:r>
      <w:r w:rsidRPr="004271C6">
        <w:rPr>
          <w:rStyle w:val="StyleUnderline"/>
          <w:highlight w:val="cyan"/>
        </w:rPr>
        <w:t>state may</w:t>
      </w:r>
      <w:r w:rsidRPr="00EB63C6">
        <w:rPr>
          <w:sz w:val="16"/>
        </w:rPr>
        <w:t xml:space="preserve">, if its citizens choose, </w:t>
      </w:r>
      <w:r w:rsidRPr="004271C6">
        <w:rPr>
          <w:rStyle w:val="StyleUnderline"/>
          <w:highlight w:val="cyan"/>
        </w:rPr>
        <w:t>serve as a laboratory</w:t>
      </w:r>
      <w:r w:rsidRPr="00EB63C6">
        <w:rPr>
          <w:sz w:val="16"/>
        </w:rPr>
        <w:t xml:space="preserve">, and </w:t>
      </w:r>
      <w:r w:rsidRPr="004271C6">
        <w:rPr>
          <w:rStyle w:val="StyleUnderline"/>
          <w:highlight w:val="cyan"/>
        </w:rPr>
        <w:t>try</w:t>
      </w:r>
      <w:r w:rsidRPr="00EB63C6">
        <w:rPr>
          <w:rStyle w:val="StyleUnderline"/>
        </w:rPr>
        <w:t xml:space="preserve"> novel</w:t>
      </w:r>
      <w:r w:rsidRPr="00EB63C6">
        <w:rPr>
          <w:sz w:val="16"/>
        </w:rPr>
        <w:t xml:space="preserve"> social and </w:t>
      </w:r>
      <w:r w:rsidRPr="00EB63C6">
        <w:rPr>
          <w:rStyle w:val="StyleUnderline"/>
        </w:rPr>
        <w:t>economic</w:t>
      </w:r>
      <w:r w:rsidRPr="00EB63C6">
        <w:rPr>
          <w:sz w:val="16"/>
        </w:rPr>
        <w:t xml:space="preserve"> experiments </w:t>
      </w:r>
      <w:r w:rsidRPr="004271C6">
        <w:rPr>
          <w:rStyle w:val="StyleUnderline"/>
          <w:highlight w:val="cyan"/>
        </w:rPr>
        <w:t>without risk to the</w:t>
      </w:r>
      <w:r w:rsidRPr="00EB63C6">
        <w:rPr>
          <w:rStyle w:val="StyleUnderline"/>
        </w:rPr>
        <w:t xml:space="preserve"> rest of the </w:t>
      </w:r>
      <w:r w:rsidRPr="004271C6">
        <w:rPr>
          <w:rStyle w:val="StyleUnderline"/>
          <w:highlight w:val="cyan"/>
        </w:rPr>
        <w:t>country</w:t>
      </w:r>
      <w:r w:rsidRPr="00EB63C6">
        <w:rPr>
          <w:rStyle w:val="StyleUnderline"/>
        </w:rPr>
        <w:t>.”</w:t>
      </w:r>
      <w:r w:rsidRPr="00EB63C6">
        <w:rPr>
          <w:sz w:val="16"/>
        </w:rPr>
        <w:t xml:space="preserve"> From that was born the idea of states as “laboratories of democracy,” a practice that continues today.</w:t>
      </w:r>
    </w:p>
    <w:p w14:paraId="0D7B7BBE" w14:textId="6F18C588" w:rsidR="00EB63C6" w:rsidRPr="00EB63C6" w:rsidRDefault="00EB63C6" w:rsidP="00EB63C6">
      <w:pPr>
        <w:rPr>
          <w:sz w:val="16"/>
        </w:rPr>
      </w:pPr>
      <w:r w:rsidRPr="00EB63C6">
        <w:rPr>
          <w:sz w:val="16"/>
        </w:rPr>
        <w:t xml:space="preserve">For several decades, a </w:t>
      </w:r>
      <w:r w:rsidRPr="004271C6">
        <w:rPr>
          <w:rStyle w:val="StyleUnderline"/>
          <w:highlight w:val="cyan"/>
        </w:rPr>
        <w:t>collection of</w:t>
      </w:r>
      <w:r w:rsidRPr="00EB63C6">
        <w:rPr>
          <w:rStyle w:val="StyleUnderline"/>
        </w:rPr>
        <w:t xml:space="preserve"> progressive </w:t>
      </w:r>
      <w:r w:rsidRPr="004271C6">
        <w:rPr>
          <w:rStyle w:val="StyleUnderline"/>
          <w:highlight w:val="cyan"/>
        </w:rPr>
        <w:t>states</w:t>
      </w:r>
      <w:r w:rsidRPr="00EB63C6">
        <w:rPr>
          <w:sz w:val="16"/>
        </w:rPr>
        <w:t>, counties and cities have conducted an experiment called sanctuary policies. Based on a preponderance of evidence, especially in the last few years, it is time to declare America’s experiment with sanctuary policies to be a complete failure and seek a better way.</w:t>
      </w:r>
    </w:p>
    <w:p w14:paraId="19A1D7B6" w14:textId="52A06A3F" w:rsidR="00EB63C6" w:rsidRPr="00EB63C6" w:rsidRDefault="00EB63C6" w:rsidP="00EB63C6">
      <w:pPr>
        <w:rPr>
          <w:sz w:val="16"/>
        </w:rPr>
      </w:pPr>
      <w:r w:rsidRPr="00EB63C6">
        <w:rPr>
          <w:sz w:val="16"/>
        </w:rPr>
        <w:t xml:space="preserve">The theory must have </w:t>
      </w:r>
      <w:r w:rsidRPr="004271C6">
        <w:rPr>
          <w:rStyle w:val="StyleUnderline"/>
          <w:highlight w:val="cyan"/>
        </w:rPr>
        <w:t>sounded great</w:t>
      </w:r>
      <w:r w:rsidRPr="00EB63C6">
        <w:rPr>
          <w:rStyle w:val="StyleUnderline"/>
        </w:rPr>
        <w:t xml:space="preserve"> when </w:t>
      </w:r>
      <w:r w:rsidRPr="004271C6">
        <w:rPr>
          <w:rStyle w:val="StyleUnderline"/>
          <w:highlight w:val="cyan"/>
        </w:rPr>
        <w:t>articulated in</w:t>
      </w:r>
      <w:r w:rsidRPr="00EB63C6">
        <w:rPr>
          <w:rStyle w:val="StyleUnderline"/>
        </w:rPr>
        <w:t xml:space="preserve"> the faculty </w:t>
      </w:r>
      <w:r w:rsidRPr="004271C6">
        <w:rPr>
          <w:rStyle w:val="StyleUnderline"/>
          <w:highlight w:val="cyan"/>
        </w:rPr>
        <w:t>lounges</w:t>
      </w:r>
      <w:r w:rsidRPr="00EB63C6">
        <w:rPr>
          <w:sz w:val="16"/>
        </w:rPr>
        <w:t xml:space="preserve"> of places like Oberlin and Columbia. The idea of </w:t>
      </w:r>
      <w:r w:rsidRPr="004271C6">
        <w:rPr>
          <w:rStyle w:val="StyleUnderline"/>
          <w:highlight w:val="cyan"/>
        </w:rPr>
        <w:t>defying federal</w:t>
      </w:r>
      <w:r w:rsidRPr="00EB63C6">
        <w:rPr>
          <w:rStyle w:val="StyleUnderline"/>
        </w:rPr>
        <w:t xml:space="preserve"> </w:t>
      </w:r>
      <w:r w:rsidRPr="004271C6">
        <w:rPr>
          <w:rStyle w:val="StyleUnderline"/>
          <w:highlight w:val="cyan"/>
        </w:rPr>
        <w:t>immigration law</w:t>
      </w:r>
      <w:r w:rsidRPr="00EB63C6">
        <w:rPr>
          <w:sz w:val="16"/>
        </w:rPr>
        <w:t xml:space="preserve"> and </w:t>
      </w:r>
      <w:r w:rsidRPr="004271C6">
        <w:rPr>
          <w:rStyle w:val="StyleUnderline"/>
          <w:highlight w:val="cyan"/>
        </w:rPr>
        <w:t>shielding</w:t>
      </w:r>
      <w:r w:rsidRPr="00EB63C6">
        <w:rPr>
          <w:rStyle w:val="StyleUnderline"/>
        </w:rPr>
        <w:t xml:space="preserve"> those here </w:t>
      </w:r>
      <w:r w:rsidRPr="004271C6">
        <w:rPr>
          <w:rStyle w:val="StyleUnderline"/>
          <w:highlight w:val="cyan"/>
        </w:rPr>
        <w:t>illegally</w:t>
      </w:r>
      <w:r w:rsidRPr="00EB63C6">
        <w:rPr>
          <w:sz w:val="16"/>
        </w:rPr>
        <w:t xml:space="preserve"> from consequences no doubt </w:t>
      </w:r>
      <w:r w:rsidRPr="004271C6">
        <w:rPr>
          <w:rStyle w:val="StyleUnderline"/>
          <w:highlight w:val="cyan"/>
        </w:rPr>
        <w:t>stroked the egos of intellectuals</w:t>
      </w:r>
      <w:r w:rsidRPr="00EB63C6">
        <w:rPr>
          <w:sz w:val="16"/>
        </w:rPr>
        <w:t xml:space="preserve"> who see themselves as having superior levels of compassion and charity. Those opposed to the idea were dismissed as captive to the darker human instinct towards “otherism” and xenophobia.</w:t>
      </w:r>
    </w:p>
    <w:p w14:paraId="6CDED7B7" w14:textId="006C37AC" w:rsidR="00EB63C6" w:rsidRPr="00EB63C6" w:rsidRDefault="00EB63C6" w:rsidP="00EB63C6">
      <w:pPr>
        <w:rPr>
          <w:sz w:val="16"/>
        </w:rPr>
      </w:pPr>
      <w:r w:rsidRPr="00EB63C6">
        <w:rPr>
          <w:sz w:val="16"/>
        </w:rPr>
        <w:t xml:space="preserve">As is often the case, however, </w:t>
      </w:r>
      <w:r w:rsidRPr="004271C6">
        <w:rPr>
          <w:rStyle w:val="StyleUnderline"/>
          <w:highlight w:val="cyan"/>
        </w:rPr>
        <w:t>theory and reality are two very different things</w:t>
      </w:r>
      <w:r w:rsidRPr="00EB63C6">
        <w:rPr>
          <w:rStyle w:val="StyleUnderline"/>
        </w:rPr>
        <w:t xml:space="preserve">. </w:t>
      </w:r>
      <w:r w:rsidRPr="004271C6">
        <w:rPr>
          <w:rStyle w:val="StyleUnderline"/>
          <w:highlight w:val="cyan"/>
        </w:rPr>
        <w:t>Sanctuary policies in practice have been a disaster</w:t>
      </w:r>
      <w:r w:rsidRPr="00EB63C6">
        <w:rPr>
          <w:sz w:val="16"/>
        </w:rPr>
        <w:t>, resulting in overcrowding, more crime, maxed out city budgets and unbearable tension in the communities where they are practiced.</w:t>
      </w:r>
    </w:p>
    <w:p w14:paraId="5FC9EAC1" w14:textId="6006D026" w:rsidR="00EB63C6" w:rsidRPr="00EB63C6" w:rsidRDefault="00EB63C6" w:rsidP="00EB63C6">
      <w:pPr>
        <w:rPr>
          <w:sz w:val="16"/>
        </w:rPr>
      </w:pPr>
      <w:r w:rsidRPr="00EB63C6">
        <w:rPr>
          <w:sz w:val="16"/>
        </w:rPr>
        <w:t>New York City has become the cautionary tale for this failure. City leaders long thought that, by its sheer size, resources and welcoming spirit, Gotham could absorb the additional illegal alien arrivals who would be drawn to the city’s permissive atmosphere.</w:t>
      </w:r>
    </w:p>
    <w:p w14:paraId="4C729161" w14:textId="3D6B7F7E" w:rsidR="00EB63C6" w:rsidRPr="00EB63C6" w:rsidRDefault="00EB63C6" w:rsidP="00EB63C6">
      <w:pPr>
        <w:rPr>
          <w:sz w:val="16"/>
        </w:rPr>
      </w:pPr>
      <w:r w:rsidRPr="00EB63C6">
        <w:rPr>
          <w:sz w:val="16"/>
        </w:rPr>
        <w:t>That all changed in the summer of 2022, when the governors of Texas and Florida sent busloads of aliens to New York. Within weeks the city was on its knees, forcing Mayor Eric Adams, a supporter of sanctuary policies, to beg the White House for a financial bailout. He also pressured, then sued, upstate, non-sanctuary New York communities to accept his city’s overflow.    In short, it was a complete repudiation of sanctuary policies, as well as the tiresome bumper sticker line that “Immigrants make communities stronger.” Would anyone argue that New York is stronger today as a result of its sanctuary policies? On the contrary, it has never looked weaker.</w:t>
      </w:r>
    </w:p>
    <w:p w14:paraId="4E11C84F" w14:textId="2A823BD1" w:rsidR="00EB63C6" w:rsidRPr="00EB63C6" w:rsidRDefault="00EB63C6" w:rsidP="00EB63C6">
      <w:pPr>
        <w:rPr>
          <w:sz w:val="16"/>
        </w:rPr>
      </w:pPr>
      <w:r w:rsidRPr="00EB63C6">
        <w:rPr>
          <w:sz w:val="16"/>
        </w:rPr>
        <w:t xml:space="preserve">Even before the full impact of the migrant influx to the city last summer, the Immigration Reform Law Institute named New York City as the most dangerous sanctuary community in America. </w:t>
      </w:r>
    </w:p>
    <w:p w14:paraId="427B506F" w14:textId="1C0297B2" w:rsidR="00EB63C6" w:rsidRPr="00EB63C6" w:rsidRDefault="00EB63C6" w:rsidP="00EB63C6">
      <w:pPr>
        <w:rPr>
          <w:sz w:val="16"/>
        </w:rPr>
      </w:pPr>
      <w:r w:rsidRPr="00EB63C6">
        <w:rPr>
          <w:sz w:val="16"/>
        </w:rPr>
        <w:t xml:space="preserve">The situation is not much better in Chicago, which, like New York, dove head first into </w:t>
      </w:r>
      <w:r w:rsidRPr="004271C6">
        <w:rPr>
          <w:rStyle w:val="StyleUnderline"/>
          <w:highlight w:val="cyan"/>
        </w:rPr>
        <w:t>sanctuary madness</w:t>
      </w:r>
      <w:r w:rsidRPr="00EB63C6">
        <w:rPr>
          <w:rStyle w:val="StyleUnderline"/>
        </w:rPr>
        <w:t xml:space="preserve">. The </w:t>
      </w:r>
      <w:r w:rsidRPr="004271C6">
        <w:rPr>
          <w:rStyle w:val="StyleUnderline"/>
          <w:highlight w:val="cyan"/>
        </w:rPr>
        <w:t>policy</w:t>
      </w:r>
      <w:r w:rsidRPr="00EB63C6">
        <w:rPr>
          <w:rStyle w:val="StyleUnderline"/>
        </w:rPr>
        <w:t xml:space="preserve"> has </w:t>
      </w:r>
      <w:r w:rsidRPr="004271C6">
        <w:rPr>
          <w:rStyle w:val="StyleUnderline"/>
          <w:highlight w:val="cyan"/>
        </w:rPr>
        <w:t>resulted in</w:t>
      </w:r>
      <w:r w:rsidRPr="00EB63C6">
        <w:rPr>
          <w:rStyle w:val="StyleUnderline"/>
        </w:rPr>
        <w:t xml:space="preserve"> </w:t>
      </w:r>
      <w:r w:rsidRPr="004271C6">
        <w:rPr>
          <w:rStyle w:val="StyleUnderline"/>
          <w:highlight w:val="cyan"/>
        </w:rPr>
        <w:t>scenes</w:t>
      </w:r>
      <w:r w:rsidRPr="00EB63C6">
        <w:rPr>
          <w:rStyle w:val="StyleUnderline"/>
        </w:rPr>
        <w:t xml:space="preserve"> of migrants sleeping on the floor </w:t>
      </w:r>
      <w:proofErr w:type="spellStart"/>
      <w:r w:rsidRPr="00EB63C6">
        <w:rPr>
          <w:rStyle w:val="StyleUnderline"/>
        </w:rPr>
        <w:t>en</w:t>
      </w:r>
      <w:proofErr w:type="spellEnd"/>
      <w:r w:rsidRPr="00EB63C6">
        <w:rPr>
          <w:rStyle w:val="StyleUnderline"/>
        </w:rPr>
        <w:t xml:space="preserve"> masse in police stations</w:t>
      </w:r>
      <w:r w:rsidRPr="00EB63C6">
        <w:rPr>
          <w:sz w:val="16"/>
        </w:rPr>
        <w:t xml:space="preserve"> and fights breaking out at overcrowded shelters. Conditions there as a result of the border stampede have gotten so bad that Alderman Raymond Lopez, a Democrat, is calling for the city </w:t>
      </w:r>
      <w:r w:rsidRPr="004271C6">
        <w:rPr>
          <w:rStyle w:val="StyleUnderline"/>
          <w:highlight w:val="cyan"/>
        </w:rPr>
        <w:t>to end its sanctuary policy</w:t>
      </w:r>
      <w:r w:rsidRPr="00EB63C6">
        <w:rPr>
          <w:sz w:val="16"/>
        </w:rPr>
        <w:t>.</w:t>
      </w:r>
    </w:p>
    <w:p w14:paraId="414CA1DA" w14:textId="5002F1C9" w:rsidR="00EB63C6" w:rsidRPr="00EB63C6" w:rsidRDefault="00EB63C6" w:rsidP="00EB63C6">
      <w:pPr>
        <w:rPr>
          <w:sz w:val="16"/>
        </w:rPr>
      </w:pPr>
      <w:r w:rsidRPr="00EB63C6">
        <w:rPr>
          <w:sz w:val="16"/>
        </w:rPr>
        <w:t>Seeing this sad spectacle, some may argue that the residents of those cities got the policies they voted for. That is true, and fulfills the “if its citizens choose” portion of the laboratories of democracy quote from Justice Brandeis.</w:t>
      </w:r>
    </w:p>
    <w:p w14:paraId="35AA2A6E" w14:textId="4DBC6887" w:rsidR="00EB63C6" w:rsidRPr="00EB63C6" w:rsidRDefault="00EB63C6" w:rsidP="00EB63C6">
      <w:pPr>
        <w:rPr>
          <w:sz w:val="16"/>
        </w:rPr>
      </w:pPr>
      <w:r w:rsidRPr="00EB63C6">
        <w:rPr>
          <w:sz w:val="16"/>
        </w:rPr>
        <w:t>However, there is increasing evidence of buyers’ remorse from those residents. A recent poll of New Yorkers found that 82 percent of Empire State voters said the flow of migrants to the state is a serious problem. Fifty-eight percent said that New Yorkers have already done enough for new migrants and should now work to slow the flow of migrants to New York. For a deep blue state like New York, this is what is known as a sea change of public opinion.</w:t>
      </w:r>
    </w:p>
    <w:p w14:paraId="68DD8757" w14:textId="5472A8A3" w:rsidR="00EB63C6" w:rsidRPr="00EB63C6" w:rsidRDefault="00EB63C6" w:rsidP="00EB63C6">
      <w:pPr>
        <w:rPr>
          <w:sz w:val="16"/>
        </w:rPr>
      </w:pPr>
      <w:r w:rsidRPr="00EB63C6">
        <w:rPr>
          <w:sz w:val="16"/>
        </w:rPr>
        <w:t>There is a similar tone in Chicago, where town hall meetings have erupted with angry residents venting their frustrations at city officials over the mess that sanctuary laws have produced in their city.</w:t>
      </w:r>
    </w:p>
    <w:p w14:paraId="6B800728" w14:textId="63D09861" w:rsidR="00EB63C6" w:rsidRPr="00EB63C6" w:rsidRDefault="00EB63C6" w:rsidP="00EB63C6">
      <w:pPr>
        <w:rPr>
          <w:sz w:val="16"/>
        </w:rPr>
      </w:pPr>
      <w:r w:rsidRPr="00EB63C6">
        <w:rPr>
          <w:sz w:val="16"/>
        </w:rPr>
        <w:t xml:space="preserve">Much like how banks undergo stress tests to measure their stability, </w:t>
      </w:r>
      <w:r w:rsidRPr="004271C6">
        <w:rPr>
          <w:rStyle w:val="StyleUnderline"/>
        </w:rPr>
        <w:t>the</w:t>
      </w:r>
      <w:r w:rsidRPr="00EB63C6">
        <w:rPr>
          <w:rStyle w:val="StyleUnderline"/>
        </w:rPr>
        <w:t xml:space="preserve"> </w:t>
      </w:r>
      <w:r w:rsidRPr="004271C6">
        <w:rPr>
          <w:rStyle w:val="StyleUnderline"/>
          <w:highlight w:val="cyan"/>
        </w:rPr>
        <w:t>Biden-caused border crisis</w:t>
      </w:r>
      <w:r w:rsidRPr="00EB63C6">
        <w:rPr>
          <w:rStyle w:val="StyleUnderline"/>
        </w:rPr>
        <w:t xml:space="preserve"> has been a </w:t>
      </w:r>
      <w:r w:rsidRPr="004271C6">
        <w:rPr>
          <w:rStyle w:val="StyleUnderline"/>
          <w:highlight w:val="cyan"/>
        </w:rPr>
        <w:t>chance for</w:t>
      </w:r>
      <w:r w:rsidRPr="00EB63C6">
        <w:rPr>
          <w:rStyle w:val="StyleUnderline"/>
        </w:rPr>
        <w:t xml:space="preserve"> America’s </w:t>
      </w:r>
      <w:r w:rsidRPr="004271C6">
        <w:rPr>
          <w:rStyle w:val="StyleUnderline"/>
          <w:highlight w:val="cyan"/>
        </w:rPr>
        <w:t>sanctuary cities</w:t>
      </w:r>
      <w:r w:rsidRPr="00EB63C6">
        <w:rPr>
          <w:rStyle w:val="StyleUnderline"/>
        </w:rPr>
        <w:t xml:space="preserve"> to match their rhetoric with result</w:t>
      </w:r>
      <w:r w:rsidRPr="00EB63C6">
        <w:rPr>
          <w:sz w:val="16"/>
        </w:rPr>
        <w:t>s, and they have failed miserably. Whatever the intentions behind them, sanctuary policies are doomed to produce horrible outcomes wherever they are implemented.</w:t>
      </w:r>
    </w:p>
    <w:p w14:paraId="1A202879" w14:textId="73170D76" w:rsidR="00EB63C6" w:rsidRPr="004271C6" w:rsidRDefault="00EB63C6" w:rsidP="00EB63C6">
      <w:pPr>
        <w:rPr>
          <w:rStyle w:val="Style13ptBold"/>
          <w:b w:val="0"/>
          <w:bCs w:val="0"/>
          <w:sz w:val="22"/>
          <w:u w:val="single"/>
        </w:rPr>
      </w:pPr>
      <w:r w:rsidRPr="00EB63C6">
        <w:rPr>
          <w:sz w:val="16"/>
        </w:rPr>
        <w:t xml:space="preserve">Like the residents of New York and Chicago, </w:t>
      </w:r>
      <w:r w:rsidRPr="004271C6">
        <w:rPr>
          <w:rStyle w:val="StyleUnderline"/>
          <w:highlight w:val="cyan"/>
        </w:rPr>
        <w:t>the rest of America must stand and tell their elected leaders that this failed experiment is over.</w:t>
      </w:r>
      <w:r w:rsidRPr="00EB63C6">
        <w:rPr>
          <w:rStyle w:val="StyleUnderline"/>
        </w:rPr>
        <w:t xml:space="preserve">    </w:t>
      </w:r>
    </w:p>
    <w:p w14:paraId="630F2CDC" w14:textId="5AFF869D" w:rsidR="00FB5F41" w:rsidRDefault="00FB5F41" w:rsidP="00FB5F41">
      <w:pPr>
        <w:pStyle w:val="Heading2"/>
      </w:pPr>
      <w:r>
        <w:t>Data Sharing CP</w:t>
      </w:r>
    </w:p>
    <w:p w14:paraId="18CA21BD" w14:textId="6CFAC629" w:rsidR="004271C6" w:rsidRDefault="004271C6" w:rsidP="004271C6">
      <w:pPr>
        <w:pStyle w:val="Heading4"/>
      </w:pPr>
      <w:r>
        <w:t xml:space="preserve">CBP is key --- already has data </w:t>
      </w:r>
    </w:p>
    <w:p w14:paraId="2D26220D" w14:textId="0EB72B40" w:rsidR="004271C6" w:rsidRDefault="004271C6" w:rsidP="004271C6">
      <w:r>
        <w:t>Gov ND [US government, USCBP website, “</w:t>
      </w:r>
      <w:r w:rsidRPr="004271C6">
        <w:t>About CBP</w:t>
      </w:r>
      <w:r>
        <w:t xml:space="preserve">”, No Date, </w:t>
      </w:r>
      <w:hyperlink r:id="rId9" w:history="1">
        <w:r w:rsidRPr="00FE107D">
          <w:rPr>
            <w:rStyle w:val="Hyperlink"/>
          </w:rPr>
          <w:t>https://www.cbp.gov/about</w:t>
        </w:r>
      </w:hyperlink>
      <w:r>
        <w:t xml:space="preserve">] </w:t>
      </w:r>
    </w:p>
    <w:p w14:paraId="7270747D" w14:textId="6B9101A3" w:rsidR="004271C6" w:rsidRDefault="004271C6" w:rsidP="004271C6">
      <w:r>
        <w:t xml:space="preserve">With more than 60,000 employees, U.S. Customs and Border Protection, </w:t>
      </w:r>
      <w:r w:rsidRPr="004271C6">
        <w:rPr>
          <w:rStyle w:val="StyleUnderline"/>
          <w:highlight w:val="cyan"/>
        </w:rPr>
        <w:t>CBP</w:t>
      </w:r>
      <w:r>
        <w:t xml:space="preserve">, is one of the world's </w:t>
      </w:r>
      <w:r w:rsidRPr="004271C6">
        <w:rPr>
          <w:rStyle w:val="StyleUnderline"/>
          <w:highlight w:val="cyan"/>
        </w:rPr>
        <w:t>largest law enforcement</w:t>
      </w:r>
      <w:r>
        <w:t xml:space="preserve"> organizations and is </w:t>
      </w:r>
      <w:r w:rsidRPr="004271C6">
        <w:rPr>
          <w:rStyle w:val="StyleUnderline"/>
          <w:highlight w:val="cyan"/>
        </w:rPr>
        <w:t>charged with</w:t>
      </w:r>
      <w:r>
        <w:t xml:space="preserve"> keeping terrorists and their weapons out of the U.S. while </w:t>
      </w:r>
      <w:r w:rsidRPr="004271C6">
        <w:rPr>
          <w:rStyle w:val="StyleUnderline"/>
          <w:highlight w:val="cyan"/>
        </w:rPr>
        <w:t>facilitating lawful</w:t>
      </w:r>
      <w:r>
        <w:t xml:space="preserve"> international travel and trade.</w:t>
      </w:r>
    </w:p>
    <w:p w14:paraId="5F31E3BB" w14:textId="77777777" w:rsidR="004271C6" w:rsidRDefault="004271C6" w:rsidP="004271C6">
      <w:r>
        <w:t xml:space="preserve">As the United States’ first </w:t>
      </w:r>
      <w:r w:rsidRPr="004271C6">
        <w:rPr>
          <w:rStyle w:val="StyleUnderline"/>
          <w:highlight w:val="cyan"/>
        </w:rPr>
        <w:t>unified border entity</w:t>
      </w:r>
      <w:r>
        <w:t xml:space="preserve">, CBP takes a </w:t>
      </w:r>
      <w:r w:rsidRPr="004271C6">
        <w:rPr>
          <w:rStyle w:val="StyleUnderline"/>
          <w:highlight w:val="cyan"/>
        </w:rPr>
        <w:t>comprehensive approach</w:t>
      </w:r>
      <w:r w:rsidRPr="004271C6">
        <w:rPr>
          <w:rStyle w:val="StyleUnderline"/>
        </w:rPr>
        <w:t xml:space="preserve"> </w:t>
      </w:r>
      <w:r w:rsidRPr="004271C6">
        <w:rPr>
          <w:rStyle w:val="StyleUnderline"/>
          <w:highlight w:val="cyan"/>
        </w:rPr>
        <w:t>to</w:t>
      </w:r>
      <w:r w:rsidRPr="004271C6">
        <w:rPr>
          <w:rStyle w:val="StyleUnderline"/>
        </w:rPr>
        <w:t xml:space="preserve"> border </w:t>
      </w:r>
      <w:r w:rsidRPr="004271C6">
        <w:rPr>
          <w:rStyle w:val="StyleUnderline"/>
          <w:highlight w:val="cyan"/>
        </w:rPr>
        <w:t>management</w:t>
      </w:r>
      <w:r>
        <w:t xml:space="preserve"> and control, </w:t>
      </w:r>
      <w:r w:rsidRPr="004271C6">
        <w:rPr>
          <w:rStyle w:val="StyleUnderline"/>
        </w:rPr>
        <w:t xml:space="preserve">combining customs, immigration, </w:t>
      </w:r>
      <w:r w:rsidRPr="004271C6">
        <w:rPr>
          <w:rStyle w:val="StyleUnderline"/>
          <w:highlight w:val="cyan"/>
        </w:rPr>
        <w:t>border security</w:t>
      </w:r>
      <w:r>
        <w:t>, and agricultural protection into one coordinated and supportive activity.</w:t>
      </w:r>
    </w:p>
    <w:p w14:paraId="1D29A920" w14:textId="23677BEE" w:rsidR="004271C6" w:rsidRPr="004271C6" w:rsidRDefault="004271C6" w:rsidP="004271C6">
      <w:pPr>
        <w:rPr>
          <w:rStyle w:val="StyleUnderline"/>
        </w:rPr>
      </w:pPr>
      <w:r w:rsidRPr="004271C6">
        <w:rPr>
          <w:rStyle w:val="StyleUnderline"/>
          <w:highlight w:val="cyan"/>
        </w:rPr>
        <w:t>Enhancing</w:t>
      </w:r>
      <w:r w:rsidRPr="004271C6">
        <w:rPr>
          <w:rStyle w:val="StyleUnderline"/>
        </w:rPr>
        <w:t xml:space="preserve"> the nation’s security </w:t>
      </w:r>
      <w:r w:rsidRPr="004271C6">
        <w:rPr>
          <w:rStyle w:val="StyleUnderline"/>
          <w:highlight w:val="cyan"/>
        </w:rPr>
        <w:t>through</w:t>
      </w:r>
      <w:r w:rsidRPr="004271C6">
        <w:rPr>
          <w:rStyle w:val="StyleUnderline"/>
        </w:rPr>
        <w:t xml:space="preserve"> innovation, </w:t>
      </w:r>
      <w:r w:rsidRPr="004271C6">
        <w:rPr>
          <w:rStyle w:val="Emphasis"/>
          <w:highlight w:val="cyan"/>
        </w:rPr>
        <w:t>intelligence</w:t>
      </w:r>
      <w:r w:rsidRPr="004271C6">
        <w:rPr>
          <w:rStyle w:val="StyleUnderline"/>
        </w:rPr>
        <w:t xml:space="preserve">, </w:t>
      </w:r>
      <w:r w:rsidRPr="004271C6">
        <w:rPr>
          <w:rStyle w:val="StyleUnderline"/>
          <w:highlight w:val="cyan"/>
        </w:rPr>
        <w:t>collaboration</w:t>
      </w:r>
      <w:r w:rsidRPr="004271C6">
        <w:rPr>
          <w:rStyle w:val="StyleUnderline"/>
        </w:rPr>
        <w:t xml:space="preserve"> </w:t>
      </w:r>
      <w:r w:rsidRPr="004271C6">
        <w:rPr>
          <w:rStyle w:val="StyleUnderline"/>
          <w:highlight w:val="cyan"/>
        </w:rPr>
        <w:t>and trust.</w:t>
      </w:r>
    </w:p>
    <w:p w14:paraId="7432CB01" w14:textId="590E22E0" w:rsidR="00FB5F41" w:rsidRDefault="00EB63C6" w:rsidP="00FB5F41">
      <w:pPr>
        <w:pStyle w:val="Heading2"/>
      </w:pPr>
      <w:proofErr w:type="gramStart"/>
      <w:r>
        <w:t>Non Enforcement</w:t>
      </w:r>
      <w:proofErr w:type="gramEnd"/>
      <w:r>
        <w:t xml:space="preserve"> CP</w:t>
      </w:r>
    </w:p>
    <w:p w14:paraId="41368A67" w14:textId="73DF086C" w:rsidR="004C22BF" w:rsidRPr="004C22BF" w:rsidRDefault="004C22BF" w:rsidP="004C22BF">
      <w:r>
        <w:t xml:space="preserve">Use </w:t>
      </w:r>
      <w:proofErr w:type="spellStart"/>
      <w:r>
        <w:t>ur</w:t>
      </w:r>
      <w:proofErr w:type="spellEnd"/>
      <w:r>
        <w:t xml:space="preserve"> head how does </w:t>
      </w:r>
      <w:r w:rsidR="00AE227C">
        <w:t>not doing the plan solve the plan.</w:t>
      </w:r>
    </w:p>
    <w:p w14:paraId="1821DB47" w14:textId="65E5EE0F" w:rsidR="007F39E7" w:rsidRDefault="007F39E7" w:rsidP="007F39E7">
      <w:pPr>
        <w:pStyle w:val="Heading1"/>
      </w:pPr>
      <w:r>
        <w:t>K</w:t>
      </w:r>
    </w:p>
    <w:p w14:paraId="419AC826" w14:textId="7F0DA557" w:rsidR="007F39E7" w:rsidRDefault="007F39E7" w:rsidP="007F39E7">
      <w:pPr>
        <w:pStyle w:val="Heading2"/>
      </w:pPr>
      <w:r>
        <w:t>FW</w:t>
      </w:r>
    </w:p>
    <w:p w14:paraId="45392EF2" w14:textId="77777777" w:rsidR="00817A80" w:rsidRDefault="00817A80" w:rsidP="00817A80">
      <w:pPr>
        <w:pStyle w:val="Heading3"/>
      </w:pPr>
      <w:r>
        <w:t>IP GOOD</w:t>
      </w:r>
    </w:p>
    <w:p w14:paraId="3DCAE476" w14:textId="77777777" w:rsidR="00817A80" w:rsidRDefault="00817A80" w:rsidP="00817A80">
      <w:pPr>
        <w:pStyle w:val="Heading4"/>
        <w:spacing w:before="30" w:line="278" w:lineRule="atLeast"/>
        <w:rPr>
          <w:rFonts w:eastAsia="Times New Roman" w:cs="Calibri"/>
          <w:color w:val="000000"/>
          <w:szCs w:val="26"/>
        </w:rPr>
      </w:pPr>
      <w:r>
        <w:rPr>
          <w:rFonts w:cs="Calibri"/>
          <w:color w:val="000000"/>
          <w:szCs w:val="26"/>
        </w:rPr>
        <w:t xml:space="preserve">IP is a social good </w:t>
      </w:r>
    </w:p>
    <w:p w14:paraId="2BAB67F2" w14:textId="77777777" w:rsidR="00817A80" w:rsidRPr="000F02BE" w:rsidRDefault="00817A80" w:rsidP="00817A80">
      <w:pPr>
        <w:spacing w:after="120" w:line="235" w:lineRule="atLeast"/>
        <w:rPr>
          <w:color w:val="000000"/>
          <w:sz w:val="16"/>
        </w:rPr>
      </w:pPr>
      <w:proofErr w:type="spellStart"/>
      <w:r>
        <w:rPr>
          <w:b/>
          <w:bCs/>
          <w:color w:val="000000"/>
          <w:sz w:val="26"/>
          <w:szCs w:val="26"/>
        </w:rPr>
        <w:t>Biagioli</w:t>
      </w:r>
      <w:proofErr w:type="spellEnd"/>
      <w:r>
        <w:rPr>
          <w:b/>
          <w:bCs/>
          <w:color w:val="000000"/>
          <w:sz w:val="26"/>
          <w:szCs w:val="26"/>
        </w:rPr>
        <w:t xml:space="preserve"> 18</w:t>
      </w:r>
      <w:r>
        <w:rPr>
          <w:color w:val="000000"/>
        </w:rPr>
        <w:t> </w:t>
      </w:r>
      <w:r w:rsidRPr="000F02BE">
        <w:rPr>
          <w:color w:val="000000"/>
          <w:sz w:val="16"/>
        </w:rPr>
        <w:t xml:space="preserve">[Distinguished professor of law and science and technology studies and director of the Center for Innovation Studies at the University of California, Davis. Mario, 10-22-18, “Weighing intellectual property: Can we balance the social costs and benefits of </w:t>
      </w:r>
      <w:proofErr w:type="gramStart"/>
      <w:r w:rsidRPr="000F02BE">
        <w:rPr>
          <w:color w:val="000000"/>
          <w:sz w:val="16"/>
        </w:rPr>
        <w:t>patenting?,</w:t>
      </w:r>
      <w:proofErr w:type="gramEnd"/>
      <w:r w:rsidRPr="000F02BE">
        <w:rPr>
          <w:color w:val="000000"/>
          <w:sz w:val="16"/>
        </w:rPr>
        <w:t>” Sage Journals, https://journals.sagepub.com/doi/full/10.1177/0073275318797787]</w:t>
      </w:r>
    </w:p>
    <w:p w14:paraId="69BF8A06" w14:textId="77777777" w:rsidR="00817A80" w:rsidRDefault="00817A80" w:rsidP="00817A80">
      <w:pPr>
        <w:spacing w:line="235" w:lineRule="atLeast"/>
        <w:rPr>
          <w:color w:val="000000"/>
        </w:rPr>
      </w:pPr>
      <w:r>
        <w:rPr>
          <w:color w:val="000000"/>
          <w:u w:val="single"/>
        </w:rPr>
        <w:t>While private property is treated as a personal right and has been recognized, in different forms, for millennia</w:t>
      </w:r>
      <w:r>
        <w:rPr>
          <w:color w:val="000000"/>
        </w:rPr>
        <w:t>, </w:t>
      </w:r>
      <w:r w:rsidRPr="00AB4EEF">
        <w:rPr>
          <w:b/>
          <w:bCs/>
          <w:color w:val="000000"/>
          <w:highlight w:val="cyan"/>
          <w:u w:val="single"/>
          <w:shd w:val="clear" w:color="auto" w:fill="FFFF00"/>
        </w:rPr>
        <w:t>intellectual property</w:t>
      </w:r>
      <w:r w:rsidRPr="00AB4EEF">
        <w:rPr>
          <w:color w:val="000000"/>
          <w:highlight w:val="cyan"/>
        </w:rPr>
        <w:t> </w:t>
      </w:r>
      <w:r w:rsidRPr="00AB4EEF">
        <w:rPr>
          <w:color w:val="000000"/>
          <w:highlight w:val="cyan"/>
          <w:u w:val="single"/>
          <w:shd w:val="clear" w:color="auto" w:fill="FFFF00"/>
        </w:rPr>
        <w:t>is a</w:t>
      </w:r>
      <w:r>
        <w:rPr>
          <w:color w:val="000000"/>
        </w:rPr>
        <w:t> </w:t>
      </w:r>
      <w:r>
        <w:rPr>
          <w:color w:val="000000"/>
          <w:u w:val="single"/>
        </w:rPr>
        <w:t>much more</w:t>
      </w:r>
      <w:r>
        <w:rPr>
          <w:color w:val="000000"/>
        </w:rPr>
        <w:t> </w:t>
      </w:r>
      <w:r w:rsidRPr="00AB4EEF">
        <w:rPr>
          <w:b/>
          <w:bCs/>
          <w:color w:val="000000"/>
          <w:highlight w:val="cyan"/>
          <w:u w:val="single"/>
          <w:shd w:val="clear" w:color="auto" w:fill="FFFF00"/>
        </w:rPr>
        <w:t>recent legal creation</w:t>
      </w:r>
      <w:r>
        <w:rPr>
          <w:color w:val="000000"/>
          <w:u w:val="single"/>
        </w:rPr>
        <w:t>, whose</w:t>
      </w:r>
      <w:r>
        <w:rPr>
          <w:color w:val="000000"/>
        </w:rPr>
        <w:t> </w:t>
      </w:r>
      <w:r w:rsidRPr="00AB4EEF">
        <w:rPr>
          <w:b/>
          <w:bCs/>
          <w:color w:val="000000"/>
          <w:highlight w:val="cyan"/>
          <w:u w:val="single"/>
          <w:shd w:val="clear" w:color="auto" w:fill="FFFF00"/>
        </w:rPr>
        <w:t>existence is justified by</w:t>
      </w:r>
      <w:r>
        <w:rPr>
          <w:color w:val="000000"/>
        </w:rPr>
        <w:t> </w:t>
      </w:r>
      <w:r>
        <w:rPr>
          <w:color w:val="000000"/>
          <w:u w:val="single"/>
        </w:rPr>
        <w:t>a set of</w:t>
      </w:r>
      <w:r>
        <w:rPr>
          <w:color w:val="000000"/>
        </w:rPr>
        <w:t> </w:t>
      </w:r>
      <w:r w:rsidRPr="00AB4EEF">
        <w:rPr>
          <w:b/>
          <w:bCs/>
          <w:color w:val="000000"/>
          <w:highlight w:val="cyan"/>
          <w:u w:val="single"/>
          <w:shd w:val="clear" w:color="auto" w:fill="FFFF00"/>
        </w:rPr>
        <w:t>arguments</w:t>
      </w:r>
      <w:r w:rsidRPr="00AB4EEF">
        <w:rPr>
          <w:color w:val="000000"/>
          <w:highlight w:val="cyan"/>
        </w:rPr>
        <w:t> </w:t>
      </w:r>
      <w:r w:rsidRPr="00AB4EEF">
        <w:rPr>
          <w:b/>
          <w:bCs/>
          <w:color w:val="000000"/>
          <w:highlight w:val="cyan"/>
          <w:u w:val="single"/>
          <w:shd w:val="clear" w:color="auto" w:fill="FFFF00"/>
        </w:rPr>
        <w:t>that</w:t>
      </w:r>
      <w:r>
        <w:rPr>
          <w:color w:val="000000"/>
        </w:rPr>
        <w:t> </w:t>
      </w:r>
      <w:r>
        <w:rPr>
          <w:b/>
          <w:bCs/>
          <w:color w:val="000000"/>
          <w:u w:val="single"/>
        </w:rPr>
        <w:t>ultimately</w:t>
      </w:r>
      <w:r>
        <w:rPr>
          <w:color w:val="000000"/>
        </w:rPr>
        <w:t> </w:t>
      </w:r>
      <w:r w:rsidRPr="00AB4EEF">
        <w:rPr>
          <w:b/>
          <w:bCs/>
          <w:color w:val="000000"/>
          <w:highlight w:val="cyan"/>
          <w:u w:val="single"/>
          <w:shd w:val="clear" w:color="auto" w:fill="FFFF00"/>
        </w:rPr>
        <w:t>hinge on the balance</w:t>
      </w:r>
      <w:r>
        <w:rPr>
          <w:color w:val="000000"/>
        </w:rPr>
        <w:t>. This is not the balance with empty pans held by Lady Justice, but a balance whose contents are dictated by the specific goals and justification of the law: </w:t>
      </w:r>
      <w:r>
        <w:rPr>
          <w:color w:val="000000"/>
          <w:u w:val="single"/>
        </w:rPr>
        <w:t>balancing the interests of inventors with those of the public</w:t>
      </w:r>
      <w:r>
        <w:rPr>
          <w:color w:val="000000"/>
        </w:rPr>
        <w:t>. </w:t>
      </w:r>
      <w:r>
        <w:rPr>
          <w:color w:val="000000"/>
          <w:u w:val="single"/>
        </w:rPr>
        <w:t>Far from being construed metaphorically, this is a balance that ought to weigh evidence</w:t>
      </w:r>
      <w:r>
        <w:rPr>
          <w:color w:val="000000"/>
        </w:rPr>
        <w:t> </w:t>
      </w:r>
      <w:r w:rsidRPr="00AB4EEF">
        <w:rPr>
          <w:color w:val="000000"/>
          <w:highlight w:val="cyan"/>
          <w:u w:val="single"/>
          <w:shd w:val="clear" w:color="auto" w:fill="FFFF00"/>
        </w:rPr>
        <w:t>to find a</w:t>
      </w:r>
      <w:r w:rsidRPr="00AB4EEF">
        <w:rPr>
          <w:color w:val="000000"/>
          <w:highlight w:val="cyan"/>
        </w:rPr>
        <w:t> </w:t>
      </w:r>
      <w:r w:rsidRPr="00AB4EEF">
        <w:rPr>
          <w:b/>
          <w:bCs/>
          <w:color w:val="000000"/>
          <w:highlight w:val="cyan"/>
          <w:u w:val="single"/>
          <w:shd w:val="clear" w:color="auto" w:fill="FFFF00"/>
        </w:rPr>
        <w:t>just equilibrium</w:t>
      </w:r>
      <w:r>
        <w:rPr>
          <w:color w:val="000000"/>
        </w:rPr>
        <w:t>. Should we think of it as a kind of instrument? And, if so, can it perform the balancing act that the law expects and requires?</w:t>
      </w:r>
    </w:p>
    <w:p w14:paraId="741F0395" w14:textId="77777777" w:rsidR="00817A80" w:rsidRDefault="00817A80" w:rsidP="00817A80">
      <w:pPr>
        <w:spacing w:line="235" w:lineRule="atLeast"/>
        <w:rPr>
          <w:color w:val="000000"/>
        </w:rPr>
      </w:pPr>
      <w:r>
        <w:rPr>
          <w:color w:val="000000"/>
          <w:u w:val="single"/>
        </w:rPr>
        <w:t>The</w:t>
      </w:r>
      <w:r>
        <w:rPr>
          <w:color w:val="000000"/>
        </w:rPr>
        <w:t> </w:t>
      </w:r>
      <w:r w:rsidRPr="00AB4EEF">
        <w:rPr>
          <w:color w:val="000000"/>
          <w:highlight w:val="cyan"/>
          <w:u w:val="single"/>
          <w:shd w:val="clear" w:color="auto" w:fill="FFFF00"/>
        </w:rPr>
        <w:t>works of</w:t>
      </w:r>
      <w:r>
        <w:rPr>
          <w:color w:val="000000"/>
        </w:rPr>
        <w:t> authors and </w:t>
      </w:r>
      <w:r w:rsidRPr="00AB4EEF">
        <w:rPr>
          <w:b/>
          <w:bCs/>
          <w:color w:val="000000"/>
          <w:highlight w:val="cyan"/>
          <w:u w:val="single"/>
          <w:shd w:val="clear" w:color="auto" w:fill="FFFF00"/>
        </w:rPr>
        <w:t>inventors</w:t>
      </w:r>
      <w:r w:rsidRPr="00AB4EEF">
        <w:rPr>
          <w:color w:val="000000"/>
          <w:highlight w:val="cyan"/>
        </w:rPr>
        <w:t> </w:t>
      </w:r>
      <w:r w:rsidRPr="00AB4EEF">
        <w:rPr>
          <w:color w:val="000000"/>
          <w:highlight w:val="cyan"/>
          <w:u w:val="single"/>
          <w:shd w:val="clear" w:color="auto" w:fill="FFFF00"/>
        </w:rPr>
        <w:t>are</w:t>
      </w:r>
      <w:r>
        <w:rPr>
          <w:color w:val="000000"/>
        </w:rPr>
        <w:t> </w:t>
      </w:r>
      <w:r>
        <w:rPr>
          <w:color w:val="000000"/>
          <w:u w:val="single"/>
        </w:rPr>
        <w:t>of an unusual nature</w:t>
      </w:r>
      <w:r>
        <w:rPr>
          <w:color w:val="000000"/>
        </w:rPr>
        <w:t>. </w:t>
      </w:r>
      <w:r>
        <w:rPr>
          <w:color w:val="000000"/>
          <w:u w:val="single"/>
        </w:rPr>
        <w:t>The economists call them “</w:t>
      </w:r>
      <w:r w:rsidRPr="00AB4EEF">
        <w:rPr>
          <w:b/>
          <w:bCs/>
          <w:color w:val="000000"/>
          <w:highlight w:val="cyan"/>
          <w:u w:val="single"/>
          <w:shd w:val="clear" w:color="auto" w:fill="FFFF00"/>
        </w:rPr>
        <w:t>public goods</w:t>
      </w:r>
      <w:r>
        <w:rPr>
          <w:color w:val="000000"/>
          <w:u w:val="single"/>
        </w:rPr>
        <w:t>,” goods</w:t>
      </w:r>
      <w:r>
        <w:rPr>
          <w:color w:val="000000"/>
        </w:rPr>
        <w:t> </w:t>
      </w:r>
      <w:r w:rsidRPr="00AB4EEF">
        <w:rPr>
          <w:color w:val="000000"/>
          <w:highlight w:val="cyan"/>
          <w:u w:val="single"/>
          <w:shd w:val="clear" w:color="auto" w:fill="FFFF00"/>
        </w:rPr>
        <w:t>that</w:t>
      </w:r>
      <w:r w:rsidRPr="00AB4EEF">
        <w:rPr>
          <w:color w:val="000000"/>
          <w:highlight w:val="cyan"/>
        </w:rPr>
        <w:t> </w:t>
      </w:r>
      <w:r w:rsidRPr="00AB4EEF">
        <w:rPr>
          <w:b/>
          <w:bCs/>
          <w:color w:val="000000"/>
          <w:highlight w:val="cyan"/>
          <w:u w:val="single"/>
          <w:shd w:val="clear" w:color="auto" w:fill="FFFF00"/>
        </w:rPr>
        <w:t>are expensive to make but easy to copy</w:t>
      </w:r>
      <w:r>
        <w:rPr>
          <w:color w:val="000000"/>
          <w:u w:val="single"/>
        </w:rPr>
        <w:t>,</w:t>
      </w:r>
      <w:r>
        <w:rPr>
          <w:color w:val="000000"/>
        </w:rPr>
        <w:t> </w:t>
      </w:r>
      <w:r w:rsidRPr="00AB4EEF">
        <w:rPr>
          <w:color w:val="000000"/>
          <w:highlight w:val="cyan"/>
          <w:u w:val="single"/>
          <w:shd w:val="clear" w:color="auto" w:fill="FFFF00"/>
        </w:rPr>
        <w:t>making them</w:t>
      </w:r>
      <w:r>
        <w:rPr>
          <w:color w:val="000000"/>
          <w:u w:val="single"/>
          <w:shd w:val="clear" w:color="auto" w:fill="FFFF00"/>
        </w:rPr>
        <w:t xml:space="preserve"> </w:t>
      </w:r>
      <w:r w:rsidRPr="00AB4EEF">
        <w:rPr>
          <w:color w:val="000000"/>
          <w:highlight w:val="cyan"/>
          <w:u w:val="single"/>
          <w:shd w:val="clear" w:color="auto" w:fill="FFFF00"/>
        </w:rPr>
        <w:t>unlikely</w:t>
      </w:r>
      <w:r>
        <w:rPr>
          <w:color w:val="000000"/>
        </w:rPr>
        <w:t> </w:t>
      </w:r>
      <w:r>
        <w:rPr>
          <w:color w:val="000000"/>
          <w:u w:val="single"/>
        </w:rPr>
        <w:t>to be produced</w:t>
      </w:r>
      <w:r>
        <w:rPr>
          <w:color w:val="000000"/>
        </w:rPr>
        <w:t> </w:t>
      </w:r>
      <w:r w:rsidRPr="00AB4EEF">
        <w:rPr>
          <w:color w:val="000000"/>
          <w:highlight w:val="cyan"/>
          <w:u w:val="single"/>
          <w:shd w:val="clear" w:color="auto" w:fill="FFFF00"/>
        </w:rPr>
        <w:t>under normal</w:t>
      </w:r>
      <w:r>
        <w:rPr>
          <w:color w:val="000000"/>
        </w:rPr>
        <w:t> </w:t>
      </w:r>
      <w:r>
        <w:rPr>
          <w:color w:val="000000"/>
          <w:u w:val="single"/>
        </w:rPr>
        <w:t>market</w:t>
      </w:r>
      <w:r>
        <w:rPr>
          <w:color w:val="000000"/>
        </w:rPr>
        <w:t> </w:t>
      </w:r>
      <w:r w:rsidRPr="00AB4EEF">
        <w:rPr>
          <w:color w:val="000000"/>
          <w:highlight w:val="cyan"/>
          <w:u w:val="single"/>
          <w:shd w:val="clear" w:color="auto" w:fill="FFFF00"/>
        </w:rPr>
        <w:t>conditions unless special measures</w:t>
      </w:r>
      <w:r w:rsidRPr="00AB4EEF">
        <w:rPr>
          <w:color w:val="000000"/>
          <w:highlight w:val="cyan"/>
        </w:rPr>
        <w:t> </w:t>
      </w:r>
      <w:r w:rsidRPr="00AB4EEF">
        <w:rPr>
          <w:color w:val="000000"/>
          <w:highlight w:val="cyan"/>
          <w:u w:val="single"/>
          <w:shd w:val="clear" w:color="auto" w:fill="FFFF00"/>
        </w:rPr>
        <w:t>are introduced</w:t>
      </w:r>
      <w:r>
        <w:rPr>
          <w:color w:val="000000"/>
        </w:rPr>
        <w:t> </w:t>
      </w:r>
      <w:r>
        <w:rPr>
          <w:color w:val="000000"/>
          <w:u w:val="single"/>
        </w:rPr>
        <w:t>to make their copying illegal</w:t>
      </w:r>
      <w:r>
        <w:rPr>
          <w:color w:val="000000"/>
        </w:rPr>
        <w:t>. </w:t>
      </w:r>
      <w:r w:rsidRPr="00AB4EEF">
        <w:rPr>
          <w:b/>
          <w:bCs/>
          <w:color w:val="000000"/>
          <w:highlight w:val="cyan"/>
          <w:u w:val="single"/>
          <w:shd w:val="clear" w:color="auto" w:fill="FFFF00"/>
        </w:rPr>
        <w:t>I</w:t>
      </w:r>
      <w:r>
        <w:rPr>
          <w:color w:val="000000"/>
          <w:u w:val="single"/>
        </w:rPr>
        <w:t>ntellectual</w:t>
      </w:r>
      <w:r>
        <w:rPr>
          <w:color w:val="000000"/>
        </w:rPr>
        <w:t> </w:t>
      </w:r>
      <w:r w:rsidRPr="00AB4EEF">
        <w:rPr>
          <w:b/>
          <w:bCs/>
          <w:color w:val="000000"/>
          <w:highlight w:val="cyan"/>
          <w:u w:val="single"/>
          <w:shd w:val="clear" w:color="auto" w:fill="FFFF00"/>
        </w:rPr>
        <w:t>p</w:t>
      </w:r>
      <w:r>
        <w:rPr>
          <w:color w:val="000000"/>
          <w:u w:val="single"/>
        </w:rPr>
        <w:t>roperty</w:t>
      </w:r>
      <w:r>
        <w:rPr>
          <w:color w:val="000000"/>
        </w:rPr>
        <w:t> </w:t>
      </w:r>
      <w:r w:rsidRPr="00AB4EEF">
        <w:rPr>
          <w:b/>
          <w:bCs/>
          <w:color w:val="000000"/>
          <w:highlight w:val="cyan"/>
          <w:u w:val="single"/>
          <w:shd w:val="clear" w:color="auto" w:fill="FFFF00"/>
        </w:rPr>
        <w:t>law provides that</w:t>
      </w:r>
      <w:r>
        <w:rPr>
          <w:color w:val="000000"/>
        </w:rPr>
        <w:t>. </w:t>
      </w:r>
      <w:r>
        <w:rPr>
          <w:color w:val="000000"/>
          <w:u w:val="single"/>
        </w:rPr>
        <w:t>At the same time, while inventions and works of authorship are easy to appropriate, their appropriation, unlike theft, does not produce a loss of the original</w:t>
      </w:r>
      <w:r>
        <w:rPr>
          <w:color w:val="000000"/>
        </w:rPr>
        <w:t>. Consequently, the law does not give inventors the same rights in their innovations that landowners have in their estates. As indicated by the limited length of patent and copyright protection, authors and inventors “own” their work in a significantly qualified sense, and to an extent that is limited by the opposing rights of the public. In Thomas Jefferson’s words: “[I]</w:t>
      </w:r>
      <w:proofErr w:type="spellStart"/>
      <w:r>
        <w:rPr>
          <w:color w:val="000000"/>
        </w:rPr>
        <w:t>nventions</w:t>
      </w:r>
      <w:proofErr w:type="spellEnd"/>
      <w:r>
        <w:rPr>
          <w:color w:val="000000"/>
        </w:rPr>
        <w:t xml:space="preserve"> […] cannot in nature be a subject of property. Society may give an exclusive right to the profits arising from them as an encouragement to men to pursue ideas which may produce utility. But this may, or may not be done, according to the will and convenience of the society, without claim or complaint from </w:t>
      </w:r>
      <w:proofErr w:type="spellStart"/>
      <w:r>
        <w:rPr>
          <w:color w:val="000000"/>
        </w:rPr>
        <w:t>any body</w:t>
      </w:r>
      <w:proofErr w:type="spellEnd"/>
      <w:r>
        <w:rPr>
          <w:color w:val="000000"/>
        </w:rPr>
        <w:t>.”</w:t>
      </w:r>
    </w:p>
    <w:p w14:paraId="64D9718C" w14:textId="77777777" w:rsidR="00817A80" w:rsidRDefault="00817A80" w:rsidP="00817A80">
      <w:pPr>
        <w:spacing w:line="235" w:lineRule="atLeast"/>
        <w:rPr>
          <w:color w:val="000000"/>
        </w:rPr>
      </w:pPr>
      <w:r>
        <w:rPr>
          <w:color w:val="000000"/>
        </w:rPr>
        <w:t>Jefferson’s views match the U.S. Constitution’s conceptualization of intellectual property (</w:t>
      </w:r>
      <w:r w:rsidRPr="00AB4EEF">
        <w:rPr>
          <w:b/>
          <w:bCs/>
          <w:color w:val="000000"/>
          <w:highlight w:val="cyan"/>
          <w:u w:val="single"/>
          <w:shd w:val="clear" w:color="auto" w:fill="FFFF00"/>
        </w:rPr>
        <w:t>IP</w:t>
      </w:r>
      <w:r w:rsidRPr="00AB4EEF">
        <w:rPr>
          <w:color w:val="000000"/>
          <w:highlight w:val="cyan"/>
        </w:rPr>
        <w:t>) </w:t>
      </w:r>
      <w:r w:rsidRPr="00AB4EEF">
        <w:rPr>
          <w:color w:val="000000"/>
          <w:highlight w:val="cyan"/>
          <w:u w:val="single"/>
          <w:shd w:val="clear" w:color="auto" w:fill="FFFF00"/>
        </w:rPr>
        <w:t>as a tool to achieve a</w:t>
      </w:r>
      <w:r w:rsidRPr="00AB4EEF">
        <w:rPr>
          <w:color w:val="000000"/>
          <w:highlight w:val="cyan"/>
        </w:rPr>
        <w:t> </w:t>
      </w:r>
      <w:r w:rsidRPr="00AB4EEF">
        <w:rPr>
          <w:b/>
          <w:bCs/>
          <w:color w:val="000000"/>
          <w:highlight w:val="cyan"/>
          <w:u w:val="single"/>
          <w:shd w:val="clear" w:color="auto" w:fill="FFFF00"/>
        </w:rPr>
        <w:t>social</w:t>
      </w:r>
      <w:r w:rsidRPr="00AB4EEF">
        <w:rPr>
          <w:color w:val="000000"/>
          <w:highlight w:val="cyan"/>
        </w:rPr>
        <w:t> </w:t>
      </w:r>
      <w:r w:rsidRPr="00AB4EEF">
        <w:rPr>
          <w:b/>
          <w:bCs/>
          <w:color w:val="000000"/>
          <w:highlight w:val="cyan"/>
          <w:u w:val="single"/>
          <w:shd w:val="clear" w:color="auto" w:fill="FFFF00"/>
        </w:rPr>
        <w:t>good</w:t>
      </w:r>
      <w:r>
        <w:rPr>
          <w:color w:val="000000"/>
        </w:rPr>
        <w:t> – what it refers to as the “Progress of Science and useful Arts” – </w:t>
      </w:r>
      <w:r>
        <w:rPr>
          <w:color w:val="000000"/>
          <w:u w:val="single"/>
        </w:rPr>
        <w:t>innovation that would be unlikely to come into being unless authors and inventors could be granted temporary protection from copying</w:t>
      </w:r>
      <w:r>
        <w:rPr>
          <w:color w:val="000000"/>
        </w:rPr>
        <w:t>. </w:t>
      </w:r>
      <w:r w:rsidRPr="00AB4EEF">
        <w:rPr>
          <w:color w:val="000000"/>
          <w:highlight w:val="cyan"/>
          <w:u w:val="single"/>
          <w:shd w:val="clear" w:color="auto" w:fill="FFFF00"/>
        </w:rPr>
        <w:t>Progress</w:t>
      </w:r>
      <w:r>
        <w:rPr>
          <w:color w:val="000000"/>
          <w:u w:val="single"/>
          <w:shd w:val="clear" w:color="auto" w:fill="FFFF00"/>
        </w:rPr>
        <w:t xml:space="preserve"> </w:t>
      </w:r>
      <w:r w:rsidRPr="00AB4EEF">
        <w:rPr>
          <w:color w:val="000000"/>
          <w:highlight w:val="cyan"/>
          <w:u w:val="single"/>
          <w:shd w:val="clear" w:color="auto" w:fill="FFFF00"/>
        </w:rPr>
        <w:t>is</w:t>
      </w:r>
      <w:r>
        <w:rPr>
          <w:color w:val="000000"/>
        </w:rPr>
        <w:t> </w:t>
      </w:r>
      <w:r>
        <w:rPr>
          <w:color w:val="000000"/>
          <w:u w:val="single"/>
        </w:rPr>
        <w:t>ultimately</w:t>
      </w:r>
      <w:r>
        <w:rPr>
          <w:color w:val="000000"/>
        </w:rPr>
        <w:t> </w:t>
      </w:r>
      <w:r w:rsidRPr="00AB4EEF">
        <w:rPr>
          <w:color w:val="000000"/>
          <w:highlight w:val="cyan"/>
          <w:u w:val="single"/>
          <w:shd w:val="clear" w:color="auto" w:fill="FFFF00"/>
        </w:rPr>
        <w:t>accomplished when inventions</w:t>
      </w:r>
      <w:r>
        <w:rPr>
          <w:color w:val="000000"/>
        </w:rPr>
        <w:t> </w:t>
      </w:r>
      <w:r>
        <w:rPr>
          <w:color w:val="000000"/>
          <w:u w:val="single"/>
        </w:rPr>
        <w:t>and works of authorship</w:t>
      </w:r>
      <w:r>
        <w:rPr>
          <w:color w:val="000000"/>
        </w:rPr>
        <w:t> </w:t>
      </w:r>
      <w:r w:rsidRPr="00AB4EEF">
        <w:rPr>
          <w:color w:val="000000"/>
          <w:highlight w:val="cyan"/>
          <w:u w:val="single"/>
          <w:shd w:val="clear" w:color="auto" w:fill="FFFF00"/>
        </w:rPr>
        <w:t>are</w:t>
      </w:r>
      <w:r w:rsidRPr="00AB4EEF">
        <w:rPr>
          <w:color w:val="000000"/>
          <w:highlight w:val="cyan"/>
        </w:rPr>
        <w:t> </w:t>
      </w:r>
      <w:r w:rsidRPr="00AB4EEF">
        <w:rPr>
          <w:color w:val="000000"/>
          <w:highlight w:val="cyan"/>
          <w:u w:val="single"/>
          <w:shd w:val="clear" w:color="auto" w:fill="FFFF00"/>
        </w:rPr>
        <w:t>released into the public domain</w:t>
      </w:r>
      <w:r>
        <w:rPr>
          <w:color w:val="000000"/>
        </w:rPr>
        <w:t> </w:t>
      </w:r>
      <w:r>
        <w:rPr>
          <w:color w:val="000000"/>
          <w:u w:val="single"/>
        </w:rPr>
        <w:t>at the expiration of their term or protection, thus becoming free for everybody to use</w:t>
      </w:r>
      <w:r>
        <w:rPr>
          <w:color w:val="000000"/>
        </w:rPr>
        <w:t>. As a result, granting intellectual property rights to authors and inventors is politically justifiable only by assuming that it is possible to balance the social benefits and costs of IP protection. </w:t>
      </w:r>
      <w:r>
        <w:rPr>
          <w:color w:val="000000"/>
          <w:u w:val="single"/>
        </w:rPr>
        <w:t>More than an emblem of the just application of the law by the courts, the balance thus provides the conditions of possibility of intellectual property.</w:t>
      </w:r>
      <w:r>
        <w:rPr>
          <w:color w:val="000000"/>
        </w:rPr>
        <w:t> </w:t>
      </w:r>
      <w:r w:rsidRPr="00AB4EEF">
        <w:rPr>
          <w:b/>
          <w:bCs/>
          <w:color w:val="000000"/>
          <w:highlight w:val="cyan"/>
          <w:u w:val="single"/>
          <w:shd w:val="clear" w:color="auto" w:fill="FFFF00"/>
        </w:rPr>
        <w:t>IP is not born just but becomes so when it achieves balance</w:t>
      </w:r>
      <w:r>
        <w:rPr>
          <w:color w:val="000000"/>
        </w:rPr>
        <w:t>. Here is a textbook formulation:</w:t>
      </w:r>
    </w:p>
    <w:p w14:paraId="04E602D2" w14:textId="77777777" w:rsidR="00817A80" w:rsidRDefault="00817A80" w:rsidP="00817A80">
      <w:pPr>
        <w:spacing w:line="235" w:lineRule="atLeast"/>
        <w:rPr>
          <w:color w:val="000000"/>
        </w:rPr>
      </w:pPr>
      <w:r>
        <w:rPr>
          <w:color w:val="000000"/>
        </w:rPr>
        <w:t>[</w:t>
      </w:r>
      <w:r>
        <w:rPr>
          <w:color w:val="000000"/>
          <w:u w:val="single"/>
        </w:rPr>
        <w:t>Because intellectual property rights impose social costs on the public</w:t>
      </w:r>
      <w:r>
        <w:rPr>
          <w:color w:val="000000"/>
        </w:rPr>
        <w:t>], </w:t>
      </w:r>
      <w:r>
        <w:rPr>
          <w:color w:val="000000"/>
          <w:u w:val="single"/>
        </w:rPr>
        <w:t>the intellectual property laws can be justified</w:t>
      </w:r>
      <w:r>
        <w:rPr>
          <w:color w:val="000000"/>
        </w:rPr>
        <w:t> by the public goods argument </w:t>
      </w:r>
      <w:r>
        <w:rPr>
          <w:color w:val="000000"/>
          <w:u w:val="single"/>
        </w:rPr>
        <w:t>only to the extent that they do on balance encourage enough creation and dissemination of new works to offset those</w:t>
      </w:r>
      <w:r>
        <w:rPr>
          <w:color w:val="000000"/>
        </w:rPr>
        <w:t> </w:t>
      </w:r>
      <w:proofErr w:type="gramStart"/>
      <w:r>
        <w:rPr>
          <w:color w:val="000000"/>
        </w:rPr>
        <w:t>costs[</w:t>
      </w:r>
      <w:proofErr w:type="gramEnd"/>
      <w:r>
        <w:rPr>
          <w:color w:val="000000"/>
        </w:rPr>
        <w:t>…] T</w:t>
      </w:r>
      <w:r>
        <w:rPr>
          <w:color w:val="000000"/>
          <w:u w:val="single"/>
        </w:rPr>
        <w:t>he key to economic efficiency lies in balancing the social benefits of providing economic incentives for creation and the social costs of limiting the diffusion of knowledge.</w:t>
      </w:r>
    </w:p>
    <w:p w14:paraId="0706E88A" w14:textId="77777777" w:rsidR="00817A80" w:rsidRDefault="00817A80" w:rsidP="00817A80">
      <w:pPr>
        <w:spacing w:line="235" w:lineRule="atLeast"/>
        <w:rPr>
          <w:color w:val="000000"/>
        </w:rPr>
      </w:pPr>
      <w:r w:rsidRPr="00AB4EEF">
        <w:rPr>
          <w:color w:val="000000"/>
          <w:highlight w:val="cyan"/>
          <w:u w:val="single"/>
          <w:shd w:val="clear" w:color="auto" w:fill="FFFF00"/>
        </w:rPr>
        <w:t>That balance is</w:t>
      </w:r>
      <w:r w:rsidRPr="000F02BE">
        <w:rPr>
          <w:color w:val="000000"/>
        </w:rPr>
        <w:t> </w:t>
      </w:r>
      <w:r w:rsidRPr="000F02BE">
        <w:rPr>
          <w:color w:val="000000"/>
          <w:u w:val="single"/>
        </w:rPr>
        <w:t>also</w:t>
      </w:r>
      <w:r w:rsidRPr="000F02BE">
        <w:rPr>
          <w:color w:val="000000"/>
        </w:rPr>
        <w:t> </w:t>
      </w:r>
      <w:r w:rsidRPr="00AB4EEF">
        <w:rPr>
          <w:color w:val="000000"/>
          <w:highlight w:val="cyan"/>
          <w:u w:val="single"/>
          <w:shd w:val="clear" w:color="auto" w:fill="FFFF00"/>
        </w:rPr>
        <w:t>what construes</w:t>
      </w:r>
      <w:r w:rsidRPr="00AB4EEF">
        <w:rPr>
          <w:color w:val="000000"/>
          <w:highlight w:val="cyan"/>
        </w:rPr>
        <w:t> </w:t>
      </w:r>
      <w:r w:rsidRPr="00AB4EEF">
        <w:rPr>
          <w:color w:val="000000"/>
          <w:highlight w:val="cyan"/>
          <w:u w:val="single"/>
          <w:shd w:val="clear" w:color="auto" w:fill="FFFF00"/>
        </w:rPr>
        <w:t>intellectual property as a right</w:t>
      </w:r>
      <w:r w:rsidRPr="000F02BE">
        <w:rPr>
          <w:color w:val="000000"/>
        </w:rPr>
        <w:t> </w:t>
      </w:r>
      <w:r w:rsidRPr="000F02BE">
        <w:rPr>
          <w:color w:val="000000"/>
          <w:u w:val="single"/>
        </w:rPr>
        <w:t>rather than as a monopoly</w:t>
      </w:r>
      <w:r w:rsidRPr="000F02BE">
        <w:rPr>
          <w:color w:val="000000"/>
        </w:rPr>
        <w:t> – </w:t>
      </w:r>
      <w:r w:rsidRPr="000F02BE">
        <w:rPr>
          <w:color w:val="000000"/>
          <w:u w:val="single"/>
        </w:rPr>
        <w:t>a protection that benefits the inventor at the expense of the public</w:t>
      </w:r>
      <w:r w:rsidRPr="000F02BE">
        <w:rPr>
          <w:color w:val="000000"/>
        </w:rPr>
        <w:t>. As the chairman of the</w:t>
      </w:r>
      <w:r>
        <w:rPr>
          <w:color w:val="000000"/>
        </w:rPr>
        <w:t xml:space="preserve"> U.S. Senate Subcommittee on Patents, Trademarks, and Copyrights put it in 1958: “The patent system has, from its inception, involved a basic economic inconsistency. </w:t>
      </w:r>
      <w:r>
        <w:rPr>
          <w:color w:val="000000"/>
          <w:u w:val="single"/>
        </w:rPr>
        <w:t>In a free-enterprise economy dedicated to competition, we have chosen, not only to tolerate, but to encourage individual limited islands of monopoly in the form of patents</w:t>
      </w:r>
      <w:r>
        <w:rPr>
          <w:color w:val="000000"/>
        </w:rPr>
        <w:t>.”</w:t>
      </w:r>
    </w:p>
    <w:p w14:paraId="2F13BD17" w14:textId="77777777" w:rsidR="00817A80" w:rsidRDefault="00817A80" w:rsidP="00817A80">
      <w:pPr>
        <w:spacing w:line="235" w:lineRule="atLeast"/>
        <w:rPr>
          <w:color w:val="000000"/>
        </w:rPr>
      </w:pPr>
      <w:r>
        <w:rPr>
          <w:color w:val="000000"/>
        </w:rPr>
        <w:t xml:space="preserve">Being at the roots of intellectual property, that “economic inconsistency” is unavoidable, but it can be rationalized by claiming that balancing the conflicting interests of the inventors and the public would transform those “islands of monopoly” into more acceptable “islands of strategically limited rights.” IP’s necessary balancing act is then operationalized by adjusting key elements and requirements of the law. In the case of patents, this includes the requirements of novelty, utility, </w:t>
      </w:r>
      <w:proofErr w:type="spellStart"/>
      <w:r>
        <w:rPr>
          <w:color w:val="000000"/>
        </w:rPr>
        <w:t>nonobviousness</w:t>
      </w:r>
      <w:proofErr w:type="spellEnd"/>
      <w:r>
        <w:rPr>
          <w:color w:val="000000"/>
        </w:rPr>
        <w:t xml:space="preserve">, and restrictions over acceptable patentable subject matter. For instance, in his 2006 dissenting opinion in </w:t>
      </w:r>
      <w:proofErr w:type="spellStart"/>
      <w:r>
        <w:rPr>
          <w:color w:val="000000"/>
        </w:rPr>
        <w:t>Labcorp</w:t>
      </w:r>
      <w:proofErr w:type="spellEnd"/>
      <w:r>
        <w:rPr>
          <w:color w:val="000000"/>
        </w:rPr>
        <w:t xml:space="preserve"> v. Metabolite (an intriguing case testing the demarcation between what kind of inventions are and are not patent eligible), Justice Breyer argued that to navigate the murky “product of nature” doctrine (which he invoked to argue that this specific patent concerned a “law of nature” and should thus be voided), one has to keep in mind the doctrine’s balance-keeping function.</w:t>
      </w:r>
    </w:p>
    <w:p w14:paraId="2349F5B9" w14:textId="77777777" w:rsidR="00817A80" w:rsidRDefault="00817A80" w:rsidP="00817A80">
      <w:pPr>
        <w:spacing w:line="235" w:lineRule="atLeast"/>
        <w:rPr>
          <w:color w:val="000000"/>
        </w:rPr>
      </w:pPr>
      <w:r>
        <w:rPr>
          <w:color w:val="000000"/>
        </w:rPr>
        <w:t>[S]</w:t>
      </w:r>
      <w:proofErr w:type="spellStart"/>
      <w:r>
        <w:rPr>
          <w:color w:val="000000"/>
        </w:rPr>
        <w:t>ometimes</w:t>
      </w:r>
      <w:proofErr w:type="spellEnd"/>
      <w:r>
        <w:rPr>
          <w:color w:val="000000"/>
        </w:rPr>
        <w:t xml:space="preserve"> too much patent protection can impede rather than “promote the Progress of Science and useful Arts,” the constitutional objective of patent and copyright protection. U. S. Const., Art. I, §8, cl. 8. […] </w:t>
      </w:r>
      <w:r w:rsidRPr="00AB4EEF">
        <w:rPr>
          <w:b/>
          <w:bCs/>
          <w:color w:val="000000"/>
          <w:highlight w:val="cyan"/>
          <w:u w:val="single"/>
          <w:shd w:val="clear" w:color="auto" w:fill="FFFF00"/>
        </w:rPr>
        <w:t>Patent law seeks to avoid</w:t>
      </w:r>
      <w:r>
        <w:rPr>
          <w:color w:val="000000"/>
        </w:rPr>
        <w:t> </w:t>
      </w:r>
      <w:r>
        <w:rPr>
          <w:color w:val="000000"/>
          <w:u w:val="single"/>
        </w:rPr>
        <w:t>the dangers of</w:t>
      </w:r>
      <w:r>
        <w:rPr>
          <w:color w:val="000000"/>
        </w:rPr>
        <w:t> </w:t>
      </w:r>
      <w:r w:rsidRPr="00AB4EEF">
        <w:rPr>
          <w:b/>
          <w:bCs/>
          <w:color w:val="000000"/>
          <w:highlight w:val="cyan"/>
          <w:u w:val="single"/>
          <w:shd w:val="clear" w:color="auto" w:fill="FFFF00"/>
        </w:rPr>
        <w:t>overprotection</w:t>
      </w:r>
      <w:r w:rsidRPr="00AB4EEF">
        <w:rPr>
          <w:color w:val="000000"/>
          <w:highlight w:val="cyan"/>
        </w:rPr>
        <w:t> </w:t>
      </w:r>
      <w:r w:rsidRPr="00AB4EEF">
        <w:rPr>
          <w:b/>
          <w:bCs/>
          <w:color w:val="000000"/>
          <w:highlight w:val="cyan"/>
          <w:u w:val="single"/>
          <w:shd w:val="clear" w:color="auto" w:fill="FFFF00"/>
        </w:rPr>
        <w:t>just as surely</w:t>
      </w:r>
      <w:r w:rsidRPr="00AB4EEF">
        <w:rPr>
          <w:color w:val="000000"/>
          <w:highlight w:val="cyan"/>
        </w:rPr>
        <w:t> </w:t>
      </w:r>
      <w:r w:rsidRPr="00AB4EEF">
        <w:rPr>
          <w:b/>
          <w:bCs/>
          <w:color w:val="000000"/>
          <w:highlight w:val="cyan"/>
          <w:u w:val="single"/>
          <w:shd w:val="clear" w:color="auto" w:fill="FFFF00"/>
        </w:rPr>
        <w:t>as it seeks to avoid</w:t>
      </w:r>
      <w:r>
        <w:rPr>
          <w:color w:val="000000"/>
        </w:rPr>
        <w:t> </w:t>
      </w:r>
      <w:r>
        <w:rPr>
          <w:color w:val="000000"/>
          <w:u w:val="single"/>
        </w:rPr>
        <w:t>the diminished incentive to invent that</w:t>
      </w:r>
      <w:r>
        <w:rPr>
          <w:color w:val="000000"/>
        </w:rPr>
        <w:t> </w:t>
      </w:r>
      <w:proofErr w:type="spellStart"/>
      <w:r w:rsidRPr="00AB4EEF">
        <w:rPr>
          <w:b/>
          <w:bCs/>
          <w:color w:val="000000"/>
          <w:highlight w:val="cyan"/>
          <w:u w:val="single"/>
          <w:shd w:val="clear" w:color="auto" w:fill="FFFF00"/>
        </w:rPr>
        <w:t>underprotection</w:t>
      </w:r>
      <w:proofErr w:type="spellEnd"/>
      <w:r>
        <w:rPr>
          <w:color w:val="000000"/>
        </w:rPr>
        <w:t> </w:t>
      </w:r>
      <w:r>
        <w:rPr>
          <w:color w:val="000000"/>
          <w:u w:val="single"/>
        </w:rPr>
        <w:t>can threaten</w:t>
      </w:r>
      <w:r>
        <w:rPr>
          <w:color w:val="000000"/>
        </w:rPr>
        <w:t>. </w:t>
      </w:r>
      <w:r w:rsidRPr="00AB4EEF">
        <w:rPr>
          <w:color w:val="000000"/>
          <w:highlight w:val="cyan"/>
          <w:u w:val="single"/>
          <w:shd w:val="clear" w:color="auto" w:fill="FFFF00"/>
        </w:rPr>
        <w:t>One way</w:t>
      </w:r>
      <w:r>
        <w:rPr>
          <w:color w:val="000000"/>
        </w:rPr>
        <w:t> </w:t>
      </w:r>
      <w:r>
        <w:rPr>
          <w:color w:val="000000"/>
          <w:u w:val="single"/>
        </w:rPr>
        <w:t>in which</w:t>
      </w:r>
      <w:r>
        <w:rPr>
          <w:color w:val="000000"/>
        </w:rPr>
        <w:t> </w:t>
      </w:r>
      <w:r w:rsidRPr="00AB4EEF">
        <w:rPr>
          <w:color w:val="000000"/>
          <w:highlight w:val="cyan"/>
          <w:u w:val="single"/>
          <w:shd w:val="clear" w:color="auto" w:fill="FFFF00"/>
        </w:rPr>
        <w:t>patent law seeks to sail</w:t>
      </w:r>
      <w:r w:rsidRPr="00AB4EEF">
        <w:rPr>
          <w:color w:val="000000"/>
          <w:highlight w:val="cyan"/>
        </w:rPr>
        <w:t> </w:t>
      </w:r>
      <w:r w:rsidRPr="00AB4EEF">
        <w:rPr>
          <w:color w:val="000000"/>
          <w:highlight w:val="cyan"/>
          <w:u w:val="single"/>
          <w:shd w:val="clear" w:color="auto" w:fill="FFFF00"/>
        </w:rPr>
        <w:t>between</w:t>
      </w:r>
      <w:r>
        <w:rPr>
          <w:color w:val="000000"/>
        </w:rPr>
        <w:t> </w:t>
      </w:r>
      <w:r>
        <w:rPr>
          <w:color w:val="000000"/>
          <w:u w:val="single"/>
        </w:rPr>
        <w:t>these</w:t>
      </w:r>
      <w:r>
        <w:rPr>
          <w:color w:val="000000"/>
        </w:rPr>
        <w:t> </w:t>
      </w:r>
      <w:r w:rsidRPr="00AB4EEF">
        <w:rPr>
          <w:b/>
          <w:bCs/>
          <w:color w:val="000000"/>
          <w:highlight w:val="cyan"/>
          <w:u w:val="single"/>
          <w:shd w:val="clear" w:color="auto" w:fill="FFFF00"/>
        </w:rPr>
        <w:t>opposing and risky shoals</w:t>
      </w:r>
      <w:r w:rsidRPr="00AB4EEF">
        <w:rPr>
          <w:color w:val="000000"/>
          <w:highlight w:val="cyan"/>
        </w:rPr>
        <w:t> </w:t>
      </w:r>
      <w:r w:rsidRPr="00AB4EEF">
        <w:rPr>
          <w:color w:val="000000"/>
          <w:highlight w:val="cyan"/>
          <w:u w:val="single"/>
          <w:shd w:val="clear" w:color="auto" w:fill="FFFF00"/>
        </w:rPr>
        <w:t>is</w:t>
      </w:r>
      <w:r>
        <w:rPr>
          <w:color w:val="000000"/>
        </w:rPr>
        <w:t> </w:t>
      </w:r>
      <w:r w:rsidRPr="00AB4EEF">
        <w:rPr>
          <w:color w:val="000000"/>
          <w:highlight w:val="cyan"/>
          <w:u w:val="single"/>
        </w:rPr>
        <w:t>through</w:t>
      </w:r>
      <w:r w:rsidRPr="00AB4EEF">
        <w:rPr>
          <w:color w:val="000000"/>
          <w:highlight w:val="cyan"/>
        </w:rPr>
        <w:t> </w:t>
      </w:r>
      <w:r w:rsidRPr="00AB4EEF">
        <w:rPr>
          <w:color w:val="000000"/>
          <w:highlight w:val="cyan"/>
          <w:u w:val="single"/>
          <w:shd w:val="clear" w:color="auto" w:fill="FFFF00"/>
        </w:rPr>
        <w:t>rules</w:t>
      </w:r>
      <w:r w:rsidRPr="00AB4EEF">
        <w:rPr>
          <w:color w:val="000000"/>
          <w:highlight w:val="cyan"/>
        </w:rPr>
        <w:t> </w:t>
      </w:r>
      <w:r w:rsidRPr="00AB4EEF">
        <w:rPr>
          <w:color w:val="000000"/>
          <w:highlight w:val="cyan"/>
          <w:u w:val="single"/>
          <w:shd w:val="clear" w:color="auto" w:fill="FFFF00"/>
        </w:rPr>
        <w:t>that bring</w:t>
      </w:r>
      <w:r>
        <w:rPr>
          <w:color w:val="000000"/>
        </w:rPr>
        <w:t> </w:t>
      </w:r>
      <w:r>
        <w:rPr>
          <w:b/>
          <w:bCs/>
          <w:color w:val="000000"/>
          <w:u w:val="single"/>
        </w:rPr>
        <w:t>certain</w:t>
      </w:r>
      <w:r>
        <w:rPr>
          <w:color w:val="000000"/>
        </w:rPr>
        <w:t> </w:t>
      </w:r>
      <w:r w:rsidRPr="00AB4EEF">
        <w:rPr>
          <w:b/>
          <w:bCs/>
          <w:color w:val="000000"/>
          <w:highlight w:val="cyan"/>
          <w:u w:val="single"/>
          <w:shd w:val="clear" w:color="auto" w:fill="FFFF00"/>
        </w:rPr>
        <w:t>types of invention</w:t>
      </w:r>
      <w:r w:rsidRPr="00AB4EEF">
        <w:rPr>
          <w:color w:val="000000"/>
          <w:highlight w:val="cyan"/>
        </w:rPr>
        <w:t> </w:t>
      </w:r>
      <w:r w:rsidRPr="000F02BE">
        <w:rPr>
          <w:color w:val="000000"/>
          <w:u w:val="single"/>
        </w:rPr>
        <w:t>and discovery</w:t>
      </w:r>
      <w:r w:rsidRPr="000F02BE">
        <w:rPr>
          <w:color w:val="000000"/>
        </w:rPr>
        <w:t> </w:t>
      </w:r>
      <w:r w:rsidRPr="00AB4EEF">
        <w:rPr>
          <w:b/>
          <w:bCs/>
          <w:color w:val="000000"/>
          <w:highlight w:val="cyan"/>
          <w:u w:val="single"/>
          <w:shd w:val="clear" w:color="auto" w:fill="FFFF00"/>
        </w:rPr>
        <w:t>within the scope of</w:t>
      </w:r>
      <w:r w:rsidRPr="00AB4EEF">
        <w:rPr>
          <w:color w:val="000000"/>
          <w:highlight w:val="cyan"/>
        </w:rPr>
        <w:t> </w:t>
      </w:r>
      <w:r w:rsidRPr="00AB4EEF">
        <w:rPr>
          <w:b/>
          <w:bCs/>
          <w:color w:val="000000"/>
          <w:highlight w:val="cyan"/>
          <w:u w:val="single"/>
          <w:shd w:val="clear" w:color="auto" w:fill="FFFF00"/>
        </w:rPr>
        <w:t>patentability while excluding others</w:t>
      </w:r>
      <w:r>
        <w:rPr>
          <w:color w:val="000000"/>
        </w:rPr>
        <w:t>.</w:t>
      </w:r>
    </w:p>
    <w:p w14:paraId="67646FEE" w14:textId="77777777" w:rsidR="00817A80" w:rsidRDefault="00817A80" w:rsidP="00817A80">
      <w:pPr>
        <w:spacing w:line="235" w:lineRule="atLeast"/>
        <w:rPr>
          <w:color w:val="000000"/>
        </w:rPr>
      </w:pPr>
      <w:r>
        <w:rPr>
          <w:color w:val="000000"/>
        </w:rPr>
        <w:t>Similar balancing acts are invoked in discussions of the appropriate length of the term of protection – a discussion that, in copyright, goes from the landmark (and ill-fated) Eldred v. Ashcroft (2003) case, all the way back to the articulation of copyright law in the eighteenth century. In the case of patents, the work of economist William Nordhaus exemplifies a theoretical approach to determining the proper term length to balance positive incentives for innovation and the social cost of the patent monopoly – a balancing that also frames recent discussions about possible industry-specific length of protection based on the different development costs and incentives in different fields of invention (software, pharmaceuticals, etc.).</w:t>
      </w:r>
    </w:p>
    <w:p w14:paraId="1326E05F" w14:textId="77777777" w:rsidR="00817A80" w:rsidRDefault="00817A80" w:rsidP="00817A80">
      <w:pPr>
        <w:spacing w:line="235" w:lineRule="atLeast"/>
        <w:rPr>
          <w:color w:val="000000"/>
        </w:rPr>
      </w:pPr>
      <w:r w:rsidRPr="00AB4EEF">
        <w:rPr>
          <w:b/>
          <w:bCs/>
          <w:color w:val="000000"/>
          <w:highlight w:val="cyan"/>
          <w:u w:val="single"/>
          <w:shd w:val="clear" w:color="auto" w:fill="FFFF00"/>
        </w:rPr>
        <w:t>Far from being a metaphor</w:t>
      </w:r>
      <w:r>
        <w:rPr>
          <w:color w:val="000000"/>
        </w:rPr>
        <w:t>, an emblem, or a rhetorical figure</w:t>
      </w:r>
      <w:r w:rsidRPr="00AB4EEF">
        <w:rPr>
          <w:color w:val="000000"/>
          <w:highlight w:val="cyan"/>
        </w:rPr>
        <w:t>, </w:t>
      </w:r>
      <w:r w:rsidRPr="00AB4EEF">
        <w:rPr>
          <w:color w:val="000000"/>
          <w:highlight w:val="cyan"/>
          <w:u w:val="single"/>
          <w:shd w:val="clear" w:color="auto" w:fill="FFFF00"/>
        </w:rPr>
        <w:t>the</w:t>
      </w:r>
      <w:r w:rsidRPr="00AB4EEF">
        <w:rPr>
          <w:color w:val="000000"/>
          <w:highlight w:val="cyan"/>
        </w:rPr>
        <w:t> </w:t>
      </w:r>
      <w:r w:rsidRPr="00AB4EEF">
        <w:rPr>
          <w:b/>
          <w:bCs/>
          <w:color w:val="000000"/>
          <w:highlight w:val="cyan"/>
          <w:u w:val="single"/>
          <w:shd w:val="clear" w:color="auto" w:fill="FFFF00"/>
        </w:rPr>
        <w:t>balance</w:t>
      </w:r>
      <w:r w:rsidRPr="00AB4EEF">
        <w:rPr>
          <w:color w:val="000000"/>
          <w:highlight w:val="cyan"/>
        </w:rPr>
        <w:t> </w:t>
      </w:r>
      <w:r w:rsidRPr="00AB4EEF">
        <w:rPr>
          <w:color w:val="000000"/>
          <w:highlight w:val="cyan"/>
          <w:u w:val="single"/>
        </w:rPr>
        <w:t>thus</w:t>
      </w:r>
      <w:r w:rsidRPr="00AB4EEF">
        <w:rPr>
          <w:color w:val="000000"/>
          <w:highlight w:val="cyan"/>
        </w:rPr>
        <w:t> </w:t>
      </w:r>
      <w:r w:rsidRPr="00AB4EEF">
        <w:rPr>
          <w:color w:val="000000"/>
          <w:highlight w:val="cyan"/>
          <w:u w:val="single"/>
          <w:shd w:val="clear" w:color="auto" w:fill="FFFF00"/>
        </w:rPr>
        <w:t>functions</w:t>
      </w:r>
      <w:r w:rsidRPr="00AB4EEF">
        <w:rPr>
          <w:color w:val="000000"/>
          <w:highlight w:val="cyan"/>
        </w:rPr>
        <w:t> </w:t>
      </w:r>
      <w:r w:rsidRPr="00AB4EEF">
        <w:rPr>
          <w:color w:val="000000"/>
          <w:highlight w:val="cyan"/>
          <w:u w:val="single"/>
          <w:shd w:val="clear" w:color="auto" w:fill="FFFF00"/>
        </w:rPr>
        <w:t>as a</w:t>
      </w:r>
      <w:r>
        <w:rPr>
          <w:color w:val="000000"/>
        </w:rPr>
        <w:t> </w:t>
      </w:r>
      <w:r>
        <w:rPr>
          <w:b/>
          <w:bCs/>
          <w:color w:val="000000"/>
          <w:u w:val="single"/>
        </w:rPr>
        <w:t>comprehensive</w:t>
      </w:r>
      <w:r>
        <w:rPr>
          <w:color w:val="000000"/>
        </w:rPr>
        <w:t> </w:t>
      </w:r>
      <w:r w:rsidRPr="00AB4EEF">
        <w:rPr>
          <w:b/>
          <w:bCs/>
          <w:color w:val="000000"/>
          <w:highlight w:val="cyan"/>
          <w:u w:val="single"/>
          <w:shd w:val="clear" w:color="auto" w:fill="FFFF00"/>
        </w:rPr>
        <w:t>framing device</w:t>
      </w:r>
      <w:r w:rsidRPr="00AB4EEF">
        <w:rPr>
          <w:color w:val="000000"/>
          <w:highlight w:val="cyan"/>
        </w:rPr>
        <w:t> </w:t>
      </w:r>
      <w:r w:rsidRPr="00AB4EEF">
        <w:rPr>
          <w:color w:val="000000"/>
          <w:highlight w:val="cyan"/>
          <w:u w:val="single"/>
          <w:shd w:val="clear" w:color="auto" w:fill="FFFF00"/>
        </w:rPr>
        <w:t>for the whol</w:t>
      </w:r>
      <w:r w:rsidRPr="00AB4EEF">
        <w:rPr>
          <w:color w:val="000000"/>
          <w:highlight w:val="cyan"/>
          <w:u w:val="single"/>
        </w:rPr>
        <w:t>e</w:t>
      </w:r>
      <w:r w:rsidRPr="00AB4EEF">
        <w:rPr>
          <w:color w:val="000000"/>
          <w:highlight w:val="cyan"/>
        </w:rPr>
        <w:t> </w:t>
      </w:r>
      <w:r w:rsidRPr="00AB4EEF">
        <w:rPr>
          <w:color w:val="000000"/>
          <w:highlight w:val="cyan"/>
          <w:u w:val="single"/>
          <w:shd w:val="clear" w:color="auto" w:fill="FFFF00"/>
        </w:rPr>
        <w:t>discourse of</w:t>
      </w:r>
      <w:r>
        <w:rPr>
          <w:color w:val="000000"/>
        </w:rPr>
        <w:t> </w:t>
      </w:r>
      <w:r>
        <w:rPr>
          <w:color w:val="000000"/>
          <w:u w:val="single"/>
        </w:rPr>
        <w:t>modern U.S. intellectual property,</w:t>
      </w:r>
      <w:r>
        <w:rPr>
          <w:color w:val="000000"/>
        </w:rPr>
        <w:t> </w:t>
      </w:r>
      <w:r>
        <w:rPr>
          <w:b/>
          <w:bCs/>
          <w:color w:val="000000"/>
          <w:u w:val="single"/>
        </w:rPr>
        <w:t>especially</w:t>
      </w:r>
      <w:r>
        <w:rPr>
          <w:color w:val="000000"/>
        </w:rPr>
        <w:t> </w:t>
      </w:r>
      <w:r w:rsidRPr="00AB4EEF">
        <w:rPr>
          <w:b/>
          <w:bCs/>
          <w:color w:val="000000"/>
          <w:highlight w:val="cyan"/>
          <w:u w:val="single"/>
          <w:shd w:val="clear" w:color="auto" w:fill="FFFF00"/>
        </w:rPr>
        <w:t>patent law</w:t>
      </w:r>
      <w:r>
        <w:rPr>
          <w:color w:val="000000"/>
        </w:rPr>
        <w:t>. </w:t>
      </w:r>
      <w:r>
        <w:rPr>
          <w:color w:val="000000"/>
          <w:u w:val="single"/>
        </w:rPr>
        <w:t xml:space="preserve">Not unlike the way nineteenth-century patent models became the templates through which the law conceptualized patentable invention, the balance functions as a model of </w:t>
      </w:r>
      <w:r w:rsidRPr="00AB4EEF">
        <w:rPr>
          <w:color w:val="000000"/>
          <w:highlight w:val="cyan"/>
          <w:u w:val="single"/>
        </w:rPr>
        <w:t>how</w:t>
      </w:r>
      <w:r w:rsidRPr="00AB4EEF">
        <w:rPr>
          <w:color w:val="000000"/>
          <w:highlight w:val="cyan"/>
        </w:rPr>
        <w:t> </w:t>
      </w:r>
      <w:r w:rsidRPr="00AB4EEF">
        <w:rPr>
          <w:color w:val="000000"/>
          <w:highlight w:val="cyan"/>
          <w:u w:val="single"/>
          <w:shd w:val="clear" w:color="auto" w:fill="FFFF00"/>
        </w:rPr>
        <w:t>IP law</w:t>
      </w:r>
      <w:r>
        <w:rPr>
          <w:color w:val="000000"/>
        </w:rPr>
        <w:t> </w:t>
      </w:r>
      <w:r>
        <w:rPr>
          <w:color w:val="000000"/>
          <w:u w:val="single"/>
        </w:rPr>
        <w:t>operates and to what end</w:t>
      </w:r>
      <w:r>
        <w:rPr>
          <w:color w:val="000000"/>
        </w:rPr>
        <w:t>. </w:t>
      </w:r>
      <w:r>
        <w:rPr>
          <w:color w:val="000000"/>
          <w:u w:val="single"/>
        </w:rPr>
        <w:t>While not a material instrument or model, the figure of the balance still retains a distinct machinic dimension in the sense that it</w:t>
      </w:r>
      <w:r>
        <w:rPr>
          <w:color w:val="000000"/>
        </w:rPr>
        <w:t> </w:t>
      </w:r>
      <w:r w:rsidRPr="00AB4EEF">
        <w:rPr>
          <w:color w:val="000000"/>
          <w:highlight w:val="cyan"/>
          <w:u w:val="single"/>
          <w:shd w:val="clear" w:color="auto" w:fill="FFFF00"/>
        </w:rPr>
        <w:t>instantiates an</w:t>
      </w:r>
      <w:r w:rsidRPr="00AB4EEF">
        <w:rPr>
          <w:color w:val="000000"/>
          <w:highlight w:val="cyan"/>
        </w:rPr>
        <w:t> </w:t>
      </w:r>
      <w:r w:rsidRPr="00AB4EEF">
        <w:rPr>
          <w:b/>
          <w:bCs/>
          <w:color w:val="000000"/>
          <w:highlight w:val="cyan"/>
          <w:u w:val="single"/>
          <w:shd w:val="clear" w:color="auto" w:fill="FFFF00"/>
        </w:rPr>
        <w:t>unnegotiable protocol</w:t>
      </w:r>
      <w:r>
        <w:rPr>
          <w:color w:val="000000"/>
        </w:rPr>
        <w:t> </w:t>
      </w:r>
      <w:r>
        <w:rPr>
          <w:color w:val="000000"/>
          <w:u w:val="single"/>
        </w:rPr>
        <w:t>– the</w:t>
      </w:r>
      <w:r>
        <w:rPr>
          <w:color w:val="000000"/>
        </w:rPr>
        <w:t> </w:t>
      </w:r>
      <w:r w:rsidRPr="00AB4EEF">
        <w:rPr>
          <w:b/>
          <w:bCs/>
          <w:color w:val="000000"/>
          <w:highlight w:val="cyan"/>
          <w:u w:val="single"/>
          <w:shd w:val="clear" w:color="auto" w:fill="FFFF00"/>
        </w:rPr>
        <w:t>balancing of social costs and benefits</w:t>
      </w:r>
      <w:r>
        <w:rPr>
          <w:color w:val="000000"/>
        </w:rPr>
        <w:t> </w:t>
      </w:r>
      <w:r>
        <w:rPr>
          <w:color w:val="000000"/>
          <w:u w:val="single"/>
        </w:rPr>
        <w:t>– that needs to take place and needs to be free from subjective judgment.</w:t>
      </w:r>
    </w:p>
    <w:p w14:paraId="557A46FF" w14:textId="77777777" w:rsidR="00817A80" w:rsidRDefault="00817A80" w:rsidP="00817A80">
      <w:pPr>
        <w:pStyle w:val="Heading3"/>
      </w:pPr>
      <w:r>
        <w:t>Reps Not Reality</w:t>
      </w:r>
    </w:p>
    <w:p w14:paraId="4F027E1A" w14:textId="77777777" w:rsidR="00817A80" w:rsidRPr="006A7234" w:rsidRDefault="00817A80" w:rsidP="00817A80">
      <w:pPr>
        <w:pStyle w:val="Heading4"/>
      </w:pPr>
      <w:r>
        <w:t xml:space="preserve">‘Speech acts’ </w:t>
      </w:r>
      <w:r>
        <w:rPr>
          <w:u w:val="single"/>
        </w:rPr>
        <w:t>do not</w:t>
      </w:r>
      <w:r>
        <w:t xml:space="preserve"> shape reality. </w:t>
      </w:r>
    </w:p>
    <w:p w14:paraId="2DAC80A4" w14:textId="77777777" w:rsidR="00817A80" w:rsidRPr="006A7234" w:rsidRDefault="00817A80" w:rsidP="00817A80">
      <w:proofErr w:type="spellStart"/>
      <w:r w:rsidRPr="0016414E">
        <w:rPr>
          <w:rStyle w:val="Style13ptBold"/>
        </w:rPr>
        <w:t>Visoka</w:t>
      </w:r>
      <w:proofErr w:type="spellEnd"/>
      <w:r w:rsidRPr="0016414E">
        <w:rPr>
          <w:rStyle w:val="Style13ptBold"/>
        </w:rPr>
        <w:t>, 19</w:t>
      </w:r>
      <w:r>
        <w:t>—Associate Professor of Peace and Conflict Studies at Dublin City University (</w:t>
      </w:r>
      <w:proofErr w:type="spellStart"/>
      <w:r>
        <w:t>Gëzim</w:t>
      </w:r>
      <w:proofErr w:type="spellEnd"/>
      <w:r>
        <w:t xml:space="preserve">, “Critique and Alternativity in International Relations,” International Studies Review, Volume 21, Issue 4, December 2019, 678-704, </w:t>
      </w:r>
      <w:proofErr w:type="spellStart"/>
      <w:r>
        <w:t>dml</w:t>
      </w:r>
      <w:proofErr w:type="spellEnd"/>
      <w:r>
        <w:t>)</w:t>
      </w:r>
    </w:p>
    <w:p w14:paraId="4DCFDB36" w14:textId="77777777" w:rsidR="00817A80" w:rsidRPr="00B84E92" w:rsidRDefault="00817A80" w:rsidP="00817A80">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AB4EEF">
        <w:rPr>
          <w:rStyle w:val="StyleUnderline"/>
          <w:highlight w:val="cyan"/>
        </w:rPr>
        <w:t xml:space="preserve">theory risks </w:t>
      </w:r>
      <w:r w:rsidRPr="00AB4EEF">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AB4EEF">
        <w:rPr>
          <w:rStyle w:val="Emphasis"/>
          <w:highlight w:val="cyan"/>
        </w:rPr>
        <w:t>ethical</w:t>
      </w:r>
      <w:r w:rsidRPr="00B84E92">
        <w:rPr>
          <w:rStyle w:val="StyleUnderline"/>
        </w:rPr>
        <w:t xml:space="preserve"> and </w:t>
      </w:r>
      <w:r w:rsidRPr="00043A89">
        <w:rPr>
          <w:rStyle w:val="Emphasis"/>
        </w:rPr>
        <w:t xml:space="preserve">emancipatory </w:t>
      </w:r>
      <w:r w:rsidRPr="00AB4EEF">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AB4EEF">
        <w:rPr>
          <w:rStyle w:val="StyleUnderline"/>
          <w:highlight w:val="cyan"/>
        </w:rPr>
        <w:t>knowledge</w:t>
      </w:r>
      <w:r w:rsidRPr="00B84E92">
        <w:rPr>
          <w:rStyle w:val="StyleUnderline"/>
        </w:rPr>
        <w:t xml:space="preserve"> without a dose of alternativity </w:t>
      </w:r>
      <w:r w:rsidRPr="00AB4EEF">
        <w:rPr>
          <w:rStyle w:val="StyleUnderline"/>
          <w:highlight w:val="cyan"/>
        </w:rPr>
        <w:t xml:space="preserve">may </w:t>
      </w:r>
      <w:r w:rsidRPr="00AB4EEF">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AB4EEF">
        <w:rPr>
          <w:rStyle w:val="StyleUnderline"/>
          <w:highlight w:val="cyan"/>
        </w:rPr>
        <w:t>but</w:t>
      </w:r>
      <w:r w:rsidRPr="00B84E92">
        <w:rPr>
          <w:rStyle w:val="StyleUnderline"/>
        </w:rPr>
        <w:t xml:space="preserve"> could </w:t>
      </w:r>
      <w:r w:rsidRPr="00AB4EEF">
        <w:rPr>
          <w:rStyle w:val="Emphasis"/>
          <w:highlight w:val="cyan"/>
        </w:rPr>
        <w:t>fall short</w:t>
      </w:r>
      <w:r w:rsidRPr="00AB4EEF">
        <w:rPr>
          <w:rStyle w:val="StyleUnderline"/>
          <w:highlight w:val="cyan"/>
        </w:rPr>
        <w:t xml:space="preserve"> of reaching out to the</w:t>
      </w:r>
      <w:r w:rsidRPr="00B84E92">
        <w:rPr>
          <w:rStyle w:val="StyleUnderline"/>
        </w:rPr>
        <w:t xml:space="preserve"> wider </w:t>
      </w:r>
      <w:r w:rsidRPr="00AB4EEF">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AB4EEF">
        <w:rPr>
          <w:rStyle w:val="Emphasis"/>
          <w:highlight w:val="cyan"/>
        </w:rPr>
        <w:t>missing the opportunity</w:t>
      </w:r>
      <w:r w:rsidRPr="00AB4EEF">
        <w:rPr>
          <w:rStyle w:val="StyleUnderline"/>
          <w:highlight w:val="cyan"/>
        </w:rPr>
        <w:t xml:space="preserve"> to transform the</w:t>
      </w:r>
      <w:r w:rsidRPr="00B84E92">
        <w:rPr>
          <w:sz w:val="16"/>
        </w:rPr>
        <w:t xml:space="preserve"> structural, discursive, and performative </w:t>
      </w:r>
      <w:r w:rsidRPr="00AB4EEF">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3A1972F8" w14:textId="77777777" w:rsidR="00817A80" w:rsidRPr="00B84E92" w:rsidRDefault="00817A80" w:rsidP="00817A80">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AB4EEF">
        <w:rPr>
          <w:rStyle w:val="StyleUnderline"/>
          <w:highlight w:val="cyan"/>
        </w:rPr>
        <w:t xml:space="preserve">critique should </w:t>
      </w:r>
      <w:r w:rsidRPr="00AB4EEF">
        <w:rPr>
          <w:rStyle w:val="Emphasis"/>
          <w:highlight w:val="cyan"/>
        </w:rPr>
        <w:t>not only</w:t>
      </w:r>
      <w:r w:rsidRPr="00AB4EEF">
        <w:rPr>
          <w:rStyle w:val="StyleUnderline"/>
          <w:highlight w:val="cyan"/>
        </w:rPr>
        <w:t xml:space="preserve"> be</w:t>
      </w:r>
      <w:r w:rsidRPr="00B84E92">
        <w:rPr>
          <w:rStyle w:val="StyleUnderline"/>
        </w:rPr>
        <w:t xml:space="preserve"> directed toward </w:t>
      </w:r>
      <w:r w:rsidRPr="00AB4EEF">
        <w:rPr>
          <w:rStyle w:val="StyleUnderline"/>
          <w:highlight w:val="cyan"/>
        </w:rPr>
        <w:t>problematizing dominant</w:t>
      </w:r>
      <w:r w:rsidRPr="00B84E92">
        <w:rPr>
          <w:rStyle w:val="StyleUnderline"/>
        </w:rPr>
        <w:t xml:space="preserve"> discourses, practices, and </w:t>
      </w:r>
      <w:r w:rsidRPr="00AB4EEF">
        <w:rPr>
          <w:rStyle w:val="StyleUnderline"/>
          <w:highlight w:val="cyan"/>
        </w:rPr>
        <w:t xml:space="preserve">policies but also needs to </w:t>
      </w:r>
      <w:r w:rsidRPr="00AB4EEF">
        <w:rPr>
          <w:rStyle w:val="Emphasis"/>
          <w:highlight w:val="cyan"/>
        </w:rPr>
        <w:t>envisage</w:t>
      </w:r>
      <w:r w:rsidRPr="00043A89">
        <w:rPr>
          <w:rStyle w:val="Emphasis"/>
        </w:rPr>
        <w:t xml:space="preserve"> political</w:t>
      </w:r>
      <w:r w:rsidRPr="00B84E92">
        <w:rPr>
          <w:rStyle w:val="StyleUnderline"/>
        </w:rPr>
        <w:t xml:space="preserve"> and </w:t>
      </w:r>
      <w:r w:rsidRPr="00AB4EEF">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AB4EEF">
        <w:rPr>
          <w:rStyle w:val="StyleUnderline"/>
          <w:highlight w:val="cyan"/>
        </w:rPr>
        <w:t>the lack of an explicit</w:t>
      </w:r>
      <w:r w:rsidRPr="00B84E92">
        <w:rPr>
          <w:rStyle w:val="StyleUnderline"/>
        </w:rPr>
        <w:t xml:space="preserve"> emancipatory </w:t>
      </w:r>
      <w:r w:rsidRPr="00AB4EEF">
        <w:rPr>
          <w:rStyle w:val="StyleUnderline"/>
          <w:highlight w:val="cyan"/>
        </w:rPr>
        <w:t xml:space="preserve">agenda </w:t>
      </w:r>
      <w:r w:rsidRPr="00AB4EEF">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AB4EEF">
        <w:rPr>
          <w:rStyle w:val="Emphasis"/>
          <w:highlight w:val="cyan"/>
        </w:rPr>
        <w:t>impact</w:t>
      </w:r>
      <w:r w:rsidRPr="00AB4EEF">
        <w:rPr>
          <w:rStyle w:val="StyleUnderline"/>
          <w:highlight w:val="cyan"/>
        </w:rPr>
        <w:t xml:space="preserve"> and</w:t>
      </w:r>
      <w:r w:rsidRPr="00B84E92">
        <w:rPr>
          <w:rStyle w:val="StyleUnderline"/>
        </w:rPr>
        <w:t xml:space="preserve"> </w:t>
      </w:r>
      <w:r w:rsidRPr="00043A89">
        <w:rPr>
          <w:rStyle w:val="Emphasis"/>
        </w:rPr>
        <w:t xml:space="preserve">unintentionally </w:t>
      </w:r>
      <w:r w:rsidRPr="00AB4EEF">
        <w:rPr>
          <w:rStyle w:val="Emphasis"/>
          <w:highlight w:val="cyan"/>
        </w:rPr>
        <w:t>validates</w:t>
      </w:r>
      <w:r w:rsidRPr="00AB4EEF">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 xml:space="preserve">—a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B84E92">
        <w:rPr>
          <w:sz w:val="16"/>
        </w:rPr>
        <w:t>interventionary</w:t>
      </w:r>
      <w:proofErr w:type="spellEnd"/>
      <w:r w:rsidRPr="00B84E92">
        <w:rPr>
          <w:sz w:val="16"/>
        </w:rPr>
        <w:t xml:space="preserve"> order or to reject other critical alternatives.</w:t>
      </w:r>
    </w:p>
    <w:p w14:paraId="7D5C7173" w14:textId="77777777" w:rsidR="00817A80" w:rsidRPr="002975EC" w:rsidRDefault="00817A80" w:rsidP="00817A80">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B84E92">
        <w:rPr>
          <w:sz w:val="16"/>
        </w:rPr>
        <w:t>postparadigmatic</w:t>
      </w:r>
      <w:proofErr w:type="spellEnd"/>
      <w:r w:rsidRPr="00B84E92">
        <w:rPr>
          <w:sz w:val="16"/>
        </w:rPr>
        <w:t xml:space="preserve">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B84E92">
        <w:rPr>
          <w:sz w:val="16"/>
        </w:rPr>
        <w:t>postparadigmatic</w:t>
      </w:r>
      <w:proofErr w:type="spellEnd"/>
      <w:r w:rsidRPr="00B84E92">
        <w:rPr>
          <w:sz w:val="16"/>
        </w:rPr>
        <w:t xml:space="preserve">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AB4EEF">
        <w:rPr>
          <w:rStyle w:val="StyleUnderline"/>
          <w:highlight w:val="cyan"/>
        </w:rPr>
        <w:t xml:space="preserve">alternativity has the potential to </w:t>
      </w:r>
      <w:r w:rsidRPr="00AB4EEF">
        <w:rPr>
          <w:rStyle w:val="Emphasis"/>
          <w:highlight w:val="cyan"/>
        </w:rPr>
        <w:t>rejuvenate critical scholarship</w:t>
      </w:r>
      <w:r w:rsidRPr="00B84E92">
        <w:rPr>
          <w:rStyle w:val="StyleUnderline"/>
        </w:rPr>
        <w:t xml:space="preserve"> embedded in the ethos of impactful engagement with the world </w:t>
      </w:r>
      <w:r w:rsidRPr="00AB4EEF">
        <w:rPr>
          <w:rStyle w:val="Emphasis"/>
          <w:highlight w:val="cyan"/>
        </w:rPr>
        <w:t>without being co-opted</w:t>
      </w:r>
      <w:r w:rsidRPr="00AB4EEF">
        <w:rPr>
          <w:rStyle w:val="StyleUnderline"/>
          <w:highlight w:val="cyan"/>
        </w:rPr>
        <w:t xml:space="preserve"> by the policy world. The</w:t>
      </w:r>
      <w:r w:rsidRPr="00B84E92">
        <w:rPr>
          <w:sz w:val="16"/>
        </w:rPr>
        <w:t xml:space="preserve"> next </w:t>
      </w:r>
      <w:r w:rsidRPr="00AB4EEF">
        <w:rPr>
          <w:rStyle w:val="StyleUnderline"/>
          <w:highlight w:val="cyan"/>
        </w:rPr>
        <w:t>challenge</w:t>
      </w:r>
      <w:r w:rsidRPr="00B84E92">
        <w:rPr>
          <w:rStyle w:val="StyleUnderline"/>
        </w:rPr>
        <w:t xml:space="preserve"> for scholars </w:t>
      </w:r>
      <w:r w:rsidRPr="00AB4EEF">
        <w:rPr>
          <w:rStyle w:val="StyleUnderline"/>
          <w:highlight w:val="cyan"/>
        </w:rPr>
        <w:t>should</w:t>
      </w:r>
      <w:r w:rsidRPr="00B84E92">
        <w:rPr>
          <w:sz w:val="16"/>
        </w:rPr>
        <w:t xml:space="preserve"> not </w:t>
      </w:r>
      <w:r w:rsidRPr="00AB4EEF">
        <w:rPr>
          <w:rStyle w:val="StyleUnderline"/>
          <w:highlight w:val="cyan"/>
        </w:rPr>
        <w:t>be</w:t>
      </w:r>
      <w:r w:rsidRPr="00B84E92">
        <w:rPr>
          <w:sz w:val="16"/>
        </w:rPr>
        <w:t xml:space="preserve"> whether alternativity and criticality are congruent but </w:t>
      </w:r>
      <w:r w:rsidRPr="00AB4EEF">
        <w:rPr>
          <w:rStyle w:val="StyleUnderline"/>
          <w:highlight w:val="cyan"/>
        </w:rPr>
        <w:t>how</w:t>
      </w:r>
      <w:r w:rsidRPr="00B84E92">
        <w:rPr>
          <w:sz w:val="16"/>
        </w:rPr>
        <w:t xml:space="preserve"> emancipatory </w:t>
      </w:r>
      <w:r w:rsidRPr="00AB4EEF">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AB4EEF">
        <w:rPr>
          <w:rStyle w:val="Emphasis"/>
          <w:highlight w:val="cyan"/>
        </w:rPr>
        <w:t>make an impact</w:t>
      </w:r>
      <w:r w:rsidRPr="00B84E92">
        <w:rPr>
          <w:rStyle w:val="StyleUnderline"/>
        </w:rPr>
        <w:t xml:space="preserve"> in the real world</w:t>
      </w:r>
      <w:r w:rsidRPr="00B84E92">
        <w:rPr>
          <w:sz w:val="16"/>
        </w:rPr>
        <w:t>.</w:t>
      </w:r>
    </w:p>
    <w:p w14:paraId="5E79556B" w14:textId="77777777" w:rsidR="00817A80" w:rsidRDefault="00817A80" w:rsidP="00817A80">
      <w:pPr>
        <w:pStyle w:val="Heading3"/>
      </w:pPr>
      <w:r>
        <w:t>Courts Good</w:t>
      </w:r>
    </w:p>
    <w:p w14:paraId="6FCEC176" w14:textId="77777777" w:rsidR="00817A80" w:rsidRDefault="00817A80" w:rsidP="00817A80">
      <w:pPr>
        <w:pStyle w:val="Heading4"/>
      </w:pPr>
      <w:r>
        <w:t xml:space="preserve">Using the courts for legal change is empirically successful – civil society can be </w:t>
      </w:r>
      <w:r>
        <w:rPr>
          <w:u w:val="single"/>
        </w:rPr>
        <w:t>re-appropriated</w:t>
      </w:r>
      <w:r>
        <w:t xml:space="preserve"> to combat racism. </w:t>
      </w:r>
    </w:p>
    <w:p w14:paraId="69E0B2AB" w14:textId="77777777" w:rsidR="00817A80" w:rsidRDefault="00817A80" w:rsidP="00817A80">
      <w:r>
        <w:rPr>
          <w:rStyle w:val="Style13ptBold"/>
        </w:rPr>
        <w:t xml:space="preserve">Bouie 13 </w:t>
      </w:r>
      <w:r w:rsidRPr="00791027">
        <w:rPr>
          <w:sz w:val="16"/>
          <w:szCs w:val="16"/>
        </w:rPr>
        <w:t>(Jamelle</w:t>
      </w:r>
      <w:r>
        <w:rPr>
          <w:sz w:val="16"/>
          <w:szCs w:val="16"/>
        </w:rPr>
        <w:t xml:space="preserve"> Bouie has a</w:t>
      </w:r>
      <w:r w:rsidRPr="00791027">
        <w:rPr>
          <w:sz w:val="16"/>
          <w:szCs w:val="16"/>
        </w:rPr>
        <w:t xml:space="preserve"> B.A. in Political Science and Sociality from the University of Virginia</w:t>
      </w:r>
      <w:r>
        <w:rPr>
          <w:sz w:val="16"/>
          <w:szCs w:val="16"/>
        </w:rPr>
        <w:t>,</w:t>
      </w:r>
      <w:r w:rsidRPr="00791027">
        <w:rPr>
          <w:sz w:val="16"/>
          <w:szCs w:val="16"/>
        </w:rPr>
        <w:t xml:space="preserve"> The American Prospect, “Making (and Dismantling) Racism,”</w:t>
      </w:r>
      <w:r>
        <w:rPr>
          <w:sz w:val="16"/>
          <w:szCs w:val="16"/>
        </w:rPr>
        <w:t xml:space="preserve">, </w:t>
      </w:r>
      <w:r w:rsidRPr="00791027">
        <w:rPr>
          <w:sz w:val="16"/>
          <w:szCs w:val="16"/>
        </w:rPr>
        <w:t>3/11/13</w:t>
      </w:r>
      <w:r>
        <w:rPr>
          <w:sz w:val="16"/>
          <w:szCs w:val="16"/>
        </w:rPr>
        <w:t xml:space="preserve">, </w:t>
      </w:r>
      <w:r w:rsidRPr="00AB4EEF">
        <w:rPr>
          <w:sz w:val="16"/>
          <w:szCs w:val="16"/>
        </w:rPr>
        <w:t>http://prospect.org/article/making-and-dismantling-racism</w:t>
      </w:r>
      <w:r>
        <w:rPr>
          <w:sz w:val="16"/>
          <w:szCs w:val="16"/>
        </w:rPr>
        <w:t>)</w:t>
      </w:r>
    </w:p>
    <w:p w14:paraId="6C332C0D" w14:textId="77777777" w:rsidR="00817A80" w:rsidRDefault="00817A80" w:rsidP="00817A80">
      <w:r w:rsidRPr="00591566">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591566">
        <w:rPr>
          <w:highlight w:val="cyan"/>
          <w:u w:val="single"/>
        </w:rPr>
        <w:t>anti-black racism</w:t>
      </w:r>
      <w:r w:rsidRPr="00591566">
        <w:rPr>
          <w:sz w:val="16"/>
        </w:rPr>
        <w:t xml:space="preserve"> as we understand it </w:t>
      </w:r>
      <w:r w:rsidRPr="00591566">
        <w:rPr>
          <w:u w:val="single"/>
        </w:rPr>
        <w:t xml:space="preserve">is a </w:t>
      </w:r>
      <w:r w:rsidRPr="00591566">
        <w:rPr>
          <w:highlight w:val="cyan"/>
          <w:u w:val="single"/>
        </w:rPr>
        <w:t xml:space="preserve">creation of </w:t>
      </w:r>
      <w:r w:rsidRPr="00591566">
        <w:rPr>
          <w:b/>
          <w:highlight w:val="cyan"/>
          <w:u w:val="single"/>
        </w:rPr>
        <w:t>explicit policy choices</w:t>
      </w:r>
      <w:r w:rsidRPr="00591566">
        <w:rPr>
          <w:u w:val="single"/>
        </w:rPr>
        <w:t>—the decision to exclude, marginalize, and stigmatize Africans</w:t>
      </w:r>
      <w:r w:rsidRPr="00591566">
        <w:rPr>
          <w:sz w:val="16"/>
        </w:rPr>
        <w:t xml:space="preserve"> and their descendants </w:t>
      </w:r>
      <w:r w:rsidRPr="00591566">
        <w:rPr>
          <w:u w:val="single"/>
        </w:rPr>
        <w:t>has as much to do with</w:t>
      </w:r>
      <w:r w:rsidRPr="00591566">
        <w:rPr>
          <w:sz w:val="16"/>
        </w:rPr>
        <w:t xml:space="preserve"> racial </w:t>
      </w:r>
      <w:r w:rsidRPr="00591566">
        <w:rPr>
          <w:u w:val="single"/>
        </w:rPr>
        <w:t>prejudice</w:t>
      </w:r>
      <w:r w:rsidRPr="00591566">
        <w:rPr>
          <w:sz w:val="16"/>
        </w:rPr>
        <w:t xml:space="preserve"> as does any intrinsic tribalism. And second, that </w:t>
      </w:r>
      <w:r w:rsidRPr="00591566">
        <w:rPr>
          <w:highlight w:val="cyan"/>
          <w:u w:val="single"/>
        </w:rPr>
        <w:t xml:space="preserve">it's possible to </w:t>
      </w:r>
      <w:r w:rsidRPr="00591566">
        <w:rPr>
          <w:b/>
          <w:highlight w:val="cyan"/>
          <w:u w:val="single"/>
        </w:rPr>
        <w:t>dismantle</w:t>
      </w:r>
      <w:r w:rsidRPr="00591566">
        <w:rPr>
          <w:sz w:val="16"/>
        </w:rPr>
        <w:t xml:space="preserve"> this </w:t>
      </w:r>
      <w:r w:rsidRPr="00591566">
        <w:rPr>
          <w:b/>
          <w:highlight w:val="cyan"/>
          <w:u w:val="single"/>
        </w:rPr>
        <w:t>prejudice</w:t>
      </w:r>
      <w:r w:rsidRPr="00591566">
        <w:rPr>
          <w:highlight w:val="cyan"/>
          <w:u w:val="single"/>
        </w:rPr>
        <w:t xml:space="preserve"> using</w:t>
      </w:r>
      <w:r w:rsidRPr="00591566">
        <w:rPr>
          <w:sz w:val="16"/>
        </w:rPr>
        <w:t xml:space="preserve"> public </w:t>
      </w:r>
      <w:r w:rsidRPr="00591566">
        <w:rPr>
          <w:highlight w:val="cyan"/>
          <w:u w:val="single"/>
        </w:rPr>
        <w:t>policy</w:t>
      </w:r>
      <w:r w:rsidRPr="00591566">
        <w:rPr>
          <w:sz w:val="16"/>
        </w:rPr>
        <w:t xml:space="preserve">. Here is Coates in his own words: Last night I had the luxury of sitting and talking with the brilliant historian Barbara Fields. One point she makes that very few Americans understand is that </w:t>
      </w:r>
      <w:r w:rsidRPr="00591566">
        <w:rPr>
          <w:highlight w:val="cyan"/>
          <w:u w:val="single"/>
        </w:rPr>
        <w:t>racism is a creation</w:t>
      </w:r>
      <w:r w:rsidRPr="00591566">
        <w:rPr>
          <w:sz w:val="16"/>
        </w:rPr>
        <w:t xml:space="preserve">. You read Edmund Morgan’s work and actually see racism being inscribed </w:t>
      </w:r>
      <w:r w:rsidRPr="00591566">
        <w:rPr>
          <w:u w:val="single"/>
        </w:rPr>
        <w:t>in the law</w:t>
      </w:r>
      <w:r w:rsidRPr="00591566">
        <w:rPr>
          <w:sz w:val="16"/>
        </w:rPr>
        <w:t xml:space="preserve"> and the country changing as a result. </w:t>
      </w:r>
      <w:r w:rsidRPr="00591566">
        <w:rPr>
          <w:highlight w:val="cyan"/>
          <w:u w:val="single"/>
        </w:rPr>
        <w:t>If we accept that</w:t>
      </w:r>
      <w:r w:rsidRPr="00591566">
        <w:rPr>
          <w:u w:val="single"/>
        </w:rPr>
        <w:t xml:space="preserve"> racism is a creation</w:t>
      </w:r>
      <w:r w:rsidRPr="00591566">
        <w:rPr>
          <w:sz w:val="16"/>
        </w:rPr>
        <w:t xml:space="preserve">, then we must then accept that </w:t>
      </w:r>
      <w:r w:rsidRPr="00591566">
        <w:rPr>
          <w:u w:val="single"/>
        </w:rPr>
        <w:t xml:space="preserve">it </w:t>
      </w:r>
      <w:r w:rsidRPr="00591566">
        <w:rPr>
          <w:highlight w:val="cyan"/>
          <w:u w:val="single"/>
        </w:rPr>
        <w:t>can be destroyed</w:t>
      </w:r>
      <w:r w:rsidRPr="00591566">
        <w:rPr>
          <w:sz w:val="16"/>
        </w:rPr>
        <w:t xml:space="preserve">. And if we accept that it can be destroyed, we must then accept that it can be destroyed by us and that </w:t>
      </w:r>
      <w:r w:rsidRPr="00591566">
        <w:rPr>
          <w:u w:val="single"/>
        </w:rPr>
        <w:t>it</w:t>
      </w:r>
      <w:r w:rsidRPr="00591566">
        <w:rPr>
          <w:sz w:val="16"/>
        </w:rPr>
        <w:t xml:space="preserve"> likely </w:t>
      </w:r>
      <w:r w:rsidRPr="00591566">
        <w:rPr>
          <w:u w:val="single"/>
        </w:rPr>
        <w:t>must be destroyed</w:t>
      </w:r>
      <w:r w:rsidRPr="00591566">
        <w:rPr>
          <w:sz w:val="16"/>
        </w:rPr>
        <w:t xml:space="preserve"> by methods </w:t>
      </w:r>
      <w:r w:rsidRPr="00591566">
        <w:rPr>
          <w:u w:val="single"/>
        </w:rPr>
        <w:t xml:space="preserve">kin to creation. Racism was </w:t>
      </w:r>
      <w:r w:rsidRPr="00591566">
        <w:rPr>
          <w:b/>
          <w:u w:val="single"/>
        </w:rPr>
        <w:t>created by policy</w:t>
      </w:r>
      <w:r w:rsidRPr="00591566">
        <w:rPr>
          <w:u w:val="single"/>
        </w:rPr>
        <w:t xml:space="preserve">. </w:t>
      </w:r>
      <w:r w:rsidRPr="00591566">
        <w:rPr>
          <w:highlight w:val="cyan"/>
          <w:u w:val="single"/>
        </w:rPr>
        <w:t>It will</w:t>
      </w:r>
      <w:r w:rsidRPr="00591566">
        <w:rPr>
          <w:sz w:val="16"/>
        </w:rPr>
        <w:t xml:space="preserve"> likely </w:t>
      </w:r>
      <w:r w:rsidRPr="00591566">
        <w:rPr>
          <w:highlight w:val="cyan"/>
          <w:u w:val="single"/>
        </w:rPr>
        <w:t>only be</w:t>
      </w:r>
      <w:r w:rsidRPr="00591566">
        <w:rPr>
          <w:sz w:val="16"/>
        </w:rPr>
        <w:t xml:space="preserve"> ultimately </w:t>
      </w:r>
      <w:r w:rsidRPr="00591566">
        <w:rPr>
          <w:b/>
          <w:highlight w:val="cyan"/>
          <w:u w:val="single"/>
        </w:rPr>
        <w:t>destroyed by policy</w:t>
      </w:r>
      <w:r w:rsidRPr="00591566">
        <w:rPr>
          <w:sz w:val="16"/>
        </w:rPr>
        <w:t xml:space="preserve">. Over at his blog, Andrew Sullivan offers a reply: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 But Coates is making a more precise claim: That </w:t>
      </w:r>
      <w:r w:rsidRPr="00591566">
        <w:rPr>
          <w:u w:val="single"/>
        </w:rPr>
        <w:t xml:space="preserve">there's </w:t>
      </w:r>
      <w:r w:rsidRPr="00591566">
        <w:rPr>
          <w:b/>
          <w:highlight w:val="cyan"/>
          <w:u w:val="single"/>
        </w:rPr>
        <w:t>nothing natural about</w:t>
      </w:r>
      <w:r w:rsidRPr="00591566">
        <w:rPr>
          <w:b/>
          <w:u w:val="single"/>
        </w:rPr>
        <w:t xml:space="preserve"> the black/white</w:t>
      </w:r>
      <w:r w:rsidRPr="00591566">
        <w:rPr>
          <w:u w:val="single"/>
        </w:rPr>
        <w:t xml:space="preserve"> </w:t>
      </w:r>
      <w:r w:rsidRPr="00591566">
        <w:rPr>
          <w:highlight w:val="cyan"/>
          <w:u w:val="single"/>
        </w:rPr>
        <w:t>divide that</w:t>
      </w:r>
      <w:r w:rsidRPr="00591566">
        <w:rPr>
          <w:sz w:val="16"/>
        </w:rPr>
        <w:t xml:space="preserve"> has </w:t>
      </w:r>
      <w:r w:rsidRPr="00591566">
        <w:rPr>
          <w:highlight w:val="cyan"/>
          <w:u w:val="single"/>
        </w:rPr>
        <w:t>defined</w:t>
      </w:r>
      <w:r w:rsidRPr="00591566">
        <w:rPr>
          <w:sz w:val="16"/>
        </w:rPr>
        <w:t xml:space="preserve"> American </w:t>
      </w:r>
      <w:r w:rsidRPr="00591566">
        <w:rPr>
          <w:highlight w:val="cyan"/>
          <w:u w:val="single"/>
        </w:rPr>
        <w:t>history</w:t>
      </w:r>
      <w:r w:rsidRPr="00591566">
        <w:rPr>
          <w:u w:val="single"/>
        </w:rPr>
        <w:t xml:space="preserve">. </w:t>
      </w:r>
      <w:r w:rsidRPr="00591566">
        <w:rPr>
          <w:highlight w:val="cyan"/>
          <w:u w:val="single"/>
        </w:rPr>
        <w:t>White</w:t>
      </w:r>
      <w:r w:rsidRPr="00591566">
        <w:rPr>
          <w:u w:val="single"/>
        </w:rPr>
        <w:t xml:space="preserve"> Europeans </w:t>
      </w:r>
      <w:r w:rsidRPr="00591566">
        <w:rPr>
          <w:highlight w:val="cyan"/>
          <w:u w:val="single"/>
        </w:rPr>
        <w:t>had contact with black</w:t>
      </w:r>
      <w:r w:rsidRPr="00591566">
        <w:rPr>
          <w:u w:val="single"/>
        </w:rPr>
        <w:t xml:space="preserve"> Africans</w:t>
      </w:r>
      <w:r w:rsidRPr="00591566">
        <w:rPr>
          <w:sz w:val="16"/>
        </w:rPr>
        <w:t xml:space="preserve"> well </w:t>
      </w:r>
      <w:r w:rsidRPr="00591566">
        <w:rPr>
          <w:b/>
          <w:highlight w:val="cyan"/>
          <w:u w:val="single"/>
        </w:rPr>
        <w:t>before</w:t>
      </w:r>
      <w:r w:rsidRPr="00591566">
        <w:rPr>
          <w:b/>
          <w:u w:val="single"/>
        </w:rPr>
        <w:t xml:space="preserve"> the trans-Atlantic </w:t>
      </w:r>
      <w:r w:rsidRPr="00591566">
        <w:rPr>
          <w:b/>
          <w:highlight w:val="cyan"/>
          <w:u w:val="single"/>
        </w:rPr>
        <w:t>slave</w:t>
      </w:r>
      <w:r w:rsidRPr="00591566">
        <w:rPr>
          <w:highlight w:val="cyan"/>
          <w:u w:val="single"/>
        </w:rPr>
        <w:t xml:space="preserve"> trade</w:t>
      </w:r>
      <w:r w:rsidRPr="00591566">
        <w:rPr>
          <w:u w:val="single"/>
        </w:rPr>
        <w:t xml:space="preserve"> </w:t>
      </w:r>
      <w:r w:rsidRPr="00591566">
        <w:rPr>
          <w:highlight w:val="cyan"/>
          <w:u w:val="single"/>
        </w:rPr>
        <w:t>without</w:t>
      </w:r>
      <w:r w:rsidRPr="00591566">
        <w:rPr>
          <w:sz w:val="16"/>
        </w:rPr>
        <w:t xml:space="preserve"> the emergence of an </w:t>
      </w:r>
      <w:r w:rsidRPr="00591566">
        <w:rPr>
          <w:u w:val="single"/>
        </w:rPr>
        <w:t xml:space="preserve">anti-black </w:t>
      </w:r>
      <w:r w:rsidRPr="00591566">
        <w:rPr>
          <w:highlight w:val="cyan"/>
          <w:u w:val="single"/>
        </w:rPr>
        <w:t>racism</w:t>
      </w:r>
      <w:r w:rsidRPr="00591566">
        <w:rPr>
          <w:u w:val="single"/>
        </w:rPr>
        <w:t xml:space="preserve">. It took </w:t>
      </w:r>
      <w:r w:rsidRPr="00591566">
        <w:rPr>
          <w:b/>
          <w:highlight w:val="cyan"/>
          <w:u w:val="single"/>
        </w:rPr>
        <w:t>particular choices</w:t>
      </w:r>
      <w:r w:rsidRPr="00591566">
        <w:rPr>
          <w:sz w:val="16"/>
        </w:rPr>
        <w:t xml:space="preserve"> made </w:t>
      </w:r>
      <w:r w:rsidRPr="00591566">
        <w:rPr>
          <w:highlight w:val="cyan"/>
          <w:u w:val="single"/>
        </w:rPr>
        <w:t xml:space="preserve">by </w:t>
      </w:r>
      <w:r w:rsidRPr="00591566">
        <w:rPr>
          <w:b/>
          <w:highlight w:val="cyan"/>
          <w:u w:val="single"/>
        </w:rPr>
        <w:t>particular</w:t>
      </w:r>
      <w:r w:rsidRPr="00591566">
        <w:rPr>
          <w:b/>
          <w:u w:val="single"/>
        </w:rPr>
        <w:t xml:space="preserve"> </w:t>
      </w:r>
      <w:r w:rsidRPr="00591566">
        <w:rPr>
          <w:b/>
          <w:highlight w:val="cyan"/>
          <w:u w:val="single"/>
        </w:rPr>
        <w:t>people</w:t>
      </w:r>
      <w:r w:rsidRPr="00591566">
        <w:rPr>
          <w:sz w:val="16"/>
        </w:rPr>
        <w:t>—in this case, plantation owners in colonial Virginia—</w:t>
      </w:r>
      <w:r w:rsidRPr="00591566">
        <w:rPr>
          <w:u w:val="single"/>
        </w:rPr>
        <w:t xml:space="preserve">to make black skin a stigma, to make the </w:t>
      </w:r>
      <w:r w:rsidRPr="00591566">
        <w:rPr>
          <w:b/>
          <w:u w:val="single"/>
        </w:rPr>
        <w:t xml:space="preserve">"one drop rule" </w:t>
      </w:r>
      <w:r w:rsidRPr="00591566">
        <w:rPr>
          <w:u w:val="single"/>
        </w:rPr>
        <w:t>a defining feature</w:t>
      </w:r>
      <w:r w:rsidRPr="00591566">
        <w:rPr>
          <w:sz w:val="16"/>
        </w:rPr>
        <w:t xml:space="preserve"> of American life for more than a hundred years. </w:t>
      </w:r>
      <w:r w:rsidRPr="00591566">
        <w:rPr>
          <w:u w:val="single"/>
        </w:rPr>
        <w:t xml:space="preserve">By </w:t>
      </w:r>
      <w:r w:rsidRPr="00591566">
        <w:rPr>
          <w:highlight w:val="cyan"/>
          <w:u w:val="single"/>
        </w:rPr>
        <w:t xml:space="preserve">enslaving </w:t>
      </w:r>
      <w:r w:rsidRPr="00591566">
        <w:rPr>
          <w:u w:val="single"/>
        </w:rPr>
        <w:t>African</w:t>
      </w:r>
      <w:r w:rsidRPr="00591566">
        <w:rPr>
          <w:sz w:val="16"/>
        </w:rPr>
        <w:t xml:space="preserve"> indentured </w:t>
      </w:r>
      <w:r w:rsidRPr="00591566">
        <w:rPr>
          <w:highlight w:val="cyan"/>
          <w:u w:val="single"/>
        </w:rPr>
        <w:t>servants</w:t>
      </w:r>
      <w:r w:rsidRPr="00591566">
        <w:rPr>
          <w:u w:val="single"/>
        </w:rPr>
        <w:t xml:space="preserve"> and </w:t>
      </w:r>
      <w:r w:rsidRPr="00591566">
        <w:rPr>
          <w:rStyle w:val="StyleUnderline"/>
          <w:highlight w:val="cyan"/>
        </w:rPr>
        <w:t>allowing</w:t>
      </w:r>
      <w:r w:rsidRPr="00591566">
        <w:rPr>
          <w:sz w:val="16"/>
        </w:rPr>
        <w:t xml:space="preserve"> their </w:t>
      </w:r>
      <w:r w:rsidRPr="00591566">
        <w:rPr>
          <w:u w:val="single"/>
        </w:rPr>
        <w:t>white counterparts</w:t>
      </w:r>
      <w:r w:rsidRPr="00591566">
        <w:rPr>
          <w:sz w:val="16"/>
        </w:rPr>
        <w:t xml:space="preserve"> a chance for </w:t>
      </w:r>
      <w:r w:rsidRPr="00591566">
        <w:rPr>
          <w:u w:val="single"/>
        </w:rPr>
        <w:t xml:space="preserve">upward mobility, </w:t>
      </w:r>
      <w:r w:rsidRPr="00591566">
        <w:rPr>
          <w:highlight w:val="cyan"/>
          <w:u w:val="single"/>
        </w:rPr>
        <w:t>colonial</w:t>
      </w:r>
      <w:r w:rsidRPr="00591566">
        <w:rPr>
          <w:u w:val="single"/>
        </w:rPr>
        <w:t xml:space="preserve"> landowners began</w:t>
      </w:r>
      <w:r w:rsidRPr="00591566">
        <w:rPr>
          <w:sz w:val="16"/>
        </w:rPr>
        <w:t xml:space="preserve"> the process that would make </w:t>
      </w:r>
      <w:r w:rsidRPr="00591566">
        <w:rPr>
          <w:u w:val="single"/>
        </w:rPr>
        <w:t xml:space="preserve">white </w:t>
      </w:r>
      <w:r w:rsidRPr="00591566">
        <w:rPr>
          <w:highlight w:val="cyan"/>
          <w:u w:val="single"/>
        </w:rPr>
        <w:t>supremacy</w:t>
      </w:r>
      <w:r w:rsidRPr="00591566">
        <w:rPr>
          <w:sz w:val="16"/>
        </w:rPr>
        <w:t xml:space="preserve"> the ideology of America. </w:t>
      </w:r>
      <w:r w:rsidRPr="00591566">
        <w:rPr>
          <w:u w:val="single"/>
        </w:rPr>
        <w:t xml:space="preserve">The </w:t>
      </w:r>
      <w:r w:rsidRPr="00591566">
        <w:rPr>
          <w:highlight w:val="cyan"/>
          <w:u w:val="single"/>
        </w:rPr>
        <w:t xml:space="preserve">position </w:t>
      </w:r>
      <w:r w:rsidRPr="00591566">
        <w:rPr>
          <w:u w:val="single"/>
        </w:rPr>
        <w:t>of slavery generated</w:t>
      </w:r>
      <w:r w:rsidRPr="00591566">
        <w:rPr>
          <w:sz w:val="16"/>
        </w:rPr>
        <w:t xml:space="preserve"> a </w:t>
      </w:r>
      <w:r w:rsidRPr="00591566">
        <w:rPr>
          <w:u w:val="single"/>
        </w:rPr>
        <w:t>stigma that</w:t>
      </w:r>
      <w:r w:rsidRPr="00591566">
        <w:rPr>
          <w:sz w:val="16"/>
        </w:rPr>
        <w:t xml:space="preserve"> then </w:t>
      </w:r>
      <w:r w:rsidRPr="00591566">
        <w:rPr>
          <w:highlight w:val="cyan"/>
          <w:u w:val="single"/>
        </w:rPr>
        <w:t>justified</w:t>
      </w:r>
      <w:r w:rsidRPr="00591566">
        <w:rPr>
          <w:u w:val="single"/>
        </w:rPr>
        <w:t xml:space="preserve"> </w:t>
      </w:r>
      <w:r w:rsidRPr="00591566">
        <w:rPr>
          <w:sz w:val="16"/>
        </w:rPr>
        <w:t xml:space="preserve">continued </w:t>
      </w:r>
      <w:r w:rsidRPr="00591566">
        <w:rPr>
          <w:highlight w:val="cyan"/>
          <w:u w:val="single"/>
        </w:rPr>
        <w:t>enslavement</w:t>
      </w:r>
      <w:r w:rsidRPr="00591566">
        <w:rPr>
          <w:sz w:val="16"/>
        </w:rPr>
        <w:t xml:space="preserve">—blacks are lowly, therefore we must keep them as slaves. </w:t>
      </w:r>
      <w:r w:rsidRPr="00591566">
        <w:rPr>
          <w:u w:val="single"/>
        </w:rPr>
        <w:t>Slavery</w:t>
      </w:r>
      <w:r w:rsidRPr="00591566">
        <w:rPr>
          <w:sz w:val="16"/>
        </w:rPr>
        <w:t xml:space="preserve"> (and later, Jim Crow) </w:t>
      </w:r>
      <w:r w:rsidRPr="00591566">
        <w:rPr>
          <w:u w:val="single"/>
        </w:rPr>
        <w:t>wasn't built to reflect racism as much as</w:t>
      </w:r>
      <w:r w:rsidRPr="00591566">
        <w:rPr>
          <w:sz w:val="16"/>
        </w:rPr>
        <w:t xml:space="preserve"> it was built </w:t>
      </w:r>
      <w:r w:rsidRPr="00591566">
        <w:rPr>
          <w:b/>
          <w:u w:val="single"/>
        </w:rPr>
        <w:t>in tandem with it</w:t>
      </w:r>
      <w:r w:rsidRPr="00591566">
        <w:rPr>
          <w:sz w:val="16"/>
        </w:rPr>
        <w:t xml:space="preserve">. And later </w:t>
      </w:r>
      <w:r w:rsidRPr="00591566">
        <w:rPr>
          <w:b/>
          <w:u w:val="single"/>
        </w:rPr>
        <w:t>policy</w:t>
      </w:r>
      <w:r w:rsidRPr="00591566">
        <w:rPr>
          <w:u w:val="single"/>
        </w:rPr>
        <w:t>, in the late 19th and 20th centuries</w:t>
      </w:r>
      <w:r w:rsidRPr="00591566">
        <w:rPr>
          <w:sz w:val="16"/>
        </w:rPr>
        <w:t xml:space="preserve">, further </w:t>
      </w:r>
      <w:r w:rsidRPr="00591566">
        <w:rPr>
          <w:b/>
          <w:highlight w:val="cyan"/>
          <w:u w:val="single"/>
        </w:rPr>
        <w:t>entrenched</w:t>
      </w:r>
      <w:r w:rsidRPr="00591566">
        <w:rPr>
          <w:u w:val="single"/>
        </w:rPr>
        <w:t xml:space="preserve"> white supremacist </w:t>
      </w:r>
      <w:r w:rsidRPr="00591566">
        <w:rPr>
          <w:b/>
          <w:highlight w:val="cyan"/>
          <w:u w:val="single"/>
        </w:rPr>
        <w:t>attitudes</w:t>
      </w:r>
      <w:r w:rsidRPr="00591566">
        <w:rPr>
          <w:u w:val="single"/>
        </w:rPr>
        <w:t xml:space="preserve">. Block black people </w:t>
      </w:r>
      <w:r w:rsidRPr="00591566">
        <w:rPr>
          <w:highlight w:val="cyan"/>
          <w:u w:val="single"/>
        </w:rPr>
        <w:t>from</w:t>
      </w:r>
      <w:r w:rsidRPr="00591566">
        <w:rPr>
          <w:sz w:val="16"/>
        </w:rPr>
        <w:t xml:space="preserve"> owning </w:t>
      </w:r>
      <w:r w:rsidRPr="00591566">
        <w:rPr>
          <w:highlight w:val="cyan"/>
          <w:u w:val="single"/>
        </w:rPr>
        <w:t>homes</w:t>
      </w:r>
      <w:r w:rsidRPr="00591566">
        <w:rPr>
          <w:u w:val="single"/>
        </w:rPr>
        <w:t xml:space="preserve">, and they're </w:t>
      </w:r>
      <w:r w:rsidRPr="00591566">
        <w:rPr>
          <w:highlight w:val="cyan"/>
          <w:u w:val="single"/>
        </w:rPr>
        <w:t>forced to reside in</w:t>
      </w:r>
      <w:r w:rsidRPr="00591566">
        <w:rPr>
          <w:sz w:val="16"/>
        </w:rPr>
        <w:t xml:space="preserve"> crowded </w:t>
      </w:r>
      <w:r w:rsidRPr="00591566">
        <w:rPr>
          <w:highlight w:val="cyan"/>
          <w:u w:val="single"/>
        </w:rPr>
        <w:t>slums</w:t>
      </w:r>
      <w:r w:rsidRPr="00591566">
        <w:rPr>
          <w:u w:val="single"/>
        </w:rPr>
        <w:t>. Onlookers then use</w:t>
      </w:r>
      <w:r w:rsidRPr="00591566">
        <w:rPr>
          <w:sz w:val="16"/>
        </w:rPr>
        <w:t xml:space="preserve"> the reality of </w:t>
      </w:r>
      <w:r w:rsidRPr="00591566">
        <w:rPr>
          <w:u w:val="single"/>
        </w:rPr>
        <w:t>slums to deny homeownership</w:t>
      </w:r>
      <w:r w:rsidRPr="00591566">
        <w:rPr>
          <w:sz w:val="16"/>
        </w:rPr>
        <w:t xml:space="preserve"> to blacks, </w:t>
      </w:r>
      <w:r w:rsidRPr="00591566">
        <w:rPr>
          <w:u w:val="single"/>
        </w:rPr>
        <w:t>under the view that they're unfit for suburbs</w:t>
      </w:r>
      <w:r w:rsidRPr="00591566">
        <w:rPr>
          <w:sz w:val="16"/>
        </w:rPr>
        <w:t xml:space="preserve">. In other words, </w:t>
      </w:r>
      <w:r w:rsidRPr="00591566">
        <w:rPr>
          <w:b/>
          <w:highlight w:val="cyan"/>
          <w:u w:val="single"/>
        </w:rPr>
        <w:t>create a prohibition</w:t>
      </w:r>
      <w:r w:rsidRPr="00591566">
        <w:rPr>
          <w:u w:val="single"/>
        </w:rPr>
        <w:t xml:space="preserve"> preventing a marginalized group from</w:t>
      </w:r>
      <w:r w:rsidRPr="00591566">
        <w:rPr>
          <w:sz w:val="16"/>
        </w:rPr>
        <w:t xml:space="preserve"> engaging in </w:t>
      </w:r>
      <w:r w:rsidRPr="00591566">
        <w:rPr>
          <w:b/>
          <w:highlight w:val="cyan"/>
          <w:u w:val="single"/>
        </w:rPr>
        <w:t>socially sanctioned behavio</w:t>
      </w:r>
      <w:r w:rsidRPr="00591566">
        <w:rPr>
          <w:b/>
          <w:u w:val="single"/>
        </w:rPr>
        <w:t>r</w:t>
      </w:r>
      <w:r w:rsidRPr="00591566">
        <w:rPr>
          <w:sz w:val="16"/>
        </w:rPr>
        <w:t>—owning a home, getting married—</w:t>
      </w:r>
      <w:r w:rsidRPr="00591566">
        <w:rPr>
          <w:highlight w:val="cyan"/>
          <w:u w:val="single"/>
        </w:rPr>
        <w:t>and</w:t>
      </w:r>
      <w:r w:rsidRPr="00591566">
        <w:rPr>
          <w:u w:val="single"/>
        </w:rPr>
        <w:t xml:space="preserve"> then </w:t>
      </w:r>
      <w:r w:rsidRPr="00591566">
        <w:rPr>
          <w:highlight w:val="cyan"/>
          <w:u w:val="single"/>
        </w:rPr>
        <w:t>blame</w:t>
      </w:r>
      <w:r w:rsidRPr="00591566">
        <w:rPr>
          <w:u w:val="single"/>
        </w:rPr>
        <w:t xml:space="preserve"> </w:t>
      </w:r>
      <w:r w:rsidRPr="00591566">
        <w:rPr>
          <w:highlight w:val="cyan"/>
          <w:u w:val="single"/>
        </w:rPr>
        <w:t>them</w:t>
      </w:r>
      <w:r w:rsidRPr="00591566">
        <w:rPr>
          <w:u w:val="single"/>
        </w:rPr>
        <w:t xml:space="preserve"> </w:t>
      </w:r>
      <w:r w:rsidRPr="00591566">
        <w:rPr>
          <w:highlight w:val="cyan"/>
          <w:u w:val="single"/>
        </w:rPr>
        <w:t>for</w:t>
      </w:r>
      <w:r w:rsidRPr="00591566">
        <w:rPr>
          <w:u w:val="single"/>
        </w:rPr>
        <w:t xml:space="preserve"> the</w:t>
      </w:r>
      <w:r w:rsidRPr="00591566">
        <w:rPr>
          <w:sz w:val="16"/>
        </w:rPr>
        <w:t xml:space="preserve"> adverse </w:t>
      </w:r>
      <w:r w:rsidRPr="00591566">
        <w:rPr>
          <w:highlight w:val="cyan"/>
          <w:u w:val="single"/>
        </w:rPr>
        <w:t>consequences</w:t>
      </w:r>
      <w:r w:rsidRPr="00591566">
        <w:rPr>
          <w:sz w:val="16"/>
        </w:rPr>
        <w:t xml:space="preserve">. Indeed, in arguing for gay marriage and responding to conservative critics, Sullivan has taken note of this exact dynamic. Here he is twelve years ago, in a column for The New Republic that builds on earlier ideas: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 What else is this but a variation on Coates' core argument, that </w:t>
      </w:r>
      <w:r w:rsidRPr="00591566">
        <w:rPr>
          <w:highlight w:val="cyan"/>
          <w:u w:val="single"/>
        </w:rPr>
        <w:t>society</w:t>
      </w:r>
      <w:r w:rsidRPr="00591566">
        <w:rPr>
          <w:u w:val="single"/>
        </w:rPr>
        <w:t xml:space="preserve"> can </w:t>
      </w:r>
      <w:r w:rsidRPr="00591566">
        <w:rPr>
          <w:highlight w:val="cyan"/>
          <w:u w:val="single"/>
        </w:rPr>
        <w:t>create</w:t>
      </w:r>
      <w:r w:rsidRPr="00591566">
        <w:rPr>
          <w:u w:val="single"/>
        </w:rPr>
        <w:t xml:space="preserve"> </w:t>
      </w:r>
      <w:r w:rsidRPr="00591566">
        <w:rPr>
          <w:highlight w:val="cyan"/>
          <w:u w:val="single"/>
        </w:rPr>
        <w:t>stigmas</w:t>
      </w:r>
      <w:r w:rsidRPr="00591566">
        <w:rPr>
          <w:u w:val="single"/>
        </w:rPr>
        <w:t xml:space="preserve"> by </w:t>
      </w:r>
      <w:r w:rsidRPr="00591566">
        <w:rPr>
          <w:b/>
          <w:u w:val="single"/>
        </w:rPr>
        <w:t xml:space="preserve">using </w:t>
      </w:r>
      <w:r w:rsidRPr="00591566">
        <w:rPr>
          <w:b/>
          <w:highlight w:val="cyan"/>
          <w:u w:val="single"/>
        </w:rPr>
        <w:t>law to force</w:t>
      </w:r>
      <w:r w:rsidRPr="00591566">
        <w:rPr>
          <w:b/>
          <w:u w:val="single"/>
        </w:rPr>
        <w:t xml:space="preserve"> particular kinds</w:t>
      </w:r>
      <w:r w:rsidRPr="00591566">
        <w:rPr>
          <w:u w:val="single"/>
        </w:rPr>
        <w:t xml:space="preserve"> of </w:t>
      </w:r>
      <w:r w:rsidRPr="00591566">
        <w:rPr>
          <w:highlight w:val="cyan"/>
          <w:u w:val="single"/>
        </w:rPr>
        <w:t>behavior</w:t>
      </w:r>
      <w:r w:rsidRPr="00591566">
        <w:rPr>
          <w:sz w:val="16"/>
        </w:rPr>
        <w:t xml:space="preserve">? Insofar </w:t>
      </w:r>
      <w:r w:rsidRPr="00591566">
        <w:rPr>
          <w:u w:val="single"/>
        </w:rPr>
        <w:t>as gay men were viewed as</w:t>
      </w:r>
      <w:r w:rsidRPr="00591566">
        <w:rPr>
          <w:sz w:val="16"/>
        </w:rPr>
        <w:t xml:space="preserve"> unusually </w:t>
      </w:r>
      <w:r w:rsidRPr="00591566">
        <w:rPr>
          <w:u w:val="single"/>
        </w:rPr>
        <w:t>promiscuous, i</w:t>
      </w:r>
      <w:r w:rsidRPr="00591566">
        <w:rPr>
          <w:sz w:val="16"/>
        </w:rPr>
        <w:t xml:space="preserve">t almost certainly </w:t>
      </w:r>
      <w:r w:rsidRPr="00591566">
        <w:rPr>
          <w:u w:val="single"/>
        </w:rPr>
        <w:t>had</w:t>
      </w:r>
      <w:r w:rsidRPr="00591566">
        <w:rPr>
          <w:sz w:val="16"/>
        </w:rPr>
        <w:t xml:space="preserve"> something </w:t>
      </w:r>
      <w:r w:rsidRPr="00591566">
        <w:rPr>
          <w:u w:val="single"/>
        </w:rPr>
        <w:t>to do with</w:t>
      </w:r>
      <w:r w:rsidRPr="00591566">
        <w:rPr>
          <w:sz w:val="16"/>
        </w:rPr>
        <w:t xml:space="preserve"> the fact that </w:t>
      </w:r>
      <w:r w:rsidRPr="00591566">
        <w:rPr>
          <w:u w:val="single"/>
        </w:rPr>
        <w:t>society refused to recognize their</w:t>
      </w:r>
      <w:r w:rsidRPr="00591566">
        <w:rPr>
          <w:sz w:val="16"/>
        </w:rPr>
        <w:t xml:space="preserve"> humanity and sanction their </w:t>
      </w:r>
      <w:r w:rsidRPr="00591566">
        <w:rPr>
          <w:u w:val="single"/>
        </w:rPr>
        <w:t xml:space="preserve">relationships. The </w:t>
      </w:r>
      <w:r w:rsidRPr="00591566">
        <w:rPr>
          <w:b/>
          <w:highlight w:val="cyan"/>
          <w:u w:val="single"/>
        </w:rPr>
        <w:t>absence of any institution</w:t>
      </w:r>
      <w:r w:rsidRPr="00591566">
        <w:rPr>
          <w:u w:val="single"/>
        </w:rPr>
        <w:t xml:space="preserve"> to mediate</w:t>
      </w:r>
      <w:r w:rsidRPr="00591566">
        <w:rPr>
          <w:sz w:val="16"/>
        </w:rPr>
        <w:t xml:space="preserve"> love and desire encouraged behavior that led </w:t>
      </w:r>
      <w:r w:rsidRPr="00591566">
        <w:rPr>
          <w:u w:val="single"/>
        </w:rPr>
        <w:t>this</w:t>
      </w:r>
      <w:r w:rsidRPr="00591566">
        <w:rPr>
          <w:sz w:val="16"/>
        </w:rPr>
        <w:t xml:space="preserve"> same </w:t>
      </w:r>
      <w:r w:rsidRPr="00591566">
        <w:rPr>
          <w:u w:val="single"/>
        </w:rPr>
        <w:t>culture</w:t>
      </w:r>
      <w:r w:rsidRPr="00591566">
        <w:rPr>
          <w:sz w:val="16"/>
        </w:rPr>
        <w:t xml:space="preserve"> to say "these people are too degenerate to participate in this institution."  </w:t>
      </w:r>
      <w:r w:rsidRPr="00591566">
        <w:rPr>
          <w:u w:val="single"/>
        </w:rPr>
        <w:t>If</w:t>
      </w:r>
      <w:r w:rsidRPr="00591566">
        <w:rPr>
          <w:sz w:val="16"/>
        </w:rPr>
        <w:t xml:space="preserve"> the </w:t>
      </w:r>
      <w:r w:rsidRPr="00591566">
        <w:rPr>
          <w:u w:val="single"/>
        </w:rPr>
        <w:t xml:space="preserve">prohibition against gay marriage helped create an anti-gay stigma, then </w:t>
      </w:r>
      <w:r w:rsidRPr="00591566">
        <w:rPr>
          <w:highlight w:val="cyan"/>
          <w:u w:val="single"/>
        </w:rPr>
        <w:t>lifting</w:t>
      </w:r>
      <w:r w:rsidRPr="00591566">
        <w:rPr>
          <w:u w:val="single"/>
        </w:rPr>
        <w:t xml:space="preserve"> </w:t>
      </w:r>
      <w:r w:rsidRPr="00591566">
        <w:rPr>
          <w:highlight w:val="cyan"/>
          <w:u w:val="single"/>
        </w:rPr>
        <w:t>it</w:t>
      </w:r>
      <w:r w:rsidRPr="00591566">
        <w:rPr>
          <w:sz w:val="16"/>
        </w:rPr>
        <w:t xml:space="preserve">—as we've seen over the last decade—has </w:t>
      </w:r>
      <w:r w:rsidRPr="00591566">
        <w:rPr>
          <w:highlight w:val="cyan"/>
          <w:u w:val="single"/>
        </w:rPr>
        <w:t>helped destroy</w:t>
      </w:r>
      <w:r w:rsidRPr="00591566">
        <w:rPr>
          <w:u w:val="single"/>
        </w:rPr>
        <w:t xml:space="preserve"> it. There's </w:t>
      </w:r>
      <w:r w:rsidRPr="00591566">
        <w:rPr>
          <w:b/>
          <w:highlight w:val="cyan"/>
          <w:u w:val="single"/>
        </w:rPr>
        <w:t>no reason</w:t>
      </w:r>
      <w:r w:rsidRPr="00591566">
        <w:rPr>
          <w:highlight w:val="cyan"/>
          <w:u w:val="single"/>
        </w:rPr>
        <w:t xml:space="preserve"> racism can't work</w:t>
      </w:r>
      <w:r w:rsidRPr="00591566">
        <w:rPr>
          <w:u w:val="single"/>
        </w:rPr>
        <w:t xml:space="preserve"> </w:t>
      </w:r>
      <w:r w:rsidRPr="00591566">
        <w:rPr>
          <w:highlight w:val="cyan"/>
          <w:u w:val="single"/>
        </w:rPr>
        <w:t>the</w:t>
      </w:r>
      <w:r w:rsidRPr="00591566">
        <w:rPr>
          <w:u w:val="single"/>
        </w:rPr>
        <w:t xml:space="preserve"> </w:t>
      </w:r>
      <w:r w:rsidRPr="00591566">
        <w:rPr>
          <w:highlight w:val="cyan"/>
          <w:u w:val="single"/>
        </w:rPr>
        <w:t>same</w:t>
      </w:r>
      <w:r w:rsidRPr="00591566">
        <w:rPr>
          <w:u w:val="single"/>
        </w:rPr>
        <w:t xml:space="preserve"> way</w:t>
      </w:r>
      <w:r w:rsidRPr="00591566">
        <w:rPr>
          <w:sz w:val="16"/>
        </w:rPr>
        <w:t>.</w:t>
      </w:r>
      <w:r>
        <w:t xml:space="preserve"> </w:t>
      </w:r>
    </w:p>
    <w:p w14:paraId="022DD813" w14:textId="77777777" w:rsidR="00817A80" w:rsidRDefault="00817A80" w:rsidP="00817A80"/>
    <w:p w14:paraId="4A0537C4" w14:textId="77777777" w:rsidR="00817A80" w:rsidRPr="00817A80" w:rsidRDefault="00817A80" w:rsidP="00817A80"/>
    <w:p w14:paraId="30A2B181" w14:textId="65414A51" w:rsidR="007F39E7" w:rsidRDefault="007F39E7" w:rsidP="007F39E7">
      <w:pPr>
        <w:pStyle w:val="Heading2"/>
      </w:pPr>
      <w:r>
        <w:t>Coloniality K</w:t>
      </w:r>
    </w:p>
    <w:p w14:paraId="6909BB8D" w14:textId="32513BB4" w:rsidR="000F02BE" w:rsidRDefault="000F02BE" w:rsidP="000F02BE">
      <w:pPr>
        <w:pStyle w:val="Heading4"/>
        <w:spacing w:before="30" w:line="278" w:lineRule="atLeast"/>
        <w:rPr>
          <w:rFonts w:eastAsia="Times New Roman" w:cs="Calibri"/>
          <w:color w:val="000000"/>
          <w:szCs w:val="26"/>
        </w:rPr>
      </w:pPr>
      <w:r>
        <w:rPr>
          <w:rFonts w:cs="Calibri"/>
          <w:color w:val="000000"/>
          <w:szCs w:val="26"/>
        </w:rPr>
        <w:t>Even debates over small, incremental policy reforms are valuable in the context of borders.</w:t>
      </w:r>
    </w:p>
    <w:p w14:paraId="356D075D" w14:textId="7F7207DF" w:rsidR="000F02BE" w:rsidRDefault="000F02BE" w:rsidP="000F02BE">
      <w:pPr>
        <w:spacing w:after="120" w:line="235" w:lineRule="atLeast"/>
        <w:rPr>
          <w:color w:val="000000"/>
        </w:rPr>
      </w:pPr>
      <w:proofErr w:type="spellStart"/>
      <w:r>
        <w:rPr>
          <w:b/>
          <w:bCs/>
          <w:color w:val="000000"/>
          <w:sz w:val="26"/>
          <w:szCs w:val="26"/>
        </w:rPr>
        <w:t>Rennix</w:t>
      </w:r>
      <w:proofErr w:type="spellEnd"/>
      <w:r>
        <w:rPr>
          <w:b/>
          <w:bCs/>
          <w:color w:val="000000"/>
          <w:sz w:val="26"/>
          <w:szCs w:val="26"/>
        </w:rPr>
        <w:t xml:space="preserve"> 17</w:t>
      </w:r>
      <w:r>
        <w:rPr>
          <w:color w:val="000000"/>
        </w:rPr>
        <w:t xml:space="preserve"> — Brianna </w:t>
      </w:r>
      <w:proofErr w:type="spellStart"/>
      <w:r>
        <w:rPr>
          <w:color w:val="000000"/>
        </w:rPr>
        <w:t>Rennix</w:t>
      </w:r>
      <w:proofErr w:type="spellEnd"/>
      <w:r>
        <w:rPr>
          <w:color w:val="000000"/>
        </w:rPr>
        <w:t xml:space="preserve">, Writer and Editor at Current Affairs, 2017 (“What Would Humane Immigration Policy Look </w:t>
      </w:r>
      <w:proofErr w:type="gramStart"/>
      <w:r>
        <w:rPr>
          <w:color w:val="000000"/>
        </w:rPr>
        <w:t>Like?,</w:t>
      </w:r>
      <w:proofErr w:type="gramEnd"/>
      <w:r>
        <w:rPr>
          <w:color w:val="000000"/>
        </w:rPr>
        <w:t>” Current Affairs, December 10th, Available Online)</w:t>
      </w:r>
    </w:p>
    <w:p w14:paraId="32C03DEC" w14:textId="77777777" w:rsidR="000F02BE" w:rsidRDefault="000F02BE" w:rsidP="000F02BE">
      <w:pPr>
        <w:spacing w:line="235" w:lineRule="atLeast"/>
        <w:rPr>
          <w:color w:val="000000"/>
        </w:rPr>
      </w:pPr>
      <w:r>
        <w:rPr>
          <w:color w:val="000000"/>
        </w:rPr>
        <w:t>The point is, we should treat immigration restrictions as time-limited responses to specific, articulable conditions, not as a default mode. To the extent that immigration might need to be restricted or regulated more closely in certain emergency circumstances, our concern must be to admit immigrants primarily on the basis of need, and the direness of the situation they will face if returned, not according to factors like nationality, wealth, education, or ability, which is how our U.S. system presently operates. All this, however, is the long game. </w:t>
      </w:r>
      <w:r w:rsidRPr="00AB4EEF">
        <w:rPr>
          <w:color w:val="000000"/>
          <w:highlight w:val="cyan"/>
          <w:u w:val="single"/>
          <w:shd w:val="clear" w:color="auto" w:fill="FFFF00"/>
        </w:rPr>
        <w:t>We</w:t>
      </w:r>
      <w:r>
        <w:rPr>
          <w:color w:val="000000"/>
        </w:rPr>
        <w:t> </w:t>
      </w:r>
      <w:r>
        <w:rPr>
          <w:color w:val="000000"/>
          <w:u w:val="single"/>
        </w:rPr>
        <w:t>certainly</w:t>
      </w:r>
      <w:r>
        <w:rPr>
          <w:color w:val="000000"/>
        </w:rPr>
        <w:t> </w:t>
      </w:r>
      <w:r w:rsidRPr="00AB4EEF">
        <w:rPr>
          <w:color w:val="000000"/>
          <w:highlight w:val="cyan"/>
          <w:u w:val="single"/>
          <w:shd w:val="clear" w:color="auto" w:fill="FFFF00"/>
        </w:rPr>
        <w:t>can’t arrive at a more open immigration system overnight, and</w:t>
      </w:r>
      <w:r>
        <w:rPr>
          <w:color w:val="000000"/>
        </w:rPr>
        <w:t> I think that </w:t>
      </w:r>
      <w:r w:rsidRPr="00AB4EEF">
        <w:rPr>
          <w:color w:val="000000"/>
          <w:highlight w:val="cyan"/>
          <w:u w:val="single"/>
          <w:shd w:val="clear" w:color="auto" w:fill="FFFF00"/>
        </w:rPr>
        <w:t>there’s a hierarchy of</w:t>
      </w:r>
      <w:r w:rsidRPr="00AB4EEF">
        <w:rPr>
          <w:color w:val="000000"/>
          <w:highlight w:val="cyan"/>
        </w:rPr>
        <w:t> </w:t>
      </w:r>
      <w:r w:rsidRPr="00AB4EEF">
        <w:rPr>
          <w:b/>
          <w:bCs/>
          <w:color w:val="000000"/>
          <w:highlight w:val="cyan"/>
          <w:u w:val="single"/>
          <w:shd w:val="clear" w:color="auto" w:fill="FFFF00"/>
        </w:rPr>
        <w:t>intermediary policy goals</w:t>
      </w:r>
      <w:r>
        <w:rPr>
          <w:color w:val="000000"/>
        </w:rPr>
        <w:t> </w:t>
      </w:r>
      <w:r w:rsidRPr="00AB4EEF">
        <w:rPr>
          <w:color w:val="000000"/>
          <w:highlight w:val="cyan"/>
          <w:u w:val="single"/>
          <w:shd w:val="clear" w:color="auto" w:fill="FFFF00"/>
        </w:rPr>
        <w:t>that would alleviate some of the most unconscionable effects</w:t>
      </w:r>
      <w:r>
        <w:rPr>
          <w:color w:val="000000"/>
        </w:rPr>
        <w:t> </w:t>
      </w:r>
      <w:r>
        <w:rPr>
          <w:color w:val="000000"/>
          <w:u w:val="single"/>
        </w:rPr>
        <w:t>of our present system</w:t>
      </w:r>
      <w:r>
        <w:rPr>
          <w:color w:val="000000"/>
        </w:rPr>
        <w:t>, </w:t>
      </w:r>
      <w:r w:rsidRPr="00AB4EEF">
        <w:rPr>
          <w:color w:val="000000"/>
          <w:highlight w:val="cyan"/>
          <w:u w:val="single"/>
          <w:shd w:val="clear" w:color="auto" w:fill="FFFF00"/>
        </w:rPr>
        <w:t>while laying the groundwork for a future</w:t>
      </w:r>
      <w:r>
        <w:rPr>
          <w:color w:val="000000"/>
        </w:rPr>
        <w:t> </w:t>
      </w:r>
      <w:r>
        <w:rPr>
          <w:color w:val="000000"/>
          <w:u w:val="single"/>
        </w:rPr>
        <w:t>immigration</w:t>
      </w:r>
      <w:r>
        <w:rPr>
          <w:color w:val="000000"/>
        </w:rPr>
        <w:t> </w:t>
      </w:r>
      <w:r w:rsidRPr="00AB4EEF">
        <w:rPr>
          <w:color w:val="000000"/>
          <w:highlight w:val="cyan"/>
          <w:u w:val="single"/>
          <w:shd w:val="clear" w:color="auto" w:fill="FFFF00"/>
        </w:rPr>
        <w:t>system that looks entirely different</w:t>
      </w:r>
      <w:r>
        <w:rPr>
          <w:color w:val="000000"/>
        </w:rPr>
        <w:t>. Here, I’ll outline several policy changes that would benefit immigrants who are already present in the U.S., and individuals who face serious dangers in their home countries. (Stay tuned for part three, which will deal with visa allotments, employment-based immigration, and admissions more generally.) </w:t>
      </w:r>
      <w:r>
        <w:rPr>
          <w:b/>
          <w:bCs/>
          <w:color w:val="000000"/>
          <w:u w:val="single"/>
        </w:rPr>
        <w:t>Fiddly Legislative Fixes</w:t>
      </w:r>
      <w:r>
        <w:rPr>
          <w:color w:val="000000"/>
        </w:rPr>
        <w:t> </w:t>
      </w:r>
      <w:r w:rsidRPr="00AB4EEF">
        <w:rPr>
          <w:color w:val="000000"/>
          <w:highlight w:val="cyan"/>
          <w:u w:val="single"/>
          <w:shd w:val="clear" w:color="auto" w:fill="FFFF00"/>
        </w:rPr>
        <w:t>Given how</w:t>
      </w:r>
      <w:r>
        <w:rPr>
          <w:color w:val="000000"/>
          <w:u w:val="single"/>
          <w:shd w:val="clear" w:color="auto" w:fill="FFFF00"/>
        </w:rPr>
        <w:t xml:space="preserve"> </w:t>
      </w:r>
      <w:r w:rsidRPr="00AB4EEF">
        <w:rPr>
          <w:color w:val="000000"/>
          <w:highlight w:val="cyan"/>
          <w:u w:val="single"/>
          <w:shd w:val="clear" w:color="auto" w:fill="FFFF00"/>
        </w:rPr>
        <w:t>messed-up our</w:t>
      </w:r>
      <w:r>
        <w:rPr>
          <w:color w:val="000000"/>
        </w:rPr>
        <w:t> </w:t>
      </w:r>
      <w:r>
        <w:rPr>
          <w:color w:val="000000"/>
          <w:u w:val="single"/>
        </w:rPr>
        <w:t>immigration</w:t>
      </w:r>
      <w:r>
        <w:rPr>
          <w:color w:val="000000"/>
        </w:rPr>
        <w:t> </w:t>
      </w:r>
      <w:r w:rsidRPr="00AB4EEF">
        <w:rPr>
          <w:color w:val="000000"/>
          <w:highlight w:val="cyan"/>
          <w:u w:val="single"/>
          <w:shd w:val="clear" w:color="auto" w:fill="FFFF00"/>
        </w:rPr>
        <w:t>system is</w:t>
      </w:r>
      <w:r>
        <w:rPr>
          <w:color w:val="000000"/>
        </w:rPr>
        <w:t> </w:t>
      </w:r>
      <w:r>
        <w:rPr>
          <w:color w:val="000000"/>
          <w:u w:val="single"/>
        </w:rPr>
        <w:t>on a large scale,</w:t>
      </w:r>
      <w:r>
        <w:rPr>
          <w:color w:val="000000"/>
        </w:rPr>
        <w:t> </w:t>
      </w:r>
      <w:r w:rsidRPr="00AB4EEF">
        <w:rPr>
          <w:color w:val="000000"/>
          <w:highlight w:val="cyan"/>
          <w:u w:val="single"/>
          <w:shd w:val="clear" w:color="auto" w:fill="FFFF00"/>
        </w:rPr>
        <w:t>it’s worth asking how much time we ought to devote to tinkering with</w:t>
      </w:r>
      <w:r>
        <w:rPr>
          <w:color w:val="000000"/>
        </w:rPr>
        <w:t> </w:t>
      </w:r>
      <w:r>
        <w:rPr>
          <w:color w:val="000000"/>
          <w:u w:val="single"/>
        </w:rPr>
        <w:t>the finer points of</w:t>
      </w:r>
      <w:r>
        <w:rPr>
          <w:color w:val="000000"/>
        </w:rPr>
        <w:t> </w:t>
      </w:r>
      <w:r w:rsidRPr="00AB4EEF">
        <w:rPr>
          <w:color w:val="000000"/>
          <w:highlight w:val="cyan"/>
          <w:u w:val="single"/>
          <w:shd w:val="clear" w:color="auto" w:fill="FFFF00"/>
        </w:rPr>
        <w:t>laws</w:t>
      </w:r>
      <w:r>
        <w:rPr>
          <w:color w:val="000000"/>
        </w:rPr>
        <w:t> </w:t>
      </w:r>
      <w:r>
        <w:rPr>
          <w:color w:val="000000"/>
          <w:u w:val="single"/>
        </w:rPr>
        <w:t>that</w:t>
      </w:r>
      <w:r>
        <w:rPr>
          <w:color w:val="000000"/>
        </w:rPr>
        <w:t> </w:t>
      </w:r>
      <w:r w:rsidRPr="00AB4EEF">
        <w:rPr>
          <w:color w:val="000000"/>
          <w:highlight w:val="cyan"/>
          <w:u w:val="single"/>
          <w:shd w:val="clear" w:color="auto" w:fill="FFFF00"/>
        </w:rPr>
        <w:t>we would be</w:t>
      </w:r>
      <w:r>
        <w:rPr>
          <w:color w:val="000000"/>
          <w:u w:val="single"/>
          <w:shd w:val="clear" w:color="auto" w:fill="FFFF00"/>
        </w:rPr>
        <w:t xml:space="preserve"> </w:t>
      </w:r>
      <w:r w:rsidRPr="00AB4EEF">
        <w:rPr>
          <w:color w:val="000000"/>
          <w:highlight w:val="cyan"/>
          <w:u w:val="single"/>
          <w:shd w:val="clear" w:color="auto" w:fill="FFFF00"/>
        </w:rPr>
        <w:t>better off scrapping</w:t>
      </w:r>
      <w:r>
        <w:rPr>
          <w:color w:val="000000"/>
        </w:rPr>
        <w:t> </w:t>
      </w:r>
      <w:r>
        <w:rPr>
          <w:color w:val="000000"/>
          <w:u w:val="single"/>
        </w:rPr>
        <w:t>wholesale.</w:t>
      </w:r>
      <w:r>
        <w:rPr>
          <w:color w:val="000000"/>
        </w:rPr>
        <w:t> </w:t>
      </w:r>
      <w:r w:rsidRPr="00AB4EEF">
        <w:rPr>
          <w:color w:val="000000"/>
          <w:highlight w:val="cyan"/>
          <w:u w:val="single"/>
          <w:shd w:val="clear" w:color="auto" w:fill="FFFF00"/>
        </w:rPr>
        <w:t>Some people</w:t>
      </w:r>
      <w:r>
        <w:rPr>
          <w:color w:val="000000"/>
        </w:rPr>
        <w:t> </w:t>
      </w:r>
      <w:r>
        <w:rPr>
          <w:color w:val="000000"/>
          <w:u w:val="single"/>
        </w:rPr>
        <w:t>might</w:t>
      </w:r>
      <w:r>
        <w:rPr>
          <w:color w:val="000000"/>
        </w:rPr>
        <w:t> </w:t>
      </w:r>
      <w:r w:rsidRPr="00AB4EEF">
        <w:rPr>
          <w:color w:val="000000"/>
          <w:highlight w:val="cyan"/>
          <w:u w:val="single"/>
          <w:shd w:val="clear" w:color="auto" w:fill="FFFF00"/>
        </w:rPr>
        <w:t>say</w:t>
      </w:r>
      <w:r>
        <w:rPr>
          <w:color w:val="000000"/>
        </w:rPr>
        <w:t> </w:t>
      </w:r>
      <w:r>
        <w:rPr>
          <w:color w:val="000000"/>
          <w:u w:val="single"/>
        </w:rPr>
        <w:t>that</w:t>
      </w:r>
      <w:r>
        <w:rPr>
          <w:color w:val="000000"/>
        </w:rPr>
        <w:t> </w:t>
      </w:r>
      <w:r w:rsidRPr="00AB4EEF">
        <w:rPr>
          <w:color w:val="000000"/>
          <w:highlight w:val="cyan"/>
          <w:u w:val="single"/>
          <w:shd w:val="clear" w:color="auto" w:fill="FFFF00"/>
        </w:rPr>
        <w:t>these</w:t>
      </w:r>
      <w:r>
        <w:rPr>
          <w:color w:val="000000"/>
        </w:rPr>
        <w:t> </w:t>
      </w:r>
      <w:r>
        <w:rPr>
          <w:color w:val="000000"/>
          <w:u w:val="single"/>
        </w:rPr>
        <w:t>kinds of</w:t>
      </w:r>
      <w:r>
        <w:rPr>
          <w:color w:val="000000"/>
        </w:rPr>
        <w:t> </w:t>
      </w:r>
      <w:r w:rsidRPr="00AB4EEF">
        <w:rPr>
          <w:color w:val="000000"/>
          <w:highlight w:val="cyan"/>
          <w:u w:val="single"/>
          <w:shd w:val="clear" w:color="auto" w:fill="FFFF00"/>
        </w:rPr>
        <w:t>small fixes are a waste of energy, like rearranging the deck chairs on the Titanic</w:t>
      </w:r>
      <w:r>
        <w:rPr>
          <w:color w:val="000000"/>
          <w:u w:val="single"/>
        </w:rPr>
        <w:t>. But</w:t>
      </w:r>
      <w:r>
        <w:rPr>
          <w:color w:val="000000"/>
        </w:rPr>
        <w:t> </w:t>
      </w:r>
      <w:r w:rsidRPr="00AB4EEF">
        <w:rPr>
          <w:b/>
          <w:bCs/>
          <w:color w:val="000000"/>
          <w:highlight w:val="cyan"/>
          <w:u w:val="single"/>
          <w:shd w:val="clear" w:color="auto" w:fill="FFFF00"/>
        </w:rPr>
        <w:t>I disagree</w:t>
      </w:r>
      <w:r w:rsidRPr="00AB4EEF">
        <w:rPr>
          <w:color w:val="000000"/>
          <w:highlight w:val="cyan"/>
          <w:u w:val="single"/>
        </w:rPr>
        <w:t>.</w:t>
      </w:r>
      <w:r>
        <w:rPr>
          <w:color w:val="000000"/>
          <w:u w:val="single"/>
        </w:rPr>
        <w:t xml:space="preserve"> In a disaster of this scale, you want some</w:t>
      </w:r>
      <w:r>
        <w:rPr>
          <w:color w:val="000000"/>
        </w:rPr>
        <w:t> </w:t>
      </w:r>
      <w:r>
        <w:rPr>
          <w:color w:val="000000"/>
          <w:u w:val="single"/>
        </w:rPr>
        <w:t>of your</w:t>
      </w:r>
      <w:r>
        <w:rPr>
          <w:color w:val="000000"/>
        </w:rPr>
        <w:t> </w:t>
      </w:r>
      <w:r w:rsidRPr="00AB4EEF">
        <w:rPr>
          <w:color w:val="000000"/>
          <w:highlight w:val="cyan"/>
          <w:u w:val="single"/>
          <w:shd w:val="clear" w:color="auto" w:fill="FFFF00"/>
        </w:rPr>
        <w:t>people making repairs</w:t>
      </w:r>
      <w:r w:rsidRPr="00AB4EEF">
        <w:rPr>
          <w:color w:val="000000"/>
          <w:highlight w:val="cyan"/>
        </w:rPr>
        <w:t> </w:t>
      </w:r>
      <w:r w:rsidRPr="00AB4EEF">
        <w:rPr>
          <w:color w:val="000000"/>
          <w:highlight w:val="cyan"/>
          <w:u w:val="single"/>
        </w:rPr>
        <w:t>to</w:t>
      </w:r>
      <w:r>
        <w:rPr>
          <w:color w:val="000000"/>
          <w:u w:val="single"/>
        </w:rPr>
        <w:t xml:space="preserve"> the leaky lifeboats,</w:t>
      </w:r>
      <w:r>
        <w:rPr>
          <w:color w:val="000000"/>
        </w:rPr>
        <w:t> </w:t>
      </w:r>
      <w:r w:rsidRPr="00AB4EEF">
        <w:rPr>
          <w:color w:val="000000"/>
          <w:highlight w:val="cyan"/>
          <w:u w:val="single"/>
          <w:shd w:val="clear" w:color="auto" w:fill="FFFF00"/>
        </w:rPr>
        <w:t>and other people working to contact</w:t>
      </w:r>
      <w:r>
        <w:rPr>
          <w:color w:val="000000"/>
        </w:rPr>
        <w:t> </w:t>
      </w:r>
      <w:r>
        <w:rPr>
          <w:color w:val="000000"/>
          <w:u w:val="single"/>
        </w:rPr>
        <w:t>bigger</w:t>
      </w:r>
      <w:r>
        <w:rPr>
          <w:color w:val="000000"/>
        </w:rPr>
        <w:t> </w:t>
      </w:r>
      <w:r w:rsidRPr="00AB4EEF">
        <w:rPr>
          <w:color w:val="000000"/>
          <w:highlight w:val="cyan"/>
          <w:u w:val="single"/>
          <w:shd w:val="clear" w:color="auto" w:fill="FFFF00"/>
        </w:rPr>
        <w:t>rescue vessels</w:t>
      </w:r>
      <w:r>
        <w:rPr>
          <w:color w:val="000000"/>
          <w:u w:val="single"/>
        </w:rPr>
        <w:t>,</w:t>
      </w:r>
      <w:r>
        <w:rPr>
          <w:color w:val="000000"/>
        </w:rPr>
        <w:t> </w:t>
      </w:r>
      <w:r w:rsidRPr="00AB4EEF">
        <w:rPr>
          <w:color w:val="000000"/>
          <w:highlight w:val="cyan"/>
          <w:u w:val="single"/>
          <w:shd w:val="clear" w:color="auto" w:fill="FFFF00"/>
        </w:rPr>
        <w:t>because who knows</w:t>
      </w:r>
      <w:r>
        <w:rPr>
          <w:color w:val="000000"/>
          <w:u w:val="single"/>
          <w:shd w:val="clear" w:color="auto" w:fill="FFFF00"/>
        </w:rPr>
        <w:t xml:space="preserve"> </w:t>
      </w:r>
      <w:r w:rsidRPr="00AB4EEF">
        <w:rPr>
          <w:color w:val="000000"/>
          <w:highlight w:val="cyan"/>
          <w:u w:val="single"/>
          <w:shd w:val="clear" w:color="auto" w:fill="FFFF00"/>
        </w:rPr>
        <w:t>which avenue will prove more successful</w:t>
      </w:r>
      <w:r>
        <w:rPr>
          <w:color w:val="000000"/>
        </w:rPr>
        <w:t> </w:t>
      </w:r>
      <w:r>
        <w:rPr>
          <w:color w:val="000000"/>
          <w:u w:val="single"/>
        </w:rPr>
        <w:t>before the whole mess slides into the sea</w:t>
      </w:r>
      <w:r>
        <w:rPr>
          <w:color w:val="000000"/>
        </w:rPr>
        <w:t>. </w:t>
      </w:r>
      <w:r>
        <w:rPr>
          <w:color w:val="000000"/>
          <w:u w:val="single"/>
        </w:rPr>
        <w:t>What I mean by “fiddly legislative fixes” are legal changes that wouldn’t result in any immediate, sweeping changes to what categories of people are eligible for immigration relief: rather, they might slightly alter the boundaries of those categories, and also ensure that people who are eligible for immigration relief aren’t barred from getting it for reasons that are totally outside their control</w:t>
      </w:r>
      <w:r>
        <w:rPr>
          <w:color w:val="000000"/>
        </w:rPr>
        <w:t>.</w:t>
      </w:r>
    </w:p>
    <w:p w14:paraId="09089E37" w14:textId="77777777" w:rsidR="00AB4EEF" w:rsidRPr="00AB4EEF" w:rsidRDefault="00AB4EEF" w:rsidP="00AB4EEF"/>
    <w:p w14:paraId="471E1E45" w14:textId="086B2026" w:rsidR="007F39E7" w:rsidRDefault="00CE2BCF" w:rsidP="007F39E7">
      <w:pPr>
        <w:pStyle w:val="Heading2"/>
      </w:pPr>
      <w:r>
        <w:t>Work</w:t>
      </w:r>
      <w:r w:rsidR="007F39E7">
        <w:t xml:space="preserve"> K</w:t>
      </w:r>
    </w:p>
    <w:p w14:paraId="0AC386BF" w14:textId="77777777" w:rsidR="002975EC" w:rsidRDefault="002975EC" w:rsidP="002975EC">
      <w:pPr>
        <w:pStyle w:val="Heading3"/>
      </w:pPr>
      <w:r>
        <w:t xml:space="preserve">AT: Cap Unsustainable </w:t>
      </w:r>
    </w:p>
    <w:p w14:paraId="0A150D3B" w14:textId="77777777" w:rsidR="002975EC" w:rsidRPr="00BA0E96" w:rsidRDefault="002975EC" w:rsidP="002975EC">
      <w:pPr>
        <w:pStyle w:val="Heading4"/>
        <w:rPr>
          <w:rFonts w:cs="Arial"/>
        </w:rPr>
      </w:pPr>
      <w:r>
        <w:rPr>
          <w:rFonts w:cs="Arial"/>
        </w:rPr>
        <w:t>E</w:t>
      </w:r>
      <w:r w:rsidRPr="00BA0E96">
        <w:rPr>
          <w:rFonts w:cs="Arial"/>
        </w:rPr>
        <w:t xml:space="preserve">nvironment </w:t>
      </w:r>
      <w:r>
        <w:rPr>
          <w:rFonts w:cs="Arial"/>
        </w:rPr>
        <w:t>is</w:t>
      </w:r>
      <w:r w:rsidRPr="00BA0E96">
        <w:rPr>
          <w:rFonts w:cs="Arial"/>
        </w:rPr>
        <w:t xml:space="preserve"> </w:t>
      </w:r>
      <w:r w:rsidRPr="00881DD8">
        <w:rPr>
          <w:rFonts w:cs="Arial"/>
          <w:u w:val="single"/>
        </w:rPr>
        <w:t>resilient</w:t>
      </w:r>
      <w:r w:rsidRPr="00BA0E96">
        <w:rPr>
          <w:rFonts w:cs="Arial"/>
        </w:rPr>
        <w:t xml:space="preserve">. </w:t>
      </w:r>
    </w:p>
    <w:p w14:paraId="64A93A9E" w14:textId="5D8D9EBE" w:rsidR="002975EC" w:rsidRPr="00BA0E96" w:rsidRDefault="002975EC" w:rsidP="002975EC">
      <w:r w:rsidRPr="00BA0E96">
        <w:rPr>
          <w:rStyle w:val="Style13ptBold"/>
        </w:rPr>
        <w:t xml:space="preserve">Bailey ’20 </w:t>
      </w:r>
      <w:r w:rsidRPr="00BA0E96">
        <w:t xml:space="preserve">[Ronald; August 1; Science Correspondent at Reason, Member of the Society of Environmental Journalists and the American Society for Bioethics and Humanities; Reason Magazine, “The Global Environmental Apocalypse Has Been Canceled,” </w:t>
      </w:r>
      <w:r w:rsidRPr="00AB4EEF">
        <w:t>https://reason.com/2020/08/01/the-global-environmental-apocalypse-has-been-canceled/</w:t>
      </w:r>
      <w:r w:rsidRPr="00BA0E96">
        <w:t>]</w:t>
      </w:r>
    </w:p>
    <w:p w14:paraId="4B3AA35A" w14:textId="77777777" w:rsidR="002975EC" w:rsidRPr="00BA0E96" w:rsidRDefault="002975EC" w:rsidP="002975EC">
      <w:pPr>
        <w:rPr>
          <w:rStyle w:val="StyleUnderline"/>
        </w:rPr>
      </w:pPr>
      <w:r w:rsidRPr="00AB4EEF">
        <w:rPr>
          <w:rStyle w:val="StyleUnderline"/>
          <w:highlight w:val="cyan"/>
        </w:rPr>
        <w:t>According to</w:t>
      </w:r>
      <w:r w:rsidRPr="00BA0E96">
        <w:rPr>
          <w:sz w:val="16"/>
        </w:rPr>
        <w:t xml:space="preserve"> these </w:t>
      </w:r>
      <w:r w:rsidRPr="00AB4EEF">
        <w:rPr>
          <w:rStyle w:val="StyleUnderline"/>
          <w:highlight w:val="cyan"/>
        </w:rPr>
        <w:t>activists</w:t>
      </w:r>
      <w:r w:rsidRPr="00BA0E96">
        <w:rPr>
          <w:sz w:val="16"/>
        </w:rPr>
        <w:t xml:space="preserve"> and politicians, </w:t>
      </w:r>
      <w:r w:rsidRPr="00BA0E96">
        <w:rPr>
          <w:rStyle w:val="StyleUnderline"/>
        </w:rPr>
        <w:t xml:space="preserve">humanity is beset on all sides by </w:t>
      </w:r>
      <w:r w:rsidRPr="00AB4EEF">
        <w:rPr>
          <w:rStyle w:val="StyleUnderline"/>
          <w:highlight w:val="cyan"/>
        </w:rPr>
        <w:t>catastrophes</w:t>
      </w:r>
      <w:r w:rsidRPr="00BA0E96">
        <w:rPr>
          <w:rStyle w:val="StyleUnderline"/>
        </w:rPr>
        <w:t xml:space="preserve"> that </w:t>
      </w:r>
      <w:r w:rsidRPr="00AB4EEF">
        <w:rPr>
          <w:rStyle w:val="StyleUnderline"/>
          <w:highlight w:val="cyan"/>
        </w:rPr>
        <w:t xml:space="preserve">could </w:t>
      </w:r>
      <w:r w:rsidRPr="00AB4EEF">
        <w:rPr>
          <w:rStyle w:val="Emphasis"/>
          <w:highlight w:val="cyan"/>
        </w:rPr>
        <w:t>kill</w:t>
      </w:r>
      <w:r w:rsidRPr="00BA0E96">
        <w:rPr>
          <w:rStyle w:val="Emphasis"/>
        </w:rPr>
        <w:t xml:space="preserve"> off </w:t>
      </w:r>
      <w:r w:rsidRPr="00AB4EEF">
        <w:rPr>
          <w:rStyle w:val="Emphasis"/>
          <w:highlight w:val="cyan"/>
        </w:rPr>
        <w:t>civilization</w:t>
      </w:r>
      <w:r w:rsidRPr="00BA0E96">
        <w:rPr>
          <w:sz w:val="16"/>
        </w:rPr>
        <w:t xml:space="preserve">, and maybe even our species. </w:t>
      </w:r>
      <w:r w:rsidRPr="00BA0E96">
        <w:rPr>
          <w:rStyle w:val="StyleUnderline"/>
        </w:rPr>
        <w:t>Are they right?</w:t>
      </w:r>
    </w:p>
    <w:p w14:paraId="23999960" w14:textId="77777777" w:rsidR="002975EC" w:rsidRPr="00BA0E96" w:rsidRDefault="002975EC" w:rsidP="002975EC">
      <w:pPr>
        <w:rPr>
          <w:sz w:val="16"/>
        </w:rPr>
      </w:pPr>
      <w:r w:rsidRPr="00BA0E96">
        <w:rPr>
          <w:sz w:val="16"/>
        </w:rPr>
        <w:t xml:space="preserve">Absolutely not, answers the longtime environmental activist Michael </w:t>
      </w:r>
      <w:proofErr w:type="spellStart"/>
      <w:r w:rsidRPr="00BA0E96">
        <w:rPr>
          <w:sz w:val="16"/>
        </w:rPr>
        <w:t>Shellenberger</w:t>
      </w:r>
      <w:proofErr w:type="spellEnd"/>
      <w:r w:rsidRPr="00BA0E96">
        <w:rPr>
          <w:sz w:val="16"/>
        </w:rPr>
        <w:t xml:space="preserve"> in an engaging new book, Apocalypse Never: Why Environmental Alarmism Hurts Us All. "</w:t>
      </w:r>
      <w:r w:rsidRPr="00AB4EEF">
        <w:rPr>
          <w:rStyle w:val="StyleUnderline"/>
          <w:highlight w:val="cyan"/>
        </w:rPr>
        <w:t>Much</w:t>
      </w:r>
      <w:r w:rsidRPr="00BA0E96">
        <w:rPr>
          <w:rStyle w:val="StyleUnderline"/>
        </w:rPr>
        <w:t xml:space="preserve"> of what people are being told about the environment</w:t>
      </w:r>
      <w:r w:rsidRPr="00BA0E96">
        <w:rPr>
          <w:sz w:val="16"/>
        </w:rPr>
        <w:t xml:space="preserve">, including the climate, </w:t>
      </w:r>
      <w:r w:rsidRPr="00AB4EEF">
        <w:rPr>
          <w:rStyle w:val="StyleUnderline"/>
          <w:highlight w:val="cyan"/>
        </w:rPr>
        <w:t xml:space="preserve">is </w:t>
      </w:r>
      <w:r w:rsidRPr="00AB4EEF">
        <w:rPr>
          <w:rStyle w:val="Emphasis"/>
          <w:highlight w:val="cyan"/>
        </w:rPr>
        <w:t>wrong</w:t>
      </w:r>
      <w:r w:rsidRPr="00BA0E96">
        <w:rPr>
          <w:sz w:val="16"/>
        </w:rPr>
        <w:t xml:space="preserve">, and we desperately need to get it right," he writes. "I decided to write Apocalypse Never after getting fed up with </w:t>
      </w:r>
      <w:r w:rsidRPr="00BA0E96">
        <w:rPr>
          <w:rStyle w:val="StyleUnderline"/>
        </w:rPr>
        <w:t xml:space="preserve">the </w:t>
      </w:r>
      <w:r w:rsidRPr="00AB4EEF">
        <w:rPr>
          <w:rStyle w:val="Emphasis"/>
          <w:highlight w:val="cyan"/>
        </w:rPr>
        <w:t>exaggeration</w:t>
      </w:r>
      <w:r w:rsidRPr="00BA0E96">
        <w:rPr>
          <w:rStyle w:val="StyleUnderline"/>
        </w:rPr>
        <w:t xml:space="preserve">, </w:t>
      </w:r>
      <w:r w:rsidRPr="00BA0E96">
        <w:rPr>
          <w:rStyle w:val="Emphasis"/>
        </w:rPr>
        <w:t>alarmism</w:t>
      </w:r>
      <w:r w:rsidRPr="00BA0E96">
        <w:rPr>
          <w:sz w:val="16"/>
        </w:rPr>
        <w:t xml:space="preserve">, and extremism that </w:t>
      </w:r>
      <w:r w:rsidRPr="00BA0E96">
        <w:rPr>
          <w:rStyle w:val="StyleUnderline"/>
        </w:rPr>
        <w:t>are the enemy of</w:t>
      </w:r>
      <w:r w:rsidRPr="00BA0E96">
        <w:rPr>
          <w:sz w:val="16"/>
        </w:rPr>
        <w:t xml:space="preserve"> positive, humanistic, and </w:t>
      </w:r>
      <w:r w:rsidRPr="00BA0E96">
        <w:rPr>
          <w:rStyle w:val="StyleUnderline"/>
        </w:rPr>
        <w:t>rational environmentalism</w:t>
      </w:r>
      <w:r w:rsidRPr="00BA0E96">
        <w:rPr>
          <w:sz w:val="16"/>
        </w:rPr>
        <w:t xml:space="preserve">." While fully acknowledging that significant global </w:t>
      </w:r>
      <w:r w:rsidRPr="00AB4EEF">
        <w:rPr>
          <w:rStyle w:val="Emphasis"/>
          <w:highlight w:val="cyan"/>
        </w:rPr>
        <w:t>environmental problems</w:t>
      </w:r>
      <w:r w:rsidRPr="00BA0E96">
        <w:rPr>
          <w:sz w:val="16"/>
        </w:rPr>
        <w:t xml:space="preserve"> exist, </w:t>
      </w:r>
      <w:proofErr w:type="spellStart"/>
      <w:r w:rsidRPr="00BA0E96">
        <w:rPr>
          <w:sz w:val="16"/>
        </w:rPr>
        <w:t>Shellenberger</w:t>
      </w:r>
      <w:proofErr w:type="spellEnd"/>
      <w:r w:rsidRPr="00BA0E96">
        <w:rPr>
          <w:sz w:val="16"/>
        </w:rPr>
        <w:t xml:space="preserve"> argues that they </w:t>
      </w:r>
      <w:r w:rsidRPr="00AB4EEF">
        <w:rPr>
          <w:rStyle w:val="Emphasis"/>
          <w:highlight w:val="cyan"/>
        </w:rPr>
        <w:t>do not constitute</w:t>
      </w:r>
      <w:r w:rsidRPr="00BA0E96">
        <w:rPr>
          <w:rStyle w:val="Emphasis"/>
        </w:rPr>
        <w:t xml:space="preserve"> inexorable </w:t>
      </w:r>
      <w:r w:rsidRPr="00AB4EEF">
        <w:rPr>
          <w:rStyle w:val="Emphasis"/>
          <w:highlight w:val="cyan"/>
        </w:rPr>
        <w:t>existential threats</w:t>
      </w:r>
      <w:r w:rsidRPr="00BA0E96">
        <w:rPr>
          <w:sz w:val="16"/>
        </w:rPr>
        <w:t xml:space="preserve">. Economic </w:t>
      </w:r>
      <w:r w:rsidRPr="00AB4EEF">
        <w:rPr>
          <w:rStyle w:val="StyleUnderline"/>
          <w:highlight w:val="cyan"/>
        </w:rPr>
        <w:t xml:space="preserve">growth and </w:t>
      </w:r>
      <w:r w:rsidRPr="00AB4EEF">
        <w:rPr>
          <w:rStyle w:val="Emphasis"/>
          <w:highlight w:val="cyan"/>
        </w:rPr>
        <w:t>tech</w:t>
      </w:r>
      <w:r w:rsidRPr="00BA0E96">
        <w:rPr>
          <w:sz w:val="16"/>
        </w:rPr>
        <w:t xml:space="preserve">nological </w:t>
      </w:r>
      <w:r w:rsidRPr="00AB4EEF">
        <w:rPr>
          <w:rStyle w:val="StyleUnderline"/>
          <w:highlight w:val="cyan"/>
        </w:rPr>
        <w:t>progress</w:t>
      </w:r>
      <w:r w:rsidRPr="00BA0E96">
        <w:rPr>
          <w:sz w:val="16"/>
        </w:rPr>
        <w:t xml:space="preserve">, he says, </w:t>
      </w:r>
      <w:r w:rsidRPr="00BA0E96">
        <w:rPr>
          <w:rStyle w:val="StyleUnderline"/>
        </w:rPr>
        <w:t xml:space="preserve">can </w:t>
      </w:r>
      <w:r w:rsidRPr="00AB4EEF">
        <w:rPr>
          <w:rStyle w:val="StyleUnderline"/>
          <w:highlight w:val="cyan"/>
        </w:rPr>
        <w:t>ameliorate them</w:t>
      </w:r>
      <w:r w:rsidRPr="00BA0E96">
        <w:rPr>
          <w:sz w:val="16"/>
        </w:rPr>
        <w:t>.</w:t>
      </w:r>
    </w:p>
    <w:p w14:paraId="569DBE02" w14:textId="77777777" w:rsidR="002975EC" w:rsidRPr="00BA0E96" w:rsidRDefault="002975EC" w:rsidP="002975EC">
      <w:pPr>
        <w:rPr>
          <w:sz w:val="16"/>
        </w:rPr>
      </w:pPr>
      <w:proofErr w:type="spellStart"/>
      <w:r w:rsidRPr="00BA0E96">
        <w:rPr>
          <w:sz w:val="16"/>
        </w:rPr>
        <w:t>Shellenberger's</w:t>
      </w:r>
      <w:proofErr w:type="spellEnd"/>
      <w:r w:rsidRPr="00BA0E96">
        <w:rPr>
          <w:sz w:val="16"/>
        </w:rPr>
        <w:t xml:space="preserve"> analysis relies on largely uncontroversial mainstream science, including reports from the Intergovernmental Panel on Climate Change (IPCC) and the Food and Agriculture Organization. And as a longstanding activist, </w:t>
      </w:r>
      <w:proofErr w:type="spellStart"/>
      <w:r w:rsidRPr="00BA0E96">
        <w:rPr>
          <w:sz w:val="16"/>
        </w:rPr>
        <w:t>Shellenberger</w:t>
      </w:r>
      <w:proofErr w:type="spellEnd"/>
      <w:r w:rsidRPr="00BA0E96">
        <w:rPr>
          <w:sz w:val="16"/>
        </w:rPr>
        <w:t xml:space="preserve"> is in a good position to parse the motives behind the purveyors of doom.</w:t>
      </w:r>
    </w:p>
    <w:p w14:paraId="7C8F2D29" w14:textId="77777777" w:rsidR="002975EC" w:rsidRPr="00BA0E96" w:rsidRDefault="002975EC" w:rsidP="002975EC">
      <w:pPr>
        <w:rPr>
          <w:sz w:val="16"/>
        </w:rPr>
      </w:pPr>
      <w:proofErr w:type="spellStart"/>
      <w:r w:rsidRPr="00BA0E96">
        <w:rPr>
          <w:sz w:val="16"/>
        </w:rPr>
        <w:t>Shellenberger's</w:t>
      </w:r>
      <w:proofErr w:type="spellEnd"/>
      <w:r w:rsidRPr="00BA0E96">
        <w:rPr>
          <w:sz w:val="16"/>
        </w:rPr>
        <w:t xml:space="preserve">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1BC48751" w14:textId="77777777" w:rsidR="002975EC" w:rsidRPr="00BA0E96" w:rsidRDefault="002975EC" w:rsidP="002975EC">
      <w:pPr>
        <w:rPr>
          <w:sz w:val="16"/>
        </w:rPr>
      </w:pPr>
      <w:r w:rsidRPr="00BA0E96">
        <w:rPr>
          <w:sz w:val="16"/>
        </w:rPr>
        <w:t xml:space="preserve">In 2003, </w:t>
      </w:r>
      <w:proofErr w:type="spellStart"/>
      <w:r w:rsidRPr="00BA0E96">
        <w:rPr>
          <w:sz w:val="16"/>
        </w:rPr>
        <w:t>Shellenberger</w:t>
      </w:r>
      <w:proofErr w:type="spellEnd"/>
      <w:r w:rsidRPr="00BA0E96">
        <w:rPr>
          <w:sz w:val="16"/>
        </w:rPr>
        <w:t xml:space="preserve">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5D87E6D8" w14:textId="77777777" w:rsidR="002975EC" w:rsidRPr="00BA0E96" w:rsidRDefault="002975EC" w:rsidP="002975EC">
      <w:pPr>
        <w:rPr>
          <w:sz w:val="16"/>
        </w:rPr>
      </w:pPr>
      <w:r w:rsidRPr="00BA0E96">
        <w:rPr>
          <w:sz w:val="16"/>
        </w:rPr>
        <w:t>Ohio Passes Controversial Conscience Clause for Doctors</w:t>
      </w:r>
    </w:p>
    <w:p w14:paraId="41AFE40E" w14:textId="77777777" w:rsidR="002975EC" w:rsidRPr="00BA0E96" w:rsidRDefault="002975EC" w:rsidP="002975EC">
      <w:pPr>
        <w:rPr>
          <w:sz w:val="16"/>
        </w:rPr>
      </w:pPr>
      <w:proofErr w:type="gramStart"/>
      <w:r w:rsidRPr="00BA0E96">
        <w:rPr>
          <w:sz w:val="16"/>
        </w:rPr>
        <w:t>So</w:t>
      </w:r>
      <w:proofErr w:type="gramEnd"/>
      <w:r w:rsidRPr="00BA0E96">
        <w:rPr>
          <w:sz w:val="16"/>
        </w:rPr>
        <w:t xml:space="preserve"> what does he say about climate change? "On behalf of environmentalists everywhere, I would like to formally apologize for the climate scare we created over the last 30 years," he wrote in an essay to promote his new book. "</w:t>
      </w:r>
      <w:r w:rsidRPr="00AB4EEF">
        <w:rPr>
          <w:rStyle w:val="StyleUnderline"/>
          <w:highlight w:val="cyan"/>
        </w:rPr>
        <w:t>Climate</w:t>
      </w:r>
      <w:r w:rsidRPr="00BA0E96">
        <w:rPr>
          <w:rStyle w:val="StyleUnderline"/>
        </w:rPr>
        <w:t xml:space="preserve"> change </w:t>
      </w:r>
      <w:r w:rsidRPr="00AB4EEF">
        <w:rPr>
          <w:rStyle w:val="StyleUnderline"/>
          <w:highlight w:val="cyan"/>
        </w:rPr>
        <w:t>is</w:t>
      </w:r>
      <w:r w:rsidRPr="00BA0E96">
        <w:rPr>
          <w:rStyle w:val="StyleUnderline"/>
        </w:rPr>
        <w:t xml:space="preserve"> happening. It's just </w:t>
      </w:r>
      <w:r w:rsidRPr="00AB4EEF">
        <w:rPr>
          <w:rStyle w:val="Emphasis"/>
          <w:highlight w:val="cyan"/>
        </w:rPr>
        <w:t>not the end of the world</w:t>
      </w:r>
      <w:r w:rsidRPr="00BA0E96">
        <w:rPr>
          <w:sz w:val="16"/>
        </w:rPr>
        <w:t>. It's not even our most serious environmental problem." Needless to say, there are environmentalists everywhere who do not believe they have anything to apologize for. A group of six researchers assembled by the widely respected Climate Feedback fact-checking consortium rated his article as having low scientific credibility.</w:t>
      </w:r>
    </w:p>
    <w:p w14:paraId="13CCC308" w14:textId="77777777" w:rsidR="002975EC" w:rsidRPr="00BA0E96" w:rsidRDefault="002975EC" w:rsidP="002975EC">
      <w:pPr>
        <w:rPr>
          <w:sz w:val="16"/>
        </w:rPr>
      </w:pPr>
      <w:proofErr w:type="spellStart"/>
      <w:r w:rsidRPr="00BA0E96">
        <w:rPr>
          <w:sz w:val="16"/>
        </w:rPr>
        <w:t>Shellenberger</w:t>
      </w:r>
      <w:proofErr w:type="spellEnd"/>
      <w:r w:rsidRPr="00BA0E96">
        <w:rPr>
          <w:sz w:val="16"/>
        </w:rPr>
        <w:t xml:space="preserve">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AB4EEF">
        <w:rPr>
          <w:rStyle w:val="StyleUnderline"/>
          <w:highlight w:val="cyan"/>
        </w:rPr>
        <w:t>human[s]</w:t>
      </w:r>
      <w:r w:rsidRPr="00BA0E96">
        <w:rPr>
          <w:rStyle w:val="StyleUnderline"/>
        </w:rPr>
        <w:t xml:space="preserve"> being </w:t>
      </w:r>
      <w:r w:rsidRPr="00AB4EEF">
        <w:rPr>
          <w:rStyle w:val="StyleUnderline"/>
          <w:highlight w:val="cyan"/>
        </w:rPr>
        <w:t xml:space="preserve">are </w:t>
      </w:r>
      <w:r w:rsidRPr="00AB4EEF">
        <w:rPr>
          <w:rStyle w:val="Emphasis"/>
          <w:highlight w:val="cyan"/>
        </w:rPr>
        <w:t>not</w:t>
      </w:r>
      <w:r w:rsidRPr="00AB4EEF">
        <w:rPr>
          <w:rStyle w:val="StyleUnderline"/>
          <w:highlight w:val="cyan"/>
        </w:rPr>
        <w:t xml:space="preserve"> causing</w:t>
      </w:r>
      <w:r w:rsidRPr="00BA0E96">
        <w:rPr>
          <w:rStyle w:val="StyleUnderline"/>
        </w:rPr>
        <w:t xml:space="preserve"> a </w:t>
      </w:r>
      <w:r w:rsidRPr="00BA0E96">
        <w:rPr>
          <w:rStyle w:val="Emphasis"/>
        </w:rPr>
        <w:t xml:space="preserve">"sixth </w:t>
      </w:r>
      <w:r w:rsidRPr="00AB4EEF">
        <w:rPr>
          <w:rStyle w:val="Emphasis"/>
          <w:highlight w:val="cyan"/>
        </w:rPr>
        <w:t>mass extinction</w:t>
      </w:r>
      <w:r w:rsidRPr="00BA0E96">
        <w:rPr>
          <w:rStyle w:val="Emphasis"/>
        </w:rPr>
        <w:t>,"</w:t>
      </w:r>
      <w:r w:rsidRPr="00BA0E96">
        <w:rPr>
          <w:sz w:val="16"/>
        </w:rPr>
        <w:t xml:space="preserve"> (2) </w:t>
      </w:r>
      <w:r w:rsidRPr="00BA0E96">
        <w:rPr>
          <w:rStyle w:val="StyleUnderline"/>
        </w:rPr>
        <w:t xml:space="preserve">the </w:t>
      </w:r>
      <w:r w:rsidRPr="00AB4EEF">
        <w:rPr>
          <w:rStyle w:val="StyleUnderline"/>
          <w:highlight w:val="cyan"/>
        </w:rPr>
        <w:t>Amazon</w:t>
      </w:r>
      <w:r w:rsidRPr="00BA0E96">
        <w:rPr>
          <w:rStyle w:val="StyleUnderline"/>
        </w:rPr>
        <w:t xml:space="preserve"> rainforests </w:t>
      </w:r>
      <w:r w:rsidRPr="00AB4EEF">
        <w:rPr>
          <w:rStyle w:val="StyleUnderline"/>
          <w:highlight w:val="cyan"/>
        </w:rPr>
        <w:t>are not the "lungs</w:t>
      </w:r>
      <w:r w:rsidRPr="00BA0E96">
        <w:rPr>
          <w:rStyle w:val="StyleUnderline"/>
        </w:rPr>
        <w:t xml:space="preserve"> of the world,"</w:t>
      </w:r>
      <w:r w:rsidRPr="00BA0E96">
        <w:rPr>
          <w:sz w:val="16"/>
        </w:rPr>
        <w:t xml:space="preserve"> (3) </w:t>
      </w:r>
      <w:r w:rsidRPr="00BA0E96">
        <w:rPr>
          <w:rStyle w:val="StyleUnderline"/>
        </w:rPr>
        <w:t>climate change is not making natural disasters worse, and</w:t>
      </w:r>
      <w:r w:rsidRPr="00BA0E96">
        <w:rPr>
          <w:sz w:val="16"/>
        </w:rPr>
        <w:t xml:space="preserve"> (4) </w:t>
      </w:r>
      <w:r w:rsidRPr="00AB4EEF">
        <w:rPr>
          <w:rStyle w:val="StyleUnderline"/>
          <w:highlight w:val="cyan"/>
        </w:rPr>
        <w:t>fires</w:t>
      </w:r>
      <w:r w:rsidRPr="00BA0E96">
        <w:rPr>
          <w:rStyle w:val="StyleUnderline"/>
        </w:rPr>
        <w:t xml:space="preserve"> have </w:t>
      </w:r>
      <w:r w:rsidRPr="00AB4EEF">
        <w:rPr>
          <w:rStyle w:val="StyleUnderline"/>
          <w:highlight w:val="cyan"/>
        </w:rPr>
        <w:t>declined</w:t>
      </w:r>
      <w:r w:rsidRPr="00BA0E96">
        <w:rPr>
          <w:rStyle w:val="StyleUnderline"/>
        </w:rPr>
        <w:t xml:space="preserve"> 25 percent around the world since 2003</w:t>
      </w:r>
      <w:r w:rsidRPr="00BA0E96">
        <w:rPr>
          <w:sz w:val="16"/>
        </w:rPr>
        <w:t>.</w:t>
      </w:r>
    </w:p>
    <w:p w14:paraId="3162CA7F" w14:textId="77777777" w:rsidR="002975EC" w:rsidRPr="009F05ED" w:rsidRDefault="002975EC" w:rsidP="002975EC">
      <w:pPr>
        <w:rPr>
          <w:sz w:val="16"/>
        </w:rPr>
      </w:pPr>
      <w:proofErr w:type="spellStart"/>
      <w:r w:rsidRPr="00BA0E96">
        <w:rPr>
          <w:sz w:val="16"/>
        </w:rPr>
        <w:t>Shellenberger</w:t>
      </w:r>
      <w:proofErr w:type="spellEnd"/>
      <w:r w:rsidRPr="00BA0E96">
        <w:rPr>
          <w:sz w:val="16"/>
        </w:rPr>
        <w:t xml:space="preserve"> isn't denying the reality of man-made climate change. He's arguing that </w:t>
      </w:r>
      <w:r w:rsidRPr="00AB4EEF">
        <w:rPr>
          <w:rStyle w:val="StyleUnderline"/>
          <w:highlight w:val="cyan"/>
        </w:rPr>
        <w:t>humanity is</w:t>
      </w:r>
      <w:r w:rsidRPr="00BA0E96">
        <w:rPr>
          <w:rStyle w:val="StyleUnderline"/>
        </w:rPr>
        <w:t xml:space="preserve"> </w:t>
      </w:r>
      <w:r w:rsidRPr="00BA0E96">
        <w:rPr>
          <w:rStyle w:val="Emphasis"/>
        </w:rPr>
        <w:t xml:space="preserve">already </w:t>
      </w:r>
      <w:r w:rsidRPr="00AB4EEF">
        <w:rPr>
          <w:rStyle w:val="Emphasis"/>
          <w:highlight w:val="cyan"/>
        </w:rPr>
        <w:t>adapting</w:t>
      </w:r>
      <w:r w:rsidRPr="00BA0E96">
        <w:rPr>
          <w:rStyle w:val="StyleUnderline"/>
        </w:rPr>
        <w:t xml:space="preserve"> to the ways climate change has been making weather patterns evolve, </w:t>
      </w:r>
      <w:r w:rsidRPr="00AB4EEF">
        <w:rPr>
          <w:rStyle w:val="StyleUnderline"/>
          <w:highlight w:val="cyan"/>
        </w:rPr>
        <w:t>and</w:t>
      </w:r>
      <w:r w:rsidRPr="00BA0E96">
        <w:rPr>
          <w:rStyle w:val="StyleUnderline"/>
        </w:rPr>
        <w:t xml:space="preserve"> that we </w:t>
      </w:r>
      <w:r w:rsidRPr="00AB4EEF">
        <w:rPr>
          <w:rStyle w:val="Emphasis"/>
          <w:highlight w:val="cyan"/>
        </w:rPr>
        <w:t>will continue</w:t>
      </w:r>
      <w:r w:rsidRPr="00BA0E96">
        <w:rPr>
          <w:rStyle w:val="StyleUnderline"/>
        </w:rPr>
        <w:t xml:space="preserve"> to adapt successfully in the future</w:t>
      </w:r>
      <w:r w:rsidRPr="00BA0E96">
        <w:rPr>
          <w:sz w:val="16"/>
        </w:rPr>
        <w:t xml:space="preserve">. His book is ultimately a sustained argument that poverty is world's most important environmental problem, and that </w:t>
      </w:r>
      <w:r w:rsidRPr="00BA0E96">
        <w:rPr>
          <w:rStyle w:val="StyleUnderline"/>
        </w:rPr>
        <w:t xml:space="preserve">rising </w:t>
      </w:r>
      <w:r w:rsidRPr="00AB4EEF">
        <w:rPr>
          <w:rStyle w:val="Emphasis"/>
          <w:highlight w:val="cyan"/>
        </w:rPr>
        <w:t>prosperity</w:t>
      </w:r>
      <w:r w:rsidRPr="00AB4EEF">
        <w:rPr>
          <w:rStyle w:val="StyleUnderline"/>
          <w:highlight w:val="cyan"/>
        </w:rPr>
        <w:t xml:space="preserve"> and</w:t>
      </w:r>
      <w:r w:rsidRPr="00BA0E96">
        <w:rPr>
          <w:rStyle w:val="StyleUnderline"/>
        </w:rPr>
        <w:t xml:space="preserve"> increasing </w:t>
      </w:r>
      <w:r w:rsidRPr="00AB4EEF">
        <w:rPr>
          <w:rStyle w:val="Emphasis"/>
          <w:highlight w:val="cyan"/>
        </w:rPr>
        <w:t>tech</w:t>
      </w:r>
      <w:r w:rsidRPr="00BA0E96">
        <w:rPr>
          <w:rStyle w:val="Emphasis"/>
        </w:rPr>
        <w:t xml:space="preserve">nological </w:t>
      </w:r>
      <w:r w:rsidRPr="00AB4EEF">
        <w:rPr>
          <w:rStyle w:val="Emphasis"/>
          <w:highlight w:val="cyan"/>
        </w:rPr>
        <w:t>prowess</w:t>
      </w:r>
      <w:r w:rsidRPr="00AB4EEF">
        <w:rPr>
          <w:rStyle w:val="StyleUnderline"/>
          <w:highlight w:val="cyan"/>
        </w:rPr>
        <w:t xml:space="preserve"> will</w:t>
      </w:r>
      <w:r w:rsidRPr="00BA0E96">
        <w:rPr>
          <w:sz w:val="16"/>
        </w:rPr>
        <w:t xml:space="preserve"> ameliorate or </w:t>
      </w:r>
      <w:r w:rsidRPr="00AB4EEF">
        <w:rPr>
          <w:rStyle w:val="Emphasis"/>
          <w:highlight w:val="cyan"/>
        </w:rPr>
        <w:t>reverse</w:t>
      </w:r>
      <w:r w:rsidRPr="00AB4EEF">
        <w:rPr>
          <w:rStyle w:val="StyleUnderline"/>
          <w:highlight w:val="cyan"/>
        </w:rPr>
        <w:t xml:space="preserve"> most</w:t>
      </w:r>
      <w:r w:rsidRPr="00BA0E96">
        <w:rPr>
          <w:rStyle w:val="StyleUnderline"/>
        </w:rPr>
        <w:t xml:space="preserve"> deleterious environmental </w:t>
      </w:r>
      <w:r w:rsidRPr="00AB4EEF">
        <w:rPr>
          <w:rStyle w:val="StyleUnderline"/>
          <w:highlight w:val="cyan"/>
        </w:rPr>
        <w:t>trends</w:t>
      </w:r>
      <w:r w:rsidRPr="00BA0E96">
        <w:rPr>
          <w:sz w:val="16"/>
        </w:rPr>
        <w:t>.</w:t>
      </w:r>
      <w:r>
        <w:t xml:space="preserve"> </w:t>
      </w:r>
    </w:p>
    <w:p w14:paraId="1C01C3DC" w14:textId="77777777" w:rsidR="002975EC" w:rsidRPr="002975EC" w:rsidRDefault="002975EC" w:rsidP="002975EC"/>
    <w:sectPr w:rsidR="002975EC" w:rsidRPr="002975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D53CC" w14:textId="77777777" w:rsidR="009F3F7D" w:rsidRDefault="009F3F7D" w:rsidP="00066D2C">
      <w:pPr>
        <w:spacing w:after="0" w:line="240" w:lineRule="auto"/>
      </w:pPr>
      <w:r>
        <w:separator/>
      </w:r>
    </w:p>
  </w:endnote>
  <w:endnote w:type="continuationSeparator" w:id="0">
    <w:p w14:paraId="48F9AE81" w14:textId="77777777" w:rsidR="009F3F7D" w:rsidRDefault="009F3F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37328" w14:textId="77777777" w:rsidR="009F3F7D" w:rsidRDefault="009F3F7D" w:rsidP="00066D2C">
      <w:pPr>
        <w:spacing w:after="0" w:line="240" w:lineRule="auto"/>
      </w:pPr>
      <w:r>
        <w:separator/>
      </w:r>
    </w:p>
  </w:footnote>
  <w:footnote w:type="continuationSeparator" w:id="0">
    <w:p w14:paraId="1CFD3C08" w14:textId="77777777" w:rsidR="009F3F7D" w:rsidRDefault="009F3F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938037776"/>
    <w:docVar w:name="VerbatimVersion" w:val="6.0.0"/>
    <w:docVar w:name="WordVersion" w:val="16.0"/>
  </w:docVars>
  <w:rsids>
    <w:rsidRoot w:val="007F39E7"/>
    <w:rsid w:val="00001C7E"/>
    <w:rsid w:val="00003331"/>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50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42D"/>
    <w:rsid w:val="000E2525"/>
    <w:rsid w:val="000F02B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282"/>
    <w:rsid w:val="00144AD4"/>
    <w:rsid w:val="00146731"/>
    <w:rsid w:val="00146F2E"/>
    <w:rsid w:val="00150281"/>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E04"/>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D45"/>
    <w:rsid w:val="00281B05"/>
    <w:rsid w:val="00282932"/>
    <w:rsid w:val="00282FFC"/>
    <w:rsid w:val="002878D0"/>
    <w:rsid w:val="00290F1B"/>
    <w:rsid w:val="00291C09"/>
    <w:rsid w:val="002975EC"/>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5EDD"/>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69C"/>
    <w:rsid w:val="003D3B44"/>
    <w:rsid w:val="003D4150"/>
    <w:rsid w:val="003D5367"/>
    <w:rsid w:val="003F3920"/>
    <w:rsid w:val="003F4D5F"/>
    <w:rsid w:val="00405AD7"/>
    <w:rsid w:val="004127EF"/>
    <w:rsid w:val="00414EB4"/>
    <w:rsid w:val="004208C6"/>
    <w:rsid w:val="00425531"/>
    <w:rsid w:val="00425A83"/>
    <w:rsid w:val="00426CC6"/>
    <w:rsid w:val="004271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3A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2B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27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566"/>
    <w:rsid w:val="005932B4"/>
    <w:rsid w:val="005A3550"/>
    <w:rsid w:val="005A4DE4"/>
    <w:rsid w:val="005A6204"/>
    <w:rsid w:val="005A6D5A"/>
    <w:rsid w:val="005B41CE"/>
    <w:rsid w:val="005B566C"/>
    <w:rsid w:val="005B5DC5"/>
    <w:rsid w:val="005B6286"/>
    <w:rsid w:val="005B7289"/>
    <w:rsid w:val="005C1630"/>
    <w:rsid w:val="005C2524"/>
    <w:rsid w:val="005C2AEB"/>
    <w:rsid w:val="005C5B70"/>
    <w:rsid w:val="005D027B"/>
    <w:rsid w:val="005D3400"/>
    <w:rsid w:val="005D3778"/>
    <w:rsid w:val="005D388F"/>
    <w:rsid w:val="005D45F4"/>
    <w:rsid w:val="005D700C"/>
    <w:rsid w:val="005E0F22"/>
    <w:rsid w:val="005E43F7"/>
    <w:rsid w:val="005E5941"/>
    <w:rsid w:val="005E78A2"/>
    <w:rsid w:val="005F5E14"/>
    <w:rsid w:val="006071E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315"/>
    <w:rsid w:val="007245F1"/>
    <w:rsid w:val="007247B8"/>
    <w:rsid w:val="0072731C"/>
    <w:rsid w:val="0073056C"/>
    <w:rsid w:val="007327F6"/>
    <w:rsid w:val="00735B1F"/>
    <w:rsid w:val="00737502"/>
    <w:rsid w:val="00740B3A"/>
    <w:rsid w:val="00740C8B"/>
    <w:rsid w:val="00743263"/>
    <w:rsid w:val="007454B6"/>
    <w:rsid w:val="0074789B"/>
    <w:rsid w:val="007505B4"/>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A38"/>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E7"/>
    <w:rsid w:val="007F3EA9"/>
    <w:rsid w:val="007F4683"/>
    <w:rsid w:val="007F55A4"/>
    <w:rsid w:val="007F7C5E"/>
    <w:rsid w:val="00800BF1"/>
    <w:rsid w:val="0080587F"/>
    <w:rsid w:val="00806B14"/>
    <w:rsid w:val="008114D4"/>
    <w:rsid w:val="0081234D"/>
    <w:rsid w:val="00812D2D"/>
    <w:rsid w:val="00817A64"/>
    <w:rsid w:val="00817A80"/>
    <w:rsid w:val="008202F7"/>
    <w:rsid w:val="008247A4"/>
    <w:rsid w:val="00825D47"/>
    <w:rsid w:val="008272A6"/>
    <w:rsid w:val="0083258C"/>
    <w:rsid w:val="00833D6C"/>
    <w:rsid w:val="00841328"/>
    <w:rsid w:val="00841CCC"/>
    <w:rsid w:val="0084240D"/>
    <w:rsid w:val="00844377"/>
    <w:rsid w:val="008443EF"/>
    <w:rsid w:val="00846F90"/>
    <w:rsid w:val="00852FB9"/>
    <w:rsid w:val="008536B7"/>
    <w:rsid w:val="00857D11"/>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2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071"/>
    <w:rsid w:val="009E53AF"/>
    <w:rsid w:val="009E6D4B"/>
    <w:rsid w:val="009E6DF5"/>
    <w:rsid w:val="009F02C5"/>
    <w:rsid w:val="009F076C"/>
    <w:rsid w:val="009F34CC"/>
    <w:rsid w:val="009F3C4D"/>
    <w:rsid w:val="009F3F7D"/>
    <w:rsid w:val="009F479E"/>
    <w:rsid w:val="009F66D9"/>
    <w:rsid w:val="00A035A3"/>
    <w:rsid w:val="00A1128F"/>
    <w:rsid w:val="00A16440"/>
    <w:rsid w:val="00A169AC"/>
    <w:rsid w:val="00A2231D"/>
    <w:rsid w:val="00A2334F"/>
    <w:rsid w:val="00A250AA"/>
    <w:rsid w:val="00A277E6"/>
    <w:rsid w:val="00A30A8F"/>
    <w:rsid w:val="00A3174A"/>
    <w:rsid w:val="00A33449"/>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EF"/>
    <w:rsid w:val="00AB6F32"/>
    <w:rsid w:val="00AC46C7"/>
    <w:rsid w:val="00AC5B71"/>
    <w:rsid w:val="00AC5F18"/>
    <w:rsid w:val="00AC6ED5"/>
    <w:rsid w:val="00AE00AE"/>
    <w:rsid w:val="00AE227C"/>
    <w:rsid w:val="00AE517A"/>
    <w:rsid w:val="00AE56E1"/>
    <w:rsid w:val="00AE6A1C"/>
    <w:rsid w:val="00AE6C9A"/>
    <w:rsid w:val="00AF2207"/>
    <w:rsid w:val="00AF2612"/>
    <w:rsid w:val="00AF2A61"/>
    <w:rsid w:val="00AF30D9"/>
    <w:rsid w:val="00AF63BF"/>
    <w:rsid w:val="00AF6B3B"/>
    <w:rsid w:val="00AF7055"/>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EEB"/>
    <w:rsid w:val="00C432D9"/>
    <w:rsid w:val="00C44166"/>
    <w:rsid w:val="00C45B5B"/>
    <w:rsid w:val="00C46F26"/>
    <w:rsid w:val="00C51687"/>
    <w:rsid w:val="00C5289C"/>
    <w:rsid w:val="00C56008"/>
    <w:rsid w:val="00C56CBC"/>
    <w:rsid w:val="00C6036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BCF"/>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31"/>
    <w:rsid w:val="00E56CB5"/>
    <w:rsid w:val="00E61828"/>
    <w:rsid w:val="00E658BC"/>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3C6"/>
    <w:rsid w:val="00EB7375"/>
    <w:rsid w:val="00EC06EA"/>
    <w:rsid w:val="00EC2660"/>
    <w:rsid w:val="00EC3057"/>
    <w:rsid w:val="00EC47C5"/>
    <w:rsid w:val="00ED087B"/>
    <w:rsid w:val="00ED169F"/>
    <w:rsid w:val="00ED1F8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213"/>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F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AF995"/>
  <w15:chartTrackingRefBased/>
  <w15:docId w15:val="{AA5DF7D4-FC43-4828-890F-E05ADD54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3D269C"/>
    <w:rPr>
      <w:rFonts w:ascii="Calibri" w:eastAsiaTheme="minorHAnsi" w:hAnsi="Calibri" w:cs="Calibri"/>
    </w:rPr>
  </w:style>
  <w:style w:type="paragraph" w:styleId="Heading1">
    <w:name w:val="heading 1"/>
    <w:aliases w:val="Pocket"/>
    <w:basedOn w:val="Normal"/>
    <w:next w:val="Normal"/>
    <w:link w:val="Heading1Char"/>
    <w:qFormat/>
    <w:rsid w:val="003D26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26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3D26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3D26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26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26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69C"/>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3D26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269C"/>
    <w:rPr>
      <w:color w:val="auto"/>
      <w:u w:val="none"/>
    </w:rPr>
  </w:style>
  <w:style w:type="character" w:customStyle="1" w:styleId="Heading1Char">
    <w:name w:val="Heading 1 Char"/>
    <w:aliases w:val="Pocket Char"/>
    <w:basedOn w:val="DefaultParagraphFont"/>
    <w:link w:val="Heading1"/>
    <w:rsid w:val="003D26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26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3D26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3D269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3D269C"/>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3D269C"/>
    <w:rPr>
      <w:b w:val="0"/>
      <w:sz w:val="22"/>
      <w:u w:val="single"/>
    </w:rPr>
  </w:style>
  <w:style w:type="character" w:styleId="Strong">
    <w:name w:val="Strong"/>
    <w:basedOn w:val="DefaultParagraphFont"/>
    <w:uiPriority w:val="22"/>
    <w:semiHidden/>
    <w:qFormat/>
    <w:rsid w:val="003D269C"/>
    <w:rPr>
      <w:b/>
      <w:bCs/>
    </w:rPr>
  </w:style>
  <w:style w:type="character" w:styleId="BookTitle">
    <w:name w:val="Book Title"/>
    <w:basedOn w:val="DefaultParagraphFont"/>
    <w:uiPriority w:val="33"/>
    <w:semiHidden/>
    <w:qFormat/>
    <w:rsid w:val="003D269C"/>
    <w:rPr>
      <w:b/>
      <w:bCs/>
      <w:i/>
      <w:iCs/>
      <w:spacing w:val="5"/>
    </w:rPr>
  </w:style>
  <w:style w:type="character" w:customStyle="1" w:styleId="Heading5Char">
    <w:name w:val="Heading 5 Char"/>
    <w:basedOn w:val="DefaultParagraphFont"/>
    <w:link w:val="Heading5"/>
    <w:uiPriority w:val="9"/>
    <w:semiHidden/>
    <w:rsid w:val="003D26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269C"/>
  </w:style>
  <w:style w:type="paragraph" w:styleId="Header">
    <w:name w:val="header"/>
    <w:basedOn w:val="Normal"/>
    <w:link w:val="HeaderChar"/>
    <w:uiPriority w:val="99"/>
    <w:semiHidden/>
    <w:rsid w:val="003D26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269C"/>
    <w:rPr>
      <w:rFonts w:ascii="Calibri" w:eastAsiaTheme="minorHAnsi" w:hAnsi="Calibri" w:cs="Calibri"/>
    </w:rPr>
  </w:style>
  <w:style w:type="paragraph" w:styleId="Footer">
    <w:name w:val="footer"/>
    <w:basedOn w:val="Normal"/>
    <w:link w:val="FooterChar"/>
    <w:uiPriority w:val="99"/>
    <w:semiHidden/>
    <w:rsid w:val="003D26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269C"/>
    <w:rPr>
      <w:rFonts w:ascii="Calibri" w:eastAsiaTheme="minorHAnsi" w:hAnsi="Calibri" w:cs="Calibri"/>
    </w:rPr>
  </w:style>
  <w:style w:type="paragraph" w:styleId="BodyText">
    <w:name w:val="Body Text"/>
    <w:basedOn w:val="Normal"/>
    <w:link w:val="BodyTextChar"/>
    <w:uiPriority w:val="99"/>
    <w:semiHidden/>
    <w:unhideWhenUsed/>
    <w:rsid w:val="003D269C"/>
    <w:pPr>
      <w:spacing w:after="120"/>
    </w:pPr>
  </w:style>
  <w:style w:type="character" w:customStyle="1" w:styleId="BodyTextChar">
    <w:name w:val="Body Text Char"/>
    <w:basedOn w:val="DefaultParagraphFont"/>
    <w:link w:val="BodyText"/>
    <w:uiPriority w:val="99"/>
    <w:semiHidden/>
    <w:rsid w:val="003D269C"/>
    <w:rPr>
      <w:rFonts w:ascii="Calibri" w:eastAsiaTheme="minorHAns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
    <w:link w:val="NoSpacingChar"/>
    <w:uiPriority w:val="99"/>
    <w:unhideWhenUsed/>
    <w:qFormat/>
    <w:rsid w:val="003D269C"/>
    <w:pPr>
      <w:spacing w:after="0" w:line="240" w:lineRule="auto"/>
    </w:pPr>
    <w:rPr>
      <w:rFonts w:ascii="Calibri" w:eastAsiaTheme="minorHAns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111112 Char1,No Spacing13 Char1,Tag and Ci Char"/>
    <w:basedOn w:val="DefaultParagraphFont"/>
    <w:link w:val="NoSpacing"/>
    <w:uiPriority w:val="99"/>
    <w:rsid w:val="003D269C"/>
    <w:rPr>
      <w:rFonts w:ascii="Calibri" w:eastAsiaTheme="minorHAns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C"/>
    <w:basedOn w:val="DefaultParagraphFont"/>
    <w:link w:val="Heading411"/>
    <w:uiPriority w:val="99"/>
    <w:unhideWhenUsed/>
    <w:rsid w:val="003D269C"/>
    <w:rPr>
      <w:color w:val="0563C1" w:themeColor="hyperlink"/>
      <w:u w:val="single"/>
    </w:rPr>
  </w:style>
  <w:style w:type="character" w:styleId="UnresolvedMention">
    <w:name w:val="Unresolved Mention"/>
    <w:basedOn w:val="DefaultParagraphFont"/>
    <w:uiPriority w:val="99"/>
    <w:semiHidden/>
    <w:unhideWhenUsed/>
    <w:rsid w:val="003D269C"/>
    <w:rPr>
      <w:color w:val="605E5C"/>
      <w:shd w:val="clear" w:color="auto" w:fill="E1DFDD"/>
    </w:rPr>
  </w:style>
  <w:style w:type="paragraph" w:customStyle="1" w:styleId="Analytics">
    <w:name w:val="Analytics"/>
    <w:link w:val="AnalyticsChar"/>
    <w:uiPriority w:val="4"/>
    <w:qFormat/>
    <w:rsid w:val="007C4A38"/>
    <w:pPr>
      <w:spacing w:after="0"/>
      <w:outlineLvl w:val="3"/>
    </w:pPr>
    <w:rPr>
      <w:rFonts w:ascii="Calibri" w:eastAsiaTheme="majorEastAsia" w:hAnsi="Calibri" w:cstheme="majorBidi"/>
      <w:b/>
      <w:iCs/>
      <w:color w:val="F873D3"/>
      <w:sz w:val="26"/>
      <w:szCs w:val="28"/>
    </w:rPr>
  </w:style>
  <w:style w:type="character" w:customStyle="1" w:styleId="AnalyticsChar">
    <w:name w:val="Analytics Char"/>
    <w:basedOn w:val="DefaultParagraphFont"/>
    <w:link w:val="Analytics"/>
    <w:uiPriority w:val="4"/>
    <w:rsid w:val="007C4A38"/>
    <w:rPr>
      <w:rFonts w:ascii="Calibri" w:eastAsiaTheme="majorEastAsia" w:hAnsi="Calibri" w:cstheme="majorBidi"/>
      <w:b/>
      <w:iCs/>
      <w:color w:val="F873D3"/>
      <w:sz w:val="26"/>
      <w:szCs w:val="28"/>
    </w:rPr>
  </w:style>
  <w:style w:type="paragraph" w:customStyle="1" w:styleId="Emphasis1">
    <w:name w:val="Emphasis1"/>
    <w:basedOn w:val="Normal"/>
    <w:link w:val="Emphasis"/>
    <w:autoRedefine/>
    <w:uiPriority w:val="8"/>
    <w:qFormat/>
    <w:rsid w:val="002975EC"/>
    <w:pPr>
      <w:pBdr>
        <w:top w:val="single" w:sz="4" w:space="1" w:color="auto"/>
        <w:left w:val="single" w:sz="4" w:space="4" w:color="auto"/>
        <w:bottom w:val="single" w:sz="4" w:space="1" w:color="auto"/>
        <w:right w:val="single" w:sz="4" w:space="4" w:color="auto"/>
      </w:pBdr>
      <w:ind w:left="720"/>
      <w:jc w:val="both"/>
    </w:pPr>
    <w:rPr>
      <w:rFonts w:eastAsia="SimSun"/>
      <w:b/>
      <w:iCs/>
      <w:u w:val="single"/>
    </w:rPr>
  </w:style>
  <w:style w:type="paragraph" w:customStyle="1" w:styleId="textbold">
    <w:name w:val="text bold"/>
    <w:basedOn w:val="Normal"/>
    <w:uiPriority w:val="8"/>
    <w:qFormat/>
    <w:rsid w:val="007C4A38"/>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7C4A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SimSun"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C4A38"/>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78634175">
      <w:bodyDiv w:val="1"/>
      <w:marLeft w:val="0"/>
      <w:marRight w:val="0"/>
      <w:marTop w:val="0"/>
      <w:marBottom w:val="0"/>
      <w:divBdr>
        <w:top w:val="none" w:sz="0" w:space="0" w:color="auto"/>
        <w:left w:val="none" w:sz="0" w:space="0" w:color="auto"/>
        <w:bottom w:val="none" w:sz="0" w:space="0" w:color="auto"/>
        <w:right w:val="none" w:sz="0" w:space="0" w:color="auto"/>
      </w:divBdr>
    </w:div>
    <w:div w:id="1285113500">
      <w:bodyDiv w:val="1"/>
      <w:marLeft w:val="0"/>
      <w:marRight w:val="0"/>
      <w:marTop w:val="0"/>
      <w:marBottom w:val="0"/>
      <w:divBdr>
        <w:top w:val="none" w:sz="0" w:space="0" w:color="auto"/>
        <w:left w:val="none" w:sz="0" w:space="0" w:color="auto"/>
        <w:bottom w:val="none" w:sz="0" w:space="0" w:color="auto"/>
        <w:right w:val="none" w:sz="0" w:space="0" w:color="auto"/>
      </w:divBdr>
      <w:divsChild>
        <w:div w:id="1682704794">
          <w:marLeft w:val="0"/>
          <w:marRight w:val="0"/>
          <w:marTop w:val="0"/>
          <w:marBottom w:val="0"/>
          <w:divBdr>
            <w:top w:val="none" w:sz="0" w:space="0" w:color="auto"/>
            <w:left w:val="none" w:sz="0" w:space="0" w:color="auto"/>
            <w:bottom w:val="none" w:sz="0" w:space="0" w:color="auto"/>
            <w:right w:val="none" w:sz="0" w:space="0" w:color="auto"/>
          </w:divBdr>
          <w:divsChild>
            <w:div w:id="102071734">
              <w:marLeft w:val="0"/>
              <w:marRight w:val="0"/>
              <w:marTop w:val="0"/>
              <w:marBottom w:val="0"/>
              <w:divBdr>
                <w:top w:val="none" w:sz="0" w:space="0" w:color="auto"/>
                <w:left w:val="none" w:sz="0" w:space="0" w:color="auto"/>
                <w:bottom w:val="none" w:sz="0" w:space="0" w:color="auto"/>
                <w:right w:val="none" w:sz="0" w:space="0" w:color="auto"/>
              </w:divBdr>
            </w:div>
          </w:divsChild>
        </w:div>
        <w:div w:id="813372686">
          <w:marLeft w:val="0"/>
          <w:marRight w:val="0"/>
          <w:marTop w:val="375"/>
          <w:marBottom w:val="225"/>
          <w:divBdr>
            <w:top w:val="none" w:sz="0" w:space="0" w:color="auto"/>
            <w:left w:val="none" w:sz="0" w:space="0" w:color="auto"/>
            <w:bottom w:val="none" w:sz="0" w:space="0" w:color="auto"/>
            <w:right w:val="none" w:sz="0" w:space="0" w:color="auto"/>
          </w:divBdr>
          <w:divsChild>
            <w:div w:id="786243934">
              <w:marLeft w:val="0"/>
              <w:marRight w:val="0"/>
              <w:marTop w:val="0"/>
              <w:marBottom w:val="0"/>
              <w:divBdr>
                <w:top w:val="none" w:sz="0" w:space="0" w:color="auto"/>
                <w:left w:val="none" w:sz="0" w:space="0" w:color="auto"/>
                <w:bottom w:val="none" w:sz="0" w:space="0" w:color="auto"/>
                <w:right w:val="none" w:sz="0" w:space="0" w:color="auto"/>
              </w:divBdr>
              <w:divsChild>
                <w:div w:id="175855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087851">
      <w:bodyDiv w:val="1"/>
      <w:marLeft w:val="0"/>
      <w:marRight w:val="0"/>
      <w:marTop w:val="0"/>
      <w:marBottom w:val="0"/>
      <w:divBdr>
        <w:top w:val="none" w:sz="0" w:space="0" w:color="auto"/>
        <w:left w:val="none" w:sz="0" w:space="0" w:color="auto"/>
        <w:bottom w:val="none" w:sz="0" w:space="0" w:color="auto"/>
        <w:right w:val="none" w:sz="0" w:space="0" w:color="auto"/>
      </w:divBdr>
      <w:divsChild>
        <w:div w:id="1069305243">
          <w:marLeft w:val="0"/>
          <w:marRight w:val="0"/>
          <w:marTop w:val="0"/>
          <w:marBottom w:val="0"/>
          <w:divBdr>
            <w:top w:val="none" w:sz="0" w:space="0" w:color="auto"/>
            <w:left w:val="none" w:sz="0" w:space="0" w:color="auto"/>
            <w:bottom w:val="none" w:sz="0" w:space="0" w:color="auto"/>
            <w:right w:val="none" w:sz="0" w:space="0" w:color="auto"/>
          </w:divBdr>
          <w:divsChild>
            <w:div w:id="76177289">
              <w:marLeft w:val="0"/>
              <w:marRight w:val="0"/>
              <w:marTop w:val="0"/>
              <w:marBottom w:val="0"/>
              <w:divBdr>
                <w:top w:val="none" w:sz="0" w:space="0" w:color="auto"/>
                <w:left w:val="none" w:sz="0" w:space="0" w:color="auto"/>
                <w:bottom w:val="none" w:sz="0" w:space="0" w:color="auto"/>
                <w:right w:val="none" w:sz="0" w:space="0" w:color="auto"/>
              </w:divBdr>
            </w:div>
          </w:divsChild>
        </w:div>
        <w:div w:id="1168979811">
          <w:marLeft w:val="0"/>
          <w:marRight w:val="0"/>
          <w:marTop w:val="750"/>
          <w:marBottom w:val="0"/>
          <w:divBdr>
            <w:top w:val="none" w:sz="0" w:space="0" w:color="auto"/>
            <w:left w:val="none" w:sz="0" w:space="0" w:color="auto"/>
            <w:bottom w:val="none" w:sz="0" w:space="0" w:color="auto"/>
            <w:right w:val="none" w:sz="0" w:space="0" w:color="auto"/>
          </w:divBdr>
        </w:div>
      </w:divsChild>
    </w:div>
    <w:div w:id="2120443765">
      <w:bodyDiv w:val="1"/>
      <w:marLeft w:val="0"/>
      <w:marRight w:val="0"/>
      <w:marTop w:val="0"/>
      <w:marBottom w:val="0"/>
      <w:divBdr>
        <w:top w:val="none" w:sz="0" w:space="0" w:color="auto"/>
        <w:left w:val="none" w:sz="0" w:space="0" w:color="auto"/>
        <w:bottom w:val="none" w:sz="0" w:space="0" w:color="auto"/>
        <w:right w:val="none" w:sz="0" w:space="0" w:color="auto"/>
      </w:divBdr>
      <w:divsChild>
        <w:div w:id="618874639">
          <w:marLeft w:val="0"/>
          <w:marRight w:val="0"/>
          <w:marTop w:val="0"/>
          <w:marBottom w:val="0"/>
          <w:divBdr>
            <w:top w:val="none" w:sz="0" w:space="0" w:color="auto"/>
            <w:left w:val="none" w:sz="0" w:space="0" w:color="auto"/>
            <w:bottom w:val="none" w:sz="0" w:space="0" w:color="auto"/>
            <w:right w:val="none" w:sz="0" w:space="0" w:color="auto"/>
          </w:divBdr>
          <w:divsChild>
            <w:div w:id="836502299">
              <w:marLeft w:val="0"/>
              <w:marRight w:val="0"/>
              <w:marTop w:val="0"/>
              <w:marBottom w:val="0"/>
              <w:divBdr>
                <w:top w:val="none" w:sz="0" w:space="0" w:color="auto"/>
                <w:left w:val="none" w:sz="0" w:space="0" w:color="auto"/>
                <w:bottom w:val="none" w:sz="0" w:space="0" w:color="auto"/>
                <w:right w:val="none" w:sz="0" w:space="0" w:color="auto"/>
              </w:divBdr>
            </w:div>
          </w:divsChild>
        </w:div>
        <w:div w:id="964847853">
          <w:marLeft w:val="0"/>
          <w:marRight w:val="0"/>
          <w:marTop w:val="7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rli.org/can-we-finally-agree-that-sanctuary-cities-are-a-failed-experi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bp.gov/abou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7AC86-A41D-4D0A-AF7E-6B5D18420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21655</Words>
  <Characters>123437</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Mcilhenny</dc:creator>
  <cp:keywords>6.0.0</cp:keywords>
  <dc:description/>
  <cp:lastModifiedBy>Jeremy Hammond</cp:lastModifiedBy>
  <cp:revision>2</cp:revision>
  <dcterms:created xsi:type="dcterms:W3CDTF">2024-07-05T23:06:00Z</dcterms:created>
  <dcterms:modified xsi:type="dcterms:W3CDTF">2024-07-05T23:06:00Z</dcterms:modified>
</cp:coreProperties>
</file>