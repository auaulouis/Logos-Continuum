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4679C" w14:textId="65518407" w:rsidR="005D388F" w:rsidRDefault="00EA6896" w:rsidP="00EA6896">
      <w:pPr>
        <w:pStyle w:val="Heading1"/>
      </w:pPr>
      <w:r>
        <w:t>Capitalism K---K Lab 2024</w:t>
      </w:r>
    </w:p>
    <w:p w14:paraId="5090D053" w14:textId="5E94E12F" w:rsidR="00EA6896" w:rsidRDefault="00EA6896" w:rsidP="00EA6896">
      <w:pPr>
        <w:pStyle w:val="Heading1"/>
      </w:pPr>
      <w:r>
        <w:lastRenderedPageBreak/>
        <w:t>Notes</w:t>
      </w:r>
    </w:p>
    <w:p w14:paraId="7BD8C909" w14:textId="18B29D2B" w:rsidR="00EA6896" w:rsidRDefault="00EA6896" w:rsidP="00EA6896">
      <w:r>
        <w:t xml:space="preserve">Capitalism K from the Marx 1AC evidence K Lab </w:t>
      </w:r>
      <w:r w:rsidR="00247FC0">
        <w:t xml:space="preserve">(we) </w:t>
      </w:r>
      <w:r>
        <w:t>put out in Wave 1</w:t>
      </w:r>
      <w:r w:rsidR="00247FC0">
        <w:t>, plus some backfiles. Yay!</w:t>
      </w:r>
    </w:p>
    <w:p w14:paraId="15FBDCDC" w14:textId="69FC13B4" w:rsidR="00D753B5" w:rsidRDefault="00D753B5" w:rsidP="00EA6896">
      <w:r>
        <w:t>Thanks to Lab Leader Sydney Pasquinelli for most of the topic-specific cards in this file!</w:t>
      </w:r>
    </w:p>
    <w:p w14:paraId="07EAA37A" w14:textId="0F3A1DD6" w:rsidR="00EA6896" w:rsidRDefault="00EA6896" w:rsidP="00EA6896">
      <w:r>
        <w:t>For links:</w:t>
      </w:r>
    </w:p>
    <w:p w14:paraId="218B6898" w14:textId="2E18212A" w:rsidR="00EA6896" w:rsidRDefault="00EA6896" w:rsidP="00EA6896">
      <w:pPr>
        <w:pStyle w:val="ListParagraph"/>
        <w:numPr>
          <w:ilvl w:val="0"/>
          <w:numId w:val="45"/>
        </w:numPr>
      </w:pPr>
      <w:r>
        <w:t>CFMP put out a supplement with some---“K - Updates - CFMP”</w:t>
      </w:r>
    </w:p>
    <w:p w14:paraId="18A57EDD" w14:textId="07B8FBF8" w:rsidR="00EA6896" w:rsidRDefault="00EA6896" w:rsidP="00EA6896">
      <w:pPr>
        <w:pStyle w:val="ListParagraph"/>
        <w:numPr>
          <w:ilvl w:val="0"/>
          <w:numId w:val="45"/>
        </w:numPr>
      </w:pPr>
      <w:r>
        <w:t>K Lab (us) also put out a supplement with links to hopefully most of the aff scenarios in the dropbox</w:t>
      </w:r>
      <w:r w:rsidR="00247FC0">
        <w:t>---“Racial Capitalism Links Supplement”</w:t>
      </w:r>
    </w:p>
    <w:p w14:paraId="68A83CA0" w14:textId="3B2B0140" w:rsidR="00EA6896" w:rsidRDefault="00EA6896" w:rsidP="00EA6896">
      <w:r>
        <w:t>Organized by yours truly (Max)</w:t>
      </w:r>
      <w:r w:rsidR="00D753B5">
        <w:t xml:space="preserve"> (again)</w:t>
      </w:r>
    </w:p>
    <w:p w14:paraId="58B07B30" w14:textId="6B552D71" w:rsidR="00143118" w:rsidRDefault="00143118" w:rsidP="00143118">
      <w:pPr>
        <w:pStyle w:val="Heading2"/>
      </w:pPr>
      <w:r>
        <w:lastRenderedPageBreak/>
        <w:t>Topshelf</w:t>
      </w:r>
      <w:r w:rsidR="00247FC0">
        <w:t xml:space="preserve"> vs. Policy Affs---</w:t>
      </w:r>
      <w:r>
        <w:t>1NC</w:t>
      </w:r>
    </w:p>
    <w:p w14:paraId="44E14C7A" w14:textId="3BCC4D50" w:rsidR="00143118" w:rsidRDefault="00143118" w:rsidP="00143118">
      <w:pPr>
        <w:pStyle w:val="Heading3"/>
      </w:pPr>
      <w:r>
        <w:lastRenderedPageBreak/>
        <w:t>ToP---IP Contradiction---1NC</w:t>
      </w:r>
    </w:p>
    <w:p w14:paraId="27660B3B" w14:textId="77777777" w:rsidR="00143118" w:rsidRDefault="00143118" w:rsidP="00143118">
      <w:pPr>
        <w:pStyle w:val="Heading4"/>
        <w:rPr>
          <w:color w:val="000000"/>
        </w:rPr>
      </w:pPr>
      <w:r>
        <w:rPr>
          <w:color w:val="000000"/>
        </w:rPr>
        <w:t xml:space="preserve">Intellectual Property is founded upon an Inherent Contradiction between Social Production and Private Appropriation, Solidifying Capitalism in the 21st Century and Exposing its Inequalities </w:t>
      </w:r>
    </w:p>
    <w:p w14:paraId="10C9AE07" w14:textId="7BA5A816" w:rsidR="00143118" w:rsidRDefault="00143118" w:rsidP="00143118">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r>
        <w:rPr>
          <w:u w:val="single"/>
        </w:rPr>
        <w:t>book</w:t>
      </w:r>
      <w:r>
        <w:t xml:space="preserve">), accessed through </w:t>
      </w:r>
      <w:r>
        <w:rPr>
          <w:u w:val="single"/>
        </w:rPr>
        <w:t>libgen</w:t>
      </w:r>
      <w:r>
        <w:t xml:space="preserve"> / spp) </w:t>
      </w:r>
    </w:p>
    <w:p w14:paraId="242602FC" w14:textId="77777777" w:rsidR="00143118" w:rsidRDefault="00143118" w:rsidP="00143118">
      <w:r>
        <w:rPr>
          <w:sz w:val="16"/>
          <w:szCs w:val="16"/>
        </w:rPr>
        <w:t>According to the United States Patent and Trademark Office (USPTO),</w:t>
      </w:r>
      <w:r>
        <w:rPr>
          <w:sz w:val="16"/>
          <w:szCs w:val="16"/>
          <w:highlight w:val="cyan"/>
        </w:rPr>
        <w:t xml:space="preserve"> </w:t>
      </w:r>
      <w:r>
        <w:rPr>
          <w:highlight w:val="cyan"/>
          <w:u w:val="single"/>
        </w:rPr>
        <w:t>a not inconsiderable portion of the US-American economy revolves around intellectual property</w:t>
      </w:r>
      <w:r>
        <w:rPr>
          <w:sz w:val="16"/>
          <w:szCs w:val="16"/>
        </w:rPr>
        <w:t xml:space="preserve">(private), representing 7.8 trillion dollars of the 2019 GDP (Toole et al., 2022, p. 3). According to the study, US-American industries accounted for 41% of the economic endeavours and comprised 63 million or 44% labour positions. “Output in the IP-intensive industries grew at roughly the same rate as the entire domestic economy during the previous five years, with the exception of the copyright-intensive industries, where output grew at a faster rate than the domestic economy” (Toole et al., 2022, p. iii). The report also shows a distribution of </w:t>
      </w:r>
      <w:r>
        <w:rPr>
          <w:highlight w:val="cyan"/>
          <w:u w:val="single"/>
        </w:rPr>
        <w:t>industrial sectors</w:t>
      </w:r>
      <w:r>
        <w:rPr>
          <w:u w:val="single"/>
        </w:rPr>
        <w:t xml:space="preserve"> </w:t>
      </w:r>
      <w:r>
        <w:rPr>
          <w:sz w:val="16"/>
          <w:szCs w:val="16"/>
        </w:rPr>
        <w:t xml:space="preserve">which </w:t>
      </w:r>
      <w:r>
        <w:rPr>
          <w:highlight w:val="cyan"/>
          <w:u w:val="single"/>
        </w:rPr>
        <w:t>are intellectual property</w:t>
      </w:r>
      <w:r>
        <w:rPr>
          <w:sz w:val="16"/>
          <w:szCs w:val="16"/>
        </w:rPr>
        <w:t>(private)-</w:t>
      </w:r>
      <w:r>
        <w:rPr>
          <w:highlight w:val="cyan"/>
          <w:u w:val="single"/>
        </w:rPr>
        <w:t>intensive</w:t>
      </w:r>
      <w:r>
        <w:rPr>
          <w:u w:val="single"/>
        </w:rPr>
        <w:t>: manufacturing</w:t>
      </w:r>
      <w:r>
        <w:rPr>
          <w:sz w:val="16"/>
          <w:szCs w:val="16"/>
        </w:rPr>
        <w:t xml:space="preserve">; wholesale and retail </w:t>
      </w:r>
      <w:r>
        <w:rPr>
          <w:u w:val="single"/>
        </w:rPr>
        <w:t>trade; information; finance, insurance, real estate, and leasing</w:t>
      </w:r>
      <w:r>
        <w:rPr>
          <w:sz w:val="16"/>
          <w:szCs w:val="16"/>
        </w:rPr>
        <w:t xml:space="preserve">; technical, management and administrative </w:t>
      </w:r>
      <w:r>
        <w:rPr>
          <w:u w:val="single"/>
        </w:rPr>
        <w:t>professional services; education and health care services</w:t>
      </w:r>
      <w:r>
        <w:rPr>
          <w:sz w:val="16"/>
          <w:szCs w:val="16"/>
        </w:rPr>
        <w:t xml:space="preserve">; and arts, </w:t>
      </w:r>
      <w:r>
        <w:rPr>
          <w:u w:val="single"/>
        </w:rPr>
        <w:t>entertainment and recreation</w:t>
      </w:r>
      <w:r>
        <w:rPr>
          <w:sz w:val="16"/>
          <w:szCs w:val="16"/>
        </w:rPr>
        <w:t xml:space="preserve"> (Toole et al., 2022, p. 6). Still from the USPTO, a 2022 economic note states: “In 2019, of the 103 industries identified as commodity-exporting industries, 76 were IP-intensive. These 76 industries accounted for $1.31 trillion or 79% of all U.S. commodity exports in 2019. In fact, 18 “of the 20 top exporting industries were found to intensively use intellectual property” (‘Exports and Imports by U.S. IP-Intensive Industries’, 2022). Therefore, </w:t>
      </w:r>
      <w:r>
        <w:rPr>
          <w:u w:val="single"/>
        </w:rPr>
        <w:t>it is fundamental to recognise that societies are undergoing at least a phenomenological change in social property relations.</w:t>
      </w:r>
      <w:r>
        <w:rPr>
          <w:sz w:val="16"/>
          <w:szCs w:val="16"/>
        </w:rPr>
        <w:t xml:space="preserve"> However, how much and in which ways does this transformation impact social relations? Which existential conditions remain the same, which are metamorphosing, and which are being dissolved?”</w:t>
      </w:r>
    </w:p>
    <w:p w14:paraId="614D391D" w14:textId="77777777" w:rsidR="00143118" w:rsidRDefault="00143118" w:rsidP="00143118">
      <w:pPr>
        <w:rPr>
          <w:highlight w:val="cyan"/>
          <w:u w:val="single"/>
        </w:rPr>
      </w:pPr>
      <w:r>
        <w:rPr>
          <w:sz w:val="16"/>
          <w:szCs w:val="16"/>
        </w:rPr>
        <w:t xml:space="preserve">The ongoing artificial intelligence (AI) “revolution” is catalysing this process, and these questions can no longer be avoided. With AI making many wage labour positions redundant, with science being generally applied to production, social relations based on private property attain a qualitative new paradoxical paradigm.1 Private appropriation constantly denotes an anachronic social condition, and power relations lose their ontological determinations. </w:t>
      </w:r>
      <w:r>
        <w:rPr>
          <w:highlight w:val="cyan"/>
          <w:u w:val="single"/>
        </w:rPr>
        <w:t xml:space="preserve">The contradiction between social production and private appropriation becomes so accentuated that </w:t>
      </w:r>
      <w:r>
        <w:rPr>
          <w:u w:val="single"/>
        </w:rPr>
        <w:t xml:space="preserve">complementary </w:t>
      </w:r>
      <w:r>
        <w:rPr>
          <w:highlight w:val="cyan"/>
          <w:u w:val="single"/>
        </w:rPr>
        <w:t>power and coercion systems must be implemented to sustain the capitalist mode of production</w:t>
      </w:r>
      <w:r>
        <w:rPr>
          <w:sz w:val="16"/>
          <w:szCs w:val="16"/>
        </w:rPr>
        <w:t xml:space="preserve">. Going beyond such social arrangements based on domination is hence not only a utopia but also a necessary condition. Forcing old structures with no ontological basis upon collective social life produces enormous social tensions, which emerge in different forms. </w:t>
      </w:r>
      <w:r>
        <w:rPr>
          <w:u w:val="single"/>
        </w:rPr>
        <w:t xml:space="preserve">While </w:t>
      </w:r>
      <w:r>
        <w:rPr>
          <w:highlight w:val="cyan"/>
          <w:u w:val="single"/>
        </w:rPr>
        <w:t>knowledge and material productions</w:t>
      </w:r>
      <w:r>
        <w:rPr>
          <w:u w:val="single"/>
        </w:rPr>
        <w:t xml:space="preserve"> in the twenty-first century </w:t>
      </w:r>
      <w:r>
        <w:rPr>
          <w:highlight w:val="cyan"/>
          <w:u w:val="single"/>
        </w:rPr>
        <w:t>epitomise</w:t>
      </w:r>
      <w:r>
        <w:rPr>
          <w:sz w:val="16"/>
          <w:szCs w:val="16"/>
          <w:highlight w:val="cyan"/>
        </w:rPr>
        <w:t xml:space="preserve"> </w:t>
      </w:r>
      <w:r>
        <w:rPr>
          <w:sz w:val="16"/>
          <w:szCs w:val="16"/>
        </w:rPr>
        <w:t xml:space="preserve">previously unimaginable </w:t>
      </w:r>
      <w:r>
        <w:rPr>
          <w:u w:val="single"/>
        </w:rPr>
        <w:t>d</w:t>
      </w:r>
      <w:r>
        <w:rPr>
          <w:highlight w:val="cyan"/>
          <w:u w:val="single"/>
        </w:rPr>
        <w:t xml:space="preserve">egrees of development, which could render starvation, poverty, </w:t>
      </w:r>
      <w:r>
        <w:rPr>
          <w:u w:val="single"/>
        </w:rPr>
        <w:t>most d</w:t>
      </w:r>
      <w:r>
        <w:rPr>
          <w:highlight w:val="cyan"/>
          <w:u w:val="single"/>
        </w:rPr>
        <w:t>iseases, conflicts and wars over resources</w:t>
      </w:r>
      <w:r>
        <w:rPr>
          <w:u w:val="single"/>
        </w:rPr>
        <w:t xml:space="preserve">, economic competition, </w:t>
      </w:r>
      <w:r>
        <w:rPr>
          <w:highlight w:val="cyan"/>
          <w:u w:val="single"/>
        </w:rPr>
        <w:t>and social control</w:t>
      </w:r>
      <w:r>
        <w:rPr>
          <w:u w:val="single"/>
        </w:rPr>
        <w:t xml:space="preserve"> all </w:t>
      </w:r>
      <w:r>
        <w:rPr>
          <w:highlight w:val="cyan"/>
          <w:u w:val="single"/>
        </w:rPr>
        <w:t>things of the past, capitalism not only sustains but intensifies</w:t>
      </w:r>
      <w:r>
        <w:rPr>
          <w:u w:val="single"/>
        </w:rPr>
        <w:t xml:space="preserve"> the plethora of </w:t>
      </w:r>
      <w:r>
        <w:rPr>
          <w:highlight w:val="cyan"/>
          <w:u w:val="single"/>
        </w:rPr>
        <w:t>existing tensions.</w:t>
      </w:r>
    </w:p>
    <w:p w14:paraId="6A94F6E2" w14:textId="77777777" w:rsidR="00143118" w:rsidRDefault="00143118" w:rsidP="00143118">
      <w:pPr>
        <w:rPr>
          <w:sz w:val="16"/>
          <w:szCs w:val="16"/>
        </w:rPr>
      </w:pPr>
      <w:r>
        <w:rPr>
          <w:sz w:val="16"/>
          <w:szCs w:val="16"/>
        </w:rPr>
        <w:t xml:space="preserve">To name a few phenomena: </w:t>
      </w:r>
      <w:r>
        <w:rPr>
          <w:u w:val="single"/>
        </w:rPr>
        <w:t>a significant portion of the world’s population is becoming surplus humanity and managed by the logic of slums which are</w:t>
      </w:r>
      <w:r>
        <w:rPr>
          <w:sz w:val="16"/>
          <w:szCs w:val="16"/>
        </w:rPr>
        <w:t xml:space="preserve"> no longer a by-product, but </w:t>
      </w:r>
      <w:r>
        <w:rPr>
          <w:u w:val="single"/>
        </w:rPr>
        <w:t xml:space="preserve">produced </w:t>
      </w:r>
      <w:r>
        <w:rPr>
          <w:sz w:val="16"/>
          <w:szCs w:val="16"/>
        </w:rPr>
        <w:t xml:space="preserve">and reproduced </w:t>
      </w:r>
      <w:r>
        <w:rPr>
          <w:u w:val="single"/>
        </w:rPr>
        <w:t>by design</w:t>
      </w:r>
      <w:r>
        <w:rPr>
          <w:sz w:val="16"/>
          <w:szCs w:val="16"/>
        </w:rPr>
        <w:t xml:space="preserve"> (Davis, 2006); </w:t>
      </w:r>
      <w:r>
        <w:rPr>
          <w:highlight w:val="cyan"/>
          <w:u w:val="single"/>
        </w:rPr>
        <w:t>precarity and inequality have invaded the core “of capitalism</w:t>
      </w:r>
      <w:r>
        <w:rPr>
          <w:u w:val="single"/>
        </w:rPr>
        <w:t xml:space="preserve"> </w:t>
      </w:r>
      <w:r>
        <w:rPr>
          <w:sz w:val="16"/>
          <w:szCs w:val="16"/>
        </w:rPr>
        <w:t xml:space="preserve">and countries like the Unites States and Germany are increasingly suffering its consequences (Alvaredo et al., 2018; Chancel et al., 2022; Nachtway, 2018; Pfeffer, 2018); </w:t>
      </w:r>
      <w:r>
        <w:rPr>
          <w:u w:val="single"/>
        </w:rPr>
        <w:t>t</w:t>
      </w:r>
      <w:r>
        <w:rPr>
          <w:highlight w:val="cyan"/>
          <w:u w:val="single"/>
        </w:rPr>
        <w:t>he most powerful capitalist society is falling apart not only economically but also socially</w:t>
      </w:r>
      <w:r>
        <w:rPr>
          <w:u w:val="single"/>
        </w:rPr>
        <w:t xml:space="preserve">, as its </w:t>
      </w:r>
      <w:r>
        <w:rPr>
          <w:highlight w:val="cyan"/>
          <w:u w:val="single"/>
        </w:rPr>
        <w:t xml:space="preserve">social values are obliterated behind mass problems of opioid and gambling addictions, sadism, hate, suicide, corruption, evictions, </w:t>
      </w:r>
      <w:r>
        <w:rPr>
          <w:u w:val="single"/>
        </w:rPr>
        <w:t>and the debacle of social bonds</w:t>
      </w:r>
      <w:r>
        <w:rPr>
          <w:sz w:val="16"/>
          <w:szCs w:val="16"/>
        </w:rPr>
        <w:t xml:space="preserve"> (Hedges, 2018); </w:t>
      </w:r>
      <w:r>
        <w:rPr>
          <w:highlight w:val="cyan"/>
          <w:u w:val="single"/>
        </w:rPr>
        <w:t>besides vast amount of social and economic resources being redirected to</w:t>
      </w:r>
      <w:r>
        <w:rPr>
          <w:sz w:val="16"/>
          <w:szCs w:val="16"/>
        </w:rPr>
        <w:t xml:space="preserve">wards bottomless </w:t>
      </w:r>
      <w:r>
        <w:rPr>
          <w:highlight w:val="cyan"/>
          <w:u w:val="single"/>
        </w:rPr>
        <w:t>military</w:t>
      </w:r>
      <w:r>
        <w:rPr>
          <w:sz w:val="16"/>
          <w:szCs w:val="16"/>
        </w:rPr>
        <w:t xml:space="preserve"> outwards </w:t>
      </w:r>
      <w:r>
        <w:rPr>
          <w:highlight w:val="cyan"/>
          <w:u w:val="single"/>
        </w:rPr>
        <w:t>expansion</w:t>
      </w:r>
      <w:r>
        <w:rPr>
          <w:sz w:val="16"/>
          <w:szCs w:val="16"/>
          <w:highlight w:val="cyan"/>
        </w:rPr>
        <w:t>,</w:t>
      </w:r>
      <w:r>
        <w:rPr>
          <w:sz w:val="16"/>
          <w:szCs w:val="16"/>
        </w:rPr>
        <w:t xml:space="preserve"> militarism is also expanding inwards to be part not only of culture </w:t>
      </w:r>
      <w:r>
        <w:rPr>
          <w:highlight w:val="cyan"/>
          <w:u w:val="single"/>
        </w:rPr>
        <w:t xml:space="preserve">but also </w:t>
      </w:r>
      <w:r>
        <w:rPr>
          <w:sz w:val="16"/>
          <w:szCs w:val="16"/>
        </w:rPr>
        <w:t>whole</w:t>
      </w:r>
      <w:r>
        <w:rPr>
          <w:highlight w:val="cyan"/>
          <w:u w:val="single"/>
        </w:rPr>
        <w:t xml:space="preserve"> police apparatuses</w:t>
      </w:r>
      <w:r>
        <w:rPr>
          <w:sz w:val="16"/>
          <w:szCs w:val="16"/>
        </w:rPr>
        <w:t xml:space="preserve"> (Robinson, 2020; Vitale, 2018), while the economic crisis of 2008 has unveiled the outstretches of financialisation in the world economy, its grips are even broader than most people imagined, for </w:t>
      </w:r>
      <w:r>
        <w:rPr>
          <w:u w:val="single"/>
        </w:rPr>
        <w:t xml:space="preserve">financialisation has become so intertwined with the real capitalist economy, that currently one cannot be decoupled from the other without their mutual ruin </w:t>
      </w:r>
      <w:r>
        <w:rPr>
          <w:sz w:val="16"/>
          <w:szCs w:val="16"/>
        </w:rPr>
        <w:t xml:space="preserve">(Hudson, 2015); </w:t>
      </w:r>
      <w:r>
        <w:rPr>
          <w:highlight w:val="cyan"/>
          <w:u w:val="single"/>
        </w:rPr>
        <w:t xml:space="preserve">and </w:t>
      </w:r>
      <w:r>
        <w:rPr>
          <w:u w:val="single"/>
        </w:rPr>
        <w:t xml:space="preserve">finally, </w:t>
      </w:r>
      <w:r>
        <w:rPr>
          <w:sz w:val="16"/>
          <w:szCs w:val="16"/>
        </w:rPr>
        <w:t xml:space="preserve">a phenomenon that has become part of every person who </w:t>
      </w:r>
      <w:r>
        <w:rPr>
          <w:sz w:val="16"/>
          <w:szCs w:val="16"/>
        </w:rPr>
        <w:lastRenderedPageBreak/>
        <w:t xml:space="preserve">owns a computer, tablet, or smartphone with Internet connection is </w:t>
      </w:r>
      <w:r>
        <w:rPr>
          <w:u w:val="single"/>
        </w:rPr>
        <w:t xml:space="preserve">the </w:t>
      </w:r>
      <w:r>
        <w:rPr>
          <w:highlight w:val="cyan"/>
          <w:u w:val="single"/>
        </w:rPr>
        <w:t>overarching surveillance</w:t>
      </w:r>
      <w:r>
        <w:rPr>
          <w:u w:val="single"/>
        </w:rPr>
        <w:t xml:space="preserve"> being </w:t>
      </w:r>
      <w:r>
        <w:rPr>
          <w:highlight w:val="cyan"/>
          <w:u w:val="single"/>
        </w:rPr>
        <w:t>imposed to guarantee social control and economic profits</w:t>
      </w:r>
      <w:r>
        <w:rPr>
          <w:u w:val="single"/>
        </w:rPr>
        <w:t xml:space="preserve"> </w:t>
      </w:r>
      <w:r>
        <w:rPr>
          <w:sz w:val="16"/>
          <w:szCs w:val="16"/>
        </w:rPr>
        <w:t>(Zuboff, 2019).</w:t>
      </w:r>
    </w:p>
    <w:p w14:paraId="6FD024C6" w14:textId="77777777" w:rsidR="00143118" w:rsidRDefault="00143118" w:rsidP="00143118">
      <w:pPr>
        <w:rPr>
          <w:sz w:val="16"/>
          <w:szCs w:val="16"/>
        </w:rPr>
      </w:pPr>
      <w:r>
        <w:rPr>
          <w:sz w:val="16"/>
          <w:szCs w:val="16"/>
        </w:rPr>
        <w:t>Being one of the most crucial tools for contemporary social control, as it should become clear throughout the analysis of this book, intellectual property(private) is commonly regarded as something abstract. Sharing this perception, Peter Drahos sees it as “a fragile form of power, for it relies on the acceptance of legal norms and on the efficacy of the enforcement mechanisms that support those norms” (Drahos, 2016, p. 195). He conceives this power as a form of threat power because it relies on the law. “Threat power which is so inextricably linked to law is perhaps the most dangerous kind of power for a society to contemplate creating and facilitating because it derives legitimacy from the law itself” (Drahos, 2016, p. 195). Moreover, this danger often goes unnoticed because the cult of private property in liberal ideologies primarily conceives it as a form of liberty and a prerequisite for freedom. However, describing this does not suffice; it is crucial to explain its existence from the point of its determinations; that is, why has intellectual property(private) been needed in reality?</w:t>
      </w:r>
    </w:p>
    <w:p w14:paraId="1F1FB69E" w14:textId="77777777" w:rsidR="00143118" w:rsidRDefault="00143118" w:rsidP="00143118">
      <w:pPr>
        <w:rPr>
          <w:sz w:val="16"/>
          <w:szCs w:val="16"/>
        </w:rPr>
      </w:pPr>
      <w:r>
        <w:rPr>
          <w:sz w:val="16"/>
          <w:szCs w:val="16"/>
        </w:rPr>
        <w:t xml:space="preserve">Intellectual property theorists have thus far broadly failed to relate intellectual property(private) to capitalism. Mistaking cause and effect across the board, these thinkers assume the legal system as if it were the originator of intellectual property(private). This analytical failure is the product of not only limitations imposed by ideological constraints but also theoretical shortcomings that play a major role in limiting the apprehension of social property relations. For example, the lack of differentiation between personal and production property; property and private property; social from privatised appropriation; and the list goes on, as briefly presented below still in this introductory section, before it can be thoroughly discussed along the broader discussion of this book. All this hinders a critical assessment of intellectual appropriation which is merely assumed as a feature established by legal relations, that is, when the legal system is not itself hypostasised and presented as a thing-in-itself, also deprived of ontological dimensions. In most cases, not only intellectual property but also any legal dimension are presented as something merely abstract. </w:t>
      </w:r>
    </w:p>
    <w:p w14:paraId="1EAD9A73" w14:textId="77777777" w:rsidR="00143118" w:rsidRDefault="00143118" w:rsidP="00143118">
      <w:pPr>
        <w:rPr>
          <w:sz w:val="16"/>
          <w:szCs w:val="16"/>
        </w:rPr>
      </w:pPr>
      <w:r>
        <w:rPr>
          <w:sz w:val="16"/>
          <w:szCs w:val="16"/>
        </w:rPr>
        <w:t xml:space="preserve">This book neither merely repeats the theoretical assessments of intellectual property theories nor is it constricted within the walls of a singular school of thought. It is evident that the present book is based on immanent critique; however, it seeks to learn from multiple theories and approaches, presenting a rich and multifaceted understanding of the production, appropriation and reproduction of knowledge. Knowledge is consequently not regarded as merely the phenomenological forms of copyright, patent, and trademark. Instead, it gains a twofold representation: a general condition in which humanity has made use of knowledge throughout history to guarantee and assert its own existence, and a particular condition under the capitalist mode of production. The latter, however, is neither homogenous nor fixed. As capitalist relations mutate and evolve, so do property relations and, accordingly, intellectual appropriation.Contemporary intellectual property will only be thoroughly understood when it achieves full maturity, or rather, only after it has been superseded by a distinguished new form of intellectual property. Leaning on Marx and Marxism to apprehend capitalist legalities neither exhausts the understanding of capitalism nor capitalist categories. Nevertheless, they certainly provide a crucial methodological basis for analysing capitalist relations. On the other hand, the existing literature seems colossal, yet hardly any contains a critique basis of capitalism. Needless to say, critique here means revealing the hidden essence behind the phenomena; furthermore, it means unveiling the limits of the theory and the possibilities of a concrete reality or determined social relations. The choice of being receptive to interdisciplinarity encompasses both merits and demerits. On the one hand, its virtue lies in the fact that it brings more connections, more nuances, more perspectives, and more complexity to the analytical body; therefore, it fosters the establishment of the notion of totality; on the other, it has the disadvantage of not addressing “each point thoroughly, leaving flanks opened to critique and even criticism. Nonetheless, it cannot be accused of lacking depth.This book does not aim to perform a moral critique. If the reader understands the ongoing analysis in moral terms, either I have failed in my task of representing the immanent critique, or the reader is limitedly interpreting the coming lines through his or her own moral lenses. By the same token, it is essential to distinguish between critique and criticism. While the latter has a negative connotation, or at least the intention of passing judgement, the former intends to provide an examination, an analysis from the standpoint of a dialectical relationship between the dynamic of internal contradictions presented by the object “under investigation as well as between the object of analysis and its relationship with its external spheres of mutual influence. For instance, the immanent critique of intellectual property is not based on a juxtaposition of several theories of law or, conversely, economic theories on the topic. On the contrary, it demands the investigation of its existential conditions. Insofar as the concept of intellectual property does not exhaust an understanding of the matter, intellectual property must be investigated as a social relation that not only emerges historically but also constantly changes its essence, for here, essence is not understood as an intrinsic metaphysical quality but rather as the expression of real social movements. Accordingly, the present immanent critique of intellectual property depicts the existing action of intellectual property in its complexity, nonetheless maintaining the awareness of the limitation, better still, of the ontological impossibility of providing a complete and exhaustive understanding of intellectual property. The reason is twofold: first, intellectual property as a movement, a social relation, is constantly changing; therefore, the current effort is to reveal its tendency within contemporary reality; and second, any theoretical analysis can never exhaust or obtain a comprehensive understanding of objective reality; “if reality and its grasp were to collapse into a single synthesis, then theory would become obsolete, for theory would become reality, and reality would be identical to theory.As mentioned, intellectual property theories have thus far neglected differentiating between property and appropriation; private and non-private property; property and intellectual property; the totality and isolated parts of property; the tangible and intangible; first and second paradox; general human and capitalist particular dimensions; science before and after capitalism; the abstract right as originator and legitimator; appreciation and destruction of the value of knowledge; premise and result; among other elements. Some of these elements are analysed in isolation in some intellectual property theories; nevertheless, “the necessary scrutiny that understands these elements and their contradictions as interdependent parts of a totality is nowhere to be found.This book concretises one general and another particular research. On the one hand, it is part of broad research on capitalist relations, which entails multiple interdependent dimensions; on the other, it gives representation to one particular aspect of social relations, namely, intellectual appropriation. Gaining an understanding of something is always simultaneously </w:t>
      </w:r>
      <w:r>
        <w:rPr>
          <w:sz w:val="16"/>
          <w:szCs w:val="16"/>
        </w:rPr>
        <w:lastRenderedPageBreak/>
        <w:t>an individual and social endeavour. One cannot occur without the other. Isolated individuals, if not embedded in the scope of social knowledge, would merely react by means of genetic response to the environment, but even this is too abstract. This because many living beings are not simply conditioned by genetic reactions but also learn from their peers through a process of proto-mimesis. Therefore, assuming isolated, abstract individuals as creators of knowledge is necessarily an ahistorical undertaking. On the other hand, it is equally absurd to consider social knowledge as deprived of individual inputs, transformative actions, and transmission acts. Knowledge arises when individuals, relating to each other, find common ground and establish mutual recognitions of specific things and relations, which consequently become facts or simply objective knowledge.</w:t>
      </w:r>
    </w:p>
    <w:p w14:paraId="050AF975" w14:textId="77777777" w:rsidR="00143118" w:rsidRDefault="00143118" w:rsidP="00143118">
      <w:pPr>
        <w:rPr>
          <w:highlight w:val="cyan"/>
        </w:rPr>
      </w:pPr>
      <w:r>
        <w:rPr>
          <w:highlight w:val="cyan"/>
          <w:u w:val="single"/>
        </w:rPr>
        <w:t>The capitalist drive to privately appropriate everything in order to extract surplus-value</w:t>
      </w:r>
      <w:r>
        <w:rPr>
          <w:u w:val="single"/>
        </w:rPr>
        <w:t xml:space="preserve"> by subjecting each particular privately appropriated thing to economic imperatives </w:t>
      </w:r>
      <w:r>
        <w:rPr>
          <w:highlight w:val="cyan"/>
          <w:u w:val="single"/>
        </w:rPr>
        <w:t xml:space="preserve">creates an immanent conflicting existence between the capitalist mode of production and the production </w:t>
      </w:r>
      <w:r>
        <w:rPr>
          <w:sz w:val="16"/>
          <w:szCs w:val="16"/>
        </w:rPr>
        <w:t>and reproduction</w:t>
      </w:r>
      <w:r>
        <w:t xml:space="preserve"> </w:t>
      </w:r>
      <w:r>
        <w:rPr>
          <w:highlight w:val="cyan"/>
          <w:u w:val="single"/>
        </w:rPr>
        <w:t xml:space="preserve">of human knowledge. </w:t>
      </w:r>
      <w:r>
        <w:rPr>
          <w:u w:val="single"/>
        </w:rPr>
        <w:t xml:space="preserve">The more complex capitalism becomes, the greater this contradiction. </w:t>
      </w:r>
      <w:r>
        <w:rPr>
          <w:highlight w:val="cyan"/>
          <w:u w:val="single"/>
        </w:rPr>
        <w:t>Most intellectual property theorists</w:t>
      </w:r>
      <w:r>
        <w:rPr>
          <w:u w:val="single"/>
        </w:rPr>
        <w:t xml:space="preserve"> have thus far </w:t>
      </w:r>
      <w:r>
        <w:rPr>
          <w:highlight w:val="cyan"/>
          <w:u w:val="single"/>
        </w:rPr>
        <w:t xml:space="preserve">tried to address this </w:t>
      </w:r>
      <w:r>
        <w:rPr>
          <w:sz w:val="16"/>
          <w:szCs w:val="16"/>
        </w:rPr>
        <w:t>problem, which I call the first</w:t>
      </w:r>
      <w:r>
        <w:t xml:space="preserve"> </w:t>
      </w:r>
      <w:r>
        <w:rPr>
          <w:highlight w:val="cyan"/>
          <w:u w:val="single"/>
        </w:rPr>
        <w:t>paradox of intellectual property,</w:t>
      </w:r>
      <w:r>
        <w:rPr>
          <w:u w:val="single"/>
        </w:rPr>
        <w:t xml:space="preserve"> by advocating for a balanced relationship between them </w:t>
      </w:r>
      <w:r>
        <w:rPr>
          <w:highlight w:val="cyan"/>
          <w:u w:val="single"/>
        </w:rPr>
        <w:t>through regulation</w:t>
      </w:r>
      <w:r>
        <w:rPr>
          <w:highlight w:val="cyan"/>
        </w:rPr>
        <w:t>.</w:t>
      </w:r>
      <w:r>
        <w:t xml:space="preserve"> It goes without saying that </w:t>
      </w:r>
      <w:r>
        <w:rPr>
          <w:highlight w:val="cyan"/>
          <w:u w:val="single"/>
        </w:rPr>
        <w:t>this is an illusion that must ignore capitalist legalities</w:t>
      </w:r>
      <w:r>
        <w:rPr>
          <w:highlight w:val="cyan"/>
        </w:rPr>
        <w:t>.</w:t>
      </w:r>
      <w:r>
        <w:rPr>
          <w:sz w:val="16"/>
          <w:szCs w:val="16"/>
        </w:rPr>
        <w:t xml:space="preserve"> As I claim,</w:t>
      </w:r>
      <w:r>
        <w:t xml:space="preserve"> </w:t>
      </w:r>
      <w:r>
        <w:rPr>
          <w:highlight w:val="cyan"/>
          <w:u w:val="single"/>
        </w:rPr>
        <w:t>when capitalist relations reached a certain degree of development</w:t>
      </w:r>
      <w:r>
        <w:rPr>
          <w:u w:val="single"/>
        </w:rPr>
        <w:t xml:space="preserve">, in which the most advanced capitalist nations had to physically divest their mass of capital, then the contradictory relationship between intellectual appropriation and capitalist production underwent a crucial change. </w:t>
      </w:r>
      <w:r>
        <w:rPr>
          <w:highlight w:val="cyan"/>
          <w:u w:val="single"/>
        </w:rPr>
        <w:t>The subsumption of knowledge by capital suffers a</w:t>
      </w:r>
      <w:r>
        <w:rPr>
          <w:u w:val="single"/>
        </w:rPr>
        <w:t xml:space="preserve"> profound </w:t>
      </w:r>
      <w:r>
        <w:rPr>
          <w:highlight w:val="cyan"/>
          <w:u w:val="single"/>
        </w:rPr>
        <w:t>metamorphosis.</w:t>
      </w:r>
      <w:r>
        <w:rPr>
          <w:u w:val="single"/>
        </w:rPr>
        <w:t xml:space="preserve"> It went from a condition of real subsumption to one of formal subsumption only to reach an even greater degree of real subsumption from the 1990s onwards. </w:t>
      </w:r>
      <w:r>
        <w:rPr>
          <w:sz w:val="16"/>
          <w:szCs w:val="16"/>
        </w:rPr>
        <w:t xml:space="preserve">Detailed below, this process is what I call the second paradox of intellectual property. For now, it is sufficient to understand that a vital transformation took place, mirroring the changes in social property relations, in which property of the means of production that had already been split into two, </w:t>
      </w:r>
      <w:r>
        <w:rPr>
          <w:u w:val="single"/>
        </w:rPr>
        <w:t xml:space="preserve">marking the advent of capitalism </w:t>
      </w:r>
      <w:r>
        <w:rPr>
          <w:highlight w:val="cyan"/>
          <w:u w:val="single"/>
        </w:rPr>
        <w:t xml:space="preserve">when private property became a dominant social relation, </w:t>
      </w:r>
      <w:r>
        <w:rPr>
          <w:u w:val="single"/>
        </w:rPr>
        <w:t xml:space="preserve">underwent a new fissure, </w:t>
      </w:r>
      <w:r>
        <w:rPr>
          <w:highlight w:val="cyan"/>
          <w:u w:val="single"/>
        </w:rPr>
        <w:t>bestowing intellectual property</w:t>
      </w:r>
      <w:r>
        <w:rPr>
          <w:u w:val="single"/>
        </w:rPr>
        <w:t>(</w:t>
      </w:r>
      <w:r>
        <w:t xml:space="preserve">private) </w:t>
      </w:r>
      <w:r>
        <w:rPr>
          <w:u w:val="single"/>
        </w:rPr>
        <w:t xml:space="preserve">actuality </w:t>
      </w:r>
      <w:r>
        <w:rPr>
          <w:highlight w:val="cyan"/>
          <w:u w:val="single"/>
        </w:rPr>
        <w:t>as a dominant relation in-itself.</w:t>
      </w:r>
    </w:p>
    <w:p w14:paraId="0AD89B9D" w14:textId="238AE466" w:rsidR="00143118" w:rsidRDefault="00143118" w:rsidP="00143118">
      <w:pPr>
        <w:pStyle w:val="Heading3"/>
      </w:pPr>
      <w:r>
        <w:lastRenderedPageBreak/>
        <w:t>Link---IPR---1NC</w:t>
      </w:r>
    </w:p>
    <w:p w14:paraId="78B2E3E7" w14:textId="77777777" w:rsidR="00143118" w:rsidRDefault="00143118" w:rsidP="00143118">
      <w:pPr>
        <w:pStyle w:val="Heading4"/>
      </w:pPr>
      <w:r>
        <w:t>IPR sustains the productivity of capitalism and increasingly exploits unpaid labor</w:t>
      </w:r>
    </w:p>
    <w:p w14:paraId="01DE1A85" w14:textId="26EA86E2" w:rsidR="00143118" w:rsidRDefault="00143118" w:rsidP="00143118">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r>
        <w:rPr>
          <w:u w:val="single"/>
        </w:rPr>
        <w:t>book</w:t>
      </w:r>
      <w:r>
        <w:t xml:space="preserve">), accessed through </w:t>
      </w:r>
      <w:r>
        <w:rPr>
          <w:u w:val="single"/>
        </w:rPr>
        <w:t>libgen</w:t>
      </w:r>
      <w:r>
        <w:t xml:space="preserve"> / spp) </w:t>
      </w:r>
    </w:p>
    <w:p w14:paraId="40AC0EB3" w14:textId="77777777" w:rsidR="00143118" w:rsidRDefault="00143118" w:rsidP="00143118">
      <w:r>
        <w:rPr>
          <w:sz w:val="16"/>
          <w:szCs w:val="16"/>
        </w:rPr>
        <w:t xml:space="preserve">If wage labour was a condition for productive labour during the nineteenth century, in the twenty-first century, </w:t>
      </w:r>
      <w:r>
        <w:rPr>
          <w:highlight w:val="cyan"/>
          <w:u w:val="single"/>
        </w:rPr>
        <w:t xml:space="preserve">wage-less-labour has become an increasingly important source of the production of surplus labour </w:t>
      </w:r>
      <w:r>
        <w:rPr>
          <w:sz w:val="16"/>
          <w:szCs w:val="16"/>
          <w:highlight w:val="cyan"/>
        </w:rPr>
        <w:t>(s</w:t>
      </w:r>
      <w:r>
        <w:rPr>
          <w:sz w:val="16"/>
          <w:szCs w:val="16"/>
        </w:rPr>
        <w:t xml:space="preserve">ee infra). As in contemporary capitalism, reproduction of living labour depends not only on the aggregate value of rent, water, and food (as a gross simplification of nineteenth-century conditions) but also on a greater level of social relations among economic and extra-economic activities, resulting in a more heterogeneous labour-value to be reproduced. Examples of this are the consumption level of mass-consumer goods, entertainment, and drugs, the constant replacement of planned-obsolescent goods, the necessary access to social digital relations with friends, family, work, and the state, etc., by means of combined hardware-software commodities. Therefore, as social subsistence becomes more complex, many vital activities which are imposed occur outside wage labour relations; nevertheless, they remain subsumed under the economic imperatives of capitalism. </w:t>
      </w:r>
      <w:r>
        <w:rPr>
          <w:u w:val="single"/>
        </w:rPr>
        <w:t>The socially necessary</w:t>
      </w:r>
      <w:r>
        <w:rPr>
          <w:highlight w:val="cyan"/>
          <w:u w:val="single"/>
        </w:rPr>
        <w:t xml:space="preserve"> labour-time</w:t>
      </w:r>
      <w:r>
        <w:rPr>
          <w:u w:val="single"/>
        </w:rPr>
        <w:t xml:space="preserve">, which is essential for the reproduction of the labour-force, </w:t>
      </w:r>
      <w:r>
        <w:rPr>
          <w:highlight w:val="cyan"/>
          <w:u w:val="single"/>
        </w:rPr>
        <w:t xml:space="preserve">is now divided among many contractual relationships. </w:t>
      </w:r>
      <w:r>
        <w:rPr>
          <w:sz w:val="16"/>
          <w:szCs w:val="16"/>
        </w:rPr>
        <w:t>While the first appears to be the one imposed by wage labour, all access to the digital world entails contractual relations that the user—now a prosumer, a creator of surplus-value in the digital realm (see infra)—must subdue to participate in the digital social life.</w:t>
      </w:r>
    </w:p>
    <w:p w14:paraId="23BCAD37" w14:textId="77777777" w:rsidR="00143118" w:rsidRDefault="00143118" w:rsidP="00143118">
      <w:r>
        <w:rPr>
          <w:u w:val="single"/>
        </w:rPr>
        <w:t xml:space="preserve">While the notion of the social contract represents an idealist theoretical notion, in the digital sphere, </w:t>
      </w:r>
      <w:r>
        <w:rPr>
          <w:highlight w:val="cyan"/>
          <w:u w:val="single"/>
        </w:rPr>
        <w:t>one-sided contracts are imposed as</w:t>
      </w:r>
      <w:r>
        <w:rPr>
          <w:u w:val="single"/>
        </w:rPr>
        <w:t xml:space="preserve"> an existential </w:t>
      </w:r>
      <w:r>
        <w:rPr>
          <w:highlight w:val="cyan"/>
          <w:u w:val="single"/>
        </w:rPr>
        <w:t xml:space="preserve">condition for </w:t>
      </w:r>
      <w:r>
        <w:rPr>
          <w:u w:val="single"/>
        </w:rPr>
        <w:t xml:space="preserve">the individual’s </w:t>
      </w:r>
      <w:r>
        <w:rPr>
          <w:highlight w:val="cyan"/>
          <w:u w:val="single"/>
        </w:rPr>
        <w:t>digital actualisation.</w:t>
      </w:r>
      <w:r>
        <w:rPr>
          <w:u w:val="single"/>
        </w:rPr>
        <w:t xml:space="preserve"> “</w:t>
      </w:r>
      <w:r>
        <w:rPr>
          <w:sz w:val="16"/>
          <w:szCs w:val="16"/>
        </w:rPr>
        <w:t xml:space="preserve">And the </w:t>
      </w:r>
      <w:r>
        <w:rPr>
          <w:u w:val="single"/>
        </w:rPr>
        <w:t>development of this material wealth therefore in opposition to, and at the expense of, the human individual. Productivity of labour in general = maximum of product with minimum of labour, therefore as much as possible the improvement of commodities</w:t>
      </w:r>
      <w:r>
        <w:rPr>
          <w:sz w:val="16"/>
          <w:szCs w:val="16"/>
        </w:rPr>
        <w:t xml:space="preserve">” (Marx, 1988, p. 107). </w:t>
      </w:r>
      <w:r>
        <w:rPr>
          <w:u w:val="single"/>
        </w:rPr>
        <w:t xml:space="preserve">Digital commodification and productive labour thus appear as the summit of productive labour, namely, labour which produces surplus-value. </w:t>
      </w:r>
      <w:r>
        <w:rPr>
          <w:highlight w:val="cyan"/>
          <w:u w:val="single"/>
        </w:rPr>
        <w:t>The purpose of the capitalist mode of production is that “the individual product</w:t>
      </w:r>
      <w:r>
        <w:rPr>
          <w:u w:val="single"/>
        </w:rPr>
        <w:t xml:space="preserve">, etc., </w:t>
      </w:r>
      <w:r>
        <w:rPr>
          <w:highlight w:val="cyan"/>
          <w:u w:val="single"/>
        </w:rPr>
        <w:t>contain as much unpaid labour as possibl</w:t>
      </w:r>
      <w:r>
        <w:rPr>
          <w:u w:val="single"/>
        </w:rPr>
        <w:t xml:space="preserve">e, and that this is only </w:t>
      </w:r>
      <w:r>
        <w:rPr>
          <w:highlight w:val="cyan"/>
          <w:u w:val="single"/>
        </w:rPr>
        <w:t>achieved by production for the sake of production”</w:t>
      </w:r>
      <w:r>
        <w:rPr>
          <w:sz w:val="16"/>
          <w:szCs w:val="16"/>
        </w:rPr>
        <w:t xml:space="preserve"> (Marx, 1988, p. 107). Marx leaves no room for doubt. The capitalist mode of production presupposes the production of surplus-value because it is its primary and highest goal; </w:t>
      </w:r>
      <w:r>
        <w:rPr>
          <w:u w:val="single"/>
        </w:rPr>
        <w:t xml:space="preserve">productive labour is subordinated to the production of surplus-value, </w:t>
      </w:r>
      <w:r>
        <w:rPr>
          <w:sz w:val="16"/>
          <w:szCs w:val="16"/>
        </w:rPr>
        <w:t>“thus only the labour which is directly consumed in the process of production for the utilisation of capital” (Marx, 1988, p. 108).</w:t>
      </w:r>
    </w:p>
    <w:p w14:paraId="4CB1533C" w14:textId="6DD0FC3D" w:rsidR="00247FC0" w:rsidRPr="00247FC0" w:rsidRDefault="00143118" w:rsidP="00247FC0">
      <w:pPr>
        <w:rPr>
          <w:b/>
          <w:sz w:val="26"/>
          <w:szCs w:val="26"/>
        </w:rPr>
      </w:pPr>
      <w:r>
        <w:rPr>
          <w:sz w:val="16"/>
          <w:szCs w:val="16"/>
        </w:rPr>
        <w:t xml:space="preserve">It is therefore also absurd to attest to what productive labour ought to be in-itself. </w:t>
      </w:r>
      <w:r>
        <w:rPr>
          <w:u w:val="single"/>
        </w:rPr>
        <w:t xml:space="preserve">Thus, not only prosumers but also knowledge production by </w:t>
      </w:r>
      <w:r>
        <w:rPr>
          <w:highlight w:val="cyan"/>
          <w:u w:val="single"/>
        </w:rPr>
        <w:t>intellectual labourers,</w:t>
      </w:r>
      <w:r>
        <w:rPr>
          <w:u w:val="single"/>
        </w:rPr>
        <w:t xml:space="preserve"> when subordinated to the economic imperative, </w:t>
      </w:r>
      <w:r>
        <w:rPr>
          <w:highlight w:val="cyan"/>
          <w:u w:val="single"/>
        </w:rPr>
        <w:t>become productive labourers.</w:t>
      </w:r>
      <w:r>
        <w:rPr>
          <w:u w:val="single"/>
        </w:rPr>
        <w:t xml:space="preserve"> </w:t>
      </w:r>
      <w:r>
        <w:rPr>
          <w:sz w:val="16"/>
          <w:szCs w:val="16"/>
        </w:rPr>
        <w:t>Amazingly, already in the 1860s, Marx realised this, removing from isolated individuals the character of being productive or not. “</w:t>
      </w:r>
      <w:r>
        <w:rPr>
          <w:highlight w:val="cyan"/>
          <w:u w:val="single"/>
        </w:rPr>
        <w:t xml:space="preserve">Productive labour is </w:t>
      </w:r>
      <w:r>
        <w:rPr>
          <w:u w:val="single"/>
        </w:rPr>
        <w:t xml:space="preserve">only </w:t>
      </w:r>
      <w:r>
        <w:rPr>
          <w:highlight w:val="cyan"/>
          <w:u w:val="single"/>
        </w:rPr>
        <w:t xml:space="preserve">an </w:t>
      </w:r>
      <w:r>
        <w:rPr>
          <w:u w:val="single"/>
        </w:rPr>
        <w:t xml:space="preserve">abbreviated </w:t>
      </w:r>
      <w:r>
        <w:rPr>
          <w:highlight w:val="cyan"/>
          <w:u w:val="single"/>
        </w:rPr>
        <w:t>expression for the whole relation and manner in which the labour assets and labour figure in the capitalist process of production”,</w:t>
      </w:r>
      <w:r>
        <w:rPr>
          <w:u w:val="single"/>
        </w:rPr>
        <w:t xml:space="preserve"> that is, </w:t>
      </w:r>
      <w:r>
        <w:rPr>
          <w:highlight w:val="cyan"/>
          <w:u w:val="single"/>
        </w:rPr>
        <w:t>it is its social character that endows it with legality,</w:t>
      </w:r>
      <w:r>
        <w:rPr>
          <w:u w:val="single"/>
        </w:rPr>
        <w:t xml:space="preserve"> </w:t>
      </w:r>
      <w:r>
        <w:rPr>
          <w:sz w:val="16"/>
          <w:szCs w:val="16"/>
        </w:rPr>
        <w:t>“productive labour” is “socially determined labour, labour which involves a quite definite relation between the buyer and seller of labour” (Marx, 1988, p. 111). And even when labour cannot be regarded as productive labour, under capitalist relations, it is still subdued and exploited. “</w:t>
      </w:r>
      <w:r>
        <w:rPr>
          <w:highlight w:val="cyan"/>
          <w:u w:val="single"/>
        </w:rPr>
        <w:t>The capitalist process of production is not merely the production of commodities. It is a process which absorbs unpaid labour, which makes the means of production the means of absorbing unpaid labour</w:t>
      </w:r>
      <w:r>
        <w:rPr>
          <w:u w:val="single"/>
        </w:rPr>
        <w:t>”</w:t>
      </w:r>
      <w:r>
        <w:rPr>
          <w:sz w:val="16"/>
          <w:szCs w:val="16"/>
        </w:rPr>
        <w:t xml:space="preserve"> (Marx, 1988, p. 113).</w:t>
      </w:r>
      <w:r>
        <w:rPr>
          <w:sz w:val="16"/>
          <w:szCs w:val="16"/>
          <w:highlight w:val="cyan"/>
        </w:rPr>
        <w:t xml:space="preserve"> </w:t>
      </w:r>
      <w:r>
        <w:rPr>
          <w:highlight w:val="cyan"/>
          <w:u w:val="single"/>
        </w:rPr>
        <w:t xml:space="preserve">Intellectual labourers </w:t>
      </w:r>
      <w:r>
        <w:rPr>
          <w:u w:val="single"/>
        </w:rPr>
        <w:t xml:space="preserve">and prosumers </w:t>
      </w:r>
      <w:r>
        <w:rPr>
          <w:highlight w:val="cyan"/>
          <w:u w:val="single"/>
        </w:rPr>
        <w:t xml:space="preserve">should thus be regarded </w:t>
      </w:r>
      <w:r>
        <w:rPr>
          <w:u w:val="single"/>
        </w:rPr>
        <w:t xml:space="preserve">in Marxian terms </w:t>
      </w:r>
      <w:r>
        <w:rPr>
          <w:highlight w:val="cyan"/>
          <w:u w:val="single"/>
        </w:rPr>
        <w:t xml:space="preserve">as productive labourers because the money involved in this process does not reside in a monetary form but metamorphoses into capital through </w:t>
      </w:r>
      <w:r>
        <w:rPr>
          <w:u w:val="single"/>
        </w:rPr>
        <w:t xml:space="preserve">the mechanism of </w:t>
      </w:r>
      <w:r>
        <w:rPr>
          <w:highlight w:val="cyan"/>
          <w:u w:val="single"/>
        </w:rPr>
        <w:t xml:space="preserve">surplus labour </w:t>
      </w:r>
      <w:r>
        <w:rPr>
          <w:u w:val="single"/>
        </w:rPr>
        <w:t>relations.</w:t>
      </w:r>
    </w:p>
    <w:p w14:paraId="7518DE75" w14:textId="471D5E24" w:rsidR="00247FC0" w:rsidRDefault="00247FC0" w:rsidP="00247FC0">
      <w:pPr>
        <w:pStyle w:val="Heading3"/>
      </w:pPr>
      <w:r>
        <w:lastRenderedPageBreak/>
        <w:t>Link---Innovation---1NC</w:t>
      </w:r>
    </w:p>
    <w:p w14:paraId="6255B3B8" w14:textId="60ECBCEE" w:rsidR="00247FC0" w:rsidRDefault="00247FC0" w:rsidP="00247FC0">
      <w:pPr>
        <w:pStyle w:val="Heading4"/>
      </w:pPr>
      <w:r>
        <w:t xml:space="preserve">The discourse surrounding capitalist innovation and its capacity to “save the world” is rooted in an </w:t>
      </w:r>
      <w:r>
        <w:rPr>
          <w:u w:val="single"/>
        </w:rPr>
        <w:t>ahistorical</w:t>
      </w:r>
      <w:r>
        <w:t xml:space="preserve"> and </w:t>
      </w:r>
      <w:r>
        <w:rPr>
          <w:u w:val="single"/>
        </w:rPr>
        <w:t>Orientalist</w:t>
      </w:r>
      <w:r>
        <w:t xml:space="preserve"> view of the world that ignores the US’s complicity in </w:t>
      </w:r>
      <w:r>
        <w:rPr>
          <w:u w:val="single"/>
        </w:rPr>
        <w:t>depriving</w:t>
      </w:r>
      <w:r>
        <w:t xml:space="preserve"> many countries of resources and then </w:t>
      </w:r>
      <w:r>
        <w:rPr>
          <w:u w:val="single"/>
        </w:rPr>
        <w:t>invading</w:t>
      </w:r>
      <w:r>
        <w:t xml:space="preserve"> them to “save” them with the “Western experience” that justifies further violence </w:t>
      </w:r>
      <w:r w:rsidRPr="00977BE3">
        <w:rPr>
          <w:u w:val="single"/>
        </w:rPr>
        <w:t>out of fear</w:t>
      </w:r>
      <w:r>
        <w:t xml:space="preserve"> of these nations gaining technological superiority</w:t>
      </w:r>
    </w:p>
    <w:p w14:paraId="0CDC94BB" w14:textId="77777777" w:rsidR="00247FC0" w:rsidRPr="001B271C" w:rsidRDefault="00247FC0" w:rsidP="00247FC0">
      <w:pPr>
        <w:rPr>
          <w:rStyle w:val="Style13ptBold"/>
        </w:rPr>
      </w:pPr>
      <w:r w:rsidRPr="00103BCD">
        <w:rPr>
          <w:rStyle w:val="Style13ptBold"/>
          <w:b w:val="0"/>
          <w:sz w:val="16"/>
          <w:szCs w:val="16"/>
        </w:rPr>
        <w:t>Gwen Shuni</w:t>
      </w:r>
      <w:r>
        <w:rPr>
          <w:rStyle w:val="Style13ptBold"/>
        </w:rPr>
        <w:t xml:space="preserve"> D’Arcangelis ’21</w:t>
      </w:r>
      <w:r w:rsidRPr="00103BCD">
        <w:rPr>
          <w:rStyle w:val="Style13ptBold"/>
          <w:b w:val="0"/>
          <w:sz w:val="16"/>
          <w:szCs w:val="16"/>
        </w:rPr>
        <w:t>, is an associate professor of gender studies at Skidmore College, “Bio-imperialism : disease, terror, and the construction of national fragility”, Rutgers University Press, 2021, accessed via pdf</w:t>
      </w:r>
      <w:r>
        <w:rPr>
          <w:rStyle w:val="Style13ptBold"/>
          <w:b w:val="0"/>
          <w:sz w:val="16"/>
          <w:szCs w:val="16"/>
        </w:rPr>
        <w:t xml:space="preserve"> – email caitlinp96@gmail.com for a copy</w:t>
      </w:r>
    </w:p>
    <w:p w14:paraId="1AAC62C4" w14:textId="2158A633" w:rsidR="00247FC0" w:rsidRPr="00247FC0" w:rsidRDefault="00247FC0" w:rsidP="00247FC0">
      <w:pPr>
        <w:rPr>
          <w:sz w:val="16"/>
        </w:rPr>
      </w:pPr>
      <w:r w:rsidRPr="00AA37A7">
        <w:rPr>
          <w:rStyle w:val="StyleUnderline"/>
        </w:rPr>
        <w:t>When colonized countries shrugged off the yoke of colonialism after World War II, they found themselves ensnared in neocolonial arrangements that perpetuated their impoverishment and underdevelopment</w:t>
      </w:r>
      <w:r w:rsidRPr="00AA37A7">
        <w:rPr>
          <w:sz w:val="16"/>
        </w:rPr>
        <w:t xml:space="preserve">. The Cold War realignment of the world system dominated by the United States and its First World allies on the one hand, and the former Soviet Union and its allies on the other, produced the Third World, that is, countries caught in the crosshairs of the battle between the two camps. </w:t>
      </w:r>
      <w:r w:rsidRPr="00AA37A7">
        <w:rPr>
          <w:rStyle w:val="StyleUnderline"/>
        </w:rPr>
        <w:t xml:space="preserve">Concomitantly, </w:t>
      </w:r>
      <w:r w:rsidRPr="00AA3689">
        <w:rPr>
          <w:rStyle w:val="StyleUnderline"/>
        </w:rPr>
        <w:t>colonial narratives of</w:t>
      </w:r>
      <w:r w:rsidRPr="00AA37A7">
        <w:rPr>
          <w:rStyle w:val="StyleUnderline"/>
        </w:rPr>
        <w:t xml:space="preserve"> the </w:t>
      </w:r>
      <w:r w:rsidRPr="00AA3689">
        <w:rPr>
          <w:rStyle w:val="StyleUnderline"/>
        </w:rPr>
        <w:t>inferiority of colonized people, their cultures, and</w:t>
      </w:r>
      <w:r w:rsidRPr="00AA37A7">
        <w:rPr>
          <w:rStyle w:val="StyleUnderline"/>
        </w:rPr>
        <w:t xml:space="preserve"> their </w:t>
      </w:r>
      <w:r w:rsidRPr="00AA3689">
        <w:rPr>
          <w:rStyle w:val="StyleUnderline"/>
        </w:rPr>
        <w:t>knowledge systems</w:t>
      </w:r>
      <w:r w:rsidRPr="00AA37A7">
        <w:rPr>
          <w:rStyle w:val="StyleUnderline"/>
        </w:rPr>
        <w:t xml:space="preserve"> (i.e., science) </w:t>
      </w:r>
      <w:r w:rsidRPr="00AA3689">
        <w:rPr>
          <w:rStyle w:val="StyleUnderline"/>
        </w:rPr>
        <w:t>evolved into Cold War narratives of modernization and development that presumed the racial</w:t>
      </w:r>
      <w:r w:rsidRPr="00AA37A7">
        <w:rPr>
          <w:rStyle w:val="StyleUnderline"/>
        </w:rPr>
        <w:t xml:space="preserve"> and / or cultural </w:t>
      </w:r>
      <w:r w:rsidRPr="00AA3689">
        <w:rPr>
          <w:rStyle w:val="StyleUnderline"/>
        </w:rPr>
        <w:t>deficiency of the Third World</w:t>
      </w:r>
      <w:r w:rsidRPr="00AA3689">
        <w:rPr>
          <w:sz w:val="16"/>
        </w:rPr>
        <w:t>.</w:t>
      </w:r>
      <w:r w:rsidRPr="00AA37A7">
        <w:rPr>
          <w:sz w:val="16"/>
        </w:rPr>
        <w:t xml:space="preserve"> These </w:t>
      </w:r>
      <w:r w:rsidRPr="00AA3689">
        <w:rPr>
          <w:rStyle w:val="Emphasis"/>
        </w:rPr>
        <w:t>narratives promoted the ideology that the plight</w:t>
      </w:r>
      <w:r w:rsidRPr="00AA37A7">
        <w:rPr>
          <w:rStyle w:val="Emphasis"/>
        </w:rPr>
        <w:t xml:space="preserve"> of the Third World </w:t>
      </w:r>
      <w:r w:rsidRPr="00AA3689">
        <w:rPr>
          <w:rStyle w:val="Emphasis"/>
        </w:rPr>
        <w:t>was the product of internal deficiencies rather than</w:t>
      </w:r>
      <w:r w:rsidRPr="00AA37A7">
        <w:rPr>
          <w:rStyle w:val="Emphasis"/>
        </w:rPr>
        <w:t xml:space="preserve"> ongoing </w:t>
      </w:r>
      <w:r w:rsidRPr="00AA3689">
        <w:rPr>
          <w:rStyle w:val="Emphasis"/>
        </w:rPr>
        <w:t>colonial exploitation</w:t>
      </w:r>
      <w:r w:rsidRPr="00AA37A7">
        <w:rPr>
          <w:sz w:val="16"/>
        </w:rPr>
        <w:t xml:space="preserve">. </w:t>
      </w:r>
      <w:r w:rsidRPr="00AA37A7">
        <w:rPr>
          <w:rStyle w:val="Emphasis"/>
        </w:rPr>
        <w:t xml:space="preserve">The </w:t>
      </w:r>
      <w:r w:rsidRPr="00AA3689">
        <w:rPr>
          <w:rStyle w:val="Emphasis"/>
        </w:rPr>
        <w:t>solution laid out</w:t>
      </w:r>
      <w:r w:rsidRPr="00AA37A7">
        <w:rPr>
          <w:rStyle w:val="Emphasis"/>
        </w:rPr>
        <w:t xml:space="preserve"> in these narratives </w:t>
      </w:r>
      <w:r w:rsidRPr="00AA3689">
        <w:rPr>
          <w:rStyle w:val="Emphasis"/>
        </w:rPr>
        <w:t>was for Third World scientists to follow a Western path reliant on advanced</w:t>
      </w:r>
      <w:r w:rsidRPr="00AA37A7">
        <w:rPr>
          <w:rStyle w:val="Emphasis"/>
        </w:rPr>
        <w:t xml:space="preserve"> industrial </w:t>
      </w:r>
      <w:r w:rsidRPr="00AA3689">
        <w:rPr>
          <w:rStyle w:val="Emphasis"/>
        </w:rPr>
        <w:t>technologies to prosper</w:t>
      </w:r>
      <w:r w:rsidRPr="00AA37A7">
        <w:rPr>
          <w:sz w:val="16"/>
        </w:rPr>
        <w:t xml:space="preserve"> (Philip 2015; Bhuiyan 2008; Escobar 1995). Even though the article invoked the notion of “western experience” as the path to Third World advancement, careful attention to what the article denoted by “western experience” in the sentence that followed—Taha knew where the West housed its anthrax—reveals that “western experience” is quite overstated. Such a gloss reflects a deeply entrenched subtext—the assumption of Western superiority. It is a notion so taken for granted that the article need not even explicitly reference it—a vague gesture to “western experience” suffices. The quote also intimates that Iraqi acquisition of “western experience” poses a threat—it is linked to Iraqi superweapons. </w:t>
      </w:r>
      <w:r w:rsidRPr="00AA37A7">
        <w:rPr>
          <w:rStyle w:val="StyleUnderline"/>
        </w:rPr>
        <w:t xml:space="preserve">The end of the Cold War and the </w:t>
      </w:r>
      <w:r w:rsidRPr="00AA3689">
        <w:rPr>
          <w:rStyle w:val="StyleUnderline"/>
        </w:rPr>
        <w:t>advent of U.S.-led global</w:t>
      </w:r>
      <w:r w:rsidRPr="00AA37A7">
        <w:rPr>
          <w:rStyle w:val="StyleUnderline"/>
        </w:rPr>
        <w:t xml:space="preserve"> </w:t>
      </w:r>
      <w:r w:rsidRPr="00AA3689">
        <w:rPr>
          <w:rStyle w:val="StyleUnderline"/>
        </w:rPr>
        <w:t>capitalism</w:t>
      </w:r>
      <w:r w:rsidRPr="00AA37A7">
        <w:rPr>
          <w:rStyle w:val="StyleUnderline"/>
        </w:rPr>
        <w:t xml:space="preserve"> had </w:t>
      </w:r>
      <w:r w:rsidRPr="00AA3689">
        <w:rPr>
          <w:rStyle w:val="StyleUnderline"/>
        </w:rPr>
        <w:t>produced</w:t>
      </w:r>
      <w:r w:rsidRPr="00AA37A7">
        <w:rPr>
          <w:rStyle w:val="StyleUnderline"/>
        </w:rPr>
        <w:t xml:space="preserve"> a </w:t>
      </w:r>
      <w:r w:rsidRPr="00AA3689">
        <w:rPr>
          <w:rStyle w:val="StyleUnderline"/>
        </w:rPr>
        <w:t>severe</w:t>
      </w:r>
      <w:r w:rsidRPr="00AA37A7">
        <w:rPr>
          <w:rStyle w:val="StyleUnderline"/>
        </w:rPr>
        <w:t xml:space="preserve"> power </w:t>
      </w:r>
      <w:r w:rsidRPr="00AA3689">
        <w:rPr>
          <w:rStyle w:val="StyleUnderline"/>
        </w:rPr>
        <w:t>asymmetry wherein the U</w:t>
      </w:r>
      <w:r w:rsidRPr="00AA37A7">
        <w:rPr>
          <w:rStyle w:val="StyleUnderline"/>
        </w:rPr>
        <w:t xml:space="preserve">nited </w:t>
      </w:r>
      <w:r w:rsidRPr="00AA3689">
        <w:rPr>
          <w:rStyle w:val="StyleUnderline"/>
        </w:rPr>
        <w:t>S</w:t>
      </w:r>
      <w:r w:rsidRPr="00AA37A7">
        <w:rPr>
          <w:rStyle w:val="StyleUnderline"/>
        </w:rPr>
        <w:t xml:space="preserve">tates </w:t>
      </w:r>
      <w:r w:rsidRPr="00AA3689">
        <w:rPr>
          <w:rStyle w:val="StyleUnderline"/>
        </w:rPr>
        <w:t>turned to subduing</w:t>
      </w:r>
      <w:r w:rsidRPr="00AA37A7">
        <w:rPr>
          <w:rStyle w:val="StyleUnderline"/>
        </w:rPr>
        <w:t xml:space="preserve"> what were significantly </w:t>
      </w:r>
      <w:r w:rsidRPr="00AA3689">
        <w:rPr>
          <w:rStyle w:val="StyleUnderline"/>
        </w:rPr>
        <w:t>smaller threats globally. Yet</w:t>
      </w:r>
      <w:r w:rsidRPr="00AA37A7">
        <w:rPr>
          <w:rStyle w:val="StyleUnderline"/>
        </w:rPr>
        <w:t xml:space="preserve">, U.S. </w:t>
      </w:r>
      <w:r w:rsidRPr="00AA3689">
        <w:rPr>
          <w:rStyle w:val="StyleUnderline"/>
        </w:rPr>
        <w:t>national circles</w:t>
      </w:r>
      <w:r w:rsidRPr="00AA37A7">
        <w:rPr>
          <w:rStyle w:val="StyleUnderline"/>
        </w:rPr>
        <w:t xml:space="preserve"> </w:t>
      </w:r>
      <w:r w:rsidRPr="00AA3689">
        <w:rPr>
          <w:rStyle w:val="StyleUnderline"/>
        </w:rPr>
        <w:t>became concerned with these</w:t>
      </w:r>
      <w:r w:rsidRPr="00AA37A7">
        <w:rPr>
          <w:rStyle w:val="StyleUnderline"/>
        </w:rPr>
        <w:t xml:space="preserve"> smaller threats </w:t>
      </w:r>
      <w:r w:rsidRPr="00AA3689">
        <w:rPr>
          <w:rStyle w:val="StyleUnderline"/>
        </w:rPr>
        <w:t>in the backdrop of the</w:t>
      </w:r>
      <w:r w:rsidRPr="00AA37A7">
        <w:rPr>
          <w:rStyle w:val="StyleUnderline"/>
        </w:rPr>
        <w:t xml:space="preserve"> vast </w:t>
      </w:r>
      <w:r w:rsidRPr="00AA3689">
        <w:rPr>
          <w:rStyle w:val="StyleUnderline"/>
        </w:rPr>
        <w:t>interconnectedness</w:t>
      </w:r>
      <w:r w:rsidRPr="00AA37A7">
        <w:rPr>
          <w:rStyle w:val="StyleUnderline"/>
        </w:rPr>
        <w:t xml:space="preserve"> and mobility </w:t>
      </w:r>
      <w:r w:rsidRPr="00AA3689">
        <w:rPr>
          <w:rStyle w:val="StyleUnderline"/>
        </w:rPr>
        <w:t>wrought by global capitalism, which</w:t>
      </w:r>
      <w:r w:rsidRPr="00AA37A7">
        <w:rPr>
          <w:rStyle w:val="StyleUnderline"/>
        </w:rPr>
        <w:t xml:space="preserve"> had </w:t>
      </w:r>
      <w:r w:rsidRPr="00AA3689">
        <w:rPr>
          <w:rStyle w:val="StyleUnderline"/>
        </w:rPr>
        <w:t>made both weaponry and</w:t>
      </w:r>
      <w:r w:rsidRPr="00AA37A7">
        <w:rPr>
          <w:rStyle w:val="StyleUnderline"/>
        </w:rPr>
        <w:t xml:space="preserve"> </w:t>
      </w:r>
      <w:r w:rsidRPr="00AA3689">
        <w:rPr>
          <w:rStyle w:val="StyleUnderline"/>
        </w:rPr>
        <w:t>advanced tech</w:t>
      </w:r>
      <w:r w:rsidRPr="00AA37A7">
        <w:rPr>
          <w:rStyle w:val="StyleUnderline"/>
        </w:rPr>
        <w:t xml:space="preserve">nologies much </w:t>
      </w:r>
      <w:r w:rsidRPr="00AA3689">
        <w:rPr>
          <w:rStyle w:val="StyleUnderline"/>
        </w:rPr>
        <w:t>more accessible</w:t>
      </w:r>
      <w:r w:rsidRPr="00AA37A7">
        <w:rPr>
          <w:rStyle w:val="StyleUnderline"/>
        </w:rPr>
        <w:t xml:space="preserve"> to even the most disempowered nations and groups</w:t>
      </w:r>
      <w:r w:rsidRPr="00AA37A7">
        <w:rPr>
          <w:sz w:val="16"/>
        </w:rPr>
        <w:t xml:space="preserve"> (Cecire 2009). Iraqi scientists like Taha embodied this threat to U.S. hegemony—she had accessed Western technology and could now use it against the United States. One Department of Defense–affiliated study on Taha from 1999 (Taha had been the subject of UK and U.S. surveillance since the mid1990s) quoted Andrew Koch, an analyst at the Center for Defense Information in Washington: “It is the scientists who are the key to this [weapons capacity].… As long as Iraq maintains the brainpower to do this … over the long term you can’t stop them” (Brian Anderson 1999, 21; emphasis added). </w:t>
      </w:r>
      <w:r w:rsidRPr="00AA37A7">
        <w:rPr>
          <w:rStyle w:val="StyleUnderline"/>
        </w:rPr>
        <w:t>As with the news quote above, connections with the West were depicted as a source of intellectual (and technological) power, leading to the image of Western-educated Iraqis who were both advanced and potentially dangerous.</w:t>
      </w:r>
      <w:r>
        <w:rPr>
          <w:rStyle w:val="StyleUnderline"/>
        </w:rPr>
        <w:t xml:space="preserve"> </w:t>
      </w:r>
      <w:r w:rsidRPr="00AA3689">
        <w:rPr>
          <w:rStyle w:val="StyleUnderline"/>
        </w:rPr>
        <w:t>In suggesting that</w:t>
      </w:r>
      <w:r w:rsidRPr="00AA37A7">
        <w:rPr>
          <w:rStyle w:val="StyleUnderline"/>
        </w:rPr>
        <w:t xml:space="preserve"> “</w:t>
      </w:r>
      <w:r w:rsidRPr="00AA3689">
        <w:rPr>
          <w:rStyle w:val="StyleUnderline"/>
        </w:rPr>
        <w:t>western experience</w:t>
      </w:r>
      <w:r w:rsidRPr="00AA37A7">
        <w:rPr>
          <w:rStyle w:val="StyleUnderline"/>
        </w:rPr>
        <w:t xml:space="preserve">” </w:t>
      </w:r>
      <w:r w:rsidRPr="00AA3689">
        <w:rPr>
          <w:rStyle w:val="StyleUnderline"/>
        </w:rPr>
        <w:t>and tech</w:t>
      </w:r>
      <w:r w:rsidRPr="00AA37A7">
        <w:rPr>
          <w:rStyle w:val="StyleUnderline"/>
        </w:rPr>
        <w:t xml:space="preserve">nologies </w:t>
      </w:r>
      <w:r w:rsidRPr="00AA3689">
        <w:rPr>
          <w:rStyle w:val="StyleUnderline"/>
        </w:rPr>
        <w:t>can be dangerous in the hands of the non-Western Other</w:t>
      </w:r>
      <w:r w:rsidRPr="00AA37A7">
        <w:rPr>
          <w:rStyle w:val="StyleUnderline"/>
        </w:rPr>
        <w:t>, these quotes intimate an ambivalence toward educating and equipping Iraqis</w:t>
      </w:r>
      <w:r w:rsidRPr="00AA37A7">
        <w:rPr>
          <w:sz w:val="16"/>
        </w:rPr>
        <w:t xml:space="preserve">. </w:t>
      </w:r>
      <w:r w:rsidRPr="00AA3689">
        <w:rPr>
          <w:rStyle w:val="Emphasis"/>
        </w:rPr>
        <w:t>This logic reflected</w:t>
      </w:r>
      <w:r w:rsidRPr="00AA37A7">
        <w:rPr>
          <w:rStyle w:val="Emphasis"/>
        </w:rPr>
        <w:t xml:space="preserve"> the underlying </w:t>
      </w:r>
      <w:r w:rsidRPr="00AA3689">
        <w:rPr>
          <w:rStyle w:val="Emphasis"/>
        </w:rPr>
        <w:t>reality of U.S. empire</w:t>
      </w:r>
      <w:r w:rsidRPr="00AA37A7">
        <w:rPr>
          <w:sz w:val="16"/>
        </w:rPr>
        <w:t>—</w:t>
      </w:r>
      <w:r w:rsidRPr="00AA37A7">
        <w:rPr>
          <w:rStyle w:val="Emphasis"/>
        </w:rPr>
        <w:t xml:space="preserve">that the </w:t>
      </w:r>
      <w:r w:rsidRPr="00AA3689">
        <w:rPr>
          <w:rStyle w:val="Emphasis"/>
        </w:rPr>
        <w:t>U</w:t>
      </w:r>
      <w:r w:rsidRPr="00AA37A7">
        <w:rPr>
          <w:rStyle w:val="Emphasis"/>
        </w:rPr>
        <w:t xml:space="preserve">nited </w:t>
      </w:r>
      <w:r w:rsidRPr="00AA3689">
        <w:rPr>
          <w:rStyle w:val="Emphasis"/>
        </w:rPr>
        <w:t>S</w:t>
      </w:r>
      <w:r w:rsidRPr="00AA37A7">
        <w:rPr>
          <w:rStyle w:val="Emphasis"/>
        </w:rPr>
        <w:t xml:space="preserve">tates </w:t>
      </w:r>
      <w:r w:rsidRPr="00AA3689">
        <w:rPr>
          <w:rStyle w:val="Emphasis"/>
        </w:rPr>
        <w:t>had</w:t>
      </w:r>
      <w:r w:rsidRPr="00AA37A7">
        <w:rPr>
          <w:rStyle w:val="Emphasis"/>
        </w:rPr>
        <w:t xml:space="preserve"> less of a problem with Iraqi possession of weapons of mass destruction</w:t>
      </w:r>
      <w:r w:rsidRPr="00AA37A7">
        <w:rPr>
          <w:sz w:val="16"/>
        </w:rPr>
        <w:t xml:space="preserve"> (as the United States had after all helped develop and furnish these weapons to Iraq while it was an ally),27 and </w:t>
      </w:r>
      <w:r w:rsidRPr="00AA3689">
        <w:rPr>
          <w:rStyle w:val="Emphasis"/>
        </w:rPr>
        <w:t>more of a problem with Iraqi ability to</w:t>
      </w:r>
      <w:r w:rsidRPr="00AA37A7">
        <w:rPr>
          <w:rStyle w:val="Emphasis"/>
        </w:rPr>
        <w:t xml:space="preserve"> </w:t>
      </w:r>
      <w:r w:rsidRPr="00AA3689">
        <w:rPr>
          <w:rStyle w:val="Emphasis"/>
        </w:rPr>
        <w:t>use them without direction from the U</w:t>
      </w:r>
      <w:r w:rsidRPr="00AA37A7">
        <w:rPr>
          <w:rStyle w:val="Emphasis"/>
        </w:rPr>
        <w:t xml:space="preserve">nited </w:t>
      </w:r>
      <w:r w:rsidRPr="00AA3689">
        <w:rPr>
          <w:rStyle w:val="Emphasis"/>
        </w:rPr>
        <w:t>S</w:t>
      </w:r>
      <w:r w:rsidRPr="00AA37A7">
        <w:rPr>
          <w:rStyle w:val="Emphasis"/>
        </w:rPr>
        <w:t xml:space="preserve">tates </w:t>
      </w:r>
      <w:r w:rsidRPr="00AA3689">
        <w:rPr>
          <w:rStyle w:val="Emphasis"/>
        </w:rPr>
        <w:t>or, worse, against the U</w:t>
      </w:r>
      <w:r w:rsidRPr="00AA37A7">
        <w:rPr>
          <w:rStyle w:val="Emphasis"/>
        </w:rPr>
        <w:t xml:space="preserve">nited </w:t>
      </w:r>
      <w:r w:rsidRPr="00AA3689">
        <w:rPr>
          <w:rStyle w:val="Emphasis"/>
        </w:rPr>
        <w:t>S</w:t>
      </w:r>
      <w:r w:rsidRPr="00AA37A7">
        <w:rPr>
          <w:rStyle w:val="Emphasis"/>
        </w:rPr>
        <w:t>tates</w:t>
      </w:r>
      <w:r w:rsidRPr="00AA37A7">
        <w:rPr>
          <w:sz w:val="16"/>
        </w:rPr>
        <w:t>.</w:t>
      </w:r>
    </w:p>
    <w:p w14:paraId="41F61916" w14:textId="2F0A7BAF" w:rsidR="00247FC0" w:rsidRDefault="00247FC0" w:rsidP="00143118">
      <w:pPr>
        <w:pStyle w:val="Heading3"/>
      </w:pPr>
      <w:r>
        <w:lastRenderedPageBreak/>
        <w:t>Link---Heg Interventions---1NC</w:t>
      </w:r>
    </w:p>
    <w:p w14:paraId="6A49BD7A" w14:textId="77777777" w:rsidR="00247FC0" w:rsidRDefault="00247FC0" w:rsidP="00247FC0">
      <w:pPr>
        <w:pStyle w:val="Heading4"/>
      </w:pPr>
      <w:r>
        <w:t xml:space="preserve">The move to make “better” hegemonic intervention </w:t>
      </w:r>
      <w:r>
        <w:rPr>
          <w:u w:val="single"/>
        </w:rPr>
        <w:t>IS</w:t>
      </w:r>
      <w:r>
        <w:t xml:space="preserve"> the move to economic intervention</w:t>
      </w:r>
    </w:p>
    <w:p w14:paraId="29F6ED7A" w14:textId="08CB51D1" w:rsidR="00247FC0" w:rsidRPr="003165F4" w:rsidRDefault="00247FC0" w:rsidP="00247FC0">
      <w:pPr>
        <w:rPr>
          <w:rStyle w:val="Style13ptBold"/>
        </w:rPr>
      </w:pPr>
      <w:r w:rsidRPr="003165F4">
        <w:rPr>
          <w:rStyle w:val="Style13ptBold"/>
          <w:b w:val="0"/>
          <w:sz w:val="16"/>
          <w:szCs w:val="16"/>
        </w:rPr>
        <w:t>Atul</w:t>
      </w:r>
      <w:r>
        <w:rPr>
          <w:rStyle w:val="Style13ptBold"/>
        </w:rPr>
        <w:t xml:space="preserve"> Kohli ’20</w:t>
      </w:r>
      <w:r w:rsidRPr="003165F4">
        <w:rPr>
          <w:rStyle w:val="Style13ptBold"/>
          <w:b w:val="0"/>
          <w:sz w:val="16"/>
          <w:szCs w:val="16"/>
        </w:rPr>
        <w:t>, is the David K.E. Bruce Professor of International Affairs at Princeton University. His principal research interests are in the area of political economy of developing countries, “Imperialism and the Developing World”, Oxford University Press, 2020, accessed via pdf</w:t>
      </w:r>
      <w:r>
        <w:rPr>
          <w:rStyle w:val="Style13ptBold"/>
          <w:b w:val="0"/>
          <w:sz w:val="16"/>
          <w:szCs w:val="16"/>
        </w:rPr>
        <w:t xml:space="preserve"> – email </w:t>
      </w:r>
      <w:r w:rsidRPr="00247FC0">
        <w:rPr>
          <w:sz w:val="16"/>
          <w:szCs w:val="16"/>
        </w:rPr>
        <w:t>caitlinp96@gmail.com</w:t>
      </w:r>
      <w:r>
        <w:rPr>
          <w:rStyle w:val="Style13ptBold"/>
          <w:b w:val="0"/>
          <w:sz w:val="16"/>
          <w:szCs w:val="16"/>
        </w:rPr>
        <w:t xml:space="preserve"> for a copy</w:t>
      </w:r>
    </w:p>
    <w:p w14:paraId="32F1334C" w14:textId="3BE0D07F" w:rsidR="00247FC0" w:rsidRDefault="00247FC0" w:rsidP="00247FC0">
      <w:pPr>
        <w:rPr>
          <w:sz w:val="16"/>
        </w:rPr>
      </w:pPr>
      <w:r w:rsidRPr="005D717E">
        <w:rPr>
          <w:rStyle w:val="StyleUnderline"/>
        </w:rPr>
        <w:t>The debt crisis in Latin America threatened the solvency of major American banks</w:t>
      </w:r>
      <w:r w:rsidRPr="005D717E">
        <w:rPr>
          <w:sz w:val="16"/>
        </w:rPr>
        <w:t xml:space="preserve">. </w:t>
      </w:r>
      <w:r w:rsidRPr="005D717E">
        <w:rPr>
          <w:rStyle w:val="StyleUnderline"/>
        </w:rPr>
        <w:t>The United States intervened, both directly and via multilateral organizations in which the United States was a dominant force, to ensure that Latin American countries paid back their debts to US banks</w:t>
      </w:r>
      <w:r w:rsidRPr="005D717E">
        <w:rPr>
          <w:sz w:val="16"/>
        </w:rPr>
        <w:t xml:space="preserve">. </w:t>
      </w:r>
      <w:r w:rsidRPr="005D717E">
        <w:rPr>
          <w:rStyle w:val="StyleUnderline"/>
        </w:rPr>
        <w:t xml:space="preserve">The </w:t>
      </w:r>
      <w:r w:rsidRPr="00AA3689">
        <w:rPr>
          <w:rStyle w:val="StyleUnderline"/>
        </w:rPr>
        <w:t>crisis</w:t>
      </w:r>
      <w:r w:rsidRPr="005D717E">
        <w:rPr>
          <w:rStyle w:val="StyleUnderline"/>
        </w:rPr>
        <w:t xml:space="preserve"> also </w:t>
      </w:r>
      <w:r w:rsidRPr="00AA3689">
        <w:rPr>
          <w:rStyle w:val="StyleUnderline"/>
        </w:rPr>
        <w:t>provided an occasion to further open up Latin American economies to US goods and capital</w:t>
      </w:r>
      <w:r w:rsidRPr="005D717E">
        <w:rPr>
          <w:sz w:val="16"/>
        </w:rPr>
        <w:t xml:space="preserve">. While the avowed goal of structural reform in Latin America was to promote development, it is more likely that US decision-makers understood, or at least had an inkling, that policies associated with the Washington Consensus would hurt economic growth in Latin America but still pushed them because they served American economic interests. </w:t>
      </w:r>
      <w:r w:rsidRPr="005D717E">
        <w:rPr>
          <w:rStyle w:val="StyleUnderline"/>
        </w:rPr>
        <w:t xml:space="preserve">As we have seen, </w:t>
      </w:r>
      <w:r w:rsidRPr="00AA3689">
        <w:rPr>
          <w:rStyle w:val="StyleUnderline"/>
        </w:rPr>
        <w:t>the US intervention</w:t>
      </w:r>
      <w:r w:rsidRPr="005D717E">
        <w:rPr>
          <w:rStyle w:val="StyleUnderline"/>
        </w:rPr>
        <w:t xml:space="preserve"> in Latin America during the 1980s </w:t>
      </w:r>
      <w:r w:rsidRPr="00AA3689">
        <w:rPr>
          <w:rStyle w:val="StyleUnderline"/>
        </w:rPr>
        <w:t>was part of a long pattern of soft economic imperialism</w:t>
      </w:r>
      <w:r w:rsidRPr="005D717E">
        <w:rPr>
          <w:sz w:val="16"/>
        </w:rPr>
        <w:t xml:space="preserve"> (discussed in earlier chapters under the rubric of informal empire) </w:t>
      </w:r>
      <w:r w:rsidRPr="00AA3689">
        <w:rPr>
          <w:rStyle w:val="StyleUnderline"/>
        </w:rPr>
        <w:t>to forcibly open doors</w:t>
      </w:r>
      <w:r w:rsidRPr="005D717E">
        <w:rPr>
          <w:rStyle w:val="StyleUnderline"/>
        </w:rPr>
        <w:t xml:space="preserve"> the world over </w:t>
      </w:r>
      <w:r w:rsidRPr="00AA3689">
        <w:rPr>
          <w:rStyle w:val="StyleUnderline"/>
        </w:rPr>
        <w:t>to sustain and enhance</w:t>
      </w:r>
      <w:r w:rsidRPr="005D717E">
        <w:rPr>
          <w:rStyle w:val="StyleUnderline"/>
        </w:rPr>
        <w:t xml:space="preserve"> </w:t>
      </w:r>
      <w:r w:rsidRPr="00AA3689">
        <w:rPr>
          <w:rStyle w:val="StyleUnderline"/>
        </w:rPr>
        <w:t>American prosperity</w:t>
      </w:r>
      <w:r w:rsidRPr="005D717E">
        <w:rPr>
          <w:sz w:val="16"/>
        </w:rPr>
        <w:t xml:space="preserve">. </w:t>
      </w:r>
      <w:r w:rsidRPr="00AA3689">
        <w:rPr>
          <w:rStyle w:val="StyleUnderline"/>
        </w:rPr>
        <w:t>Economic motives were also behind</w:t>
      </w:r>
      <w:r w:rsidRPr="005D717E">
        <w:rPr>
          <w:rStyle w:val="StyleUnderline"/>
        </w:rPr>
        <w:t xml:space="preserve"> the US military </w:t>
      </w:r>
      <w:r w:rsidRPr="00AA3689">
        <w:rPr>
          <w:rStyle w:val="StyleUnderline"/>
        </w:rPr>
        <w:t>intervention in Iraq, but in less obvious ways</w:t>
      </w:r>
      <w:r w:rsidRPr="005D717E">
        <w:rPr>
          <w:rStyle w:val="StyleUnderline"/>
        </w:rPr>
        <w:t xml:space="preserve"> than in Latin America</w:t>
      </w:r>
      <w:r w:rsidRPr="005D717E">
        <w:rPr>
          <w:sz w:val="16"/>
        </w:rPr>
        <w:t xml:space="preserve">. </w:t>
      </w:r>
      <w:r w:rsidRPr="005D717E">
        <w:rPr>
          <w:rStyle w:val="StyleUnderline"/>
        </w:rPr>
        <w:t>Among the factors that make the Middle East of great strategic importance to the United States is the concentration of world’s oil resources in the region</w:t>
      </w:r>
      <w:r w:rsidRPr="005D717E">
        <w:rPr>
          <w:sz w:val="16"/>
        </w:rPr>
        <w:t xml:space="preserve">. </w:t>
      </w:r>
      <w:r w:rsidRPr="00AA3689">
        <w:rPr>
          <w:rStyle w:val="StyleUnderline"/>
        </w:rPr>
        <w:t>Whether friends or foes control</w:t>
      </w:r>
      <w:r w:rsidRPr="005D717E">
        <w:rPr>
          <w:rStyle w:val="StyleUnderline"/>
        </w:rPr>
        <w:t xml:space="preserve"> the production, distribution, and pricing of </w:t>
      </w:r>
      <w:r w:rsidRPr="00AA3689">
        <w:rPr>
          <w:rStyle w:val="StyleUnderline"/>
        </w:rPr>
        <w:t>oil is</w:t>
      </w:r>
      <w:r w:rsidRPr="005D717E">
        <w:rPr>
          <w:rStyle w:val="StyleUnderline"/>
        </w:rPr>
        <w:t xml:space="preserve">, then, </w:t>
      </w:r>
      <w:r w:rsidRPr="00AA3689">
        <w:rPr>
          <w:rStyle w:val="StyleUnderline"/>
        </w:rPr>
        <w:t>a matter of</w:t>
      </w:r>
      <w:r w:rsidRPr="005D717E">
        <w:rPr>
          <w:rStyle w:val="StyleUnderline"/>
        </w:rPr>
        <w:t xml:space="preserve"> considerable </w:t>
      </w:r>
      <w:r w:rsidRPr="00AA3689">
        <w:rPr>
          <w:rStyle w:val="StyleUnderline"/>
        </w:rPr>
        <w:t>US concern</w:t>
      </w:r>
      <w:r w:rsidRPr="005D717E">
        <w:rPr>
          <w:sz w:val="16"/>
        </w:rPr>
        <w:t>. As noted in chapter 5, the US was party to the overthrow of Muhammed Mossadegh in the 1950s in order to deny Iran national control over its own oil. The client status of the Saudi monarchy serves American regional interests well. Ever since the overthrow of the pro-American Shah, the US has sought to deny Iran a significant regional role. It even supported Saddam Hussein against Iran during the prolonged Iran-Iraq War of the 1980s. No one doubts that the US intervened to liberate Kuwait from Iraq in 1991 because Kuwait swims in oil. The motives behind the Second Iraq War—the focus of the present chapter—need to be understood within this historical and regional context.</w:t>
      </w:r>
      <w:r w:rsidRPr="005D717E">
        <w:rPr>
          <w:rStyle w:val="StyleUnderline"/>
        </w:rPr>
        <w:t xml:space="preserve"> I argue that the United States went to war in Iraq the second time as a first step in a grander design to further incorporate the oil-rich Middle East within the American orbit. The fact that it may not work out that way does not take anything away from the original motives</w:t>
      </w:r>
      <w:r w:rsidRPr="005D717E">
        <w:rPr>
          <w:sz w:val="16"/>
        </w:rPr>
        <w:t xml:space="preserve">. </w:t>
      </w:r>
      <w:r w:rsidRPr="00AA3689">
        <w:rPr>
          <w:rStyle w:val="StyleUnderline"/>
        </w:rPr>
        <w:t>Intervention</w:t>
      </w:r>
      <w:r w:rsidRPr="005D717E">
        <w:rPr>
          <w:rStyle w:val="StyleUnderline"/>
        </w:rPr>
        <w:t xml:space="preserve"> in Iraq also </w:t>
      </w:r>
      <w:r w:rsidRPr="00AA3689">
        <w:rPr>
          <w:rStyle w:val="StyleUnderline"/>
        </w:rPr>
        <w:t>fits a century</w:t>
      </w:r>
      <w:r w:rsidRPr="005D717E">
        <w:rPr>
          <w:rStyle w:val="StyleUnderline"/>
        </w:rPr>
        <w:t xml:space="preserve">-long </w:t>
      </w:r>
      <w:r w:rsidRPr="00AA3689">
        <w:rPr>
          <w:rStyle w:val="StyleUnderline"/>
        </w:rPr>
        <w:t>pattern of hard military imperialism</w:t>
      </w:r>
      <w:r w:rsidRPr="005D717E">
        <w:rPr>
          <w:rStyle w:val="StyleUnderline"/>
        </w:rPr>
        <w:t xml:space="preserve">: the pattern </w:t>
      </w:r>
      <w:r w:rsidRPr="00AA3689">
        <w:rPr>
          <w:rStyle w:val="StyleUnderline"/>
        </w:rPr>
        <w:t>began with the U</w:t>
      </w:r>
      <w:r w:rsidRPr="005D717E">
        <w:rPr>
          <w:rStyle w:val="StyleUnderline"/>
        </w:rPr>
        <w:t xml:space="preserve">nited </w:t>
      </w:r>
      <w:r w:rsidRPr="00AA3689">
        <w:rPr>
          <w:rStyle w:val="StyleUnderline"/>
        </w:rPr>
        <w:t>S</w:t>
      </w:r>
      <w:r w:rsidRPr="005D717E">
        <w:rPr>
          <w:rStyle w:val="StyleUnderline"/>
        </w:rPr>
        <w:t xml:space="preserve">tates’ </w:t>
      </w:r>
      <w:r w:rsidRPr="00AA3689">
        <w:rPr>
          <w:rStyle w:val="StyleUnderline"/>
        </w:rPr>
        <w:t>smashing Filipino nationalists</w:t>
      </w:r>
      <w:r w:rsidRPr="005D717E">
        <w:rPr>
          <w:rStyle w:val="StyleUnderline"/>
        </w:rPr>
        <w:t xml:space="preserve"> at the turn of the twentieth century </w:t>
      </w:r>
      <w:r w:rsidRPr="00AA3689">
        <w:rPr>
          <w:rStyle w:val="StyleUnderline"/>
        </w:rPr>
        <w:t>to control the Philippines</w:t>
      </w:r>
      <w:r w:rsidRPr="005D717E">
        <w:rPr>
          <w:rStyle w:val="StyleUnderline"/>
        </w:rPr>
        <w:t xml:space="preserve"> </w:t>
      </w:r>
      <w:r w:rsidRPr="00AA3689">
        <w:rPr>
          <w:rStyle w:val="StyleUnderline"/>
        </w:rPr>
        <w:t>as a stepping-stone to th</w:t>
      </w:r>
      <w:r w:rsidRPr="005D717E">
        <w:rPr>
          <w:rStyle w:val="StyleUnderline"/>
        </w:rPr>
        <w:t xml:space="preserve">e giant </w:t>
      </w:r>
      <w:r w:rsidRPr="00AA3689">
        <w:rPr>
          <w:rStyle w:val="StyleUnderline"/>
        </w:rPr>
        <w:t>China market</w:t>
      </w:r>
      <w:r w:rsidRPr="005D717E">
        <w:rPr>
          <w:rStyle w:val="StyleUnderline"/>
        </w:rPr>
        <w:t xml:space="preserve">; </w:t>
      </w:r>
      <w:r w:rsidRPr="00AA3689">
        <w:rPr>
          <w:rStyle w:val="StyleUnderline"/>
        </w:rPr>
        <w:t>it continued in Vietnam</w:t>
      </w:r>
      <w:r w:rsidRPr="005D717E">
        <w:rPr>
          <w:rStyle w:val="StyleUnderline"/>
        </w:rPr>
        <w:t xml:space="preserve"> as a way </w:t>
      </w:r>
      <w:r w:rsidRPr="00AA3689">
        <w:rPr>
          <w:rStyle w:val="StyleUnderline"/>
        </w:rPr>
        <w:t>to stop</w:t>
      </w:r>
      <w:r w:rsidRPr="005D717E">
        <w:rPr>
          <w:rStyle w:val="StyleUnderline"/>
        </w:rPr>
        <w:t xml:space="preserve"> the spread of </w:t>
      </w:r>
      <w:r w:rsidRPr="00AA3689">
        <w:rPr>
          <w:rStyle w:val="StyleUnderline"/>
        </w:rPr>
        <w:t>communism and</w:t>
      </w:r>
      <w:r w:rsidRPr="005D717E">
        <w:rPr>
          <w:rStyle w:val="StyleUnderline"/>
        </w:rPr>
        <w:t xml:space="preserve"> to </w:t>
      </w:r>
      <w:r w:rsidRPr="00AA3689">
        <w:rPr>
          <w:rStyle w:val="StyleUnderline"/>
        </w:rPr>
        <w:t>maintain open economies</w:t>
      </w:r>
      <w:r w:rsidRPr="005D717E">
        <w:rPr>
          <w:rStyle w:val="StyleUnderline"/>
        </w:rPr>
        <w:t xml:space="preserve"> in the region; </w:t>
      </w:r>
      <w:r w:rsidRPr="00AA3689">
        <w:rPr>
          <w:rStyle w:val="StyleUnderline"/>
        </w:rPr>
        <w:t>and is now</w:t>
      </w:r>
      <w:r w:rsidRPr="005D717E">
        <w:rPr>
          <w:rStyle w:val="StyleUnderline"/>
        </w:rPr>
        <w:t xml:space="preserve"> </w:t>
      </w:r>
      <w:r w:rsidRPr="00AA3689">
        <w:rPr>
          <w:rStyle w:val="StyleUnderline"/>
        </w:rPr>
        <w:t>playing itself out in the oil-rich Middle East</w:t>
      </w:r>
      <w:r w:rsidRPr="005D717E">
        <w:rPr>
          <w:rStyle w:val="StyleUnderline"/>
        </w:rPr>
        <w:t xml:space="preserve"> that the United States hopes to dominate</w:t>
      </w:r>
      <w:r w:rsidRPr="005D717E">
        <w:rPr>
          <w:sz w:val="16"/>
        </w:rPr>
        <w:t xml:space="preserve">. </w:t>
      </w:r>
      <w:r w:rsidRPr="005D717E">
        <w:rPr>
          <w:rStyle w:val="Emphasis"/>
        </w:rPr>
        <w:t xml:space="preserve">Judged from the standpoint of whether America’s imperial interventions bring it benefits, the </w:t>
      </w:r>
      <w:r w:rsidRPr="00AA3689">
        <w:rPr>
          <w:rStyle w:val="Emphasis"/>
        </w:rPr>
        <w:t>evidence from the</w:t>
      </w:r>
      <w:r w:rsidRPr="005D717E">
        <w:rPr>
          <w:rStyle w:val="Emphasis"/>
        </w:rPr>
        <w:t xml:space="preserve"> most recent </w:t>
      </w:r>
      <w:r w:rsidRPr="00AA3689">
        <w:rPr>
          <w:rStyle w:val="Emphasis"/>
        </w:rPr>
        <w:t>period</w:t>
      </w:r>
      <w:r w:rsidRPr="005D717E">
        <w:rPr>
          <w:rStyle w:val="Emphasis"/>
        </w:rPr>
        <w:t xml:space="preserve"> again </w:t>
      </w:r>
      <w:r w:rsidRPr="00AA3689">
        <w:rPr>
          <w:rStyle w:val="Emphasis"/>
        </w:rPr>
        <w:t>suggests that the U</w:t>
      </w:r>
      <w:r w:rsidRPr="005D717E">
        <w:rPr>
          <w:rStyle w:val="Emphasis"/>
        </w:rPr>
        <w:t xml:space="preserve">nited </w:t>
      </w:r>
      <w:r w:rsidRPr="00AA3689">
        <w:rPr>
          <w:rStyle w:val="Emphasis"/>
        </w:rPr>
        <w:t>S</w:t>
      </w:r>
      <w:r w:rsidRPr="005D717E">
        <w:rPr>
          <w:rStyle w:val="Emphasis"/>
        </w:rPr>
        <w:t xml:space="preserve">tates </w:t>
      </w:r>
      <w:r w:rsidRPr="00AA3689">
        <w:rPr>
          <w:rStyle w:val="Emphasis"/>
        </w:rPr>
        <w:t>does economic imperialism better than military imperialism</w:t>
      </w:r>
      <w:r w:rsidRPr="005D717E">
        <w:rPr>
          <w:sz w:val="16"/>
        </w:rPr>
        <w:t xml:space="preserve">. The US efforts to deal with the Latin American debt crisis of the 1980s supports the first part of this conclusion. As we have seen, the United States used economic coercion to ensure cooperation by Latin American elites, who were willing to pass on the costs of policy reform to both the lower strata and the future generations of Latin America. </w:t>
      </w:r>
      <w:r w:rsidRPr="005D717E">
        <w:rPr>
          <w:rStyle w:val="StyleUnderline"/>
        </w:rPr>
        <w:t xml:space="preserve">The </w:t>
      </w:r>
      <w:r w:rsidRPr="00AA3689">
        <w:rPr>
          <w:rStyle w:val="StyleUnderline"/>
        </w:rPr>
        <w:t>costs of</w:t>
      </w:r>
      <w:r w:rsidRPr="005D717E">
        <w:rPr>
          <w:rStyle w:val="StyleUnderline"/>
        </w:rPr>
        <w:t xml:space="preserve"> American </w:t>
      </w:r>
      <w:r w:rsidRPr="00AA3689">
        <w:rPr>
          <w:rStyle w:val="StyleUnderline"/>
        </w:rPr>
        <w:t>intervention</w:t>
      </w:r>
      <w:r w:rsidRPr="005D717E">
        <w:rPr>
          <w:rStyle w:val="StyleUnderline"/>
        </w:rPr>
        <w:t xml:space="preserve"> to Americans </w:t>
      </w:r>
      <w:r w:rsidRPr="00AA3689">
        <w:rPr>
          <w:rStyle w:val="StyleUnderline"/>
        </w:rPr>
        <w:t>were minimal, except</w:t>
      </w:r>
      <w:r w:rsidRPr="005D717E">
        <w:rPr>
          <w:rStyle w:val="StyleUnderline"/>
        </w:rPr>
        <w:t xml:space="preserve"> for the </w:t>
      </w:r>
      <w:r w:rsidRPr="00AA3689">
        <w:rPr>
          <w:rStyle w:val="StyleUnderline"/>
        </w:rPr>
        <w:t>loss of some</w:t>
      </w:r>
      <w:r w:rsidRPr="005D717E">
        <w:rPr>
          <w:rStyle w:val="StyleUnderline"/>
        </w:rPr>
        <w:t xml:space="preserve"> international </w:t>
      </w:r>
      <w:r w:rsidRPr="00AA3689">
        <w:rPr>
          <w:rStyle w:val="StyleUnderline"/>
        </w:rPr>
        <w:t>goodwill</w:t>
      </w:r>
      <w:r w:rsidRPr="005D717E">
        <w:rPr>
          <w:rStyle w:val="StyleUnderline"/>
        </w:rPr>
        <w:t xml:space="preserve">. </w:t>
      </w:r>
      <w:r w:rsidRPr="00AA3689">
        <w:rPr>
          <w:rStyle w:val="StyleUnderline"/>
        </w:rPr>
        <w:t>In turn, the US</w:t>
      </w:r>
      <w:r w:rsidRPr="005D717E">
        <w:rPr>
          <w:rStyle w:val="StyleUnderline"/>
        </w:rPr>
        <w:t xml:space="preserve"> </w:t>
      </w:r>
      <w:r w:rsidRPr="00AA3689">
        <w:rPr>
          <w:rStyle w:val="StyleUnderline"/>
        </w:rPr>
        <w:t>government and</w:t>
      </w:r>
      <w:r w:rsidRPr="005D717E">
        <w:rPr>
          <w:rStyle w:val="StyleUnderline"/>
        </w:rPr>
        <w:t xml:space="preserve"> US-dominated </w:t>
      </w:r>
      <w:r w:rsidRPr="00AA3689">
        <w:rPr>
          <w:rStyle w:val="StyleUnderline"/>
        </w:rPr>
        <w:t>multilateral institutions helped to maintain</w:t>
      </w:r>
      <w:r w:rsidRPr="005D717E">
        <w:rPr>
          <w:rStyle w:val="StyleUnderline"/>
        </w:rPr>
        <w:t xml:space="preserve"> the </w:t>
      </w:r>
      <w:r w:rsidRPr="00AA3689">
        <w:rPr>
          <w:rStyle w:val="StyleUnderline"/>
        </w:rPr>
        <w:t>profits and solvency of</w:t>
      </w:r>
      <w:r w:rsidRPr="005D717E">
        <w:rPr>
          <w:rStyle w:val="StyleUnderline"/>
        </w:rPr>
        <w:t xml:space="preserve"> major </w:t>
      </w:r>
      <w:r w:rsidRPr="00AA3689">
        <w:rPr>
          <w:rStyle w:val="StyleUnderline"/>
        </w:rPr>
        <w:t>American banks</w:t>
      </w:r>
      <w:r w:rsidRPr="005D717E">
        <w:rPr>
          <w:rStyle w:val="StyleUnderline"/>
        </w:rPr>
        <w:t xml:space="preserve">. Latin American markets were opened up further to American goods and capital. </w:t>
      </w:r>
      <w:r w:rsidRPr="00AA3689">
        <w:rPr>
          <w:rStyle w:val="StyleUnderline"/>
        </w:rPr>
        <w:t>By contrast, US-military intervention in Iraq</w:t>
      </w:r>
      <w:r w:rsidRPr="005D717E">
        <w:rPr>
          <w:rStyle w:val="StyleUnderline"/>
        </w:rPr>
        <w:t xml:space="preserve"> has </w:t>
      </w:r>
      <w:r w:rsidRPr="00AA3689">
        <w:rPr>
          <w:rStyle w:val="StyleUnderline"/>
        </w:rPr>
        <w:t>cost</w:t>
      </w:r>
      <w:r w:rsidRPr="005D717E">
        <w:rPr>
          <w:rStyle w:val="StyleUnderline"/>
        </w:rPr>
        <w:t xml:space="preserve"> the </w:t>
      </w:r>
      <w:r w:rsidRPr="00AA3689">
        <w:rPr>
          <w:rStyle w:val="StyleUnderline"/>
        </w:rPr>
        <w:t>Americans dearly and</w:t>
      </w:r>
      <w:r w:rsidRPr="005D717E">
        <w:rPr>
          <w:rStyle w:val="StyleUnderline"/>
        </w:rPr>
        <w:t xml:space="preserve"> the </w:t>
      </w:r>
      <w:r w:rsidRPr="00AA3689">
        <w:rPr>
          <w:rStyle w:val="StyleUnderline"/>
        </w:rPr>
        <w:t>rewards</w:t>
      </w:r>
      <w:r w:rsidRPr="005D717E">
        <w:rPr>
          <w:rStyle w:val="StyleUnderline"/>
        </w:rPr>
        <w:t xml:space="preserve"> remain </w:t>
      </w:r>
      <w:r w:rsidRPr="00AA3689">
        <w:rPr>
          <w:rStyle w:val="StyleUnderline"/>
        </w:rPr>
        <w:t>uncertain</w:t>
      </w:r>
      <w:r w:rsidRPr="005D717E">
        <w:rPr>
          <w:sz w:val="16"/>
        </w:rPr>
        <w:t xml:space="preserve">. </w:t>
      </w:r>
      <w:r w:rsidRPr="005D717E">
        <w:rPr>
          <w:rStyle w:val="StyleUnderline"/>
        </w:rPr>
        <w:t>Since the goals of US intervention were murky to begin with, it is difficult to assess whether any of them have been met or are likely to be met</w:t>
      </w:r>
      <w:r w:rsidRPr="005D717E">
        <w:rPr>
          <w:sz w:val="16"/>
        </w:rPr>
        <w:t xml:space="preserve">. If the goals had been minimal—namely, to get rid of a thuggish, possibly anti-American dictator with access to oil wealth—that much the Iraq War certainly achieved. However, much of this goal was already accomplished after the first Gulf War, after which Saddam was still in power but well contained, and even willing to allow foreign oil companies to invest in Iraqi oil. The grander goal of remaking Iraq in America’s image, and then going beyond to impose an American peace on the entire region, remains, at best, illusive, and more likely, with growing anti-Americanism and the spread of militancy, even more distant than before </w:t>
      </w:r>
      <w:r w:rsidRPr="005D717E">
        <w:rPr>
          <w:sz w:val="16"/>
        </w:rPr>
        <w:lastRenderedPageBreak/>
        <w:t xml:space="preserve">the second war. </w:t>
      </w:r>
      <w:r w:rsidRPr="005D717E">
        <w:rPr>
          <w:rStyle w:val="Emphasis"/>
        </w:rPr>
        <w:t xml:space="preserve">The </w:t>
      </w:r>
      <w:r w:rsidRPr="00AA3689">
        <w:rPr>
          <w:rStyle w:val="Emphasis"/>
        </w:rPr>
        <w:t>impact of</w:t>
      </w:r>
      <w:r w:rsidRPr="005D717E">
        <w:rPr>
          <w:rStyle w:val="Emphasis"/>
        </w:rPr>
        <w:t xml:space="preserve"> American </w:t>
      </w:r>
      <w:r w:rsidRPr="00AA3689">
        <w:rPr>
          <w:rStyle w:val="Emphasis"/>
        </w:rPr>
        <w:t>interventions</w:t>
      </w:r>
      <w:r w:rsidRPr="005D717E">
        <w:rPr>
          <w:rStyle w:val="Emphasis"/>
        </w:rPr>
        <w:t xml:space="preserve"> on developing countries</w:t>
      </w:r>
      <w:r w:rsidRPr="005D717E">
        <w:rPr>
          <w:sz w:val="16"/>
        </w:rPr>
        <w:t>—</w:t>
      </w:r>
      <w:r w:rsidRPr="00AA3689">
        <w:rPr>
          <w:rStyle w:val="Emphasis"/>
        </w:rPr>
        <w:t>both economic and military</w:t>
      </w:r>
      <w:r w:rsidRPr="005D717E">
        <w:rPr>
          <w:sz w:val="16"/>
        </w:rPr>
        <w:t>—</w:t>
      </w:r>
      <w:r w:rsidRPr="00AA3689">
        <w:rPr>
          <w:rStyle w:val="Emphasis"/>
        </w:rPr>
        <w:t>has been negative</w:t>
      </w:r>
      <w:r w:rsidRPr="005D717E">
        <w:rPr>
          <w:sz w:val="16"/>
        </w:rPr>
        <w:t xml:space="preserve">. </w:t>
      </w:r>
      <w:r w:rsidRPr="005D717E">
        <w:rPr>
          <w:rStyle w:val="StyleUnderline"/>
        </w:rPr>
        <w:t>As to economic imperialism, I document below that American efforts to ensure that banks were repaid their debts contributed to a lost decade of growth in Latin America</w:t>
      </w:r>
      <w:r w:rsidRPr="005D717E">
        <w:rPr>
          <w:sz w:val="16"/>
        </w:rPr>
        <w:t xml:space="preserve">. </w:t>
      </w:r>
      <w:r w:rsidRPr="005D717E">
        <w:rPr>
          <w:rStyle w:val="StyleUnderline"/>
        </w:rPr>
        <w:t xml:space="preserve">Beyond the lost decade, moreover, </w:t>
      </w:r>
      <w:r w:rsidRPr="00AA3689">
        <w:rPr>
          <w:rStyle w:val="StyleUnderline"/>
        </w:rPr>
        <w:t>forced economic openness reinforced</w:t>
      </w:r>
      <w:r w:rsidRPr="005D717E">
        <w:rPr>
          <w:rStyle w:val="StyleUnderline"/>
        </w:rPr>
        <w:t xml:space="preserve"> economic </w:t>
      </w:r>
      <w:r w:rsidRPr="00AA3689">
        <w:rPr>
          <w:rStyle w:val="StyleUnderline"/>
        </w:rPr>
        <w:t>dependency of</w:t>
      </w:r>
      <w:r w:rsidRPr="005D717E">
        <w:rPr>
          <w:rStyle w:val="StyleUnderline"/>
        </w:rPr>
        <w:t xml:space="preserve"> Latin American </w:t>
      </w:r>
      <w:r w:rsidRPr="00AA3689">
        <w:rPr>
          <w:rStyle w:val="StyleUnderline"/>
        </w:rPr>
        <w:t>countries on their northern giant</w:t>
      </w:r>
      <w:r w:rsidRPr="005D717E">
        <w:rPr>
          <w:rStyle w:val="StyleUnderline"/>
        </w:rPr>
        <w:t>. The consequences are evident if one juxtaposes the experience of Asian countries during the same period</w:t>
      </w:r>
      <w:r w:rsidRPr="005D717E">
        <w:rPr>
          <w:sz w:val="16"/>
        </w:rPr>
        <w:t xml:space="preserve"> (say, from 1980 to 2005), with that of Latin America. Asian countries pursued a more autonomous development path in which national states directed their respective economies. This pattern of development—the Asian financial crisis notwithstanding—produced high growth rates, modest inequalities, industrial development, and high value-added exports. By contrast, economic growth in Latin American countries remained sluggish, with sharp income inequalities. Most Latin American countries also continued to export commodities in exchange for manufactured goods. </w:t>
      </w:r>
      <w:r w:rsidRPr="005D717E">
        <w:rPr>
          <w:rStyle w:val="StyleUnderline"/>
        </w:rPr>
        <w:t xml:space="preserve">The </w:t>
      </w:r>
      <w:r w:rsidRPr="00AA3689">
        <w:rPr>
          <w:rStyle w:val="StyleUnderline"/>
        </w:rPr>
        <w:t>negative impact of America’s war</w:t>
      </w:r>
      <w:r w:rsidRPr="005D717E">
        <w:rPr>
          <w:rStyle w:val="StyleUnderline"/>
        </w:rPr>
        <w:t xml:space="preserve"> in Iraq </w:t>
      </w:r>
      <w:r w:rsidRPr="00AA3689">
        <w:rPr>
          <w:rStyle w:val="StyleUnderline"/>
        </w:rPr>
        <w:t>is</w:t>
      </w:r>
      <w:r w:rsidRPr="005D717E">
        <w:rPr>
          <w:rStyle w:val="StyleUnderline"/>
        </w:rPr>
        <w:t xml:space="preserve"> </w:t>
      </w:r>
      <w:r w:rsidRPr="00AA3689">
        <w:rPr>
          <w:rStyle w:val="StyleUnderline"/>
        </w:rPr>
        <w:t>there for anyone to see</w:t>
      </w:r>
      <w:r w:rsidRPr="005D717E">
        <w:rPr>
          <w:sz w:val="16"/>
        </w:rPr>
        <w:t xml:space="preserve">. What makes a moral judgment a little complicated is the fact that Saddam Hussein was a despotic, ruthless dictator who killed many of his own citizens, probably close to a quarter million over a period of twenty-five years.2 </w:t>
      </w:r>
      <w:r w:rsidRPr="00CC7C88">
        <w:rPr>
          <w:rStyle w:val="StyleUnderline"/>
        </w:rPr>
        <w:t>By contrast</w:t>
      </w:r>
      <w:r w:rsidRPr="005D717E">
        <w:rPr>
          <w:rStyle w:val="StyleUnderline"/>
        </w:rPr>
        <w:t xml:space="preserve">, as noted, nearly a half million Iraqis died under American occupation between 2003 and 2011, the year most American troops left Iraq. Since then, US troops have had to return to deal with militancy. </w:t>
      </w:r>
      <w:r w:rsidRPr="00AA3689">
        <w:rPr>
          <w:rStyle w:val="StyleUnderline"/>
        </w:rPr>
        <w:t>The Iraqi state remains weak and corruption and</w:t>
      </w:r>
      <w:r w:rsidRPr="005D717E">
        <w:rPr>
          <w:rStyle w:val="StyleUnderline"/>
        </w:rPr>
        <w:t xml:space="preserve"> </w:t>
      </w:r>
      <w:r w:rsidRPr="00AA3689">
        <w:rPr>
          <w:rStyle w:val="StyleUnderline"/>
        </w:rPr>
        <w:t>poverty</w:t>
      </w:r>
      <w:r w:rsidRPr="005D717E">
        <w:rPr>
          <w:rStyle w:val="StyleUnderline"/>
        </w:rPr>
        <w:t xml:space="preserve"> remain </w:t>
      </w:r>
      <w:r w:rsidRPr="00AA3689">
        <w:rPr>
          <w:rStyle w:val="StyleUnderline"/>
        </w:rPr>
        <w:t>endemic, even as oil extraction continues</w:t>
      </w:r>
      <w:r w:rsidRPr="005D717E">
        <w:rPr>
          <w:rStyle w:val="StyleUnderline"/>
        </w:rPr>
        <w:t xml:space="preserve"> to grow</w:t>
      </w:r>
      <w:r w:rsidRPr="005D717E">
        <w:rPr>
          <w:sz w:val="16"/>
        </w:rPr>
        <w:t>.</w:t>
      </w:r>
    </w:p>
    <w:p w14:paraId="7273202B" w14:textId="77777777" w:rsidR="00247FC0" w:rsidRPr="00247FC0" w:rsidRDefault="00247FC0" w:rsidP="00247FC0">
      <w:pPr>
        <w:rPr>
          <w:sz w:val="16"/>
        </w:rPr>
      </w:pPr>
    </w:p>
    <w:p w14:paraId="654D332A" w14:textId="76387B79" w:rsidR="00247FC0" w:rsidRDefault="00247FC0" w:rsidP="00143118">
      <w:pPr>
        <w:pStyle w:val="Heading3"/>
      </w:pPr>
      <w:r>
        <w:lastRenderedPageBreak/>
        <w:t>Link---AI Supply Chains---1NC</w:t>
      </w:r>
    </w:p>
    <w:p w14:paraId="52E44CC2" w14:textId="77777777" w:rsidR="00247FC0" w:rsidRDefault="00247FC0" w:rsidP="00247FC0">
      <w:pPr>
        <w:pStyle w:val="Heading4"/>
      </w:pPr>
      <w:r>
        <w:t xml:space="preserve">The plan helps corporations </w:t>
      </w:r>
      <w:r>
        <w:rPr>
          <w:u w:val="single"/>
        </w:rPr>
        <w:t>consolidate</w:t>
      </w:r>
      <w:r>
        <w:t xml:space="preserve"> more power and become </w:t>
      </w:r>
      <w:r>
        <w:rPr>
          <w:u w:val="single"/>
        </w:rPr>
        <w:t>less</w:t>
      </w:r>
      <w:r>
        <w:t xml:space="preserve"> governable – turns the entire aff</w:t>
      </w:r>
    </w:p>
    <w:p w14:paraId="1B619FEC" w14:textId="77777777" w:rsidR="00247FC0" w:rsidRPr="008E7F5C" w:rsidRDefault="00247FC0" w:rsidP="00247FC0">
      <w:pPr>
        <w:rPr>
          <w:rStyle w:val="Style13ptBold"/>
        </w:rPr>
      </w:pPr>
      <w:r w:rsidRPr="008E7F5C">
        <w:rPr>
          <w:rStyle w:val="Style13ptBold"/>
          <w:b w:val="0"/>
          <w:sz w:val="16"/>
          <w:szCs w:val="16"/>
        </w:rPr>
        <w:t>Genevieve</w:t>
      </w:r>
      <w:r>
        <w:rPr>
          <w:rStyle w:val="Style13ptBold"/>
        </w:rPr>
        <w:t xml:space="preserve"> LeBaron and </w:t>
      </w:r>
      <w:r w:rsidRPr="008E7F5C">
        <w:rPr>
          <w:rStyle w:val="Style13ptBold"/>
          <w:b w:val="0"/>
          <w:sz w:val="16"/>
          <w:szCs w:val="16"/>
        </w:rPr>
        <w:t>Jane</w:t>
      </w:r>
      <w:r>
        <w:rPr>
          <w:rStyle w:val="Style13ptBold"/>
        </w:rPr>
        <w:t xml:space="preserve"> Lister ’21</w:t>
      </w:r>
      <w:r w:rsidRPr="008E7F5C">
        <w:rPr>
          <w:rStyle w:val="Style13ptBold"/>
          <w:b w:val="0"/>
          <w:sz w:val="16"/>
          <w:szCs w:val="16"/>
        </w:rPr>
        <w:t>, *Department of Politics and International Relations, University of Sheffield, Sheffield, United Kingdom of Great Britain and Northern Ireland, **Sauder School of Business, University of British Columbia, Vancouver, Canada, “The hidden costs of global supply chain solutions”, Routledge, , Review of International Political Economy, 8/3/21 DOI: 10.1080/09692290.2021.1956993, accessed via Taylor &amp; Francis 2.16.22</w:t>
      </w:r>
    </w:p>
    <w:p w14:paraId="0B40D45D" w14:textId="77777777" w:rsidR="00247FC0" w:rsidRPr="00281182" w:rsidRDefault="00247FC0" w:rsidP="00247FC0">
      <w:pPr>
        <w:rPr>
          <w:sz w:val="16"/>
        </w:rPr>
      </w:pPr>
      <w:r w:rsidRPr="00932F30">
        <w:rPr>
          <w:rStyle w:val="StyleUnderline"/>
        </w:rPr>
        <w:t xml:space="preserve">The nature of world production has changed as a result of the widespread adoption of global </w:t>
      </w:r>
      <w:r w:rsidRPr="00AA3689">
        <w:rPr>
          <w:rStyle w:val="StyleUnderline"/>
        </w:rPr>
        <w:t>supply chain solutions</w:t>
      </w:r>
      <w:r w:rsidRPr="00281182">
        <w:rPr>
          <w:sz w:val="16"/>
        </w:rPr>
        <w:t xml:space="preserve">. </w:t>
      </w:r>
      <w:r w:rsidRPr="00932F30">
        <w:rPr>
          <w:rStyle w:val="StyleUnderline"/>
        </w:rPr>
        <w:t xml:space="preserve">It has </w:t>
      </w:r>
      <w:r w:rsidRPr="00AA3689">
        <w:rPr>
          <w:rStyle w:val="StyleUnderline"/>
        </w:rPr>
        <w:t>helped corporations</w:t>
      </w:r>
      <w:r w:rsidRPr="00932F30">
        <w:rPr>
          <w:rStyle w:val="StyleUnderline"/>
        </w:rPr>
        <w:t xml:space="preserve"> to </w:t>
      </w:r>
      <w:r w:rsidRPr="00AA3689">
        <w:rPr>
          <w:rStyle w:val="StyleUnderline"/>
        </w:rPr>
        <w:t>position</w:t>
      </w:r>
      <w:r w:rsidRPr="00932F30">
        <w:rPr>
          <w:rStyle w:val="StyleUnderline"/>
        </w:rPr>
        <w:t xml:space="preserve"> themselves </w:t>
      </w:r>
      <w:r w:rsidRPr="00AA3689">
        <w:rPr>
          <w:rStyle w:val="StyleUnderline"/>
        </w:rPr>
        <w:t>as constructive citizens</w:t>
      </w:r>
      <w:r w:rsidRPr="00932F30">
        <w:rPr>
          <w:rStyle w:val="StyleUnderline"/>
        </w:rPr>
        <w:t xml:space="preserve">; as CSR has </w:t>
      </w:r>
      <w:r w:rsidRPr="00AA3689">
        <w:rPr>
          <w:rStyle w:val="StyleUnderline"/>
        </w:rPr>
        <w:t>increased their authority and legitimacy as governance</w:t>
      </w:r>
      <w:r w:rsidRPr="00932F30">
        <w:rPr>
          <w:rStyle w:val="StyleUnderline"/>
        </w:rPr>
        <w:t xml:space="preserve"> actors, </w:t>
      </w:r>
      <w:r w:rsidRPr="00AA3689">
        <w:rPr>
          <w:rStyle w:val="StyleUnderline"/>
        </w:rPr>
        <w:t xml:space="preserve">companies have </w:t>
      </w:r>
      <w:r w:rsidRPr="00281182">
        <w:rPr>
          <w:rStyle w:val="StyleUnderline"/>
        </w:rPr>
        <w:t>increasingly</w:t>
      </w:r>
      <w:r w:rsidRPr="00932F30">
        <w:rPr>
          <w:rStyle w:val="StyleUnderline"/>
        </w:rPr>
        <w:t xml:space="preserve"> </w:t>
      </w:r>
      <w:r w:rsidRPr="00AA3689">
        <w:rPr>
          <w:rStyle w:val="StyleUnderline"/>
        </w:rPr>
        <w:t>been embraced as</w:t>
      </w:r>
      <w:r w:rsidRPr="00932F30">
        <w:rPr>
          <w:rStyle w:val="StyleUnderline"/>
        </w:rPr>
        <w:t xml:space="preserve"> the </w:t>
      </w:r>
      <w:r w:rsidRPr="00AA3689">
        <w:rPr>
          <w:rStyle w:val="StyleUnderline"/>
        </w:rPr>
        <w:t>solution to problems like modern slavery and ecosystem depletion, rather than the cause</w:t>
      </w:r>
      <w:r w:rsidRPr="00932F30">
        <w:rPr>
          <w:rStyle w:val="StyleUnderline"/>
        </w:rPr>
        <w:t xml:space="preserve"> of these problems</w:t>
      </w:r>
      <w:r w:rsidRPr="00281182">
        <w:rPr>
          <w:sz w:val="16"/>
        </w:rPr>
        <w:t xml:space="preserve">. </w:t>
      </w:r>
      <w:r w:rsidRPr="00932F30">
        <w:rPr>
          <w:rStyle w:val="StyleUnderline"/>
        </w:rPr>
        <w:t xml:space="preserve">Alongside the explosion of supply chain solutions, </w:t>
      </w:r>
      <w:r w:rsidRPr="00AA3689">
        <w:rPr>
          <w:rStyle w:val="StyleUnderline"/>
        </w:rPr>
        <w:t>m</w:t>
      </w:r>
      <w:r w:rsidRPr="00932F30">
        <w:rPr>
          <w:rStyle w:val="StyleUnderline"/>
        </w:rPr>
        <w:t>ulti</w:t>
      </w:r>
      <w:r w:rsidRPr="00AA3689">
        <w:rPr>
          <w:rStyle w:val="StyleUnderline"/>
        </w:rPr>
        <w:t>n</w:t>
      </w:r>
      <w:r w:rsidRPr="00932F30">
        <w:rPr>
          <w:rStyle w:val="StyleUnderline"/>
        </w:rPr>
        <w:t xml:space="preserve">ational </w:t>
      </w:r>
      <w:r w:rsidRPr="00AA3689">
        <w:rPr>
          <w:rStyle w:val="StyleUnderline"/>
        </w:rPr>
        <w:t>c</w:t>
      </w:r>
      <w:r w:rsidRPr="00932F30">
        <w:rPr>
          <w:rStyle w:val="StyleUnderline"/>
        </w:rPr>
        <w:t>orporation</w:t>
      </w:r>
      <w:r w:rsidRPr="00AA3689">
        <w:rPr>
          <w:rStyle w:val="StyleUnderline"/>
        </w:rPr>
        <w:t>s</w:t>
      </w:r>
      <w:r w:rsidRPr="00932F30">
        <w:rPr>
          <w:rStyle w:val="StyleUnderline"/>
        </w:rPr>
        <w:t xml:space="preserve"> have </w:t>
      </w:r>
      <w:r w:rsidRPr="00AA3689">
        <w:rPr>
          <w:rStyle w:val="StyleUnderline"/>
        </w:rPr>
        <w:t>vastly increased</w:t>
      </w:r>
      <w:r w:rsidRPr="00932F30">
        <w:rPr>
          <w:rStyle w:val="StyleUnderline"/>
        </w:rPr>
        <w:t xml:space="preserve"> their </w:t>
      </w:r>
      <w:r w:rsidRPr="00AA3689">
        <w:rPr>
          <w:rStyle w:val="StyleUnderline"/>
        </w:rPr>
        <w:t>size, market share, and control over the</w:t>
      </w:r>
      <w:r w:rsidRPr="00932F30">
        <w:rPr>
          <w:rStyle w:val="StyleUnderline"/>
        </w:rPr>
        <w:t xml:space="preserve"> global </w:t>
      </w:r>
      <w:r w:rsidRPr="00AA3689">
        <w:rPr>
          <w:rStyle w:val="StyleUnderline"/>
        </w:rPr>
        <w:t>economy</w:t>
      </w:r>
      <w:r w:rsidRPr="00281182">
        <w:rPr>
          <w:sz w:val="16"/>
        </w:rPr>
        <w:t xml:space="preserve"> (Khan, 2017; Petry et al., 2021). </w:t>
      </w:r>
      <w:r w:rsidRPr="00932F30">
        <w:rPr>
          <w:rStyle w:val="Emphasis"/>
        </w:rPr>
        <w:t xml:space="preserve">Corporations are </w:t>
      </w:r>
      <w:r w:rsidRPr="00AA3689">
        <w:rPr>
          <w:rStyle w:val="Emphasis"/>
        </w:rPr>
        <w:t>using this power to shape solutions in their own</w:t>
      </w:r>
      <w:r w:rsidRPr="00932F30">
        <w:rPr>
          <w:rStyle w:val="Emphasis"/>
        </w:rPr>
        <w:t xml:space="preserve"> financial </w:t>
      </w:r>
      <w:r w:rsidRPr="00AA3689">
        <w:rPr>
          <w:rStyle w:val="Emphasis"/>
        </w:rPr>
        <w:t>interests</w:t>
      </w:r>
      <w:r w:rsidRPr="00281182">
        <w:rPr>
          <w:sz w:val="16"/>
        </w:rPr>
        <w:t xml:space="preserve"> – </w:t>
      </w:r>
      <w:r w:rsidRPr="00932F30">
        <w:rPr>
          <w:rStyle w:val="Emphasis"/>
        </w:rPr>
        <w:t xml:space="preserve">ultimately, </w:t>
      </w:r>
      <w:r w:rsidRPr="00AA3689">
        <w:rPr>
          <w:rStyle w:val="Emphasis"/>
        </w:rPr>
        <w:t>becoming richer and</w:t>
      </w:r>
      <w:r w:rsidRPr="00932F30">
        <w:rPr>
          <w:rStyle w:val="Emphasis"/>
        </w:rPr>
        <w:t xml:space="preserve"> even </w:t>
      </w:r>
      <w:r w:rsidRPr="00AA3689">
        <w:rPr>
          <w:rStyle w:val="Emphasis"/>
        </w:rPr>
        <w:t>more difficult to govern</w:t>
      </w:r>
      <w:r w:rsidRPr="00281182">
        <w:rPr>
          <w:sz w:val="16"/>
        </w:rPr>
        <w:t>.</w:t>
      </w:r>
    </w:p>
    <w:p w14:paraId="511FAD08" w14:textId="77777777" w:rsidR="00247FC0" w:rsidRPr="00281182" w:rsidRDefault="00247FC0" w:rsidP="00247FC0">
      <w:pPr>
        <w:rPr>
          <w:sz w:val="16"/>
        </w:rPr>
      </w:pPr>
      <w:r w:rsidRPr="00281182">
        <w:rPr>
          <w:sz w:val="16"/>
        </w:rPr>
        <w:t xml:space="preserve">At the same time, </w:t>
      </w:r>
      <w:r w:rsidRPr="00932F30">
        <w:rPr>
          <w:rStyle w:val="StyleUnderline"/>
        </w:rPr>
        <w:t xml:space="preserve">global </w:t>
      </w:r>
      <w:r w:rsidRPr="00AA3689">
        <w:rPr>
          <w:rStyle w:val="StyleUnderline"/>
        </w:rPr>
        <w:t>supply chain solutions are distracting from other</w:t>
      </w:r>
      <w:r w:rsidRPr="00932F30">
        <w:rPr>
          <w:rStyle w:val="StyleUnderline"/>
        </w:rPr>
        <w:t xml:space="preserve"> key </w:t>
      </w:r>
      <w:r w:rsidRPr="00AA3689">
        <w:rPr>
          <w:rStyle w:val="StyleUnderline"/>
        </w:rPr>
        <w:t>shifts</w:t>
      </w:r>
      <w:r w:rsidRPr="00932F30">
        <w:rPr>
          <w:rStyle w:val="StyleUnderline"/>
        </w:rPr>
        <w:t xml:space="preserve">; for instance, </w:t>
      </w:r>
      <w:r w:rsidRPr="00AA3689">
        <w:rPr>
          <w:rStyle w:val="StyleUnderline"/>
        </w:rPr>
        <w:t>fair labour initiatives</w:t>
      </w:r>
      <w:r w:rsidRPr="00932F30">
        <w:rPr>
          <w:rStyle w:val="StyleUnderline"/>
        </w:rPr>
        <w:t xml:space="preserve"> can </w:t>
      </w:r>
      <w:r w:rsidRPr="00AA3689">
        <w:rPr>
          <w:rStyle w:val="StyleUnderline"/>
        </w:rPr>
        <w:t>distract from</w:t>
      </w:r>
      <w:r w:rsidRPr="00932F30">
        <w:rPr>
          <w:rStyle w:val="StyleUnderline"/>
        </w:rPr>
        <w:t xml:space="preserve"> changes in the </w:t>
      </w:r>
      <w:r w:rsidRPr="00AA3689">
        <w:rPr>
          <w:rStyle w:val="StyleUnderline"/>
        </w:rPr>
        <w:t>union density</w:t>
      </w:r>
      <w:r w:rsidRPr="00932F30">
        <w:rPr>
          <w:rStyle w:val="StyleUnderline"/>
        </w:rPr>
        <w:t xml:space="preserve"> of a workforce, </w:t>
      </w:r>
      <w:r w:rsidRPr="00AA3689">
        <w:rPr>
          <w:rStyle w:val="StyleUnderline"/>
        </w:rPr>
        <w:t>commercial dynamics</w:t>
      </w:r>
      <w:r w:rsidRPr="00932F30">
        <w:rPr>
          <w:rStyle w:val="StyleUnderline"/>
        </w:rPr>
        <w:t xml:space="preserve"> that all but </w:t>
      </w:r>
      <w:r w:rsidRPr="00AA3689">
        <w:rPr>
          <w:rStyle w:val="StyleUnderline"/>
        </w:rPr>
        <w:t>ensure suppliers cannot pay</w:t>
      </w:r>
      <w:r w:rsidRPr="00932F30">
        <w:rPr>
          <w:rStyle w:val="StyleUnderline"/>
        </w:rPr>
        <w:t xml:space="preserve"> minimum </w:t>
      </w:r>
      <w:r w:rsidRPr="00AA3689">
        <w:rPr>
          <w:rStyle w:val="StyleUnderline"/>
        </w:rPr>
        <w:t>wage, or</w:t>
      </w:r>
      <w:r w:rsidRPr="00932F30">
        <w:rPr>
          <w:rStyle w:val="StyleUnderline"/>
        </w:rPr>
        <w:t xml:space="preserve"> from </w:t>
      </w:r>
      <w:r w:rsidRPr="00AA3689">
        <w:rPr>
          <w:rStyle w:val="StyleUnderline"/>
        </w:rPr>
        <w:t>outsourcing practices</w:t>
      </w:r>
      <w:r w:rsidRPr="00932F30">
        <w:rPr>
          <w:rStyle w:val="StyleUnderline"/>
        </w:rPr>
        <w:t xml:space="preserve"> well-documented </w:t>
      </w:r>
      <w:r w:rsidRPr="00AA3689">
        <w:rPr>
          <w:rStyle w:val="StyleUnderline"/>
        </w:rPr>
        <w:t>to introduce</w:t>
      </w:r>
      <w:r w:rsidRPr="00932F30">
        <w:rPr>
          <w:rStyle w:val="StyleUnderline"/>
        </w:rPr>
        <w:t xml:space="preserve"> </w:t>
      </w:r>
      <w:r w:rsidRPr="00AA3689">
        <w:rPr>
          <w:rStyle w:val="StyleUnderline"/>
        </w:rPr>
        <w:t>forced labour into supply chains</w:t>
      </w:r>
      <w:r w:rsidRPr="00281182">
        <w:rPr>
          <w:sz w:val="16"/>
        </w:rPr>
        <w:t>. Thus, notwithstanding the gains that could be made through individual supply chain solutions, t</w:t>
      </w:r>
      <w:r w:rsidRPr="00932F30">
        <w:rPr>
          <w:rStyle w:val="StyleUnderline"/>
        </w:rPr>
        <w:t>here is cause for concern that the ascendance of global supply chain solutions comes with hidden costs relevant to a whole range of issues in IPE, from market volatility and economic instability of financialization and changing patterns of corporate ownership, investment and market speculation</w:t>
      </w:r>
      <w:r w:rsidRPr="00281182">
        <w:rPr>
          <w:sz w:val="16"/>
        </w:rPr>
        <w:t xml:space="preserve"> (Clapp, 2018, 2019) </w:t>
      </w:r>
      <w:r w:rsidRPr="00932F30">
        <w:rPr>
          <w:rStyle w:val="StyleUnderline"/>
        </w:rPr>
        <w:t>to the rise of artificial intelligence</w:t>
      </w:r>
      <w:r w:rsidRPr="00281182">
        <w:rPr>
          <w:sz w:val="16"/>
        </w:rPr>
        <w:t xml:space="preserve"> (Dauvergne, 2020).</w:t>
      </w:r>
    </w:p>
    <w:p w14:paraId="473DDD0E" w14:textId="77777777" w:rsidR="00247FC0" w:rsidRPr="00281182" w:rsidRDefault="00247FC0" w:rsidP="00247FC0">
      <w:pPr>
        <w:rPr>
          <w:sz w:val="16"/>
        </w:rPr>
      </w:pPr>
      <w:r w:rsidRPr="00281182">
        <w:rPr>
          <w:sz w:val="16"/>
        </w:rPr>
        <w:t xml:space="preserve">By demonstrating that global supply chain solutions come with hidden costs that are often missed, </w:t>
      </w:r>
      <w:r w:rsidRPr="00932F30">
        <w:rPr>
          <w:rStyle w:val="StyleUnderline"/>
        </w:rPr>
        <w:t>we aim in this special issue to contribute to theoretical and empirical understandings of the limits of dominant forms of supply chain governance</w:t>
      </w:r>
      <w:r w:rsidRPr="00281182">
        <w:rPr>
          <w:sz w:val="16"/>
        </w:rPr>
        <w:t xml:space="preserve">. Specifically, </w:t>
      </w:r>
      <w:r w:rsidRPr="00932F30">
        <w:rPr>
          <w:rStyle w:val="StyleUnderline"/>
        </w:rPr>
        <w:t xml:space="preserve">the </w:t>
      </w:r>
      <w:r w:rsidRPr="00AA3689">
        <w:rPr>
          <w:rStyle w:val="StyleUnderline"/>
        </w:rPr>
        <w:t>issue sheds light into</w:t>
      </w:r>
      <w:r w:rsidRPr="00932F30">
        <w:rPr>
          <w:rStyle w:val="StyleUnderline"/>
        </w:rPr>
        <w:t xml:space="preserve"> where and </w:t>
      </w:r>
      <w:r w:rsidRPr="00AA3689">
        <w:rPr>
          <w:rStyle w:val="StyleUnderline"/>
        </w:rPr>
        <w:t>how</w:t>
      </w:r>
      <w:r w:rsidRPr="00932F30">
        <w:rPr>
          <w:rStyle w:val="StyleUnderline"/>
        </w:rPr>
        <w:t xml:space="preserve"> the </w:t>
      </w:r>
      <w:r w:rsidRPr="00AA3689">
        <w:rPr>
          <w:rStyle w:val="StyleUnderline"/>
        </w:rPr>
        <w:t>perverse outcome</w:t>
      </w:r>
      <w:r w:rsidRPr="00932F30">
        <w:rPr>
          <w:rStyle w:val="StyleUnderline"/>
        </w:rPr>
        <w:t xml:space="preserve"> effect</w:t>
      </w:r>
      <w:r w:rsidRPr="00AA3689">
        <w:rPr>
          <w:rStyle w:val="StyleUnderline"/>
        </w:rPr>
        <w:t>s of</w:t>
      </w:r>
      <w:r w:rsidRPr="00932F30">
        <w:rPr>
          <w:rStyle w:val="StyleUnderline"/>
        </w:rPr>
        <w:t xml:space="preserve"> global supply chain </w:t>
      </w:r>
      <w:r w:rsidRPr="00AA3689">
        <w:rPr>
          <w:rStyle w:val="StyleUnderline"/>
        </w:rPr>
        <w:t>solutions occur</w:t>
      </w:r>
      <w:r w:rsidRPr="00932F30">
        <w:rPr>
          <w:rStyle w:val="StyleUnderline"/>
        </w:rPr>
        <w:t xml:space="preserve"> and why</w:t>
      </w:r>
      <w:r w:rsidRPr="00281182">
        <w:rPr>
          <w:sz w:val="16"/>
        </w:rPr>
        <w:t xml:space="preserve">. </w:t>
      </w:r>
      <w:r w:rsidRPr="00932F30">
        <w:rPr>
          <w:rStyle w:val="StyleUnderline"/>
        </w:rPr>
        <w:t xml:space="preserve">It </w:t>
      </w:r>
      <w:r w:rsidRPr="00AA3689">
        <w:rPr>
          <w:rStyle w:val="StyleUnderline"/>
        </w:rPr>
        <w:t>consolidates evidence that while</w:t>
      </w:r>
      <w:r w:rsidRPr="00932F30">
        <w:rPr>
          <w:rStyle w:val="StyleUnderline"/>
        </w:rPr>
        <w:t xml:space="preserve"> supply chain </w:t>
      </w:r>
      <w:r w:rsidRPr="00AA3689">
        <w:rPr>
          <w:rStyle w:val="StyleUnderline"/>
        </w:rPr>
        <w:t>solutions may make gains in some</w:t>
      </w:r>
      <w:r w:rsidRPr="00932F30">
        <w:rPr>
          <w:rStyle w:val="StyleUnderline"/>
        </w:rPr>
        <w:t xml:space="preserve"> issue </w:t>
      </w:r>
      <w:r w:rsidRPr="00AA3689">
        <w:rPr>
          <w:rStyle w:val="StyleUnderline"/>
        </w:rPr>
        <w:t>areas</w:t>
      </w:r>
      <w:r w:rsidRPr="00932F30">
        <w:rPr>
          <w:rStyle w:val="StyleUnderline"/>
        </w:rPr>
        <w:t xml:space="preserve">, the </w:t>
      </w:r>
      <w:r w:rsidRPr="00AA3689">
        <w:rPr>
          <w:rStyle w:val="StyleUnderline"/>
        </w:rPr>
        <w:t>net effectiveness of private</w:t>
      </w:r>
      <w:r w:rsidRPr="00932F30">
        <w:rPr>
          <w:rStyle w:val="StyleUnderline"/>
        </w:rPr>
        <w:t xml:space="preserve"> </w:t>
      </w:r>
      <w:r w:rsidRPr="00AA3689">
        <w:rPr>
          <w:rStyle w:val="StyleUnderline"/>
        </w:rPr>
        <w:t>governance</w:t>
      </w:r>
      <w:r w:rsidRPr="00932F30">
        <w:rPr>
          <w:rStyle w:val="StyleUnderline"/>
        </w:rPr>
        <w:t xml:space="preserve"> as a solution </w:t>
      </w:r>
      <w:r w:rsidRPr="00AA3689">
        <w:rPr>
          <w:rStyle w:val="StyleUnderline"/>
        </w:rPr>
        <w:t>to resolving</w:t>
      </w:r>
      <w:r w:rsidRPr="00932F30">
        <w:rPr>
          <w:rStyle w:val="StyleUnderline"/>
        </w:rPr>
        <w:t xml:space="preserve"> the </w:t>
      </w:r>
      <w:r w:rsidRPr="00AA3689">
        <w:rPr>
          <w:rStyle w:val="StyleUnderline"/>
        </w:rPr>
        <w:t>environmental and social risks and problems</w:t>
      </w:r>
      <w:r w:rsidRPr="00932F30">
        <w:rPr>
          <w:rStyle w:val="StyleUnderline"/>
        </w:rPr>
        <w:t xml:space="preserve"> introduced </w:t>
      </w:r>
      <w:r w:rsidRPr="00AA3689">
        <w:rPr>
          <w:rStyle w:val="StyleUnderline"/>
        </w:rPr>
        <w:t>by a self-regulatory</w:t>
      </w:r>
      <w:r w:rsidRPr="00932F30">
        <w:rPr>
          <w:rStyle w:val="StyleUnderline"/>
        </w:rPr>
        <w:t xml:space="preserve">, efficiency-driven </w:t>
      </w:r>
      <w:r w:rsidRPr="00AA3689">
        <w:rPr>
          <w:rStyle w:val="StyleUnderline"/>
        </w:rPr>
        <w:t>model of global</w:t>
      </w:r>
      <w:r w:rsidRPr="00932F30">
        <w:rPr>
          <w:rStyle w:val="StyleUnderline"/>
        </w:rPr>
        <w:t xml:space="preserve"> </w:t>
      </w:r>
      <w:r w:rsidRPr="00AA3689">
        <w:rPr>
          <w:rStyle w:val="StyleUnderline"/>
        </w:rPr>
        <w:t>production appears to be limited</w:t>
      </w:r>
      <w:r w:rsidRPr="00281182">
        <w:rPr>
          <w:sz w:val="16"/>
        </w:rPr>
        <w:t xml:space="preserve"> (Dauvergne, 2020; Le Billon &amp; Spiegel 2021; Ponte, 2020).</w:t>
      </w:r>
    </w:p>
    <w:p w14:paraId="2B563110" w14:textId="77777777" w:rsidR="00247FC0" w:rsidRPr="00281182" w:rsidRDefault="00247FC0" w:rsidP="00247FC0">
      <w:pPr>
        <w:rPr>
          <w:sz w:val="16"/>
        </w:rPr>
      </w:pPr>
      <w:r w:rsidRPr="00932F30">
        <w:rPr>
          <w:rStyle w:val="StyleUnderline"/>
        </w:rPr>
        <w:t>We also highlight the broader changes being spurred in the global production system and across various supply chains through the rise and proliferation of global supply chain solutions</w:t>
      </w:r>
      <w:r w:rsidRPr="00281182">
        <w:rPr>
          <w:sz w:val="16"/>
        </w:rPr>
        <w:t xml:space="preserve">. As mentioned, </w:t>
      </w:r>
      <w:r w:rsidRPr="00932F30">
        <w:rPr>
          <w:rStyle w:val="Emphasis"/>
        </w:rPr>
        <w:t xml:space="preserve">our </w:t>
      </w:r>
      <w:r w:rsidRPr="00AA3689">
        <w:rPr>
          <w:rStyle w:val="Emphasis"/>
        </w:rPr>
        <w:t>literature review finds little cause for optimism that</w:t>
      </w:r>
      <w:r w:rsidRPr="00932F30">
        <w:rPr>
          <w:rStyle w:val="Emphasis"/>
        </w:rPr>
        <w:t xml:space="preserve"> the rise and </w:t>
      </w:r>
      <w:r w:rsidRPr="00AA3689">
        <w:rPr>
          <w:rStyle w:val="Emphasis"/>
        </w:rPr>
        <w:t>proliferation of</w:t>
      </w:r>
      <w:r w:rsidRPr="00932F30">
        <w:rPr>
          <w:rStyle w:val="Emphasis"/>
        </w:rPr>
        <w:t xml:space="preserve"> global supply chain </w:t>
      </w:r>
      <w:r w:rsidRPr="00AA3689">
        <w:rPr>
          <w:rStyle w:val="Emphasis"/>
        </w:rPr>
        <w:t>solutions is</w:t>
      </w:r>
      <w:r w:rsidRPr="00932F30">
        <w:rPr>
          <w:rStyle w:val="Emphasis"/>
        </w:rPr>
        <w:t xml:space="preserve"> </w:t>
      </w:r>
      <w:r w:rsidRPr="00AA3689">
        <w:rPr>
          <w:rStyle w:val="Emphasis"/>
        </w:rPr>
        <w:t>making</w:t>
      </w:r>
      <w:r w:rsidRPr="00932F30">
        <w:rPr>
          <w:rStyle w:val="Emphasis"/>
        </w:rPr>
        <w:t xml:space="preserve"> meaningful </w:t>
      </w:r>
      <w:r w:rsidRPr="00AA3689">
        <w:rPr>
          <w:rStyle w:val="Emphasis"/>
        </w:rPr>
        <w:t>progress towards solving</w:t>
      </w:r>
      <w:r w:rsidRPr="00932F30">
        <w:rPr>
          <w:rStyle w:val="Emphasis"/>
        </w:rPr>
        <w:t xml:space="preserve"> problems like global </w:t>
      </w:r>
      <w:r w:rsidRPr="00AA3689">
        <w:rPr>
          <w:rStyle w:val="Emphasis"/>
        </w:rPr>
        <w:t>biod</w:t>
      </w:r>
      <w:r w:rsidRPr="00932F30">
        <w:rPr>
          <w:rStyle w:val="Emphasis"/>
        </w:rPr>
        <w:t xml:space="preserve">iversity </w:t>
      </w:r>
      <w:r w:rsidRPr="00AA3689">
        <w:rPr>
          <w:rStyle w:val="Emphasis"/>
        </w:rPr>
        <w:t>loss and labour abuse</w:t>
      </w:r>
      <w:r w:rsidRPr="00281182">
        <w:rPr>
          <w:sz w:val="16"/>
        </w:rPr>
        <w:t xml:space="preserve"> (Observation 1). </w:t>
      </w:r>
      <w:r w:rsidRPr="00932F30">
        <w:rPr>
          <w:rStyle w:val="StyleUnderline"/>
        </w:rPr>
        <w:t>Yet, we see ample evidence that global supply chain solutions are not passively ineffective. Rather</w:t>
      </w:r>
      <w:r w:rsidRPr="00281182">
        <w:rPr>
          <w:sz w:val="16"/>
        </w:rPr>
        <w:t xml:space="preserve">, as the articles by Ponte, Cutler &amp; Lark, Fridell, and Dauvergne all illustrate in different ways, </w:t>
      </w:r>
      <w:r w:rsidRPr="00932F30">
        <w:rPr>
          <w:rStyle w:val="StyleUnderline"/>
        </w:rPr>
        <w:t xml:space="preserve">global production has entered a qualitatively different era as a result of the widespread adoption of private governance. </w:t>
      </w:r>
      <w:r w:rsidRPr="00AA3689">
        <w:rPr>
          <w:rStyle w:val="StyleUnderline"/>
        </w:rPr>
        <w:t>Corporations</w:t>
      </w:r>
      <w:r w:rsidRPr="00932F30">
        <w:rPr>
          <w:rStyle w:val="StyleUnderline"/>
        </w:rPr>
        <w:t xml:space="preserve"> have </w:t>
      </w:r>
      <w:r w:rsidRPr="00AA3689">
        <w:rPr>
          <w:rStyle w:val="StyleUnderline"/>
        </w:rPr>
        <w:t>gained favour with governments</w:t>
      </w:r>
      <w:r w:rsidRPr="00932F30">
        <w:rPr>
          <w:rStyle w:val="StyleUnderline"/>
        </w:rPr>
        <w:t xml:space="preserve"> and many NGOs as ‘champion’ citizens leading innovative, voluntary problem-solving CSR projects and initiatives</w:t>
      </w:r>
      <w:r w:rsidRPr="00281182">
        <w:rPr>
          <w:sz w:val="16"/>
        </w:rPr>
        <w:t xml:space="preserve">. </w:t>
      </w:r>
      <w:r w:rsidRPr="00AA3689">
        <w:rPr>
          <w:rStyle w:val="Emphasis"/>
        </w:rPr>
        <w:t>Yet</w:t>
      </w:r>
      <w:r w:rsidRPr="00932F30">
        <w:rPr>
          <w:rStyle w:val="Emphasis"/>
        </w:rPr>
        <w:t xml:space="preserve">, they are ultimately </w:t>
      </w:r>
      <w:r w:rsidRPr="00AA3689">
        <w:rPr>
          <w:rStyle w:val="Emphasis"/>
        </w:rPr>
        <w:t>using this</w:t>
      </w:r>
      <w:r w:rsidRPr="00932F30">
        <w:rPr>
          <w:rStyle w:val="Emphasis"/>
        </w:rPr>
        <w:t xml:space="preserve"> new reputational </w:t>
      </w:r>
      <w:r w:rsidRPr="00AA3689">
        <w:rPr>
          <w:rStyle w:val="Emphasis"/>
        </w:rPr>
        <w:t>capital and</w:t>
      </w:r>
      <w:r w:rsidRPr="00932F30">
        <w:rPr>
          <w:rStyle w:val="Emphasis"/>
        </w:rPr>
        <w:t xml:space="preserve"> </w:t>
      </w:r>
      <w:r w:rsidRPr="00AA3689">
        <w:rPr>
          <w:rStyle w:val="Emphasis"/>
        </w:rPr>
        <w:t>authority to</w:t>
      </w:r>
      <w:r w:rsidRPr="00932F30">
        <w:rPr>
          <w:rStyle w:val="Emphasis"/>
        </w:rPr>
        <w:t xml:space="preserve"> strategically </w:t>
      </w:r>
      <w:r w:rsidRPr="00AA3689">
        <w:rPr>
          <w:rStyle w:val="Emphasis"/>
        </w:rPr>
        <w:t>shape rules and solutions in their own favour to guard the</w:t>
      </w:r>
      <w:r w:rsidRPr="00932F30">
        <w:rPr>
          <w:rStyle w:val="Emphasis"/>
        </w:rPr>
        <w:t xml:space="preserve"> business </w:t>
      </w:r>
      <w:r w:rsidRPr="00AA3689">
        <w:rPr>
          <w:rStyle w:val="Emphasis"/>
        </w:rPr>
        <w:t>s</w:t>
      </w:r>
      <w:r w:rsidRPr="00932F30">
        <w:rPr>
          <w:rStyle w:val="Emphasis"/>
        </w:rPr>
        <w:t xml:space="preserve">tatus </w:t>
      </w:r>
      <w:r w:rsidRPr="00AA3689">
        <w:rPr>
          <w:rStyle w:val="Emphasis"/>
        </w:rPr>
        <w:t>quo and expand</w:t>
      </w:r>
      <w:r w:rsidRPr="00932F30">
        <w:rPr>
          <w:rStyle w:val="Emphasis"/>
        </w:rPr>
        <w:t xml:space="preserve"> their </w:t>
      </w:r>
      <w:r w:rsidRPr="00AA3689">
        <w:rPr>
          <w:rStyle w:val="Emphasis"/>
        </w:rPr>
        <w:t>profitability and control</w:t>
      </w:r>
      <w:r w:rsidRPr="00281182">
        <w:rPr>
          <w:sz w:val="16"/>
        </w:rPr>
        <w:t>.</w:t>
      </w:r>
    </w:p>
    <w:p w14:paraId="24A4F786" w14:textId="77777777" w:rsidR="00247FC0" w:rsidRPr="00281182" w:rsidRDefault="00247FC0" w:rsidP="00247FC0">
      <w:pPr>
        <w:rPr>
          <w:sz w:val="16"/>
        </w:rPr>
      </w:pPr>
      <w:r w:rsidRPr="00281182">
        <w:rPr>
          <w:sz w:val="16"/>
        </w:rPr>
        <w:lastRenderedPageBreak/>
        <w:t xml:space="preserve">Several articles within this special issue underscore and analyse these dynamics. </w:t>
      </w:r>
      <w:r w:rsidRPr="00932F30">
        <w:rPr>
          <w:rStyle w:val="StyleUnderline"/>
        </w:rPr>
        <w:t>Le Billon &amp; Spiegel provide a rich comparative case analysis of the benefits and micro- and meso-level hidden costs of three types of solutions to eliminate conflict minerals, showing that the benefits legitimate corporate extractive communities while hiding the local costs to poor and marginalised workers</w:t>
      </w:r>
      <w:r w:rsidRPr="00281182">
        <w:rPr>
          <w:sz w:val="16"/>
        </w:rPr>
        <w:t xml:space="preserve">. Through an analysis of corporate power and captured value in the global wine and coffee sectors, </w:t>
      </w:r>
      <w:r w:rsidRPr="00932F30">
        <w:rPr>
          <w:rStyle w:val="StyleUnderline"/>
        </w:rPr>
        <w:t>Ponte shows how the global supply chain ‘solution’ of environmental upgrading results in beneficial profits to large downstream lead firms while pushing the risk and compliance costs onto small upstream producers causing hidden environmental consequences</w:t>
      </w:r>
      <w:r w:rsidRPr="00281182">
        <w:rPr>
          <w:sz w:val="16"/>
        </w:rPr>
        <w:t xml:space="preserve">. And </w:t>
      </w:r>
      <w:r w:rsidRPr="00932F30">
        <w:rPr>
          <w:rStyle w:val="StyleUnderline"/>
        </w:rPr>
        <w:t>Cutler and Lark demonstrate the privatised legal regime that has accompanied and facilitated the rise of global supply chain solutions has given corporations a new arena to exert power and evade public knowledge or scrutiny, through the rise of private arbitration solutions</w:t>
      </w:r>
      <w:r w:rsidRPr="00281182">
        <w:rPr>
          <w:sz w:val="16"/>
        </w:rPr>
        <w:t xml:space="preserve">. </w:t>
      </w:r>
      <w:r w:rsidRPr="00932F30">
        <w:rPr>
          <w:rStyle w:val="StyleUnderline"/>
        </w:rPr>
        <w:t xml:space="preserve">In all of these cases, global supply chain </w:t>
      </w:r>
      <w:r w:rsidRPr="00AA3689">
        <w:rPr>
          <w:rStyle w:val="StyleUnderline"/>
        </w:rPr>
        <w:t>solutions are</w:t>
      </w:r>
      <w:r w:rsidRPr="00932F30">
        <w:rPr>
          <w:rStyle w:val="StyleUnderline"/>
        </w:rPr>
        <w:t xml:space="preserve"> clearly </w:t>
      </w:r>
      <w:r w:rsidRPr="00AA3689">
        <w:rPr>
          <w:rStyle w:val="StyleUnderline"/>
        </w:rPr>
        <w:t>advantageous for business</w:t>
      </w:r>
      <w:r w:rsidRPr="00281182">
        <w:rPr>
          <w:sz w:val="16"/>
        </w:rPr>
        <w:t xml:space="preserve"> – </w:t>
      </w:r>
      <w:r w:rsidRPr="00AA3689">
        <w:rPr>
          <w:rStyle w:val="Emphasis"/>
        </w:rPr>
        <w:t>advancing</w:t>
      </w:r>
      <w:r w:rsidRPr="00932F30">
        <w:rPr>
          <w:rStyle w:val="Emphasis"/>
        </w:rPr>
        <w:t xml:space="preserve"> corporate </w:t>
      </w:r>
      <w:r w:rsidRPr="00AA3689">
        <w:rPr>
          <w:rStyle w:val="Emphasis"/>
        </w:rPr>
        <w:t>power and</w:t>
      </w:r>
      <w:r w:rsidRPr="00932F30">
        <w:rPr>
          <w:rStyle w:val="Emphasis"/>
        </w:rPr>
        <w:t xml:space="preserve"> financial </w:t>
      </w:r>
      <w:r w:rsidRPr="00AA3689">
        <w:rPr>
          <w:rStyle w:val="Emphasis"/>
        </w:rPr>
        <w:t>goals</w:t>
      </w:r>
      <w:r w:rsidRPr="00AA3689">
        <w:rPr>
          <w:sz w:val="16"/>
        </w:rPr>
        <w:t xml:space="preserve">. </w:t>
      </w:r>
      <w:r w:rsidRPr="00AA3689">
        <w:rPr>
          <w:rStyle w:val="StyleUnderline"/>
        </w:rPr>
        <w:t>Yet,</w:t>
      </w:r>
      <w:r w:rsidRPr="00932F30">
        <w:rPr>
          <w:rStyle w:val="StyleUnderline"/>
        </w:rPr>
        <w:t xml:space="preserve"> their </w:t>
      </w:r>
      <w:r w:rsidRPr="00AA3689">
        <w:rPr>
          <w:rStyle w:val="StyleUnderline"/>
        </w:rPr>
        <w:t>benefits to</w:t>
      </w:r>
      <w:r w:rsidRPr="00932F30">
        <w:rPr>
          <w:rStyle w:val="StyleUnderline"/>
        </w:rPr>
        <w:t xml:space="preserve"> </w:t>
      </w:r>
      <w:r w:rsidRPr="00AA3689">
        <w:rPr>
          <w:rStyle w:val="StyleUnderline"/>
        </w:rPr>
        <w:t>environment and labour interests are</w:t>
      </w:r>
      <w:r w:rsidRPr="00932F30">
        <w:rPr>
          <w:rStyle w:val="StyleUnderline"/>
        </w:rPr>
        <w:t xml:space="preserve"> uncertain and in many cases they are </w:t>
      </w:r>
      <w:r w:rsidRPr="00AA3689">
        <w:rPr>
          <w:rStyle w:val="StyleUnderline"/>
        </w:rPr>
        <w:t>compromising</w:t>
      </w:r>
      <w:r w:rsidRPr="00281182">
        <w:rPr>
          <w:sz w:val="16"/>
        </w:rPr>
        <w:t>.</w:t>
      </w:r>
    </w:p>
    <w:p w14:paraId="67B898CF" w14:textId="77777777" w:rsidR="00247FC0" w:rsidRPr="00281182" w:rsidRDefault="00247FC0" w:rsidP="00247FC0">
      <w:pPr>
        <w:rPr>
          <w:sz w:val="16"/>
        </w:rPr>
      </w:pPr>
      <w:r w:rsidRPr="00932F30">
        <w:rPr>
          <w:rStyle w:val="Emphasis"/>
        </w:rPr>
        <w:t xml:space="preserve">The special issue highlights that the </w:t>
      </w:r>
      <w:r w:rsidRPr="00AA3689">
        <w:rPr>
          <w:rStyle w:val="Emphasis"/>
        </w:rPr>
        <w:t>rise and proliferation of supply chain solutions is playing an important</w:t>
      </w:r>
      <w:r w:rsidRPr="00932F30">
        <w:rPr>
          <w:rStyle w:val="Emphasis"/>
        </w:rPr>
        <w:t xml:space="preserve">, yet under-discussed, </w:t>
      </w:r>
      <w:r w:rsidRPr="00AA3689">
        <w:rPr>
          <w:rStyle w:val="Emphasis"/>
        </w:rPr>
        <w:t>role in stabilizing, legitimating,</w:t>
      </w:r>
      <w:r w:rsidRPr="00932F30">
        <w:rPr>
          <w:rStyle w:val="Emphasis"/>
        </w:rPr>
        <w:t xml:space="preserve"> </w:t>
      </w:r>
      <w:r w:rsidRPr="00AA3689">
        <w:rPr>
          <w:rStyle w:val="Emphasis"/>
        </w:rPr>
        <w:t>and reproducing contemporary capitalism</w:t>
      </w:r>
      <w:r w:rsidRPr="00AA3689">
        <w:rPr>
          <w:sz w:val="16"/>
        </w:rPr>
        <w:t xml:space="preserve"> (</w:t>
      </w:r>
      <w:r w:rsidRPr="00A763FC">
        <w:rPr>
          <w:sz w:val="16"/>
        </w:rPr>
        <w:t xml:space="preserve">Dauvergne &amp; LeBaron, 2014). In this sense, </w:t>
      </w:r>
      <w:r w:rsidRPr="00A763FC">
        <w:rPr>
          <w:rStyle w:val="StyleUnderline"/>
        </w:rPr>
        <w:t>it is unsurprising that the actors working to conceal their hidden costs like corporations and</w:t>
      </w:r>
      <w:r w:rsidRPr="00932F30">
        <w:rPr>
          <w:rStyle w:val="StyleUnderline"/>
        </w:rPr>
        <w:t xml:space="preserve"> consultants are doing so; indeed, many actors doing the ‘hiding’ have vested normative interests in assuaging societal and policymaker concerns while continuing to profit from exploitative business models</w:t>
      </w:r>
      <w:r w:rsidRPr="00281182">
        <w:rPr>
          <w:sz w:val="16"/>
        </w:rPr>
        <w:t xml:space="preserve">. As mentioned, </w:t>
      </w:r>
      <w:r w:rsidRPr="00AA3689">
        <w:rPr>
          <w:rStyle w:val="Emphasis"/>
          <w:sz w:val="28"/>
          <w:szCs w:val="28"/>
        </w:rPr>
        <w:t>while many</w:t>
      </w:r>
      <w:r w:rsidRPr="00932F30">
        <w:rPr>
          <w:rStyle w:val="Emphasis"/>
          <w:sz w:val="28"/>
          <w:szCs w:val="28"/>
        </w:rPr>
        <w:t xml:space="preserve"> global supply chain </w:t>
      </w:r>
      <w:r w:rsidRPr="00AA3689">
        <w:rPr>
          <w:rStyle w:val="Emphasis"/>
          <w:sz w:val="28"/>
          <w:szCs w:val="28"/>
        </w:rPr>
        <w:t>solutions have done little to</w:t>
      </w:r>
      <w:r w:rsidRPr="00932F30">
        <w:rPr>
          <w:rStyle w:val="Emphasis"/>
          <w:sz w:val="28"/>
          <w:szCs w:val="28"/>
        </w:rPr>
        <w:t xml:space="preserve"> nothing to </w:t>
      </w:r>
      <w:r w:rsidRPr="00AA3689">
        <w:rPr>
          <w:rStyle w:val="Emphasis"/>
          <w:sz w:val="28"/>
          <w:szCs w:val="28"/>
        </w:rPr>
        <w:t>transform labour or environmental practices</w:t>
      </w:r>
      <w:r w:rsidRPr="00281182">
        <w:rPr>
          <w:sz w:val="16"/>
          <w:szCs w:val="28"/>
        </w:rPr>
        <w:t xml:space="preserve"> </w:t>
      </w:r>
      <w:r w:rsidRPr="00281182">
        <w:rPr>
          <w:sz w:val="16"/>
        </w:rPr>
        <w:t xml:space="preserve">(see Supplementary Material), </w:t>
      </w:r>
      <w:r w:rsidRPr="00AA3689">
        <w:rPr>
          <w:rStyle w:val="Emphasis"/>
          <w:sz w:val="28"/>
          <w:szCs w:val="28"/>
        </w:rPr>
        <w:t>they allow consumers, activists, and policymakers</w:t>
      </w:r>
      <w:r w:rsidRPr="00932F30">
        <w:rPr>
          <w:rStyle w:val="Emphasis"/>
          <w:sz w:val="28"/>
          <w:szCs w:val="28"/>
        </w:rPr>
        <w:t xml:space="preserve"> </w:t>
      </w:r>
      <w:r w:rsidRPr="00AA3689">
        <w:rPr>
          <w:rStyle w:val="Emphasis"/>
          <w:sz w:val="28"/>
          <w:szCs w:val="28"/>
        </w:rPr>
        <w:t>to believe they are doing good and</w:t>
      </w:r>
      <w:r w:rsidRPr="00932F30">
        <w:rPr>
          <w:rStyle w:val="Emphasis"/>
          <w:sz w:val="28"/>
          <w:szCs w:val="28"/>
        </w:rPr>
        <w:t xml:space="preserve"> that </w:t>
      </w:r>
      <w:r w:rsidRPr="00AA3689">
        <w:rPr>
          <w:rStyle w:val="Emphasis"/>
          <w:sz w:val="28"/>
          <w:szCs w:val="28"/>
        </w:rPr>
        <w:t>it is possible to live ethically and resolve</w:t>
      </w:r>
      <w:r w:rsidRPr="00932F30">
        <w:rPr>
          <w:rStyle w:val="Emphasis"/>
          <w:sz w:val="28"/>
          <w:szCs w:val="28"/>
        </w:rPr>
        <w:t xml:space="preserve"> social and environmental </w:t>
      </w:r>
      <w:r w:rsidRPr="00AA3689">
        <w:rPr>
          <w:rStyle w:val="Emphasis"/>
          <w:sz w:val="28"/>
          <w:szCs w:val="28"/>
        </w:rPr>
        <w:t>problems through</w:t>
      </w:r>
      <w:r w:rsidRPr="00932F30">
        <w:rPr>
          <w:rStyle w:val="Emphasis"/>
          <w:sz w:val="28"/>
          <w:szCs w:val="28"/>
        </w:rPr>
        <w:t xml:space="preserve"> </w:t>
      </w:r>
      <w:r w:rsidRPr="00AA3689">
        <w:rPr>
          <w:rStyle w:val="Emphasis"/>
          <w:sz w:val="28"/>
          <w:szCs w:val="28"/>
        </w:rPr>
        <w:t>market behaviour and consumerism</w:t>
      </w:r>
      <w:r w:rsidRPr="00AA3689">
        <w:rPr>
          <w:sz w:val="16"/>
        </w:rPr>
        <w:t>.</w:t>
      </w:r>
      <w:r w:rsidRPr="00281182">
        <w:rPr>
          <w:sz w:val="16"/>
        </w:rPr>
        <w:t xml:space="preserve"> </w:t>
      </w:r>
      <w:r w:rsidRPr="00932F30">
        <w:rPr>
          <w:rStyle w:val="Emphasis"/>
          <w:sz w:val="28"/>
          <w:szCs w:val="28"/>
        </w:rPr>
        <w:t xml:space="preserve">While the proliferation of supply chain solutions hasn’t necessarily transformed the dynamics of production premised upon patterns such as poverty wages, gender-based violence, and environmental destruction, </w:t>
      </w:r>
      <w:r w:rsidRPr="00AA3689">
        <w:rPr>
          <w:rStyle w:val="Emphasis"/>
          <w:sz w:val="28"/>
          <w:szCs w:val="28"/>
        </w:rPr>
        <w:t>it has diverted energy and desires for a better world</w:t>
      </w:r>
      <w:r w:rsidRPr="00932F30">
        <w:rPr>
          <w:rStyle w:val="Emphasis"/>
          <w:sz w:val="28"/>
          <w:szCs w:val="28"/>
        </w:rPr>
        <w:t xml:space="preserve"> that in earlier eras of capitalism were targeted into contesting markets and capitalism</w:t>
      </w:r>
      <w:r w:rsidRPr="00AA3689">
        <w:rPr>
          <w:rStyle w:val="Emphasis"/>
          <w:sz w:val="28"/>
          <w:szCs w:val="28"/>
        </w:rPr>
        <w:t>,</w:t>
      </w:r>
      <w:r w:rsidRPr="00932F30">
        <w:rPr>
          <w:rStyle w:val="Emphasis"/>
          <w:sz w:val="28"/>
          <w:szCs w:val="28"/>
        </w:rPr>
        <w:t xml:space="preserve"> </w:t>
      </w:r>
      <w:r w:rsidRPr="00AA3689">
        <w:rPr>
          <w:rStyle w:val="Emphasis"/>
          <w:sz w:val="28"/>
          <w:szCs w:val="28"/>
        </w:rPr>
        <w:t>and incorporated these into markets themselves</w:t>
      </w:r>
      <w:r w:rsidRPr="00281182">
        <w:rPr>
          <w:sz w:val="16"/>
        </w:rPr>
        <w:t>.</w:t>
      </w:r>
    </w:p>
    <w:p w14:paraId="2FCB21D4" w14:textId="77777777" w:rsidR="00247FC0" w:rsidRPr="00281182" w:rsidRDefault="00247FC0" w:rsidP="00247FC0">
      <w:pPr>
        <w:rPr>
          <w:sz w:val="16"/>
        </w:rPr>
      </w:pPr>
      <w:r w:rsidRPr="00932F30">
        <w:rPr>
          <w:rStyle w:val="StyleUnderline"/>
        </w:rPr>
        <w:t>Such initiatives have also helped corporations to obtain social and political license to grow and take on a key role as central organizers of global economic activity.</w:t>
      </w:r>
      <w:r w:rsidRPr="00281182">
        <w:rPr>
          <w:sz w:val="16"/>
        </w:rPr>
        <w:t xml:space="preserve"> As such, </w:t>
      </w:r>
      <w:r w:rsidRPr="00932F30">
        <w:rPr>
          <w:rStyle w:val="StyleUnderline"/>
        </w:rPr>
        <w:t>supply chain solutions have contributed to pioneering new models of value and wealth creation and distribution, which are concentrating wealth in the hands of fewer and more powerful firms and individuals</w:t>
      </w:r>
      <w:r w:rsidRPr="00281182">
        <w:rPr>
          <w:sz w:val="16"/>
        </w:rPr>
        <w:t xml:space="preserve">. </w:t>
      </w:r>
      <w:r w:rsidRPr="00281182">
        <w:rPr>
          <w:rStyle w:val="StyleUnderline"/>
        </w:rPr>
        <w:t>As NGOs and civil society actors have endorsed and legitimized CSR, they have increasingly sought to transform the world with and alongside corporations, instead of by opposing corporations or calling for restrictions on their activities</w:t>
      </w:r>
      <w:r w:rsidRPr="00281182">
        <w:rPr>
          <w:sz w:val="16"/>
        </w:rPr>
        <w:t>. The articles within this SI document the role of CSR and supply chain solutions in stabilizing and reproducing particular features of the contemporary global capitalist order, and the complicated role of civil society and NGOs within this.</w:t>
      </w:r>
    </w:p>
    <w:p w14:paraId="1EDD99AF" w14:textId="77777777" w:rsidR="00247FC0" w:rsidRPr="00281182" w:rsidRDefault="00247FC0" w:rsidP="00247FC0">
      <w:pPr>
        <w:rPr>
          <w:sz w:val="16"/>
        </w:rPr>
      </w:pPr>
      <w:r w:rsidRPr="00281182">
        <w:rPr>
          <w:sz w:val="16"/>
        </w:rPr>
        <w:t xml:space="preserve">For instance, </w:t>
      </w:r>
      <w:r w:rsidRPr="00281182">
        <w:rPr>
          <w:rStyle w:val="StyleUnderline"/>
        </w:rPr>
        <w:t>Diprose et al. (2020) provide a strong in-depth empirical account of how multi-stakeholder sustainable mineral solutions in the tin sector play out on the ground in two major tin-producing Indonesian islands</w:t>
      </w:r>
      <w:r w:rsidRPr="00281182">
        <w:rPr>
          <w:sz w:val="16"/>
        </w:rPr>
        <w:t xml:space="preserve">. The article highlights how local conditions shape and explain the benefits and hidden costs of transnational solutions, </w:t>
      </w:r>
      <w:r w:rsidRPr="00281182">
        <w:rPr>
          <w:sz w:val="16"/>
        </w:rPr>
        <w:lastRenderedPageBreak/>
        <w:t xml:space="preserve">and the role of stakeholder groups in delivering or undermining global supply chain solutions. In particular, </w:t>
      </w:r>
      <w:r w:rsidRPr="00281182">
        <w:rPr>
          <w:rStyle w:val="StyleUnderline"/>
        </w:rPr>
        <w:t>the authors argue the importance of understanding resistance and the hidden costs associated with failure to align solutions with local political economies</w:t>
      </w:r>
      <w:r w:rsidRPr="00281182">
        <w:rPr>
          <w:sz w:val="16"/>
        </w:rPr>
        <w:t>.</w:t>
      </w:r>
    </w:p>
    <w:p w14:paraId="365D95FB" w14:textId="77777777" w:rsidR="00247FC0" w:rsidRPr="00281182" w:rsidRDefault="00247FC0" w:rsidP="00247FC0">
      <w:pPr>
        <w:rPr>
          <w:sz w:val="16"/>
        </w:rPr>
      </w:pPr>
      <w:r w:rsidRPr="00AA3689">
        <w:rPr>
          <w:rStyle w:val="StyleUnderline"/>
        </w:rPr>
        <w:t>Dauvergne’s article provides</w:t>
      </w:r>
      <w:r w:rsidRPr="00281182">
        <w:rPr>
          <w:rStyle w:val="StyleUnderline"/>
        </w:rPr>
        <w:t xml:space="preserve"> early </w:t>
      </w:r>
      <w:r w:rsidRPr="00AA3689">
        <w:rPr>
          <w:rStyle w:val="StyleUnderline"/>
        </w:rPr>
        <w:t>warning of the hidden costs of</w:t>
      </w:r>
      <w:r w:rsidRPr="00281182">
        <w:rPr>
          <w:rStyle w:val="StyleUnderline"/>
        </w:rPr>
        <w:t xml:space="preserve"> a </w:t>
      </w:r>
      <w:r w:rsidRPr="00AA3689">
        <w:rPr>
          <w:rStyle w:val="StyleUnderline"/>
        </w:rPr>
        <w:t>major emerging</w:t>
      </w:r>
      <w:r w:rsidRPr="00281182">
        <w:rPr>
          <w:rStyle w:val="StyleUnderline"/>
        </w:rPr>
        <w:t xml:space="preserve"> technological </w:t>
      </w:r>
      <w:r w:rsidRPr="00AA3689">
        <w:rPr>
          <w:rStyle w:val="StyleUnderline"/>
        </w:rPr>
        <w:t>force</w:t>
      </w:r>
      <w:r w:rsidRPr="00281182">
        <w:rPr>
          <w:sz w:val="16"/>
        </w:rPr>
        <w:t xml:space="preserve"> – </w:t>
      </w:r>
      <w:r w:rsidRPr="00281182">
        <w:rPr>
          <w:rStyle w:val="StyleUnderline"/>
        </w:rPr>
        <w:t>artificial intelligence (</w:t>
      </w:r>
      <w:r w:rsidRPr="00AA3689">
        <w:rPr>
          <w:rStyle w:val="StyleUnderline"/>
        </w:rPr>
        <w:t>AI</w:t>
      </w:r>
      <w:r w:rsidRPr="00281182">
        <w:rPr>
          <w:rStyle w:val="StyleUnderline"/>
        </w:rPr>
        <w:t>)</w:t>
      </w:r>
      <w:r w:rsidRPr="00281182">
        <w:rPr>
          <w:sz w:val="16"/>
        </w:rPr>
        <w:t xml:space="preserve"> – </w:t>
      </w:r>
      <w:r w:rsidRPr="00AA3689">
        <w:rPr>
          <w:rStyle w:val="StyleUnderline"/>
        </w:rPr>
        <w:t>shaping supply chains and</w:t>
      </w:r>
      <w:r w:rsidRPr="00281182">
        <w:rPr>
          <w:rStyle w:val="StyleUnderline"/>
        </w:rPr>
        <w:t xml:space="preserve"> </w:t>
      </w:r>
      <w:r w:rsidRPr="00AA3689">
        <w:rPr>
          <w:rStyle w:val="StyleUnderline"/>
        </w:rPr>
        <w:t>sustainability solutions towards business interests</w:t>
      </w:r>
      <w:r w:rsidRPr="00281182">
        <w:rPr>
          <w:rStyle w:val="StyleUnderline"/>
        </w:rPr>
        <w:t xml:space="preserve"> within the global political economy</w:t>
      </w:r>
      <w:r w:rsidRPr="00281182">
        <w:rPr>
          <w:sz w:val="16"/>
        </w:rPr>
        <w:t xml:space="preserve">. Drawing on the SI typologies, </w:t>
      </w:r>
      <w:r w:rsidRPr="00281182">
        <w:rPr>
          <w:rStyle w:val="StyleUnderline"/>
        </w:rPr>
        <w:t xml:space="preserve">the article </w:t>
      </w:r>
      <w:r w:rsidRPr="00AA3689">
        <w:rPr>
          <w:rStyle w:val="StyleUnderline"/>
        </w:rPr>
        <w:t>highlights the importance of</w:t>
      </w:r>
      <w:r w:rsidRPr="00281182">
        <w:rPr>
          <w:rStyle w:val="StyleUnderline"/>
        </w:rPr>
        <w:t xml:space="preserve"> </w:t>
      </w:r>
      <w:r w:rsidRPr="00AA3689">
        <w:rPr>
          <w:rStyle w:val="StyleUnderline"/>
        </w:rPr>
        <w:t>understanding the</w:t>
      </w:r>
      <w:r w:rsidRPr="00281182">
        <w:rPr>
          <w:rStyle w:val="StyleUnderline"/>
        </w:rPr>
        <w:t xml:space="preserve"> role and </w:t>
      </w:r>
      <w:r w:rsidRPr="00AA3689">
        <w:rPr>
          <w:rStyle w:val="StyleUnderline"/>
        </w:rPr>
        <w:t>interaction of corporate power and the state in</w:t>
      </w:r>
      <w:r w:rsidRPr="00281182">
        <w:rPr>
          <w:rStyle w:val="StyleUnderline"/>
        </w:rPr>
        <w:t xml:space="preserve"> the complex relationship of micro firm-level </w:t>
      </w:r>
      <w:r w:rsidRPr="00AA3689">
        <w:rPr>
          <w:rStyle w:val="StyleUnderline"/>
        </w:rPr>
        <w:t>benefits of AI solutions</w:t>
      </w:r>
      <w:r w:rsidRPr="00281182">
        <w:rPr>
          <w:sz w:val="16"/>
        </w:rPr>
        <w:t xml:space="preserve"> (</w:t>
      </w:r>
      <w:r w:rsidRPr="00AA3689">
        <w:rPr>
          <w:rStyle w:val="Emphasis"/>
        </w:rPr>
        <w:t>e.g. clean</w:t>
      </w:r>
      <w:r w:rsidRPr="00281182">
        <w:rPr>
          <w:rStyle w:val="Emphasis"/>
        </w:rPr>
        <w:t xml:space="preserve"> </w:t>
      </w:r>
      <w:r w:rsidRPr="00AA3689">
        <w:rPr>
          <w:rStyle w:val="Emphasis"/>
        </w:rPr>
        <w:t>energy</w:t>
      </w:r>
      <w:r w:rsidRPr="00281182">
        <w:rPr>
          <w:rStyle w:val="Emphasis"/>
        </w:rPr>
        <w:t xml:space="preserve"> and material efficiencies</w:t>
      </w:r>
      <w:r w:rsidRPr="00281182">
        <w:rPr>
          <w:sz w:val="16"/>
        </w:rPr>
        <w:t xml:space="preserve">) </w:t>
      </w:r>
      <w:r w:rsidRPr="00AA3689">
        <w:rPr>
          <w:rStyle w:val="StyleUnderline"/>
        </w:rPr>
        <w:t>to larger</w:t>
      </w:r>
      <w:r w:rsidRPr="00281182">
        <w:rPr>
          <w:rStyle w:val="StyleUnderline"/>
        </w:rPr>
        <w:t xml:space="preserve"> systemic macro-level </w:t>
      </w:r>
      <w:r w:rsidRPr="00AA3689">
        <w:rPr>
          <w:rStyle w:val="StyleUnderline"/>
        </w:rPr>
        <w:t>hidden costs</w:t>
      </w:r>
      <w:r w:rsidRPr="00281182">
        <w:rPr>
          <w:rStyle w:val="StyleUnderline"/>
        </w:rPr>
        <w:t xml:space="preserve"> of AI to unsustainable outcomes</w:t>
      </w:r>
      <w:r w:rsidRPr="00281182">
        <w:rPr>
          <w:sz w:val="16"/>
        </w:rPr>
        <w:t xml:space="preserve"> (</w:t>
      </w:r>
      <w:r w:rsidRPr="00AA3689">
        <w:rPr>
          <w:rStyle w:val="Emphasis"/>
        </w:rPr>
        <w:t>e.g. increased resource extraction and consumption</w:t>
      </w:r>
      <w:r w:rsidRPr="00281182">
        <w:rPr>
          <w:sz w:val="16"/>
        </w:rPr>
        <w:t>).</w:t>
      </w:r>
    </w:p>
    <w:p w14:paraId="5E67E5B6" w14:textId="6FF0E7D5" w:rsidR="00247FC0" w:rsidRDefault="00247FC0" w:rsidP="00247FC0">
      <w:pPr>
        <w:rPr>
          <w:sz w:val="16"/>
        </w:rPr>
      </w:pPr>
      <w:r w:rsidRPr="00A763FC">
        <w:rPr>
          <w:rStyle w:val="StyleUnderline"/>
        </w:rPr>
        <w:t xml:space="preserve">Finally, in addition to describing and analyzing the hidden costs of </w:t>
      </w:r>
      <w:r w:rsidRPr="00AA3689">
        <w:rPr>
          <w:rStyle w:val="StyleUnderline"/>
        </w:rPr>
        <w:t>global supply chain solutions</w:t>
      </w:r>
      <w:r w:rsidRPr="00A763FC">
        <w:rPr>
          <w:rStyle w:val="StyleUnderline"/>
        </w:rPr>
        <w:t>, the contributions provide important analysis about the inequalities hard-wired into supply chains themselves, contributing to longstanding debates within RIPE</w:t>
      </w:r>
      <w:r w:rsidRPr="00281182">
        <w:rPr>
          <w:sz w:val="16"/>
        </w:rPr>
        <w:t xml:space="preserve"> (cf. Anner, 2020; Selwyn et al., 2020). Fridell’s contribution to this volume documents the dynamics of wealth and value creation associated with the banana supply chain and associated supply chain solutions. </w:t>
      </w:r>
      <w:r w:rsidRPr="00281182">
        <w:rPr>
          <w:rStyle w:val="StyleUnderline"/>
        </w:rPr>
        <w:t>Through the compelling case of the astonishingly rapid total collapse of the local banana economy in St. Vincent &amp; the Grenadines, he presents a critical challenge to dominant theoretical lenses used to understand supply chains</w:t>
      </w:r>
      <w:r w:rsidRPr="00281182">
        <w:rPr>
          <w:sz w:val="16"/>
        </w:rPr>
        <w:t xml:space="preserve"> (Fridell, 2020). </w:t>
      </w:r>
      <w:r w:rsidRPr="00281182">
        <w:rPr>
          <w:rStyle w:val="StyleUnderline"/>
        </w:rPr>
        <w:t>He argues that these systematically overlook some of the same power dynamics that global supply chain solutions and studies of them tend to omit</w:t>
      </w:r>
      <w:r w:rsidRPr="00281182">
        <w:rPr>
          <w:sz w:val="16"/>
        </w:rPr>
        <w:t xml:space="preserve">. </w:t>
      </w:r>
      <w:r w:rsidRPr="00281182">
        <w:rPr>
          <w:rStyle w:val="Emphasis"/>
        </w:rPr>
        <w:t>The theory</w:t>
      </w:r>
      <w:r w:rsidRPr="00281182">
        <w:rPr>
          <w:sz w:val="16"/>
        </w:rPr>
        <w:t xml:space="preserve">, he notes, </w:t>
      </w:r>
      <w:r w:rsidRPr="00281182">
        <w:rPr>
          <w:rStyle w:val="Emphasis"/>
        </w:rPr>
        <w:t>i</w:t>
      </w:r>
      <w:r w:rsidRPr="00A763FC">
        <w:rPr>
          <w:rStyle w:val="Emphasis"/>
        </w:rPr>
        <w:t>s</w:t>
      </w:r>
      <w:r w:rsidRPr="00281182">
        <w:rPr>
          <w:rStyle w:val="Emphasis"/>
        </w:rPr>
        <w:t xml:space="preserve"> </w:t>
      </w:r>
      <w:r w:rsidRPr="00AA3689">
        <w:rPr>
          <w:rStyle w:val="Emphasis"/>
        </w:rPr>
        <w:t>overly static and</w:t>
      </w:r>
      <w:r w:rsidRPr="00281182">
        <w:rPr>
          <w:sz w:val="16"/>
        </w:rPr>
        <w:t xml:space="preserve"> consequently, </w:t>
      </w:r>
      <w:r w:rsidRPr="00281182">
        <w:rPr>
          <w:rStyle w:val="Emphasis"/>
        </w:rPr>
        <w:t xml:space="preserve">has an </w:t>
      </w:r>
      <w:r w:rsidRPr="00AA3689">
        <w:rPr>
          <w:rStyle w:val="Emphasis"/>
        </w:rPr>
        <w:t>inherent bias towards viewing</w:t>
      </w:r>
      <w:r w:rsidRPr="00281182">
        <w:rPr>
          <w:rStyle w:val="Emphasis"/>
        </w:rPr>
        <w:t xml:space="preserve"> economic </w:t>
      </w:r>
      <w:r w:rsidRPr="00AA3689">
        <w:rPr>
          <w:rStyle w:val="Emphasis"/>
        </w:rPr>
        <w:t>integration as</w:t>
      </w:r>
      <w:r w:rsidRPr="00281182">
        <w:rPr>
          <w:rStyle w:val="Emphasis"/>
        </w:rPr>
        <w:t xml:space="preserve"> a </w:t>
      </w:r>
      <w:r w:rsidRPr="00AA3689">
        <w:rPr>
          <w:rStyle w:val="Emphasis"/>
        </w:rPr>
        <w:t>beneficial</w:t>
      </w:r>
      <w:r w:rsidRPr="00281182">
        <w:rPr>
          <w:rStyle w:val="Emphasis"/>
        </w:rPr>
        <w:t xml:space="preserve"> solution</w:t>
      </w:r>
      <w:r w:rsidRPr="00281182">
        <w:rPr>
          <w:sz w:val="16"/>
        </w:rPr>
        <w:t xml:space="preserve">. </w:t>
      </w:r>
      <w:r w:rsidRPr="00281182">
        <w:rPr>
          <w:rStyle w:val="Emphasis"/>
        </w:rPr>
        <w:t xml:space="preserve">The </w:t>
      </w:r>
      <w:r w:rsidRPr="00AA3689">
        <w:rPr>
          <w:rStyle w:val="Emphasis"/>
        </w:rPr>
        <w:t>reality</w:t>
      </w:r>
      <w:r w:rsidRPr="00281182">
        <w:rPr>
          <w:sz w:val="16"/>
        </w:rPr>
        <w:t xml:space="preserve">, he argues </w:t>
      </w:r>
      <w:r w:rsidRPr="00AA3689">
        <w:rPr>
          <w:rStyle w:val="Emphasis"/>
        </w:rPr>
        <w:t>is that</w:t>
      </w:r>
      <w:r w:rsidRPr="00281182">
        <w:rPr>
          <w:rStyle w:val="Emphasis"/>
        </w:rPr>
        <w:t xml:space="preserve"> there is a </w:t>
      </w:r>
      <w:r w:rsidRPr="00AA3689">
        <w:rPr>
          <w:rStyle w:val="Emphasis"/>
        </w:rPr>
        <w:t>dynamic</w:t>
      </w:r>
      <w:r w:rsidRPr="00281182">
        <w:rPr>
          <w:rStyle w:val="Emphasis"/>
        </w:rPr>
        <w:t xml:space="preserve"> on-the-ground interplay of hidden </w:t>
      </w:r>
      <w:r w:rsidRPr="00AA3689">
        <w:rPr>
          <w:rStyle w:val="Emphasis"/>
        </w:rPr>
        <w:t>costs over time</w:t>
      </w:r>
      <w:r w:rsidRPr="00281182">
        <w:rPr>
          <w:rStyle w:val="Emphasis"/>
        </w:rPr>
        <w:t xml:space="preserve"> that </w:t>
      </w:r>
      <w:r w:rsidRPr="00AA3689">
        <w:rPr>
          <w:rStyle w:val="Emphasis"/>
        </w:rPr>
        <w:t>includes exclusion and re-integration and that are borne by</w:t>
      </w:r>
      <w:r w:rsidRPr="00281182">
        <w:rPr>
          <w:rStyle w:val="Emphasis"/>
        </w:rPr>
        <w:t xml:space="preserve"> local </w:t>
      </w:r>
      <w:r w:rsidRPr="00AA3689">
        <w:rPr>
          <w:rStyle w:val="Emphasis"/>
        </w:rPr>
        <w:t xml:space="preserve">communities </w:t>
      </w:r>
      <w:r w:rsidRPr="00A763FC">
        <w:rPr>
          <w:rStyle w:val="Emphasis"/>
        </w:rPr>
        <w:t>and</w:t>
      </w:r>
      <w:r w:rsidRPr="00281182">
        <w:rPr>
          <w:rStyle w:val="Emphasis"/>
        </w:rPr>
        <w:t xml:space="preserve"> governments </w:t>
      </w:r>
      <w:r w:rsidRPr="00AA3689">
        <w:rPr>
          <w:rStyle w:val="Emphasis"/>
        </w:rPr>
        <w:t>not</w:t>
      </w:r>
      <w:r w:rsidRPr="00281182">
        <w:rPr>
          <w:rStyle w:val="Emphasis"/>
        </w:rPr>
        <w:t xml:space="preserve"> global </w:t>
      </w:r>
      <w:r w:rsidRPr="00AA3689">
        <w:rPr>
          <w:rStyle w:val="Emphasis"/>
        </w:rPr>
        <w:t>companies</w:t>
      </w:r>
      <w:r w:rsidRPr="00281182">
        <w:rPr>
          <w:sz w:val="16"/>
        </w:rPr>
        <w:t>.</w:t>
      </w:r>
    </w:p>
    <w:p w14:paraId="0B9343F1" w14:textId="0FF648F6" w:rsidR="00247FC0" w:rsidRDefault="00247FC0" w:rsidP="00247FC0">
      <w:pPr>
        <w:pStyle w:val="Heading3"/>
      </w:pPr>
      <w:r>
        <w:lastRenderedPageBreak/>
        <w:t>Link---Disease---1NC</w:t>
      </w:r>
    </w:p>
    <w:p w14:paraId="49D1CC27" w14:textId="77777777" w:rsidR="00247FC0" w:rsidRDefault="00247FC0" w:rsidP="00247FC0">
      <w:pPr>
        <w:pStyle w:val="Heading4"/>
      </w:pPr>
      <w:r>
        <w:t xml:space="preserve">The aff’s logic is rooted in a white scientific masculinity that presumes it is </w:t>
      </w:r>
      <w:r>
        <w:rPr>
          <w:u w:val="single"/>
        </w:rPr>
        <w:t>above</w:t>
      </w:r>
      <w:r>
        <w:t xml:space="preserve"> the consequences of its actions and </w:t>
      </w:r>
      <w:r>
        <w:rPr>
          <w:u w:val="single"/>
        </w:rPr>
        <w:t>actively prevents</w:t>
      </w:r>
      <w:r>
        <w:t xml:space="preserve"> the eradication of disease out of fear of “future attacks” – turns the entirety of case</w:t>
      </w:r>
    </w:p>
    <w:p w14:paraId="1091DDF8" w14:textId="77777777" w:rsidR="00247FC0" w:rsidRPr="001B271C" w:rsidRDefault="00247FC0" w:rsidP="00247FC0">
      <w:pPr>
        <w:rPr>
          <w:rStyle w:val="Style13ptBold"/>
        </w:rPr>
      </w:pPr>
      <w:r w:rsidRPr="00103BCD">
        <w:rPr>
          <w:rStyle w:val="Style13ptBold"/>
          <w:b w:val="0"/>
          <w:sz w:val="16"/>
          <w:szCs w:val="16"/>
        </w:rPr>
        <w:t>Gwen Shuni</w:t>
      </w:r>
      <w:r>
        <w:rPr>
          <w:rStyle w:val="Style13ptBold"/>
        </w:rPr>
        <w:t xml:space="preserve"> D’Arcangelis ’21</w:t>
      </w:r>
      <w:r w:rsidRPr="00103BCD">
        <w:rPr>
          <w:rStyle w:val="Style13ptBold"/>
          <w:b w:val="0"/>
          <w:sz w:val="16"/>
          <w:szCs w:val="16"/>
        </w:rPr>
        <w:t>, is an associate professor of gender studies at Skidmore College, “Bio-imperialism : disease, terror, and the construction of national fragility”, Rutgers University Press, 2021, accessed via pdf</w:t>
      </w:r>
      <w:r>
        <w:rPr>
          <w:rStyle w:val="Style13ptBold"/>
          <w:b w:val="0"/>
          <w:sz w:val="16"/>
          <w:szCs w:val="16"/>
        </w:rPr>
        <w:t xml:space="preserve"> – email caitlinp96@gmail.com for a copy</w:t>
      </w:r>
    </w:p>
    <w:p w14:paraId="6ABC0327" w14:textId="651C09D2" w:rsidR="00247FC0" w:rsidRPr="00247FC0" w:rsidRDefault="00247FC0" w:rsidP="00247FC0">
      <w:pPr>
        <w:rPr>
          <w:sz w:val="16"/>
        </w:rPr>
      </w:pPr>
      <w:r w:rsidRPr="009363E3">
        <w:rPr>
          <w:rStyle w:val="StyleUnderline"/>
        </w:rPr>
        <w:t xml:space="preserve">Post-9 / 11 acceleration of such </w:t>
      </w:r>
      <w:r w:rsidRPr="00AA3689">
        <w:rPr>
          <w:rStyle w:val="StyleUnderline"/>
        </w:rPr>
        <w:t xml:space="preserve">risky research reveals the logic of </w:t>
      </w:r>
      <w:r w:rsidRPr="00DC00B8">
        <w:rPr>
          <w:rStyle w:val="StyleUnderline"/>
        </w:rPr>
        <w:t>state</w:t>
      </w:r>
      <w:r w:rsidRPr="009363E3">
        <w:rPr>
          <w:rStyle w:val="StyleUnderline"/>
        </w:rPr>
        <w:t xml:space="preserve"> </w:t>
      </w:r>
      <w:r w:rsidRPr="00AA3689">
        <w:rPr>
          <w:rStyle w:val="StyleUnderline"/>
        </w:rPr>
        <w:t>protectionism in U.S. bio</w:t>
      </w:r>
      <w:r w:rsidRPr="009363E3">
        <w:rPr>
          <w:rStyle w:val="StyleUnderline"/>
        </w:rPr>
        <w:t xml:space="preserve">logical </w:t>
      </w:r>
      <w:r w:rsidRPr="00AA3689">
        <w:rPr>
          <w:rStyle w:val="StyleUnderline"/>
        </w:rPr>
        <w:t>war</w:t>
      </w:r>
      <w:r w:rsidRPr="009363E3">
        <w:rPr>
          <w:rStyle w:val="StyleUnderline"/>
        </w:rPr>
        <w:t xml:space="preserve">fare </w:t>
      </w:r>
      <w:r w:rsidRPr="00AA3689">
        <w:rPr>
          <w:rStyle w:val="StyleUnderline"/>
        </w:rPr>
        <w:t>research</w:t>
      </w:r>
      <w:r w:rsidRPr="009363E3">
        <w:rPr>
          <w:rStyle w:val="StyleUnderline"/>
        </w:rPr>
        <w:t xml:space="preserve">. Like other militarized sciences, the </w:t>
      </w:r>
      <w:r w:rsidRPr="00AA3689">
        <w:rPr>
          <w:rStyle w:val="StyleUnderline"/>
        </w:rPr>
        <w:t>industry embodies</w:t>
      </w:r>
      <w:r w:rsidRPr="009363E3">
        <w:rPr>
          <w:rStyle w:val="StyleUnderline"/>
        </w:rPr>
        <w:t xml:space="preserve"> a </w:t>
      </w:r>
      <w:r w:rsidRPr="00AA3689">
        <w:rPr>
          <w:rStyle w:val="StyleUnderline"/>
        </w:rPr>
        <w:t>protectionism infused with white masculinity and</w:t>
      </w:r>
      <w:r w:rsidRPr="009363E3">
        <w:rPr>
          <w:rStyle w:val="StyleUnderline"/>
        </w:rPr>
        <w:t xml:space="preserve"> technoscientific </w:t>
      </w:r>
      <w:r w:rsidRPr="00AA3689">
        <w:rPr>
          <w:rStyle w:val="StyleUnderline"/>
        </w:rPr>
        <w:t>authority</w:t>
      </w:r>
      <w:r w:rsidRPr="00724A8C">
        <w:rPr>
          <w:sz w:val="16"/>
        </w:rPr>
        <w:t xml:space="preserve">. 33 </w:t>
      </w:r>
      <w:r w:rsidRPr="009363E3">
        <w:rPr>
          <w:rStyle w:val="StyleUnderline"/>
        </w:rPr>
        <w:t>I have in my previous work on U.S. biodefense argued that it is a form of institutionalized “white scientific masculinity”: institutions of science and security associated with white males</w:t>
      </w:r>
      <w:r w:rsidRPr="00724A8C">
        <w:rPr>
          <w:sz w:val="16"/>
        </w:rPr>
        <w:t xml:space="preserve"> (e.g., defense sciences) </w:t>
      </w:r>
      <w:r w:rsidRPr="009363E3">
        <w:rPr>
          <w:rStyle w:val="StyleUnderline"/>
        </w:rPr>
        <w:t>get construed as infallible founts of knowledge and expertise</w:t>
      </w:r>
      <w:r w:rsidRPr="00724A8C">
        <w:rPr>
          <w:sz w:val="16"/>
        </w:rPr>
        <w:t xml:space="preserve">.34 The post-9 / 11 regime of biosecurity thus garnered the U.S. biodefense industry, a trusted institution of “white scientific masculinity,” an even greater ability to conduct risky research without significant scrutiny. But </w:t>
      </w:r>
      <w:r w:rsidRPr="009363E3">
        <w:rPr>
          <w:rStyle w:val="StyleUnderline"/>
        </w:rPr>
        <w:t>no case better illustrates U.S. impudence in pursuing new avenues of risky research than that conducted with smallpox</w:t>
      </w:r>
      <w:r w:rsidRPr="00724A8C">
        <w:rPr>
          <w:sz w:val="16"/>
        </w:rPr>
        <w:t xml:space="preserve">. </w:t>
      </w:r>
      <w:r w:rsidRPr="00AA3689">
        <w:rPr>
          <w:rStyle w:val="StyleUnderline"/>
        </w:rPr>
        <w:t>Smallpox is known for its</w:t>
      </w:r>
      <w:r w:rsidRPr="009363E3">
        <w:rPr>
          <w:rStyle w:val="StyleUnderline"/>
        </w:rPr>
        <w:t xml:space="preserve"> historical </w:t>
      </w:r>
      <w:r w:rsidRPr="00AA3689">
        <w:rPr>
          <w:rStyle w:val="StyleUnderline"/>
        </w:rPr>
        <w:t>devastation</w:t>
      </w:r>
      <w:r w:rsidRPr="00724A8C">
        <w:rPr>
          <w:sz w:val="16"/>
        </w:rPr>
        <w:t>—it has an approximately one-third mortality rate and was responsible for almost half a billion deaths worldwide in the twentieth century. It wreaked havoc in Native America centuries ago when European settler-colonists—in an early example of biological warfare— intentionally infected native populations who, without prior exposure, were decimated by the disease (Christopher et al. 1997; Duffy 2002; USAMRIID 2004). In 1979, smallpox became the first disease to be successfully eradicated from the world.</w:t>
      </w:r>
      <w:r w:rsidRPr="00DC00B8">
        <w:rPr>
          <w:sz w:val="16"/>
        </w:rPr>
        <w:t xml:space="preserve">35 </w:t>
      </w:r>
      <w:r w:rsidRPr="00AA3689">
        <w:rPr>
          <w:rStyle w:val="StyleUnderline"/>
        </w:rPr>
        <w:t>Neither the</w:t>
      </w:r>
      <w:r w:rsidRPr="009363E3">
        <w:rPr>
          <w:rStyle w:val="StyleUnderline"/>
        </w:rPr>
        <w:t xml:space="preserve"> warfare </w:t>
      </w:r>
      <w:r w:rsidRPr="00AA3689">
        <w:rPr>
          <w:rStyle w:val="StyleUnderline"/>
        </w:rPr>
        <w:t>genealogy</w:t>
      </w:r>
      <w:r w:rsidRPr="009363E3">
        <w:rPr>
          <w:rStyle w:val="StyleUnderline"/>
        </w:rPr>
        <w:t xml:space="preserve"> of smallpox</w:t>
      </w:r>
      <w:r w:rsidRPr="00724A8C">
        <w:rPr>
          <w:sz w:val="16"/>
        </w:rPr>
        <w:t>—as a deplorable tool Europeans had used to commit Native American genocide—</w:t>
      </w:r>
      <w:r w:rsidRPr="00AA3689">
        <w:rPr>
          <w:rStyle w:val="StyleUnderline"/>
        </w:rPr>
        <w:t>nor its status</w:t>
      </w:r>
      <w:r w:rsidRPr="009363E3">
        <w:rPr>
          <w:rStyle w:val="StyleUnderline"/>
        </w:rPr>
        <w:t xml:space="preserve"> as an internationally eradicated disease and thus a minimal threat</w:t>
      </w:r>
      <w:r w:rsidRPr="00724A8C">
        <w:rPr>
          <w:sz w:val="16"/>
        </w:rPr>
        <w:t>—</w:t>
      </w:r>
      <w:r w:rsidRPr="00AA3689">
        <w:rPr>
          <w:rStyle w:val="StyleUnderline"/>
        </w:rPr>
        <w:t>seemed to influence</w:t>
      </w:r>
      <w:r w:rsidRPr="009363E3">
        <w:rPr>
          <w:rStyle w:val="StyleUnderline"/>
        </w:rPr>
        <w:t xml:space="preserve"> the resurgence of </w:t>
      </w:r>
      <w:r w:rsidRPr="00AA3689">
        <w:rPr>
          <w:rStyle w:val="StyleUnderline"/>
        </w:rPr>
        <w:t>attention the U</w:t>
      </w:r>
      <w:r w:rsidRPr="009363E3">
        <w:rPr>
          <w:rStyle w:val="StyleUnderline"/>
        </w:rPr>
        <w:t xml:space="preserve">nited </w:t>
      </w:r>
      <w:r w:rsidRPr="00AA3689">
        <w:rPr>
          <w:rStyle w:val="StyleUnderline"/>
        </w:rPr>
        <w:t>S</w:t>
      </w:r>
      <w:r w:rsidRPr="009363E3">
        <w:rPr>
          <w:rStyle w:val="StyleUnderline"/>
        </w:rPr>
        <w:t xml:space="preserve">tates </w:t>
      </w:r>
      <w:r w:rsidRPr="00AA3689">
        <w:rPr>
          <w:rStyle w:val="StyleUnderline"/>
        </w:rPr>
        <w:t>gave smallpox</w:t>
      </w:r>
      <w:r w:rsidRPr="009363E3">
        <w:rPr>
          <w:rStyle w:val="StyleUnderline"/>
        </w:rPr>
        <w:t xml:space="preserve"> at the end of the Cold War</w:t>
      </w:r>
      <w:r w:rsidRPr="00724A8C">
        <w:rPr>
          <w:sz w:val="16"/>
        </w:rPr>
        <w:t xml:space="preserve">. </w:t>
      </w:r>
      <w:r w:rsidRPr="009363E3">
        <w:rPr>
          <w:rStyle w:val="Emphasis"/>
        </w:rPr>
        <w:t xml:space="preserve">In the context of the breakup of the Soviet Union, </w:t>
      </w:r>
      <w:r w:rsidRPr="00AA3689">
        <w:rPr>
          <w:rStyle w:val="Emphasis"/>
        </w:rPr>
        <w:t>U.S. national</w:t>
      </w:r>
      <w:r w:rsidRPr="009363E3">
        <w:rPr>
          <w:rStyle w:val="Emphasis"/>
        </w:rPr>
        <w:t xml:space="preserve"> </w:t>
      </w:r>
      <w:r w:rsidRPr="00AA3689">
        <w:rPr>
          <w:rStyle w:val="Emphasis"/>
        </w:rPr>
        <w:t>security</w:t>
      </w:r>
      <w:r w:rsidRPr="009363E3">
        <w:rPr>
          <w:rStyle w:val="Emphasis"/>
        </w:rPr>
        <w:t xml:space="preserve"> circles </w:t>
      </w:r>
      <w:r w:rsidRPr="00AA3689">
        <w:rPr>
          <w:rStyle w:val="Emphasis"/>
        </w:rPr>
        <w:t>feared its deployment by</w:t>
      </w:r>
      <w:r w:rsidRPr="009363E3">
        <w:rPr>
          <w:rStyle w:val="Emphasis"/>
        </w:rPr>
        <w:t xml:space="preserve"> so-called </w:t>
      </w:r>
      <w:r w:rsidRPr="00AA3689">
        <w:rPr>
          <w:rStyle w:val="Emphasis"/>
        </w:rPr>
        <w:t>terrorist</w:t>
      </w:r>
      <w:r w:rsidRPr="009363E3">
        <w:rPr>
          <w:rStyle w:val="Emphasis"/>
        </w:rPr>
        <w:t xml:space="preserve"> network</w:t>
      </w:r>
      <w:r w:rsidRPr="00AA3689">
        <w:rPr>
          <w:rStyle w:val="Emphasis"/>
        </w:rPr>
        <w:t>s</w:t>
      </w:r>
      <w:r w:rsidRPr="009363E3">
        <w:rPr>
          <w:rStyle w:val="Emphasis"/>
        </w:rPr>
        <w:t xml:space="preserve"> </w:t>
      </w:r>
      <w:r w:rsidRPr="00AA3689">
        <w:rPr>
          <w:rStyle w:val="Emphasis"/>
        </w:rPr>
        <w:t>and rogue states</w:t>
      </w:r>
      <w:r w:rsidRPr="00724A8C">
        <w:rPr>
          <w:sz w:val="16"/>
        </w:rPr>
        <w:t xml:space="preserve">. </w:t>
      </w:r>
      <w:r w:rsidRPr="009363E3">
        <w:rPr>
          <w:rStyle w:val="StyleUnderline"/>
        </w:rPr>
        <w:t xml:space="preserve">The </w:t>
      </w:r>
      <w:r w:rsidRPr="00AA3689">
        <w:rPr>
          <w:rStyle w:val="StyleUnderline"/>
        </w:rPr>
        <w:t>triumph of eradication</w:t>
      </w:r>
      <w:r w:rsidRPr="009363E3">
        <w:rPr>
          <w:rStyle w:val="StyleUnderline"/>
        </w:rPr>
        <w:t xml:space="preserve">, moreover, had </w:t>
      </w:r>
      <w:r w:rsidRPr="00AA3689">
        <w:rPr>
          <w:rStyle w:val="StyleUnderline"/>
        </w:rPr>
        <w:t>birthed a new dilemma: whether stocks</w:t>
      </w:r>
      <w:r w:rsidRPr="009363E3">
        <w:rPr>
          <w:rStyle w:val="StyleUnderline"/>
        </w:rPr>
        <w:t xml:space="preserve"> of variola</w:t>
      </w:r>
      <w:r w:rsidRPr="00724A8C">
        <w:rPr>
          <w:sz w:val="16"/>
        </w:rPr>
        <w:t xml:space="preserve"> (the virus that causes smallpox disease) </w:t>
      </w:r>
      <w:r w:rsidRPr="00AA3689">
        <w:rPr>
          <w:rStyle w:val="StyleUnderline"/>
        </w:rPr>
        <w:t>existed outside of</w:t>
      </w:r>
      <w:r w:rsidRPr="00724A8C">
        <w:rPr>
          <w:sz w:val="16"/>
        </w:rPr>
        <w:t xml:space="preserve"> World Health Organization (</w:t>
      </w:r>
      <w:r w:rsidRPr="00AA3689">
        <w:rPr>
          <w:rStyle w:val="StyleUnderline"/>
        </w:rPr>
        <w:t>WHO</w:t>
      </w:r>
      <w:r w:rsidRPr="00724A8C">
        <w:rPr>
          <w:sz w:val="16"/>
        </w:rPr>
        <w:t xml:space="preserve">) </w:t>
      </w:r>
      <w:r w:rsidRPr="009363E3">
        <w:rPr>
          <w:rStyle w:val="StyleUnderline"/>
        </w:rPr>
        <w:t>knowledge, and thus whether it should retain a few guarded stocks for prophylactic, research purposes</w:t>
      </w:r>
      <w:r w:rsidRPr="00724A8C">
        <w:rPr>
          <w:sz w:val="16"/>
        </w:rPr>
        <w:t>.36 The WHO would allow the United States and the former Soviet Union to hold onto stocks of variola—for research purposes—in their high-containment labs (the CDC and the Russian Research Institute for Viral Preparations, respectively).</w:t>
      </w:r>
      <w:r w:rsidRPr="00DC00B8">
        <w:rPr>
          <w:sz w:val="16"/>
        </w:rPr>
        <w:t>37</w:t>
      </w:r>
      <w:r w:rsidRPr="00724A8C">
        <w:rPr>
          <w:sz w:val="16"/>
        </w:rPr>
        <w:t xml:space="preserve"> </w:t>
      </w:r>
      <w:r w:rsidRPr="00AA3689">
        <w:rPr>
          <w:rStyle w:val="Emphasis"/>
        </w:rPr>
        <w:t>Thus</w:t>
      </w:r>
      <w:r w:rsidRPr="009363E3">
        <w:rPr>
          <w:rStyle w:val="Emphasis"/>
        </w:rPr>
        <w:t xml:space="preserve">, the public health </w:t>
      </w:r>
      <w:r w:rsidRPr="00AA3689">
        <w:rPr>
          <w:rStyle w:val="Emphasis"/>
        </w:rPr>
        <w:t>triumph of smallpox eradication contorted</w:t>
      </w:r>
      <w:r w:rsidRPr="009363E3">
        <w:rPr>
          <w:rStyle w:val="Emphasis"/>
        </w:rPr>
        <w:t xml:space="preserve">, within the U.S. national security community, </w:t>
      </w:r>
      <w:r w:rsidRPr="00AA3689">
        <w:rPr>
          <w:rStyle w:val="Emphasis"/>
        </w:rPr>
        <w:t>into a problem of U.S. vulnerability</w:t>
      </w:r>
      <w:r w:rsidRPr="00724A8C">
        <w:rPr>
          <w:sz w:val="16"/>
        </w:rPr>
        <w:t xml:space="preserve">—a population with little immunity to smallpox and thus highly susceptible to a smallpox bioweapons attack. </w:t>
      </w:r>
      <w:r w:rsidRPr="009363E3">
        <w:rPr>
          <w:rStyle w:val="StyleUnderline"/>
        </w:rPr>
        <w:t>The post-9 / 11 era drastically escalated this post-eradication specter, painting Iraq in particular as a looming threat.</w:t>
      </w:r>
      <w:r w:rsidRPr="00724A8C">
        <w:rPr>
          <w:sz w:val="16"/>
        </w:rPr>
        <w:t xml:space="preserve">38 </w:t>
      </w:r>
      <w:r w:rsidRPr="009363E3">
        <w:rPr>
          <w:rStyle w:val="StyleUnderline"/>
        </w:rPr>
        <w:t>This was extraordinarily ironic since the only military deployment of smallpox has been by Europeans against Native Americans</w:t>
      </w:r>
      <w:r w:rsidRPr="00724A8C">
        <w:rPr>
          <w:sz w:val="16"/>
        </w:rPr>
        <w:t xml:space="preserve"> (</w:t>
      </w:r>
      <w:r w:rsidRPr="009363E3">
        <w:rPr>
          <w:rStyle w:val="StyleUnderline"/>
        </w:rPr>
        <w:t>not to mention the false victimhood the United States adopted to justify the 2003 invasion of Iraq</w:t>
      </w:r>
      <w:r w:rsidRPr="00724A8C">
        <w:rPr>
          <w:sz w:val="16"/>
        </w:rPr>
        <w:t xml:space="preserve">). </w:t>
      </w:r>
      <w:r w:rsidRPr="009363E3">
        <w:rPr>
          <w:rStyle w:val="StyleUnderline"/>
        </w:rPr>
        <w:t xml:space="preserve">This incongruity notwithstanding, </w:t>
      </w:r>
      <w:r w:rsidRPr="00AA3689">
        <w:rPr>
          <w:rStyle w:val="StyleUnderline"/>
        </w:rPr>
        <w:t>the U</w:t>
      </w:r>
      <w:r w:rsidRPr="009363E3">
        <w:rPr>
          <w:rStyle w:val="StyleUnderline"/>
        </w:rPr>
        <w:t xml:space="preserve">nited </w:t>
      </w:r>
      <w:r w:rsidRPr="00AA3689">
        <w:rPr>
          <w:rStyle w:val="StyleUnderline"/>
        </w:rPr>
        <w:t>S</w:t>
      </w:r>
      <w:r w:rsidRPr="009363E3">
        <w:rPr>
          <w:rStyle w:val="StyleUnderline"/>
        </w:rPr>
        <w:t xml:space="preserve">tates </w:t>
      </w:r>
      <w:r w:rsidRPr="00AA3689">
        <w:rPr>
          <w:rStyle w:val="StyleUnderline"/>
        </w:rPr>
        <w:t>embarked on hazardous research</w:t>
      </w:r>
      <w:r w:rsidRPr="009363E3">
        <w:rPr>
          <w:rStyle w:val="StyleUnderline"/>
        </w:rPr>
        <w:t xml:space="preserve"> on the variola virus</w:t>
      </w:r>
      <w:r w:rsidRPr="00724A8C">
        <w:rPr>
          <w:sz w:val="16"/>
        </w:rPr>
        <w:t>—</w:t>
      </w:r>
      <w:r w:rsidRPr="009363E3">
        <w:rPr>
          <w:rStyle w:val="StyleUnderline"/>
        </w:rPr>
        <w:t xml:space="preserve">namely, </w:t>
      </w:r>
      <w:r w:rsidRPr="00AA3689">
        <w:rPr>
          <w:rStyle w:val="StyleUnderline"/>
        </w:rPr>
        <w:t>genetic engineering</w:t>
      </w:r>
      <w:r w:rsidRPr="009363E3">
        <w:rPr>
          <w:rStyle w:val="StyleUnderline"/>
        </w:rPr>
        <w:t xml:space="preserve"> of novel strains</w:t>
      </w:r>
      <w:r w:rsidRPr="00724A8C">
        <w:rPr>
          <w:sz w:val="16"/>
        </w:rPr>
        <w:t xml:space="preserve">. </w:t>
      </w:r>
      <w:r w:rsidRPr="009363E3">
        <w:rPr>
          <w:rStyle w:val="Emphasis"/>
        </w:rPr>
        <w:t xml:space="preserve">These are </w:t>
      </w:r>
      <w:r w:rsidRPr="00AA3689">
        <w:rPr>
          <w:rStyle w:val="Emphasis"/>
        </w:rPr>
        <w:t>strains to which</w:t>
      </w:r>
      <w:r w:rsidRPr="00724A8C">
        <w:rPr>
          <w:sz w:val="16"/>
        </w:rPr>
        <w:t>—by virtue of their novelty—</w:t>
      </w:r>
      <w:r w:rsidRPr="00AA3689">
        <w:rPr>
          <w:rStyle w:val="Emphasis"/>
        </w:rPr>
        <w:t>humans would have</w:t>
      </w:r>
      <w:r w:rsidRPr="009363E3">
        <w:rPr>
          <w:rStyle w:val="Emphasis"/>
        </w:rPr>
        <w:t xml:space="preserve"> little or </w:t>
      </w:r>
      <w:r w:rsidRPr="00AA3689">
        <w:rPr>
          <w:rStyle w:val="Emphasis"/>
        </w:rPr>
        <w:t>no immunity</w:t>
      </w:r>
      <w:r w:rsidRPr="00724A8C">
        <w:rPr>
          <w:sz w:val="16"/>
        </w:rPr>
        <w:t xml:space="preserve">. As with other instances of pathogen proliferation in the name of biodefense, the strategy was to prepare for and pre-empt others who may be doing the same thing. In 2004, the United States put forward a request to the WHO, in charge of overseeing smallpox studies, for approval to conduct genetic engineering experiments with variola, including creating cross-species hybrids by splicing variola genes into the genomes of other orthopoxviruses; if approved, it would change the 1994 WHO guideline banning such work (WHO 2004). This request was considered at the World Health Assembly meeting in May 2005. </w:t>
      </w:r>
      <w:r w:rsidRPr="00AA3689">
        <w:rPr>
          <w:rStyle w:val="StyleUnderline"/>
        </w:rPr>
        <w:t>It met with substantial opposition from many</w:t>
      </w:r>
      <w:r w:rsidRPr="00724A8C">
        <w:rPr>
          <w:rStyle w:val="StyleUnderline"/>
        </w:rPr>
        <w:t xml:space="preserve"> countries </w:t>
      </w:r>
      <w:r w:rsidRPr="00AA3689">
        <w:rPr>
          <w:rStyle w:val="StyleUnderline"/>
        </w:rPr>
        <w:t>expressing concern about</w:t>
      </w:r>
      <w:r w:rsidRPr="00724A8C">
        <w:rPr>
          <w:rStyle w:val="StyleUnderline"/>
        </w:rPr>
        <w:t xml:space="preserve"> this escalation of research and potential accidental </w:t>
      </w:r>
      <w:r w:rsidRPr="00AA3689">
        <w:rPr>
          <w:rStyle w:val="StyleUnderline"/>
        </w:rPr>
        <w:t>escapes</w:t>
      </w:r>
      <w:r w:rsidRPr="00724A8C">
        <w:rPr>
          <w:sz w:val="16"/>
        </w:rPr>
        <w:t xml:space="preserve">. </w:t>
      </w:r>
      <w:r w:rsidRPr="00724A8C">
        <w:rPr>
          <w:rStyle w:val="StyleUnderline"/>
        </w:rPr>
        <w:t>Nevertheless, the WHO approved all but the most extreme genetic engineering activities</w:t>
      </w:r>
      <w:r w:rsidRPr="00724A8C">
        <w:rPr>
          <w:sz w:val="16"/>
        </w:rPr>
        <w:t xml:space="preserve"> (i.e., the splicing of variola genes into other orthopoxviruses) (Enserink 2005). </w:t>
      </w:r>
      <w:r w:rsidRPr="00724A8C">
        <w:rPr>
          <w:rStyle w:val="StyleUnderline"/>
        </w:rPr>
        <w:t xml:space="preserve">In 2007, </w:t>
      </w:r>
      <w:r w:rsidRPr="00AA3689">
        <w:rPr>
          <w:rStyle w:val="StyleUnderline"/>
        </w:rPr>
        <w:t>the</w:t>
      </w:r>
      <w:r w:rsidRPr="00724A8C">
        <w:rPr>
          <w:rStyle w:val="StyleUnderline"/>
        </w:rPr>
        <w:t xml:space="preserve"> </w:t>
      </w:r>
      <w:r w:rsidRPr="00AA3689">
        <w:rPr>
          <w:rStyle w:val="StyleUnderline"/>
        </w:rPr>
        <w:t>WHO finally banned all research</w:t>
      </w:r>
      <w:r w:rsidRPr="00724A8C">
        <w:rPr>
          <w:rStyle w:val="StyleUnderline"/>
        </w:rPr>
        <w:t xml:space="preserve"> involving genetic engineering of the variola virus, </w:t>
      </w:r>
      <w:r w:rsidRPr="00AA3689">
        <w:rPr>
          <w:rStyle w:val="StyleUnderline"/>
        </w:rPr>
        <w:t>after pushback by</w:t>
      </w:r>
      <w:r w:rsidRPr="00724A8C">
        <w:rPr>
          <w:rStyle w:val="StyleUnderline"/>
        </w:rPr>
        <w:t xml:space="preserve"> many member countries and NGOs, particularly from </w:t>
      </w:r>
      <w:r w:rsidRPr="00AA3689">
        <w:rPr>
          <w:rStyle w:val="StyleUnderline"/>
        </w:rPr>
        <w:t>the Global South</w:t>
      </w:r>
      <w:r w:rsidRPr="00724A8C">
        <w:rPr>
          <w:rStyle w:val="StyleUnderline"/>
        </w:rPr>
        <w:t>,</w:t>
      </w:r>
      <w:r w:rsidRPr="00724A8C">
        <w:rPr>
          <w:sz w:val="16"/>
        </w:rPr>
        <w:t xml:space="preserve"> including the Sunshine Project and the Third World Network, a transnational development and environmental policy NGO based in </w:t>
      </w:r>
      <w:r w:rsidRPr="00724A8C">
        <w:rPr>
          <w:sz w:val="16"/>
        </w:rPr>
        <w:lastRenderedPageBreak/>
        <w:t xml:space="preserve">Malaysia (Third World Network 2007b). </w:t>
      </w:r>
      <w:r w:rsidRPr="00AA3689">
        <w:rPr>
          <w:rStyle w:val="Emphasis"/>
        </w:rPr>
        <w:t>The U.S. push for genetic engineering highlighted</w:t>
      </w:r>
      <w:r w:rsidRPr="00724A8C">
        <w:rPr>
          <w:rStyle w:val="Emphasis"/>
        </w:rPr>
        <w:t xml:space="preserve"> once again a </w:t>
      </w:r>
      <w:r w:rsidRPr="00AA3689">
        <w:rPr>
          <w:rStyle w:val="Emphasis"/>
        </w:rPr>
        <w:t>faith in technoscience</w:t>
      </w:r>
      <w:r w:rsidRPr="00724A8C">
        <w:rPr>
          <w:sz w:val="16"/>
        </w:rPr>
        <w:t>—</w:t>
      </w:r>
      <w:r w:rsidRPr="00AA3689">
        <w:rPr>
          <w:rStyle w:val="Emphasis"/>
        </w:rPr>
        <w:t>as long as it remained under</w:t>
      </w:r>
      <w:r w:rsidRPr="00724A8C">
        <w:rPr>
          <w:rStyle w:val="Emphasis"/>
        </w:rPr>
        <w:t xml:space="preserve"> the </w:t>
      </w:r>
      <w:r w:rsidRPr="00AA3689">
        <w:rPr>
          <w:rStyle w:val="Emphasis"/>
        </w:rPr>
        <w:t>purview of U.S.</w:t>
      </w:r>
      <w:r w:rsidRPr="00724A8C">
        <w:rPr>
          <w:rStyle w:val="Emphasis"/>
        </w:rPr>
        <w:t xml:space="preserve"> state </w:t>
      </w:r>
      <w:r w:rsidRPr="00AA3689">
        <w:rPr>
          <w:rStyle w:val="Emphasis"/>
        </w:rPr>
        <w:t>biosecurity</w:t>
      </w:r>
      <w:r w:rsidRPr="00724A8C">
        <w:rPr>
          <w:sz w:val="16"/>
        </w:rPr>
        <w:t xml:space="preserve">. </w:t>
      </w:r>
      <w:r w:rsidRPr="00724A8C">
        <w:rPr>
          <w:rStyle w:val="StyleUnderline"/>
        </w:rPr>
        <w:t>The United States, moreover, relaxed its overall restraints on smallpox research in the post-9 / 11 climate</w:t>
      </w:r>
      <w:r w:rsidRPr="00724A8C">
        <w:rPr>
          <w:sz w:val="16"/>
        </w:rPr>
        <w:t>—</w:t>
      </w:r>
      <w:r w:rsidRPr="00724A8C">
        <w:rPr>
          <w:rStyle w:val="StyleUnderline"/>
        </w:rPr>
        <w:t>by continuing to postpone destroying variola stocks</w:t>
      </w:r>
      <w:r w:rsidRPr="00724A8C">
        <w:rPr>
          <w:sz w:val="16"/>
        </w:rPr>
        <w:t xml:space="preserve">. Soon after the WHO agreed to allow the United States and the former USSR to hold onto stocks of the variola virus for research purposes in 1984, it had recommended their destruction once sufficient information had been garnered. </w:t>
      </w:r>
      <w:r w:rsidRPr="00724A8C">
        <w:rPr>
          <w:rStyle w:val="StyleUnderline"/>
        </w:rPr>
        <w:t>In 1990, the WHO assessed that enough research had been conducted (e.g., genome sequencing and clone fragment libraries</w:t>
      </w:r>
      <w:r w:rsidRPr="00724A8C">
        <w:rPr>
          <w:sz w:val="16"/>
        </w:rPr>
        <w:t>39</w:t>
      </w:r>
      <w:r w:rsidRPr="00724A8C">
        <w:rPr>
          <w:rStyle w:val="StyleUnderline"/>
        </w:rPr>
        <w:t>) and set a date for the destruction of the remaining stocks</w:t>
      </w:r>
      <w:r w:rsidRPr="00724A8C">
        <w:rPr>
          <w:sz w:val="16"/>
        </w:rPr>
        <w:t xml:space="preserve">—1993. </w:t>
      </w:r>
      <w:r w:rsidRPr="00724A8C">
        <w:rPr>
          <w:rStyle w:val="StyleUnderline"/>
        </w:rPr>
        <w:t>Yet, when that time came, the WHO postponed destruction to 1995 due primarily to pressure from the United States and Russia, both of which argued that they still needed the stocks for further research and to develop new countermeasures</w:t>
      </w:r>
      <w:r w:rsidRPr="00724A8C">
        <w:rPr>
          <w:sz w:val="16"/>
        </w:rPr>
        <w:t xml:space="preserve">. Proponents of postponement even cited the achievement of full genome sequencing—intended to obviate the need for preserving viral samples—as presenting a new danger: scientists could use this to re-create the variola virus (Mahy et al. 1993; Hammond 2007). </w:t>
      </w:r>
      <w:r w:rsidRPr="00AA3689">
        <w:rPr>
          <w:rStyle w:val="Emphasis"/>
        </w:rPr>
        <w:t>Technoscientific advancement</w:t>
      </w:r>
      <w:r w:rsidRPr="00724A8C">
        <w:rPr>
          <w:rStyle w:val="Emphasis"/>
        </w:rPr>
        <w:t xml:space="preserve"> had </w:t>
      </w:r>
      <w:r w:rsidRPr="00AA3689">
        <w:rPr>
          <w:rStyle w:val="Emphasis"/>
        </w:rPr>
        <w:t>generated more risk, yet remained</w:t>
      </w:r>
      <w:r w:rsidRPr="00724A8C">
        <w:rPr>
          <w:rStyle w:val="Emphasis"/>
        </w:rPr>
        <w:t xml:space="preserve"> the </w:t>
      </w:r>
      <w:r w:rsidRPr="00AA3689">
        <w:rPr>
          <w:rStyle w:val="Emphasis"/>
        </w:rPr>
        <w:t>mainstay of U.S. decision making</w:t>
      </w:r>
      <w:r w:rsidRPr="00724A8C">
        <w:rPr>
          <w:rStyle w:val="Emphasis"/>
        </w:rPr>
        <w:t xml:space="preserve"> in its pursuit to control variola</w:t>
      </w:r>
      <w:r w:rsidRPr="00724A8C">
        <w:rPr>
          <w:sz w:val="16"/>
        </w:rPr>
        <w:t xml:space="preserve">. Over the years many nations and independent organizations internationally as well as within the United States have argued for the destruction of these remaining stocks to stem potential proliferation of variola. But in the post-9 / 11 climate, the U.S. biodefense community has only further entrenched its position to retain the stocks in the name of national security. In 2002, after two subsequent postponements, destruction of the stocks was postponed indefinitely (Third World Network 2007b; WHO 1999). </w:t>
      </w:r>
      <w:r w:rsidRPr="00724A8C">
        <w:rPr>
          <w:rStyle w:val="StyleUnderline"/>
        </w:rPr>
        <w:t>The biosecurity regime has been successful in shifting attention away from the dangers that the research industry internally generates</w:t>
      </w:r>
      <w:r w:rsidRPr="00724A8C">
        <w:rPr>
          <w:sz w:val="16"/>
        </w:rPr>
        <w:t>—</w:t>
      </w:r>
      <w:r w:rsidRPr="00724A8C">
        <w:rPr>
          <w:rStyle w:val="StyleUnderline"/>
        </w:rPr>
        <w:t>in the form of lab accidents, leaks, and other mistakes, as well as mal-intended deployment by industry insiders like Bruce Ivins, the white male biodefense scientist who was the FBI’s final suspect in the anthrax mailings of 2001</w:t>
      </w:r>
      <w:r w:rsidRPr="00724A8C">
        <w:rPr>
          <w:sz w:val="16"/>
        </w:rPr>
        <w:t xml:space="preserve">. </w:t>
      </w:r>
      <w:r w:rsidRPr="00AA3689">
        <w:rPr>
          <w:rStyle w:val="Emphasis"/>
        </w:rPr>
        <w:t>It is</w:t>
      </w:r>
      <w:r w:rsidRPr="00724A8C">
        <w:rPr>
          <w:rStyle w:val="Emphasis"/>
        </w:rPr>
        <w:t xml:space="preserve"> precisely the </w:t>
      </w:r>
      <w:r w:rsidRPr="00AA3689">
        <w:rPr>
          <w:rStyle w:val="Emphasis"/>
        </w:rPr>
        <w:t>buildup of domestic U.S. bio</w:t>
      </w:r>
      <w:r w:rsidRPr="00724A8C">
        <w:rPr>
          <w:rStyle w:val="Emphasis"/>
        </w:rPr>
        <w:t xml:space="preserve">logical </w:t>
      </w:r>
      <w:r w:rsidRPr="00AA3689">
        <w:rPr>
          <w:rStyle w:val="Emphasis"/>
        </w:rPr>
        <w:t>war</w:t>
      </w:r>
      <w:r w:rsidRPr="00724A8C">
        <w:rPr>
          <w:rStyle w:val="Emphasis"/>
        </w:rPr>
        <w:t xml:space="preserve">fare </w:t>
      </w:r>
      <w:r w:rsidRPr="00AA3689">
        <w:rPr>
          <w:rStyle w:val="Emphasis"/>
        </w:rPr>
        <w:t>capacity that poses a tangible</w:t>
      </w:r>
      <w:r w:rsidRPr="00724A8C">
        <w:rPr>
          <w:rStyle w:val="Emphasis"/>
        </w:rPr>
        <w:t xml:space="preserve">, grave </w:t>
      </w:r>
      <w:r w:rsidRPr="00AA3689">
        <w:rPr>
          <w:rStyle w:val="Emphasis"/>
        </w:rPr>
        <w:t>danger, domestically and internationally, to those</w:t>
      </w:r>
      <w:r w:rsidRPr="00724A8C">
        <w:rPr>
          <w:rStyle w:val="Emphasis"/>
        </w:rPr>
        <w:t xml:space="preserve"> intentionally </w:t>
      </w:r>
      <w:r w:rsidRPr="00AA3689">
        <w:rPr>
          <w:rStyle w:val="Emphasis"/>
        </w:rPr>
        <w:t>targeted</w:t>
      </w:r>
      <w:r w:rsidRPr="00724A8C">
        <w:rPr>
          <w:rStyle w:val="Emphasis"/>
        </w:rPr>
        <w:t xml:space="preserve"> </w:t>
      </w:r>
      <w:r w:rsidRPr="00AA3689">
        <w:rPr>
          <w:rStyle w:val="Emphasis"/>
        </w:rPr>
        <w:t>by the U.S.</w:t>
      </w:r>
      <w:r w:rsidRPr="00724A8C">
        <w:rPr>
          <w:rStyle w:val="Emphasis"/>
        </w:rPr>
        <w:t xml:space="preserve"> national security regime</w:t>
      </w:r>
      <w:r w:rsidRPr="00724A8C">
        <w:rPr>
          <w:sz w:val="16"/>
        </w:rPr>
        <w:t>—Arabs, Muslims, and other negatively racialized groups and nations—</w:t>
      </w:r>
      <w:r w:rsidRPr="00724A8C">
        <w:rPr>
          <w:rStyle w:val="Emphasis"/>
        </w:rPr>
        <w:t>as well as those affected by the biohazards of the research process itself</w:t>
      </w:r>
      <w:r w:rsidRPr="00724A8C">
        <w:rPr>
          <w:sz w:val="16"/>
        </w:rPr>
        <w:t xml:space="preserve">—lab workers and others in physical proximity of dangerous biological agents. </w:t>
      </w:r>
      <w:r w:rsidRPr="00AA3689">
        <w:rPr>
          <w:rStyle w:val="StyleUnderline"/>
        </w:rPr>
        <w:t>That</w:t>
      </w:r>
      <w:r w:rsidRPr="00724A8C">
        <w:rPr>
          <w:rStyle w:val="StyleUnderline"/>
        </w:rPr>
        <w:t xml:space="preserve"> the </w:t>
      </w:r>
      <w:r w:rsidRPr="00AA3689">
        <w:rPr>
          <w:rStyle w:val="StyleUnderline"/>
        </w:rPr>
        <w:t>buildup continues despite these</w:t>
      </w:r>
      <w:r w:rsidRPr="00724A8C">
        <w:rPr>
          <w:rStyle w:val="StyleUnderline"/>
        </w:rPr>
        <w:t xml:space="preserve"> severe </w:t>
      </w:r>
      <w:r w:rsidRPr="00AA3689">
        <w:rPr>
          <w:rStyle w:val="StyleUnderline"/>
        </w:rPr>
        <w:t>costs attests to the power exerted by U.S. bio-imperialism</w:t>
      </w:r>
      <w:r w:rsidRPr="00724A8C">
        <w:rPr>
          <w:rStyle w:val="StyleUnderline"/>
        </w:rPr>
        <w:t xml:space="preserve"> and the national security state and industry interests that drive it</w:t>
      </w:r>
      <w:r w:rsidRPr="00724A8C">
        <w:rPr>
          <w:sz w:val="16"/>
        </w:rPr>
        <w:t>.</w:t>
      </w:r>
    </w:p>
    <w:p w14:paraId="77B2F4CB" w14:textId="1DC9E46F" w:rsidR="00143118" w:rsidRDefault="00143118" w:rsidP="00143118">
      <w:pPr>
        <w:pStyle w:val="Heading3"/>
      </w:pPr>
      <w:r>
        <w:lastRenderedPageBreak/>
        <w:t>Impact---Extinction---1NC</w:t>
      </w:r>
    </w:p>
    <w:p w14:paraId="52E55481" w14:textId="6A5FFCA7" w:rsidR="00143118" w:rsidRPr="00143118" w:rsidRDefault="00143118" w:rsidP="00143118">
      <w:pPr>
        <w:pStyle w:val="Heading4"/>
        <w:rPr>
          <w:b w:val="0"/>
          <w:bCs/>
          <w:color w:val="000000"/>
        </w:rPr>
      </w:pPr>
      <w:r>
        <w:rPr>
          <w:color w:val="000000"/>
        </w:rPr>
        <w:t xml:space="preserve">Capitalism causes extinction---laundry list. </w:t>
      </w:r>
      <w:r w:rsidR="009D54FF">
        <w:rPr>
          <w:b w:val="0"/>
          <w:bCs/>
          <w:color w:val="000000"/>
        </w:rPr>
        <w:t xml:space="preserve">Ecological tipping points, corporate extractivism, wars. </w:t>
      </w:r>
    </w:p>
    <w:p w14:paraId="42E7C61C" w14:textId="75AFEB98" w:rsidR="00143118" w:rsidRPr="009D54FF" w:rsidRDefault="00143118" w:rsidP="00143118">
      <w:r>
        <w:rPr>
          <w:b/>
          <w:sz w:val="26"/>
          <w:szCs w:val="26"/>
        </w:rPr>
        <w:t>Street, 2023</w:t>
      </w:r>
      <w:r>
        <w:t xml:space="preserve"> </w:t>
      </w:r>
      <w:r w:rsidRPr="009D54FF">
        <w:t>(Paul Street is an independent progressive policy researcher, award-winning journalist, historian, author and speaker, and author of seven books. “Kill Capitalism Before It Kills Us,” CounterPunch 1-27-23, https://www.paulstreet.org/kill-capitalism-before-it-kills-us/ spp)</w:t>
      </w:r>
    </w:p>
    <w:p w14:paraId="50A7F391" w14:textId="77777777" w:rsidR="00143118" w:rsidRDefault="00143118" w:rsidP="00143118">
      <w:r>
        <w:rPr>
          <w:sz w:val="16"/>
          <w:szCs w:val="16"/>
        </w:rPr>
        <w:t>Radicals seek to go to the root of current problems, taking on the main currents beneath the melting ice brought to us by capitalist “modernity.” Liberals and progressives prefer to skate around on the liquifying surface.</w:t>
      </w:r>
    </w:p>
    <w:p w14:paraId="5637E1E2" w14:textId="77777777" w:rsidR="00143118" w:rsidRDefault="00143118" w:rsidP="00143118">
      <w:pPr>
        <w:rPr>
          <w:u w:val="single"/>
        </w:rPr>
      </w:pPr>
      <w:r>
        <w:rPr>
          <w:sz w:val="16"/>
          <w:szCs w:val="16"/>
        </w:rPr>
        <w:t>Take the (just-suggested) topic of climate change, arguably the biggest issue of our or any time (</w:t>
      </w:r>
      <w:r>
        <w:rPr>
          <w:highlight w:val="cyan"/>
          <w:u w:val="single"/>
        </w:rPr>
        <w:t>there’s no democracy, common good, equality and social justice on a dead planet</w:t>
      </w:r>
      <w:r>
        <w:rPr>
          <w:u w:val="single"/>
        </w:rPr>
        <w:t>).</w:t>
      </w:r>
    </w:p>
    <w:p w14:paraId="38E17DA2" w14:textId="77777777" w:rsidR="00143118" w:rsidRDefault="00143118" w:rsidP="00143118">
      <w:r>
        <w:rPr>
          <w:sz w:val="16"/>
          <w:szCs w:val="16"/>
        </w:rPr>
        <w:t>Turning the Planet into a Giant Greenhouse Gas Chamber</w:t>
      </w:r>
    </w:p>
    <w:p w14:paraId="3D9D8439" w14:textId="77777777" w:rsidR="00143118" w:rsidRDefault="00143118" w:rsidP="00143118">
      <w:r>
        <w:rPr>
          <w:sz w:val="16"/>
          <w:szCs w:val="16"/>
        </w:rPr>
        <w:t xml:space="preserve">A recent episode of the archetypal progressive media outlet Democracy Now (DN) was dedicated to arguing the obviously accurate fact that recent </w:t>
      </w:r>
      <w:r>
        <w:rPr>
          <w:u w:val="single"/>
        </w:rPr>
        <w:t>extreme and lethal weather</w:t>
      </w:r>
      <w:r>
        <w:rPr>
          <w:sz w:val="16"/>
          <w:szCs w:val="16"/>
        </w:rPr>
        <w:t xml:space="preserve"> — more frequent and extreme storms, rainfalls, floods, snowfalls, heat, drought — </w:t>
      </w:r>
      <w:r>
        <w:rPr>
          <w:u w:val="single"/>
        </w:rPr>
        <w:t xml:space="preserve">are the result of anthropogenic </w:t>
      </w:r>
      <w:r>
        <w:rPr>
          <w:sz w:val="16"/>
          <w:szCs w:val="16"/>
        </w:rPr>
        <w:t xml:space="preserve">(human-caused) </w:t>
      </w:r>
      <w:r>
        <w:rPr>
          <w:u w:val="single"/>
        </w:rPr>
        <w:t>climate change and</w:t>
      </w:r>
      <w:r>
        <w:rPr>
          <w:sz w:val="16"/>
          <w:szCs w:val="16"/>
        </w:rPr>
        <w:t xml:space="preserve"> most especially from </w:t>
      </w:r>
      <w:r>
        <w:rPr>
          <w:u w:val="single"/>
        </w:rPr>
        <w:t>the excessive burning of fossil fuels</w:t>
      </w:r>
      <w:r>
        <w:rPr>
          <w:sz w:val="16"/>
          <w:szCs w:val="16"/>
        </w:rPr>
        <w:t xml:space="preserve"> (coal, oil, and gas). Reflecting on recent deadly flooding in California, a UCLA climate scientist explained to DN what has long been well known in his field:</w:t>
      </w:r>
    </w:p>
    <w:p w14:paraId="5EE64669" w14:textId="77777777" w:rsidR="00143118" w:rsidRDefault="00143118" w:rsidP="00143118">
      <w:r>
        <w:rPr>
          <w:sz w:val="16"/>
          <w:szCs w:val="16"/>
        </w:rPr>
        <w:t>“All weather events {today} are evolving in the context of a changed climate… The question is, really, to what extent is climate change influencing certain kinds of events, not really whether it is in the first place….in this case, we know that the primary link between climate change and extreme precipitation events is through a fairly basic fundamental principle of atmospheric thermodynamics. That sounds complicated, but it just comes down to the fact that the atmosphere has a much higher capacity to hold water vapor when it’s warmer. In fact, the increase in the water vapor-holding capacity of the atmosphere is exponential, even for a linear or an incremental warming.”</w:t>
      </w:r>
    </w:p>
    <w:p w14:paraId="432823D4" w14:textId="77777777" w:rsidR="00143118" w:rsidRDefault="00143118" w:rsidP="00143118">
      <w:r>
        <w:rPr>
          <w:sz w:val="16"/>
          <w:szCs w:val="16"/>
        </w:rPr>
        <w:t>Climate warming is clearly behind the recent record-setting winter heat-wave in Europe, the rising heat that has sparked drought and rampant wildfires in the US-American West, and numerous other forms and symptoms of extreme weather at home and abroad. It is also behind the deep freeze “polar vortexes” that have chilled much of the US has experienced in recent years.  These are a result of the meandering northern jet streams produced by the accelerated warming of the Arctic that has resulted from “modern civilization’s” massive carbon emissions. As the Buffalo meteorologist Don Paul explained to the “P”BS NewsHour three days after last Christmas, reflecting on an epic winter storm that had killed 38 people in his city by the time he spoke:</w:t>
      </w:r>
    </w:p>
    <w:p w14:paraId="75F35541" w14:textId="77777777" w:rsidR="00143118" w:rsidRDefault="00143118" w:rsidP="00143118">
      <w:r>
        <w:rPr>
          <w:sz w:val="16"/>
          <w:szCs w:val="16"/>
        </w:rPr>
        <w:t>“The Arctic, which is warming two to three times faster than the rest of the globe, by warming up has caused the polar jet stream episodically to weaken. A strong polar vortex keeps most of the polar air bottled up over the polar region. But when that polar jet weakens, it can allow episodic stretching of the polar vortex far to the south, generally east of the Rockies. And this can happen in the midst of an otherwise milder-than-average winter. It sounds counterintuitive, especially to nonscientist denialists, but we can see some of the most extreme winter weather events for short periods.  And, as you may have heard by now, we’re going to — most of the eastern two-thirds of the country are going to go back to well-above-average temperatures over the next three or four days into next week. A lot of the snow will melt, but it’s not going to erase the tragedy…. these episodes not only will be happening more often, but they already have been happening more often than prior to the accelerated warming… we have also seen some tropical events that appear to be related to the change in the jet stream.”</w:t>
      </w:r>
    </w:p>
    <w:p w14:paraId="131A8545" w14:textId="77777777" w:rsidR="00143118" w:rsidRDefault="00143118" w:rsidP="00143118">
      <w:r>
        <w:rPr>
          <w:u w:val="single"/>
        </w:rPr>
        <w:t xml:space="preserve">Extreme weather is coming harder and faster than the climate scientists originally thought, suggesting rather forcefully that </w:t>
      </w:r>
      <w:r>
        <w:rPr>
          <w:highlight w:val="cyan"/>
          <w:u w:val="single"/>
        </w:rPr>
        <w:t>the climate catastrophe</w:t>
      </w:r>
      <w:r>
        <w:rPr>
          <w:sz w:val="16"/>
          <w:szCs w:val="16"/>
        </w:rPr>
        <w:t xml:space="preserve"> – “crisis” doesn’t do the problem justice –</w:t>
      </w:r>
      <w:r>
        <w:rPr>
          <w:sz w:val="16"/>
          <w:szCs w:val="16"/>
          <w:highlight w:val="cyan"/>
        </w:rPr>
        <w:t xml:space="preserve"> </w:t>
      </w:r>
      <w:r>
        <w:rPr>
          <w:highlight w:val="cyan"/>
          <w:u w:val="single"/>
        </w:rPr>
        <w:t>is already underway</w:t>
      </w:r>
      <w:r>
        <w:rPr>
          <w:sz w:val="16"/>
          <w:szCs w:val="16"/>
          <w:highlight w:val="cyan"/>
        </w:rPr>
        <w:t>.</w:t>
      </w:r>
      <w:r>
        <w:rPr>
          <w:sz w:val="16"/>
          <w:szCs w:val="16"/>
        </w:rPr>
        <w:t xml:space="preserve"> It’s not just something for “our grandchildren” to deal with. Consider some crucial findings. And it’s going to get worse in the coming years. According to Nature:</w:t>
      </w:r>
    </w:p>
    <w:p w14:paraId="7B7755B2" w14:textId="77777777" w:rsidR="00143118" w:rsidRDefault="00143118" w:rsidP="00143118">
      <w:pPr>
        <w:rPr>
          <w:highlight w:val="cyan"/>
          <w:u w:val="single"/>
        </w:rPr>
      </w:pPr>
      <w:r>
        <w:rPr>
          <w:u w:val="single"/>
        </w:rPr>
        <w:t>“Arctic permafrost stores</w:t>
      </w:r>
      <w:r>
        <w:rPr>
          <w:sz w:val="16"/>
          <w:szCs w:val="16"/>
        </w:rPr>
        <w:t xml:space="preserve"> nearly 1,700 billion metric tons of </w:t>
      </w:r>
      <w:r>
        <w:rPr>
          <w:u w:val="single"/>
        </w:rPr>
        <w:t xml:space="preserve">frozen and thawing carbon. </w:t>
      </w:r>
      <w:r>
        <w:rPr>
          <w:highlight w:val="cyan"/>
          <w:u w:val="single"/>
        </w:rPr>
        <w:t>Anthropogenic warming threatens to release</w:t>
      </w:r>
      <w:r>
        <w:rPr>
          <w:u w:val="single"/>
        </w:rPr>
        <w:t xml:space="preserve"> an unknown quantity of this </w:t>
      </w:r>
      <w:r>
        <w:rPr>
          <w:highlight w:val="cyan"/>
          <w:u w:val="single"/>
        </w:rPr>
        <w:t>carbon into the atmosphere</w:t>
      </w:r>
      <w:r>
        <w:rPr>
          <w:sz w:val="16"/>
          <w:szCs w:val="16"/>
        </w:rPr>
        <w:t xml:space="preserve">.… Carbon dioxide emissions are proportionally larger than other greenhouse gas emissions in the Arctic, but expansion of anoxic conditions within thawed permafrost and soils stands to increase the proportion of future methane emissions. </w:t>
      </w:r>
      <w:r>
        <w:rPr>
          <w:highlight w:val="cyan"/>
          <w:u w:val="single"/>
        </w:rPr>
        <w:t>Increasing</w:t>
      </w:r>
      <w:r>
        <w:rPr>
          <w:u w:val="single"/>
        </w:rPr>
        <w:t xml:space="preserve">ly frequent </w:t>
      </w:r>
      <w:r>
        <w:rPr>
          <w:highlight w:val="cyan"/>
          <w:u w:val="single"/>
        </w:rPr>
        <w:t>wildfires</w:t>
      </w:r>
      <w:r>
        <w:rPr>
          <w:u w:val="single"/>
        </w:rPr>
        <w:t xml:space="preserve"> </w:t>
      </w:r>
      <w:r>
        <w:rPr>
          <w:sz w:val="16"/>
          <w:szCs w:val="16"/>
        </w:rPr>
        <w:t xml:space="preserve">in the Arctic </w:t>
      </w:r>
      <w:r>
        <w:rPr>
          <w:highlight w:val="cyan"/>
          <w:u w:val="single"/>
        </w:rPr>
        <w:t>will also lead to a notable</w:t>
      </w:r>
      <w:r>
        <w:rPr>
          <w:u w:val="single"/>
        </w:rPr>
        <w:t xml:space="preserve"> </w:t>
      </w:r>
      <w:r>
        <w:rPr>
          <w:sz w:val="16"/>
          <w:szCs w:val="16"/>
        </w:rPr>
        <w:t xml:space="preserve">but unpredictable </w:t>
      </w:r>
      <w:r>
        <w:rPr>
          <w:u w:val="single"/>
        </w:rPr>
        <w:t>carbon</w:t>
      </w:r>
      <w:r>
        <w:rPr>
          <w:highlight w:val="cyan"/>
          <w:u w:val="single"/>
        </w:rPr>
        <w:t xml:space="preserve"> flux.”</w:t>
      </w:r>
    </w:p>
    <w:p w14:paraId="2C1F7F42" w14:textId="77777777" w:rsidR="00143118" w:rsidRDefault="00143118" w:rsidP="00143118">
      <w:r>
        <w:rPr>
          <w:sz w:val="16"/>
          <w:szCs w:val="16"/>
        </w:rPr>
        <w:lastRenderedPageBreak/>
        <w:t>It is terrible to learn, that, as DN reports, citing research by Media Matters, “national TV news is largely ignoring the link between climate change and the deluge devastating California. [Media Matters] looked at 60 segments that aired on national TV news networks between December 31st and January 4th. Only one mentioned climate change.”</w:t>
      </w:r>
    </w:p>
    <w:p w14:paraId="4F61C88A" w14:textId="77777777" w:rsidR="00143118" w:rsidRDefault="00143118" w:rsidP="00143118">
      <w:r>
        <w:rPr>
          <w:sz w:val="16"/>
          <w:szCs w:val="16"/>
        </w:rPr>
        <w:t xml:space="preserve">That’s awful, but typical of </w:t>
      </w:r>
      <w:r>
        <w:rPr>
          <w:u w:val="single"/>
        </w:rPr>
        <w:t xml:space="preserve">the dominant </w:t>
      </w:r>
      <w:r>
        <w:rPr>
          <w:highlight w:val="cyan"/>
          <w:u w:val="single"/>
        </w:rPr>
        <w:t>US media</w:t>
      </w:r>
      <w:r>
        <w:rPr>
          <w:sz w:val="16"/>
          <w:szCs w:val="16"/>
        </w:rPr>
        <w:t>, which</w:t>
      </w:r>
      <w:r>
        <w:rPr>
          <w:u w:val="single"/>
        </w:rPr>
        <w:t xml:space="preserve"> </w:t>
      </w:r>
      <w:r>
        <w:rPr>
          <w:highlight w:val="cyan"/>
          <w:u w:val="single"/>
        </w:rPr>
        <w:t>is dedicated by its</w:t>
      </w:r>
      <w:r>
        <w:rPr>
          <w:u w:val="single"/>
        </w:rPr>
        <w:t xml:space="preserve"> very  </w:t>
      </w:r>
      <w:r>
        <w:rPr>
          <w:highlight w:val="cyan"/>
          <w:u w:val="single"/>
        </w:rPr>
        <w:t xml:space="preserve">capitalist </w:t>
      </w:r>
      <w:r>
        <w:rPr>
          <w:u w:val="single"/>
        </w:rPr>
        <w:t xml:space="preserve">and commercial </w:t>
      </w:r>
      <w:r>
        <w:rPr>
          <w:highlight w:val="cyan"/>
          <w:u w:val="single"/>
        </w:rPr>
        <w:t xml:space="preserve">nature to </w:t>
      </w:r>
      <w:r>
        <w:rPr>
          <w:u w:val="single"/>
        </w:rPr>
        <w:t xml:space="preserve">pre-emptively </w:t>
      </w:r>
      <w:r>
        <w:rPr>
          <w:highlight w:val="cyan"/>
          <w:u w:val="single"/>
        </w:rPr>
        <w:t>cancel deep critical thinking on the</w:t>
      </w:r>
      <w:r>
        <w:rPr>
          <w:u w:val="single"/>
        </w:rPr>
        <w:t xml:space="preserve"> origins and nature of  the many </w:t>
      </w:r>
      <w:r>
        <w:rPr>
          <w:highlight w:val="cyan"/>
          <w:u w:val="single"/>
        </w:rPr>
        <w:t>tragedies produced by racist, sexist, and eco-cidal capitalism-imperialism</w:t>
      </w:r>
      <w:r>
        <w:rPr>
          <w:u w:val="single"/>
        </w:rPr>
        <w:t>.</w:t>
      </w:r>
      <w:r>
        <w:rPr>
          <w:sz w:val="16"/>
          <w:szCs w:val="16"/>
        </w:rPr>
        <w:t xml:space="preserve"> (When’s the last time you heard a nightly news anchor link the inner-city violence that typically leads US city’s local six and ten o’clock news broadcasts to the savage race-class segregation that characterizes imperial America? When’s the last time you heard a national news anchor connect the southern border migrant crisis to US imperialist policy in Latin America or  indeed to US-led climate change.)</w:t>
      </w:r>
    </w:p>
    <w:p w14:paraId="75572D7F" w14:textId="77777777" w:rsidR="00143118" w:rsidRDefault="00143118" w:rsidP="00143118">
      <w:pPr>
        <w:rPr>
          <w:u w:val="single"/>
        </w:rPr>
      </w:pPr>
      <w:r>
        <w:rPr>
          <w:sz w:val="16"/>
          <w:szCs w:val="16"/>
        </w:rPr>
        <w:t xml:space="preserve">But let’s go deeper on the climate. Extreme weather is just the tip of the cataclysmic. iceberg. </w:t>
      </w:r>
      <w:r>
        <w:rPr>
          <w:highlight w:val="cyan"/>
          <w:u w:val="single"/>
        </w:rPr>
        <w:t xml:space="preserve">The number of people directly killed </w:t>
      </w:r>
      <w:r>
        <w:rPr>
          <w:u w:val="single"/>
        </w:rPr>
        <w:t xml:space="preserve">in and </w:t>
      </w:r>
      <w:r>
        <w:rPr>
          <w:highlight w:val="cyan"/>
          <w:u w:val="single"/>
        </w:rPr>
        <w:t>by floods, tornados</w:t>
      </w:r>
      <w:r>
        <w:rPr>
          <w:u w:val="single"/>
        </w:rPr>
        <w:t>, bomb cyclones, wildfires, hurricanes, derechos,</w:t>
      </w:r>
      <w:r>
        <w:rPr>
          <w:highlight w:val="cyan"/>
          <w:u w:val="single"/>
        </w:rPr>
        <w:t xml:space="preserve"> and the like is nothing compared to the </w:t>
      </w:r>
      <w:r>
        <w:rPr>
          <w:u w:val="single"/>
        </w:rPr>
        <w:t xml:space="preserve">millions upon millions — nay, </w:t>
      </w:r>
      <w:r>
        <w:rPr>
          <w:highlight w:val="cyan"/>
          <w:u w:val="single"/>
        </w:rPr>
        <w:t xml:space="preserve">billions — who will perish from famine, water-shortage, heat stress, war, economic collapse, disease, and “civilizational collapse” resulting from </w:t>
      </w:r>
      <w:r>
        <w:rPr>
          <w:u w:val="single"/>
        </w:rPr>
        <w:t xml:space="preserve">and intimately related to “humanity’s” carbon-emitting charge past </w:t>
      </w:r>
      <w:r>
        <w:rPr>
          <w:highlight w:val="cyan"/>
          <w:u w:val="single"/>
        </w:rPr>
        <w:t xml:space="preserve">ecological tipping points. Human extinction is a real possibility </w:t>
      </w:r>
      <w:r>
        <w:rPr>
          <w:u w:val="single"/>
        </w:rPr>
        <w:t>in some serious scientific scenarios.</w:t>
      </w:r>
    </w:p>
    <w:p w14:paraId="2C795966" w14:textId="77777777" w:rsidR="00143118" w:rsidRDefault="00143118" w:rsidP="00143118">
      <w:r>
        <w:rPr>
          <w:sz w:val="16"/>
          <w:szCs w:val="16"/>
        </w:rPr>
        <w:t>“Today, at just 1.2 degrees [Celsius],” David Wallace-Wells wrote last October:</w:t>
      </w:r>
    </w:p>
    <w:p w14:paraId="46676610" w14:textId="77777777" w:rsidR="00143118" w:rsidRDefault="00143118" w:rsidP="00143118">
      <w:pPr>
        <w:rPr>
          <w:highlight w:val="cyan"/>
          <w:u w:val="single"/>
        </w:rPr>
      </w:pPr>
      <w:r>
        <w:rPr>
          <w:sz w:val="16"/>
          <w:szCs w:val="16"/>
        </w:rPr>
        <w:t>“The planet is already warmer than it has been in the entire history of human civilization, already beyond the range of temperatures that gave rise to everything we have ever known as a species. Passing 1.5 and then</w:t>
      </w:r>
      <w:r>
        <w:rPr>
          <w:u w:val="single"/>
        </w:rPr>
        <w:t xml:space="preserve"> two degrees of warming will plot a course through a truly foreign climate</w:t>
      </w:r>
      <w:r>
        <w:rPr>
          <w:sz w:val="16"/>
          <w:szCs w:val="16"/>
        </w:rPr>
        <w:t xml:space="preserve">, bringing a level of environmental disruption that scientists have called ‘dangerous’ when they are being restrained. </w:t>
      </w:r>
      <w:r>
        <w:rPr>
          <w:highlight w:val="cyan"/>
          <w:u w:val="single"/>
        </w:rPr>
        <w:t>Island nations of the world have called it ‘genocide,’ and African diplomats have called it ‘certain death.’</w:t>
      </w:r>
      <w:r>
        <w:rPr>
          <w:sz w:val="16"/>
          <w:szCs w:val="16"/>
        </w:rPr>
        <w:t xml:space="preserve"> It is that level that the world’s scientists had in mind when they warned, in the latest I.P.C.C. report, published in February, that</w:t>
      </w:r>
      <w:r>
        <w:rPr>
          <w:u w:val="single"/>
        </w:rPr>
        <w:t xml:space="preserve"> ‘</w:t>
      </w:r>
      <w:r>
        <w:rPr>
          <w:highlight w:val="cyan"/>
          <w:u w:val="single"/>
        </w:rPr>
        <w:t xml:space="preserve">any further delay </w:t>
      </w:r>
      <w:r>
        <w:rPr>
          <w:u w:val="single"/>
        </w:rPr>
        <w:t xml:space="preserve">in concerted global action will </w:t>
      </w:r>
      <w:r>
        <w:rPr>
          <w:highlight w:val="cyan"/>
          <w:u w:val="single"/>
        </w:rPr>
        <w:t>miss a</w:t>
      </w:r>
      <w:r>
        <w:rPr>
          <w:u w:val="single"/>
        </w:rPr>
        <w:t xml:space="preserve"> brief and</w:t>
      </w:r>
      <w:r>
        <w:rPr>
          <w:highlight w:val="cyan"/>
          <w:u w:val="single"/>
        </w:rPr>
        <w:t xml:space="preserve"> rapidly closing window to secure a livable future’”.</w:t>
      </w:r>
    </w:p>
    <w:p w14:paraId="07C33CA6" w14:textId="77777777" w:rsidR="00143118" w:rsidRDefault="00143118" w:rsidP="00143118">
      <w:r>
        <w:rPr>
          <w:sz w:val="16"/>
          <w:szCs w:val="16"/>
        </w:rPr>
        <w:t>It is already well understood by climate scientists that Earth will pass the long-dreaded dreaded 1.5 Celsius benchmark in this century, likely falling closer to 3 degrees. This is a gruesome experiment that has never been run: “civilization” is turning the entire planet into a giant Greenhouse Gas Chamber, a crime that would have horrified Adolph Hitler.</w:t>
      </w:r>
    </w:p>
    <w:p w14:paraId="67FA4EB2" w14:textId="77777777" w:rsidR="00143118" w:rsidRDefault="00143118" w:rsidP="00143118">
      <w:pPr>
        <w:rPr>
          <w:u w:val="single"/>
        </w:rPr>
      </w:pPr>
      <w:r>
        <w:rPr>
          <w:u w:val="single"/>
        </w:rPr>
        <w:t>Welcome to the Capitalocene: Nobody Gets Out Alive</w:t>
      </w:r>
    </w:p>
    <w:p w14:paraId="08A9EAD1" w14:textId="77777777" w:rsidR="00143118" w:rsidRDefault="00143118" w:rsidP="00143118">
      <w:r>
        <w:rPr>
          <w:highlight w:val="cyan"/>
          <w:u w:val="single"/>
        </w:rPr>
        <w:t>What’s the cause?</w:t>
      </w:r>
      <w:r>
        <w:rPr>
          <w:sz w:val="16"/>
          <w:szCs w:val="16"/>
          <w:highlight w:val="cyan"/>
        </w:rPr>
        <w:t xml:space="preserve"> </w:t>
      </w:r>
      <w:r>
        <w:rPr>
          <w:sz w:val="16"/>
          <w:szCs w:val="16"/>
        </w:rPr>
        <w:t>What is the solution?</w:t>
      </w:r>
    </w:p>
    <w:p w14:paraId="79A219D5" w14:textId="77777777" w:rsidR="00143118" w:rsidRDefault="00143118" w:rsidP="00143118">
      <w:r>
        <w:rPr>
          <w:sz w:val="16"/>
          <w:szCs w:val="16"/>
        </w:rPr>
        <w:t>You may have noticed something in what I wrote above – I put the word “humanity” in quote-marks while typing the words “ ‘humanity’s’ carbon-emitting charge past ecological tipping points.” (I also just put quote marks around the word “civilization.”)</w:t>
      </w:r>
    </w:p>
    <w:p w14:paraId="5AC5EC46" w14:textId="77777777" w:rsidR="00143118" w:rsidRDefault="00143118" w:rsidP="00143118">
      <w:r>
        <w:rPr>
          <w:sz w:val="16"/>
          <w:szCs w:val="16"/>
        </w:rPr>
        <w:t>Is it really humanity that has  created the climate catastrophe? Is it really “anthropogenic climate change?”</w:t>
      </w:r>
    </w:p>
    <w:p w14:paraId="760628D8" w14:textId="77777777" w:rsidR="00143118" w:rsidRDefault="00143118" w:rsidP="00143118">
      <w:pPr>
        <w:rPr>
          <w:highlight w:val="cyan"/>
          <w:u w:val="single"/>
        </w:rPr>
      </w:pPr>
      <w:r>
        <w:rPr>
          <w:u w:val="single"/>
        </w:rPr>
        <w:t>The eco-Marxist world systems</w:t>
      </w:r>
      <w:r>
        <w:rPr>
          <w:sz w:val="16"/>
          <w:szCs w:val="16"/>
        </w:rPr>
        <w:t xml:space="preserve"> geographer/sociologist/</w:t>
      </w:r>
      <w:r>
        <w:rPr>
          <w:u w:val="single"/>
        </w:rPr>
        <w:t xml:space="preserve">historian Jason W. </w:t>
      </w:r>
      <w:r>
        <w:rPr>
          <w:highlight w:val="cyan"/>
          <w:u w:val="single"/>
        </w:rPr>
        <w:t>Moore rightly prefers to put the focus on</w:t>
      </w:r>
      <w:r>
        <w:rPr>
          <w:u w:val="single"/>
        </w:rPr>
        <w:t xml:space="preserve"> c</w:t>
      </w:r>
      <w:r>
        <w:rPr>
          <w:sz w:val="16"/>
          <w:szCs w:val="16"/>
        </w:rPr>
        <w:t xml:space="preserve">apital and, more to the point, </w:t>
      </w:r>
      <w:r>
        <w:rPr>
          <w:u w:val="single"/>
        </w:rPr>
        <w:t>capitalism. Moore explains on why he prefers</w:t>
      </w:r>
      <w:r>
        <w:rPr>
          <w:highlight w:val="cyan"/>
          <w:u w:val="single"/>
        </w:rPr>
        <w:t xml:space="preserve"> the</w:t>
      </w:r>
      <w:r>
        <w:rPr>
          <w:u w:val="single"/>
        </w:rPr>
        <w:t xml:space="preserve"> term “</w:t>
      </w:r>
      <w:r>
        <w:rPr>
          <w:highlight w:val="cyan"/>
          <w:u w:val="single"/>
        </w:rPr>
        <w:t>Capitalocene”</w:t>
      </w:r>
      <w:r>
        <w:rPr>
          <w:u w:val="single"/>
        </w:rPr>
        <w:t xml:space="preserve"> </w:t>
      </w:r>
      <w:r>
        <w:rPr>
          <w:sz w:val="16"/>
          <w:szCs w:val="16"/>
        </w:rPr>
        <w:t xml:space="preserve">over “Anthropocene” </w:t>
      </w:r>
      <w:r>
        <w:rPr>
          <w:u w:val="single"/>
        </w:rPr>
        <w:t xml:space="preserve">when it comes to naming </w:t>
      </w:r>
      <w:r>
        <w:rPr>
          <w:highlight w:val="cyan"/>
          <w:u w:val="single"/>
        </w:rPr>
        <w:t>the era in which human activities have altered Earth systems in ways that pose dire challenges to livable ecology: “It was not humanity as a whole that created large-scale industry</w:t>
      </w:r>
      <w:r>
        <w:rPr>
          <w:u w:val="single"/>
        </w:rPr>
        <w:t xml:space="preserve"> </w:t>
      </w:r>
      <w:r>
        <w:rPr>
          <w:sz w:val="16"/>
          <w:szCs w:val="16"/>
        </w:rPr>
        <w:t xml:space="preserve">and the massive textile factories of Manchester in the 19th century or </w:t>
      </w:r>
      <w:r>
        <w:rPr>
          <w:u w:val="single"/>
        </w:rPr>
        <w:t>Detroit in the last century or Shenzhen today.</w:t>
      </w:r>
      <w:r>
        <w:rPr>
          <w:highlight w:val="cyan"/>
          <w:u w:val="single"/>
        </w:rPr>
        <w:t xml:space="preserve"> It was capital.”</w:t>
      </w:r>
    </w:p>
    <w:p w14:paraId="6559EA7E" w14:textId="77777777" w:rsidR="00143118" w:rsidRDefault="00143118" w:rsidP="00143118">
      <w:r>
        <w:rPr>
          <w:sz w:val="16"/>
          <w:szCs w:val="16"/>
        </w:rPr>
        <w:t>It’s an important point. It is not all homo sapiens that has warmed and otherwise polluted the planet to the point where a “livable future” (Welles) is at severe risk. It is not all of humanity but rather executives at Exxon Mobil who suppressed their own firm’s earth scientists’ findings on how the burning of fossil fuels would warm the planet.  It is not homo-sapiens as such but rather Fossil Capital and its political allies who have conducted a deadly anti-scientific propaganda campaign to obfuscate the findings, projections, and increasingly dire warnings of respectable climate science.</w:t>
      </w:r>
    </w:p>
    <w:p w14:paraId="4585BF90" w14:textId="77777777" w:rsidR="00143118" w:rsidRDefault="00143118" w:rsidP="00143118">
      <w:r>
        <w:rPr>
          <w:u w:val="single"/>
        </w:rPr>
        <w:lastRenderedPageBreak/>
        <w:t>If you must</w:t>
      </w:r>
      <w:r>
        <w:rPr>
          <w:highlight w:val="cyan"/>
          <w:u w:val="single"/>
        </w:rPr>
        <w:t xml:space="preserve"> blame</w:t>
      </w:r>
      <w:r>
        <w:rPr>
          <w:u w:val="single"/>
        </w:rPr>
        <w:t xml:space="preserve"> “humanity,” than at least say “</w:t>
      </w:r>
      <w:r>
        <w:rPr>
          <w:highlight w:val="cyan"/>
          <w:u w:val="single"/>
        </w:rPr>
        <w:t>humanity under the command of capital.”</w:t>
      </w:r>
      <w:r>
        <w:rPr>
          <w:sz w:val="16"/>
          <w:szCs w:val="16"/>
        </w:rPr>
        <w:t xml:space="preserve"> Or humanity subjected to the inhumanity of capital.</w:t>
      </w:r>
    </w:p>
    <w:p w14:paraId="3712BE58" w14:textId="77777777" w:rsidR="00143118" w:rsidRDefault="00143118" w:rsidP="00143118">
      <w:pPr>
        <w:rPr>
          <w:u w:val="single"/>
        </w:rPr>
      </w:pPr>
      <w:r>
        <w:rPr>
          <w:sz w:val="16"/>
          <w:szCs w:val="16"/>
        </w:rPr>
        <w:t xml:space="preserve">But let’s go deeper. </w:t>
      </w:r>
      <w:r>
        <w:rPr>
          <w:highlight w:val="cyan"/>
          <w:u w:val="single"/>
        </w:rPr>
        <w:t xml:space="preserve">What drives capital to destroy the planet is </w:t>
      </w:r>
      <w:r>
        <w:rPr>
          <w:u w:val="single"/>
        </w:rPr>
        <w:t xml:space="preserve">not some inner demonic pathology on the part of individual capitalists and managers but rather </w:t>
      </w:r>
      <w:r>
        <w:rPr>
          <w:highlight w:val="cyan"/>
          <w:u w:val="single"/>
        </w:rPr>
        <w:t xml:space="preserve">the underlying dynamics of the profits system.  </w:t>
      </w:r>
      <w:r>
        <w:rPr>
          <w:sz w:val="16"/>
          <w:szCs w:val="16"/>
          <w:highlight w:val="cyan"/>
        </w:rPr>
        <w:t>I</w:t>
      </w:r>
      <w:r>
        <w:rPr>
          <w:sz w:val="16"/>
          <w:szCs w:val="16"/>
        </w:rPr>
        <w:t xml:space="preserve">t’s not just capital or capitalists that have caused this mess. </w:t>
      </w:r>
      <w:r>
        <w:rPr>
          <w:u w:val="single"/>
        </w:rPr>
        <w:t xml:space="preserve"> It is capitalism, with its endless pursuit of surplus value</w:t>
      </w:r>
      <w:r>
        <w:rPr>
          <w:sz w:val="16"/>
          <w:szCs w:val="16"/>
        </w:rPr>
        <w:t xml:space="preserve"> and “cheap nature” – chiefly cheap raw materials, cheap energy sources, and cheap labor power  – </w:t>
      </w:r>
      <w:r>
        <w:rPr>
          <w:u w:val="single"/>
        </w:rPr>
        <w:t>to buoy up its holy rate of profit.</w:t>
      </w:r>
    </w:p>
    <w:p w14:paraId="651D174C" w14:textId="77777777" w:rsidR="00143118" w:rsidRDefault="00143118" w:rsidP="00143118">
      <w:pPr>
        <w:rPr>
          <w:u w:val="single"/>
        </w:rPr>
      </w:pPr>
      <w:r>
        <w:rPr>
          <w:highlight w:val="cyan"/>
          <w:u w:val="single"/>
        </w:rPr>
        <w:t>Competition</w:t>
      </w:r>
      <w:r>
        <w:rPr>
          <w:u w:val="single"/>
        </w:rPr>
        <w:t xml:space="preserve"> between capitals </w:t>
      </w:r>
      <w:r>
        <w:rPr>
          <w:highlight w:val="cyan"/>
          <w:u w:val="single"/>
        </w:rPr>
        <w:t xml:space="preserve">compels investors to constantly seek new </w:t>
      </w:r>
      <w:r>
        <w:rPr>
          <w:u w:val="single"/>
        </w:rPr>
        <w:t xml:space="preserve">profitable </w:t>
      </w:r>
      <w:r>
        <w:rPr>
          <w:highlight w:val="cyan"/>
          <w:u w:val="single"/>
        </w:rPr>
        <w:t xml:space="preserve">markets, raw materials, energy sources, labor power, </w:t>
      </w:r>
      <w:r>
        <w:rPr>
          <w:u w:val="single"/>
        </w:rPr>
        <w:t xml:space="preserve">transport </w:t>
      </w:r>
      <w:r>
        <w:rPr>
          <w:highlight w:val="cyan"/>
          <w:u w:val="single"/>
        </w:rPr>
        <w:t xml:space="preserve">routes, </w:t>
      </w:r>
      <w:r>
        <w:rPr>
          <w:u w:val="single"/>
        </w:rPr>
        <w:t xml:space="preserve">political </w:t>
      </w:r>
      <w:r>
        <w:rPr>
          <w:highlight w:val="cyan"/>
          <w:u w:val="single"/>
        </w:rPr>
        <w:t>environments, and technologie</w:t>
      </w:r>
      <w:r>
        <w:rPr>
          <w:u w:val="single"/>
        </w:rPr>
        <w:t>s in every corner of the world. Livable ecology be damned: gas and oil must be extracted;</w:t>
      </w:r>
      <w:r>
        <w:rPr>
          <w:sz w:val="16"/>
          <w:szCs w:val="16"/>
        </w:rPr>
        <w:t xml:space="preserve"> forests must be razed; pipelines must be built; </w:t>
      </w:r>
      <w:r>
        <w:rPr>
          <w:highlight w:val="cyan"/>
          <w:u w:val="single"/>
        </w:rPr>
        <w:t>labor supplies must be tapped; new forms of built-in-obsolescence must be designed; lakes and rivers must be poisoned</w:t>
      </w:r>
      <w:r>
        <w:rPr>
          <w:u w:val="single"/>
        </w:rPr>
        <w:t>;</w:t>
      </w:r>
      <w:r>
        <w:rPr>
          <w:sz w:val="16"/>
          <w:szCs w:val="16"/>
        </w:rPr>
        <w:t xml:space="preserve"> barriers between humans and zoonotic viruses must be collapsed; </w:t>
      </w:r>
      <w:r>
        <w:rPr>
          <w:u w:val="single"/>
        </w:rPr>
        <w:t>s</w:t>
      </w:r>
      <w:r>
        <w:rPr>
          <w:highlight w:val="cyan"/>
          <w:u w:val="single"/>
        </w:rPr>
        <w:t>ustainable local agriculture must be trumped by mass chemical farming</w:t>
      </w:r>
      <w:r>
        <w:rPr>
          <w:u w:val="single"/>
        </w:rPr>
        <w:t xml:space="preserve"> to feed animals for slaughter</w:t>
      </w:r>
      <w:r>
        <w:rPr>
          <w:sz w:val="16"/>
          <w:szCs w:val="16"/>
        </w:rPr>
        <w:t xml:space="preserve">; fertile soil must be raped to make way for carbon-spewing trucks, cars, and airports and soulless real estate developments; </w:t>
      </w:r>
      <w:r>
        <w:rPr>
          <w:highlight w:val="cyan"/>
          <w:u w:val="single"/>
        </w:rPr>
        <w:t xml:space="preserve">Indigenous people must be removed and defeated to carry out toxic mining and drilling </w:t>
      </w:r>
      <w:r>
        <w:rPr>
          <w:u w:val="single"/>
        </w:rPr>
        <w:t xml:space="preserve">operations; </w:t>
      </w:r>
      <w:r>
        <w:rPr>
          <w:highlight w:val="cyan"/>
          <w:u w:val="single"/>
        </w:rPr>
        <w:t xml:space="preserve">politicians must be bought to prevent </w:t>
      </w:r>
      <w:r>
        <w:rPr>
          <w:u w:val="single"/>
        </w:rPr>
        <w:t xml:space="preserve">government </w:t>
      </w:r>
      <w:r>
        <w:rPr>
          <w:highlight w:val="cyan"/>
          <w:u w:val="single"/>
        </w:rPr>
        <w:t>interference with</w:t>
      </w:r>
      <w:r>
        <w:rPr>
          <w:u w:val="single"/>
        </w:rPr>
        <w:t xml:space="preserve"> the </w:t>
      </w:r>
      <w:r>
        <w:rPr>
          <w:highlight w:val="cyan"/>
          <w:u w:val="single"/>
        </w:rPr>
        <w:t>endless commodification of the planet and its species</w:t>
      </w:r>
      <w:r>
        <w:rPr>
          <w:u w:val="single"/>
        </w:rPr>
        <w:t xml:space="preserve"> (people included); melting Arctic ice must be seen as an opportunity for new shipping lanes instead of an existential warning to cease and desist from the relentlless capitalist war on “a livable future.”</w:t>
      </w:r>
    </w:p>
    <w:p w14:paraId="2813BCF1" w14:textId="77777777" w:rsidR="00143118" w:rsidRDefault="00143118" w:rsidP="00143118">
      <w:r>
        <w:rPr>
          <w:highlight w:val="cyan"/>
          <w:u w:val="single"/>
        </w:rPr>
        <w:t>The anarchy of capital</w:t>
      </w:r>
      <w:r>
        <w:rPr>
          <w:u w:val="single"/>
        </w:rPr>
        <w:t xml:space="preserve"> in the material base</w:t>
      </w:r>
      <w:r>
        <w:rPr>
          <w:highlight w:val="cyan"/>
          <w:u w:val="single"/>
        </w:rPr>
        <w:t xml:space="preserve"> undermines any effort</w:t>
      </w:r>
      <w:r>
        <w:rPr>
          <w:u w:val="single"/>
        </w:rPr>
        <w:t xml:space="preserve"> by the political and state superstructure </w:t>
      </w:r>
      <w:r>
        <w:rPr>
          <w:highlight w:val="cyan"/>
          <w:u w:val="single"/>
        </w:rPr>
        <w:t>to impose adequate decent environmental rules</w:t>
      </w:r>
      <w:r>
        <w:rPr>
          <w:u w:val="single"/>
        </w:rPr>
        <w:t>. The state and its regulatory agencies and the overall politico-ideological and media culture are captured by profit-mad capitalists whose superior wealth translates into superior political and (anti-)intellectual power.</w:t>
      </w:r>
      <w:r>
        <w:rPr>
          <w:sz w:val="16"/>
          <w:szCs w:val="16"/>
        </w:rPr>
        <w:t xml:space="preserve"> The needs and demands of workers and the broader populace subjected to class rule and exploitation compel constant quantitative expansion – “growth” – for capital and its political operatives to provide the “solution” to structural unemployment and poverty (both of which are built into the capitalist system). Growth, the holy expansion of GDP, is capitalism’s timeworn deadly answer to mass complaints over the economic insecurity that is built into its chaotic system. Politicians take up the cry, citing statistics and the pursuit of quantitative expansion — job growth, income growth, stock market growth — as the basis for their legitimacy and power even as poisoned quantity leads to the qualitative degradation of air, water, and soil and the Earth’s rising self-protective determination to burn the human race off its face.</w:t>
      </w:r>
    </w:p>
    <w:p w14:paraId="18442678" w14:textId="77777777" w:rsidR="00143118" w:rsidRDefault="00143118" w:rsidP="00143118">
      <w:pPr>
        <w:rPr>
          <w:u w:val="single"/>
        </w:rPr>
      </w:pPr>
      <w:r>
        <w:rPr>
          <w:sz w:val="16"/>
          <w:szCs w:val="16"/>
        </w:rPr>
        <w:t xml:space="preserve">There is also the anarchy and conflict of competing nations. </w:t>
      </w:r>
      <w:r>
        <w:rPr>
          <w:u w:val="single"/>
        </w:rPr>
        <w:t>The disorderly multiplicity of nation states in the world capitalist system</w:t>
      </w:r>
      <w:r>
        <w:rPr>
          <w:sz w:val="16"/>
          <w:szCs w:val="16"/>
        </w:rPr>
        <w:t xml:space="preserve"> as it </w:t>
      </w:r>
      <w:r>
        <w:rPr>
          <w:u w:val="single"/>
        </w:rPr>
        <w:t xml:space="preserve">has evolved </w:t>
      </w:r>
      <w:r>
        <w:rPr>
          <w:sz w:val="16"/>
          <w:szCs w:val="16"/>
        </w:rPr>
        <w:t xml:space="preserve">for half a millennium militates </w:t>
      </w:r>
      <w:r>
        <w:rPr>
          <w:u w:val="single"/>
        </w:rPr>
        <w:t>against the establishment of the central political and regulatory authority required for humanity to overcome the planet-wide collapse of “a livable future.”</w:t>
      </w:r>
    </w:p>
    <w:p w14:paraId="098496EC" w14:textId="77777777" w:rsidR="00143118" w:rsidRDefault="00143118" w:rsidP="00143118">
      <w:r>
        <w:rPr>
          <w:sz w:val="16"/>
          <w:szCs w:val="16"/>
        </w:rPr>
        <w:t>“Accelerating the Race to the Abyss”</w:t>
      </w:r>
    </w:p>
    <w:p w14:paraId="3E9EA098" w14:textId="77777777" w:rsidR="00143118" w:rsidRDefault="00143118" w:rsidP="00143118">
      <w:r>
        <w:rPr>
          <w:sz w:val="16"/>
          <w:szCs w:val="16"/>
        </w:rPr>
        <w:t>When leading military powers atop that world state system come into violent conflict each other (as they recurrently and inevitably do), moreover, the prospects of common global action to stop “the thoroughgoing deterioration of earth and nature” (Jameson) are badly damaged. Perhaps some skilled researchers will calculate the carbon footprint of the current inter-imperialist US-Russia proxy war underway in Ukraine before Washington and Moscow solve the problem of global warming with planetary nuclear winter. The investigators will want to factor in how the conflict has accelerated the extraction and burning of fossil fuels outside Russia. As Noam Chomsky observed with his usual eloquent brilliance last fall:</w:t>
      </w:r>
    </w:p>
    <w:p w14:paraId="6683BE49" w14:textId="77777777" w:rsidR="00143118" w:rsidRDefault="00143118" w:rsidP="00143118">
      <w:r>
        <w:rPr>
          <w:sz w:val="16"/>
          <w:szCs w:val="16"/>
        </w:rPr>
        <w:t xml:space="preserve">“The Ukraine war finds its natural place in [our] collective [eco-cidal] madness. One outcome of Putin’s criminal aggression and the consequent sanctions regime is to restrict the fossil fuel flow from Russia on which Europe relies, particularly the German-based system that is its economic powerhouse. Economic consequences for Europe are severe, though not for the U.S., which is largely immune; or for that matter for Russia, which at least for now is profiting handsomely from rising oil prices and has many eager customers outside of Europe. Europe is seeking alternative sources of oil and gas, a bonanza for the U.S. fossil fuel industry, rewarded with new markets and expansive drilling opportunities to enable it to destroy life on Earth more effectively. And the military industry could hardly be more ecstatic as the killing and destruction mount….One can think of other reasons to bring the horrors to a quick end, but the fate of organized human society is surely one. The Ukraine war has reversed the limited efforts to address the mounting crisis of environmental destruction. While it should have accelerated efforts to </w:t>
      </w:r>
      <w:r>
        <w:rPr>
          <w:sz w:val="16"/>
          <w:szCs w:val="16"/>
        </w:rPr>
        <w:lastRenderedPageBreak/>
        <w:t>move rapidly towards sustainable energy, that was not the path chosen by the political leadership. Rather, the choice has been to accelerate the race to the abyss.”</w:t>
      </w:r>
    </w:p>
    <w:p w14:paraId="6727D2E7" w14:textId="77777777" w:rsidR="00143118" w:rsidRDefault="00143118" w:rsidP="00143118">
      <w:r>
        <w:rPr>
          <w:sz w:val="16"/>
          <w:szCs w:val="16"/>
        </w:rPr>
        <w:t>(The giant US capitalist global military Empire — with “roughly 750 military spread across 80 nations!” [so boasts the imperialist Soldiers’ Project] — certainly has the largest carbon footprint of any single institution on Earth.  Under the direction of either of the nation’s two capitalist-imperialist parties, it may soon be setting new carbon emissions records in a deadly war over Taiwan with state-capitalist China, itself no carbon-spewing slouch despite its heavy investment in wind and solar.)</w:t>
      </w:r>
    </w:p>
    <w:p w14:paraId="7DD2E6B1" w14:textId="77777777" w:rsidR="00143118" w:rsidRDefault="00143118" w:rsidP="00143118">
      <w:pPr>
        <w:rPr>
          <w:u w:val="single"/>
        </w:rPr>
      </w:pPr>
      <w:r>
        <w:rPr>
          <w:sz w:val="16"/>
          <w:szCs w:val="16"/>
        </w:rPr>
        <w:t>Thanks to how the war in Ukraine has deepened the dangers of both nuclear war and climate catastrophe,</w:t>
      </w:r>
      <w:r>
        <w:rPr>
          <w:u w:val="single"/>
        </w:rPr>
        <w:t xml:space="preserve"> the Bulletin of Atomic Scientists has just moved its Doomsday Clock to 90 seconds to Midnight, its highest level in history.</w:t>
      </w:r>
    </w:p>
    <w:p w14:paraId="1EE92165" w14:textId="77777777" w:rsidR="00143118" w:rsidRDefault="00143118" w:rsidP="00143118">
      <w:r>
        <w:rPr>
          <w:sz w:val="16"/>
          <w:szCs w:val="16"/>
        </w:rPr>
        <w:t>Then there’s the endless diversion and flight from historical-material reality provided by a corporate media that fascinates millions with the sex lives and consumption patterns of mediocre celebrities and that  – yes, Amy Goodman – commonly reports an endless and accelerating number of  extreme weather events without mentioning the climatological context for those events, much less the capitalist context behind the climate calamity.  Many more USAers could tell you the name of Gisele Bundchen’s possible new boyfriend (personal trainer Joaquim Valente) than could tell you what a Greenhouse Gas is.</w:t>
      </w:r>
    </w:p>
    <w:p w14:paraId="70B2D45D" w14:textId="77777777" w:rsidR="00143118" w:rsidRDefault="00143118" w:rsidP="00143118">
      <w:r>
        <w:rPr>
          <w:sz w:val="16"/>
          <w:szCs w:val="16"/>
        </w:rPr>
        <w:t>“What kind of culture is it,” the Marxist cultural critic Raymond Williams asked forty years ago, “when some serious analysis (of environmental menace — PS) appears and is almost at once placed as another installment of ‘doom and gloom’? What kind of culture is it which pushes distraction, in its ordinary selection even of news, to the point where there is hardly any sustained discussion of the central and interlocking issues of human survival? There are times, in the depth of the current crisis, when the image materialises of a cluttered room in which somebody is trying to think while there is a fan dance going on in one corner and a military band blasting away in the other corner. It is not the ordinary enjoyments of life that are diverting serious concern, as at times, in a natural human rhythm, they must and should. It is a systematic cacophony which may indeed not be bright enough to know that it is jamming and drowning the important signals, but which is nevertheless, and so far successfully, doing just that” (Raymond Williams, The Year 2000 [New York: Pantheon, 1983], p. 18).</w:t>
      </w:r>
    </w:p>
    <w:p w14:paraId="1789E83A" w14:textId="77777777" w:rsidR="00143118" w:rsidRDefault="00143118" w:rsidP="00143118">
      <w:r>
        <w:rPr>
          <w:sz w:val="16"/>
          <w:szCs w:val="16"/>
        </w:rPr>
        <w:t>What kind of culture does that? A capitalist culture.</w:t>
      </w:r>
    </w:p>
    <w:p w14:paraId="209EB6E3" w14:textId="77777777" w:rsidR="00143118" w:rsidRDefault="00143118" w:rsidP="00143118">
      <w:pPr>
        <w:rPr>
          <w:u w:val="single"/>
        </w:rPr>
      </w:pPr>
      <w:r>
        <w:rPr>
          <w:u w:val="single"/>
        </w:rPr>
        <w:t>Greta’s Right: Revolution, Nothing Less</w:t>
      </w:r>
    </w:p>
    <w:p w14:paraId="03DAF6B0" w14:textId="77777777" w:rsidR="00143118" w:rsidRDefault="00143118" w:rsidP="00143118">
      <w:pPr>
        <w:rPr>
          <w:highlight w:val="cyan"/>
          <w:u w:val="single"/>
        </w:rPr>
      </w:pPr>
      <w:r>
        <w:rPr>
          <w:sz w:val="16"/>
          <w:szCs w:val="16"/>
        </w:rPr>
        <w:t xml:space="preserve">David Wallace Wells’ October 2022  New York Times essay, “Beyond Catastrophe,” is surprisingly and excessively impressed by the prospects for “decarbonization” short of eco-socialist revolution in this century? Is he right to suggest that environmental catastrophe can be avoided under capitalism, as numerous other progressive thinkers seems to think? No. </w:t>
      </w:r>
      <w:r>
        <w:rPr>
          <w:u w:val="single"/>
        </w:rPr>
        <w:t xml:space="preserve">We’d do better to take counsel from the 19-year old climate justice icon Greta Thunberg, who recently told an audience in London that </w:t>
      </w:r>
      <w:r>
        <w:rPr>
          <w:highlight w:val="cyan"/>
          <w:u w:val="single"/>
        </w:rPr>
        <w:t>climate activists and others must overthrow “the whole capitalist system.”</w:t>
      </w:r>
    </w:p>
    <w:p w14:paraId="023677B6" w14:textId="77777777" w:rsidR="00143118" w:rsidRDefault="00143118" w:rsidP="00143118">
      <w:r>
        <w:rPr>
          <w:sz w:val="16"/>
          <w:szCs w:val="16"/>
        </w:rPr>
        <w:t xml:space="preserve">She’s right. </w:t>
      </w:r>
      <w:r>
        <w:rPr>
          <w:u w:val="single"/>
        </w:rPr>
        <w:t xml:space="preserve">That system is far too deeply invested in fossil fuels to give them up before final tipping points are breached </w:t>
      </w:r>
      <w:r>
        <w:rPr>
          <w:sz w:val="16"/>
          <w:szCs w:val="16"/>
        </w:rPr>
        <w:t>(and there are more than enough such fuels still in the ground for capitalism to extract and burn to the point of no return). It is far too anarchic, competitive, exploitation-based, authoritarian, plutocratic, and decentralized, and too attached to nation states, imperialism, and war to be seriously reigned-in by environmental considerations.</w:t>
      </w:r>
    </w:p>
    <w:p w14:paraId="7E9B3650" w14:textId="77777777" w:rsidR="00143118" w:rsidRDefault="00143118" w:rsidP="00143118">
      <w:r>
        <w:rPr>
          <w:sz w:val="16"/>
          <w:szCs w:val="16"/>
        </w:rPr>
        <w:t>I’m not sure Ms. Thunberg has worked all of this out yet but she’s on the right track:  it really does come down to the title of the U.S. Revolutionary Communist Party’s (RCP) weekly YouTube television show: “Revolution Nothing Less.”</w:t>
      </w:r>
    </w:p>
    <w:p w14:paraId="237F99EC" w14:textId="77777777" w:rsidR="00143118" w:rsidRDefault="00143118" w:rsidP="00143118">
      <w:r>
        <w:rPr>
          <w:sz w:val="16"/>
          <w:szCs w:val="16"/>
        </w:rPr>
        <w:t>The leading left intellectual Chomsky has recently been suggesting that the main problem is “savage capitalism,” not capitalism as such. My guess is that he knows better than this (he’s too smart not to) — that livable ecology is simply impossible under the class dictatorship of capital — but sees the prospect of eco-socialist transformation as so remote and the climate catastrophe as so urgent that we have no choice but to place our hopes in reversing climate destruction under the profits system.</w:t>
      </w:r>
    </w:p>
    <w:p w14:paraId="7140AAB4" w14:textId="77777777" w:rsidR="00143118" w:rsidRDefault="00143118" w:rsidP="00143118">
      <w:r>
        <w:rPr>
          <w:sz w:val="16"/>
          <w:szCs w:val="16"/>
        </w:rPr>
        <w:t xml:space="preserve">I get it but I don’t. </w:t>
      </w:r>
      <w:r>
        <w:rPr>
          <w:u w:val="single"/>
        </w:rPr>
        <w:t>The only thing crazier than calling for global socialist/eco-socialist people’s revolution now is not doing so. Many older, white, and male left-identified people I know reflexively roll their eyes in response to me when I voice this opinion.</w:t>
      </w:r>
      <w:r>
        <w:rPr>
          <w:sz w:val="16"/>
          <w:szCs w:val="16"/>
        </w:rPr>
        <w:t xml:space="preserve"> To them, “saying that we need a socialist revolution is required to save chances for a decent future is to say that we are doomed.  That’s not going to happen.” This judgement typically comes my way without any disagreement over my diagnosis that capitalism is killing us – without any Wellsyian or Chomskyan pretense that the environmental crisis could maybe be solved under bourgeois rule. But, to paraphrase Gramsci, the pessimism of my despairing correspondents’ minds has gotten the better of the “optimism of their will (as recent mind and body research would predict, incidentally). </w:t>
      </w:r>
      <w:r>
        <w:rPr>
          <w:u w:val="single"/>
        </w:rPr>
        <w:t xml:space="preserve">They find it easier to imagine the end of life itself than to envision the end of capitalism. They find it more comfortable to surrender and fade away before capitalist eco-cide than to rise up with others against the system that cancels a livable </w:t>
      </w:r>
      <w:r>
        <w:rPr>
          <w:u w:val="single"/>
        </w:rPr>
        <w:lastRenderedPageBreak/>
        <w:t xml:space="preserve">environment – and they project this surrender on to younger and future  generations cursed with trying to survive </w:t>
      </w:r>
      <w:r>
        <w:rPr>
          <w:sz w:val="16"/>
          <w:szCs w:val="16"/>
        </w:rPr>
        <w:t>under the conditions imposed by the planet-poisoning bourgeois regime their predecessors failed to properly confront.</w:t>
      </w:r>
    </w:p>
    <w:p w14:paraId="4DC67E3A" w14:textId="5F7C58FB" w:rsidR="00143118" w:rsidRPr="00143118" w:rsidRDefault="00143118" w:rsidP="00143118">
      <w:r>
        <w:rPr>
          <w:u w:val="single"/>
        </w:rPr>
        <w:t xml:space="preserve">Enough with the idiotic and self-fulfilling cynicism, nihilism, and hopelessness. </w:t>
      </w:r>
      <w:r>
        <w:rPr>
          <w:highlight w:val="cyan"/>
          <w:u w:val="single"/>
        </w:rPr>
        <w:t>Of course we can make a revolution. Or die trying</w:t>
      </w:r>
      <w:r>
        <w:rPr>
          <w:sz w:val="16"/>
          <w:szCs w:val="16"/>
          <w:highlight w:val="cyan"/>
        </w:rPr>
        <w:t>.</w:t>
      </w:r>
      <w:r>
        <w:rPr>
          <w:sz w:val="16"/>
          <w:szCs w:val="16"/>
        </w:rPr>
        <w:t xml:space="preserve">  Because it’s not about the crystal ball, is it? Are the odds bad? Change them with human agency – yours and that of others with whom you join against a lethal system wired to destroy life on Earth.  Make no mistake: </w:t>
      </w:r>
      <w:r>
        <w:rPr>
          <w:highlight w:val="cyan"/>
          <w:u w:val="single"/>
        </w:rPr>
        <w:t xml:space="preserve">capitalism isn’t done until it has made “a livable future” impossible. We have an existential duty to kill it before it kills humanity </w:t>
      </w:r>
      <w:r>
        <w:rPr>
          <w:u w:val="single"/>
        </w:rPr>
        <w:t>along with the giant mass of other species it has already wiped out.</w:t>
      </w:r>
    </w:p>
    <w:p w14:paraId="73D52534" w14:textId="1F419C16" w:rsidR="004B4602" w:rsidRDefault="004B4602" w:rsidP="004B4602">
      <w:pPr>
        <w:pStyle w:val="Heading3"/>
      </w:pPr>
      <w:r>
        <w:lastRenderedPageBreak/>
        <w:t>Alt---Anticapitalist Hacking---1NC</w:t>
      </w:r>
    </w:p>
    <w:p w14:paraId="7BC675E1" w14:textId="2B8029AC" w:rsidR="004B4602" w:rsidRDefault="004B4602" w:rsidP="004B4602">
      <w:pPr>
        <w:pStyle w:val="Heading4"/>
        <w:rPr>
          <w:b w:val="0"/>
          <w:color w:val="000000"/>
        </w:rPr>
      </w:pPr>
      <w:r>
        <w:rPr>
          <w:color w:val="000000"/>
        </w:rPr>
        <w:t xml:space="preserve">Thus the alternative is hacking and (re)-distribution of free software---that inverts the framing of property as social good and enables a Marxist technological revolution. </w:t>
      </w:r>
    </w:p>
    <w:p w14:paraId="07A53BF1" w14:textId="77777777" w:rsidR="004B4602" w:rsidRDefault="004B4602" w:rsidP="004B4602">
      <w:r>
        <w:rPr>
          <w:b/>
          <w:sz w:val="26"/>
          <w:szCs w:val="26"/>
        </w:rPr>
        <w:t>Söderberg, 2002</w:t>
      </w:r>
      <w:r>
        <w:t xml:space="preserve"> (Johan, Critical Theorist, Researcher, Hacker  – For more information on the author, visit their </w:t>
      </w:r>
      <w:hyperlink r:id="rId8">
        <w:r>
          <w:rPr>
            <w:u w:val="single"/>
          </w:rPr>
          <w:t>webpage</w:t>
        </w:r>
      </w:hyperlink>
      <w:r>
        <w:t xml:space="preserve">. “Copyleft vs. Copyright: A Marxist Critique,” in </w:t>
      </w:r>
      <w:r>
        <w:rPr>
          <w:i/>
        </w:rPr>
        <w:t>First Monday</w:t>
      </w:r>
      <w:r>
        <w:t xml:space="preserve">, a peer-reviewed journal. March 4, 2002; </w:t>
      </w:r>
      <w:hyperlink r:id="rId9">
        <w:r>
          <w:rPr>
            <w:u w:val="single"/>
          </w:rPr>
          <w:t>https://firstmonday.org/ojs/index.php/fm/article/view/938/860</w:t>
        </w:r>
      </w:hyperlink>
      <w:r>
        <w:t xml:space="preserve"> / spp) </w:t>
      </w:r>
    </w:p>
    <w:p w14:paraId="68F9421F" w14:textId="77777777" w:rsidR="004B4602" w:rsidRDefault="004B4602" w:rsidP="004B4602">
      <w:pPr>
        <w:rPr>
          <w:b/>
        </w:rPr>
      </w:pPr>
      <w:r>
        <w:rPr>
          <w:b/>
          <w:sz w:val="16"/>
          <w:szCs w:val="16"/>
        </w:rPr>
        <w:t>Introduction</w:t>
      </w:r>
    </w:p>
    <w:p w14:paraId="3D6A9A98" w14:textId="77777777" w:rsidR="004B4602" w:rsidRDefault="004B4602" w:rsidP="004B4602">
      <w:r>
        <w:rPr>
          <w:sz w:val="16"/>
          <w:szCs w:val="16"/>
        </w:rPr>
        <w:t xml:space="preserve">In the 90's computer programs developed by hobbyists grew into serious competitors to commercial software. </w:t>
      </w:r>
      <w:r>
        <w:rPr>
          <w:u w:val="single"/>
        </w:rPr>
        <w:t xml:space="preserve">Today the only challenger to Microsoft's monopoly in operative systems, Windows, is one of these community projects - Linux. </w:t>
      </w:r>
      <w:r>
        <w:rPr>
          <w:highlight w:val="cyan"/>
          <w:u w:val="single"/>
        </w:rPr>
        <w:t>As the free software community and computer industry confront each other, the political colour of the hacker movement is actualised.</w:t>
      </w:r>
      <w:r>
        <w:rPr>
          <w:u w:val="single"/>
        </w:rPr>
        <w:t xml:space="preserve"> According to some, </w:t>
      </w:r>
      <w:r>
        <w:rPr>
          <w:highlight w:val="cyan"/>
          <w:u w:val="single"/>
        </w:rPr>
        <w:t>free software equals communism</w:t>
      </w:r>
      <w:r>
        <w:rPr>
          <w:sz w:val="16"/>
          <w:szCs w:val="16"/>
        </w:rPr>
        <w:t xml:space="preserve"> [</w:t>
      </w:r>
      <w:hyperlink r:id="rId10" w:anchor="note1">
        <w:r>
          <w:rPr>
            <w:u w:val="single"/>
          </w:rPr>
          <w:t>1</w:t>
        </w:r>
      </w:hyperlink>
      <w:r>
        <w:rPr>
          <w:sz w:val="16"/>
          <w:szCs w:val="16"/>
        </w:rPr>
        <w:t xml:space="preserve">]. Some within the community vehemently reject such political linkages while others embrace free software as a radical force. I will make a case for that </w:t>
      </w:r>
      <w:r>
        <w:rPr>
          <w:highlight w:val="cyan"/>
          <w:u w:val="single"/>
        </w:rPr>
        <w:t>free software is not just another business model</w:t>
      </w:r>
      <w:r>
        <w:rPr>
          <w:u w:val="single"/>
        </w:rPr>
        <w:t>,</w:t>
      </w:r>
      <w:r>
        <w:rPr>
          <w:sz w:val="16"/>
          <w:szCs w:val="16"/>
        </w:rPr>
        <w:t xml:space="preserve"> as the advocates of the </w:t>
      </w:r>
      <w:hyperlink r:id="rId11">
        <w:r>
          <w:rPr>
            <w:sz w:val="16"/>
            <w:szCs w:val="16"/>
          </w:rPr>
          <w:t>Californian Ideology</w:t>
        </w:r>
      </w:hyperlink>
      <w:r>
        <w:rPr>
          <w:sz w:val="16"/>
          <w:szCs w:val="16"/>
        </w:rPr>
        <w:t xml:space="preserve"> would like us to believe, </w:t>
      </w:r>
      <w:r>
        <w:rPr>
          <w:highlight w:val="cyan"/>
          <w:u w:val="single"/>
        </w:rPr>
        <w:t>but a political project for social change</w:t>
      </w:r>
      <w:r>
        <w:rPr>
          <w:u w:val="single"/>
        </w:rPr>
        <w:t>.</w:t>
      </w:r>
      <w:r>
        <w:rPr>
          <w:sz w:val="16"/>
          <w:szCs w:val="16"/>
        </w:rPr>
        <w:t xml:space="preserve"> Though Marxist phrases often circulate in writings by hackers, there have been few attempts at a comprehensive Marxist analysis of free software. Likewise, radical theory has largely overlooked the phenomenon of hacking, despite recent interest in issues of information, surveillance, Internet and intellectual property regimes.</w:t>
      </w:r>
    </w:p>
    <w:p w14:paraId="3DB9924F" w14:textId="77777777" w:rsidR="004B4602" w:rsidRDefault="004B4602" w:rsidP="004B4602">
      <w:r>
        <w:rPr>
          <w:sz w:val="16"/>
          <w:szCs w:val="16"/>
        </w:rPr>
        <w:t>My ambition is to overcome the divide and show that both groups can gain from cross-fertilisation. The article address readers sympathetic to the Marxist project and it presumes a basic knowledge of Marxist terminology. I have drawn from disparate Marxist traditions, as well as post-Marxists and non-Marxist sources, without giving much attention to their internal differences. This is not a comprehensive account of Marxist positions on the subject; I have incorporated them as they intersect with my investigation into the intellectual property regime. The first part of the article is theoretical, so I ask my readers to please endure it, and hopefully it will prove worthwhile once applied to the reality of free software.</w:t>
      </w:r>
    </w:p>
    <w:p w14:paraId="132EB96B" w14:textId="77777777" w:rsidR="004B4602" w:rsidRDefault="004B4602" w:rsidP="004B4602">
      <w:pPr>
        <w:rPr>
          <w:b/>
        </w:rPr>
      </w:pPr>
      <w:r>
        <w:rPr>
          <w:b/>
          <w:sz w:val="16"/>
          <w:szCs w:val="16"/>
        </w:rPr>
        <w:t>Problem</w:t>
      </w:r>
    </w:p>
    <w:p w14:paraId="028BF3C0" w14:textId="77777777" w:rsidR="004B4602" w:rsidRDefault="004B4602" w:rsidP="004B4602">
      <w:r>
        <w:rPr>
          <w:sz w:val="16"/>
          <w:szCs w:val="16"/>
        </w:rPr>
        <w:t>How can Marxist theory be applied to understand the development of free software?</w:t>
      </w:r>
    </w:p>
    <w:p w14:paraId="4E12B0DD" w14:textId="77777777" w:rsidR="004B4602" w:rsidRDefault="004B4602" w:rsidP="004B4602">
      <w:pPr>
        <w:rPr>
          <w:b/>
        </w:rPr>
      </w:pPr>
      <w:r>
        <w:rPr>
          <w:b/>
          <w:sz w:val="16"/>
          <w:szCs w:val="16"/>
        </w:rPr>
        <w:t>Method and Literature</w:t>
      </w:r>
    </w:p>
    <w:p w14:paraId="3E17FD42" w14:textId="77777777" w:rsidR="004B4602" w:rsidRDefault="004B4602" w:rsidP="004B4602">
      <w:r>
        <w:rPr>
          <w:sz w:val="16"/>
          <w:szCs w:val="16"/>
        </w:rPr>
        <w:t xml:space="preserve">This article is a literature study. The literature on intellectual property is marked by a lack of cross-references between the two opposing views of the issue. </w:t>
      </w:r>
      <w:r>
        <w:rPr>
          <w:highlight w:val="cyan"/>
          <w:u w:val="single"/>
        </w:rPr>
        <w:t>Mainstream writings</w:t>
      </w:r>
      <w:r>
        <w:rPr>
          <w:u w:val="single"/>
        </w:rPr>
        <w:t xml:space="preserve"> and official commissions treat intellectual property as exclusively a financial and legal technicality; they </w:t>
      </w:r>
      <w:r>
        <w:rPr>
          <w:highlight w:val="cyan"/>
          <w:u w:val="single"/>
        </w:rPr>
        <w:t>operate within the consensus that intellectual property is an undisputable entity.</w:t>
      </w:r>
      <w:r>
        <w:rPr>
          <w:u w:val="single"/>
        </w:rPr>
        <w:t xml:space="preserve"> Those </w:t>
      </w:r>
      <w:r>
        <w:rPr>
          <w:highlight w:val="cyan"/>
          <w:u w:val="single"/>
        </w:rPr>
        <w:t xml:space="preserve">writers that </w:t>
      </w:r>
      <w:r>
        <w:rPr>
          <w:u w:val="single"/>
        </w:rPr>
        <w:t xml:space="preserve">do </w:t>
      </w:r>
      <w:r>
        <w:rPr>
          <w:highlight w:val="cyan"/>
          <w:u w:val="single"/>
        </w:rPr>
        <w:t>recognise intellectual property as a contested terrain</w:t>
      </w:r>
      <w:r>
        <w:rPr>
          <w:u w:val="single"/>
        </w:rPr>
        <w:t xml:space="preserve"> also </w:t>
      </w:r>
      <w:r>
        <w:rPr>
          <w:highlight w:val="cyan"/>
          <w:u w:val="single"/>
        </w:rPr>
        <w:t>write to campaign against it. Approaches in the latter camp originate either from the experiences of hackers or from academic Marxist analysis</w:t>
      </w:r>
      <w:r>
        <w:rPr>
          <w:sz w:val="16"/>
          <w:szCs w:val="16"/>
        </w:rPr>
        <w:t>, and the two branches are equally detached from each other.</w:t>
      </w:r>
    </w:p>
    <w:p w14:paraId="395B97D5" w14:textId="77777777" w:rsidR="004B4602" w:rsidRDefault="004B4602" w:rsidP="004B4602">
      <w:r>
        <w:rPr>
          <w:u w:val="single"/>
        </w:rPr>
        <w:t>My analysis draws from the theoretical framework of historical materialism</w:t>
      </w:r>
      <w:r>
        <w:rPr>
          <w:sz w:val="16"/>
          <w:szCs w:val="16"/>
        </w:rPr>
        <w:t>. The use of this theory demands some comment since it has fallen into disarray and been abandoned by many Marxists. The theory lost credibility when its prediction that capitalism inevitable would evolve into socialism was seemingly proved wrong. Theoretically it has been challenged for its tendencies of evolutionism, technological determinism, functionalism and economic reductionism (Giddens, 1981). By partly coinciding with and incorporating this criticism, some Marxists have responded to Giddens' comments stating that a reconstructed historical materialism holds true and is a valuable analytic tool (Wright, Levine, and Sober, 1992). A weak version of the model is sound, they say, to help structure our understanding of past and current history, provided that the theory does not pretend to prophesy the future. In accord with them I find it relevant to evoke historical materialism here because</w:t>
      </w:r>
    </w:p>
    <w:p w14:paraId="09DC8B77" w14:textId="77777777" w:rsidR="004B4602" w:rsidRDefault="004B4602" w:rsidP="004B4602">
      <w:r>
        <w:rPr>
          <w:sz w:val="16"/>
          <w:szCs w:val="16"/>
        </w:rPr>
        <w:t>"the idea that class struggle is crucial to understanding social change is grounded in historical materialist claims. If historical materialism where rejected altogether, these concepts and ideas would lack adequate foundations" [</w:t>
      </w:r>
      <w:hyperlink r:id="rId12" w:anchor="note2">
        <w:r>
          <w:rPr>
            <w:u w:val="single"/>
          </w:rPr>
          <w:t>2</w:t>
        </w:r>
      </w:hyperlink>
      <w:r>
        <w:rPr>
          <w:sz w:val="16"/>
          <w:szCs w:val="16"/>
        </w:rPr>
        <w:t>].</w:t>
      </w:r>
    </w:p>
    <w:p w14:paraId="6CDF19D6" w14:textId="77777777" w:rsidR="004B4602" w:rsidRDefault="004B4602" w:rsidP="004B4602">
      <w:r>
        <w:rPr>
          <w:sz w:val="16"/>
          <w:szCs w:val="16"/>
        </w:rPr>
        <w:t>I will not, though, give a full account of the controversy surrounding the theory, but merely highlight parts where it relates to my inquiry into free software development.</w:t>
      </w:r>
    </w:p>
    <w:p w14:paraId="45EF1D21" w14:textId="77777777" w:rsidR="004B4602" w:rsidRDefault="004B4602" w:rsidP="004B4602">
      <w:pPr>
        <w:rPr>
          <w:b/>
        </w:rPr>
      </w:pPr>
      <w:r>
        <w:rPr>
          <w:b/>
          <w:sz w:val="16"/>
          <w:szCs w:val="16"/>
        </w:rPr>
        <w:t>Historical Materialism</w:t>
      </w:r>
    </w:p>
    <w:p w14:paraId="013D5488" w14:textId="77777777" w:rsidR="004B4602" w:rsidRDefault="004B4602" w:rsidP="004B4602">
      <w:r>
        <w:rPr>
          <w:sz w:val="16"/>
          <w:szCs w:val="16"/>
        </w:rPr>
        <w:lastRenderedPageBreak/>
        <w:t>Historical materialism [</w:t>
      </w:r>
      <w:hyperlink r:id="rId13" w:anchor="note3">
        <w:r>
          <w:rPr>
            <w:u w:val="single"/>
          </w:rPr>
          <w:t>3</w:t>
        </w:r>
      </w:hyperlink>
      <w:r>
        <w:rPr>
          <w:sz w:val="16"/>
          <w:szCs w:val="16"/>
        </w:rPr>
        <w:t xml:space="preserve">] starts with the assumption that human consciousness is conditioned by its physical environment, and therefore that primacy in society flows from its material base to its organisation of social life. At the core lie the 'forces of production' (predominately machinery, raw materials, labour power, and knowledge), that influence the 'relations of production', i.e. the composition of ownership in society. </w:t>
      </w:r>
      <w:r>
        <w:rPr>
          <w:highlight w:val="cyan"/>
          <w:u w:val="single"/>
        </w:rPr>
        <w:t xml:space="preserve">The class that dominates </w:t>
      </w:r>
      <w:r>
        <w:rPr>
          <w:u w:val="single"/>
        </w:rPr>
        <w:t xml:space="preserve">the relations of production </w:t>
      </w:r>
      <w:r>
        <w:rPr>
          <w:highlight w:val="cyan"/>
          <w:u w:val="single"/>
        </w:rPr>
        <w:t xml:space="preserve">favour a certain legal, political and ideological constitution of society </w:t>
      </w:r>
      <w:r>
        <w:rPr>
          <w:u w:val="single"/>
        </w:rPr>
        <w:t xml:space="preserve">(superstructure) </w:t>
      </w:r>
      <w:r>
        <w:rPr>
          <w:highlight w:val="cyan"/>
          <w:u w:val="single"/>
        </w:rPr>
        <w:t>that will support their social order.</w:t>
      </w:r>
      <w:r>
        <w:rPr>
          <w:u w:val="single"/>
        </w:rPr>
        <w:t xml:space="preserve"> But because the forces of production develop continuously, </w:t>
      </w:r>
      <w:r>
        <w:rPr>
          <w:highlight w:val="cyan"/>
          <w:u w:val="single"/>
        </w:rPr>
        <w:t>while the established order tends to conserve its position, the organisation of society will increasingly become at odds with its material production</w:t>
      </w:r>
      <w:r>
        <w:rPr>
          <w:u w:val="single"/>
        </w:rPr>
        <w:t>. A point is reached when the old establishment fetters the emerging productive forces.</w:t>
      </w:r>
      <w:r>
        <w:rPr>
          <w:highlight w:val="cyan"/>
          <w:u w:val="single"/>
        </w:rPr>
        <w:t xml:space="preserve"> The struggle between the ruling class and those classes it submerged </w:t>
      </w:r>
      <w:r>
        <w:rPr>
          <w:u w:val="single"/>
        </w:rPr>
        <w:t xml:space="preserve">(which has been ongoing) </w:t>
      </w:r>
      <w:r>
        <w:rPr>
          <w:highlight w:val="cyan"/>
          <w:u w:val="single"/>
        </w:rPr>
        <w:t>now burst into revolutionary change. A new social order emerges that better corresponds to the material basis of production</w:t>
      </w:r>
      <w:r>
        <w:rPr>
          <w:sz w:val="16"/>
          <w:szCs w:val="16"/>
        </w:rPr>
        <w:t xml:space="preserve"> (Cohen, 2000).</w:t>
      </w:r>
    </w:p>
    <w:p w14:paraId="28E09B35" w14:textId="77777777" w:rsidR="004B4602" w:rsidRDefault="004B4602" w:rsidP="004B4602">
      <w:r>
        <w:rPr>
          <w:sz w:val="16"/>
          <w:szCs w:val="16"/>
        </w:rPr>
        <w:t>The prime example of this transition is that from feudalism to early capitalism. Privileges and tradition prevented free social and geographical mobility and fuelled the resistance to factory discipline, while Christian values despised capitalist virtues. In order to flourish, the bourgeois class had to tear down these barriers to the free flow of capital, wage labour, and market exchange. In the same way, the theory claims, will capitalism be fettering the future forces of production [</w:t>
      </w:r>
      <w:hyperlink r:id="rId14" w:anchor="note4">
        <w:r>
          <w:rPr>
            <w:u w:val="single"/>
          </w:rPr>
          <w:t>4</w:t>
        </w:r>
      </w:hyperlink>
      <w:r>
        <w:rPr>
          <w:sz w:val="16"/>
          <w:szCs w:val="16"/>
        </w:rPr>
        <w:t>].</w:t>
      </w:r>
    </w:p>
    <w:p w14:paraId="4BAF03C4" w14:textId="77777777" w:rsidR="004B4602" w:rsidRDefault="004B4602" w:rsidP="004B4602">
      <w:r>
        <w:rPr>
          <w:sz w:val="16"/>
          <w:szCs w:val="16"/>
        </w:rPr>
        <w:t>There are numerous difficulties with this theory. A common objection from post-Marxists (and Marxists too) is that the 'chain of direction' breaks down because the superstructure becomes productive in itself in</w:t>
      </w:r>
    </w:p>
    <w:p w14:paraId="14304E6F" w14:textId="77777777" w:rsidR="004B4602" w:rsidRDefault="004B4602" w:rsidP="004B4602">
      <w:r>
        <w:rPr>
          <w:sz w:val="16"/>
          <w:szCs w:val="16"/>
        </w:rPr>
        <w:t>"... the information age, marked by the autonomy of culture vis-a-vis the material bases of our existence" [</w:t>
      </w:r>
      <w:hyperlink r:id="rId15" w:anchor="note5">
        <w:r>
          <w:rPr>
            <w:u w:val="single"/>
          </w:rPr>
          <w:t>5</w:t>
        </w:r>
      </w:hyperlink>
      <w:r>
        <w:rPr>
          <w:sz w:val="16"/>
          <w:szCs w:val="16"/>
        </w:rPr>
        <w:t>].</w:t>
      </w:r>
    </w:p>
    <w:p w14:paraId="1C3DBA7D" w14:textId="77777777" w:rsidR="004B4602" w:rsidRDefault="004B4602" w:rsidP="004B4602">
      <w:r>
        <w:rPr>
          <w:sz w:val="16"/>
          <w:szCs w:val="16"/>
        </w:rPr>
        <w:t>This argument, however, also implies that historical materialism up till now has been working. If so, the theory should not be discarded hastily, but its failure ought to be closely examined in order to unravel the precise changes. I have no such ambition here. Nevertheless, in this article I maintain that though historical materialism is difficult to defend theoretically, in practice certain features of the Information Age, far from rendering historical materialism obsolete, reflect and strengthen some of its features.</w:t>
      </w:r>
    </w:p>
    <w:p w14:paraId="07280FCD" w14:textId="77777777" w:rsidR="004B4602" w:rsidRDefault="004B4602" w:rsidP="004B4602">
      <w:pPr>
        <w:rPr>
          <w:sz w:val="16"/>
          <w:szCs w:val="16"/>
        </w:rPr>
      </w:pPr>
      <w:r>
        <w:rPr>
          <w:sz w:val="16"/>
          <w:szCs w:val="16"/>
        </w:rPr>
        <w:t>Still, even if the basic assumption is true, Wright, Levine, and Sober point out that "in order to conclude that there will be an overall epochal trajectory of social changes of the kind historical materialism postulates, a case must be made that, in general, the tendency for the forces of production to develop is a more potent cause of the destabilization of production relations than the superstructure is of their stabilization" [</w:t>
      </w:r>
      <w:hyperlink r:id="rId16" w:anchor="note6">
        <w:r>
          <w:rPr>
            <w:u w:val="single"/>
          </w:rPr>
          <w:t>6</w:t>
        </w:r>
      </w:hyperlink>
      <w:r>
        <w:rPr>
          <w:sz w:val="16"/>
          <w:szCs w:val="16"/>
        </w:rPr>
        <w:t>]. Cohen has difficulties in assuring that fettering could fuel a successful revolution against capitalism. He says, reluctantly, that restriction to the pace of development in productivity is not a sufficient cause of destabilization. Instead he leans towards Use Fettering, the irrational deployment of productive powers, such as the bias in capitalism towards consumption at the expense of leisure. Use Fettering is more promising: "... since the discrepancy between capacity and use is more perceptible than, and is, therefore, a more potent stimulant of unrest, protest, and change than, the shortfall in rate of development ..." [</w:t>
      </w:r>
      <w:hyperlink r:id="rId17" w:anchor="note7">
        <w:r>
          <w:rPr>
            <w:u w:val="single"/>
          </w:rPr>
          <w:t>7</w:t>
        </w:r>
      </w:hyperlink>
      <w:r>
        <w:rPr>
          <w:sz w:val="16"/>
          <w:szCs w:val="16"/>
        </w:rPr>
        <w:t>]. I will return to his distinction between Development and Use Fettering later in this paper and argue that they both accord with the intellectual property regime.</w:t>
      </w:r>
    </w:p>
    <w:p w14:paraId="26F2DC67" w14:textId="77777777" w:rsidR="004B4602" w:rsidRDefault="004B4602" w:rsidP="004B4602">
      <w:pPr>
        <w:rPr>
          <w:b/>
        </w:rPr>
      </w:pPr>
      <w:r>
        <w:rPr>
          <w:b/>
          <w:sz w:val="16"/>
          <w:szCs w:val="16"/>
        </w:rPr>
        <w:t>History of Copyright</w:t>
      </w:r>
    </w:p>
    <w:p w14:paraId="4DFE2659" w14:textId="77777777" w:rsidR="004B4602" w:rsidRDefault="004B4602" w:rsidP="004B4602">
      <w:r>
        <w:rPr>
          <w:sz w:val="16"/>
          <w:szCs w:val="16"/>
        </w:rPr>
        <w:t>Intellectual property rights were invented in the Italian merchant states and accompanied the spread of early capitalism to Netherlands and Britain [</w:t>
      </w:r>
      <w:hyperlink r:id="rId18" w:anchor="note8">
        <w:r>
          <w:rPr>
            <w:u w:val="single"/>
          </w:rPr>
          <w:t>8</w:t>
        </w:r>
      </w:hyperlink>
      <w:r>
        <w:rPr>
          <w:sz w:val="16"/>
          <w:szCs w:val="16"/>
        </w:rPr>
        <w:t>]. Early forms of what has become copyright can be traced further back into history, as is sometimes done by copyright champions. In Talmud tradition, for example, sources of information were thoroughly documented, but for the purpose of ensuring the authenticity of information. Copyright in a non-trivial sense can only be realized within the context of a capitalist society, since its function is meaningless without a developed market economy (Bettig, 1996).</w:t>
      </w:r>
    </w:p>
    <w:p w14:paraId="2A11F063" w14:textId="77777777" w:rsidR="004B4602" w:rsidRDefault="004B4602" w:rsidP="004B4602">
      <w:r>
        <w:rPr>
          <w:sz w:val="16"/>
          <w:szCs w:val="16"/>
        </w:rPr>
        <w:t>For most of human existence oral tradition has dominated. Narratives were in constant flux. Performance was regarded more highly than authorship, which seldom could be credited since most culture was built on religious myths or common folklore, and did not originate from an individual creator.</w:t>
      </w:r>
    </w:p>
    <w:p w14:paraId="0D3FC775" w14:textId="77777777" w:rsidR="004B4602" w:rsidRDefault="004B4602" w:rsidP="004B4602">
      <w:r>
        <w:rPr>
          <w:sz w:val="16"/>
          <w:szCs w:val="16"/>
        </w:rPr>
        <w:t>With the emergence of a bourgeoisie consciousness of individuals and property, the spread of market relations, and technological breakthroughs, especially the printing press, the need of copyright was created. Consequently, Great Britain developed the first advanced copyright law. In the sixteenth century religious conflicts spurred the circulation of pamphlets, closely followed by legislation that banned writings of heresy, sedition, and treason. Brendan Scott (2000) argues that this censorship bears the legacy of copyright. For example, the custom of printers and authors to have their name listed with their creations began as a law demanding this practice, not to ensure the originator due credit, but in order for the king to keep track of disobedient writers.</w:t>
      </w:r>
    </w:p>
    <w:p w14:paraId="62D37D89" w14:textId="77777777" w:rsidR="004B4602" w:rsidRDefault="004B4602" w:rsidP="004B4602">
      <w:r>
        <w:rPr>
          <w:sz w:val="16"/>
          <w:szCs w:val="16"/>
        </w:rPr>
        <w:t>In 1556 a royal charter established the Stationers' Company and granted it exclusive control of all printing in the United Kingdom. Limiting the number of publishers was a key strategy in the government's arsenal to regulate writings (Bettig, 1996). The two strategies to consolidate control by eradicating anonymity and restricting the number of sources of reproduction are themes that echo into the present day.</w:t>
      </w:r>
    </w:p>
    <w:p w14:paraId="6683ED26" w14:textId="77777777" w:rsidR="004B4602" w:rsidRDefault="004B4602" w:rsidP="004B4602">
      <w:pPr>
        <w:rPr>
          <w:sz w:val="16"/>
          <w:szCs w:val="16"/>
        </w:rPr>
      </w:pPr>
      <w:r>
        <w:rPr>
          <w:u w:val="single"/>
        </w:rPr>
        <w:lastRenderedPageBreak/>
        <w:t>The expansion of patents and copyright has</w:t>
      </w:r>
      <w:r>
        <w:rPr>
          <w:sz w:val="16"/>
          <w:szCs w:val="16"/>
        </w:rPr>
        <w:t xml:space="preserve"> grown since. It </w:t>
      </w:r>
      <w:r>
        <w:rPr>
          <w:u w:val="single"/>
        </w:rPr>
        <w:t xml:space="preserve">entered a new stage with the signing of the </w:t>
      </w:r>
      <w:hyperlink r:id="rId19">
        <w:r>
          <w:rPr>
            <w:u w:val="single"/>
          </w:rPr>
          <w:t>TRIPs</w:t>
        </w:r>
      </w:hyperlink>
      <w:hyperlink r:id="rId20">
        <w:r>
          <w:rPr>
            <w:u w:val="single"/>
          </w:rPr>
          <w:t xml:space="preserve"> Agreement</w:t>
        </w:r>
      </w:hyperlink>
      <w:r>
        <w:rPr>
          <w:u w:val="single"/>
        </w:rPr>
        <w:t>,</w:t>
      </w:r>
      <w:r>
        <w:rPr>
          <w:sz w:val="16"/>
          <w:szCs w:val="16"/>
        </w:rPr>
        <w:t xml:space="preserve"> a global treaty on intellectual property, in 1994 (May, 2000). </w:t>
      </w:r>
      <w:r>
        <w:rPr>
          <w:u w:val="single"/>
        </w:rPr>
        <w:t xml:space="preserve">The tightening of the intellectual property regime coincides with the increasing exchange value of information </w:t>
      </w:r>
      <w:r>
        <w:rPr>
          <w:sz w:val="16"/>
          <w:szCs w:val="16"/>
        </w:rPr>
        <w:t>and what is held to be the coming of an information age.</w:t>
      </w:r>
    </w:p>
    <w:p w14:paraId="6E2DB8B9" w14:textId="77777777" w:rsidR="004B4602" w:rsidRDefault="004B4602" w:rsidP="004B4602">
      <w:pPr>
        <w:rPr>
          <w:b/>
        </w:rPr>
      </w:pPr>
      <w:r>
        <w:rPr>
          <w:b/>
          <w:sz w:val="16"/>
          <w:szCs w:val="16"/>
        </w:rPr>
        <w:t>Marxists on Information</w:t>
      </w:r>
    </w:p>
    <w:p w14:paraId="6B147CF4" w14:textId="77777777" w:rsidR="004B4602" w:rsidRDefault="004B4602" w:rsidP="004B4602">
      <w:r>
        <w:rPr>
          <w:sz w:val="16"/>
          <w:szCs w:val="16"/>
        </w:rPr>
        <w:t>Marxists have been dismissive of literature giving priority to information over labour and capital in production. The notion of a post-industrial age has become associated with apolitical futurists. Claims that information would replace labour as prime source of value helped to raise suspicion among Marxists, and (not without cause) the post-industrial hype was often written off as a hegemonic smokescreen. Marxists rightly criticize the post-industrialist advocates for failing to take account of power relationships, to forget that information is the result of human labour, to ignore that a staff of 'symbol-analysts' require a labour force that satisfy society's material needs, and to downplay the continuity of capitalist industrialism in the new era (Dyer-Witheford, 1999). Technological utopias have been touted before to justify the destructiveness and smoothen the acceptance of new technologies (Stallabrass, 1995).</w:t>
      </w:r>
    </w:p>
    <w:p w14:paraId="0C0A7E20" w14:textId="77777777" w:rsidR="004B4602" w:rsidRDefault="004B4602" w:rsidP="004B4602">
      <w:r>
        <w:rPr>
          <w:sz w:val="16"/>
          <w:szCs w:val="16"/>
        </w:rPr>
        <w:t>However, the importance of information in production can no longer be ignored, and the vulgar Marxist position discarding information as a mere surplus-eater of the industrial production [</w:t>
      </w:r>
      <w:hyperlink r:id="rId21" w:anchor="note9">
        <w:r>
          <w:rPr>
            <w:u w:val="single"/>
          </w:rPr>
          <w:t>9</w:t>
        </w:r>
      </w:hyperlink>
      <w:r>
        <w:rPr>
          <w:sz w:val="16"/>
          <w:szCs w:val="16"/>
        </w:rPr>
        <w:t>] is no longer tenable.</w:t>
      </w:r>
    </w:p>
    <w:p w14:paraId="0995513E" w14:textId="77777777" w:rsidR="004B4602" w:rsidRDefault="004B4602" w:rsidP="004B4602">
      <w:r>
        <w:rPr>
          <w:sz w:val="16"/>
          <w:szCs w:val="16"/>
        </w:rPr>
        <w:t>Dan Shiller represents a tradition of Marxism that recognizes the emerging importance of information but disputes the unique value credited to information by post-industrial thinkers. Shiller criticises those theories for failing to distinguish between information as a resource, something of actual or potential use, and information as a commodity.</w:t>
      </w:r>
    </w:p>
    <w:p w14:paraId="405A732B" w14:textId="77777777" w:rsidR="004B4602" w:rsidRDefault="004B4602" w:rsidP="004B4602">
      <w:r>
        <w:rPr>
          <w:sz w:val="16"/>
          <w:szCs w:val="16"/>
        </w:rPr>
        <w:t>Implicit to this view is that information as a resource has remained constant; it takes information to make a flint axe too. The change lies in that information has been commodified. Like other resources before, information is claimed by capitalist expansion to be produced by wage labour for and within a market. Shiller rejects the claims that information commodities have an immaterial element inherent to them. One of the points I will advance is that this stance hinders Marxists like Shiller from recognising the growing contradiction in information capitalism that is inherent to the intellectual property regime.</w:t>
      </w:r>
    </w:p>
    <w:p w14:paraId="69010293" w14:textId="77777777" w:rsidR="004B4602" w:rsidRDefault="004B4602" w:rsidP="004B4602">
      <w:r>
        <w:rPr>
          <w:sz w:val="16"/>
          <w:szCs w:val="16"/>
        </w:rPr>
        <w:t>Another Marxist approach to information technology, pioneered by Harry Braverman, is to study how technology is deployed to aid capital against labour, partly through surveillance, partly by transferring knowledge from labour to machinery. However, since humanity is divided, and nowhere more divided than in the labour process:</w:t>
      </w:r>
    </w:p>
    <w:p w14:paraId="66CCA5F4" w14:textId="77777777" w:rsidR="004B4602" w:rsidRDefault="004B4602" w:rsidP="004B4602">
      <w:r>
        <w:rPr>
          <w:sz w:val="16"/>
          <w:szCs w:val="16"/>
        </w:rPr>
        <w:t>"... machinery comes into the world not as the servant of 'humanity', but as the instrument of those to whom the accumulation of capital gives the ownership of the machines. The capacity of humans to control the labor process through machinery is seized upon by management from the beginning of capitalism as the prime means whereby production may be controlled not by the direct producers but by the owners and representatives of capital" [</w:t>
      </w:r>
      <w:hyperlink r:id="rId22" w:anchor="note10">
        <w:r>
          <w:rPr>
            <w:u w:val="single"/>
          </w:rPr>
          <w:t>10</w:t>
        </w:r>
      </w:hyperlink>
      <w:r>
        <w:rPr>
          <w:sz w:val="16"/>
          <w:szCs w:val="16"/>
        </w:rPr>
        <w:t>]</w:t>
      </w:r>
    </w:p>
    <w:p w14:paraId="540778B3" w14:textId="77777777" w:rsidR="004B4602" w:rsidRDefault="004B4602" w:rsidP="004B4602">
      <w:r>
        <w:rPr>
          <w:sz w:val="16"/>
          <w:szCs w:val="16"/>
        </w:rPr>
        <w:t>From this perspective, the Information Age is refining a process that started with the Industrial Revolution, when skilled craftsmen were forced into unqualified and fragmented factory work, now expanding capital's influence through mechanisation into society at large and to ever-higher tiers of intellectual labour [</w:t>
      </w:r>
      <w:hyperlink r:id="rId23" w:anchor="note11">
        <w:r>
          <w:rPr>
            <w:u w:val="single"/>
          </w:rPr>
          <w:t>11</w:t>
        </w:r>
      </w:hyperlink>
      <w:r>
        <w:rPr>
          <w:sz w:val="16"/>
          <w:szCs w:val="16"/>
        </w:rPr>
        <w:t>]. Robins and Webster describe this new era as 'Social Taylorism':</w:t>
      </w:r>
    </w:p>
    <w:p w14:paraId="3DAE5CEB" w14:textId="77777777" w:rsidR="004B4602" w:rsidRDefault="004B4602" w:rsidP="004B4602">
      <w:r>
        <w:rPr>
          <w:sz w:val="16"/>
          <w:szCs w:val="16"/>
        </w:rPr>
        <w:t>"Our argument is that this gathering of skill/knowledge/information, hitherto most apparent in the capitalist labour process, is now entering a new and more pervasive stage ... We are talking about a process of social deskilling, the depredation of knowledge and skills, which are then sold back in the form of commodities [...]" [</w:t>
      </w:r>
      <w:hyperlink r:id="rId24" w:anchor="note12">
        <w:r>
          <w:rPr>
            <w:u w:val="single"/>
          </w:rPr>
          <w:t>12</w:t>
        </w:r>
      </w:hyperlink>
      <w:r>
        <w:rPr>
          <w:sz w:val="16"/>
          <w:szCs w:val="16"/>
        </w:rPr>
        <w:t>].</w:t>
      </w:r>
    </w:p>
    <w:p w14:paraId="652F80CE" w14:textId="77777777" w:rsidR="004B4602" w:rsidRDefault="004B4602" w:rsidP="004B4602">
      <w:r>
        <w:rPr>
          <w:sz w:val="16"/>
          <w:szCs w:val="16"/>
        </w:rPr>
        <w:t>Technology is designed into 'black boxes', so that the labourer/user is left without influence over the functions that the machinery imposes on her. A classic illustration of how technology is used in this way to control labour activity is the speed set by the assembly line in a factory (Edwards, 1979). Recent studies shows that user-friendly but impregnable automation has escalated a defeating sense of helplessness among the deskilled, blue-collar workforce operating the machinery (Sennett, 1999). Furthermore, computers make even highly intellectual and artistic professions vulnerable to the deskilling process (Rifkin, 1995). Concerns are raising that multimedia and recording technology may mechanise education, turning it into a 'digitalised diploma mill' (Noble, 1998).</w:t>
      </w:r>
    </w:p>
    <w:p w14:paraId="6A6D4C14" w14:textId="77777777" w:rsidR="004B4602" w:rsidRDefault="004B4602" w:rsidP="004B4602">
      <w:pPr>
        <w:rPr>
          <w:u w:val="single"/>
        </w:rPr>
      </w:pPr>
      <w:r>
        <w:rPr>
          <w:u w:val="single"/>
        </w:rPr>
        <w:t>The pessimistic view on information technology as a tool of capitalist control, shared by many Marxists, has lately been matched with an interest in counter-use of those technologies.</w:t>
      </w:r>
    </w:p>
    <w:p w14:paraId="7E0C9505" w14:textId="77777777" w:rsidR="004B4602" w:rsidRDefault="004B4602" w:rsidP="004B4602">
      <w:r>
        <w:t xml:space="preserve">"[...] </w:t>
      </w:r>
      <w:r>
        <w:rPr>
          <w:highlight w:val="cyan"/>
          <w:u w:val="single"/>
        </w:rPr>
        <w:t xml:space="preserve">The malleability of </w:t>
      </w:r>
      <w:r>
        <w:rPr>
          <w:u w:val="single"/>
        </w:rPr>
        <w:t xml:space="preserve">the </w:t>
      </w:r>
      <w:r>
        <w:rPr>
          <w:highlight w:val="cyan"/>
          <w:u w:val="single"/>
        </w:rPr>
        <w:t>new tech</w:t>
      </w:r>
      <w:r>
        <w:rPr>
          <w:u w:val="single"/>
        </w:rPr>
        <w:t xml:space="preserve">nologies </w:t>
      </w:r>
      <w:r>
        <w:rPr>
          <w:highlight w:val="cyan"/>
          <w:u w:val="single"/>
        </w:rPr>
        <w:t xml:space="preserve">means </w:t>
      </w:r>
      <w:r>
        <w:rPr>
          <w:u w:val="single"/>
        </w:rPr>
        <w:t xml:space="preserve">that </w:t>
      </w:r>
      <w:r>
        <w:rPr>
          <w:highlight w:val="cyan"/>
          <w:u w:val="single"/>
        </w:rPr>
        <w:t>their design and application becomes a site of conflict and holds unprecedented potential for recapture</w:t>
      </w:r>
      <w:r>
        <w:t>" [</w:t>
      </w:r>
      <w:hyperlink r:id="rId25" w:anchor="note13">
        <w:r>
          <w:rPr>
            <w:u w:val="single"/>
          </w:rPr>
          <w:t>13</w:t>
        </w:r>
      </w:hyperlink>
      <w:r>
        <w:t>].</w:t>
      </w:r>
    </w:p>
    <w:p w14:paraId="43BDE763" w14:textId="77777777" w:rsidR="004B4602" w:rsidRDefault="004B4602" w:rsidP="004B4602">
      <w:r>
        <w:rPr>
          <w:sz w:val="16"/>
          <w:szCs w:val="16"/>
        </w:rPr>
        <w:lastRenderedPageBreak/>
        <w:t>The keyword is malleability, which grants the subject autonomy over her use of the technology.</w:t>
      </w:r>
      <w:r>
        <w:rPr>
          <w:u w:val="single"/>
        </w:rPr>
        <w:t xml:space="preserve"> I</w:t>
      </w:r>
      <w:r>
        <w:rPr>
          <w:highlight w:val="cyan"/>
          <w:u w:val="single"/>
        </w:rPr>
        <w:t>n particular the general-purpose personal computer with its network capabilities has empowered a small section of the population with technological skills</w:t>
      </w:r>
      <w:r>
        <w:rPr>
          <w:sz w:val="16"/>
          <w:szCs w:val="16"/>
        </w:rPr>
        <w:t xml:space="preserve"> [</w:t>
      </w:r>
      <w:hyperlink r:id="rId26" w:anchor="note14">
        <w:r>
          <w:rPr>
            <w:u w:val="single"/>
          </w:rPr>
          <w:t>14</w:t>
        </w:r>
      </w:hyperlink>
      <w:r>
        <w:rPr>
          <w:sz w:val="16"/>
          <w:szCs w:val="16"/>
        </w:rPr>
        <w:t xml:space="preserve">]. </w:t>
      </w:r>
      <w:r>
        <w:rPr>
          <w:highlight w:val="cyan"/>
          <w:u w:val="single"/>
        </w:rPr>
        <w:t>Thanks to falling production costs, this technological power is disseminated to ever-wider circles</w:t>
      </w:r>
      <w:r>
        <w:rPr>
          <w:sz w:val="16"/>
          <w:szCs w:val="16"/>
        </w:rPr>
        <w:t xml:space="preserve"> of the (western) population. Stallabrass correctly points out that falling costs is met with more computer capacity for a sustained price, and therefore that new computers never will reach the poor majority (Stallabrass, 1995). However, the objection fails to acknowledge the mounting pile of perfectly operational but out-fashioned, second-hand computers that will 'trickle down'.</w:t>
      </w:r>
    </w:p>
    <w:p w14:paraId="6762A37E" w14:textId="77777777" w:rsidR="004B4602" w:rsidRDefault="004B4602" w:rsidP="004B4602">
      <w:pPr>
        <w:rPr>
          <w:u w:val="single"/>
        </w:rPr>
      </w:pPr>
      <w:r>
        <w:rPr>
          <w:sz w:val="16"/>
          <w:szCs w:val="16"/>
        </w:rPr>
        <w:t>Marxist tradition thus strongly emphasises the social construction of (information) technology. In Dyer-Witheford's words, technologies are: "[...] often constituted by contending pressure that implant in them contradictory potentialities: which of these are realized is something that will be determined only in further struggle and conflict" [</w:t>
      </w:r>
      <w:hyperlink r:id="rId27" w:anchor="note15">
        <w:r>
          <w:rPr>
            <w:u w:val="single"/>
          </w:rPr>
          <w:t>15</w:t>
        </w:r>
      </w:hyperlink>
      <w:r>
        <w:rPr>
          <w:sz w:val="16"/>
          <w:szCs w:val="16"/>
        </w:rPr>
        <w:t xml:space="preserve">]. I will focus on this struggle later, and argue that the hacker community plays an important part in it. But first I wish to give my case why </w:t>
      </w:r>
      <w:r>
        <w:rPr>
          <w:u w:val="single"/>
        </w:rPr>
        <w:t>I believe, counter to some Marxists, that information has become inherently valuable.</w:t>
      </w:r>
    </w:p>
    <w:p w14:paraId="4E271381" w14:textId="77777777" w:rsidR="004B4602" w:rsidRDefault="004B4602" w:rsidP="004B4602">
      <w:pPr>
        <w:rPr>
          <w:b/>
        </w:rPr>
      </w:pPr>
      <w:r>
        <w:rPr>
          <w:b/>
          <w:sz w:val="16"/>
          <w:szCs w:val="16"/>
        </w:rPr>
        <w:t>Information as a Resource</w:t>
      </w:r>
    </w:p>
    <w:p w14:paraId="4C2429EF" w14:textId="77777777" w:rsidR="004B4602" w:rsidRDefault="004B4602" w:rsidP="004B4602">
      <w:r>
        <w:rPr>
          <w:sz w:val="16"/>
          <w:szCs w:val="16"/>
        </w:rPr>
        <w:t>Though I stress the importance of recognising the social construction of information into a commodity, I believe that the post-industrial advocates are right in that information as a resource has qualitively changed. The shift can be extrapolated from capital's ambition to replace the workforce with machinery and science, primarily to suppress labour militancy. A consequence of the replacement of labour with robots is that the cost of labour in production falls while the expenses for fixed capital, high-tech machinery and cutting edge science, sharply rises. Thus comes a rapid shift of relative costs (exchange value) from labour to fixed capital - i.e. information. Furthermore, the productivity of industries depends now more on the development of fixed capital than the human labour:</w:t>
      </w:r>
    </w:p>
    <w:p w14:paraId="22698926" w14:textId="77777777" w:rsidR="004B4602" w:rsidRDefault="004B4602" w:rsidP="004B4602">
      <w:r>
        <w:rPr>
          <w:sz w:val="16"/>
          <w:szCs w:val="16"/>
        </w:rPr>
        <w:t>"But to the degree that large industry develops, the creation of real wealth comes to depend less on labour time and on the amount of labour employed than on the power of the agencies set in motion during labour time, whose powerful effectiveness is itself in turn out of all proportion to the direct labour time spent on their production, but depends rather on the general state of science and on the progress of technology, or the application of this science to production" [</w:t>
      </w:r>
      <w:hyperlink r:id="rId28" w:anchor="note16">
        <w:r>
          <w:rPr>
            <w:u w:val="single"/>
          </w:rPr>
          <w:t>16</w:t>
        </w:r>
      </w:hyperlink>
      <w:r>
        <w:rPr>
          <w:sz w:val="16"/>
          <w:szCs w:val="16"/>
        </w:rPr>
        <w:t>].</w:t>
      </w:r>
    </w:p>
    <w:p w14:paraId="45BF29AE" w14:textId="77777777" w:rsidR="004B4602" w:rsidRDefault="004B4602" w:rsidP="004B4602">
      <w:pPr>
        <w:rPr>
          <w:u w:val="single"/>
        </w:rPr>
      </w:pPr>
      <w:r>
        <w:rPr>
          <w:u w:val="single"/>
        </w:rPr>
        <w:t>This marks the emergence of what Marx called the 'general intellect' as a productive source in itself.</w:t>
      </w:r>
    </w:p>
    <w:p w14:paraId="51AEDEDD" w14:textId="77777777" w:rsidR="004B4602" w:rsidRDefault="004B4602" w:rsidP="004B4602">
      <w:r>
        <w:rPr>
          <w:sz w:val="16"/>
          <w:szCs w:val="16"/>
        </w:rPr>
        <w:t>More clues are offered in a marginal (non-Marxist) theory within political economy known as Kondratiev waves [</w:t>
      </w:r>
      <w:hyperlink r:id="rId29" w:anchor="note17">
        <w:r>
          <w:rPr>
            <w:u w:val="single"/>
          </w:rPr>
          <w:t>17</w:t>
        </w:r>
      </w:hyperlink>
      <w:r>
        <w:rPr>
          <w:sz w:val="16"/>
          <w:szCs w:val="16"/>
        </w:rPr>
        <w:t>]. Writing in this tradition, Perez and Freeman introduce the idea of 'Techno-Economical Paradigms' [</w:t>
      </w:r>
      <w:hyperlink r:id="rId30" w:anchor="note18">
        <w:r>
          <w:rPr>
            <w:u w:val="single"/>
          </w:rPr>
          <w:t>18</w:t>
        </w:r>
      </w:hyperlink>
      <w:r>
        <w:rPr>
          <w:sz w:val="16"/>
          <w:szCs w:val="16"/>
        </w:rPr>
        <w:t>], building on the classic work of Thomas Kuhn about scientific evolution (Kuhn, 1996). A Techno-Economic Paradigm stretches for 50-60 years and centres on a major technological breakthrough in one sector that affects the economy, industry, and organisational forms of that whole period. Different scholars have suggested coal, iron, railway, steel, electricity, oil, and combustion engines as key technologies of previous Techno-Economic Paradigms. The common denominator of these key technologies is that they are located in the areas of materials, energy and transportation. However, inspecting the latest Techno-Economic Paradigm, a near consensus exists among scholars that its key technologies are manifested in microelectronics and possibly microbiology (Volland, 1987; Grubler and Nowotny, 1990).</w:t>
      </w:r>
    </w:p>
    <w:p w14:paraId="3CA89848" w14:textId="77777777" w:rsidR="004B4602" w:rsidRDefault="004B4602" w:rsidP="004B4602">
      <w:r>
        <w:rPr>
          <w:sz w:val="16"/>
          <w:szCs w:val="16"/>
        </w:rPr>
        <w:t>The broken continuity can be explained in terms of Marxist value theory. During the industrial period, materials and energy were essential to the creation of exchange value, and the transportation of this value depended on infrastructure. However, when the highest exchange value is extracted from information, (while the exchange value of material goods is becoming peripheral relative to information) those sectors lose in importance.</w:t>
      </w:r>
    </w:p>
    <w:p w14:paraId="2AE6CD63" w14:textId="77777777" w:rsidR="004B4602" w:rsidRDefault="004B4602" w:rsidP="004B4602">
      <w:r>
        <w:rPr>
          <w:sz w:val="16"/>
          <w:szCs w:val="16"/>
        </w:rPr>
        <w:t>"At the pinnacle of contemporary production, information and communication are the very commodities produced; the network itself is the site of both production and circulation" [</w:t>
      </w:r>
      <w:hyperlink r:id="rId31" w:anchor="note19">
        <w:r>
          <w:rPr>
            <w:u w:val="single"/>
          </w:rPr>
          <w:t>19</w:t>
        </w:r>
      </w:hyperlink>
      <w:r>
        <w:rPr>
          <w:sz w:val="16"/>
          <w:szCs w:val="16"/>
        </w:rPr>
        <w:t>].</w:t>
      </w:r>
    </w:p>
    <w:p w14:paraId="73621086" w14:textId="77777777" w:rsidR="004B4602" w:rsidRDefault="004B4602" w:rsidP="004B4602">
      <w:r>
        <w:rPr>
          <w:sz w:val="16"/>
          <w:szCs w:val="16"/>
        </w:rPr>
        <w:t>Computer networks become both the factory and distribution channel of exchange value.</w:t>
      </w:r>
    </w:p>
    <w:p w14:paraId="1420E26A" w14:textId="77777777" w:rsidR="004B4602" w:rsidRDefault="004B4602" w:rsidP="004B4602">
      <w:r>
        <w:rPr>
          <w:u w:val="single"/>
        </w:rPr>
        <w:t>The characteristics of the information sector will gradually encompass most of the economy.</w:t>
      </w:r>
      <w:r>
        <w:rPr>
          <w:sz w:val="16"/>
          <w:szCs w:val="16"/>
        </w:rPr>
        <w:t xml:space="preserve"> This tendency was essential in Marx's analysis. "In all forms of society there is one specific kind of production which predominates over the rest, whose relations thus assign rank and influence to the others. It is a general illumination which bathes all the other colours and modifies their particularity" [</w:t>
      </w:r>
      <w:hyperlink r:id="rId32" w:anchor="note20">
        <w:r>
          <w:rPr>
            <w:u w:val="single"/>
          </w:rPr>
          <w:t>20</w:t>
        </w:r>
      </w:hyperlink>
      <w:r>
        <w:rPr>
          <w:sz w:val="16"/>
          <w:szCs w:val="16"/>
        </w:rPr>
        <w:t>]. Or, to be more specific: "Just as the processes of industrialization transformed agriculture and made it more productive, so too the informational revolution will transform industry by redefining and rejuvenating manufacturing processes" [</w:t>
      </w:r>
      <w:hyperlink r:id="rId33" w:anchor="note21">
        <w:r>
          <w:rPr>
            <w:u w:val="single"/>
          </w:rPr>
          <w:t>21</w:t>
        </w:r>
      </w:hyperlink>
      <w:r>
        <w:rPr>
          <w:sz w:val="16"/>
          <w:szCs w:val="16"/>
        </w:rPr>
        <w:t>].</w:t>
      </w:r>
    </w:p>
    <w:p w14:paraId="4C9AA80A" w14:textId="77777777" w:rsidR="004B4602" w:rsidRDefault="004B4602" w:rsidP="004B4602">
      <w:pPr>
        <w:rPr>
          <w:highlight w:val="cyan"/>
          <w:u w:val="single"/>
        </w:rPr>
      </w:pPr>
      <w:r>
        <w:rPr>
          <w:sz w:val="16"/>
          <w:szCs w:val="16"/>
        </w:rPr>
        <w:t xml:space="preserve">The increase in costs/exchange value of information (fixed capital) in relation to direct labour is the cause for capitalism to commodify information, not the other way around. </w:t>
      </w:r>
      <w:r>
        <w:rPr>
          <w:u w:val="single"/>
        </w:rPr>
        <w:t xml:space="preserve">But </w:t>
      </w:r>
      <w:r>
        <w:rPr>
          <w:highlight w:val="cyan"/>
          <w:u w:val="single"/>
        </w:rPr>
        <w:t>because of the intangible nature of information, contradictions emerges out of attempts to enclose it.</w:t>
      </w:r>
    </w:p>
    <w:p w14:paraId="642D75ED" w14:textId="77777777" w:rsidR="004B4602" w:rsidRDefault="004B4602" w:rsidP="004B4602">
      <w:pPr>
        <w:rPr>
          <w:b/>
        </w:rPr>
      </w:pPr>
      <w:r>
        <w:rPr>
          <w:b/>
          <w:sz w:val="16"/>
          <w:szCs w:val="16"/>
        </w:rPr>
        <w:lastRenderedPageBreak/>
        <w:t>Information Microeconomics</w:t>
      </w:r>
    </w:p>
    <w:p w14:paraId="3F11ED53" w14:textId="77777777" w:rsidR="004B4602" w:rsidRDefault="004B4602" w:rsidP="004B4602">
      <w:r>
        <w:rPr>
          <w:sz w:val="16"/>
          <w:szCs w:val="16"/>
        </w:rPr>
        <w:t>"If nature has made anything less susceptible than all others of exclusive property, it is the action of the thinking power called an idea, which an individual may exclusive possess as long as he keeps it to himself; but the moment it is divulged it forces itself into the possession of everyone, and the receiver cannot dispossess himself of it" [</w:t>
      </w:r>
      <w:hyperlink r:id="rId34" w:anchor="note22">
        <w:r>
          <w:rPr>
            <w:u w:val="single"/>
          </w:rPr>
          <w:t>22</w:t>
        </w:r>
      </w:hyperlink>
      <w:r>
        <w:rPr>
          <w:sz w:val="16"/>
          <w:szCs w:val="16"/>
        </w:rPr>
        <w:t>].</w:t>
      </w:r>
    </w:p>
    <w:p w14:paraId="2DCA5608" w14:textId="77777777" w:rsidR="004B4602" w:rsidRDefault="004B4602" w:rsidP="004B4602">
      <w:pPr>
        <w:rPr>
          <w:highlight w:val="cyan"/>
          <w:u w:val="single"/>
        </w:rPr>
      </w:pPr>
      <w:r>
        <w:rPr>
          <w:sz w:val="16"/>
          <w:szCs w:val="16"/>
        </w:rPr>
        <w:t xml:space="preserve">The words of Thomas Jefferson sum up the unique features of information. </w:t>
      </w:r>
      <w:r>
        <w:rPr>
          <w:highlight w:val="cyan"/>
          <w:u w:val="single"/>
        </w:rPr>
        <w:t>Digital information can be duplicated infinitely in perfect copies at a marginal cost approaching zero.</w:t>
      </w:r>
    </w:p>
    <w:p w14:paraId="46533252" w14:textId="77777777" w:rsidR="004B4602" w:rsidRDefault="004B4602" w:rsidP="004B4602">
      <w:pPr>
        <w:rPr>
          <w:b/>
          <w:sz w:val="16"/>
          <w:szCs w:val="16"/>
          <w:highlight w:val="cyan"/>
        </w:rPr>
      </w:pPr>
      <w:r>
        <w:rPr>
          <w:sz w:val="16"/>
          <w:szCs w:val="16"/>
        </w:rPr>
        <w:t>Bradford De Long and Michael Froomkin, clearly non-Marxist economists, considered the consequences in their paper "</w:t>
      </w:r>
      <w:hyperlink r:id="rId35">
        <w:r>
          <w:rPr>
            <w:sz w:val="16"/>
            <w:szCs w:val="16"/>
          </w:rPr>
          <w:t>Speculative Microeconomics for Tomorrows Economy</w:t>
        </w:r>
      </w:hyperlink>
      <w:r>
        <w:rPr>
          <w:sz w:val="16"/>
          <w:szCs w:val="16"/>
        </w:rPr>
        <w:t>". Information, they argue, challenges the three pillars that market economy rests on: excludability, rivalry and transparency. Excludability is the power to prevent usage of a desirable utility, and is required for the property holder to force payment of the user (extract exchange-value).</w:t>
      </w:r>
      <w:r>
        <w:rPr>
          <w:u w:val="single"/>
        </w:rPr>
        <w:t xml:space="preserve"> Though </w:t>
      </w:r>
      <w:r>
        <w:rPr>
          <w:sz w:val="16"/>
          <w:szCs w:val="16"/>
        </w:rPr>
        <w:t xml:space="preserve">De Long and Froomkin recognise that </w:t>
      </w:r>
      <w:r>
        <w:rPr>
          <w:u w:val="single"/>
        </w:rPr>
        <w:t>excludability of material property always was "less a matter of nature and more a matter of culture" that had to be enforced by police action, the immaterial nature of information has undermined the capacity of policing.</w:t>
      </w:r>
      <w:r>
        <w:rPr>
          <w:sz w:val="16"/>
          <w:szCs w:val="16"/>
        </w:rPr>
        <w:t xml:space="preserve"> This is intimately linked with the abolition of rivalry, which assumes that cost rises linearly with increased production, i.e. two goods are made at twice the price of one. Without rivalry two users can consume the same information product without compromising each other's consumption. Thirdly the concept of transparency, a presumption in economist theory that buyers and sellers have perfect information on what they want and what is for sale, is failing because of the complexity of the high-tech market. Their conclusion is that "</w:t>
      </w:r>
      <w:r>
        <w:rPr>
          <w:highlight w:val="cyan"/>
          <w:u w:val="single"/>
        </w:rPr>
        <w:t xml:space="preserve">The ongoing revolution in data </w:t>
      </w:r>
      <w:r>
        <w:rPr>
          <w:u w:val="single"/>
        </w:rPr>
        <w:t xml:space="preserve">processing and data communications </w:t>
      </w:r>
      <w:r>
        <w:rPr>
          <w:highlight w:val="cyan"/>
          <w:u w:val="single"/>
        </w:rPr>
        <w:t>technology may well be starting to undermine those basic features of property and exchange that make the invisible hand a powerful social mechanism for organizing production and distribution."</w:t>
      </w:r>
    </w:p>
    <w:p w14:paraId="00BE3D39" w14:textId="77777777" w:rsidR="004B4602" w:rsidRDefault="004B4602" w:rsidP="004B4602">
      <w:pPr>
        <w:rPr>
          <w:b/>
          <w:sz w:val="16"/>
          <w:szCs w:val="16"/>
        </w:rPr>
      </w:pPr>
      <w:r>
        <w:rPr>
          <w:b/>
          <w:sz w:val="16"/>
          <w:szCs w:val="16"/>
        </w:rPr>
        <w:t>The Commodification of Information</w:t>
      </w:r>
    </w:p>
    <w:p w14:paraId="1D3F677C" w14:textId="77777777" w:rsidR="004B4602" w:rsidRDefault="004B4602" w:rsidP="004B4602">
      <w:pPr>
        <w:rPr>
          <w:sz w:val="16"/>
          <w:szCs w:val="16"/>
        </w:rPr>
      </w:pPr>
      <w:r>
        <w:rPr>
          <w:sz w:val="16"/>
          <w:szCs w:val="16"/>
        </w:rPr>
        <w:t>"The contradiction that lies at the heart of the political economy of intellectual property is between the low to non-existent marginal cost of reproduction of knowledge and its treatment as scarce property" [</w:t>
      </w:r>
      <w:hyperlink r:id="rId36" w:anchor="note23">
        <w:r>
          <w:rPr>
            <w:sz w:val="16"/>
            <w:szCs w:val="16"/>
            <w:u w:val="single"/>
          </w:rPr>
          <w:t>23</w:t>
        </w:r>
      </w:hyperlink>
      <w:r>
        <w:rPr>
          <w:sz w:val="16"/>
          <w:szCs w:val="16"/>
        </w:rPr>
        <w:t>].</w:t>
      </w:r>
    </w:p>
    <w:p w14:paraId="2471C73B" w14:textId="77777777" w:rsidR="004B4602" w:rsidRDefault="004B4602" w:rsidP="004B4602">
      <w:pPr>
        <w:rPr>
          <w:sz w:val="16"/>
          <w:szCs w:val="16"/>
        </w:rPr>
      </w:pPr>
      <w:r>
        <w:rPr>
          <w:sz w:val="16"/>
          <w:szCs w:val="16"/>
        </w:rPr>
        <w:t>This contradiction [</w:t>
      </w:r>
      <w:hyperlink r:id="rId37" w:anchor="note24">
        <w:r>
          <w:rPr>
            <w:sz w:val="16"/>
            <w:szCs w:val="16"/>
            <w:u w:val="single"/>
          </w:rPr>
          <w:t>24</w:t>
        </w:r>
      </w:hyperlink>
      <w:r>
        <w:rPr>
          <w:sz w:val="16"/>
          <w:szCs w:val="16"/>
        </w:rPr>
        <w:t>], May demonstrates, is concealed by information capitalists whose interests are best served if ideas are treated as analogous to scarce, material property [</w:t>
      </w:r>
      <w:hyperlink r:id="rId38" w:anchor="note25">
        <w:r>
          <w:rPr>
            <w:sz w:val="16"/>
            <w:szCs w:val="16"/>
            <w:u w:val="single"/>
          </w:rPr>
          <w:t>25</w:t>
        </w:r>
      </w:hyperlink>
      <w:r>
        <w:rPr>
          <w:sz w:val="16"/>
          <w:szCs w:val="16"/>
        </w:rPr>
        <w:t>]. The privatisation of cultural expressions corresponds to the enclosure of public land in the fifteenth to eighteenth century.</w:t>
      </w:r>
    </w:p>
    <w:p w14:paraId="3BF4F6D7" w14:textId="77777777" w:rsidR="004B4602" w:rsidRDefault="004B4602" w:rsidP="004B4602">
      <w:pPr>
        <w:rPr>
          <w:sz w:val="16"/>
          <w:szCs w:val="16"/>
        </w:rPr>
      </w:pPr>
      <w:r>
        <w:rPr>
          <w:sz w:val="16"/>
          <w:szCs w:val="16"/>
        </w:rPr>
        <w:t>As then, the new enclosure is concerned with creating conditions for excludability. Lawrence Lessig lists four methods to direct the behaviour of the individual to comply with property regulation: social norms, markets, architecture (including technology and code), and law. "Constraints work together, though they function differently and the effect of each is distinct. Norms constrain through the stigma that a community imposes; markets constrain through the price that they extract; architectures constrain through the physical burdens they impose; and law constrains through the punishment it threatens" [</w:t>
      </w:r>
      <w:hyperlink r:id="rId39" w:anchor="note26">
        <w:r>
          <w:rPr>
            <w:sz w:val="16"/>
            <w:szCs w:val="16"/>
            <w:u w:val="single"/>
          </w:rPr>
          <w:t>26</w:t>
        </w:r>
      </w:hyperlink>
      <w:r>
        <w:rPr>
          <w:sz w:val="16"/>
          <w:szCs w:val="16"/>
        </w:rPr>
        <w:t>].</w:t>
      </w:r>
    </w:p>
    <w:p w14:paraId="3FAE747A" w14:textId="77777777" w:rsidR="004B4602" w:rsidRDefault="004B4602" w:rsidP="004B4602">
      <w:pPr>
        <w:rPr>
          <w:sz w:val="16"/>
          <w:szCs w:val="16"/>
        </w:rPr>
      </w:pPr>
      <w:r>
        <w:rPr>
          <w:sz w:val="16"/>
          <w:szCs w:val="16"/>
        </w:rPr>
        <w:t>Several new national laws have been passed in recent years on intellectual property rights. In the U.S. the Digital Millennium Copyright Act was passed in 1998 and has been imitated by legislation in Europe. The European Patent Office circumvented scheduled political decisions to be taken by European governments, and decreed a regulation that authorises patent claims to computer programmes [</w:t>
      </w:r>
      <w:hyperlink r:id="rId40" w:anchor="note27">
        <w:r>
          <w:rPr>
            <w:sz w:val="16"/>
            <w:szCs w:val="16"/>
            <w:u w:val="single"/>
          </w:rPr>
          <w:t>27</w:t>
        </w:r>
      </w:hyperlink>
      <w:r>
        <w:rPr>
          <w:sz w:val="16"/>
          <w:szCs w:val="16"/>
        </w:rPr>
        <w:t>]. These national laws were implemented under the direction of what is known as the Uruguay Round agreements [</w:t>
      </w:r>
      <w:hyperlink r:id="rId41" w:anchor="note28">
        <w:r>
          <w:rPr>
            <w:sz w:val="16"/>
            <w:szCs w:val="16"/>
            <w:u w:val="single"/>
          </w:rPr>
          <w:t>28</w:t>
        </w:r>
      </w:hyperlink>
      <w:r>
        <w:rPr>
          <w:sz w:val="16"/>
          <w:szCs w:val="16"/>
        </w:rPr>
        <w:t>], established by the World Trade Organisation (</w:t>
      </w:r>
      <w:hyperlink r:id="rId42">
        <w:r>
          <w:rPr>
            <w:sz w:val="16"/>
            <w:szCs w:val="16"/>
            <w:u w:val="single"/>
          </w:rPr>
          <w:t>WTO</w:t>
        </w:r>
      </w:hyperlink>
      <w:r>
        <w:rPr>
          <w:sz w:val="16"/>
          <w:szCs w:val="16"/>
        </w:rPr>
        <w:t>). As a part of the bargain came the treaty of Trade Related Intellectual Property (TRIP), and its importance lies in two respects: "as an extension of the rights accorded to the owners of intellectual property and as part of the extension of a property-based market liberalism into new areas of social interaction, previously outside market relations" [</w:t>
      </w:r>
      <w:hyperlink r:id="rId43" w:anchor="note29">
        <w:r>
          <w:rPr>
            <w:sz w:val="16"/>
            <w:szCs w:val="16"/>
            <w:u w:val="single"/>
          </w:rPr>
          <w:t>29</w:t>
        </w:r>
      </w:hyperlink>
      <w:r>
        <w:rPr>
          <w:sz w:val="16"/>
          <w:szCs w:val="16"/>
        </w:rPr>
        <w:t>]. Simply by coordinating national regulations on a global level the net of intellectual property is tightened. TRIP was backed by American and European pharmacy companies and entertainment industries, and unsuccessfully opposed by the developing nations and northern civil society.</w:t>
      </w:r>
    </w:p>
    <w:p w14:paraId="22B750CD" w14:textId="77777777" w:rsidR="004B4602" w:rsidRDefault="004B4602" w:rsidP="004B4602">
      <w:pPr>
        <w:rPr>
          <w:sz w:val="16"/>
          <w:szCs w:val="16"/>
        </w:rPr>
      </w:pPr>
      <w:r>
        <w:rPr>
          <w:sz w:val="16"/>
          <w:szCs w:val="16"/>
        </w:rPr>
        <w:t>Despite the rigged debate on intellectual property in the mainstream media [</w:t>
      </w:r>
      <w:hyperlink r:id="rId44" w:anchor="note30">
        <w:r>
          <w:rPr>
            <w:sz w:val="16"/>
            <w:szCs w:val="16"/>
            <w:u w:val="single"/>
          </w:rPr>
          <w:t>30</w:t>
        </w:r>
      </w:hyperlink>
      <w:r>
        <w:rPr>
          <w:sz w:val="16"/>
          <w:szCs w:val="16"/>
        </w:rPr>
        <w:t>], the rhetoric of 'piracy' has not transformed social norms to any greater extent. The failure to curb copying is linked with the low costs and low risks for individuals to copy, i.e. the non-existent constriction of the market. However, Bettig remarks "The initial period following the introduction of a new communications medium often involves a temporary loss of control by copyright owners over the use of their property" [</w:t>
      </w:r>
      <w:hyperlink r:id="rId45" w:anchor="note31">
        <w:r>
          <w:rPr>
            <w:sz w:val="16"/>
            <w:szCs w:val="16"/>
            <w:u w:val="single"/>
          </w:rPr>
          <w:t>31</w:t>
        </w:r>
      </w:hyperlink>
      <w:r>
        <w:rPr>
          <w:sz w:val="16"/>
          <w:szCs w:val="16"/>
        </w:rPr>
        <w:t>].</w:t>
      </w:r>
    </w:p>
    <w:p w14:paraId="6DA39233" w14:textId="77777777" w:rsidR="004B4602" w:rsidRDefault="004B4602" w:rsidP="004B4602">
      <w:pPr>
        <w:rPr>
          <w:sz w:val="16"/>
          <w:szCs w:val="16"/>
          <w:u w:val="single"/>
        </w:rPr>
      </w:pPr>
      <w:r>
        <w:rPr>
          <w:sz w:val="16"/>
          <w:szCs w:val="16"/>
        </w:rPr>
        <w:t>Similarly, Lessig warns against the false reliance, common among hackers, that information technology is inherently anarchistic. The industry is determined to re-design hardware and software to command compliance with the intellectual property regime. "Code can, and will, displace law as the primary defence of intellectual property in cyberspace" [</w:t>
      </w:r>
      <w:hyperlink r:id="rId46" w:anchor="note32">
        <w:r>
          <w:rPr>
            <w:sz w:val="16"/>
            <w:szCs w:val="16"/>
            <w:u w:val="single"/>
          </w:rPr>
          <w:t>32</w:t>
        </w:r>
      </w:hyperlink>
      <w:r>
        <w:rPr>
          <w:sz w:val="16"/>
          <w:szCs w:val="16"/>
        </w:rPr>
        <w:t>]. It is predominantly this struggle that I now will attend to.</w:t>
      </w:r>
    </w:p>
    <w:p w14:paraId="372CA48A" w14:textId="77777777" w:rsidR="004B4602" w:rsidRDefault="004B4602" w:rsidP="004B4602">
      <w:pPr>
        <w:spacing w:after="80"/>
        <w:rPr>
          <w:b/>
          <w:sz w:val="16"/>
          <w:szCs w:val="16"/>
        </w:rPr>
      </w:pPr>
      <w:r>
        <w:rPr>
          <w:b/>
          <w:sz w:val="16"/>
          <w:szCs w:val="16"/>
        </w:rPr>
        <w:t>Technology Tailored</w:t>
      </w:r>
    </w:p>
    <w:p w14:paraId="46B11F45" w14:textId="77777777" w:rsidR="004B4602" w:rsidRDefault="004B4602" w:rsidP="004B4602">
      <w:pPr>
        <w:rPr>
          <w:sz w:val="16"/>
          <w:szCs w:val="16"/>
        </w:rPr>
      </w:pPr>
      <w:r>
        <w:rPr>
          <w:sz w:val="16"/>
          <w:szCs w:val="16"/>
        </w:rPr>
        <w:lastRenderedPageBreak/>
        <w:t>In the history of factory production, examples abound on how machinery was tailored to direct the behaviour of workers. This form of regulation, 'technological control', was of particular importance to domesticate the workforce in the first half of the twentieth century (Edwards, 1979). We can expect the same strategy to be deployed as consumer technology is now disseminating throughout society.</w:t>
      </w:r>
    </w:p>
    <w:p w14:paraId="14096B71" w14:textId="77777777" w:rsidR="004B4602" w:rsidRDefault="004B4602" w:rsidP="004B4602">
      <w:pPr>
        <w:rPr>
          <w:sz w:val="16"/>
          <w:szCs w:val="16"/>
        </w:rPr>
      </w:pPr>
      <w:r>
        <w:rPr>
          <w:sz w:val="16"/>
          <w:szCs w:val="16"/>
        </w:rPr>
        <w:t>Capitalists need to utilize the Internet, as it is believed to be the major production centre and distribution channel of exchange value in the future. But to accomplish their vision of the Internet as an ethereal market place, the architecture of the Internet has to fulfill five requirements:</w:t>
      </w:r>
    </w:p>
    <w:p w14:paraId="486B8B91" w14:textId="77777777" w:rsidR="004B4602" w:rsidRDefault="004B4602" w:rsidP="004B4602">
      <w:pPr>
        <w:rPr>
          <w:sz w:val="16"/>
          <w:szCs w:val="16"/>
        </w:rPr>
      </w:pPr>
      <w:r>
        <w:rPr>
          <w:sz w:val="16"/>
          <w:szCs w:val="16"/>
        </w:rPr>
        <w:t>"(1) authenticitation, to ensure the identity of the person you are dealing with; (2) authorization, to ensure that the person is sanctioned for a particular function; (3) privacy: to ensure that others can not see what exchanges there are, (4) integrity: to ensure the transmission is not altered en route; and (5) nonrepudiation, to ensure that the sender of a message cannot deny that he send it" [</w:t>
      </w:r>
      <w:hyperlink r:id="rId47" w:anchor="note33">
        <w:r>
          <w:rPr>
            <w:sz w:val="16"/>
            <w:szCs w:val="16"/>
            <w:u w:val="single"/>
          </w:rPr>
          <w:t>33</w:t>
        </w:r>
      </w:hyperlink>
      <w:r>
        <w:rPr>
          <w:sz w:val="16"/>
          <w:szCs w:val="16"/>
        </w:rPr>
        <w:t>].</w:t>
      </w:r>
    </w:p>
    <w:p w14:paraId="60D61862" w14:textId="77777777" w:rsidR="004B4602" w:rsidRDefault="004B4602" w:rsidP="004B4602">
      <w:pPr>
        <w:rPr>
          <w:sz w:val="16"/>
          <w:szCs w:val="16"/>
        </w:rPr>
      </w:pPr>
      <w:r>
        <w:rPr>
          <w:sz w:val="16"/>
          <w:szCs w:val="16"/>
        </w:rPr>
        <w:t>In short, surveillance has to replace the anonymity and anarchy of the Internet.</w:t>
      </w:r>
    </w:p>
    <w:p w14:paraId="10725839" w14:textId="77777777" w:rsidR="004B4602" w:rsidRDefault="004B4602" w:rsidP="004B4602">
      <w:pPr>
        <w:rPr>
          <w:sz w:val="16"/>
          <w:szCs w:val="16"/>
        </w:rPr>
      </w:pPr>
      <w:r>
        <w:rPr>
          <w:sz w:val="16"/>
          <w:szCs w:val="16"/>
        </w:rPr>
        <w:t>A number of technologies are being used to realise this agenda. A committee appointed by the U.S. government lists five different methods: security/integrity features in operating systems (file access), rights management languages (some on machine language level), encryption (scramble and then de-scramble file information), persistent encryption (allows consumer to use information while it is encrypted), and watermarking (helps tracking down copying and distribution). The problem for designers of secure systems is that encrypted information has to be accessed at some point. This leaves a potential gap that is possible for hackers to explore, and so far hackers have kept up with encryption (National Research Council, 2000).</w:t>
      </w:r>
    </w:p>
    <w:p w14:paraId="0DAF3669" w14:textId="77777777" w:rsidR="004B4602" w:rsidRDefault="004B4602" w:rsidP="004B4602">
      <w:pPr>
        <w:rPr>
          <w:sz w:val="16"/>
          <w:szCs w:val="16"/>
        </w:rPr>
      </w:pPr>
      <w:r>
        <w:rPr>
          <w:sz w:val="16"/>
          <w:szCs w:val="16"/>
        </w:rPr>
        <w:t>A technology supporting the property regime must build a black box not comprehensible to the smartest user, and convenient to operate for users with the lowest possible skill. Users must be deprived of their technological knowledge that grants them control over the product, or else they will bypass the security systems [</w:t>
      </w:r>
      <w:hyperlink r:id="rId48" w:anchor="note34">
        <w:r>
          <w:rPr>
            <w:sz w:val="16"/>
            <w:szCs w:val="16"/>
            <w:u w:val="single"/>
          </w:rPr>
          <w:t>34</w:t>
        </w:r>
      </w:hyperlink>
      <w:r>
        <w:rPr>
          <w:sz w:val="16"/>
          <w:szCs w:val="16"/>
        </w:rPr>
        <w:t>].</w:t>
      </w:r>
    </w:p>
    <w:p w14:paraId="15C71A5C" w14:textId="77777777" w:rsidR="004B4602" w:rsidRDefault="004B4602" w:rsidP="004B4602">
      <w:pPr>
        <w:rPr>
          <w:sz w:val="16"/>
          <w:szCs w:val="16"/>
        </w:rPr>
      </w:pPr>
      <w:r>
        <w:rPr>
          <w:sz w:val="16"/>
          <w:szCs w:val="16"/>
        </w:rPr>
        <w:t>One suggested strategy to prevent circumvention is to bind software in hardware devices and thereby introduce a material component to the immaterial goods. Such devices would have to be designed for special purposes (one machine for playing games, one for reading books and so on) to oppose the generality and flexibility of the personal computer that provides the user with autonomy over her actions.</w:t>
      </w:r>
    </w:p>
    <w:p w14:paraId="124B0874" w14:textId="77777777" w:rsidR="004B4602" w:rsidRDefault="004B4602" w:rsidP="004B4602">
      <w:r>
        <w:rPr>
          <w:u w:val="single"/>
        </w:rPr>
        <w:t xml:space="preserve">The future outcome of security systems will be resolved in present conflict. </w:t>
      </w:r>
      <w:r>
        <w:rPr>
          <w:sz w:val="16"/>
          <w:szCs w:val="16"/>
        </w:rPr>
        <w:t>When Napster was closed down by legal action from the recoding industry, and then turned into a commercial outlet, two new file-sharing programs, Freenet and Gnutella, immediately replaced it [</w:t>
      </w:r>
      <w:hyperlink r:id="rId49" w:anchor="note35">
        <w:r>
          <w:rPr>
            <w:u w:val="single"/>
          </w:rPr>
          <w:t>35</w:t>
        </w:r>
      </w:hyperlink>
      <w:r>
        <w:rPr>
          <w:sz w:val="16"/>
          <w:szCs w:val="16"/>
        </w:rPr>
        <w:t>]. Unlike Napster, these programmes are not dependent on any central server, and thus there are no central administration to put pressure on (Markoff, 2000). May doubts that security systems will be viable because of the rapid pace of technological development and interest among stray capitalists not depending on copyright but profiting from selling devices that enable copying [</w:t>
      </w:r>
      <w:hyperlink r:id="rId50" w:anchor="note36">
        <w:r>
          <w:rPr>
            <w:u w:val="single"/>
          </w:rPr>
          <w:t>36</w:t>
        </w:r>
      </w:hyperlink>
      <w:r>
        <w:rPr>
          <w:sz w:val="16"/>
          <w:szCs w:val="16"/>
        </w:rPr>
        <w:t>]. Oz Shy remarks that: "It is interestingly to note that these devices generally produce side effects that reduce the quality of originals and copies and therefore their value for consumers" [</w:t>
      </w:r>
      <w:hyperlink r:id="rId51" w:anchor="note37">
        <w:r>
          <w:rPr>
            <w:u w:val="single"/>
          </w:rPr>
          <w:t>37</w:t>
        </w:r>
      </w:hyperlink>
      <w:r>
        <w:rPr>
          <w:sz w:val="16"/>
          <w:szCs w:val="16"/>
        </w:rPr>
        <w:t xml:space="preserve">]. However, </w:t>
      </w:r>
      <w:r>
        <w:rPr>
          <w:highlight w:val="cyan"/>
          <w:u w:val="single"/>
        </w:rPr>
        <w:t xml:space="preserve">with state coordination backing the common interest of the property regime, law will urge stray capitalists to fall back in line </w:t>
      </w:r>
      <w:r>
        <w:rPr>
          <w:sz w:val="16"/>
          <w:szCs w:val="16"/>
        </w:rPr>
        <w:t>[</w:t>
      </w:r>
      <w:hyperlink r:id="rId52" w:anchor="note38">
        <w:r>
          <w:rPr>
            <w:u w:val="single"/>
          </w:rPr>
          <w:t>38</w:t>
        </w:r>
      </w:hyperlink>
      <w:r>
        <w:rPr>
          <w:sz w:val="16"/>
          <w:szCs w:val="16"/>
        </w:rPr>
        <w:t>]. Pressure by the record industry convinced the manufacturers of digital audio tape (DAT) to install a chip that restricted copying (Samuelson, 1996a).</w:t>
      </w:r>
    </w:p>
    <w:p w14:paraId="638FF320" w14:textId="77777777" w:rsidR="004B4602" w:rsidRDefault="004B4602" w:rsidP="004B4602">
      <w:pPr>
        <w:rPr>
          <w:sz w:val="16"/>
          <w:szCs w:val="16"/>
        </w:rPr>
      </w:pPr>
      <w:r>
        <w:rPr>
          <w:u w:val="single"/>
        </w:rPr>
        <w:t xml:space="preserve">It appears as if </w:t>
      </w:r>
      <w:r>
        <w:rPr>
          <w:highlight w:val="cyan"/>
          <w:u w:val="single"/>
        </w:rPr>
        <w:t>capital increasingly will rely on technology to regulate social behaviour in general. In this power struggle resistance must increasingly be fought with technological skills. It is in this context that the hacker community and the Free Software Movement are critica</w:t>
      </w:r>
      <w:r>
        <w:rPr>
          <w:u w:val="single"/>
        </w:rPr>
        <w:t>l</w:t>
      </w:r>
      <w:r>
        <w:rPr>
          <w:sz w:val="16"/>
          <w:szCs w:val="16"/>
        </w:rPr>
        <w:t>. It is time to examine the other side of the conflict.</w:t>
      </w:r>
    </w:p>
    <w:p w14:paraId="31DC0536" w14:textId="77777777" w:rsidR="004B4602" w:rsidRPr="004B4602" w:rsidRDefault="004B4602" w:rsidP="004B4602"/>
    <w:p w14:paraId="271E6D75" w14:textId="01F374D1" w:rsidR="00143118" w:rsidRDefault="00143118" w:rsidP="00143118">
      <w:pPr>
        <w:pStyle w:val="Heading2"/>
      </w:pPr>
      <w:r>
        <w:lastRenderedPageBreak/>
        <w:t>Framework---2NC</w:t>
      </w:r>
    </w:p>
    <w:p w14:paraId="59B9BB0A" w14:textId="2F1A028E" w:rsidR="00247FC0" w:rsidRDefault="00247FC0" w:rsidP="00247FC0">
      <w:pPr>
        <w:pStyle w:val="Heading3"/>
      </w:pPr>
      <w:r>
        <w:lastRenderedPageBreak/>
        <w:t>Framework---2NC</w:t>
      </w:r>
    </w:p>
    <w:p w14:paraId="1254558A" w14:textId="77777777" w:rsidR="00247FC0" w:rsidRDefault="00247FC0" w:rsidP="00247FC0">
      <w:pPr>
        <w:pStyle w:val="Heading4"/>
      </w:pPr>
      <w:r>
        <w:t xml:space="preserve">Capitalism’s chief weapon is constraint on political imagination---you should invert your standard for alternative solvency and prioritize anti-capitalist struggle even if it seems inconceivable. </w:t>
      </w:r>
    </w:p>
    <w:p w14:paraId="48623CD7" w14:textId="77777777" w:rsidR="00247FC0" w:rsidRPr="009F661E" w:rsidRDefault="00247FC0" w:rsidP="00247FC0">
      <w:r>
        <w:rPr>
          <w:rStyle w:val="Style13ptBold"/>
        </w:rPr>
        <w:t>McCarraher</w:t>
      </w:r>
      <w:r w:rsidRPr="00652009">
        <w:rPr>
          <w:rStyle w:val="Style13ptBold"/>
        </w:rPr>
        <w:t xml:space="preserve"> '</w:t>
      </w:r>
      <w:r>
        <w:rPr>
          <w:rStyle w:val="Style13ptBold"/>
        </w:rPr>
        <w:t>19</w:t>
      </w:r>
      <w:r w:rsidRPr="00652009">
        <w:rPr>
          <w:rStyle w:val="Style13ptBold"/>
        </w:rPr>
        <w:t xml:space="preserve"> </w:t>
      </w:r>
      <w:r>
        <w:t>[Eugene; 11/12/19; Associate Professor of Humanities at Villanova University, PhD in US Cultural and Intellectual History from Rutgers University; The Enchantments of Mammon: How Capitalism Became the Religion of Modernity, p. 15-18]</w:t>
      </w:r>
    </w:p>
    <w:p w14:paraId="7BC4D64C" w14:textId="77777777" w:rsidR="00247FC0" w:rsidRPr="00C04583" w:rsidRDefault="00247FC0" w:rsidP="00247FC0">
      <w:pPr>
        <w:rPr>
          <w:sz w:val="16"/>
        </w:rPr>
      </w:pPr>
      <w:r w:rsidRPr="00C04583">
        <w:rPr>
          <w:sz w:val="16"/>
        </w:rPr>
        <w:t xml:space="preserve">Words such as “paradise” or “love” or “communion” are certainly absent from our political vernacular, excluded on account of their “utopian” connotations or their lack of steely-eyed “realism.” Although this is a book about the past, I have always kept before me its larger contemporary religious, philosophical, and political implications. The book should make these clear enough; I will only say here that one of my broader intentions is to challenge the canons of “realism,” especially as defined in the “science” of economics. </w:t>
      </w:r>
      <w:r w:rsidRPr="00075554">
        <w:rPr>
          <w:rStyle w:val="StyleUnderline"/>
        </w:rPr>
        <w:t xml:space="preserve">As the </w:t>
      </w:r>
      <w:r w:rsidRPr="00075554">
        <w:rPr>
          <w:rStyle w:val="Emphasis"/>
        </w:rPr>
        <w:t>master science</w:t>
      </w:r>
      <w:r w:rsidRPr="00075554">
        <w:rPr>
          <w:rStyle w:val="StyleUnderline"/>
        </w:rPr>
        <w:t xml:space="preserve"> of </w:t>
      </w:r>
      <w:r w:rsidRPr="00075554">
        <w:rPr>
          <w:rStyle w:val="Emphasis"/>
        </w:rPr>
        <w:t>desire</w:t>
      </w:r>
      <w:r w:rsidRPr="00075554">
        <w:rPr>
          <w:rStyle w:val="StyleUnderline"/>
        </w:rPr>
        <w:t xml:space="preserve"> in advanced </w:t>
      </w:r>
      <w:r w:rsidRPr="00075554">
        <w:rPr>
          <w:rStyle w:val="Emphasis"/>
        </w:rPr>
        <w:t>capitalist nations</w:t>
      </w:r>
      <w:r w:rsidRPr="00075554">
        <w:rPr>
          <w:rStyle w:val="StyleUnderline"/>
        </w:rPr>
        <w:t xml:space="preserve">, </w:t>
      </w:r>
      <w:r w:rsidRPr="00075554">
        <w:rPr>
          <w:rStyle w:val="Emphasis"/>
        </w:rPr>
        <w:t>economics</w:t>
      </w:r>
      <w:r w:rsidRPr="00075554">
        <w:rPr>
          <w:rStyle w:val="StyleUnderline"/>
        </w:rPr>
        <w:t xml:space="preserve"> and its acolytes </w:t>
      </w:r>
      <w:r w:rsidRPr="00075554">
        <w:rPr>
          <w:rStyle w:val="Emphasis"/>
        </w:rPr>
        <w:t>define the parameters</w:t>
      </w:r>
      <w:r w:rsidRPr="00075554">
        <w:rPr>
          <w:rStyle w:val="StyleUnderline"/>
        </w:rPr>
        <w:t xml:space="preserve"> of our moral and </w:t>
      </w:r>
      <w:r w:rsidRPr="00075554">
        <w:rPr>
          <w:rStyle w:val="Emphasis"/>
        </w:rPr>
        <w:t>political imaginations</w:t>
      </w:r>
      <w:r w:rsidRPr="00075554">
        <w:rPr>
          <w:rStyle w:val="StyleUnderline"/>
        </w:rPr>
        <w:t xml:space="preserve">, patrolling the boundaries of </w:t>
      </w:r>
      <w:r w:rsidRPr="00075554">
        <w:rPr>
          <w:rStyle w:val="Emphasis"/>
        </w:rPr>
        <w:t>possibility</w:t>
      </w:r>
      <w:r w:rsidRPr="00075554">
        <w:rPr>
          <w:rStyle w:val="StyleUnderline"/>
        </w:rPr>
        <w:t xml:space="preserve"> and </w:t>
      </w:r>
      <w:r w:rsidRPr="00075554">
        <w:rPr>
          <w:rStyle w:val="Emphasis"/>
        </w:rPr>
        <w:t>censoring</w:t>
      </w:r>
      <w:r w:rsidRPr="00075554">
        <w:rPr>
          <w:rStyle w:val="StyleUnderline"/>
        </w:rPr>
        <w:t xml:space="preserve"> any </w:t>
      </w:r>
      <w:r w:rsidRPr="00075554">
        <w:rPr>
          <w:rStyle w:val="Emphasis"/>
        </w:rPr>
        <w:t>more generous conception</w:t>
      </w:r>
      <w:r w:rsidRPr="00075554">
        <w:rPr>
          <w:rStyle w:val="StyleUnderline"/>
        </w:rPr>
        <w:t xml:space="preserve"> of </w:t>
      </w:r>
      <w:r w:rsidRPr="00075554">
        <w:rPr>
          <w:rStyle w:val="Emphasis"/>
        </w:rPr>
        <w:t>human affairs</w:t>
      </w:r>
      <w:r w:rsidRPr="00075554">
        <w:rPr>
          <w:rStyle w:val="StyleUnderline"/>
        </w:rPr>
        <w:t xml:space="preserve">. Under the regime of </w:t>
      </w:r>
      <w:r w:rsidRPr="00075554">
        <w:rPr>
          <w:rStyle w:val="Emphasis"/>
        </w:rPr>
        <w:t>neoliberalism</w:t>
      </w:r>
      <w:r w:rsidRPr="00075554">
        <w:rPr>
          <w:rStyle w:val="StyleUnderline"/>
        </w:rPr>
        <w:t xml:space="preserve">, it has been the </w:t>
      </w:r>
      <w:r w:rsidRPr="00075554">
        <w:rPr>
          <w:rStyle w:val="Emphasis"/>
        </w:rPr>
        <w:t>chief weapon</w:t>
      </w:r>
      <w:r w:rsidRPr="00075554">
        <w:rPr>
          <w:rStyle w:val="StyleUnderline"/>
        </w:rPr>
        <w:t xml:space="preserve"> in the arsenal of</w:t>
      </w:r>
      <w:r w:rsidRPr="00C04583">
        <w:rPr>
          <w:sz w:val="16"/>
        </w:rPr>
        <w:t xml:space="preserve"> what David Graeber has characterized as </w:t>
      </w:r>
      <w:r w:rsidRPr="00075554">
        <w:rPr>
          <w:rStyle w:val="StyleUnderline"/>
        </w:rPr>
        <w:t xml:space="preserve">“a </w:t>
      </w:r>
      <w:r w:rsidRPr="00075554">
        <w:rPr>
          <w:rStyle w:val="Emphasis"/>
        </w:rPr>
        <w:t>war on the imagination</w:t>
      </w:r>
      <w:r w:rsidRPr="00075554">
        <w:rPr>
          <w:rStyle w:val="StyleUnderline"/>
        </w:rPr>
        <w:t>,” a relentless assault on our capacity to envision an end to the despotism of money</w:t>
      </w:r>
      <w:r w:rsidRPr="00C04583">
        <w:rPr>
          <w:sz w:val="16"/>
        </w:rPr>
        <w:t xml:space="preserve">.24 </w:t>
      </w:r>
      <w:r w:rsidRPr="00075554">
        <w:rPr>
          <w:rStyle w:val="StyleUnderline"/>
        </w:rPr>
        <w:t>Insistent,</w:t>
      </w:r>
      <w:r w:rsidRPr="00C04583">
        <w:rPr>
          <w:sz w:val="16"/>
        </w:rPr>
        <w:t xml:space="preserve"> in Margaret Thatcher’s ominous ukase, </w:t>
      </w:r>
      <w:r w:rsidRPr="00075554">
        <w:rPr>
          <w:rStyle w:val="StyleUnderline"/>
        </w:rPr>
        <w:t xml:space="preserve">that “there is no alternative” to capitalism, our </w:t>
      </w:r>
      <w:r w:rsidRPr="00075554">
        <w:rPr>
          <w:rStyle w:val="Emphasis"/>
        </w:rPr>
        <w:t>corporate plutocracy</w:t>
      </w:r>
      <w:r w:rsidRPr="00075554">
        <w:rPr>
          <w:rStyle w:val="StyleUnderline"/>
        </w:rPr>
        <w:t xml:space="preserve"> has been busy imposing its own </w:t>
      </w:r>
      <w:r w:rsidRPr="00075554">
        <w:rPr>
          <w:rStyle w:val="Emphasis"/>
        </w:rPr>
        <w:t>beatific vision</w:t>
      </w:r>
      <w:r w:rsidRPr="00545AAB">
        <w:rPr>
          <w:rStyle w:val="StyleUnderline"/>
        </w:rPr>
        <w:t xml:space="preserve"> on the world: the </w:t>
      </w:r>
      <w:r w:rsidRPr="00545AAB">
        <w:rPr>
          <w:rStyle w:val="Emphasis"/>
        </w:rPr>
        <w:t>empire of capital</w:t>
      </w:r>
      <w:r w:rsidRPr="00545AAB">
        <w:rPr>
          <w:rStyle w:val="StyleUnderline"/>
        </w:rPr>
        <w:t xml:space="preserve">, with an imperial aristocracy enriched by the </w:t>
      </w:r>
      <w:r w:rsidRPr="00545AAB">
        <w:rPr>
          <w:rStyle w:val="Emphasis"/>
        </w:rPr>
        <w:t>labor</w:t>
      </w:r>
      <w:r w:rsidRPr="00545AAB">
        <w:rPr>
          <w:rStyle w:val="StyleUnderline"/>
        </w:rPr>
        <w:t xml:space="preserve"> of a </w:t>
      </w:r>
      <w:r w:rsidRPr="00545AAB">
        <w:rPr>
          <w:rStyle w:val="Emphasis"/>
        </w:rPr>
        <w:t>fearful</w:t>
      </w:r>
      <w:r w:rsidRPr="00545AAB">
        <w:rPr>
          <w:rStyle w:val="StyleUnderline"/>
        </w:rPr>
        <w:t xml:space="preserve">, </w:t>
      </w:r>
      <w:r w:rsidRPr="00545AAB">
        <w:rPr>
          <w:rStyle w:val="Emphasis"/>
        </w:rPr>
        <w:t>overburdened</w:t>
      </w:r>
      <w:r w:rsidRPr="00545AAB">
        <w:rPr>
          <w:rStyle w:val="StyleUnderline"/>
        </w:rPr>
        <w:t xml:space="preserve">, and cheerfully </w:t>
      </w:r>
      <w:r w:rsidRPr="00545AAB">
        <w:rPr>
          <w:rStyle w:val="Emphasis"/>
        </w:rPr>
        <w:t>servile</w:t>
      </w:r>
      <w:r w:rsidRPr="00545AAB">
        <w:rPr>
          <w:rStyle w:val="StyleUnderline"/>
        </w:rPr>
        <w:t xml:space="preserve"> population</w:t>
      </w:r>
      <w:r w:rsidRPr="00C04583">
        <w:rPr>
          <w:sz w:val="16"/>
        </w:rPr>
        <w:t xml:space="preserve"> of human resources. </w:t>
      </w:r>
      <w:r w:rsidRPr="00545AAB">
        <w:rPr>
          <w:rStyle w:val="StyleUnderline"/>
        </w:rPr>
        <w:t xml:space="preserve">Every avenue of </w:t>
      </w:r>
      <w:r w:rsidRPr="00545AAB">
        <w:rPr>
          <w:rStyle w:val="Emphasis"/>
        </w:rPr>
        <w:t>escape</w:t>
      </w:r>
      <w:r w:rsidRPr="00545AAB">
        <w:rPr>
          <w:rStyle w:val="StyleUnderline"/>
        </w:rPr>
        <w:t xml:space="preserve"> from </w:t>
      </w:r>
      <w:r w:rsidRPr="00545AAB">
        <w:rPr>
          <w:rStyle w:val="Emphasis"/>
        </w:rPr>
        <w:t>accumulation</w:t>
      </w:r>
      <w:r w:rsidRPr="00545AAB">
        <w:rPr>
          <w:rStyle w:val="StyleUnderline"/>
        </w:rPr>
        <w:t xml:space="preserve"> and </w:t>
      </w:r>
      <w:r w:rsidRPr="00545AAB">
        <w:rPr>
          <w:rStyle w:val="Emphasis"/>
        </w:rPr>
        <w:t>wage servitude</w:t>
      </w:r>
      <w:r w:rsidRPr="00545AAB">
        <w:rPr>
          <w:rStyle w:val="StyleUnderline"/>
        </w:rPr>
        <w:t xml:space="preserve"> must be </w:t>
      </w:r>
      <w:r w:rsidRPr="00545AAB">
        <w:rPr>
          <w:rStyle w:val="Emphasis"/>
        </w:rPr>
        <w:t>closed</w:t>
      </w:r>
      <w:r w:rsidRPr="00545AAB">
        <w:rPr>
          <w:rStyle w:val="StyleUnderline"/>
        </w:rPr>
        <w:t xml:space="preserve">, or better yet, </w:t>
      </w:r>
      <w:r w:rsidRPr="00545AAB">
        <w:rPr>
          <w:rStyle w:val="Emphasis"/>
        </w:rPr>
        <w:t>rendered inconceivable</w:t>
      </w:r>
      <w:r w:rsidRPr="00545AAB">
        <w:rPr>
          <w:rStyle w:val="StyleUnderline"/>
        </w:rPr>
        <w:t>; any map of the world that includes utopia must be burned</w:t>
      </w:r>
      <w:r w:rsidRPr="00C04583">
        <w:rPr>
          <w:sz w:val="16"/>
        </w:rPr>
        <w:t xml:space="preserve"> before it can be glanced at. Better to follow Miller’s wisdom: we already inhabit paradise, and we can never make ourselves fit to live in it if we obey the avaricious and punitive sophistry professed in the dismal pseudoscience.</w:t>
      </w:r>
    </w:p>
    <w:p w14:paraId="495E2BC7" w14:textId="77777777" w:rsidR="00247FC0" w:rsidRPr="00C04583" w:rsidRDefault="00247FC0" w:rsidP="00247FC0">
      <w:pPr>
        <w:rPr>
          <w:sz w:val="16"/>
        </w:rPr>
      </w:pPr>
      <w:r w:rsidRPr="00C04583">
        <w:rPr>
          <w:sz w:val="16"/>
        </w:rPr>
        <w:t>The grotesque ontology of scarcity and money, the tawdry humanism of acquisitiveness and conflict, the reduction of rationality to the mercenary principles of pecuniary reason—</w:t>
      </w:r>
      <w:r w:rsidRPr="007C49A2">
        <w:rPr>
          <w:rStyle w:val="StyleUnderline"/>
        </w:rPr>
        <w:t xml:space="preserve">this ensemble of </w:t>
      </w:r>
      <w:r w:rsidRPr="007C49A2">
        <w:rPr>
          <w:rStyle w:val="Emphasis"/>
        </w:rPr>
        <w:t>falsehoods</w:t>
      </w:r>
      <w:r w:rsidRPr="007C49A2">
        <w:rPr>
          <w:rStyle w:val="StyleUnderline"/>
        </w:rPr>
        <w:t xml:space="preserve"> that comprise the foundation of economics must be </w:t>
      </w:r>
      <w:r w:rsidRPr="007C49A2">
        <w:rPr>
          <w:rStyle w:val="Emphasis"/>
        </w:rPr>
        <w:t>resisted</w:t>
      </w:r>
      <w:r w:rsidRPr="007C49A2">
        <w:rPr>
          <w:rStyle w:val="StyleUnderline"/>
        </w:rPr>
        <w:t xml:space="preserve"> and </w:t>
      </w:r>
      <w:r w:rsidRPr="007C49A2">
        <w:rPr>
          <w:rStyle w:val="Emphasis"/>
        </w:rPr>
        <w:t>supplanted</w:t>
      </w:r>
      <w:r w:rsidRPr="007C49A2">
        <w:rPr>
          <w:rStyle w:val="StyleUnderline"/>
        </w:rPr>
        <w:t xml:space="preserve">. Economics must be </w:t>
      </w:r>
      <w:r w:rsidRPr="007C49A2">
        <w:rPr>
          <w:rStyle w:val="Emphasis"/>
        </w:rPr>
        <w:t>challenged</w:t>
      </w:r>
      <w:r w:rsidRPr="007C49A2">
        <w:rPr>
          <w:rStyle w:val="StyleUnderline"/>
        </w:rPr>
        <w:t xml:space="preserve">, not only as a sanction for injustice but also as a </w:t>
      </w:r>
      <w:r w:rsidRPr="007C49A2">
        <w:rPr>
          <w:rStyle w:val="Emphasis"/>
        </w:rPr>
        <w:t>specious portrayal</w:t>
      </w:r>
      <w:r w:rsidRPr="007C49A2">
        <w:rPr>
          <w:rStyle w:val="StyleUnderline"/>
        </w:rPr>
        <w:t xml:space="preserve"> of </w:t>
      </w:r>
      <w:r w:rsidRPr="007C49A2">
        <w:rPr>
          <w:rStyle w:val="Emphasis"/>
        </w:rPr>
        <w:t>human beings</w:t>
      </w:r>
      <w:r w:rsidRPr="007C49A2">
        <w:rPr>
          <w:rStyle w:val="StyleUnderline"/>
        </w:rPr>
        <w:t xml:space="preserve"> and a </w:t>
      </w:r>
      <w:r w:rsidRPr="007C49A2">
        <w:rPr>
          <w:rStyle w:val="Emphasis"/>
        </w:rPr>
        <w:t>fictional account</w:t>
      </w:r>
      <w:r w:rsidRPr="007C49A2">
        <w:rPr>
          <w:rStyle w:val="StyleUnderline"/>
        </w:rPr>
        <w:t xml:space="preserve"> of their </w:t>
      </w:r>
      <w:r w:rsidRPr="007C49A2">
        <w:rPr>
          <w:rStyle w:val="Emphasis"/>
        </w:rPr>
        <w:t>history</w:t>
      </w:r>
      <w:r w:rsidRPr="007C49A2">
        <w:rPr>
          <w:rStyle w:val="StyleUnderline"/>
        </w:rPr>
        <w:t>. As a legion of anthropologists and historians have repeatedly demonstrated, economics</w:t>
      </w:r>
      <w:r w:rsidRPr="00C04583">
        <w:rPr>
          <w:sz w:val="16"/>
        </w:rPr>
        <w:t xml:space="preserve">, in Graeber’s forthright dismissal, </w:t>
      </w:r>
      <w:r w:rsidRPr="007C49A2">
        <w:rPr>
          <w:rStyle w:val="StyleUnderline"/>
        </w:rPr>
        <w:t xml:space="preserve">has “little to do with anything we </w:t>
      </w:r>
      <w:r w:rsidRPr="007C49A2">
        <w:rPr>
          <w:rStyle w:val="Emphasis"/>
        </w:rPr>
        <w:t>observe</w:t>
      </w:r>
      <w:r w:rsidRPr="007C49A2">
        <w:rPr>
          <w:rStyle w:val="StyleUnderline"/>
        </w:rPr>
        <w:t xml:space="preserve"> when we examine how </w:t>
      </w:r>
      <w:r w:rsidRPr="007C49A2">
        <w:rPr>
          <w:rStyle w:val="Emphasis"/>
        </w:rPr>
        <w:t>economic life</w:t>
      </w:r>
      <w:r w:rsidRPr="007C49A2">
        <w:rPr>
          <w:rStyle w:val="StyleUnderline"/>
        </w:rPr>
        <w:t xml:space="preserve"> is </w:t>
      </w:r>
      <w:r w:rsidRPr="007C49A2">
        <w:rPr>
          <w:rStyle w:val="Emphasis"/>
        </w:rPr>
        <w:t>actually conducted</w:t>
      </w:r>
      <w:r w:rsidRPr="007C49A2">
        <w:rPr>
          <w:rStyle w:val="StyleUnderline"/>
        </w:rPr>
        <w:t>.” From its historically illiterate “myth</w:t>
      </w:r>
      <w:r w:rsidRPr="00C04583">
        <w:rPr>
          <w:sz w:val="16"/>
        </w:rPr>
        <w:t xml:space="preserve"> of barter” to its shabby and degrading claims about human nature, </w:t>
      </w:r>
      <w:r w:rsidRPr="007C49A2">
        <w:rPr>
          <w:rStyle w:val="StyleUnderline"/>
        </w:rPr>
        <w:t xml:space="preserve">economics is not just a dismal but a fundamentally </w:t>
      </w:r>
      <w:r w:rsidRPr="007C49A2">
        <w:rPr>
          <w:rStyle w:val="Emphasis"/>
        </w:rPr>
        <w:t>fraudulent science</w:t>
      </w:r>
      <w:r w:rsidRPr="007C49A2">
        <w:rPr>
          <w:rStyle w:val="StyleUnderline"/>
        </w:rPr>
        <w:t xml:space="preserve"> as well, akin,</w:t>
      </w:r>
      <w:r w:rsidRPr="00C04583">
        <w:rPr>
          <w:sz w:val="16"/>
        </w:rPr>
        <w:t xml:space="preserve"> as Ruskin wrote in Unto This Last, </w:t>
      </w:r>
      <w:r w:rsidRPr="007C49A2">
        <w:rPr>
          <w:rStyle w:val="StyleUnderline"/>
        </w:rPr>
        <w:t>to “</w:t>
      </w:r>
      <w:r w:rsidRPr="007C49A2">
        <w:rPr>
          <w:rStyle w:val="Emphasis"/>
        </w:rPr>
        <w:t>alchemy</w:t>
      </w:r>
      <w:r w:rsidRPr="007C49A2">
        <w:rPr>
          <w:rStyle w:val="StyleUnderline"/>
        </w:rPr>
        <w:t xml:space="preserve">, </w:t>
      </w:r>
      <w:r w:rsidRPr="007C49A2">
        <w:rPr>
          <w:rStyle w:val="Emphasis"/>
        </w:rPr>
        <w:t>astrology</w:t>
      </w:r>
      <w:r w:rsidRPr="007C49A2">
        <w:rPr>
          <w:rStyle w:val="StyleUnderline"/>
        </w:rPr>
        <w:t xml:space="preserve">, </w:t>
      </w:r>
      <w:r w:rsidRPr="007C49A2">
        <w:rPr>
          <w:rStyle w:val="Emphasis"/>
        </w:rPr>
        <w:t>witchcraft</w:t>
      </w:r>
      <w:r w:rsidRPr="00C04583">
        <w:rPr>
          <w:sz w:val="16"/>
        </w:rPr>
        <w:t>, and other such popular creeds.”25</w:t>
      </w:r>
    </w:p>
    <w:p w14:paraId="3CC24909" w14:textId="77777777" w:rsidR="00247FC0" w:rsidRPr="00C04583" w:rsidRDefault="00247FC0" w:rsidP="00247FC0">
      <w:pPr>
        <w:rPr>
          <w:sz w:val="16"/>
        </w:rPr>
      </w:pPr>
      <w:r w:rsidRPr="00C04583">
        <w:rPr>
          <w:sz w:val="16"/>
        </w:rPr>
        <w:t>Ruskin’s courageous and bracing indictment of economics arose from his Romantic imagination, and this book partakes unashamedly of his sacramental Romanticism. “</w:t>
      </w:r>
      <w:r w:rsidRPr="00D123C6">
        <w:rPr>
          <w:rStyle w:val="StyleUnderline"/>
        </w:rPr>
        <w:t>Imagination” was</w:t>
      </w:r>
      <w:r w:rsidRPr="00C04583">
        <w:rPr>
          <w:sz w:val="16"/>
        </w:rPr>
        <w:t xml:space="preserve">, to the Romantics, primarily a form of vision, </w:t>
      </w:r>
      <w:r w:rsidRPr="00D123C6">
        <w:rPr>
          <w:rStyle w:val="StyleUnderline"/>
        </w:rPr>
        <w:t>a mode of realism, an insight into the nature of reality that was irreducible to</w:t>
      </w:r>
      <w:r w:rsidRPr="00C04583">
        <w:rPr>
          <w:sz w:val="16"/>
        </w:rPr>
        <w:t xml:space="preserve">, but not contradictory of, </w:t>
      </w:r>
      <w:r w:rsidRPr="00D123C6">
        <w:rPr>
          <w:rStyle w:val="StyleUnderline"/>
        </w:rPr>
        <w:t>the knowledge provided by scientific investigation. Romantic social criticism did not claim the imprimatur of science as did Marxism and other modern social theories</w:t>
      </w:r>
      <w:r w:rsidRPr="00C04583">
        <w:rPr>
          <w:sz w:val="16"/>
        </w:rPr>
        <w:t xml:space="preserve">, yet the Romantic lineage of opposition to “disenchantment” </w:t>
      </w:r>
      <w:r w:rsidRPr="00D123C6">
        <w:rPr>
          <w:rStyle w:val="StyleUnderline"/>
        </w:rPr>
        <w:t>and capitalism has proved to be more resilient</w:t>
      </w:r>
      <w:r w:rsidRPr="00C04583">
        <w:rPr>
          <w:sz w:val="16"/>
        </w:rPr>
        <w:t xml:space="preserve"> and humane </w:t>
      </w:r>
      <w:r w:rsidRPr="00D123C6">
        <w:rPr>
          <w:rStyle w:val="StyleUnderline"/>
        </w:rPr>
        <w:t>than Marxism, “progressivism,” or social democracy.</w:t>
      </w:r>
      <w:r w:rsidRPr="00C04583">
        <w:rPr>
          <w:sz w:val="16"/>
        </w:rPr>
        <w:t xml:space="preserve"> Indeed, </w:t>
      </w:r>
      <w:r w:rsidRPr="00D123C6">
        <w:rPr>
          <w:rStyle w:val="StyleUnderline"/>
        </w:rPr>
        <w:t xml:space="preserve">it is more </w:t>
      </w:r>
      <w:r w:rsidRPr="00D123C6">
        <w:rPr>
          <w:rStyle w:val="Emphasis"/>
        </w:rPr>
        <w:t>urgently relevant</w:t>
      </w:r>
      <w:r w:rsidRPr="00D123C6">
        <w:rPr>
          <w:rStyle w:val="StyleUnderline"/>
        </w:rPr>
        <w:t xml:space="preserve"> to a world </w:t>
      </w:r>
      <w:r w:rsidRPr="00D123C6">
        <w:rPr>
          <w:rStyle w:val="Emphasis"/>
        </w:rPr>
        <w:t>hurtling</w:t>
      </w:r>
      <w:r w:rsidRPr="00D123C6">
        <w:rPr>
          <w:rStyle w:val="StyleUnderline"/>
        </w:rPr>
        <w:t xml:space="preserve"> ever faster to </w:t>
      </w:r>
      <w:r w:rsidRPr="00D123C6">
        <w:rPr>
          <w:rStyle w:val="Emphasis"/>
        </w:rPr>
        <w:t>barbarism</w:t>
      </w:r>
      <w:r w:rsidRPr="00D123C6">
        <w:rPr>
          <w:rStyle w:val="StyleUnderline"/>
        </w:rPr>
        <w:t xml:space="preserve"> and </w:t>
      </w:r>
      <w:r w:rsidRPr="00D123C6">
        <w:rPr>
          <w:rStyle w:val="Emphasis"/>
        </w:rPr>
        <w:t>ecological calamity</w:t>
      </w:r>
      <w:r w:rsidRPr="00C04583">
        <w:rPr>
          <w:sz w:val="16"/>
        </w:rPr>
        <w:t xml:space="preserve">. I wrote this book in part out of a belief that </w:t>
      </w:r>
      <w:r w:rsidRPr="00D123C6">
        <w:rPr>
          <w:rStyle w:val="StyleUnderline"/>
        </w:rPr>
        <w:t xml:space="preserve">many on the “left” continue to share far too much with their antagonists: an ideology of “progress” defined as </w:t>
      </w:r>
      <w:r w:rsidRPr="00D123C6">
        <w:rPr>
          <w:rStyle w:val="Emphasis"/>
        </w:rPr>
        <w:t>unlimited economic growth</w:t>
      </w:r>
      <w:r w:rsidRPr="00D123C6">
        <w:rPr>
          <w:rStyle w:val="StyleUnderline"/>
        </w:rPr>
        <w:t xml:space="preserve"> and </w:t>
      </w:r>
      <w:r w:rsidRPr="00D123C6">
        <w:rPr>
          <w:rStyle w:val="Emphasis"/>
        </w:rPr>
        <w:t>technological development</w:t>
      </w:r>
      <w:r w:rsidRPr="00D123C6">
        <w:rPr>
          <w:rStyle w:val="StyleUnderline"/>
        </w:rPr>
        <w:t xml:space="preserve">, as well as an </w:t>
      </w:r>
      <w:r w:rsidRPr="00D123C6">
        <w:rPr>
          <w:rStyle w:val="Emphasis"/>
        </w:rPr>
        <w:t>acceptance</w:t>
      </w:r>
      <w:r w:rsidRPr="00D123C6">
        <w:rPr>
          <w:rStyle w:val="StyleUnderline"/>
        </w:rPr>
        <w:t xml:space="preserve"> of the </w:t>
      </w:r>
      <w:r w:rsidRPr="00D123C6">
        <w:rPr>
          <w:rStyle w:val="Emphasis"/>
        </w:rPr>
        <w:t>myth of disenchantment</w:t>
      </w:r>
      <w:r w:rsidRPr="00170610">
        <w:rPr>
          <w:rStyle w:val="StyleUnderline"/>
        </w:rPr>
        <w:t xml:space="preserve"> that underwrites the pursuit of such expansion. The Romantic antipathy to capitalism, mechanization, and disenchantment stemmed</w:t>
      </w:r>
      <w:r w:rsidRPr="00C04583">
        <w:rPr>
          <w:sz w:val="16"/>
        </w:rPr>
        <w:t xml:space="preserve"> not from a facile and nostalgic </w:t>
      </w:r>
      <w:r w:rsidRPr="00C04583">
        <w:rPr>
          <w:sz w:val="16"/>
        </w:rPr>
        <w:lastRenderedPageBreak/>
        <w:t xml:space="preserve">desire to return to the past, but </w:t>
      </w:r>
      <w:r w:rsidRPr="00170610">
        <w:rPr>
          <w:rStyle w:val="StyleUnderline"/>
        </w:rPr>
        <w:t xml:space="preserve">from a view that much of what passed for “progress” was in fact </w:t>
      </w:r>
      <w:r w:rsidRPr="00170610">
        <w:rPr>
          <w:rStyle w:val="Emphasis"/>
        </w:rPr>
        <w:t>inimical to human flourishing</w:t>
      </w:r>
      <w:r w:rsidRPr="00170610">
        <w:rPr>
          <w:rStyle w:val="StyleUnderline"/>
        </w:rPr>
        <w:t xml:space="preserve">: a specious productivity that </w:t>
      </w:r>
      <w:r w:rsidRPr="00170610">
        <w:rPr>
          <w:rStyle w:val="Emphasis"/>
        </w:rPr>
        <w:t>required</w:t>
      </w:r>
      <w:r w:rsidRPr="00170610">
        <w:rPr>
          <w:rStyle w:val="StyleUnderline"/>
        </w:rPr>
        <w:t xml:space="preserve"> the acceptance of </w:t>
      </w:r>
      <w:r w:rsidRPr="00170610">
        <w:rPr>
          <w:rStyle w:val="Emphasis"/>
        </w:rPr>
        <w:t>venality</w:t>
      </w:r>
      <w:r w:rsidRPr="00170610">
        <w:rPr>
          <w:rStyle w:val="StyleUnderline"/>
        </w:rPr>
        <w:t xml:space="preserve">, </w:t>
      </w:r>
      <w:r w:rsidRPr="00170610">
        <w:rPr>
          <w:rStyle w:val="Emphasis"/>
        </w:rPr>
        <w:t>injustice</w:t>
      </w:r>
      <w:r w:rsidRPr="00170610">
        <w:rPr>
          <w:rStyle w:val="StyleUnderline"/>
        </w:rPr>
        <w:t xml:space="preserve">, and </w:t>
      </w:r>
      <w:r w:rsidRPr="00170610">
        <w:rPr>
          <w:rStyle w:val="Emphasis"/>
        </w:rPr>
        <w:t>despoliation</w:t>
      </w:r>
      <w:r w:rsidRPr="00170610">
        <w:rPr>
          <w:rStyle w:val="StyleUnderline"/>
        </w:rPr>
        <w:t xml:space="preserve">; a </w:t>
      </w:r>
      <w:r w:rsidRPr="00170610">
        <w:rPr>
          <w:rStyle w:val="Emphasis"/>
        </w:rPr>
        <w:t>technological</w:t>
      </w:r>
      <w:r w:rsidRPr="00170610">
        <w:rPr>
          <w:rStyle w:val="StyleUnderline"/>
        </w:rPr>
        <w:t xml:space="preserve"> and </w:t>
      </w:r>
      <w:r w:rsidRPr="00170610">
        <w:rPr>
          <w:rStyle w:val="Emphasis"/>
        </w:rPr>
        <w:t>organizational efficiency</w:t>
      </w:r>
      <w:r w:rsidRPr="00170610">
        <w:rPr>
          <w:rStyle w:val="StyleUnderline"/>
        </w:rPr>
        <w:t xml:space="preserve"> that entailed the </w:t>
      </w:r>
      <w:r w:rsidRPr="00170610">
        <w:rPr>
          <w:rStyle w:val="Emphasis"/>
        </w:rPr>
        <w:t>industrialization of human beings</w:t>
      </w:r>
      <w:r w:rsidRPr="00170610">
        <w:rPr>
          <w:rStyle w:val="StyleUnderline"/>
        </w:rPr>
        <w:t>; and the primacy of the production of goods</w:t>
      </w:r>
      <w:r w:rsidRPr="00C04583">
        <w:rPr>
          <w:sz w:val="16"/>
        </w:rPr>
        <w:t xml:space="preserve"> over the cultivation and nurturance of men and women. This train of iniquities followed inevitably from the chauvinism of what William Blake called “single vision,” a blindness to the enormity of reality that led to a “Babylon builded in the waste.”26</w:t>
      </w:r>
    </w:p>
    <w:p w14:paraId="0478ACA6" w14:textId="77777777" w:rsidR="00247FC0" w:rsidRPr="00C04583" w:rsidRDefault="00247FC0" w:rsidP="00247FC0">
      <w:pPr>
        <w:rPr>
          <w:sz w:val="16"/>
        </w:rPr>
      </w:pPr>
      <w:r w:rsidRPr="00D75210">
        <w:rPr>
          <w:rStyle w:val="StyleUnderline"/>
        </w:rPr>
        <w:t>Romantics redefined rather than rejected “realism” and “progress,” drawing on</w:t>
      </w:r>
      <w:r w:rsidRPr="00C04583">
        <w:rPr>
          <w:sz w:val="16"/>
        </w:rPr>
        <w:t xml:space="preserve"> the premodern customs and traditions of peasants, artisans, and artists: </w:t>
      </w:r>
      <w:r w:rsidRPr="00D75210">
        <w:rPr>
          <w:rStyle w:val="Emphasis"/>
        </w:rPr>
        <w:t>craftsmanship</w:t>
      </w:r>
      <w:r w:rsidRPr="00D75210">
        <w:rPr>
          <w:rStyle w:val="StyleUnderline"/>
        </w:rPr>
        <w:t xml:space="preserve">, </w:t>
      </w:r>
      <w:r w:rsidRPr="00D75210">
        <w:rPr>
          <w:rStyle w:val="Emphasis"/>
        </w:rPr>
        <w:t>mutual aid</w:t>
      </w:r>
      <w:r w:rsidRPr="00D75210">
        <w:rPr>
          <w:rStyle w:val="StyleUnderline"/>
        </w:rPr>
        <w:t>, and a conception of property that harkened back to the medieval practices of “</w:t>
      </w:r>
      <w:r w:rsidRPr="00D75210">
        <w:rPr>
          <w:rStyle w:val="Emphasis"/>
        </w:rPr>
        <w:t>the commons</w:t>
      </w:r>
      <w:r w:rsidRPr="00D75210">
        <w:rPr>
          <w:rStyle w:val="StyleUnderline"/>
        </w:rPr>
        <w:t>.”</w:t>
      </w:r>
      <w:r w:rsidRPr="00C04583">
        <w:rPr>
          <w:sz w:val="16"/>
        </w:rPr>
        <w:t xml:space="preserve"> Whether they believed in some traditional form of religion or translated it into secular idioms of enchantment, such as “art” or “beauty” or “organism,” </w:t>
      </w:r>
      <w:r w:rsidRPr="00D75210">
        <w:rPr>
          <w:rStyle w:val="StyleUnderline"/>
        </w:rPr>
        <w:t xml:space="preserve">Romantic anticapitalists tended to favor direct </w:t>
      </w:r>
      <w:r w:rsidRPr="00D75210">
        <w:rPr>
          <w:rStyle w:val="Emphasis"/>
        </w:rPr>
        <w:t>workers’ control of production</w:t>
      </w:r>
      <w:r w:rsidRPr="00D75210">
        <w:rPr>
          <w:rStyle w:val="StyleUnderline"/>
        </w:rPr>
        <w:t xml:space="preserve">; the </w:t>
      </w:r>
      <w:r w:rsidRPr="00D75210">
        <w:rPr>
          <w:rStyle w:val="Emphasis"/>
        </w:rPr>
        <w:t>restoration</w:t>
      </w:r>
      <w:r w:rsidRPr="00D75210">
        <w:rPr>
          <w:rStyle w:val="StyleUnderline"/>
        </w:rPr>
        <w:t xml:space="preserve"> of a </w:t>
      </w:r>
      <w:r w:rsidRPr="00D75210">
        <w:rPr>
          <w:rStyle w:val="Emphasis"/>
        </w:rPr>
        <w:t>human scale</w:t>
      </w:r>
      <w:r w:rsidRPr="00D75210">
        <w:rPr>
          <w:rStyle w:val="StyleUnderline"/>
        </w:rPr>
        <w:t xml:space="preserve"> in </w:t>
      </w:r>
      <w:r w:rsidRPr="00D75210">
        <w:rPr>
          <w:rStyle w:val="Emphasis"/>
        </w:rPr>
        <w:t>technics</w:t>
      </w:r>
      <w:r w:rsidRPr="00D75210">
        <w:rPr>
          <w:rStyle w:val="StyleUnderline"/>
        </w:rPr>
        <w:t xml:space="preserve"> and </w:t>
      </w:r>
      <w:r w:rsidRPr="00D75210">
        <w:rPr>
          <w:rStyle w:val="Emphasis"/>
        </w:rPr>
        <w:t>social relations</w:t>
      </w:r>
      <w:r w:rsidRPr="00D75210">
        <w:rPr>
          <w:rStyle w:val="StyleUnderline"/>
        </w:rPr>
        <w:t xml:space="preserve">; a </w:t>
      </w:r>
      <w:r w:rsidRPr="00D75210">
        <w:rPr>
          <w:rStyle w:val="Emphasis"/>
        </w:rPr>
        <w:t>sensitivity</w:t>
      </w:r>
      <w:r w:rsidRPr="00D75210">
        <w:rPr>
          <w:rStyle w:val="StyleUnderline"/>
        </w:rPr>
        <w:t xml:space="preserve"> to the </w:t>
      </w:r>
      <w:r w:rsidRPr="00D75210">
        <w:rPr>
          <w:rStyle w:val="Emphasis"/>
        </w:rPr>
        <w:t>natural world</w:t>
      </w:r>
      <w:r w:rsidRPr="00D75210">
        <w:rPr>
          <w:rStyle w:val="StyleUnderline"/>
        </w:rPr>
        <w:t xml:space="preserve"> that precluded its reduction to mere instrumental value</w:t>
      </w:r>
      <w:r w:rsidRPr="00C04583">
        <w:rPr>
          <w:sz w:val="16"/>
        </w:rPr>
        <w:t>; and an apotheosis of pleasure in making sometimes referred to as poesis, a union of reason, imagination, and creativity, an ideal of labor as a poetry of everyday life, and a form of human divinity. In work free of alienation and toil, we receive “the reward of creation,” as William Morris described it through a character in News from Nowhere (1890), “the wages that God gets, as people might have said time agone.”27</w:t>
      </w:r>
    </w:p>
    <w:p w14:paraId="2FE2293A" w14:textId="51692D1E" w:rsidR="00247FC0" w:rsidRPr="00247FC0" w:rsidRDefault="00247FC0" w:rsidP="00247FC0">
      <w:pPr>
        <w:rPr>
          <w:sz w:val="16"/>
        </w:rPr>
      </w:pPr>
      <w:r w:rsidRPr="00143813">
        <w:rPr>
          <w:rStyle w:val="StyleUnderline"/>
        </w:rPr>
        <w:t xml:space="preserve">Rendered </w:t>
      </w:r>
      <w:r w:rsidRPr="00143813">
        <w:rPr>
          <w:rStyle w:val="Emphasis"/>
        </w:rPr>
        <w:t>gaudy</w:t>
      </w:r>
      <w:r w:rsidRPr="00143813">
        <w:rPr>
          <w:rStyle w:val="StyleUnderline"/>
        </w:rPr>
        <w:t xml:space="preserve"> and </w:t>
      </w:r>
      <w:r w:rsidRPr="00143813">
        <w:rPr>
          <w:rStyle w:val="Emphasis"/>
        </w:rPr>
        <w:t>impoverished</w:t>
      </w:r>
      <w:r w:rsidRPr="00143813">
        <w:rPr>
          <w:rStyle w:val="StyleUnderline"/>
        </w:rPr>
        <w:t xml:space="preserve"> by the </w:t>
      </w:r>
      <w:r w:rsidRPr="00143813">
        <w:rPr>
          <w:rStyle w:val="Emphasis"/>
        </w:rPr>
        <w:t>tyranny of economics</w:t>
      </w:r>
      <w:r w:rsidRPr="00143813">
        <w:rPr>
          <w:rStyle w:val="StyleUnderline"/>
        </w:rPr>
        <w:t xml:space="preserve"> and the </w:t>
      </w:r>
      <w:r w:rsidRPr="00143813">
        <w:rPr>
          <w:rStyle w:val="Emphasis"/>
        </w:rPr>
        <w:t>enchantment</w:t>
      </w:r>
      <w:r w:rsidRPr="00143813">
        <w:rPr>
          <w:rStyle w:val="StyleUnderline"/>
        </w:rPr>
        <w:t xml:space="preserve"> of </w:t>
      </w:r>
      <w:r w:rsidRPr="00143813">
        <w:rPr>
          <w:rStyle w:val="Emphasis"/>
        </w:rPr>
        <w:t>neoliberal capitalism</w:t>
      </w:r>
      <w:r w:rsidRPr="00143813">
        <w:rPr>
          <w:rStyle w:val="StyleUnderline"/>
        </w:rPr>
        <w:t xml:space="preserve">, our </w:t>
      </w:r>
      <w:r w:rsidRPr="00143813">
        <w:rPr>
          <w:rStyle w:val="Emphasis"/>
        </w:rPr>
        <w:t>sensibilities need replenishment</w:t>
      </w:r>
      <w:r w:rsidRPr="00143813">
        <w:rPr>
          <w:rStyle w:val="StyleUnderline"/>
        </w:rPr>
        <w:t xml:space="preserve"> from the sacramental imagination. As Americans begin to experience the initial stages of imperial</w:t>
      </w:r>
      <w:r w:rsidRPr="00C04583">
        <w:rPr>
          <w:sz w:val="16"/>
        </w:rPr>
        <w:t xml:space="preserve"> sclerosis and </w:t>
      </w:r>
      <w:r w:rsidRPr="00143813">
        <w:rPr>
          <w:rStyle w:val="Emphasis"/>
        </w:rPr>
        <w:t>decline</w:t>
      </w:r>
      <w:r w:rsidRPr="00143813">
        <w:rPr>
          <w:rStyle w:val="StyleUnderline"/>
        </w:rPr>
        <w:t>, and as the advanced capitalist world</w:t>
      </w:r>
      <w:r w:rsidRPr="00C04583">
        <w:rPr>
          <w:sz w:val="16"/>
        </w:rPr>
        <w:t xml:space="preserve"> in general </w:t>
      </w:r>
      <w:r w:rsidRPr="00143813">
        <w:rPr>
          <w:rStyle w:val="StyleUnderline"/>
        </w:rPr>
        <w:t xml:space="preserve">discovers the reality of </w:t>
      </w:r>
      <w:r w:rsidRPr="00143813">
        <w:rPr>
          <w:rStyle w:val="Emphasis"/>
        </w:rPr>
        <w:t>ecological limits</w:t>
      </w:r>
      <w:r w:rsidRPr="00C04583">
        <w:rPr>
          <w:sz w:val="16"/>
        </w:rPr>
        <w:t xml:space="preserve">, we may find in what Marx called the “prehistory” of our species a perennial and redemptive wisdom. </w:t>
      </w:r>
      <w:r w:rsidRPr="00C04583">
        <w:rPr>
          <w:rStyle w:val="StyleUnderline"/>
        </w:rPr>
        <w:t>We will not be saved by our money, our weapons, or our technological virtuosity</w:t>
      </w:r>
      <w:r w:rsidRPr="00C04583">
        <w:rPr>
          <w:sz w:val="16"/>
        </w:rPr>
        <w:t>; we might be rescued by the joyful and unprofitable pursuits of love, beauty, and contemplation. No doubt this will all seem foolish to the shamans and magicians of pecuniary enchantment. But there are more things in heaven and earth than are dreamt of on Wall Street or in Silicon Valley.</w:t>
      </w:r>
    </w:p>
    <w:p w14:paraId="09F8F5D6" w14:textId="77777777" w:rsidR="00143118" w:rsidRDefault="00143118" w:rsidP="00143118">
      <w:pPr>
        <w:pStyle w:val="Heading2"/>
      </w:pPr>
      <w:r>
        <w:lastRenderedPageBreak/>
        <w:t>Permutation---2NC</w:t>
      </w:r>
    </w:p>
    <w:p w14:paraId="7D8FF368" w14:textId="7F93C87B" w:rsidR="009D54FF" w:rsidRPr="009D54FF" w:rsidRDefault="009D54FF" w:rsidP="009D54FF">
      <w:pPr>
        <w:pStyle w:val="Heading3"/>
      </w:pPr>
      <w:r>
        <w:lastRenderedPageBreak/>
        <w:t>Permutation---AT: Do Both---2NC</w:t>
      </w:r>
    </w:p>
    <w:p w14:paraId="405D6ABB" w14:textId="7FCAA6ED" w:rsidR="009D54FF" w:rsidRDefault="009D54FF" w:rsidP="009D54FF">
      <w:pPr>
        <w:pStyle w:val="Heading4"/>
        <w:rPr>
          <w:b w:val="0"/>
          <w:color w:val="000000"/>
        </w:rPr>
      </w:pPr>
      <w:r>
        <w:rPr>
          <w:color w:val="000000"/>
        </w:rPr>
        <w:t xml:space="preserve">IPR’s foundational to capitalism---it’s mutually exclusive. </w:t>
      </w:r>
    </w:p>
    <w:p w14:paraId="5AD450C3" w14:textId="6173E9BD" w:rsidR="009D54FF" w:rsidRDefault="009D54FF" w:rsidP="009D54FF">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r>
        <w:rPr>
          <w:u w:val="single"/>
        </w:rPr>
        <w:t>book</w:t>
      </w:r>
      <w:r>
        <w:t xml:space="preserve">), accessed through </w:t>
      </w:r>
      <w:r>
        <w:rPr>
          <w:u w:val="single"/>
        </w:rPr>
        <w:t>libgen</w:t>
      </w:r>
      <w:r>
        <w:t xml:space="preserve"> / spp) </w:t>
      </w:r>
    </w:p>
    <w:p w14:paraId="1E2B37F6" w14:textId="77777777" w:rsidR="009D54FF" w:rsidRDefault="009D54FF" w:rsidP="009D54FF">
      <w:r>
        <w:rPr>
          <w:sz w:val="16"/>
          <w:szCs w:val="16"/>
        </w:rPr>
        <w:t>In an introductory note to the Results of the Immediate Process of Production, Ernst Mandel highlights Marx’s insight that “</w:t>
      </w:r>
      <w:r>
        <w:rPr>
          <w:u w:val="single"/>
        </w:rPr>
        <w:t>under capitalism, labour should not be seen as manual labour only, but as the combined or collective labour potential […] of all those whose labour is indispensable to produce the final product</w:t>
      </w:r>
      <w:r>
        <w:rPr>
          <w:sz w:val="16"/>
          <w:szCs w:val="16"/>
        </w:rPr>
        <w:t xml:space="preserve">” (Mandel, 1976, p. 945); this reinforces both the social character of production and the metabolic dimension of its parts, </w:t>
      </w:r>
      <w:r>
        <w:rPr>
          <w:u w:val="single"/>
        </w:rPr>
        <w:t>which also implies that intellectual labour is embedded in this process</w:t>
      </w:r>
      <w:r>
        <w:rPr>
          <w:sz w:val="16"/>
          <w:szCs w:val="16"/>
        </w:rPr>
        <w:t xml:space="preserve">. </w:t>
      </w:r>
      <w:r>
        <w:rPr>
          <w:u w:val="single"/>
        </w:rPr>
        <w:t>Understanding this basis seems crucial to an adequate treatment of intellectual property</w:t>
      </w:r>
      <w:r>
        <w:rPr>
          <w:sz w:val="16"/>
          <w:szCs w:val="16"/>
        </w:rPr>
        <w:t xml:space="preserve">—because </w:t>
      </w:r>
      <w:r>
        <w:rPr>
          <w:u w:val="single"/>
        </w:rPr>
        <w:t xml:space="preserve">knowledge and information are always embedded in social relations of production as both an input and output </w:t>
      </w:r>
      <w:r>
        <w:rPr>
          <w:sz w:val="16"/>
          <w:szCs w:val="16"/>
        </w:rPr>
        <w:t xml:space="preserve">(as also Kenneth Arrow noticed, see infra). When its formal subsumption gives way to real subsumption, then its character changes because its universal character within social property relations entails a drastically more significant pressure of universal capitalist legality of commodification. </w:t>
      </w:r>
      <w:r>
        <w:rPr>
          <w:highlight w:val="cyan"/>
          <w:u w:val="single"/>
        </w:rPr>
        <w:t xml:space="preserve">Economic laws </w:t>
      </w:r>
      <w:r>
        <w:rPr>
          <w:u w:val="single"/>
        </w:rPr>
        <w:t xml:space="preserve">are not set in stone because they </w:t>
      </w:r>
      <w:r>
        <w:rPr>
          <w:highlight w:val="cyan"/>
          <w:u w:val="single"/>
        </w:rPr>
        <w:t>merely represent the</w:t>
      </w:r>
      <w:r>
        <w:rPr>
          <w:u w:val="single"/>
        </w:rPr>
        <w:t xml:space="preserve"> tendency </w:t>
      </w:r>
      <w:r>
        <w:rPr>
          <w:highlight w:val="cyan"/>
          <w:u w:val="single"/>
        </w:rPr>
        <w:t>(legality)</w:t>
      </w:r>
      <w:r>
        <w:rPr>
          <w:sz w:val="16"/>
          <w:szCs w:val="16"/>
          <w:highlight w:val="cyan"/>
        </w:rPr>
        <w:t>,</w:t>
      </w:r>
      <w:r>
        <w:rPr>
          <w:sz w:val="16"/>
          <w:szCs w:val="16"/>
        </w:rPr>
        <w:t xml:space="preserve"> δύναμις, </w:t>
      </w:r>
      <w:r>
        <w:rPr>
          <w:highlight w:val="cyan"/>
          <w:u w:val="single"/>
        </w:rPr>
        <w:t>and logic of a given existing mode of production</w:t>
      </w:r>
      <w:r>
        <w:rPr>
          <w:sz w:val="16"/>
          <w:szCs w:val="16"/>
        </w:rPr>
        <w:t>; thus, “economic categories belonging to earlier epochs of production acquire a specifically different, historical character on the basis of the capitalist mode of production” (Marx, 1988, p. 27). Knowledge is not simply an economic category, but its genesis, development, and constant transformation are the product of ontological relations of production and, as such, attain particular concrete characters. Concrete knowledge dialectically becomes an imperative means for shaping, forming, and transforming social material relations. It is in this sense that one must understand Marx’s assertion: “</w:t>
      </w:r>
      <w:r>
        <w:rPr>
          <w:highlight w:val="cyan"/>
          <w:u w:val="single"/>
        </w:rPr>
        <w:t xml:space="preserve">The mode of production of material life determines the social, political and intellectual process </w:t>
      </w:r>
      <w:r>
        <w:rPr>
          <w:u w:val="single"/>
        </w:rPr>
        <w:t>of life in general.</w:t>
      </w:r>
      <w:r>
        <w:rPr>
          <w:highlight w:val="cyan"/>
          <w:u w:val="single"/>
        </w:rPr>
        <w:t xml:space="preserve"> It is not</w:t>
      </w:r>
      <w:r>
        <w:rPr>
          <w:u w:val="single"/>
        </w:rPr>
        <w:t xml:space="preserve"> the </w:t>
      </w:r>
      <w:r>
        <w:rPr>
          <w:highlight w:val="cyan"/>
          <w:u w:val="single"/>
        </w:rPr>
        <w:t>consciousness</w:t>
      </w:r>
      <w:r>
        <w:rPr>
          <w:u w:val="single"/>
        </w:rPr>
        <w:t xml:space="preserve"> of people </w:t>
      </w:r>
      <w:r>
        <w:rPr>
          <w:highlight w:val="cyan"/>
          <w:u w:val="single"/>
        </w:rPr>
        <w:t xml:space="preserve">that determines </w:t>
      </w:r>
      <w:r>
        <w:rPr>
          <w:u w:val="single"/>
        </w:rPr>
        <w:t xml:space="preserve">their </w:t>
      </w:r>
      <w:r>
        <w:rPr>
          <w:highlight w:val="cyan"/>
          <w:u w:val="single"/>
        </w:rPr>
        <w:t xml:space="preserve">being, but </w:t>
      </w:r>
      <w:r>
        <w:rPr>
          <w:u w:val="single"/>
        </w:rPr>
        <w:t>quite the opposite, it is their</w:t>
      </w:r>
      <w:r>
        <w:rPr>
          <w:highlight w:val="cyan"/>
          <w:u w:val="single"/>
        </w:rPr>
        <w:t xml:space="preserve"> social being that determines</w:t>
      </w:r>
      <w:r>
        <w:rPr>
          <w:u w:val="single"/>
        </w:rPr>
        <w:t xml:space="preserve"> their</w:t>
      </w:r>
      <w:r>
        <w:rPr>
          <w:highlight w:val="cyan"/>
          <w:u w:val="single"/>
        </w:rPr>
        <w:t xml:space="preserve"> consciousness</w:t>
      </w:r>
      <w:r>
        <w:rPr>
          <w:u w:val="single"/>
        </w:rPr>
        <w:t>”</w:t>
      </w:r>
      <w:r>
        <w:rPr>
          <w:sz w:val="16"/>
          <w:szCs w:val="16"/>
        </w:rPr>
        <w:t xml:space="preserve"> (Marx, 1961, p. 8f).</w:t>
      </w:r>
    </w:p>
    <w:p w14:paraId="7B0E9A27" w14:textId="77777777" w:rsidR="009D54FF" w:rsidRDefault="009D54FF" w:rsidP="009D54FF">
      <w:pPr>
        <w:rPr>
          <w:highlight w:val="cyan"/>
          <w:u w:val="single"/>
        </w:rPr>
      </w:pPr>
      <w:r>
        <w:rPr>
          <w:u w:val="single"/>
        </w:rPr>
        <w:t>When knowledge becomes commodified, then its particular relations coincide with the universal capitalist commodification.</w:t>
      </w:r>
      <w:r>
        <w:rPr>
          <w:sz w:val="16"/>
          <w:szCs w:val="16"/>
        </w:rPr>
        <w:t xml:space="preserve"> It goes without saying that</w:t>
      </w:r>
      <w:r>
        <w:rPr>
          <w:u w:val="single"/>
        </w:rPr>
        <w:t xml:space="preserve"> knowledge is neither intrinsically a commodity </w:t>
      </w:r>
      <w:r>
        <w:rPr>
          <w:sz w:val="16"/>
          <w:szCs w:val="16"/>
        </w:rPr>
        <w:t>nor that all knowledge relations are subjected to real subsumption by capital</w:t>
      </w:r>
      <w:r>
        <w:rPr>
          <w:u w:val="single"/>
        </w:rPr>
        <w:t xml:space="preserve">. </w:t>
      </w:r>
      <w:r>
        <w:rPr>
          <w:highlight w:val="cyan"/>
          <w:u w:val="single"/>
        </w:rPr>
        <w:t xml:space="preserve">It is those social relations of knowledge that, when subjected to capitalist imperatives, </w:t>
      </w:r>
      <w:r>
        <w:rPr>
          <w:u w:val="single"/>
        </w:rPr>
        <w:t xml:space="preserve">underwent </w:t>
      </w:r>
      <w:r>
        <w:rPr>
          <w:sz w:val="16"/>
          <w:szCs w:val="16"/>
        </w:rPr>
        <w:t>(and conversely</w:t>
      </w:r>
      <w:r>
        <w:rPr>
          <w:u w:val="single"/>
        </w:rPr>
        <w:t xml:space="preserve"> </w:t>
      </w:r>
      <w:r>
        <w:rPr>
          <w:highlight w:val="cyan"/>
          <w:u w:val="single"/>
        </w:rPr>
        <w:t xml:space="preserve">are </w:t>
      </w:r>
      <w:r>
        <w:rPr>
          <w:u w:val="single"/>
        </w:rPr>
        <w:t xml:space="preserve">still </w:t>
      </w:r>
      <w:r>
        <w:rPr>
          <w:highlight w:val="cyan"/>
          <w:u w:val="single"/>
        </w:rPr>
        <w:t>undergoing) a transformation</w:t>
      </w:r>
      <w:r>
        <w:rPr>
          <w:u w:val="single"/>
        </w:rPr>
        <w:t xml:space="preserve"> from formal</w:t>
      </w:r>
      <w:r>
        <w:rPr>
          <w:highlight w:val="cyan"/>
          <w:u w:val="single"/>
        </w:rPr>
        <w:t xml:space="preserve"> to real subsumption. Real subsumption imposes the necessity of privatisation of intellectual </w:t>
      </w:r>
      <w:r>
        <w:rPr>
          <w:u w:val="single"/>
        </w:rPr>
        <w:t xml:space="preserve">appropriation </w:t>
      </w:r>
      <w:r>
        <w:rPr>
          <w:highlight w:val="cyan"/>
          <w:u w:val="single"/>
        </w:rPr>
        <w:t>(property). It is not the division of labour in-itself that affords knowledge its private character</w:t>
      </w:r>
      <w:r>
        <w:rPr>
          <w:u w:val="single"/>
        </w:rPr>
        <w:t>; on the contrary, this process of socialisation presupposes and results in an accentuation of the social development and exchange of knowledge.</w:t>
      </w:r>
      <w:r>
        <w:rPr>
          <w:sz w:val="16"/>
          <w:szCs w:val="16"/>
        </w:rPr>
        <w:t xml:space="preserve"> The dependency and interdependency of knowledge corresponding to the unfolding of social relations appear as its general ontological condition. </w:t>
      </w:r>
      <w:r>
        <w:rPr>
          <w:highlight w:val="cyan"/>
          <w:u w:val="single"/>
        </w:rPr>
        <w:t xml:space="preserve">It is </w:t>
      </w:r>
      <w:r>
        <w:rPr>
          <w:u w:val="single"/>
        </w:rPr>
        <w:t xml:space="preserve">thus </w:t>
      </w:r>
      <w:r>
        <w:rPr>
          <w:highlight w:val="cyan"/>
          <w:u w:val="single"/>
        </w:rPr>
        <w:t xml:space="preserve">the process of privatisation itself, the imposition of privatisation as a social-ontological necessity, that metamorphoses intellectual property into a private existence, providing a </w:t>
      </w:r>
      <w:r>
        <w:rPr>
          <w:u w:val="single"/>
        </w:rPr>
        <w:t xml:space="preserve">particular and </w:t>
      </w:r>
      <w:r>
        <w:rPr>
          <w:highlight w:val="cyan"/>
          <w:u w:val="single"/>
        </w:rPr>
        <w:t>contradictory existence to the production and appropriation of knowledge.</w:t>
      </w:r>
    </w:p>
    <w:p w14:paraId="523E700C" w14:textId="77777777" w:rsidR="009D54FF" w:rsidRPr="009D54FF" w:rsidRDefault="009D54FF" w:rsidP="009D54FF"/>
    <w:p w14:paraId="262A42E1" w14:textId="229625F7" w:rsidR="00143118" w:rsidRDefault="00143118" w:rsidP="00143118">
      <w:pPr>
        <w:pStyle w:val="Heading2"/>
      </w:pPr>
      <w:r>
        <w:lastRenderedPageBreak/>
        <w:t>Link Extensions---2NC</w:t>
      </w:r>
    </w:p>
    <w:p w14:paraId="1708A96D" w14:textId="6EAADDCB" w:rsidR="009D54FF" w:rsidRDefault="009D54FF" w:rsidP="009D54FF">
      <w:pPr>
        <w:pStyle w:val="Heading3"/>
      </w:pPr>
      <w:r>
        <w:lastRenderedPageBreak/>
        <w:t>AT: No Link---2NC</w:t>
      </w:r>
    </w:p>
    <w:p w14:paraId="0F37AEB9" w14:textId="77777777" w:rsidR="009D54FF" w:rsidRDefault="009D54FF" w:rsidP="009D54FF">
      <w:pPr>
        <w:pStyle w:val="Heading4"/>
        <w:rPr>
          <w:b w:val="0"/>
          <w:color w:val="000000"/>
        </w:rPr>
      </w:pPr>
      <w:r>
        <w:rPr>
          <w:color w:val="000000"/>
        </w:rPr>
        <w:t>IPR is the vital internal link</w:t>
      </w:r>
    </w:p>
    <w:p w14:paraId="6636A83A" w14:textId="457F0309" w:rsidR="009D54FF" w:rsidRDefault="009D54FF" w:rsidP="009D54FF">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r>
        <w:rPr>
          <w:u w:val="single"/>
        </w:rPr>
        <w:t>book</w:t>
      </w:r>
      <w:r>
        <w:t xml:space="preserve">), accessed through </w:t>
      </w:r>
      <w:r>
        <w:rPr>
          <w:u w:val="single"/>
        </w:rPr>
        <w:t>libgen</w:t>
      </w:r>
      <w:r>
        <w:t xml:space="preserve"> / spp) </w:t>
      </w:r>
    </w:p>
    <w:p w14:paraId="59E09BAD" w14:textId="77777777" w:rsidR="009D54FF" w:rsidRDefault="009D54FF" w:rsidP="009D54FF">
      <w:r>
        <w:rPr>
          <w:sz w:val="16"/>
          <w:szCs w:val="16"/>
        </w:rPr>
        <w:t>While the formal subsumption of labour under capital is based on the extraction of absolute surplus-value, the real subsumption, which gives representation to the specificity of the capitalist mode of production, is grounded in the appropriation of relative surplus-value. That is, “with the production of relative surplus-value […] the whole real form of the mode of production changes and a specifically capitalist mode of production arises (also technologically)”, thus social property relations are subordinated in its totality, “on the basis of which and with which, at the same time, only the relations of production corresponding to the capitalist process of production develop between the various agents of production, and especially between capitalist and wage labourer” (Marx, 1988, p. 95).</w:t>
      </w:r>
    </w:p>
    <w:p w14:paraId="18C11730" w14:textId="77777777" w:rsidR="009D54FF" w:rsidRDefault="009D54FF" w:rsidP="009D54FF">
      <w:r>
        <w:rPr>
          <w:highlight w:val="cyan"/>
          <w:u w:val="single"/>
        </w:rPr>
        <w:t>The development of</w:t>
      </w:r>
      <w:r>
        <w:rPr>
          <w:u w:val="single"/>
        </w:rPr>
        <w:t xml:space="preserve"> </w:t>
      </w:r>
      <w:r>
        <w:rPr>
          <w:sz w:val="16"/>
          <w:szCs w:val="16"/>
        </w:rPr>
        <w:t>production—</w:t>
      </w:r>
      <w:r>
        <w:rPr>
          <w:highlight w:val="cyan"/>
          <w:u w:val="single"/>
        </w:rPr>
        <w:t xml:space="preserve">private property—presupposes improving </w:t>
      </w:r>
      <w:r>
        <w:rPr>
          <w:u w:val="single"/>
        </w:rPr>
        <w:t xml:space="preserve">its </w:t>
      </w:r>
      <w:r>
        <w:rPr>
          <w:highlight w:val="cyan"/>
          <w:u w:val="single"/>
        </w:rPr>
        <w:t>efficiency;</w:t>
      </w:r>
      <w:r>
        <w:rPr>
          <w:u w:val="single"/>
        </w:rPr>
        <w:t xml:space="preserve"> t</w:t>
      </w:r>
      <w:r>
        <w:rPr>
          <w:sz w:val="16"/>
          <w:szCs w:val="16"/>
        </w:rPr>
        <w:t xml:space="preserve">he increase in output per time unit and productive unit demands the revolution of the factors of production. </w:t>
      </w:r>
      <w:r>
        <w:rPr>
          <w:u w:val="single"/>
        </w:rPr>
        <w:t xml:space="preserve">Private property </w:t>
      </w:r>
      <w:r>
        <w:rPr>
          <w:highlight w:val="cyan"/>
          <w:u w:val="single"/>
        </w:rPr>
        <w:t xml:space="preserve">improvement </w:t>
      </w:r>
      <w:r>
        <w:rPr>
          <w:u w:val="single"/>
        </w:rPr>
        <w:t xml:space="preserve">thus </w:t>
      </w:r>
      <w:r>
        <w:rPr>
          <w:highlight w:val="cyan"/>
          <w:u w:val="single"/>
        </w:rPr>
        <w:t>presupposes</w:t>
      </w:r>
      <w:r>
        <w:rPr>
          <w:u w:val="single"/>
        </w:rPr>
        <w:t xml:space="preserve"> </w:t>
      </w:r>
      <w:r>
        <w:rPr>
          <w:b/>
          <w:highlight w:val="cyan"/>
          <w:u w:val="single"/>
        </w:rPr>
        <w:t>i</w:t>
      </w:r>
      <w:r>
        <w:rPr>
          <w:u w:val="single"/>
        </w:rPr>
        <w:t xml:space="preserve">ntellectual </w:t>
      </w:r>
      <w:r>
        <w:rPr>
          <w:b/>
          <w:highlight w:val="cyan"/>
          <w:u w:val="single"/>
        </w:rPr>
        <w:t>p</w:t>
      </w:r>
      <w:r>
        <w:rPr>
          <w:u w:val="single"/>
        </w:rPr>
        <w:t xml:space="preserve">roperty </w:t>
      </w:r>
      <w:r>
        <w:rPr>
          <w:highlight w:val="cyan"/>
          <w:u w:val="single"/>
        </w:rPr>
        <w:t>development.</w:t>
      </w:r>
      <w:r>
        <w:rPr>
          <w:sz w:val="16"/>
          <w:szCs w:val="16"/>
        </w:rPr>
        <w:t xml:space="preserve"> The progress of private property cannot be explained by a simple material appropriation—as during the process of the so-called primitive accumulation in which the soil was “enclosed”—again, the result of this process becomes the premise for its further expansion. </w:t>
      </w:r>
      <w:r>
        <w:rPr>
          <w:highlight w:val="cyan"/>
          <w:u w:val="single"/>
        </w:rPr>
        <w:t>Intellectual appropriation advance</w:t>
      </w:r>
      <w:r>
        <w:rPr>
          <w:u w:val="single"/>
        </w:rPr>
        <w:t xml:space="preserve">s </w:t>
      </w:r>
      <w:r>
        <w:rPr>
          <w:sz w:val="16"/>
          <w:szCs w:val="16"/>
        </w:rPr>
        <w:t>at first</w:t>
      </w:r>
      <w:r>
        <w:rPr>
          <w:u w:val="single"/>
        </w:rPr>
        <w:t xml:space="preserve"> </w:t>
      </w:r>
      <w:r>
        <w:rPr>
          <w:highlight w:val="cyan"/>
          <w:u w:val="single"/>
        </w:rPr>
        <w:t>as a product of</w:t>
      </w:r>
      <w:r>
        <w:rPr>
          <w:u w:val="single"/>
        </w:rPr>
        <w:t xml:space="preserve"> the now-established </w:t>
      </w:r>
      <w:r>
        <w:rPr>
          <w:highlight w:val="cyan"/>
          <w:u w:val="single"/>
        </w:rPr>
        <w:t>economic imperatives.</w:t>
      </w:r>
      <w:r>
        <w:rPr>
          <w:sz w:val="16"/>
          <w:szCs w:val="16"/>
        </w:rPr>
        <w:t xml:space="preserve"> The initial competition among capitalists, on the one hand, and labourers, on the other, imposes an immanent compulsion for efficiency over the means of doing. Individual know-how alone does not suffice to actualise this legality.</w:t>
      </w:r>
    </w:p>
    <w:p w14:paraId="42A35006" w14:textId="77777777" w:rsidR="009D54FF" w:rsidRDefault="009D54FF" w:rsidP="009D54FF">
      <w:r>
        <w:rPr>
          <w:u w:val="single"/>
        </w:rPr>
        <w:t xml:space="preserve">The development of capitalist knowledge arises first and foremost from the ranks of labourers. </w:t>
      </w:r>
      <w:r>
        <w:rPr>
          <w:sz w:val="16"/>
          <w:szCs w:val="16"/>
        </w:rPr>
        <w:t xml:space="preserve">Scientific advancement thus entails a double historical determination. From a concrete, practical reason, </w:t>
      </w:r>
      <w:r>
        <w:rPr>
          <w:highlight w:val="cyan"/>
          <w:u w:val="single"/>
        </w:rPr>
        <w:t>workers created</w:t>
      </w:r>
      <w:r>
        <w:rPr>
          <w:u w:val="single"/>
        </w:rPr>
        <w:t xml:space="preserve"> and developed </w:t>
      </w:r>
      <w:r>
        <w:rPr>
          <w:highlight w:val="cyan"/>
          <w:u w:val="single"/>
        </w:rPr>
        <w:t>practical knowledge,</w:t>
      </w:r>
      <w:r>
        <w:rPr>
          <w:u w:val="single"/>
        </w:rPr>
        <w:t xml:space="preserve"> thus</w:t>
      </w:r>
      <w:r>
        <w:rPr>
          <w:highlight w:val="cyan"/>
          <w:u w:val="single"/>
        </w:rPr>
        <w:t xml:space="preserve"> changing the means of production</w:t>
      </w:r>
      <w:r>
        <w:rPr>
          <w:sz w:val="16"/>
          <w:szCs w:val="16"/>
        </w:rPr>
        <w:t xml:space="preserve">. As Clifford D. Conner asserts, </w:t>
      </w:r>
      <w:r>
        <w:rPr>
          <w:highlight w:val="cyan"/>
          <w:u w:val="single"/>
        </w:rPr>
        <w:t xml:space="preserve">this was a </w:t>
      </w:r>
      <w:r>
        <w:rPr>
          <w:b/>
          <w:highlight w:val="cyan"/>
          <w:u w:val="single"/>
        </w:rPr>
        <w:t xml:space="preserve">vital step </w:t>
      </w:r>
      <w:r>
        <w:rPr>
          <w:highlight w:val="cyan"/>
          <w:u w:val="single"/>
        </w:rPr>
        <w:t xml:space="preserve">for </w:t>
      </w:r>
      <w:r>
        <w:rPr>
          <w:u w:val="single"/>
        </w:rPr>
        <w:t xml:space="preserve">the development of </w:t>
      </w:r>
      <w:r>
        <w:rPr>
          <w:highlight w:val="cyan"/>
          <w:u w:val="single"/>
        </w:rPr>
        <w:t>capitalist production forces</w:t>
      </w:r>
      <w:r>
        <w:rPr>
          <w:u w:val="single"/>
        </w:rPr>
        <w:t xml:space="preserve">. </w:t>
      </w:r>
      <w:r>
        <w:rPr>
          <w:sz w:val="16"/>
          <w:szCs w:val="16"/>
        </w:rPr>
        <w:t>Only a posteriori, theoretical</w:t>
      </w:r>
      <w:r>
        <w:rPr>
          <w:highlight w:val="cyan"/>
          <w:u w:val="single"/>
        </w:rPr>
        <w:t xml:space="preserve"> science organises</w:t>
      </w:r>
      <w:r>
        <w:rPr>
          <w:u w:val="single"/>
        </w:rPr>
        <w:t>,</w:t>
      </w:r>
      <w:r>
        <w:rPr>
          <w:sz w:val="16"/>
          <w:szCs w:val="16"/>
        </w:rPr>
        <w:t xml:space="preserve"> theorises, and summarises the already ongoing practical </w:t>
      </w:r>
      <w:r>
        <w:rPr>
          <w:u w:val="single"/>
        </w:rPr>
        <w:t xml:space="preserve">scientific breakthroughs and </w:t>
      </w:r>
      <w:r>
        <w:rPr>
          <w:highlight w:val="cyan"/>
          <w:u w:val="single"/>
        </w:rPr>
        <w:t>achievements, enabling</w:t>
      </w:r>
      <w:r>
        <w:rPr>
          <w:sz w:val="16"/>
          <w:szCs w:val="16"/>
        </w:rPr>
        <w:t xml:space="preserve"> further </w:t>
      </w:r>
      <w:r>
        <w:rPr>
          <w:u w:val="single"/>
        </w:rPr>
        <w:t xml:space="preserve">imitations, emulations, </w:t>
      </w:r>
      <w:r>
        <w:rPr>
          <w:highlight w:val="cyan"/>
          <w:u w:val="single"/>
        </w:rPr>
        <w:t>copying, and appropriation</w:t>
      </w:r>
      <w:r>
        <w:rPr>
          <w:sz w:val="16"/>
          <w:szCs w:val="16"/>
        </w:rPr>
        <w:t xml:space="preserve"> (Conner, 2005). </w:t>
      </w:r>
      <w:r>
        <w:rPr>
          <w:u w:val="single"/>
        </w:rPr>
        <w:t xml:space="preserve">Intellectual appropriation (thus </w:t>
      </w:r>
      <w:r>
        <w:rPr>
          <w:highlight w:val="cyan"/>
          <w:u w:val="single"/>
        </w:rPr>
        <w:t xml:space="preserve">intellectual property) becomes </w:t>
      </w:r>
      <w:r>
        <w:rPr>
          <w:u w:val="single"/>
        </w:rPr>
        <w:t xml:space="preserve">to that extent </w:t>
      </w:r>
      <w:r>
        <w:rPr>
          <w:b/>
          <w:highlight w:val="cyan"/>
          <w:u w:val="single"/>
        </w:rPr>
        <w:t>condition for</w:t>
      </w:r>
      <w:r>
        <w:rPr>
          <w:highlight w:val="cyan"/>
          <w:u w:val="single"/>
        </w:rPr>
        <w:t xml:space="preserve"> </w:t>
      </w:r>
      <w:r>
        <w:rPr>
          <w:u w:val="single"/>
        </w:rPr>
        <w:t>the property of</w:t>
      </w:r>
      <w:r>
        <w:rPr>
          <w:highlight w:val="cyan"/>
          <w:u w:val="single"/>
        </w:rPr>
        <w:t xml:space="preserve"> the means of production,</w:t>
      </w:r>
      <w:r>
        <w:rPr>
          <w:u w:val="single"/>
        </w:rPr>
        <w:t xml:space="preserve"> and this relationship constitutes the totality of property.</w:t>
      </w:r>
      <w:r>
        <w:rPr>
          <w:sz w:val="16"/>
          <w:szCs w:val="16"/>
        </w:rPr>
        <w:t xml:space="preserve"> Real subsumption of labour is simultaneously real subsumption of science.</w:t>
      </w:r>
    </w:p>
    <w:p w14:paraId="0E41C9E1" w14:textId="77777777" w:rsidR="009D54FF" w:rsidRDefault="009D54FF" w:rsidP="009D54FF">
      <w:r>
        <w:rPr>
          <w:b/>
          <w:highlight w:val="cyan"/>
          <w:u w:val="single"/>
        </w:rPr>
        <w:t>I</w:t>
      </w:r>
      <w:r>
        <w:rPr>
          <w:u w:val="single"/>
        </w:rPr>
        <w:t xml:space="preserve">ntellectual </w:t>
      </w:r>
      <w:r>
        <w:rPr>
          <w:b/>
          <w:highlight w:val="cyan"/>
          <w:u w:val="single"/>
        </w:rPr>
        <w:t>p</w:t>
      </w:r>
      <w:r>
        <w:rPr>
          <w:u w:val="single"/>
        </w:rPr>
        <w:t xml:space="preserve">roperty </w:t>
      </w:r>
      <w:r>
        <w:rPr>
          <w:highlight w:val="cyan"/>
          <w:u w:val="single"/>
        </w:rPr>
        <w:t xml:space="preserve">is </w:t>
      </w:r>
      <w:r>
        <w:rPr>
          <w:u w:val="single"/>
        </w:rPr>
        <w:t xml:space="preserve">simultaneously </w:t>
      </w:r>
      <w:r>
        <w:rPr>
          <w:highlight w:val="cyan"/>
          <w:u w:val="single"/>
        </w:rPr>
        <w:t>relations</w:t>
      </w:r>
      <w:r>
        <w:rPr>
          <w:u w:val="single"/>
        </w:rPr>
        <w:t xml:space="preserve"> of production </w:t>
      </w:r>
      <w:r>
        <w:rPr>
          <w:highlight w:val="cyan"/>
          <w:u w:val="single"/>
        </w:rPr>
        <w:t>and factors of production.</w:t>
      </w:r>
      <w:r>
        <w:rPr>
          <w:u w:val="single"/>
        </w:rPr>
        <w:t xml:space="preserve"> This inseparable character had already been acknowledged by Marx</w:t>
      </w:r>
      <w:r>
        <w:rPr>
          <w:sz w:val="16"/>
          <w:szCs w:val="16"/>
        </w:rPr>
        <w:t>. “The social productive forces of labour, or the productive forces of directly social, socialised (i.e. collective) labour come into being through cooperation, division of labour within the workshop, the use of machinery, and in general the transformation of production by the conscious use of the sciences” (Marx, 1988, p. 95). Socialised labour is a condition for applying science to production; however, scientific development presupposes (a) certain (degree of) material conditions. However, the fetishisation of this process strips off its historicity, and scientific development appears instead as an immanent feature of capitalism (see infra). Conversely, absolute surplus-value historically precedes relative surplus-value; however, with the development of capitalism, the relative becomes a condition for the absolute. This understanding demystifies any claim that capitalism is a singular, homogenous (social) practice.</w:t>
      </w:r>
    </w:p>
    <w:p w14:paraId="5680332A" w14:textId="2052D898" w:rsidR="009D54FF" w:rsidRPr="009D54FF" w:rsidRDefault="009D54FF" w:rsidP="009D54FF">
      <w:r>
        <w:rPr>
          <w:highlight w:val="cyan"/>
          <w:u w:val="single"/>
        </w:rPr>
        <w:t xml:space="preserve">The </w:t>
      </w:r>
      <w:r>
        <w:rPr>
          <w:u w:val="single"/>
        </w:rPr>
        <w:t xml:space="preserve">quantitative-qualitative </w:t>
      </w:r>
      <w:r>
        <w:rPr>
          <w:highlight w:val="cyan"/>
          <w:u w:val="single"/>
        </w:rPr>
        <w:t>dialectics between property and intellectual property is essential throughout the development of capitalism</w:t>
      </w:r>
      <w:r>
        <w:rPr>
          <w:sz w:val="16"/>
          <w:szCs w:val="16"/>
        </w:rPr>
        <w:t>. Historically, this also becomes clear with, first, bearing in mind the initial agricultural capitalism in England, second, its further development into industrial capitalism, and third, the capitalist imposition of formal subsumption overseas, which to date remains a pivotal condition for the extraction of relative surplus-value. Briefly considering the latter, the so-called knowledge-based economies imposed absolute surplus-value relations on peripheral (underdeveloped) countries with the extraction of raw materials;</w:t>
      </w:r>
      <w:r>
        <w:rPr>
          <w:u w:val="single"/>
        </w:rPr>
        <w:t xml:space="preserve"> however, </w:t>
      </w:r>
      <w:r>
        <w:rPr>
          <w:highlight w:val="cyan"/>
          <w:u w:val="single"/>
        </w:rPr>
        <w:t xml:space="preserve">since industrial transformation has been losing ground within </w:t>
      </w:r>
      <w:r>
        <w:rPr>
          <w:u w:val="single"/>
        </w:rPr>
        <w:t xml:space="preserve">the </w:t>
      </w:r>
      <w:r>
        <w:rPr>
          <w:highlight w:val="cyan"/>
          <w:u w:val="single"/>
        </w:rPr>
        <w:t xml:space="preserve">national borders </w:t>
      </w:r>
      <w:r>
        <w:rPr>
          <w:u w:val="single"/>
        </w:rPr>
        <w:t xml:space="preserve">of capitalist centres, then </w:t>
      </w:r>
      <w:r>
        <w:rPr>
          <w:highlight w:val="cyan"/>
          <w:u w:val="single"/>
        </w:rPr>
        <w:t xml:space="preserve">protecting knowledge, </w:t>
      </w:r>
      <w:r>
        <w:rPr>
          <w:u w:val="single"/>
        </w:rPr>
        <w:t xml:space="preserve">as a precondition of private property of the means of production, </w:t>
      </w:r>
      <w:r>
        <w:rPr>
          <w:highlight w:val="cyan"/>
          <w:u w:val="single"/>
        </w:rPr>
        <w:t>became an ever greater imperative.</w:t>
      </w:r>
      <w:r>
        <w:rPr>
          <w:u w:val="single"/>
        </w:rPr>
        <w:t xml:space="preserve"> </w:t>
      </w:r>
      <w:r>
        <w:rPr>
          <w:sz w:val="16"/>
          <w:szCs w:val="16"/>
        </w:rPr>
        <w:t xml:space="preserve">Initially, capitalist production was divided into two: one centre of raw material production and another centre of raw material transformation, namely, industrial production. Then, as intellectual production was separated from the other two spheres, production was divided into three (generally speaking, since production chains may incorporate multiple countries and be divided into even more spheres). While the extraction of raw material remains confined to countries rich in natural resources, industrial production and transformation was—through the search for greater rates of profit—significantly moved towards capitalist peripheries, where the value of the reproduction of labour power is less than in developed countries (mainly the United States, parts of </w:t>
      </w:r>
      <w:r>
        <w:rPr>
          <w:sz w:val="16"/>
          <w:szCs w:val="16"/>
        </w:rPr>
        <w:lastRenderedPageBreak/>
        <w:t xml:space="preserve">(Western) Europe, and Japan). However, </w:t>
      </w:r>
      <w:r>
        <w:rPr>
          <w:u w:val="single"/>
        </w:rPr>
        <w:t xml:space="preserve">because property and intellectual property represent a totality, moving industries abroad invariably implies exporting its intellectual dimension as well. </w:t>
      </w:r>
      <w:r>
        <w:rPr>
          <w:sz w:val="16"/>
          <w:szCs w:val="16"/>
        </w:rPr>
        <w:t xml:space="preserve">One does not need a formalised, theorised manual to obtain knowledge. Just as, during the nineteenth century, theoretical science systematised practical science to enable the reproduction of discoveries/inventions, the material condition of anything permits a similar assessment by others—then considered reverse engineering. These basic principles of the production of knowledge—known to humankind throughout history but also present in any child who enacts to a great extent herself both the pedagogy of learning by acts of mimesis and tinkering—must be hindered. </w:t>
      </w:r>
      <w:r>
        <w:rPr>
          <w:highlight w:val="cyan"/>
          <w:u w:val="single"/>
        </w:rPr>
        <w:t>Intellectual appropriation becomes an indispensable mechanism of private appropriation</w:t>
      </w:r>
      <w:r>
        <w:rPr>
          <w:u w:val="single"/>
        </w:rPr>
        <w:t>, thus becoming intellectual property(</w:t>
      </w:r>
      <w:r>
        <w:rPr>
          <w:sz w:val="16"/>
          <w:szCs w:val="16"/>
        </w:rPr>
        <w:t xml:space="preserve">private). </w:t>
      </w:r>
    </w:p>
    <w:p w14:paraId="36D8BC25" w14:textId="12091594" w:rsidR="009D54FF" w:rsidRPr="009D54FF" w:rsidRDefault="00143118" w:rsidP="009D54FF">
      <w:pPr>
        <w:pStyle w:val="Heading2"/>
      </w:pPr>
      <w:r>
        <w:lastRenderedPageBreak/>
        <w:t>AT: Capitalism Good---2NC</w:t>
      </w:r>
    </w:p>
    <w:p w14:paraId="04AB5FB2" w14:textId="6193EE7E" w:rsidR="00143118" w:rsidRDefault="00143118" w:rsidP="00143118">
      <w:pPr>
        <w:pStyle w:val="Heading3"/>
      </w:pPr>
      <w:r>
        <w:lastRenderedPageBreak/>
        <w:t>AT: Capitalism Good---Innovation---2NC</w:t>
      </w:r>
    </w:p>
    <w:p w14:paraId="21D377F0" w14:textId="2F12FC47" w:rsidR="00143118" w:rsidRPr="00143118" w:rsidRDefault="00143118" w:rsidP="00143118">
      <w:pPr>
        <w:pStyle w:val="Heading4"/>
      </w:pPr>
      <w:r>
        <w:t>IPR stifles knowledge production and innovation deriving from privatization---that impacts billions</w:t>
      </w:r>
      <w:r w:rsidR="009D54FF">
        <w:t xml:space="preserve"> and turns innovation </w:t>
      </w:r>
    </w:p>
    <w:p w14:paraId="41423C75" w14:textId="3DAFF36F" w:rsidR="00143118" w:rsidRDefault="00143118" w:rsidP="00143118">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r>
        <w:rPr>
          <w:u w:val="single"/>
        </w:rPr>
        <w:t>book</w:t>
      </w:r>
      <w:r>
        <w:t xml:space="preserve">), accessed through </w:t>
      </w:r>
      <w:r>
        <w:rPr>
          <w:u w:val="single"/>
        </w:rPr>
        <w:t>libgen</w:t>
      </w:r>
      <w:r>
        <w:t xml:space="preserve"> / spp) </w:t>
      </w:r>
    </w:p>
    <w:p w14:paraId="25163757" w14:textId="77777777" w:rsidR="00143118" w:rsidRDefault="00143118" w:rsidP="00143118">
      <w:pPr>
        <w:rPr>
          <w:b/>
          <w:sz w:val="16"/>
          <w:szCs w:val="16"/>
        </w:rPr>
      </w:pPr>
      <w:r>
        <w:rPr>
          <w:b/>
          <w:sz w:val="16"/>
          <w:szCs w:val="16"/>
        </w:rPr>
        <w:t>2.2.8 Enclosing the Mind</w:t>
      </w:r>
    </w:p>
    <w:p w14:paraId="6055BF1F" w14:textId="77777777" w:rsidR="00143118" w:rsidRDefault="00143118" w:rsidP="00143118">
      <w:r>
        <w:rPr>
          <w:highlight w:val="cyan"/>
          <w:u w:val="single"/>
        </w:rPr>
        <w:t xml:space="preserve">Ravaging social conditions impact </w:t>
      </w:r>
      <w:r>
        <w:rPr>
          <w:sz w:val="16"/>
          <w:szCs w:val="16"/>
        </w:rPr>
        <w:t>not only the non-digital but also the digital world. “</w:t>
      </w:r>
      <w:r>
        <w:rPr>
          <w:u w:val="single"/>
        </w:rPr>
        <w:t xml:space="preserve">Hundreds of millions, perhaps </w:t>
      </w:r>
      <w:r>
        <w:rPr>
          <w:highlight w:val="cyan"/>
          <w:u w:val="single"/>
        </w:rPr>
        <w:t>billions of people</w:t>
      </w:r>
      <w:r>
        <w:rPr>
          <w:sz w:val="16"/>
          <w:szCs w:val="16"/>
        </w:rPr>
        <w:t xml:space="preserve">, have been displaced from the Third World countryside through new rounds of primitive accumulation brought about by neo-liberal policies as well as social cleansing, and organised violence such as the ‘war on drugs’ and the ‘war on terror’”; furthermore, still according to Robinson, since the 2000s, </w:t>
      </w:r>
      <w:r>
        <w:rPr>
          <w:u w:val="single"/>
        </w:rPr>
        <w:t xml:space="preserve">banking, commercial and agricultural capital have increased the appropriation of new land </w:t>
      </w:r>
      <w:r>
        <w:rPr>
          <w:sz w:val="16"/>
          <w:szCs w:val="16"/>
        </w:rPr>
        <w:t xml:space="preserve">(Robinson, 2020, p. 45). Not accidentally, in 2021, the media affirmed that </w:t>
      </w:r>
      <w:r>
        <w:rPr>
          <w:u w:val="single"/>
        </w:rPr>
        <w:t xml:space="preserve">Bill </w:t>
      </w:r>
      <w:r>
        <w:rPr>
          <w:highlight w:val="cyan"/>
          <w:u w:val="single"/>
        </w:rPr>
        <w:t>Gates had become the largest private proprietor of farmland</w:t>
      </w:r>
      <w:r>
        <w:rPr>
          <w:sz w:val="16"/>
          <w:szCs w:val="16"/>
        </w:rPr>
        <w:t xml:space="preserve"> in the United States (Estes, 2021; Shapiro, 2021). </w:t>
      </w:r>
      <w:r>
        <w:rPr>
          <w:u w:val="single"/>
        </w:rPr>
        <w:t xml:space="preserve">However, his capital originally derives </w:t>
      </w:r>
      <w:r>
        <w:rPr>
          <w:highlight w:val="cyan"/>
          <w:u w:val="single"/>
        </w:rPr>
        <w:t>from a process of accumulation not of land but of knowledge</w:t>
      </w:r>
      <w:r>
        <w:rPr>
          <w:sz w:val="16"/>
          <w:szCs w:val="16"/>
        </w:rPr>
        <w:t>. As computers gained social relevance, the value of knowledge production started to plummet. Therefore, copyright alone could no longer guarantee the monopolisation of the so-called knowledge-based economy. Thus, the question arises: how can fees be collected for every piece of information used? Gates first catapulted Microsoft’s software DOS in a negotiation with IBM. Dominating the computer world, Gates’ offer “more or less let IBM have DOS for free, but negotiated the right to charge other PC manufacturers for the supply of DOS”; however, while IBM lost its leading role in computers, Microsoft’s position was secured, for when “DOS became the standard in the PC industry, copyright allowed Gates to maintain it as a proprietary standard”(Drahos &amp; Braithwaite, 2002, p. 59). The monopolisation was based on a pricing strategy which enabled him to maintain his proprietary position. Therefore, Gates broke with the established “culture of sharing code developed among programmers, a group which included university computer scientists and graduate students as well as various amateur tinkerers without direct university affiliation” (Mueller, 2019, p. 29f).</w:t>
      </w:r>
    </w:p>
    <w:p w14:paraId="54920325" w14:textId="77777777" w:rsidR="00143118" w:rsidRDefault="00143118" w:rsidP="00143118">
      <w:r>
        <w:rPr>
          <w:sz w:val="16"/>
          <w:szCs w:val="16"/>
        </w:rPr>
        <w:t xml:space="preserve">Although capitalist expropriation-appropriation dialectics is not only a continuous but vital component of the social relations sustaining the capitalist mode of production, and thus the notion that “previous”, “original”, or “primitive” accumulation is extraneous to reality, James Boyle inaugurates the erroneous notion of “the second enclosure movement” relating to the so-called enclosure of (the commons of) the mind. “Commons of the mind” is likewise a mistake because the historical-ontological condition of the mind presupposes an immediate and immanent collective and social development (see infra). Moreover, the social, collective, cultural dimension is a vital, indispensable double condition for the individual mind. First, its very existence presupposes these social relations, and second, its actualisation for-itself further requires entering in and interconnecting with the social-living metabolism—both at objective and subjective levels (see infra). Despite these fundamental mistakes, Boyle’s recognition has the merit of stressing the relevance of knowledge appropriation under the contemporary social relations of production. </w:t>
      </w:r>
      <w:r>
        <w:rPr>
          <w:u w:val="single"/>
        </w:rPr>
        <w:t>Sustaining that</w:t>
      </w:r>
      <w:r>
        <w:rPr>
          <w:highlight w:val="cyan"/>
          <w:u w:val="single"/>
        </w:rPr>
        <w:t xml:space="preserve"> the “enclosure of the information commons</w:t>
      </w:r>
      <w:r>
        <w:rPr>
          <w:u w:val="single"/>
        </w:rPr>
        <w:t xml:space="preserve"> clearly</w:t>
      </w:r>
      <w:r>
        <w:rPr>
          <w:highlight w:val="cyan"/>
          <w:u w:val="single"/>
        </w:rPr>
        <w:t xml:space="preserve"> has the potential to harm innovation</w:t>
      </w:r>
      <w:r>
        <w:rPr>
          <w:u w:val="single"/>
        </w:rPr>
        <w:t xml:space="preserve"> </w:t>
      </w:r>
      <w:r>
        <w:rPr>
          <w:sz w:val="16"/>
          <w:szCs w:val="16"/>
        </w:rPr>
        <w:t>as well as to support it” (Boyle, 2008, p. 76), he proposes an alternative to protect and sustain intellectual property(private) with the so-called Creative Commons. His perceptions of enclosure thus open the possibility for many other authors to pick up on this and continue the analysis.</w:t>
      </w:r>
    </w:p>
    <w:p w14:paraId="008F7817" w14:textId="77777777" w:rsidR="00143118" w:rsidRDefault="00143118" w:rsidP="00143118">
      <w:r>
        <w:rPr>
          <w:sz w:val="16"/>
          <w:szCs w:val="16"/>
        </w:rPr>
        <w:t>Alexandra George’s notion of ideational objects reveals additional areas of human relations that could also become targets of the private appropriation of the mind within the unceasing process of “primitive accumulation”, for “covered by intellectual property laws include emotions […], identification with social groups […], beliefs or schools of thought […], and most ephemeral communications that are not recorded in a documented form” (George, 2012, p. 155). Marx’s notion of estrangement with private property indirectly stands out in Lionel Bently’s assertion based on Roland Barthes’ essay The Death of the Author: “</w:t>
      </w:r>
      <w:r>
        <w:rPr>
          <w:highlight w:val="cyan"/>
          <w:u w:val="single"/>
        </w:rPr>
        <w:t>Since copyright serves paradoxically to vest authors with property only to enable them to divest that property</w:t>
      </w:r>
      <w:r>
        <w:rPr>
          <w:sz w:val="16"/>
          <w:szCs w:val="16"/>
        </w:rPr>
        <w:t xml:space="preserve">, the author is a notion which needs only to be sustainable for an instant” (Bently, 1994, p. 981). The condition </w:t>
      </w:r>
      <w:r>
        <w:rPr>
          <w:u w:val="single"/>
        </w:rPr>
        <w:t>“</w:t>
      </w:r>
      <w:r>
        <w:rPr>
          <w:highlight w:val="cyan"/>
          <w:u w:val="single"/>
        </w:rPr>
        <w:t>law” intends to guarantee</w:t>
      </w:r>
      <w:r>
        <w:rPr>
          <w:u w:val="single"/>
        </w:rPr>
        <w:t xml:space="preserve"> </w:t>
      </w:r>
      <w:r>
        <w:rPr>
          <w:sz w:val="16"/>
          <w:szCs w:val="16"/>
        </w:rPr>
        <w:t xml:space="preserve">is that </w:t>
      </w:r>
      <w:r>
        <w:rPr>
          <w:highlight w:val="cyan"/>
          <w:u w:val="single"/>
        </w:rPr>
        <w:t>property rights pass to “the control of the person who can exploit it most profitably”</w:t>
      </w:r>
      <w:r>
        <w:rPr>
          <w:sz w:val="16"/>
          <w:szCs w:val="16"/>
        </w:rPr>
        <w:t xml:space="preserve"> (George, 2012, p. 173). Reinforcing the illusion of competition benefits in a world where </w:t>
      </w:r>
      <w:r>
        <w:rPr>
          <w:highlight w:val="cyan"/>
          <w:u w:val="single"/>
        </w:rPr>
        <w:t>monopolist capitalism dictates capitalist legalities,</w:t>
      </w:r>
      <w:r>
        <w:rPr>
          <w:sz w:val="16"/>
          <w:szCs w:val="16"/>
        </w:rPr>
        <w:t xml:space="preserve"> Merges anachronistically and idealistically supports the notion that competition in intellectual property(private) will resolve most concerns that scholars have shown with respect to content-platform deal making” (Merges, 2011, p. 231); thus, capital accumulation plays little to no role in changing the composition and quality of capitalist relations. Competition appears eternal, intrinsic, and impervious to the effects of accumulation and, consequently, concentration. The fact noted by Mariana Mazzucato, namely, that </w:t>
      </w:r>
      <w:r>
        <w:rPr>
          <w:highlight w:val="cyan"/>
          <w:u w:val="single"/>
        </w:rPr>
        <w:t xml:space="preserve">five US companies own nearly all the data from the </w:t>
      </w:r>
      <w:r>
        <w:rPr>
          <w:u w:val="single"/>
        </w:rPr>
        <w:t xml:space="preserve">whole </w:t>
      </w:r>
      <w:r>
        <w:rPr>
          <w:highlight w:val="cyan"/>
          <w:u w:val="single"/>
        </w:rPr>
        <w:t>globe</w:t>
      </w:r>
      <w:r>
        <w:rPr>
          <w:sz w:val="16"/>
          <w:szCs w:val="16"/>
        </w:rPr>
        <w:t>, does not shake Merges’ belief in the “Market God” (Cox, 2016).</w:t>
      </w:r>
    </w:p>
    <w:p w14:paraId="1AFEAF13" w14:textId="77777777" w:rsidR="00143118" w:rsidRDefault="00143118" w:rsidP="00143118">
      <w:pPr>
        <w:rPr>
          <w:b/>
        </w:rPr>
      </w:pPr>
      <w:r>
        <w:rPr>
          <w:sz w:val="16"/>
          <w:szCs w:val="16"/>
        </w:rPr>
        <w:lastRenderedPageBreak/>
        <w:t xml:space="preserve">Drahos misunderstands a fundamental change that arose under the capitalist mode of production and which is emphasised by Marx—as well as by Wood—namely, the crucial change within economic relations which ceased to be possibilities of the ontological conditions of doing to become imperatives and impositions that any doing would presuppose. </w:t>
      </w:r>
      <w:r>
        <w:rPr>
          <w:highlight w:val="cyan"/>
          <w:u w:val="single"/>
        </w:rPr>
        <w:t>This was only possible by removing</w:t>
      </w:r>
      <w:r>
        <w:rPr>
          <w:u w:val="single"/>
        </w:rPr>
        <w:t xml:space="preserve"> from people their immediate</w:t>
      </w:r>
      <w:r>
        <w:rPr>
          <w:sz w:val="16"/>
          <w:szCs w:val="16"/>
        </w:rPr>
        <w:t xml:space="preserve"> means—</w:t>
      </w:r>
      <w:r>
        <w:rPr>
          <w:highlight w:val="cyan"/>
          <w:u w:val="single"/>
        </w:rPr>
        <w:t xml:space="preserve">conditions—of life and replacing them with the </w:t>
      </w:r>
      <w:r>
        <w:rPr>
          <w:u w:val="single"/>
        </w:rPr>
        <w:t xml:space="preserve">mediation of </w:t>
      </w:r>
      <w:r>
        <w:rPr>
          <w:highlight w:val="cyan"/>
          <w:u w:val="single"/>
        </w:rPr>
        <w:t>exclusive private property of the means of production</w:t>
      </w:r>
      <w:r>
        <w:rPr>
          <w:u w:val="single"/>
        </w:rPr>
        <w:t>,</w:t>
      </w:r>
      <w:r>
        <w:rPr>
          <w:sz w:val="16"/>
          <w:szCs w:val="16"/>
        </w:rPr>
        <w:t xml:space="preserve"> which then became a necessary condition as an external imposition. Furthermore, in Marx, both the emergence and sustaining of this new condition presupposed extra-economic social relations, which constitute both the material and subjective conditions for capitalist economic imperatives. Drahos, however, reduces Marxist complexity and changes within this process to an “algorithmic routine” conceived by the “materialist concept of history” (Drahos, 2016, p. 115). This reductionism becomes even more evident when Drahos’ assertion that Marx’s problem is the fact that he “is fixated by the materiality of production” (Drahos, 2016, p. 130) is contrasted with his previous assertions that creative labour and science are indispensable for and integrated into the capitalist mode of production; this “is to be found in some of Marx’s remarks on the role of science in capitalism”; moreover, scientific production has become an imperative because “capital is linked to a definite mode of production which includes science, while at the same time, science helps to bring this mode into being” (Drahos, 2016, p. 128). Thus, despite asserting that historical materialism is mechanic, Drahos—whether unintentionally or not—confirms Marx’s non-mechanistic dialectical understanding of the mutual and contradictory interdependency of both capitalist and scientific developments. </w:t>
      </w:r>
      <w:r>
        <w:rPr>
          <w:u w:val="single"/>
        </w:rPr>
        <w:t>Accumulation of capital has prompted the accumulation of science, which has reinforced the former; however,</w:t>
      </w:r>
      <w:r>
        <w:rPr>
          <w:highlight w:val="cyan"/>
          <w:u w:val="single"/>
        </w:rPr>
        <w:t xml:space="preserve"> the more capital accumulation with its private character develops into monopolistic capitalism, and the more scientific development creates</w:t>
      </w:r>
      <w:r>
        <w:rPr>
          <w:u w:val="single"/>
        </w:rPr>
        <w:t xml:space="preserve"> and presupposes a broad social and “</w:t>
      </w:r>
      <w:r>
        <w:rPr>
          <w:highlight w:val="cyan"/>
          <w:u w:val="single"/>
        </w:rPr>
        <w:t xml:space="preserve">collective advancement of knowledge, the greater the contradiction between their mutual necessity to reinforce each other </w:t>
      </w:r>
      <w:r>
        <w:rPr>
          <w:sz w:val="16"/>
          <w:szCs w:val="16"/>
        </w:rPr>
        <w:t xml:space="preserve">and their mutual necessity to annihilate each other’s ontological conditions (see infra). </w:t>
      </w:r>
      <w:r>
        <w:rPr>
          <w:u w:val="single"/>
        </w:rPr>
        <w:t>The quantitative relationship of interdependence is necessarily affecting the qualitative state of existence of these intertwined but also antagonistic poles.</w:t>
      </w:r>
    </w:p>
    <w:p w14:paraId="378F1F88" w14:textId="77777777" w:rsidR="00143118" w:rsidRDefault="00143118" w:rsidP="00143118">
      <w:pPr>
        <w:rPr>
          <w:b/>
          <w:sz w:val="16"/>
          <w:szCs w:val="16"/>
        </w:rPr>
      </w:pPr>
      <w:r>
        <w:rPr>
          <w:b/>
          <w:sz w:val="16"/>
          <w:szCs w:val="16"/>
        </w:rPr>
        <w:t>2.2.9 The First Paradox of Intellectual Property in Capitalism</w:t>
      </w:r>
    </w:p>
    <w:p w14:paraId="147C60DA" w14:textId="66979419" w:rsidR="00143118" w:rsidRDefault="00143118" w:rsidP="00143118">
      <w:pPr>
        <w:rPr>
          <w:sz w:val="16"/>
          <w:szCs w:val="16"/>
        </w:rPr>
      </w:pPr>
      <w:r>
        <w:rPr>
          <w:sz w:val="16"/>
          <w:szCs w:val="16"/>
        </w:rPr>
        <w:t xml:space="preserve">The paradox is thus not only the one commonly considered: namely, </w:t>
      </w:r>
      <w:r>
        <w:rPr>
          <w:highlight w:val="cyan"/>
          <w:u w:val="single"/>
        </w:rPr>
        <w:t xml:space="preserve">the capitalist privatisation of knowledge </w:t>
      </w:r>
      <w:r>
        <w:rPr>
          <w:u w:val="single"/>
        </w:rPr>
        <w:t xml:space="preserve">in order </w:t>
      </w:r>
      <w:r>
        <w:rPr>
          <w:highlight w:val="cyan"/>
          <w:u w:val="single"/>
        </w:rPr>
        <w:t>to secure surplus-value</w:t>
      </w:r>
      <w:r>
        <w:rPr>
          <w:u w:val="single"/>
        </w:rPr>
        <w:t>—and thus reproduce itself as capital—</w:t>
      </w:r>
      <w:r>
        <w:rPr>
          <w:highlight w:val="cyan"/>
          <w:u w:val="single"/>
        </w:rPr>
        <w:t xml:space="preserve">destroys the existing pool of knowledge by creating the </w:t>
      </w:r>
      <w:r>
        <w:rPr>
          <w:u w:val="single"/>
        </w:rPr>
        <w:t xml:space="preserve">sine qua non </w:t>
      </w:r>
      <w:r>
        <w:rPr>
          <w:highlight w:val="cyan"/>
          <w:u w:val="single"/>
        </w:rPr>
        <w:t>condition of its exclusion from the collective</w:t>
      </w:r>
      <w:r>
        <w:rPr>
          <w:u w:val="single"/>
        </w:rPr>
        <w:t xml:space="preserve"> and social</w:t>
      </w:r>
      <w:r>
        <w:rPr>
          <w:highlight w:val="cyan"/>
          <w:u w:val="single"/>
        </w:rPr>
        <w:t xml:space="preserve"> sphere</w:t>
      </w:r>
      <w:r>
        <w:rPr>
          <w:u w:val="single"/>
        </w:rPr>
        <w:t>; however, the production and reproduction of knowledge presupposes the collective and social sphere.</w:t>
      </w:r>
      <w:r>
        <w:rPr>
          <w:sz w:val="16"/>
          <w:szCs w:val="16"/>
        </w:rPr>
        <w:t xml:space="preserve"> The second paradox emerges from the ontological fact of the production of knowledge under the capitalist mode of production. </w:t>
      </w:r>
      <w:r>
        <w:rPr>
          <w:u w:val="single"/>
        </w:rPr>
        <w:t>Thus,</w:t>
      </w:r>
      <w:r>
        <w:rPr>
          <w:highlight w:val="cyan"/>
          <w:u w:val="single"/>
        </w:rPr>
        <w:t xml:space="preserve"> knowledge, despite having an ontological character</w:t>
      </w:r>
      <w:r>
        <w:rPr>
          <w:u w:val="single"/>
        </w:rPr>
        <w:t xml:space="preserve"> in general—an existential condition </w:t>
      </w:r>
      <w:r>
        <w:rPr>
          <w:highlight w:val="cyan"/>
          <w:u w:val="single"/>
        </w:rPr>
        <w:t>of being socially conceived and collectively actualised</w:t>
      </w:r>
      <w:r>
        <w:rPr>
          <w:u w:val="single"/>
        </w:rPr>
        <w:t>—presupposes attaining a particular form</w:t>
      </w:r>
      <w:r>
        <w:rPr>
          <w:highlight w:val="cyan"/>
          <w:u w:val="single"/>
        </w:rPr>
        <w:t xml:space="preserve"> under capitalism</w:t>
      </w:r>
      <w:r>
        <w:rPr>
          <w:u w:val="single"/>
        </w:rPr>
        <w:t xml:space="preserve"> and </w:t>
      </w:r>
      <w:r>
        <w:rPr>
          <w:highlight w:val="cyan"/>
          <w:u w:val="single"/>
        </w:rPr>
        <w:t>requires privatisation.</w:t>
      </w:r>
      <w:r>
        <w:rPr>
          <w:sz w:val="16"/>
          <w:szCs w:val="16"/>
        </w:rPr>
        <w:t xml:space="preserve"> In short,</w:t>
      </w:r>
      <w:r>
        <w:rPr>
          <w:sz w:val="16"/>
          <w:szCs w:val="16"/>
          <w:highlight w:val="cyan"/>
        </w:rPr>
        <w:t xml:space="preserve"> </w:t>
      </w:r>
      <w:r>
        <w:rPr>
          <w:highlight w:val="cyan"/>
          <w:u w:val="single"/>
        </w:rPr>
        <w:t xml:space="preserve">only when it is private can it gain a social dimension. However, this social dimension </w:t>
      </w:r>
      <w:r>
        <w:rPr>
          <w:u w:val="single"/>
        </w:rPr>
        <w:t>of deprivation and exclusion</w:t>
      </w:r>
      <w:r>
        <w:rPr>
          <w:highlight w:val="cyan"/>
          <w:u w:val="single"/>
        </w:rPr>
        <w:t xml:space="preserve"> negates the general ontological condition of both production—</w:t>
      </w:r>
      <w:r>
        <w:rPr>
          <w:u w:val="single"/>
        </w:rPr>
        <w:t>coming into being</w:t>
      </w:r>
      <w:r>
        <w:rPr>
          <w:highlight w:val="cyan"/>
          <w:u w:val="single"/>
        </w:rPr>
        <w:t>—and reproduction—the elements that are vital for the moment of actualisation</w:t>
      </w:r>
      <w:r>
        <w:rPr>
          <w:sz w:val="16"/>
          <w:szCs w:val="16"/>
        </w:rPr>
        <w:t>. These two paradoxes will be investigated in detail later (see infra). Intellectual property(private) literature has hitherto only emphasised the first aspect.</w:t>
      </w:r>
    </w:p>
    <w:p w14:paraId="76718B92" w14:textId="32258F96" w:rsidR="00247FC0" w:rsidRDefault="00247FC0" w:rsidP="00247FC0">
      <w:pPr>
        <w:pStyle w:val="Heading3"/>
        <w:rPr>
          <w:rFonts w:asciiTheme="minorHAnsi" w:hAnsiTheme="minorHAnsi" w:cstheme="minorHAnsi"/>
        </w:rPr>
      </w:pPr>
      <w:r>
        <w:rPr>
          <w:rFonts w:asciiTheme="minorHAnsi" w:hAnsiTheme="minorHAnsi" w:cstheme="minorHAnsi"/>
        </w:rPr>
        <w:lastRenderedPageBreak/>
        <w:t>AT: Capitalism Good---Communist Innovation---2NC</w:t>
      </w:r>
    </w:p>
    <w:p w14:paraId="7D045633" w14:textId="77777777" w:rsidR="00247FC0" w:rsidRDefault="00247FC0" w:rsidP="00247FC0">
      <w:pPr>
        <w:pStyle w:val="Heading4"/>
      </w:pPr>
      <w:r>
        <w:t xml:space="preserve">Communism spurs </w:t>
      </w:r>
      <w:r>
        <w:rPr>
          <w:u w:val="single"/>
        </w:rPr>
        <w:t>more</w:t>
      </w:r>
      <w:r>
        <w:t xml:space="preserve"> and </w:t>
      </w:r>
      <w:r>
        <w:rPr>
          <w:u w:val="single"/>
        </w:rPr>
        <w:t>better</w:t>
      </w:r>
      <w:r>
        <w:t xml:space="preserve"> innovation than capitalism – all “innovation” under capital has been due to </w:t>
      </w:r>
      <w:r>
        <w:rPr>
          <w:u w:val="single"/>
        </w:rPr>
        <w:t>restricting</w:t>
      </w:r>
      <w:r>
        <w:t xml:space="preserve"> corporate decision-making, not the free market</w:t>
      </w:r>
    </w:p>
    <w:p w14:paraId="2A6BCD9A" w14:textId="77777777" w:rsidR="00247FC0" w:rsidRPr="00390D75" w:rsidRDefault="00247FC0" w:rsidP="00247FC0">
      <w:pPr>
        <w:rPr>
          <w:rStyle w:val="Style13ptBold"/>
          <w:b w:val="0"/>
          <w:bCs w:val="0"/>
        </w:rPr>
      </w:pPr>
      <w:r w:rsidRPr="00390D75">
        <w:rPr>
          <w:rStyle w:val="Style13ptBold"/>
          <w:b w:val="0"/>
          <w:sz w:val="16"/>
          <w:szCs w:val="16"/>
        </w:rPr>
        <w:t>Tony</w:t>
      </w:r>
      <w:r>
        <w:rPr>
          <w:rStyle w:val="Style13ptBold"/>
          <w:b w:val="0"/>
        </w:rPr>
        <w:t xml:space="preserve"> </w:t>
      </w:r>
      <w:r>
        <w:rPr>
          <w:rStyle w:val="Style13ptBold"/>
        </w:rPr>
        <w:t>Smith ’15</w:t>
      </w:r>
      <w:r w:rsidRPr="00390D75">
        <w:rPr>
          <w:rStyle w:val="Style13ptBold"/>
          <w:b w:val="0"/>
          <w:sz w:val="16"/>
          <w:szCs w:val="16"/>
        </w:rPr>
        <w:t>, is a professor of philosophy at Iowa State University and the author of Technology and Capital in the Age of Lean Production., “Red Innovation”, Jacobin, 3/31/15, https://jacobinmag.com/2015/03/socialism-innovation-capitalism-smith</w:t>
      </w:r>
    </w:p>
    <w:p w14:paraId="04BB5627" w14:textId="77777777" w:rsidR="00247FC0" w:rsidRPr="00390D75" w:rsidRDefault="00247FC0" w:rsidP="00247FC0">
      <w:pPr>
        <w:rPr>
          <w:rStyle w:val="StyleUnderline"/>
          <w:b/>
          <w:bCs/>
        </w:rPr>
      </w:pPr>
      <w:r w:rsidRPr="00390D75">
        <w:rPr>
          <w:rStyle w:val="StyleUnderline"/>
        </w:rPr>
        <w:t xml:space="preserve">The </w:t>
      </w:r>
      <w:r w:rsidRPr="00AA3689">
        <w:rPr>
          <w:rStyle w:val="StyleUnderline"/>
        </w:rPr>
        <w:t>technological dynamism of capitalism has</w:t>
      </w:r>
      <w:r w:rsidRPr="00390D75">
        <w:rPr>
          <w:rStyle w:val="StyleUnderline"/>
        </w:rPr>
        <w:t xml:space="preserve"> always </w:t>
      </w:r>
      <w:r w:rsidRPr="00AA3689">
        <w:rPr>
          <w:rStyle w:val="StyleUnderline"/>
        </w:rPr>
        <w:t>been a</w:t>
      </w:r>
      <w:r w:rsidRPr="00390D75">
        <w:rPr>
          <w:rStyle w:val="StyleUnderline"/>
        </w:rPr>
        <w:t xml:space="preserve"> powerful </w:t>
      </w:r>
      <w:r w:rsidRPr="00AA3689">
        <w:rPr>
          <w:rStyle w:val="StyleUnderline"/>
        </w:rPr>
        <w:t>argument in its defense</w:t>
      </w:r>
      <w:r w:rsidRPr="00390D75">
        <w:rPr>
          <w:sz w:val="16"/>
        </w:rPr>
        <w:t xml:space="preserve">. </w:t>
      </w:r>
      <w:r w:rsidRPr="00AA3689">
        <w:rPr>
          <w:rStyle w:val="StyleUnderline"/>
        </w:rPr>
        <w:t>But one of its secrets is that at the heart of this</w:t>
      </w:r>
      <w:r w:rsidRPr="00390D75">
        <w:rPr>
          <w:rStyle w:val="StyleUnderline"/>
        </w:rPr>
        <w:t xml:space="preserve"> change </w:t>
      </w:r>
      <w:r w:rsidRPr="00AA3689">
        <w:rPr>
          <w:rStyle w:val="StyleUnderline"/>
        </w:rPr>
        <w:t>we find neither</w:t>
      </w:r>
      <w:r w:rsidRPr="00390D75">
        <w:rPr>
          <w:rStyle w:val="StyleUnderline"/>
        </w:rPr>
        <w:t xml:space="preserve"> bold </w:t>
      </w:r>
      <w:r w:rsidRPr="00AA3689">
        <w:rPr>
          <w:rStyle w:val="StyleUnderline"/>
        </w:rPr>
        <w:t>entrepreneurs</w:t>
      </w:r>
      <w:r w:rsidRPr="00390D75">
        <w:rPr>
          <w:rStyle w:val="StyleUnderline"/>
        </w:rPr>
        <w:t xml:space="preserve">, venture </w:t>
      </w:r>
      <w:r w:rsidRPr="00AA3689">
        <w:rPr>
          <w:rStyle w:val="StyleUnderline"/>
        </w:rPr>
        <w:t>capitalists, nor</w:t>
      </w:r>
      <w:r w:rsidRPr="00390D75">
        <w:rPr>
          <w:rStyle w:val="StyleUnderline"/>
        </w:rPr>
        <w:t xml:space="preserve"> established </w:t>
      </w:r>
      <w:r w:rsidRPr="00AA3689">
        <w:rPr>
          <w:rStyle w:val="StyleUnderline"/>
        </w:rPr>
        <w:t>firms</w:t>
      </w:r>
      <w:r w:rsidRPr="00390D75">
        <w:rPr>
          <w:rStyle w:val="StyleUnderline"/>
        </w:rPr>
        <w:t>.</w:t>
      </w:r>
    </w:p>
    <w:p w14:paraId="21E4DB67" w14:textId="77777777" w:rsidR="00247FC0" w:rsidRPr="00390D75" w:rsidRDefault="00247FC0" w:rsidP="00247FC0">
      <w:pPr>
        <w:rPr>
          <w:sz w:val="16"/>
        </w:rPr>
      </w:pPr>
      <w:r w:rsidRPr="00AA3689">
        <w:rPr>
          <w:rStyle w:val="StyleUnderline"/>
        </w:rPr>
        <w:t>Investments pushing</w:t>
      </w:r>
      <w:r w:rsidRPr="00390D75">
        <w:rPr>
          <w:rStyle w:val="StyleUnderline"/>
        </w:rPr>
        <w:t xml:space="preserve"> the </w:t>
      </w:r>
      <w:r w:rsidRPr="00AA3689">
        <w:rPr>
          <w:rStyle w:val="StyleUnderline"/>
        </w:rPr>
        <w:t>frontiers of</w:t>
      </w:r>
      <w:r w:rsidRPr="00390D75">
        <w:rPr>
          <w:rStyle w:val="StyleUnderline"/>
        </w:rPr>
        <w:t xml:space="preserve"> scientific </w:t>
      </w:r>
      <w:r w:rsidRPr="00AA3689">
        <w:rPr>
          <w:rStyle w:val="StyleUnderline"/>
        </w:rPr>
        <w:t>knowledge are just too risky</w:t>
      </w:r>
      <w:r w:rsidRPr="00390D75">
        <w:rPr>
          <w:sz w:val="16"/>
        </w:rPr>
        <w:t xml:space="preserve">. The advances sought may not be forthcoming. Those that do occur may not ever be commercially viable. </w:t>
      </w:r>
      <w:r w:rsidRPr="00AA3689">
        <w:rPr>
          <w:rStyle w:val="StyleUnderline"/>
        </w:rPr>
        <w:t>Any potentially profitable results</w:t>
      </w:r>
      <w:r w:rsidRPr="00390D75">
        <w:rPr>
          <w:rStyle w:val="StyleUnderline"/>
        </w:rPr>
        <w:t xml:space="preserve"> that do arise </w:t>
      </w:r>
      <w:r w:rsidRPr="00AA3689">
        <w:rPr>
          <w:rStyle w:val="StyleUnderline"/>
        </w:rPr>
        <w:t>may take decades to make any money</w:t>
      </w:r>
      <w:r w:rsidRPr="00390D75">
        <w:rPr>
          <w:rStyle w:val="StyleUnderline"/>
        </w:rPr>
        <w:t xml:space="preserve">. </w:t>
      </w:r>
      <w:r w:rsidRPr="00AA3689">
        <w:rPr>
          <w:rStyle w:val="StyleUnderline"/>
        </w:rPr>
        <w:t>And when they</w:t>
      </w:r>
      <w:r w:rsidRPr="00390D75">
        <w:rPr>
          <w:rStyle w:val="StyleUnderline"/>
        </w:rPr>
        <w:t xml:space="preserve"> finally </w:t>
      </w:r>
      <w:r w:rsidRPr="00AA3689">
        <w:rPr>
          <w:rStyle w:val="StyleUnderline"/>
        </w:rPr>
        <w:t>do, there are no guarantees initial investors will appropriate most of the</w:t>
      </w:r>
      <w:r w:rsidRPr="00390D75">
        <w:rPr>
          <w:rStyle w:val="StyleUnderline"/>
        </w:rPr>
        <w:t xml:space="preserve"> resulting </w:t>
      </w:r>
      <w:r w:rsidRPr="00AA3689">
        <w:rPr>
          <w:rStyle w:val="StyleUnderline"/>
        </w:rPr>
        <w:t>windfall</w:t>
      </w:r>
      <w:r w:rsidRPr="00390D75">
        <w:rPr>
          <w:sz w:val="16"/>
        </w:rPr>
        <w:t>.</w:t>
      </w:r>
    </w:p>
    <w:p w14:paraId="63C1D1F6" w14:textId="77777777" w:rsidR="00247FC0" w:rsidRPr="00390D75" w:rsidRDefault="00247FC0" w:rsidP="00247FC0">
      <w:pPr>
        <w:rPr>
          <w:sz w:val="16"/>
        </w:rPr>
      </w:pPr>
      <w:r w:rsidRPr="00AA3689">
        <w:rPr>
          <w:rStyle w:val="Emphasis"/>
        </w:rPr>
        <w:t>There is</w:t>
      </w:r>
      <w:r w:rsidRPr="00390D75">
        <w:rPr>
          <w:sz w:val="16"/>
        </w:rPr>
        <w:t xml:space="preserve">, accordingly, </w:t>
      </w:r>
      <w:r w:rsidRPr="00390D75">
        <w:rPr>
          <w:rStyle w:val="Emphasis"/>
        </w:rPr>
        <w:t xml:space="preserve">a powerful </w:t>
      </w:r>
      <w:r w:rsidRPr="00AA3689">
        <w:rPr>
          <w:rStyle w:val="Emphasis"/>
        </w:rPr>
        <w:t>tendency for</w:t>
      </w:r>
      <w:r w:rsidRPr="00390D75">
        <w:rPr>
          <w:rStyle w:val="Emphasis"/>
        </w:rPr>
        <w:t xml:space="preserve"> private </w:t>
      </w:r>
      <w:r w:rsidRPr="00AA3689">
        <w:rPr>
          <w:rStyle w:val="Emphasis"/>
        </w:rPr>
        <w:t>capital to</w:t>
      </w:r>
      <w:r w:rsidRPr="00390D75">
        <w:rPr>
          <w:rStyle w:val="Emphasis"/>
        </w:rPr>
        <w:t xml:space="preserve"> systematically </w:t>
      </w:r>
      <w:r w:rsidRPr="00AA3689">
        <w:rPr>
          <w:rStyle w:val="Emphasis"/>
        </w:rPr>
        <w:t>underinvest in</w:t>
      </w:r>
      <w:r w:rsidRPr="00390D75">
        <w:rPr>
          <w:rStyle w:val="Emphasis"/>
        </w:rPr>
        <w:t xml:space="preserve"> long-term </w:t>
      </w:r>
      <w:r w:rsidRPr="00AA3689">
        <w:rPr>
          <w:rStyle w:val="Emphasis"/>
        </w:rPr>
        <w:t>r</w:t>
      </w:r>
      <w:r w:rsidRPr="00AA562D">
        <w:rPr>
          <w:rStyle w:val="Emphasis"/>
        </w:rPr>
        <w:t xml:space="preserve">esearch </w:t>
      </w:r>
      <w:r w:rsidRPr="00AA3689">
        <w:rPr>
          <w:rStyle w:val="Emphasis"/>
        </w:rPr>
        <w:t>and d</w:t>
      </w:r>
      <w:r w:rsidRPr="00AA562D">
        <w:rPr>
          <w:rStyle w:val="Emphasis"/>
        </w:rPr>
        <w:t>evelopment</w:t>
      </w:r>
      <w:r w:rsidRPr="00390D75">
        <w:rPr>
          <w:sz w:val="16"/>
        </w:rPr>
        <w:t xml:space="preserve">. </w:t>
      </w:r>
      <w:r w:rsidRPr="00390D75">
        <w:rPr>
          <w:rStyle w:val="StyleUnderline"/>
        </w:rPr>
        <w:t xml:space="preserve">Despite popular perceptions that private entrepreneurs drive technological innovation, the </w:t>
      </w:r>
      <w:r w:rsidRPr="00AA3689">
        <w:rPr>
          <w:rStyle w:val="StyleUnderline"/>
        </w:rPr>
        <w:t>leading regions of the</w:t>
      </w:r>
      <w:r w:rsidRPr="00390D75">
        <w:rPr>
          <w:rStyle w:val="StyleUnderline"/>
        </w:rPr>
        <w:t xml:space="preserve"> global </w:t>
      </w:r>
      <w:r w:rsidRPr="00AA3689">
        <w:rPr>
          <w:rStyle w:val="StyleUnderline"/>
        </w:rPr>
        <w:t>economy do not leave</w:t>
      </w:r>
      <w:r w:rsidRPr="00390D75">
        <w:rPr>
          <w:rStyle w:val="StyleUnderline"/>
        </w:rPr>
        <w:t xml:space="preserve"> the most important </w:t>
      </w:r>
      <w:r w:rsidRPr="00AA3689">
        <w:rPr>
          <w:rStyle w:val="StyleUnderline"/>
        </w:rPr>
        <w:t>stages of technological change to private investors</w:t>
      </w:r>
      <w:r w:rsidRPr="00390D75">
        <w:rPr>
          <w:sz w:val="16"/>
        </w:rPr>
        <w:t xml:space="preserve">. </w:t>
      </w:r>
      <w:r w:rsidRPr="00390D75">
        <w:rPr>
          <w:rStyle w:val="StyleUnderline"/>
        </w:rPr>
        <w:t xml:space="preserve">These </w:t>
      </w:r>
      <w:r w:rsidRPr="00AA3689">
        <w:rPr>
          <w:rStyle w:val="StyleUnderline"/>
        </w:rPr>
        <w:t>costs are socialized</w:t>
      </w:r>
      <w:r w:rsidRPr="00390D75">
        <w:rPr>
          <w:sz w:val="16"/>
        </w:rPr>
        <w:t>.</w:t>
      </w:r>
    </w:p>
    <w:p w14:paraId="1DA0B884" w14:textId="77777777" w:rsidR="00247FC0" w:rsidRPr="00390D75" w:rsidRDefault="00247FC0" w:rsidP="00247FC0">
      <w:pPr>
        <w:rPr>
          <w:sz w:val="16"/>
        </w:rPr>
      </w:pPr>
      <w:r w:rsidRPr="00390D75">
        <w:rPr>
          <w:sz w:val="16"/>
        </w:rPr>
        <w:t>In the quarter-century after World War II, the high profits garnered by American corporations due to their exceptional place in the world market allowed corporate labs to engage in “blue-skies research” projects. But even then</w:t>
      </w:r>
      <w:r w:rsidRPr="00390D75">
        <w:rPr>
          <w:rStyle w:val="StyleUnderline"/>
        </w:rPr>
        <w:t xml:space="preserve">, </w:t>
      </w:r>
      <w:r w:rsidRPr="00AA3689">
        <w:rPr>
          <w:rStyle w:val="StyleUnderline"/>
        </w:rPr>
        <w:t>public funding accounted for</w:t>
      </w:r>
      <w:r w:rsidRPr="00390D75">
        <w:rPr>
          <w:rStyle w:val="StyleUnderline"/>
        </w:rPr>
        <w:t xml:space="preserve"> roughly </w:t>
      </w:r>
      <w:r w:rsidRPr="00AA3689">
        <w:rPr>
          <w:rStyle w:val="StyleUnderline"/>
        </w:rPr>
        <w:t>two-thirds of all r</w:t>
      </w:r>
      <w:r w:rsidRPr="00390D75">
        <w:rPr>
          <w:rStyle w:val="StyleUnderline"/>
        </w:rPr>
        <w:t xml:space="preserve">esearch </w:t>
      </w:r>
      <w:r w:rsidRPr="00AA3689">
        <w:rPr>
          <w:rStyle w:val="StyleUnderline"/>
        </w:rPr>
        <w:t>and d</w:t>
      </w:r>
      <w:r w:rsidRPr="00390D75">
        <w:rPr>
          <w:rStyle w:val="StyleUnderline"/>
        </w:rPr>
        <w:t xml:space="preserve">evelopment </w:t>
      </w:r>
      <w:r w:rsidRPr="00AA3689">
        <w:rPr>
          <w:rStyle w:val="StyleUnderline"/>
        </w:rPr>
        <w:t>expenditures in the U</w:t>
      </w:r>
      <w:r w:rsidRPr="00390D75">
        <w:rPr>
          <w:rStyle w:val="StyleUnderline"/>
        </w:rPr>
        <w:t xml:space="preserve">nited </w:t>
      </w:r>
      <w:r w:rsidRPr="00AA3689">
        <w:rPr>
          <w:rStyle w:val="StyleUnderline"/>
        </w:rPr>
        <w:t>S</w:t>
      </w:r>
      <w:r w:rsidRPr="00390D75">
        <w:rPr>
          <w:rStyle w:val="StyleUnderline"/>
        </w:rPr>
        <w:t xml:space="preserve">tates, </w:t>
      </w:r>
      <w:r w:rsidRPr="00AA3689">
        <w:rPr>
          <w:rStyle w:val="StyleUnderline"/>
        </w:rPr>
        <w:t>creating the foundations for the high-tech sectors</w:t>
      </w:r>
      <w:r w:rsidRPr="00390D75">
        <w:rPr>
          <w:rStyle w:val="StyleUnderline"/>
        </w:rPr>
        <w:t xml:space="preserve"> of today.</w:t>
      </w:r>
    </w:p>
    <w:p w14:paraId="39D353E1" w14:textId="77777777" w:rsidR="00247FC0" w:rsidRPr="00390D75" w:rsidRDefault="00247FC0" w:rsidP="00247FC0">
      <w:pPr>
        <w:rPr>
          <w:sz w:val="16"/>
          <w:szCs w:val="16"/>
        </w:rPr>
      </w:pPr>
      <w:r w:rsidRPr="00390D75">
        <w:rPr>
          <w:sz w:val="16"/>
          <w:szCs w:val="16"/>
        </w:rPr>
        <w:t>With the rise of competition from Japanese and European capital in the 1970s, private-sector funding of research and development increased. However, long-term projects were almost entirely abandoned in favor of product development and applied-research projects promising commercial advantages in the short-to-medium term.</w:t>
      </w:r>
    </w:p>
    <w:p w14:paraId="7B45B3DB" w14:textId="77777777" w:rsidR="00247FC0" w:rsidRPr="00390D75" w:rsidRDefault="00247FC0" w:rsidP="00247FC0">
      <w:pPr>
        <w:rPr>
          <w:sz w:val="16"/>
        </w:rPr>
      </w:pPr>
      <w:r w:rsidRPr="00AA3689">
        <w:rPr>
          <w:rStyle w:val="StyleUnderline"/>
        </w:rPr>
        <w:t>Basic research continued to be funded by the government, like</w:t>
      </w:r>
      <w:r w:rsidRPr="00390D75">
        <w:rPr>
          <w:rStyle w:val="StyleUnderline"/>
        </w:rPr>
        <w:t xml:space="preserve"> the work in molecular biology that supported the move of agribusiness companies into </w:t>
      </w:r>
      <w:r w:rsidRPr="00AA3689">
        <w:rPr>
          <w:rStyle w:val="StyleUnderline"/>
        </w:rPr>
        <w:t>biotech</w:t>
      </w:r>
      <w:r w:rsidRPr="00390D75">
        <w:rPr>
          <w:rStyle w:val="StyleUnderline"/>
        </w:rPr>
        <w:t xml:space="preserve">nology. The same was true for projects of special interest to the Pentagon </w:t>
      </w:r>
      <w:r w:rsidRPr="00390D75">
        <w:rPr>
          <w:sz w:val="16"/>
        </w:rPr>
        <w:t xml:space="preserve">— </w:t>
      </w:r>
      <w:r w:rsidRPr="00390D75">
        <w:rPr>
          <w:rStyle w:val="StyleUnderline"/>
        </w:rPr>
        <w:t xml:space="preserve">the developments associated with the Defense Advanced Research Projects Agency, for instance, which paved the way for modern global positioning systems </w:t>
      </w:r>
      <w:r w:rsidRPr="00390D75">
        <w:rPr>
          <w:sz w:val="16"/>
        </w:rPr>
        <w:t xml:space="preserve">— </w:t>
      </w:r>
      <w:r w:rsidRPr="00390D75">
        <w:rPr>
          <w:rStyle w:val="StyleUnderline"/>
        </w:rPr>
        <w:t>and other government agencies</w:t>
      </w:r>
      <w:r w:rsidRPr="00390D75">
        <w:rPr>
          <w:sz w:val="16"/>
        </w:rPr>
        <w:t>.</w:t>
      </w:r>
    </w:p>
    <w:p w14:paraId="3C11BF96" w14:textId="77777777" w:rsidR="00247FC0" w:rsidRPr="00390D75" w:rsidRDefault="00247FC0" w:rsidP="00247FC0">
      <w:pPr>
        <w:rPr>
          <w:sz w:val="16"/>
        </w:rPr>
      </w:pPr>
      <w:r w:rsidRPr="00AA3689">
        <w:rPr>
          <w:rStyle w:val="StyleUnderline"/>
        </w:rPr>
        <w:t>But medium-to-long-term R&amp;D in</w:t>
      </w:r>
      <w:r w:rsidRPr="00390D75">
        <w:rPr>
          <w:rStyle w:val="StyleUnderline"/>
        </w:rPr>
        <w:t xml:space="preserve"> general </w:t>
      </w:r>
      <w:r w:rsidRPr="00AA3689">
        <w:rPr>
          <w:rStyle w:val="StyleUnderline"/>
        </w:rPr>
        <w:t>was in</w:t>
      </w:r>
      <w:r w:rsidRPr="00390D75">
        <w:rPr>
          <w:rStyle w:val="StyleUnderline"/>
        </w:rPr>
        <w:t xml:space="preserve"> great </w:t>
      </w:r>
      <w:r w:rsidRPr="00AA3689">
        <w:rPr>
          <w:rStyle w:val="StyleUnderline"/>
        </w:rPr>
        <w:t>danger of falling into a “valley of death</w:t>
      </w:r>
      <w:r w:rsidRPr="00390D75">
        <w:rPr>
          <w:rStyle w:val="StyleUnderline"/>
        </w:rPr>
        <w:t xml:space="preserve">” </w:t>
      </w:r>
      <w:r w:rsidRPr="00AA562D">
        <w:rPr>
          <w:rStyle w:val="StyleUnderline"/>
        </w:rPr>
        <w:t>between</w:t>
      </w:r>
      <w:r w:rsidRPr="00390D75">
        <w:rPr>
          <w:rStyle w:val="StyleUnderline"/>
        </w:rPr>
        <w:t xml:space="preserve"> basic research and immediate development, </w:t>
      </w:r>
      <w:r w:rsidRPr="00AA3689">
        <w:rPr>
          <w:rStyle w:val="StyleUnderline"/>
        </w:rPr>
        <w:t>with neither</w:t>
      </w:r>
      <w:r w:rsidRPr="00390D75">
        <w:rPr>
          <w:rStyle w:val="StyleUnderline"/>
        </w:rPr>
        <w:t xml:space="preserve"> the </w:t>
      </w:r>
      <w:r w:rsidRPr="00AA3689">
        <w:rPr>
          <w:rStyle w:val="StyleUnderline"/>
        </w:rPr>
        <w:t>government nor private</w:t>
      </w:r>
      <w:r w:rsidRPr="00390D75">
        <w:rPr>
          <w:rStyle w:val="StyleUnderline"/>
        </w:rPr>
        <w:t xml:space="preserve"> </w:t>
      </w:r>
      <w:r w:rsidRPr="00AA3689">
        <w:rPr>
          <w:rStyle w:val="StyleUnderline"/>
        </w:rPr>
        <w:t>capital providing</w:t>
      </w:r>
      <w:r w:rsidRPr="00390D75">
        <w:rPr>
          <w:rStyle w:val="StyleUnderline"/>
        </w:rPr>
        <w:t xml:space="preserve"> significant </w:t>
      </w:r>
      <w:r w:rsidRPr="00AA3689">
        <w:rPr>
          <w:rStyle w:val="StyleUnderline"/>
        </w:rPr>
        <w:t>funding</w:t>
      </w:r>
      <w:r w:rsidRPr="00390D75">
        <w:rPr>
          <w:rStyle w:val="StyleUnderline"/>
        </w:rPr>
        <w:t xml:space="preserve"> for it</w:t>
      </w:r>
      <w:r w:rsidRPr="00390D75">
        <w:rPr>
          <w:sz w:val="16"/>
        </w:rPr>
        <w:t>.</w:t>
      </w:r>
    </w:p>
    <w:p w14:paraId="0FEFAE0B" w14:textId="77777777" w:rsidR="00247FC0" w:rsidRPr="00390D75" w:rsidRDefault="00247FC0" w:rsidP="00247FC0">
      <w:pPr>
        <w:rPr>
          <w:sz w:val="16"/>
        </w:rPr>
      </w:pPr>
      <w:r w:rsidRPr="00390D75">
        <w:rPr>
          <w:rStyle w:val="StyleUnderline"/>
        </w:rPr>
        <w:t>For all their rhetoric touting the “magic of the marketplace,” those in the Reagan administration recognized market failure when they saw it. They began to offer federal and publicly funded university laboratories various carrots and sticks to undertake long-term R&amp;D for US capital</w:t>
      </w:r>
      <w:r w:rsidRPr="00390D75">
        <w:rPr>
          <w:sz w:val="16"/>
        </w:rPr>
        <w:t>.</w:t>
      </w:r>
    </w:p>
    <w:p w14:paraId="78F49996" w14:textId="77777777" w:rsidR="00247FC0" w:rsidRPr="00390D75" w:rsidRDefault="00247FC0" w:rsidP="00247FC0">
      <w:pPr>
        <w:rPr>
          <w:sz w:val="16"/>
          <w:szCs w:val="16"/>
        </w:rPr>
      </w:pPr>
      <w:r w:rsidRPr="00390D75">
        <w:rPr>
          <w:sz w:val="16"/>
          <w:szCs w:val="16"/>
        </w:rPr>
        <w:t>New programs were created to provide start-ups with resources to develop innovations prior to the “proof of concept” required by venture capitalists. Under Reagan, the Small Business Innovation Development Act even mandated that federal agencies set aside a percentage of their R&amp;D budget to fund research by small firms. These and other forms of public-private partnership have granted US capital enormous competitive advantages in the world market.</w:t>
      </w:r>
    </w:p>
    <w:p w14:paraId="5AB4F52B" w14:textId="77777777" w:rsidR="00247FC0" w:rsidRPr="00390D75" w:rsidRDefault="00247FC0" w:rsidP="00247FC0">
      <w:pPr>
        <w:rPr>
          <w:sz w:val="16"/>
          <w:szCs w:val="16"/>
        </w:rPr>
      </w:pPr>
      <w:r w:rsidRPr="00390D75">
        <w:rPr>
          <w:sz w:val="16"/>
          <w:szCs w:val="16"/>
        </w:rPr>
        <w:lastRenderedPageBreak/>
        <w:t>It’s no surprise that Apple’s tremendously successful line of products — iPads, iPhones, and iPods — incorporate twelve key innovations. All twelve (central processing units, dynamic random-access memory, hard-drive disks, liquid-crystal displays, batteries, digital single processing, the Internet, the HTTP and HTML languages, cellular networks, GPS system, and voice-user AI programs) were developed by publicly funded research and development projects.</w:t>
      </w:r>
    </w:p>
    <w:p w14:paraId="6B2E5F31" w14:textId="77777777" w:rsidR="00247FC0" w:rsidRPr="00390D75" w:rsidRDefault="00247FC0" w:rsidP="00247FC0">
      <w:pPr>
        <w:rPr>
          <w:rStyle w:val="StyleUnderline"/>
          <w:b/>
          <w:bCs/>
        </w:rPr>
      </w:pPr>
      <w:r w:rsidRPr="00AA3689">
        <w:rPr>
          <w:rStyle w:val="StyleUnderline"/>
        </w:rPr>
        <w:t>It hasn’t been the</w:t>
      </w:r>
      <w:r w:rsidRPr="00390D75">
        <w:rPr>
          <w:rStyle w:val="StyleUnderline"/>
        </w:rPr>
        <w:t xml:space="preserve"> dynamics of the </w:t>
      </w:r>
      <w:r w:rsidRPr="00AA3689">
        <w:rPr>
          <w:rStyle w:val="StyleUnderline"/>
        </w:rPr>
        <w:t>market so much as active</w:t>
      </w:r>
      <w:r w:rsidRPr="00390D75">
        <w:rPr>
          <w:rStyle w:val="StyleUnderline"/>
        </w:rPr>
        <w:t xml:space="preserve"> state </w:t>
      </w:r>
      <w:r w:rsidRPr="00AA3689">
        <w:rPr>
          <w:rStyle w:val="StyleUnderline"/>
        </w:rPr>
        <w:t>intervention that has fueled technological change</w:t>
      </w:r>
      <w:r w:rsidRPr="00390D75">
        <w:rPr>
          <w:rStyle w:val="StyleUnderline"/>
        </w:rPr>
        <w:t>.</w:t>
      </w:r>
    </w:p>
    <w:p w14:paraId="6D06BC35" w14:textId="77777777" w:rsidR="00247FC0" w:rsidRPr="00390D75" w:rsidRDefault="00247FC0" w:rsidP="00247FC0">
      <w:pPr>
        <w:rPr>
          <w:sz w:val="16"/>
          <w:szCs w:val="16"/>
        </w:rPr>
      </w:pPr>
      <w:r w:rsidRPr="00390D75">
        <w:rPr>
          <w:sz w:val="16"/>
          <w:szCs w:val="16"/>
        </w:rPr>
        <w:t>The Promised Golden Age</w:t>
      </w:r>
    </w:p>
    <w:p w14:paraId="366F1C30" w14:textId="77777777" w:rsidR="00247FC0" w:rsidRPr="00390D75" w:rsidRDefault="00247FC0" w:rsidP="00247FC0">
      <w:pPr>
        <w:rPr>
          <w:sz w:val="16"/>
        </w:rPr>
      </w:pPr>
      <w:r w:rsidRPr="00AA3689">
        <w:rPr>
          <w:rStyle w:val="StyleUnderline"/>
        </w:rPr>
        <w:t xml:space="preserve">Technology </w:t>
      </w:r>
      <w:r w:rsidRPr="00AA562D">
        <w:rPr>
          <w:rStyle w:val="StyleUnderline"/>
        </w:rPr>
        <w:t>is more than just</w:t>
      </w:r>
      <w:r w:rsidRPr="00390D75">
        <w:rPr>
          <w:rStyle w:val="StyleUnderline"/>
        </w:rPr>
        <w:t xml:space="preserve"> a weapon for </w:t>
      </w:r>
      <w:r w:rsidRPr="00AA562D">
        <w:rPr>
          <w:rStyle w:val="StyleUnderline"/>
        </w:rPr>
        <w:t xml:space="preserve">inter-capitalist competition; it </w:t>
      </w:r>
      <w:r w:rsidRPr="00AA3689">
        <w:rPr>
          <w:rStyle w:val="StyleUnderline"/>
        </w:rPr>
        <w:t>is a weapon in struggles between capital and labor</w:t>
      </w:r>
      <w:r w:rsidRPr="00390D75">
        <w:rPr>
          <w:sz w:val="16"/>
        </w:rPr>
        <w:t xml:space="preserve">. </w:t>
      </w:r>
      <w:r w:rsidRPr="00390D75">
        <w:rPr>
          <w:rStyle w:val="StyleUnderline"/>
        </w:rPr>
        <w:t>Technological changes that create unemployment, de-skill the workforce, and enable one sector of the workforce to be played against another shift the balance of power in capital’s favor</w:t>
      </w:r>
      <w:r w:rsidRPr="00390D75">
        <w:rPr>
          <w:sz w:val="16"/>
        </w:rPr>
        <w:t xml:space="preserve">. Given this asymmetry, </w:t>
      </w:r>
      <w:r w:rsidRPr="00AA3689">
        <w:rPr>
          <w:rStyle w:val="Emphasis"/>
        </w:rPr>
        <w:t>advances in productivity that could reduce work</w:t>
      </w:r>
      <w:r w:rsidRPr="00390D75">
        <w:rPr>
          <w:rStyle w:val="Emphasis"/>
        </w:rPr>
        <w:t xml:space="preserve"> time </w:t>
      </w:r>
      <w:r w:rsidRPr="00AA3689">
        <w:rPr>
          <w:rStyle w:val="Emphasis"/>
        </w:rPr>
        <w:t>while expanding</w:t>
      </w:r>
      <w:r w:rsidRPr="00390D75">
        <w:rPr>
          <w:rStyle w:val="Emphasis"/>
        </w:rPr>
        <w:t xml:space="preserve"> real </w:t>
      </w:r>
      <w:r w:rsidRPr="00AA3689">
        <w:rPr>
          <w:rStyle w:val="Emphasis"/>
        </w:rPr>
        <w:t>wages lead instead to</w:t>
      </w:r>
      <w:r w:rsidRPr="00390D75">
        <w:rPr>
          <w:rStyle w:val="Emphasis"/>
        </w:rPr>
        <w:t xml:space="preserve"> forced </w:t>
      </w:r>
      <w:r w:rsidRPr="00AA3689">
        <w:rPr>
          <w:rStyle w:val="Emphasis"/>
        </w:rPr>
        <w:t>layoffs, increasing stress for those</w:t>
      </w:r>
      <w:r w:rsidRPr="00390D75">
        <w:rPr>
          <w:rStyle w:val="Emphasis"/>
        </w:rPr>
        <w:t xml:space="preserve"> still </w:t>
      </w:r>
      <w:r w:rsidRPr="00AA3689">
        <w:rPr>
          <w:rStyle w:val="Emphasis"/>
        </w:rPr>
        <w:t>employed and eroding</w:t>
      </w:r>
      <w:r w:rsidRPr="00390D75">
        <w:rPr>
          <w:rStyle w:val="Emphasis"/>
        </w:rPr>
        <w:t xml:space="preserve"> real </w:t>
      </w:r>
      <w:r w:rsidRPr="00AA3689">
        <w:rPr>
          <w:rStyle w:val="Emphasis"/>
        </w:rPr>
        <w:t>wages</w:t>
      </w:r>
      <w:r w:rsidRPr="00390D75">
        <w:rPr>
          <w:sz w:val="16"/>
        </w:rPr>
        <w:t>.</w:t>
      </w:r>
    </w:p>
    <w:p w14:paraId="5F993CAB" w14:textId="77777777" w:rsidR="00247FC0" w:rsidRPr="00390D75" w:rsidRDefault="00247FC0" w:rsidP="00247FC0">
      <w:pPr>
        <w:rPr>
          <w:sz w:val="16"/>
        </w:rPr>
      </w:pPr>
      <w:r w:rsidRPr="00390D75">
        <w:rPr>
          <w:rStyle w:val="StyleUnderline"/>
        </w:rPr>
        <w:t>Two ongoing technological developments further strengthen the power of capital. Advances in transportation and communication now enable production and distribution chains to be extended across the globe, allowing capital to implement “divide and conquer” strategies against labor to an unprecedented extent</w:t>
      </w:r>
      <w:r w:rsidRPr="00390D75">
        <w:rPr>
          <w:sz w:val="16"/>
        </w:rPr>
        <w:t>.</w:t>
      </w:r>
    </w:p>
    <w:p w14:paraId="14B96728" w14:textId="77777777" w:rsidR="00247FC0" w:rsidRPr="00390D75" w:rsidRDefault="00247FC0" w:rsidP="00247FC0">
      <w:pPr>
        <w:rPr>
          <w:sz w:val="16"/>
          <w:szCs w:val="16"/>
        </w:rPr>
      </w:pPr>
      <w:r w:rsidRPr="00390D75">
        <w:rPr>
          <w:sz w:val="16"/>
          <w:szCs w:val="16"/>
        </w:rPr>
        <w:t>Astounding new labor-saving machines are also becoming more and more inexpensive. A recent exhaustive study of over seven hundred occupations concluded that no less than 47 percent of employment in the United States is at high risk of being automated within two decades. Anything approaching this level of labor displacement will yield more misery, not progress, for ordinary workers.</w:t>
      </w:r>
    </w:p>
    <w:p w14:paraId="27B726C0" w14:textId="77777777" w:rsidR="00247FC0" w:rsidRPr="00390D75" w:rsidRDefault="00247FC0" w:rsidP="00247FC0">
      <w:pPr>
        <w:rPr>
          <w:sz w:val="16"/>
        </w:rPr>
      </w:pPr>
      <w:r w:rsidRPr="00390D75">
        <w:rPr>
          <w:rStyle w:val="StyleUnderline"/>
        </w:rPr>
        <w:t>But the lower cost and higher capacities of machines have also led to change of a better sort</w:t>
      </w:r>
      <w:r w:rsidRPr="00390D75">
        <w:rPr>
          <w:sz w:val="16"/>
        </w:rPr>
        <w:t xml:space="preserve">. </w:t>
      </w:r>
      <w:r w:rsidRPr="00390D75">
        <w:rPr>
          <w:rStyle w:val="StyleUnderline"/>
        </w:rPr>
        <w:t>As the prices of computer hardware, software, and Internet connections have declined, many people can now create new “knowledge products” without working for big capitalists</w:t>
      </w:r>
      <w:r w:rsidRPr="00390D75">
        <w:rPr>
          <w:sz w:val="16"/>
        </w:rPr>
        <w:t>.</w:t>
      </w:r>
    </w:p>
    <w:p w14:paraId="38565696" w14:textId="77777777" w:rsidR="00247FC0" w:rsidRPr="00390D75" w:rsidRDefault="00247FC0" w:rsidP="00247FC0">
      <w:pPr>
        <w:rPr>
          <w:sz w:val="16"/>
        </w:rPr>
      </w:pPr>
      <w:r w:rsidRPr="00AA3689">
        <w:rPr>
          <w:rStyle w:val="StyleUnderline"/>
        </w:rPr>
        <w:t>Multitudes across the globe</w:t>
      </w:r>
      <w:r w:rsidRPr="00390D75">
        <w:rPr>
          <w:rStyle w:val="StyleUnderline"/>
        </w:rPr>
        <w:t xml:space="preserve"> now </w:t>
      </w:r>
      <w:r w:rsidRPr="00AA3689">
        <w:rPr>
          <w:rStyle w:val="StyleUnderline"/>
        </w:rPr>
        <w:t>freely choose to contribute to collective innovation projects of interest to them, outside</w:t>
      </w:r>
      <w:r w:rsidRPr="00390D75">
        <w:rPr>
          <w:rStyle w:val="StyleUnderline"/>
        </w:rPr>
        <w:t xml:space="preserve"> the relationship </w:t>
      </w:r>
      <w:r w:rsidRPr="00AA3689">
        <w:rPr>
          <w:rStyle w:val="StyleUnderline"/>
        </w:rPr>
        <w:t>of capital and wage labor</w:t>
      </w:r>
      <w:r w:rsidRPr="00390D75">
        <w:rPr>
          <w:sz w:val="16"/>
        </w:rPr>
        <w:t>. The resulting products can now be distributed as unlimited free goods to anyone who wishes to use them, rather than being scarce commodities sold for profit.</w:t>
      </w:r>
    </w:p>
    <w:p w14:paraId="6344933B" w14:textId="77777777" w:rsidR="00247FC0" w:rsidRPr="00390D75" w:rsidRDefault="00247FC0" w:rsidP="00247FC0">
      <w:pPr>
        <w:rPr>
          <w:sz w:val="16"/>
        </w:rPr>
      </w:pPr>
      <w:r w:rsidRPr="00AA3689">
        <w:rPr>
          <w:rStyle w:val="Emphasis"/>
        </w:rPr>
        <w:t>It is beyond dispute that this</w:t>
      </w:r>
      <w:r w:rsidRPr="00390D75">
        <w:rPr>
          <w:rStyle w:val="Emphasis"/>
        </w:rPr>
        <w:t xml:space="preserve"> new form of </w:t>
      </w:r>
      <w:r w:rsidRPr="00AA3689">
        <w:rPr>
          <w:rStyle w:val="Emphasis"/>
        </w:rPr>
        <w:t>social labor has generated innovations superior</w:t>
      </w:r>
      <w:r w:rsidRPr="00390D75">
        <w:rPr>
          <w:rStyle w:val="Emphasis"/>
        </w:rPr>
        <w:t xml:space="preserve"> in quality and scale </w:t>
      </w:r>
      <w:r w:rsidRPr="00AA3689">
        <w:rPr>
          <w:rStyle w:val="Emphasis"/>
        </w:rPr>
        <w:t>to</w:t>
      </w:r>
      <w:r w:rsidRPr="00390D75">
        <w:rPr>
          <w:rStyle w:val="Emphasis"/>
        </w:rPr>
        <w:t xml:space="preserve"> the output of </w:t>
      </w:r>
      <w:r w:rsidRPr="00AA3689">
        <w:rPr>
          <w:rStyle w:val="Emphasis"/>
        </w:rPr>
        <w:t>capitalist firms</w:t>
      </w:r>
      <w:r w:rsidRPr="00390D75">
        <w:rPr>
          <w:sz w:val="16"/>
        </w:rPr>
        <w:t>. These innovations also tend to be qualitatively different.</w:t>
      </w:r>
    </w:p>
    <w:p w14:paraId="58D116FF" w14:textId="77777777" w:rsidR="00247FC0" w:rsidRPr="00390D75" w:rsidRDefault="00247FC0" w:rsidP="00247FC0">
      <w:pPr>
        <w:rPr>
          <w:rStyle w:val="StyleUnderline"/>
          <w:b/>
          <w:bCs/>
        </w:rPr>
      </w:pPr>
      <w:r w:rsidRPr="00390D75">
        <w:rPr>
          <w:rStyle w:val="StyleUnderline"/>
        </w:rPr>
        <w:t>While technological developments in capitalism primarily address the wants and needs of those with disposable income, open-source projects can mobilize creative energies to address areas capital systematically neglects, such as developing seeds for poor farmers or medicines for those without the money to buy existing medications</w:t>
      </w:r>
      <w:r>
        <w:t xml:space="preserve">. </w:t>
      </w:r>
      <w:r w:rsidRPr="00390D75">
        <w:rPr>
          <w:rStyle w:val="StyleUnderline"/>
        </w:rPr>
        <w:t>The potential of this new form of collective social labor to address pressing social needs across the globe is historically unprecedented.</w:t>
      </w:r>
    </w:p>
    <w:p w14:paraId="686C294C" w14:textId="77777777" w:rsidR="00247FC0" w:rsidRPr="00390D75" w:rsidRDefault="00247FC0" w:rsidP="00247FC0">
      <w:pPr>
        <w:rPr>
          <w:sz w:val="16"/>
        </w:rPr>
      </w:pPr>
      <w:r w:rsidRPr="00390D75">
        <w:rPr>
          <w:sz w:val="16"/>
        </w:rPr>
        <w:t>In order to flourish, however, open-source innovation requires free access to existing knowledge goods</w:t>
      </w:r>
      <w:r w:rsidRPr="00390D75">
        <w:rPr>
          <w:rStyle w:val="StyleUnderline"/>
        </w:rPr>
        <w:t>. Leading capital firms, hoping to extend their ability to privately profit from publicly supported research, have used their immense political power to extend the intellectual property rights regime in scope and enforcement, severely restricting the access open-source projects require</w:t>
      </w:r>
      <w:r w:rsidRPr="00390D75">
        <w:rPr>
          <w:sz w:val="16"/>
        </w:rPr>
        <w:t>. Copyright, after all, was extended for twenty years at the turn of the century, just as Internet access was starting to balloon.</w:t>
      </w:r>
    </w:p>
    <w:p w14:paraId="187941B2" w14:textId="77777777" w:rsidR="00247FC0" w:rsidRPr="00390D75" w:rsidRDefault="00247FC0" w:rsidP="00247FC0">
      <w:pPr>
        <w:rPr>
          <w:sz w:val="16"/>
        </w:rPr>
      </w:pPr>
      <w:r w:rsidRPr="00390D75">
        <w:rPr>
          <w:rStyle w:val="StyleUnderline"/>
        </w:rPr>
        <w:t xml:space="preserve">Despite these barriers, </w:t>
      </w:r>
      <w:r w:rsidRPr="00AA3689">
        <w:rPr>
          <w:rStyle w:val="StyleUnderline"/>
        </w:rPr>
        <w:t>the success of open-source projects shows that i</w:t>
      </w:r>
      <w:r w:rsidRPr="00390D75">
        <w:rPr>
          <w:rStyle w:val="StyleUnderline"/>
        </w:rPr>
        <w:t>ntellectual-</w:t>
      </w:r>
      <w:r w:rsidRPr="00AA3689">
        <w:rPr>
          <w:rStyle w:val="StyleUnderline"/>
        </w:rPr>
        <w:t>p</w:t>
      </w:r>
      <w:r w:rsidRPr="00390D75">
        <w:rPr>
          <w:rStyle w:val="StyleUnderline"/>
        </w:rPr>
        <w:t xml:space="preserve">roperty </w:t>
      </w:r>
      <w:r w:rsidRPr="00AA3689">
        <w:rPr>
          <w:rStyle w:val="StyleUnderline"/>
        </w:rPr>
        <w:t>r</w:t>
      </w:r>
      <w:r w:rsidRPr="00390D75">
        <w:rPr>
          <w:rStyle w:val="StyleUnderline"/>
        </w:rPr>
        <w:t xml:space="preserve">ights </w:t>
      </w:r>
      <w:r w:rsidRPr="00AA3689">
        <w:rPr>
          <w:rStyle w:val="StyleUnderline"/>
        </w:rPr>
        <w:t>are not required for innovation</w:t>
      </w:r>
      <w:r w:rsidRPr="00390D75">
        <w:rPr>
          <w:sz w:val="16"/>
        </w:rPr>
        <w:t xml:space="preserve">. Further evidence is provided by the fact that most scientific and technological workers engaged in innovation are forced to sign away intellectual property rights as a condition of employment. </w:t>
      </w:r>
      <w:r w:rsidRPr="00AA3689">
        <w:rPr>
          <w:rStyle w:val="StyleUnderline"/>
        </w:rPr>
        <w:t>These rights</w:t>
      </w:r>
      <w:r w:rsidRPr="00390D75">
        <w:rPr>
          <w:rStyle w:val="StyleUnderline"/>
        </w:rPr>
        <w:t xml:space="preserve"> actually </w:t>
      </w:r>
      <w:r w:rsidRPr="00AA3689">
        <w:rPr>
          <w:rStyle w:val="StyleUnderline"/>
        </w:rPr>
        <w:t xml:space="preserve">hamper </w:t>
      </w:r>
      <w:r w:rsidRPr="00AA3689">
        <w:rPr>
          <w:rStyle w:val="StyleUnderline"/>
        </w:rPr>
        <w:lastRenderedPageBreak/>
        <w:t>advancement by raising</w:t>
      </w:r>
      <w:r w:rsidRPr="00390D75">
        <w:rPr>
          <w:rStyle w:val="StyleUnderline"/>
        </w:rPr>
        <w:t xml:space="preserve"> the </w:t>
      </w:r>
      <w:r w:rsidRPr="00AA3689">
        <w:rPr>
          <w:rStyle w:val="StyleUnderline"/>
        </w:rPr>
        <w:t>cost of engaging in</w:t>
      </w:r>
      <w:r w:rsidRPr="00390D75">
        <w:rPr>
          <w:rStyle w:val="StyleUnderline"/>
        </w:rPr>
        <w:t xml:space="preserve"> the </w:t>
      </w:r>
      <w:r w:rsidRPr="00AA3689">
        <w:rPr>
          <w:rStyle w:val="StyleUnderline"/>
        </w:rPr>
        <w:t>production</w:t>
      </w:r>
      <w:r w:rsidRPr="00390D75">
        <w:rPr>
          <w:rStyle w:val="StyleUnderline"/>
        </w:rPr>
        <w:t xml:space="preserve"> of new knowledge, </w:t>
      </w:r>
      <w:r w:rsidRPr="00AA3689">
        <w:rPr>
          <w:rStyle w:val="StyleUnderline"/>
        </w:rPr>
        <w:t>and</w:t>
      </w:r>
      <w:r w:rsidRPr="00390D75">
        <w:rPr>
          <w:rStyle w:val="StyleUnderline"/>
        </w:rPr>
        <w:t xml:space="preserve"> by </w:t>
      </w:r>
      <w:r w:rsidRPr="00AA3689">
        <w:rPr>
          <w:rStyle w:val="StyleUnderline"/>
        </w:rPr>
        <w:t>diverting funds to</w:t>
      </w:r>
      <w:r w:rsidRPr="00390D75">
        <w:rPr>
          <w:rStyle w:val="StyleUnderline"/>
        </w:rPr>
        <w:t xml:space="preserve"> unproductive </w:t>
      </w:r>
      <w:r w:rsidRPr="00AA3689">
        <w:rPr>
          <w:rStyle w:val="StyleUnderline"/>
        </w:rPr>
        <w:t>legal costs</w:t>
      </w:r>
      <w:r w:rsidRPr="00390D75">
        <w:rPr>
          <w:sz w:val="16"/>
        </w:rPr>
        <w:t>.</w:t>
      </w:r>
    </w:p>
    <w:p w14:paraId="7EDA1184" w14:textId="77777777" w:rsidR="00247FC0" w:rsidRPr="00390D75" w:rsidRDefault="00247FC0" w:rsidP="00247FC0">
      <w:pPr>
        <w:rPr>
          <w:sz w:val="16"/>
          <w:szCs w:val="16"/>
        </w:rPr>
      </w:pPr>
      <w:r w:rsidRPr="00390D75">
        <w:rPr>
          <w:sz w:val="16"/>
          <w:szCs w:val="16"/>
        </w:rPr>
        <w:t>The World is Flat?</w:t>
      </w:r>
    </w:p>
    <w:p w14:paraId="0EDEFC94" w14:textId="77777777" w:rsidR="00247FC0" w:rsidRPr="00390D75" w:rsidRDefault="00247FC0" w:rsidP="00247FC0">
      <w:pPr>
        <w:rPr>
          <w:sz w:val="16"/>
        </w:rPr>
      </w:pPr>
      <w:r w:rsidRPr="00AA3689">
        <w:rPr>
          <w:rStyle w:val="Emphasis"/>
        </w:rPr>
        <w:t>Capitalism</w:t>
      </w:r>
      <w:r w:rsidRPr="00390D75">
        <w:rPr>
          <w:rStyle w:val="Emphasis"/>
        </w:rPr>
        <w:t xml:space="preserve"> also </w:t>
      </w:r>
      <w:r w:rsidRPr="00AA3689">
        <w:rPr>
          <w:rStyle w:val="Emphasis"/>
        </w:rPr>
        <w:t>hampers the ability of</w:t>
      </w:r>
      <w:r w:rsidRPr="00390D75">
        <w:rPr>
          <w:rStyle w:val="Emphasis"/>
        </w:rPr>
        <w:t xml:space="preserve"> much of </w:t>
      </w:r>
      <w:r w:rsidRPr="00AA3689">
        <w:rPr>
          <w:rStyle w:val="Emphasis"/>
        </w:rPr>
        <w:t>the world to contribute to technological advancement</w:t>
      </w:r>
      <w:r w:rsidRPr="00390D75">
        <w:rPr>
          <w:sz w:val="16"/>
        </w:rPr>
        <w:t xml:space="preserve">. </w:t>
      </w:r>
      <w:r w:rsidRPr="00AA3689">
        <w:rPr>
          <w:rStyle w:val="StyleUnderline"/>
        </w:rPr>
        <w:t>Whole regions of the glob</w:t>
      </w:r>
      <w:r w:rsidRPr="00390D75">
        <w:rPr>
          <w:rStyle w:val="StyleUnderline"/>
        </w:rPr>
        <w:t xml:space="preserve">al </w:t>
      </w:r>
      <w:r w:rsidRPr="00AA3689">
        <w:rPr>
          <w:rStyle w:val="StyleUnderline"/>
        </w:rPr>
        <w:t>e</w:t>
      </w:r>
      <w:r w:rsidRPr="00390D75">
        <w:rPr>
          <w:rStyle w:val="StyleUnderline"/>
        </w:rPr>
        <w:t xml:space="preserve">conomy </w:t>
      </w:r>
      <w:r w:rsidRPr="00AA3689">
        <w:rPr>
          <w:rStyle w:val="StyleUnderline"/>
        </w:rPr>
        <w:t>lack the wealth to support</w:t>
      </w:r>
      <w:r w:rsidRPr="00390D75">
        <w:rPr>
          <w:rStyle w:val="StyleUnderline"/>
        </w:rPr>
        <w:t xml:space="preserve"> meaningful </w:t>
      </w:r>
      <w:r w:rsidRPr="00AA3689">
        <w:rPr>
          <w:rStyle w:val="StyleUnderline"/>
        </w:rPr>
        <w:t>innovation</w:t>
      </w:r>
      <w:r w:rsidRPr="00390D75">
        <w:rPr>
          <w:sz w:val="16"/>
        </w:rPr>
        <w:t xml:space="preserve">. Today, </w:t>
      </w:r>
      <w:r w:rsidRPr="00AA3689">
        <w:rPr>
          <w:rStyle w:val="StyleUnderline"/>
        </w:rPr>
        <w:t>only four</w:t>
      </w:r>
      <w:r w:rsidRPr="00390D75">
        <w:rPr>
          <w:rStyle w:val="StyleUnderline"/>
        </w:rPr>
        <w:t xml:space="preserve"> countries </w:t>
      </w:r>
      <w:r w:rsidRPr="00AA3689">
        <w:rPr>
          <w:rStyle w:val="StyleUnderline"/>
        </w:rPr>
        <w:t>spend over 3 percent</w:t>
      </w:r>
      <w:r w:rsidRPr="00390D75">
        <w:rPr>
          <w:rStyle w:val="StyleUnderline"/>
        </w:rPr>
        <w:t xml:space="preserve"> of their GDP </w:t>
      </w:r>
      <w:r w:rsidRPr="00AA3689">
        <w:rPr>
          <w:rStyle w:val="StyleUnderline"/>
        </w:rPr>
        <w:t>on r</w:t>
      </w:r>
      <w:r w:rsidRPr="00390D75">
        <w:rPr>
          <w:rStyle w:val="StyleUnderline"/>
        </w:rPr>
        <w:t xml:space="preserve">esearch </w:t>
      </w:r>
      <w:r w:rsidRPr="00AA3689">
        <w:rPr>
          <w:rStyle w:val="StyleUnderline"/>
        </w:rPr>
        <w:t>and d</w:t>
      </w:r>
      <w:r w:rsidRPr="00390D75">
        <w:rPr>
          <w:rStyle w:val="StyleUnderline"/>
        </w:rPr>
        <w:t>evelopment</w:t>
      </w:r>
      <w:r w:rsidRPr="00390D75">
        <w:rPr>
          <w:sz w:val="16"/>
        </w:rPr>
        <w:t>; a mere six others devote 2 percent or more.</w:t>
      </w:r>
    </w:p>
    <w:p w14:paraId="1B8C6467" w14:textId="77777777" w:rsidR="00247FC0" w:rsidRPr="00390D75" w:rsidRDefault="00247FC0" w:rsidP="00247FC0">
      <w:pPr>
        <w:rPr>
          <w:sz w:val="16"/>
        </w:rPr>
      </w:pPr>
      <w:r w:rsidRPr="00390D75">
        <w:rPr>
          <w:rStyle w:val="StyleUnderline"/>
        </w:rPr>
        <w:t>Capital in these advantaged regions has the opportunity to establish a virtuous circle, free-riding on the extensive public investment discussed above</w:t>
      </w:r>
      <w:r w:rsidRPr="00390D75">
        <w:rPr>
          <w:sz w:val="16"/>
        </w:rPr>
        <w:t xml:space="preserve">. </w:t>
      </w:r>
      <w:r w:rsidRPr="00390D75">
        <w:rPr>
          <w:rStyle w:val="StyleUnderline"/>
        </w:rPr>
        <w:t>Privileged access to advanced R&amp;D enables capitalists to appropriate high returns on successful innovations; these returns allow those companies to make effective use of technological advances in the next cycle, setting the stage for future profits</w:t>
      </w:r>
      <w:r w:rsidRPr="00390D75">
        <w:rPr>
          <w:sz w:val="16"/>
        </w:rPr>
        <w:t>.</w:t>
      </w:r>
    </w:p>
    <w:p w14:paraId="73F48474" w14:textId="77777777" w:rsidR="00247FC0" w:rsidRPr="00390D75" w:rsidRDefault="00247FC0" w:rsidP="00247FC0">
      <w:pPr>
        <w:rPr>
          <w:sz w:val="16"/>
        </w:rPr>
      </w:pPr>
      <w:r w:rsidRPr="00390D75">
        <w:rPr>
          <w:rStyle w:val="StyleUnderline"/>
        </w:rPr>
        <w:t>At the same time, enterprises in poorer regions, lacking access to high-level R&amp;D, find themselves trapped in a vicious cycle</w:t>
      </w:r>
      <w:r w:rsidRPr="00390D75">
        <w:rPr>
          <w:sz w:val="16"/>
        </w:rPr>
        <w:t>. Their present inability to make significant innovations that would enable them to compete successfully in world markets undercuts their future prospects. Only a handful of countries — such as South Korea and Taiwan — have ever been able to move forward from this starting disadvantage.</w:t>
      </w:r>
    </w:p>
    <w:p w14:paraId="068A4976" w14:textId="77777777" w:rsidR="00247FC0" w:rsidRPr="00390D75" w:rsidRDefault="00247FC0" w:rsidP="00247FC0">
      <w:pPr>
        <w:rPr>
          <w:sz w:val="16"/>
        </w:rPr>
      </w:pPr>
      <w:r w:rsidRPr="00390D75">
        <w:rPr>
          <w:rStyle w:val="StyleUnderline"/>
        </w:rPr>
        <w:t>Global disparities in technological change alone do not explain why 1 percent of people in the world now own 48 percent of global wealth. But they are a major part of the story; technological change is a weapon that enables the privileged to maintain and extend their global advantages over time</w:t>
      </w:r>
      <w:r w:rsidRPr="00390D75">
        <w:rPr>
          <w:sz w:val="16"/>
        </w:rPr>
        <w:t>.</w:t>
      </w:r>
    </w:p>
    <w:p w14:paraId="0230D5F7" w14:textId="77777777" w:rsidR="00247FC0" w:rsidRPr="00390D75" w:rsidRDefault="00247FC0" w:rsidP="00247FC0">
      <w:pPr>
        <w:rPr>
          <w:sz w:val="16"/>
          <w:szCs w:val="16"/>
        </w:rPr>
      </w:pPr>
      <w:r w:rsidRPr="00390D75">
        <w:rPr>
          <w:sz w:val="16"/>
          <w:szCs w:val="16"/>
        </w:rPr>
        <w:t>Creative Non-Destruction</w:t>
      </w:r>
    </w:p>
    <w:p w14:paraId="268D0AA5" w14:textId="77777777" w:rsidR="00247FC0" w:rsidRPr="00390D75" w:rsidRDefault="00247FC0" w:rsidP="00247FC0">
      <w:pPr>
        <w:rPr>
          <w:sz w:val="16"/>
        </w:rPr>
      </w:pPr>
      <w:r w:rsidRPr="00390D75">
        <w:rPr>
          <w:rStyle w:val="StyleUnderline"/>
        </w:rPr>
        <w:t xml:space="preserve">The </w:t>
      </w:r>
      <w:r w:rsidRPr="00AA3689">
        <w:rPr>
          <w:rStyle w:val="StyleUnderline"/>
        </w:rPr>
        <w:t>destructive effects</w:t>
      </w:r>
      <w:r w:rsidRPr="00390D75">
        <w:rPr>
          <w:rStyle w:val="StyleUnderline"/>
        </w:rPr>
        <w:t xml:space="preserve"> examined above </w:t>
      </w:r>
      <w:r w:rsidRPr="00AA3689">
        <w:rPr>
          <w:rStyle w:val="StyleUnderline"/>
        </w:rPr>
        <w:t>are</w:t>
      </w:r>
      <w:r w:rsidRPr="00390D75">
        <w:rPr>
          <w:rStyle w:val="StyleUnderline"/>
        </w:rPr>
        <w:t xml:space="preserve"> not </w:t>
      </w:r>
      <w:r w:rsidRPr="00AA3689">
        <w:rPr>
          <w:rStyle w:val="StyleUnderline"/>
        </w:rPr>
        <w:t>necessary features of</w:t>
      </w:r>
      <w:r w:rsidRPr="00390D75">
        <w:rPr>
          <w:rStyle w:val="StyleUnderline"/>
        </w:rPr>
        <w:t xml:space="preserve"> technological change; they are necessary features of </w:t>
      </w:r>
      <w:r w:rsidRPr="00AA3689">
        <w:rPr>
          <w:rStyle w:val="StyleUnderline"/>
        </w:rPr>
        <w:t>technological change in capitalism</w:t>
      </w:r>
      <w:r w:rsidRPr="00390D75">
        <w:rPr>
          <w:rStyle w:val="StyleUnderline"/>
        </w:rPr>
        <w:t xml:space="preserve">. </w:t>
      </w:r>
      <w:r w:rsidRPr="00AA3689">
        <w:rPr>
          <w:rStyle w:val="StyleUnderline"/>
        </w:rPr>
        <w:t>Overcoming them requires</w:t>
      </w:r>
      <w:r w:rsidRPr="00390D75">
        <w:rPr>
          <w:rStyle w:val="StyleUnderline"/>
        </w:rPr>
        <w:t xml:space="preserve"> </w:t>
      </w:r>
      <w:r w:rsidRPr="00AA3689">
        <w:rPr>
          <w:rStyle w:val="StyleUnderline"/>
        </w:rPr>
        <w:t>overcoming capitalism</w:t>
      </w:r>
      <w:r w:rsidRPr="00390D75">
        <w:rPr>
          <w:sz w:val="16"/>
        </w:rPr>
        <w:t>, even if we only have a provisional sense of what that might mean.</w:t>
      </w:r>
    </w:p>
    <w:p w14:paraId="0BDE3257" w14:textId="77777777" w:rsidR="00247FC0" w:rsidRPr="00390D75" w:rsidRDefault="00247FC0" w:rsidP="00247FC0">
      <w:pPr>
        <w:rPr>
          <w:sz w:val="16"/>
        </w:rPr>
      </w:pPr>
      <w:r w:rsidRPr="00390D75">
        <w:rPr>
          <w:rStyle w:val="StyleUnderline"/>
        </w:rPr>
        <w:t>The pernicious tendencies associated with technological change in capitalist workplaces are rooted in a structure where managers are agents of the owners of the firm’s assets, with a fiduciary duty to further their private interests</w:t>
      </w:r>
      <w:r w:rsidRPr="00390D75">
        <w:rPr>
          <w:sz w:val="16"/>
        </w:rPr>
        <w:t>.</w:t>
      </w:r>
    </w:p>
    <w:p w14:paraId="7CC6ECA6" w14:textId="66023A49" w:rsidR="00247FC0" w:rsidRPr="00247FC0" w:rsidRDefault="00247FC0" w:rsidP="00247FC0">
      <w:pPr>
        <w:rPr>
          <w:sz w:val="16"/>
        </w:rPr>
      </w:pPr>
      <w:r w:rsidRPr="00390D75">
        <w:rPr>
          <w:sz w:val="16"/>
        </w:rPr>
        <w:t xml:space="preserve">But a society’s means of production are not goods for personal consumption, like a toothbrush. The material reproduction of society is an inherently public matter, as the technological development of capitalism itself, resting on public funds, confirms. </w:t>
      </w:r>
      <w:r w:rsidRPr="00AA3689">
        <w:rPr>
          <w:rStyle w:val="StyleUnderline"/>
        </w:rPr>
        <w:t>Capital markets,</w:t>
      </w:r>
      <w:r w:rsidRPr="00390D75">
        <w:rPr>
          <w:rStyle w:val="StyleUnderline"/>
        </w:rPr>
        <w:t xml:space="preserve"> where private claims to productive resources are bought and sold, </w:t>
      </w:r>
      <w:r w:rsidRPr="00AA3689">
        <w:rPr>
          <w:rStyle w:val="StyleUnderline"/>
        </w:rPr>
        <w:t>treat public power as if it were just another item for personal use</w:t>
      </w:r>
      <w:r w:rsidRPr="00390D75">
        <w:rPr>
          <w:rStyle w:val="StyleUnderline"/>
        </w:rPr>
        <w:t xml:space="preserve">. </w:t>
      </w:r>
      <w:r w:rsidRPr="00AA3689">
        <w:rPr>
          <w:rStyle w:val="StyleUnderline"/>
        </w:rPr>
        <w:t>They can, and should, be</w:t>
      </w:r>
      <w:r w:rsidRPr="00390D75">
        <w:rPr>
          <w:rStyle w:val="StyleUnderline"/>
        </w:rPr>
        <w:t xml:space="preserve"> totally </w:t>
      </w:r>
      <w:r w:rsidRPr="00AA3689">
        <w:rPr>
          <w:rStyle w:val="StyleUnderline"/>
        </w:rPr>
        <w:t>done away with</w:t>
      </w:r>
      <w:r w:rsidRPr="00390D75">
        <w:rPr>
          <w:sz w:val="16"/>
        </w:rPr>
        <w:t>.</w:t>
      </w:r>
    </w:p>
    <w:p w14:paraId="7D0C18E8" w14:textId="51A9F699" w:rsidR="009D54FF" w:rsidRDefault="00247FC0" w:rsidP="009D54FF">
      <w:pPr>
        <w:pStyle w:val="Heading3"/>
      </w:pPr>
      <w:r>
        <w:lastRenderedPageBreak/>
        <w:t>AT: Capitalism Good---</w:t>
      </w:r>
      <w:r w:rsidR="009D54FF">
        <w:t>Capitalism Inevitable---2NC</w:t>
      </w:r>
    </w:p>
    <w:p w14:paraId="3C43C0A6" w14:textId="77777777" w:rsidR="009D54FF" w:rsidRDefault="009D54FF" w:rsidP="009D54FF">
      <w:pPr>
        <w:pStyle w:val="Heading4"/>
      </w:pPr>
      <w:r>
        <w:t>Capitalism is not inevitable, but rather instituted and protected via conquest and violence. Capitalism is not sustainable, but rather accumulation intensifies into the pockets of fewer and fewer. Sustainability the ruse produced by the few, AKA their authors protecting their own class</w:t>
      </w:r>
    </w:p>
    <w:p w14:paraId="0E426D1C" w14:textId="1C0851E5" w:rsidR="009D54FF" w:rsidRDefault="009D54FF" w:rsidP="009D54FF">
      <w:pPr>
        <w:rPr>
          <w:b/>
        </w:rPr>
      </w:pPr>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r>
        <w:rPr>
          <w:u w:val="single"/>
        </w:rPr>
        <w:t>book</w:t>
      </w:r>
      <w:r>
        <w:t xml:space="preserve">), accessed through </w:t>
      </w:r>
      <w:r>
        <w:rPr>
          <w:u w:val="single"/>
        </w:rPr>
        <w:t>libgen</w:t>
      </w:r>
      <w:r>
        <w:t xml:space="preserve"> / spp) </w:t>
      </w:r>
    </w:p>
    <w:p w14:paraId="2560859E" w14:textId="77777777" w:rsidR="009D54FF" w:rsidRDefault="009D54FF" w:rsidP="009D54FF">
      <w:pPr>
        <w:rPr>
          <w:b/>
        </w:rPr>
      </w:pPr>
      <w:r>
        <w:rPr>
          <w:b/>
          <w:sz w:val="16"/>
          <w:szCs w:val="16"/>
        </w:rPr>
        <w:t>2.2.7 Debunking the Primitive Accumulation Myth</w:t>
      </w:r>
    </w:p>
    <w:p w14:paraId="02F2CBF4" w14:textId="77777777" w:rsidR="009D54FF" w:rsidRDefault="009D54FF" w:rsidP="009D54FF">
      <w:r>
        <w:rPr>
          <w:sz w:val="16"/>
          <w:szCs w:val="16"/>
        </w:rPr>
        <w:t>Although the notion of primitive accumulation became widely known with Karl Marx, he merely borrows and gives a critical accent to the concept initially used by political economy. For instance, in Adam Smith, it is called “previous accumulation” (Smith, 2012). As sagaciously explained by Ellen Meiksins Wood, claims that</w:t>
      </w:r>
      <w:r>
        <w:rPr>
          <w:u w:val="single"/>
        </w:rPr>
        <w:t xml:space="preserve"> regarding capitalist development as the development of the division of labour, </w:t>
      </w:r>
      <w:r>
        <w:rPr>
          <w:sz w:val="16"/>
          <w:szCs w:val="16"/>
        </w:rPr>
        <w:t xml:space="preserve">conversely, </w:t>
      </w:r>
      <w:r>
        <w:rPr>
          <w:u w:val="single"/>
        </w:rPr>
        <w:t>as the mere unfolding from exchange and specialisation</w:t>
      </w:r>
      <w:r>
        <w:rPr>
          <w:sz w:val="16"/>
          <w:szCs w:val="16"/>
        </w:rPr>
        <w:t>, in fact,</w:t>
      </w:r>
      <w:r>
        <w:rPr>
          <w:u w:val="single"/>
        </w:rPr>
        <w:t xml:space="preserve"> are </w:t>
      </w:r>
      <w:r>
        <w:rPr>
          <w:highlight w:val="cyan"/>
          <w:u w:val="single"/>
        </w:rPr>
        <w:t xml:space="preserve">ahistorical conceptions </w:t>
      </w:r>
      <w:r>
        <w:rPr>
          <w:u w:val="single"/>
        </w:rPr>
        <w:t xml:space="preserve">which </w:t>
      </w:r>
      <w:r>
        <w:rPr>
          <w:highlight w:val="cyan"/>
          <w:u w:val="single"/>
        </w:rPr>
        <w:t>naturalised capitalism</w:t>
      </w:r>
      <w:r>
        <w:rPr>
          <w:sz w:val="16"/>
          <w:szCs w:val="16"/>
          <w:highlight w:val="cyan"/>
        </w:rPr>
        <w:t xml:space="preserve"> </w:t>
      </w:r>
      <w:r>
        <w:rPr>
          <w:sz w:val="16"/>
          <w:szCs w:val="16"/>
        </w:rPr>
        <w:t xml:space="preserve">(Wood, 2017). </w:t>
      </w:r>
      <w:r>
        <w:rPr>
          <w:u w:val="single"/>
        </w:rPr>
        <w:t xml:space="preserve">Capitalism appears </w:t>
      </w:r>
      <w:r>
        <w:rPr>
          <w:highlight w:val="cyan"/>
          <w:u w:val="single"/>
        </w:rPr>
        <w:t>as an inherent human feature</w:t>
      </w:r>
      <w:r>
        <w:rPr>
          <w:u w:val="single"/>
        </w:rPr>
        <w:t xml:space="preserve"> which blossoms into maturity when the time is right.</w:t>
      </w:r>
      <w:r>
        <w:rPr>
          <w:sz w:val="16"/>
          <w:szCs w:val="16"/>
        </w:rPr>
        <w:t xml:space="preserve"> Adam Smith does not shy away from contributing to this mythologisation. “As the accumulation of stock must, in the nature of things, be previous to the division of labour, so labour can be more and more subdivided in proportion only as stock is previously more and more accumulated” (Smith, 2012, p. 267f). Marx ironically regards this reckoning “like the original sin in theology” (Marx, 1962, p. 741).</w:t>
      </w:r>
      <w:r>
        <w:rPr>
          <w:u w:val="single"/>
        </w:rPr>
        <w:t xml:space="preserve"> It is not an exaggeration to </w:t>
      </w:r>
      <w:r>
        <w:rPr>
          <w:highlight w:val="cyan"/>
          <w:u w:val="single"/>
        </w:rPr>
        <w:t>consider it in a religious, mystical fashion because it derives from a fanatic defence of</w:t>
      </w:r>
      <w:r>
        <w:rPr>
          <w:sz w:val="16"/>
          <w:szCs w:val="16"/>
        </w:rPr>
        <w:t xml:space="preserve"> [the </w:t>
      </w:r>
      <w:r>
        <w:rPr>
          <w:highlight w:val="cyan"/>
          <w:u w:val="single"/>
        </w:rPr>
        <w:t>private] property as</w:t>
      </w:r>
      <w:r>
        <w:rPr>
          <w:u w:val="single"/>
        </w:rPr>
        <w:t xml:space="preserve"> if it were </w:t>
      </w:r>
      <w:r>
        <w:rPr>
          <w:highlight w:val="cyan"/>
          <w:u w:val="single"/>
        </w:rPr>
        <w:t>sanctified</w:t>
      </w:r>
      <w:r>
        <w:rPr>
          <w:sz w:val="16"/>
          <w:szCs w:val="16"/>
        </w:rPr>
        <w:t>, to which Marx underscores: “</w:t>
      </w:r>
      <w:r>
        <w:rPr>
          <w:highlight w:val="cyan"/>
          <w:u w:val="single"/>
        </w:rPr>
        <w:t>In real history</w:t>
      </w:r>
      <w:r>
        <w:rPr>
          <w:u w:val="single"/>
        </w:rPr>
        <w:t>,</w:t>
      </w:r>
      <w:r>
        <w:rPr>
          <w:sz w:val="16"/>
          <w:szCs w:val="16"/>
        </w:rPr>
        <w:t xml:space="preserve"> as is well known, </w:t>
      </w:r>
      <w:r>
        <w:rPr>
          <w:highlight w:val="cyan"/>
          <w:u w:val="single"/>
        </w:rPr>
        <w:t xml:space="preserve">conquest, subjugation, robbery-murder, </w:t>
      </w:r>
      <w:r>
        <w:rPr>
          <w:u w:val="single"/>
        </w:rPr>
        <w:t xml:space="preserve">in short, violence, </w:t>
      </w:r>
      <w:r>
        <w:rPr>
          <w:highlight w:val="cyan"/>
          <w:u w:val="single"/>
        </w:rPr>
        <w:t>play the major role</w:t>
      </w:r>
      <w:r>
        <w:rPr>
          <w:sz w:val="16"/>
          <w:szCs w:val="16"/>
          <w:highlight w:val="cyan"/>
        </w:rPr>
        <w:t>”</w:t>
      </w:r>
      <w:r>
        <w:rPr>
          <w:sz w:val="16"/>
          <w:szCs w:val="16"/>
        </w:rPr>
        <w:t xml:space="preserve"> (</w:t>
      </w:r>
      <w:r>
        <w:rPr>
          <w:highlight w:val="cyan"/>
          <w:u w:val="single"/>
        </w:rPr>
        <w:t>Marx</w:t>
      </w:r>
      <w:r>
        <w:rPr>
          <w:sz w:val="16"/>
          <w:szCs w:val="16"/>
        </w:rPr>
        <w:t xml:space="preserve">, 1962, p. 742). By doing so, he </w:t>
      </w:r>
      <w:r>
        <w:rPr>
          <w:highlight w:val="cyan"/>
          <w:u w:val="single"/>
        </w:rPr>
        <w:t>stresses the historical character of property</w:t>
      </w:r>
      <w:r>
        <w:rPr>
          <w:u w:val="single"/>
        </w:rPr>
        <w:t xml:space="preserve"> and its concrete existence </w:t>
      </w:r>
      <w:r>
        <w:rPr>
          <w:highlight w:val="cyan"/>
          <w:u w:val="single"/>
        </w:rPr>
        <w:t>as a product of constant human struggle over appropriation control,</w:t>
      </w:r>
      <w:r>
        <w:rPr>
          <w:u w:val="single"/>
        </w:rPr>
        <w:t xml:space="preserve"> thus, </w:t>
      </w:r>
      <w:r>
        <w:rPr>
          <w:highlight w:val="cyan"/>
          <w:u w:val="single"/>
        </w:rPr>
        <w:t>by no means representing something natural or deified.</w:t>
      </w:r>
      <w:r>
        <w:rPr>
          <w:sz w:val="16"/>
          <w:szCs w:val="16"/>
        </w:rPr>
        <w:t xml:space="preserve"> “Indeed, the methods of original accumulation are anything but idyllic” (Marx, 1962, p. 742).</w:t>
      </w:r>
    </w:p>
    <w:p w14:paraId="3787030B" w14:textId="77777777" w:rsidR="009D54FF" w:rsidRDefault="009D54FF" w:rsidP="009D54FF">
      <w:r>
        <w:rPr>
          <w:sz w:val="16"/>
          <w:szCs w:val="16"/>
        </w:rPr>
        <w:t xml:space="preserve">If we take a step back, it is obvious that the significant role of accumulation in general was already being perceived by Marx and how it reverberated throughout capitalist relations in the Economic and Philosophic Manuscripts of 1844. </w:t>
      </w:r>
      <w:r>
        <w:rPr>
          <w:u w:val="single"/>
        </w:rPr>
        <w:t>He affirms that while competition would represent the only compelling justification for fostering and maintaining capitalist relations, in reality, multilateral accumulation turns into unilateral accumulation (</w:t>
      </w:r>
      <w:r>
        <w:rPr>
          <w:sz w:val="16"/>
          <w:szCs w:val="16"/>
        </w:rPr>
        <w:t>Marx, 1968, p. 497). As profit cannot be regarded merely at the rate level but, not least importantly, at the level of the mass of capital,</w:t>
      </w:r>
      <w:r>
        <w:rPr>
          <w:u w:val="single"/>
        </w:rPr>
        <w:t xml:space="preserve"> </w:t>
      </w:r>
      <w:r>
        <w:rPr>
          <w:highlight w:val="cyan"/>
          <w:u w:val="single"/>
        </w:rPr>
        <w:t>the accumulation of large capital has an immense advantage over smaller capital. “As capitals multiply, the profits on capitals diminish,</w:t>
      </w:r>
      <w:r>
        <w:rPr>
          <w:u w:val="single"/>
        </w:rPr>
        <w:t xml:space="preserve"> as a result of competition. So the first to suffer is the small capitalist” </w:t>
      </w:r>
      <w:r>
        <w:rPr>
          <w:sz w:val="16"/>
          <w:szCs w:val="16"/>
        </w:rPr>
        <w:t xml:space="preserve">(Marx, 1968, p. 489). These points are discussed at length in the first volume of Capital. The type of </w:t>
      </w:r>
      <w:r>
        <w:rPr>
          <w:highlight w:val="cyan"/>
          <w:u w:val="single"/>
        </w:rPr>
        <w:t>production (of the small capital) disappears, and larger private property expropriates existing private property. This is a</w:t>
      </w:r>
      <w:r>
        <w:rPr>
          <w:u w:val="single"/>
        </w:rPr>
        <w:t xml:space="preserve"> tendency (or l</w:t>
      </w:r>
      <w:r>
        <w:rPr>
          <w:highlight w:val="cyan"/>
          <w:u w:val="single"/>
        </w:rPr>
        <w:t xml:space="preserve">egality) of capitalist production, “the transformation </w:t>
      </w:r>
      <w:r>
        <w:rPr>
          <w:u w:val="single"/>
        </w:rPr>
        <w:t xml:space="preserve">of the individual and fragmented means of production into socially concentrated ones, hence </w:t>
      </w:r>
      <w:r>
        <w:rPr>
          <w:highlight w:val="cyan"/>
          <w:u w:val="single"/>
        </w:rPr>
        <w:t xml:space="preserve">of the </w:t>
      </w:r>
      <w:r>
        <w:rPr>
          <w:u w:val="single"/>
        </w:rPr>
        <w:t>dwarfish</w:t>
      </w:r>
      <w:r>
        <w:rPr>
          <w:highlight w:val="cyan"/>
          <w:u w:val="single"/>
        </w:rPr>
        <w:t xml:space="preserve"> ownership of the many into the mass ownership of the few”</w:t>
      </w:r>
      <w:r>
        <w:rPr>
          <w:sz w:val="16"/>
          <w:szCs w:val="16"/>
          <w:highlight w:val="cyan"/>
        </w:rPr>
        <w:t xml:space="preserve"> </w:t>
      </w:r>
      <w:r>
        <w:rPr>
          <w:sz w:val="16"/>
          <w:szCs w:val="16"/>
        </w:rPr>
        <w:t xml:space="preserve">(Marx, 1962, p. 789). This process characterises the prehistory of capitalist relations, in which small producers and the masses were heavily expropriated. However, as a legality, this process does not halt but rather adapts even further. </w:t>
      </w:r>
      <w:r>
        <w:rPr>
          <w:u w:val="single"/>
        </w:rPr>
        <w:t>Competition demands capital to expropriate capital in an apparently incessant movement of accumulation</w:t>
      </w:r>
      <w:r>
        <w:rPr>
          <w:sz w:val="16"/>
          <w:szCs w:val="16"/>
        </w:rPr>
        <w:t xml:space="preserve"> (Marx, 1962, p. 790). In the Theories of Surplus Value, Marx provides some not unimportant nuances. What does it mean for capitalism to presuppose “general accumulation” (Marx, 1967, p. 483)? To accumulate does not mean converting sums of money into capital. “The conditions for the accumulation of capital, then, are quite the same as for its original production or reproduction in the first place” (Marx, 1967, p. 484). That is, money should buy labour [power], raw materials and machines, the last two to be used by the former in and during industrial processes. Marx stresses that the conditions for the accumulation of capital are the same for both new and existing capital (Marx, 1967, p. 485). However, capital accumulation presupposes not only the accumulation of capital by itself; it is imperative that, throughout this process, a web of interdependence and mutual reinforcement among different spheres of capitalist production be formed. One must attend to the fact that </w:t>
      </w:r>
      <w:r>
        <w:rPr>
          <w:u w:val="single"/>
        </w:rPr>
        <w:t xml:space="preserve">the product of one capitalist is, at the same time, the raw material consumed by other capitals. Thus, not only the division of labour </w:t>
      </w:r>
      <w:r>
        <w:rPr>
          <w:u w:val="single"/>
        </w:rPr>
        <w:lastRenderedPageBreak/>
        <w:t>intensifies with the development of the capitalist mode of production but also the interdependency among a collective capital itself.</w:t>
      </w:r>
      <w:r>
        <w:rPr>
          <w:sz w:val="16"/>
          <w:szCs w:val="16"/>
        </w:rPr>
        <w:t xml:space="preserve"> The contradiction between the private character of appropriation and the vast cooperative, collective, and social character of production increases in the same proportion as capital develops. </w:t>
      </w:r>
      <w:r>
        <w:rPr>
          <w:u w:val="single"/>
        </w:rPr>
        <w:t xml:space="preserve">To sustain this process of constant production and accumulation of capital, “it seems then that </w:t>
      </w:r>
      <w:r>
        <w:rPr>
          <w:highlight w:val="cyan"/>
          <w:u w:val="single"/>
        </w:rPr>
        <w:t>in all spheres a steady surplus production is needed</w:t>
      </w:r>
      <w:r>
        <w:rPr>
          <w:u w:val="single"/>
        </w:rPr>
        <w:t xml:space="preserve"> for accumulation to be [possible]”</w:t>
      </w:r>
      <w:r>
        <w:rPr>
          <w:sz w:val="16"/>
          <w:szCs w:val="16"/>
        </w:rPr>
        <w:t xml:space="preserve"> (Marx, 1967, p. 486).</w:t>
      </w:r>
    </w:p>
    <w:p w14:paraId="518C87B4" w14:textId="77777777" w:rsidR="009D54FF" w:rsidRDefault="009D54FF" w:rsidP="009D54FF">
      <w:pPr>
        <w:rPr>
          <w:sz w:val="16"/>
          <w:szCs w:val="16"/>
        </w:rPr>
      </w:pPr>
      <w:r>
        <w:rPr>
          <w:sz w:val="16"/>
          <w:szCs w:val="16"/>
        </w:rPr>
        <w:t xml:space="preserve">In the Grundrisse, Marx also addresses the issue of the so-called primitive accumulation. According to the German philosopher, the conditions of (living) labour appear in opposition to the subjective living existence as “separated, independent values” as used values different from the worker. “Once this separation is presupposed, the process of production can only produce it anew, reproduce it, and reproduce it on a larger scale” (Marx, 1983b, p. 374). Reproduced are these objective conditions which account for the process of valorisation of capital; this production of wealth represents a “strange subject”, “indifferently and independently opposing the capacities of labour” (Marx, 1983b, p. 374). This process thus accounts for a subject-predicate-inversion, in which these objective conditions acquire a subjective existence in opposition to the living subjects—worker and capitalist. Marx considers first a separation of the subjective existence from the objective conditions of the means of life; second, the objectified labour accumulated from labour, as use-values appear not as means for the reproduction of living labour capacities but “rather to absorb surplus labour” (Marx, 1983b, p. 376); third, exchange relations do not represent an immediate relationship between producers, but rather the mediated exchange between estranged labour; finally, [exchange] value entails an independent existence as an end-in-itself and does not represent an “immediate enjoyment or creation of use-value” (Marx, 1983b, p. 376). Thus, the becoming free of labour—which means free in two senses: neither as an immediate means of production, such as slaves or serfs, nor as owners of the means of production, such as independent farmers—represents a fundamental condition of capitalist production. “The capital relation presupposes the divorce between the workers and the property in the conditions of actualisation of labour” (Marx, 1962, p. 742). Upon the occurrence of these separations, </w:t>
      </w:r>
      <w:r>
        <w:rPr>
          <w:highlight w:val="cyan"/>
          <w:u w:val="single"/>
        </w:rPr>
        <w:t>the process of expropriation and appropriation is not onl</w:t>
      </w:r>
      <w:r>
        <w:rPr>
          <w:u w:val="single"/>
        </w:rPr>
        <w:t xml:space="preserve">y an element </w:t>
      </w:r>
      <w:r>
        <w:rPr>
          <w:highlight w:val="cyan"/>
          <w:u w:val="single"/>
        </w:rPr>
        <w:t>sustained but reproduced within an</w:t>
      </w:r>
      <w:r>
        <w:rPr>
          <w:u w:val="single"/>
        </w:rPr>
        <w:t xml:space="preserve"> incessantly </w:t>
      </w:r>
      <w:r>
        <w:rPr>
          <w:highlight w:val="cyan"/>
          <w:u w:val="single"/>
        </w:rPr>
        <w:t>expansionist logic</w:t>
      </w:r>
      <w:r>
        <w:rPr>
          <w:u w:val="single"/>
        </w:rPr>
        <w:t xml:space="preserve">. </w:t>
      </w:r>
      <w:r>
        <w:rPr>
          <w:sz w:val="16"/>
          <w:szCs w:val="16"/>
        </w:rPr>
        <w:t xml:space="preserve">The so-called previous or primitive </w:t>
      </w:r>
      <w:r>
        <w:rPr>
          <w:u w:val="single"/>
        </w:rPr>
        <w:t>accumulation is a built-in feature of capitalist logic; it separates producers from the means of production—which are historically determined and change according to concrete material and subjective conditions.</w:t>
      </w:r>
      <w:r>
        <w:rPr>
          <w:sz w:val="16"/>
          <w:szCs w:val="16"/>
        </w:rPr>
        <w:t xml:space="preserve"> These notions are similarly reinforced in Value, Price and Profit. The legality of this contradiction between private appropriation of the means of doing and the increasingly social character of production tendentially surges within the reproduction process “until a new and thorough overturning of the mode of production overturns it again and restores the original unity in a new historical form” (Marx &amp; Engels, 1962, p. 131).</w:t>
      </w:r>
    </w:p>
    <w:p w14:paraId="173ED28B" w14:textId="77777777" w:rsidR="009D54FF" w:rsidRDefault="009D54FF" w:rsidP="009D54FF">
      <w:pPr>
        <w:rPr>
          <w:u w:val="single"/>
        </w:rPr>
      </w:pPr>
      <w:r>
        <w:rPr>
          <w:sz w:val="16"/>
          <w:szCs w:val="16"/>
        </w:rPr>
        <w:t xml:space="preserve">As the accumulation process swells and consequently metamorphoses—since the composition of capital and ownership changes—banking capital plays an indispensable role in securing the flow of this process. This particular form of capital has the existential advantage of being virtually rootless, as its reproduction of capital renders superfluous the immediate first metamorphosis of capital in commodities through production, skipping directly to the second in which the appropriation of surplus-value enables the expansion of capital. However, to avoid a zero-sum game, it presupposes an ongoing real economy to expropriate and appropriate from. </w:t>
      </w:r>
      <w:r>
        <w:rPr>
          <w:u w:val="single"/>
        </w:rPr>
        <w:t xml:space="preserve">Lenin sagaciously perceived this movement in which banking capital merges with industrial capital, thus becoming financial capital </w:t>
      </w:r>
      <w:r>
        <w:rPr>
          <w:sz w:val="16"/>
          <w:szCs w:val="16"/>
        </w:rPr>
        <w:t xml:space="preserve">(Lenin, 1971, p. 230). Furthermore, this </w:t>
      </w:r>
      <w:r>
        <w:rPr>
          <w:u w:val="single"/>
        </w:rPr>
        <w:t>financial capital—which presupposes the state to secure and legitimate itself as private property—becomes ubiquitous and further metamorphoses with the capitalist state. Lenin calls this process imperialism.</w:t>
      </w:r>
    </w:p>
    <w:p w14:paraId="601FE347" w14:textId="77777777" w:rsidR="009D54FF" w:rsidRDefault="009D54FF" w:rsidP="009D54FF">
      <w:r>
        <w:rPr>
          <w:sz w:val="16"/>
          <w:szCs w:val="16"/>
        </w:rPr>
        <w:t xml:space="preserve">It is, however, vital to distinguish between imperialist capitalism and pre-capitalist imperialism. While “classic” imperialism has a centre, a particular locality from which it unfolds, </w:t>
      </w:r>
      <w:r>
        <w:rPr>
          <w:u w:val="single"/>
        </w:rPr>
        <w:t>capitalist imperialism is a much broader and more complex social relation in which different centres (nation-states) are intertwined and operated in a subordinated fashion to capital, which knows no bounds and constantly expands outwards as well as inwards</w:t>
      </w:r>
      <w:r>
        <w:rPr>
          <w:sz w:val="16"/>
          <w:szCs w:val="16"/>
        </w:rPr>
        <w:t xml:space="preserve"> (Hobson, 1902; Lenin, 1971; Rodney, 2018). It goes without saying that this process is not free from contradictions because while capital accumulation and appropriation know no national borders, its legitimation requires many national and international institutions which, as sine qua non, are located within national borders. John Atkinson Hobson’s study—which inspired Lenin’s own analysis—claimed that imperialism “is a constant menace to peace, by furnishing continual temptations to further aggression upon lands occupied by lower races”; furthermore, it consumes “physical and moral resources of the nations” within a mortifying logic of militarism (Hobson, 1902, p. 160).</w:t>
      </w:r>
    </w:p>
    <w:p w14:paraId="425F1141" w14:textId="77777777" w:rsidR="009D54FF" w:rsidRDefault="009D54FF" w:rsidP="009D54FF">
      <w:r>
        <w:rPr>
          <w:sz w:val="16"/>
          <w:szCs w:val="16"/>
        </w:rPr>
        <w:t>The logic of imperialism driven by finance capitalism was extraordinarily grasped by Marx himself, who probably could not have seen more than the faintest concrete emergence of this capitalist legality. The contradictions described above—in which capital expropriates capital only to engulf it in a process of further primitive accumulation—culminate in finance capitalism, in which a complete separation between ownership and management takes place. This contradiction “establishes the monopoly in certain spheres and, therefore, challenges state interference. It reproduces a new financial aristocracy, a new breed of parasites in the shape of project makers, founders and merely nominal directors; a whole system of swindling and fraud with regard to incorporation, share issue and share dealing”; with this, Marx unveils a capitalist legality of internal contradiction, in which capitalist development antagonises capitalism’s own ontological basis: “it is private production without the control of private property” (Marx, 1964, p. 454).</w:t>
      </w:r>
    </w:p>
    <w:p w14:paraId="5425CB1F" w14:textId="77777777" w:rsidR="009D54FF" w:rsidRDefault="009D54FF" w:rsidP="009D54FF">
      <w:r>
        <w:rPr>
          <w:sz w:val="16"/>
          <w:szCs w:val="16"/>
        </w:rPr>
        <w:lastRenderedPageBreak/>
        <w:t>Almost one hundred years after Lenin’s analysis, despite any critique it may deserve, Thomas Piketty’s research has both the merit of having “reopened” the discussion about such capitalist accumulation and concentration4 and of having shown that this is a broad historical and geographical phenomenon (Piketty, 2015). After the 2008 crisis, the roles of banks and the so-called unfettered capitalism5 have increasingly become subjects of critiques—most of them simply moral criticisms. Matthew C. Klein and Michael Pettis reinforce Hobson’s sentiment of menace arising from the upsurge in inequalities (Klein &amp; Pettis, 2020). While organisations such as OXFAM, World Inequality Lab, and Institute for Policy Studies (Chancel et al., 2022; Christensen et al., 2023; Collins et al., 2020), among many others, emphasise the problem of inequality from a perspective of bourgeois enlightenment, they nevertheless do not detune from the rhymes of the financial sector. Mariana Mazzucato notes that in 2014, the CEO of Blackrock—an asset manager with over 10 trillion dollars in assets under its management (Brush &amp; Wittenberg, 2022)—expressed concern about the excessive profit distribution of the S&amp;P 500 companies (Mazzucato, 2018).</w:t>
      </w:r>
    </w:p>
    <w:p w14:paraId="48EE3C4D" w14:textId="77777777" w:rsidR="009D54FF" w:rsidRDefault="009D54FF" w:rsidP="009D54FF">
      <w:pPr>
        <w:rPr>
          <w:sz w:val="16"/>
          <w:szCs w:val="16"/>
        </w:rPr>
      </w:pPr>
      <w:r>
        <w:rPr>
          <w:sz w:val="16"/>
          <w:szCs w:val="16"/>
        </w:rPr>
        <w:t xml:space="preserve">Blackrock is no exception in realising that </w:t>
      </w:r>
      <w:r>
        <w:rPr>
          <w:u w:val="single"/>
        </w:rPr>
        <w:t>profit extraction requires the subsistence and maintenance of the labour class or the so-called deplorables</w:t>
      </w:r>
      <w:r>
        <w:rPr>
          <w:sz w:val="16"/>
          <w:szCs w:val="16"/>
        </w:rPr>
        <w:t xml:space="preserve"> (Roberts, 2021). In its Equity Strategy, the Citigroup was blatantly clear: “</w:t>
      </w:r>
      <w:r>
        <w:rPr>
          <w:highlight w:val="cyan"/>
          <w:u w:val="single"/>
        </w:rPr>
        <w:t>The World is dividing into two blocs</w:t>
      </w:r>
      <w:r>
        <w:rPr>
          <w:u w:val="single"/>
        </w:rPr>
        <w:t>—the Plutonomy and the rest”</w:t>
      </w:r>
      <w:r>
        <w:rPr>
          <w:sz w:val="16"/>
          <w:szCs w:val="16"/>
        </w:rPr>
        <w:t xml:space="preserve"> (Kapur et al., 2005). In other words, there is </w:t>
      </w:r>
      <w:r>
        <w:rPr>
          <w:u w:val="single"/>
        </w:rPr>
        <w:t xml:space="preserve">the rule of </w:t>
      </w:r>
      <w:r>
        <w:rPr>
          <w:highlight w:val="cyan"/>
          <w:u w:val="single"/>
        </w:rPr>
        <w:t xml:space="preserve">the rich and the rest. </w:t>
      </w:r>
      <w:r>
        <w:rPr>
          <w:u w:val="single"/>
        </w:rPr>
        <w:t xml:space="preserve">The greatest global “Plutonomy”, the United States, is ruled by the wealthy—the capitalist elite—who represent only a tiny fraction of society, </w:t>
      </w:r>
      <w:r>
        <w:rPr>
          <w:sz w:val="16"/>
          <w:szCs w:val="16"/>
        </w:rPr>
        <w:t>which is composed of much more complex and vast elements.</w:t>
      </w:r>
      <w:r>
        <w:rPr>
          <w:u w:val="single"/>
        </w:rPr>
        <w:t xml:space="preserve"> </w:t>
      </w:r>
      <w:r>
        <w:rPr>
          <w:highlight w:val="cyan"/>
          <w:u w:val="single"/>
        </w:rPr>
        <w:t>Capitalist concentration is pushing society towards deteriorating living conditions</w:t>
      </w:r>
      <w:r>
        <w:rPr>
          <w:u w:val="single"/>
        </w:rPr>
        <w:t>.</w:t>
      </w:r>
      <w:r>
        <w:rPr>
          <w:sz w:val="16"/>
          <w:szCs w:val="16"/>
        </w:rPr>
        <w:t xml:space="preserve"> For instance, while the San Francisco Bay Area accounts for one of the country’s wealthiest parts, poverty is nonetheless soaring. </w:t>
      </w:r>
      <w:r>
        <w:rPr>
          <w:u w:val="single"/>
        </w:rPr>
        <w:t xml:space="preserve">The combination of being “underpaid” and skyrocketing housing prices creates </w:t>
      </w:r>
      <w:r>
        <w:rPr>
          <w:highlight w:val="cyan"/>
          <w:u w:val="single"/>
        </w:rPr>
        <w:t>a mass of poor people</w:t>
      </w:r>
      <w:r>
        <w:rPr>
          <w:u w:val="single"/>
        </w:rPr>
        <w:t xml:space="preserve"> being </w:t>
      </w:r>
      <w:r>
        <w:rPr>
          <w:highlight w:val="cyan"/>
          <w:u w:val="single"/>
        </w:rPr>
        <w:t xml:space="preserve">pushed to live on the streets </w:t>
      </w:r>
      <w:r>
        <w:rPr>
          <w:sz w:val="16"/>
          <w:szCs w:val="16"/>
        </w:rPr>
        <w:t xml:space="preserve">(Walker, 2018). However, </w:t>
      </w:r>
      <w:r>
        <w:rPr>
          <w:u w:val="single"/>
        </w:rPr>
        <w:t xml:space="preserve">this problem is </w:t>
      </w:r>
      <w:r>
        <w:rPr>
          <w:sz w:val="16"/>
          <w:szCs w:val="16"/>
        </w:rPr>
        <w:t xml:space="preserve">not exclusive to the San Francisco Bay Area but </w:t>
      </w:r>
      <w:r>
        <w:rPr>
          <w:u w:val="single"/>
        </w:rPr>
        <w:t>i</w:t>
      </w:r>
      <w:r>
        <w:rPr>
          <w:highlight w:val="cyan"/>
          <w:u w:val="single"/>
        </w:rPr>
        <w:t xml:space="preserve">s becoming systemic in the United States. People can hardly survive </w:t>
      </w:r>
      <w:r>
        <w:rPr>
          <w:u w:val="single"/>
        </w:rPr>
        <w:t xml:space="preserve">and are living from paycheck to paycheck </w:t>
      </w:r>
      <w:r>
        <w:rPr>
          <w:sz w:val="16"/>
          <w:szCs w:val="16"/>
        </w:rPr>
        <w:t xml:space="preserve">(Pfeffer, 2018). Meanwhile, </w:t>
      </w:r>
      <w:r>
        <w:rPr>
          <w:highlight w:val="cyan"/>
          <w:u w:val="single"/>
        </w:rPr>
        <w:t>while US</w:t>
      </w:r>
      <w:r>
        <w:rPr>
          <w:u w:val="single"/>
        </w:rPr>
        <w:t xml:space="preserve">-American </w:t>
      </w:r>
      <w:r>
        <w:rPr>
          <w:highlight w:val="cyan"/>
          <w:u w:val="single"/>
        </w:rPr>
        <w:t>society seems to implode</w:t>
      </w:r>
      <w:r>
        <w:rPr>
          <w:u w:val="single"/>
        </w:rPr>
        <w:t xml:space="preserve"> slowly, </w:t>
      </w:r>
      <w:r>
        <w:rPr>
          <w:highlight w:val="cyan"/>
          <w:u w:val="single"/>
        </w:rPr>
        <w:t xml:space="preserve">the spectacle distracts </w:t>
      </w:r>
      <w:r>
        <w:rPr>
          <w:u w:val="single"/>
        </w:rPr>
        <w:t xml:space="preserve">any politicised critical mass of </w:t>
      </w:r>
      <w:r>
        <w:rPr>
          <w:highlight w:val="cyan"/>
          <w:u w:val="single"/>
        </w:rPr>
        <w:t>people from</w:t>
      </w:r>
      <w:r>
        <w:rPr>
          <w:u w:val="single"/>
        </w:rPr>
        <w:t xml:space="preserve"> being able to take responsibility for changing and </w:t>
      </w:r>
      <w:r>
        <w:rPr>
          <w:highlight w:val="cyan"/>
          <w:u w:val="single"/>
        </w:rPr>
        <w:t>creating new social relations</w:t>
      </w:r>
      <w:r>
        <w:rPr>
          <w:u w:val="single"/>
        </w:rPr>
        <w:t xml:space="preserve"> to avoid total social anomy </w:t>
      </w:r>
      <w:r>
        <w:rPr>
          <w:sz w:val="16"/>
          <w:szCs w:val="16"/>
        </w:rPr>
        <w:t>(Hedges, 2018).</w:t>
      </w:r>
    </w:p>
    <w:p w14:paraId="5E682559" w14:textId="731266E1" w:rsidR="00247FC0" w:rsidRDefault="00247FC0" w:rsidP="00247FC0">
      <w:pPr>
        <w:pStyle w:val="Heading3"/>
        <w:rPr>
          <w:rFonts w:asciiTheme="minorHAnsi" w:hAnsiTheme="minorHAnsi" w:cstheme="minorHAnsi"/>
        </w:rPr>
      </w:pPr>
      <w:r>
        <w:rPr>
          <w:rFonts w:asciiTheme="minorHAnsi" w:hAnsiTheme="minorHAnsi" w:cstheme="minorHAnsi"/>
        </w:rPr>
        <w:lastRenderedPageBreak/>
        <w:t>AT: Capitalism Good---Green Tech---2NC</w:t>
      </w:r>
    </w:p>
    <w:p w14:paraId="5E5DCD55" w14:textId="77777777" w:rsidR="00247FC0" w:rsidRDefault="00247FC0" w:rsidP="00247FC0">
      <w:pPr>
        <w:pStyle w:val="Heading4"/>
      </w:pPr>
      <w:r>
        <w:t xml:space="preserve">Tech fixes are a short-term delaying tactic to ensure fossil-fuel profits for as long as possible---only anti-capitalist transformation of society can avoid business as usual. </w:t>
      </w:r>
    </w:p>
    <w:p w14:paraId="4F9B1C28" w14:textId="77777777" w:rsidR="00247FC0" w:rsidRPr="0053367B" w:rsidRDefault="00247FC0" w:rsidP="00247FC0">
      <w:r>
        <w:rPr>
          <w:rStyle w:val="Style13ptBold"/>
        </w:rPr>
        <w:t>Black ‘21</w:t>
      </w:r>
      <w:r w:rsidRPr="000556D9">
        <w:rPr>
          <w:rStyle w:val="Style13ptBold"/>
        </w:rPr>
        <w:t xml:space="preserve"> </w:t>
      </w:r>
      <w:r>
        <w:t xml:space="preserve">[Emma; 5/23/21; writer for Red Flag; "Capitalism’s fake solutions to the climate crisis," </w:t>
      </w:r>
      <w:hyperlink r:id="rId53" w:history="1">
        <w:r w:rsidRPr="005F0D76">
          <w:rPr>
            <w:rStyle w:val="Hyperlink"/>
          </w:rPr>
          <w:t>https://redflag.org.au/article/capitalisms-fake-solutions-climate-crisis/</w:t>
        </w:r>
      </w:hyperlink>
      <w:r>
        <w:t>]</w:t>
      </w:r>
    </w:p>
    <w:p w14:paraId="0C94020D" w14:textId="77777777" w:rsidR="00247FC0" w:rsidRPr="00C949E3" w:rsidRDefault="00247FC0" w:rsidP="00247FC0">
      <w:pPr>
        <w:rPr>
          <w:sz w:val="16"/>
        </w:rPr>
      </w:pPr>
      <w:r w:rsidRPr="00D31141">
        <w:rPr>
          <w:rStyle w:val="StyleUnderline"/>
        </w:rPr>
        <w:t>“Net zero by 2050”</w:t>
      </w:r>
      <w:r w:rsidRPr="00C949E3">
        <w:rPr>
          <w:sz w:val="16"/>
        </w:rPr>
        <w:t xml:space="preserve"> (or 2060 in China’s case) </w:t>
      </w:r>
      <w:r w:rsidRPr="00D31141">
        <w:rPr>
          <w:rStyle w:val="StyleUnderline"/>
        </w:rPr>
        <w:t xml:space="preserve">has become the new mainstream </w:t>
      </w:r>
      <w:r w:rsidRPr="00D31141">
        <w:rPr>
          <w:rStyle w:val="Emphasis"/>
        </w:rPr>
        <w:t>political mantra</w:t>
      </w:r>
      <w:r w:rsidRPr="00D31141">
        <w:rPr>
          <w:rStyle w:val="StyleUnderline"/>
        </w:rPr>
        <w:t xml:space="preserve"> on </w:t>
      </w:r>
      <w:r w:rsidRPr="00D31141">
        <w:rPr>
          <w:rStyle w:val="Emphasis"/>
        </w:rPr>
        <w:t>climate change</w:t>
      </w:r>
      <w:r w:rsidRPr="00D31141">
        <w:rPr>
          <w:rStyle w:val="StyleUnderline"/>
        </w:rPr>
        <w:t>. However, this</w:t>
      </w:r>
      <w:r w:rsidRPr="00C949E3">
        <w:rPr>
          <w:sz w:val="16"/>
        </w:rPr>
        <w:t xml:space="preserve"> ambitious-sounding, yet </w:t>
      </w:r>
      <w:r w:rsidRPr="00D31141">
        <w:rPr>
          <w:rStyle w:val="StyleUnderline"/>
        </w:rPr>
        <w:t xml:space="preserve">still </w:t>
      </w:r>
      <w:r w:rsidRPr="00D31141">
        <w:rPr>
          <w:rStyle w:val="Emphasis"/>
        </w:rPr>
        <w:t>far from adequate</w:t>
      </w:r>
      <w:r w:rsidRPr="00D31141">
        <w:rPr>
          <w:rStyle w:val="StyleUnderline"/>
        </w:rPr>
        <w:t xml:space="preserve">, goal is premised on a series of </w:t>
      </w:r>
      <w:r w:rsidRPr="00D31141">
        <w:rPr>
          <w:rStyle w:val="Emphasis"/>
        </w:rPr>
        <w:t>new technologies</w:t>
      </w:r>
      <w:r w:rsidRPr="00D31141">
        <w:rPr>
          <w:rStyle w:val="StyleUnderline"/>
        </w:rPr>
        <w:t xml:space="preserve"> that </w:t>
      </w:r>
      <w:r w:rsidRPr="00D31141">
        <w:rPr>
          <w:rStyle w:val="Emphasis"/>
        </w:rPr>
        <w:t>remain untested</w:t>
      </w:r>
      <w:r w:rsidRPr="00D31141">
        <w:rPr>
          <w:rStyle w:val="StyleUnderline"/>
        </w:rPr>
        <w:t xml:space="preserve"> at best and </w:t>
      </w:r>
      <w:r w:rsidRPr="00D31141">
        <w:rPr>
          <w:rStyle w:val="Emphasis"/>
        </w:rPr>
        <w:t>completely hypothetical</w:t>
      </w:r>
      <w:r w:rsidRPr="00D31141">
        <w:rPr>
          <w:rStyle w:val="StyleUnderline"/>
        </w:rPr>
        <w:t xml:space="preserve"> at worst</w:t>
      </w:r>
      <w:r w:rsidRPr="00C949E3">
        <w:rPr>
          <w:sz w:val="16"/>
        </w:rPr>
        <w:t>.</w:t>
      </w:r>
    </w:p>
    <w:p w14:paraId="251F6632" w14:textId="77777777" w:rsidR="00247FC0" w:rsidRPr="0073602C" w:rsidRDefault="00247FC0" w:rsidP="00247FC0">
      <w:pPr>
        <w:rPr>
          <w:rStyle w:val="StyleUnderline"/>
        </w:rPr>
      </w:pPr>
      <w:r w:rsidRPr="0073602C">
        <w:rPr>
          <w:rStyle w:val="StyleUnderline"/>
        </w:rPr>
        <w:t>The name dropping of an array of</w:t>
      </w:r>
      <w:r w:rsidRPr="00C949E3">
        <w:rPr>
          <w:sz w:val="16"/>
        </w:rPr>
        <w:t xml:space="preserve"> these </w:t>
      </w:r>
      <w:r w:rsidRPr="0073602C">
        <w:rPr>
          <w:rStyle w:val="StyleUnderline"/>
        </w:rPr>
        <w:t>high-tech “solutions”</w:t>
      </w:r>
      <w:r w:rsidRPr="00C949E3">
        <w:rPr>
          <w:sz w:val="16"/>
        </w:rPr>
        <w:t xml:space="preserve"> to the climate crisis </w:t>
      </w:r>
      <w:r w:rsidRPr="0073602C">
        <w:rPr>
          <w:rStyle w:val="StyleUnderline"/>
        </w:rPr>
        <w:t>was a feature of</w:t>
      </w:r>
      <w:r w:rsidRPr="00C949E3">
        <w:rPr>
          <w:sz w:val="16"/>
        </w:rPr>
        <w:t xml:space="preserve"> US President Joe </w:t>
      </w:r>
      <w:r w:rsidRPr="0073602C">
        <w:rPr>
          <w:rStyle w:val="StyleUnderline"/>
        </w:rPr>
        <w:t>Biden’s Earth Day summit</w:t>
      </w:r>
      <w:r w:rsidRPr="00C949E3">
        <w:rPr>
          <w:sz w:val="16"/>
        </w:rPr>
        <w:t xml:space="preserve"> in April. </w:t>
      </w:r>
      <w:r w:rsidRPr="0073602C">
        <w:rPr>
          <w:rStyle w:val="StyleUnderline"/>
        </w:rPr>
        <w:t>Among those</w:t>
      </w:r>
      <w:r w:rsidRPr="00C949E3">
        <w:rPr>
          <w:sz w:val="16"/>
        </w:rPr>
        <w:t xml:space="preserve"> in which Biden has promised to invest US$35 billion as part of his proposed American Jobs Plan </w:t>
      </w:r>
      <w:r w:rsidRPr="0073602C">
        <w:rPr>
          <w:rStyle w:val="StyleUnderline"/>
        </w:rPr>
        <w:t xml:space="preserve">are </w:t>
      </w:r>
      <w:r w:rsidRPr="0073602C">
        <w:rPr>
          <w:rStyle w:val="Emphasis"/>
        </w:rPr>
        <w:t>c</w:t>
      </w:r>
      <w:r w:rsidRPr="0073602C">
        <w:rPr>
          <w:rStyle w:val="StyleUnderline"/>
        </w:rPr>
        <w:t xml:space="preserve">arbon </w:t>
      </w:r>
      <w:r w:rsidRPr="0073602C">
        <w:rPr>
          <w:rStyle w:val="Emphasis"/>
        </w:rPr>
        <w:t>c</w:t>
      </w:r>
      <w:r w:rsidRPr="0073602C">
        <w:rPr>
          <w:rStyle w:val="StyleUnderline"/>
        </w:rPr>
        <w:t xml:space="preserve">apture and </w:t>
      </w:r>
      <w:r w:rsidRPr="0073602C">
        <w:rPr>
          <w:rStyle w:val="Emphasis"/>
        </w:rPr>
        <w:t>s</w:t>
      </w:r>
      <w:r w:rsidRPr="0073602C">
        <w:rPr>
          <w:rStyle w:val="StyleUnderline"/>
        </w:rPr>
        <w:t xml:space="preserve">torage, </w:t>
      </w:r>
      <w:r w:rsidRPr="0073602C">
        <w:rPr>
          <w:rStyle w:val="Emphasis"/>
        </w:rPr>
        <w:t>hydrogen</w:t>
      </w:r>
      <w:r w:rsidRPr="0073602C">
        <w:rPr>
          <w:rStyle w:val="StyleUnderline"/>
        </w:rPr>
        <w:t xml:space="preserve">, </w:t>
      </w:r>
      <w:r w:rsidRPr="0073602C">
        <w:rPr>
          <w:rStyle w:val="Emphasis"/>
        </w:rPr>
        <w:t>nuclear</w:t>
      </w:r>
      <w:r w:rsidRPr="0073602C">
        <w:rPr>
          <w:rStyle w:val="StyleUnderline"/>
        </w:rPr>
        <w:t xml:space="preserve">, floating </w:t>
      </w:r>
      <w:r w:rsidRPr="0073602C">
        <w:rPr>
          <w:rStyle w:val="Emphasis"/>
        </w:rPr>
        <w:t>offshore wind</w:t>
      </w:r>
      <w:r w:rsidRPr="0073602C">
        <w:rPr>
          <w:rStyle w:val="StyleUnderline"/>
        </w:rPr>
        <w:t xml:space="preserve">, </w:t>
      </w:r>
      <w:r w:rsidRPr="0073602C">
        <w:rPr>
          <w:rStyle w:val="Emphasis"/>
        </w:rPr>
        <w:t>biofuels</w:t>
      </w:r>
      <w:r w:rsidRPr="0073602C">
        <w:rPr>
          <w:rStyle w:val="StyleUnderline"/>
        </w:rPr>
        <w:t xml:space="preserve"> and </w:t>
      </w:r>
      <w:r w:rsidRPr="0073602C">
        <w:rPr>
          <w:rStyle w:val="Emphasis"/>
        </w:rPr>
        <w:t>e</w:t>
      </w:r>
      <w:r w:rsidRPr="0073602C">
        <w:rPr>
          <w:rStyle w:val="StyleUnderline"/>
        </w:rPr>
        <w:t xml:space="preserve">lectric </w:t>
      </w:r>
      <w:r w:rsidRPr="0073602C">
        <w:rPr>
          <w:rStyle w:val="Emphasis"/>
        </w:rPr>
        <w:t>v</w:t>
      </w:r>
      <w:r w:rsidRPr="0073602C">
        <w:rPr>
          <w:rStyle w:val="StyleUnderline"/>
        </w:rPr>
        <w:t xml:space="preserve">ehicles. </w:t>
      </w:r>
    </w:p>
    <w:p w14:paraId="40A04BDA" w14:textId="77777777" w:rsidR="00247FC0" w:rsidRPr="00C949E3" w:rsidRDefault="00247FC0" w:rsidP="00247FC0">
      <w:pPr>
        <w:rPr>
          <w:sz w:val="16"/>
        </w:rPr>
      </w:pPr>
      <w:r w:rsidRPr="00C949E3">
        <w:rPr>
          <w:sz w:val="16"/>
        </w:rPr>
        <w:t xml:space="preserve">While the disappearance of the outright climate denialism of the Trump era might seem cause for celebration, </w:t>
      </w:r>
      <w:r w:rsidRPr="0073602C">
        <w:rPr>
          <w:rStyle w:val="StyleUnderline"/>
        </w:rPr>
        <w:t>the new trend for spruiking the magical power of technology to solve</w:t>
      </w:r>
      <w:r w:rsidRPr="00C949E3">
        <w:rPr>
          <w:sz w:val="16"/>
        </w:rPr>
        <w:t xml:space="preserve"> the </w:t>
      </w:r>
      <w:r w:rsidRPr="0073602C">
        <w:rPr>
          <w:rStyle w:val="StyleUnderline"/>
        </w:rPr>
        <w:t xml:space="preserve">climate crisis is cause for </w:t>
      </w:r>
      <w:r w:rsidRPr="0073602C">
        <w:rPr>
          <w:rStyle w:val="Emphasis"/>
        </w:rPr>
        <w:t>serious concern</w:t>
      </w:r>
      <w:r w:rsidRPr="00C949E3">
        <w:rPr>
          <w:sz w:val="16"/>
        </w:rPr>
        <w:t xml:space="preserve">. When you look beyond the headline-grabbing announcements of increased long-term ambition, </w:t>
      </w:r>
      <w:r w:rsidRPr="0073602C">
        <w:rPr>
          <w:rStyle w:val="StyleUnderline"/>
        </w:rPr>
        <w:t xml:space="preserve">the Earth Day summit amounted to little more than another case of </w:t>
      </w:r>
      <w:r w:rsidRPr="0073602C">
        <w:rPr>
          <w:rStyle w:val="Emphasis"/>
        </w:rPr>
        <w:t>government greenwashing</w:t>
      </w:r>
      <w:r w:rsidRPr="0073602C">
        <w:rPr>
          <w:rStyle w:val="StyleUnderline"/>
        </w:rPr>
        <w:t xml:space="preserve"> of the </w:t>
      </w:r>
      <w:r w:rsidRPr="0073602C">
        <w:rPr>
          <w:rStyle w:val="Emphasis"/>
        </w:rPr>
        <w:t>business as usual</w:t>
      </w:r>
      <w:r w:rsidRPr="0073602C">
        <w:rPr>
          <w:rStyle w:val="StyleUnderline"/>
        </w:rPr>
        <w:t xml:space="preserve"> of fossil-fuelled capitalism</w:t>
      </w:r>
      <w:r w:rsidRPr="00C949E3">
        <w:rPr>
          <w:sz w:val="16"/>
        </w:rPr>
        <w:t xml:space="preserve">. </w:t>
      </w:r>
    </w:p>
    <w:p w14:paraId="608AD32B" w14:textId="77777777" w:rsidR="00247FC0" w:rsidRPr="00C949E3" w:rsidRDefault="00247FC0" w:rsidP="00247FC0">
      <w:pPr>
        <w:rPr>
          <w:sz w:val="16"/>
        </w:rPr>
      </w:pPr>
      <w:r w:rsidRPr="00C949E3">
        <w:rPr>
          <w:sz w:val="16"/>
        </w:rPr>
        <w:t xml:space="preserve">Instead of detailing the changes to be made in the here and now to reduce emissions, </w:t>
      </w:r>
      <w:r w:rsidRPr="00926475">
        <w:rPr>
          <w:rStyle w:val="StyleUnderline"/>
        </w:rPr>
        <w:t xml:space="preserve">Biden and other world leaders instead promoted </w:t>
      </w:r>
      <w:r w:rsidRPr="00926475">
        <w:rPr>
          <w:rStyle w:val="Emphasis"/>
        </w:rPr>
        <w:t>faith</w:t>
      </w:r>
      <w:r w:rsidRPr="00926475">
        <w:rPr>
          <w:rStyle w:val="StyleUnderline"/>
        </w:rPr>
        <w:t xml:space="preserve"> in the capacity of </w:t>
      </w:r>
      <w:r w:rsidRPr="00926475">
        <w:rPr>
          <w:rStyle w:val="Emphasis"/>
        </w:rPr>
        <w:t>science</w:t>
      </w:r>
      <w:r w:rsidRPr="00926475">
        <w:rPr>
          <w:rStyle w:val="StyleUnderline"/>
        </w:rPr>
        <w:t xml:space="preserve"> and </w:t>
      </w:r>
      <w:r w:rsidRPr="00926475">
        <w:rPr>
          <w:rStyle w:val="Emphasis"/>
        </w:rPr>
        <w:t>technology</w:t>
      </w:r>
      <w:r w:rsidRPr="00926475">
        <w:rPr>
          <w:rStyle w:val="StyleUnderline"/>
        </w:rPr>
        <w:t xml:space="preserve"> to come to the </w:t>
      </w:r>
      <w:r w:rsidRPr="00926475">
        <w:rPr>
          <w:rStyle w:val="Emphasis"/>
        </w:rPr>
        <w:t>rescue</w:t>
      </w:r>
      <w:r w:rsidRPr="00926475">
        <w:rPr>
          <w:rStyle w:val="StyleUnderline"/>
        </w:rPr>
        <w:t xml:space="preserve"> at an </w:t>
      </w:r>
      <w:r w:rsidRPr="00926475">
        <w:rPr>
          <w:rStyle w:val="Emphasis"/>
        </w:rPr>
        <w:t>indeterminate point</w:t>
      </w:r>
      <w:r w:rsidRPr="00C949E3">
        <w:rPr>
          <w:sz w:val="16"/>
        </w:rPr>
        <w:t xml:space="preserve"> in the future. </w:t>
      </w:r>
    </w:p>
    <w:p w14:paraId="48D404D1" w14:textId="77777777" w:rsidR="00247FC0" w:rsidRPr="00C949E3" w:rsidRDefault="00247FC0" w:rsidP="00247FC0">
      <w:pPr>
        <w:rPr>
          <w:sz w:val="16"/>
        </w:rPr>
      </w:pPr>
      <w:r w:rsidRPr="00C949E3">
        <w:rPr>
          <w:sz w:val="16"/>
        </w:rPr>
        <w:t xml:space="preserve">Australian Prime Minister Scott Morrison was among them. While the media highlighted the supposed gulf between a progressive, “green” Biden and the conservative, fossil-fuel-loving Morrison, they both promoted the same faith in the powers of technology. Like Biden, Morrison has vowed to invest tens of billions of dollars in developing carbon capture and storage technologies, “clean” hydrogen, “blue” carbon and “green” steel—among other colourful innovations. </w:t>
      </w:r>
    </w:p>
    <w:p w14:paraId="08C9AADC" w14:textId="77777777" w:rsidR="00247FC0" w:rsidRPr="00C949E3" w:rsidRDefault="00247FC0" w:rsidP="00247FC0">
      <w:pPr>
        <w:rPr>
          <w:sz w:val="16"/>
        </w:rPr>
      </w:pPr>
      <w:r w:rsidRPr="00C949E3">
        <w:rPr>
          <w:sz w:val="16"/>
        </w:rPr>
        <w:t xml:space="preserve">In May’s federal budget, the Coalition allocated more than half a billion dollars to developing the first two of these technologies—$263.7 million for carbon capture and storage (CCS) and $275.5 million for “clean” hydrogen. </w:t>
      </w:r>
    </w:p>
    <w:p w14:paraId="3BAC60BC" w14:textId="77777777" w:rsidR="00247FC0" w:rsidRPr="00C949E3" w:rsidRDefault="00247FC0" w:rsidP="00247FC0">
      <w:pPr>
        <w:rPr>
          <w:sz w:val="16"/>
        </w:rPr>
      </w:pPr>
      <w:r w:rsidRPr="00C949E3">
        <w:rPr>
          <w:sz w:val="16"/>
        </w:rPr>
        <w:t xml:space="preserve">CCS mostly involves capturing C02 emissions at their source—in mines, power stations and so on—and pumping them deep underground (so the theory goes) to be permanently stored in appropriately porous and stable rock formations. But despite politicians and business leaders spruiking </w:t>
      </w:r>
      <w:r w:rsidRPr="00926475">
        <w:rPr>
          <w:rStyle w:val="Emphasis"/>
        </w:rPr>
        <w:t>CCS</w:t>
      </w:r>
      <w:r w:rsidRPr="00C949E3">
        <w:rPr>
          <w:sz w:val="16"/>
        </w:rPr>
        <w:t xml:space="preserve"> as an easy fix for the climate crisis for decades, it </w:t>
      </w:r>
      <w:r w:rsidRPr="00926475">
        <w:rPr>
          <w:rStyle w:val="StyleUnderline"/>
        </w:rPr>
        <w:t xml:space="preserve">has </w:t>
      </w:r>
      <w:r w:rsidRPr="00926475">
        <w:rPr>
          <w:rStyle w:val="Emphasis"/>
        </w:rPr>
        <w:t>never been shown to work</w:t>
      </w:r>
      <w:r w:rsidRPr="00926475">
        <w:rPr>
          <w:rStyle w:val="StyleUnderline"/>
        </w:rPr>
        <w:t xml:space="preserve"> on anything near the </w:t>
      </w:r>
      <w:r w:rsidRPr="00926475">
        <w:rPr>
          <w:rStyle w:val="Emphasis"/>
        </w:rPr>
        <w:t>scale required</w:t>
      </w:r>
      <w:r w:rsidRPr="00C949E3">
        <w:rPr>
          <w:sz w:val="16"/>
        </w:rPr>
        <w:t>.</w:t>
      </w:r>
    </w:p>
    <w:p w14:paraId="5F07E995" w14:textId="77777777" w:rsidR="00247FC0" w:rsidRPr="00C949E3" w:rsidRDefault="00247FC0" w:rsidP="00247FC0">
      <w:pPr>
        <w:rPr>
          <w:sz w:val="16"/>
        </w:rPr>
      </w:pPr>
      <w:r w:rsidRPr="00C949E3">
        <w:rPr>
          <w:sz w:val="16"/>
        </w:rPr>
        <w:t xml:space="preserve">Australia already boasts the world’s largest, supposedly functional, CCS facility at Chevron’s Gorgon gas project in Western Australia. However, according to the Climate Council, “the Gorgon CCS trial has been a big, expensive failure ... capturing less than half the emissions needed to make CCS viable”. In what is only the latest in a series of problems since it became operational in 2019, Michael Mazengarb reported in Renew Economy earlier this year that pumping equipment required to clear water from the undersea formation into which the C02 is to be injected had become clogged with sand. </w:t>
      </w:r>
    </w:p>
    <w:p w14:paraId="4D98D870" w14:textId="77777777" w:rsidR="00247FC0" w:rsidRPr="00C949E3" w:rsidRDefault="00247FC0" w:rsidP="00247FC0">
      <w:pPr>
        <w:rPr>
          <w:sz w:val="16"/>
        </w:rPr>
      </w:pPr>
      <w:r w:rsidRPr="00C949E3">
        <w:rPr>
          <w:sz w:val="16"/>
        </w:rPr>
        <w:t xml:space="preserve">However, </w:t>
      </w:r>
      <w:r w:rsidRPr="007C708F">
        <w:rPr>
          <w:rStyle w:val="StyleUnderline"/>
        </w:rPr>
        <w:t xml:space="preserve">while CCS may be </w:t>
      </w:r>
      <w:r w:rsidRPr="007C708F">
        <w:rPr>
          <w:rStyle w:val="Emphasis"/>
        </w:rPr>
        <w:t>useless</w:t>
      </w:r>
      <w:r w:rsidRPr="007C708F">
        <w:rPr>
          <w:rStyle w:val="StyleUnderline"/>
        </w:rPr>
        <w:t xml:space="preserve"> for addressing climate change, it remains an extremely </w:t>
      </w:r>
      <w:r w:rsidRPr="007C708F">
        <w:rPr>
          <w:rStyle w:val="Emphasis"/>
        </w:rPr>
        <w:t>useful political tool</w:t>
      </w:r>
      <w:r w:rsidRPr="007C708F">
        <w:rPr>
          <w:rStyle w:val="StyleUnderline"/>
        </w:rPr>
        <w:t xml:space="preserve"> for the government—providing it with </w:t>
      </w:r>
      <w:r w:rsidRPr="007C708F">
        <w:rPr>
          <w:rStyle w:val="Emphasis"/>
        </w:rPr>
        <w:t>green cover</w:t>
      </w:r>
      <w:r w:rsidRPr="007C708F">
        <w:rPr>
          <w:rStyle w:val="StyleUnderline"/>
        </w:rPr>
        <w:t xml:space="preserve"> while it continues to funnel money to</w:t>
      </w:r>
      <w:r w:rsidRPr="00C949E3">
        <w:rPr>
          <w:sz w:val="16"/>
        </w:rPr>
        <w:t xml:space="preserve"> Coalition supporters in the </w:t>
      </w:r>
      <w:r w:rsidRPr="007C708F">
        <w:rPr>
          <w:rStyle w:val="Emphasis"/>
        </w:rPr>
        <w:t>coal</w:t>
      </w:r>
      <w:r w:rsidRPr="007C708F">
        <w:rPr>
          <w:rStyle w:val="StyleUnderline"/>
        </w:rPr>
        <w:t xml:space="preserve"> and </w:t>
      </w:r>
      <w:r w:rsidRPr="007C708F">
        <w:rPr>
          <w:rStyle w:val="Emphasis"/>
        </w:rPr>
        <w:t>gas</w:t>
      </w:r>
      <w:r w:rsidRPr="00C949E3">
        <w:rPr>
          <w:sz w:val="16"/>
        </w:rPr>
        <w:t xml:space="preserve"> industries. And of course, </w:t>
      </w:r>
      <w:r w:rsidRPr="007C708F">
        <w:rPr>
          <w:rStyle w:val="StyleUnderline"/>
        </w:rPr>
        <w:t xml:space="preserve">it’s also useful for those companies on the </w:t>
      </w:r>
      <w:r w:rsidRPr="007C708F">
        <w:rPr>
          <w:rStyle w:val="Emphasis"/>
        </w:rPr>
        <w:t>receiving end</w:t>
      </w:r>
      <w:r w:rsidRPr="00C949E3">
        <w:rPr>
          <w:sz w:val="16"/>
        </w:rPr>
        <w:t xml:space="preserve"> of the government’s “green” largesse. </w:t>
      </w:r>
    </w:p>
    <w:p w14:paraId="7BB41C52" w14:textId="77777777" w:rsidR="00247FC0" w:rsidRPr="00C949E3" w:rsidRDefault="00247FC0" w:rsidP="00247FC0">
      <w:pPr>
        <w:rPr>
          <w:sz w:val="16"/>
        </w:rPr>
      </w:pPr>
      <w:r w:rsidRPr="00C949E3">
        <w:rPr>
          <w:sz w:val="16"/>
        </w:rPr>
        <w:t>Bernard Keane was right in his assessment of it as a scam in Crikey. “Fossil fuel interests”, he wrote in 2019, “sense the opportunity to extract some taxpayer funding from a government worried it might have to pretend it believes in climate change”. With this year’s budget, they hit the jackpot.</w:t>
      </w:r>
    </w:p>
    <w:p w14:paraId="47AF7B9C" w14:textId="77777777" w:rsidR="00247FC0" w:rsidRPr="00C949E3" w:rsidRDefault="00247FC0" w:rsidP="00247FC0">
      <w:pPr>
        <w:rPr>
          <w:sz w:val="16"/>
        </w:rPr>
      </w:pPr>
      <w:r w:rsidRPr="00C949E3">
        <w:rPr>
          <w:sz w:val="16"/>
        </w:rPr>
        <w:lastRenderedPageBreak/>
        <w:t xml:space="preserve">But if CCS is a scam, what about “clean” hydrogen? In his speech to the Earth Day summit, Morrison vowed to rival US innovation by investing billions in high-tech “hydrogen valleys”. “In the United States you have the Silicon Valley”, he said. “Here in Australia we are creating our own ‘Hydrogen Valleys’, where we will transform our transport industries, our mining and resource sectors, our manufacturing, our fuel and energy production.” </w:t>
      </w:r>
    </w:p>
    <w:p w14:paraId="3225F93F" w14:textId="77777777" w:rsidR="00247FC0" w:rsidRPr="00C949E3" w:rsidRDefault="00247FC0" w:rsidP="00247FC0">
      <w:pPr>
        <w:rPr>
          <w:sz w:val="16"/>
        </w:rPr>
      </w:pPr>
      <w:r w:rsidRPr="001163DD">
        <w:rPr>
          <w:rStyle w:val="StyleUnderline"/>
        </w:rPr>
        <w:t>Hydrogen is potentially</w:t>
      </w:r>
      <w:r w:rsidRPr="00C949E3">
        <w:rPr>
          <w:sz w:val="16"/>
        </w:rPr>
        <w:t xml:space="preserve"> a </w:t>
      </w:r>
      <w:r w:rsidRPr="001163DD">
        <w:rPr>
          <w:rStyle w:val="StyleUnderline"/>
        </w:rPr>
        <w:t>clean</w:t>
      </w:r>
      <w:r w:rsidRPr="00C949E3">
        <w:rPr>
          <w:sz w:val="16"/>
        </w:rPr>
        <w:t xml:space="preserve"> energy source, </w:t>
      </w:r>
      <w:r w:rsidRPr="001163DD">
        <w:rPr>
          <w:rStyle w:val="StyleUnderline"/>
        </w:rPr>
        <w:t>but only if it’s produced using renewable energy. And to be produced at the scale required to transform the economy</w:t>
      </w:r>
      <w:r w:rsidRPr="00C949E3">
        <w:rPr>
          <w:sz w:val="16"/>
        </w:rPr>
        <w:t xml:space="preserve"> in the way Morrison is implying </w:t>
      </w:r>
      <w:r w:rsidRPr="001163DD">
        <w:rPr>
          <w:rStyle w:val="StyleUnderline"/>
        </w:rPr>
        <w:t xml:space="preserve">would </w:t>
      </w:r>
      <w:r w:rsidRPr="001163DD">
        <w:rPr>
          <w:rStyle w:val="Emphasis"/>
        </w:rPr>
        <w:t>require</w:t>
      </w:r>
      <w:r w:rsidRPr="001163DD">
        <w:rPr>
          <w:rStyle w:val="StyleUnderline"/>
        </w:rPr>
        <w:t xml:space="preserve"> a </w:t>
      </w:r>
      <w:r w:rsidRPr="001163DD">
        <w:rPr>
          <w:rStyle w:val="Emphasis"/>
        </w:rPr>
        <w:t>lot of electricity</w:t>
      </w:r>
      <w:r w:rsidRPr="00C949E3">
        <w:rPr>
          <w:sz w:val="16"/>
        </w:rPr>
        <w:t xml:space="preserve">. </w:t>
      </w:r>
    </w:p>
    <w:p w14:paraId="75D7BD1A" w14:textId="77777777" w:rsidR="00247FC0" w:rsidRPr="00C949E3" w:rsidRDefault="00247FC0" w:rsidP="00247FC0">
      <w:pPr>
        <w:rPr>
          <w:sz w:val="16"/>
        </w:rPr>
      </w:pPr>
      <w:r w:rsidRPr="00C949E3">
        <w:rPr>
          <w:sz w:val="16"/>
        </w:rPr>
        <w:t>In his recent contribution to the Quarterly Essay, Australia’s former chief scientist, Alan Finkel, calculates that to produce the equivalent volume of hydrogen to what Australia currently exports in liquefied natural gas would require “approximately 2,200 terawatt-hours” of electricity. This, Finkel notes, “is about eight times Australia’s total electricity generation in 2019”.</w:t>
      </w:r>
    </w:p>
    <w:p w14:paraId="707E78C4" w14:textId="77777777" w:rsidR="00247FC0" w:rsidRPr="00C949E3" w:rsidRDefault="00247FC0" w:rsidP="00247FC0">
      <w:pPr>
        <w:rPr>
          <w:sz w:val="16"/>
        </w:rPr>
      </w:pPr>
      <w:r w:rsidRPr="00C949E3">
        <w:rPr>
          <w:sz w:val="16"/>
        </w:rPr>
        <w:t>If Morrison genuinely believes the “hydrogen boom” he envisages will be based on production of renewable energy on that kind of scale, the government would have provided increased funding for renewables in the budget. None was forthcoming.</w:t>
      </w:r>
    </w:p>
    <w:p w14:paraId="3EEBEDD1" w14:textId="77777777" w:rsidR="00247FC0" w:rsidRPr="00C949E3" w:rsidRDefault="00247FC0" w:rsidP="00247FC0">
      <w:pPr>
        <w:rPr>
          <w:sz w:val="16"/>
        </w:rPr>
      </w:pPr>
      <w:r w:rsidRPr="00C949E3">
        <w:rPr>
          <w:sz w:val="16"/>
        </w:rPr>
        <w:t xml:space="preserve">The reality is that Morrison sees the talk of “hydrogen valleys” as a way of greenwashing the same old “gas-fired recovery” he was promoting last year. </w:t>
      </w:r>
      <w:r w:rsidRPr="001163DD">
        <w:rPr>
          <w:rStyle w:val="StyleUnderline"/>
        </w:rPr>
        <w:t xml:space="preserve">The government doesn’t envisage </w:t>
      </w:r>
      <w:r w:rsidRPr="001163DD">
        <w:rPr>
          <w:rStyle w:val="Emphasis"/>
        </w:rPr>
        <w:t>producing hydrogen</w:t>
      </w:r>
      <w:r w:rsidRPr="001163DD">
        <w:rPr>
          <w:rStyle w:val="StyleUnderline"/>
        </w:rPr>
        <w:t xml:space="preserve"> with electricity from renewables, but rather from </w:t>
      </w:r>
      <w:r w:rsidRPr="001163DD">
        <w:rPr>
          <w:rStyle w:val="Emphasis"/>
        </w:rPr>
        <w:t>gas</w:t>
      </w:r>
      <w:r w:rsidRPr="001163DD">
        <w:rPr>
          <w:rStyle w:val="StyleUnderline"/>
        </w:rPr>
        <w:t xml:space="preserve">. The focus on CCS gives the game away. The “hydrogen valleys” of the future will be criss-crossed with </w:t>
      </w:r>
      <w:r w:rsidRPr="001163DD">
        <w:rPr>
          <w:rStyle w:val="Emphasis"/>
        </w:rPr>
        <w:t>pipelines</w:t>
      </w:r>
      <w:r w:rsidRPr="001163DD">
        <w:rPr>
          <w:rStyle w:val="StyleUnderline"/>
        </w:rPr>
        <w:t xml:space="preserve"> and peppered with </w:t>
      </w:r>
      <w:r w:rsidRPr="001163DD">
        <w:rPr>
          <w:rStyle w:val="Emphasis"/>
        </w:rPr>
        <w:t>gas-fired power stations</w:t>
      </w:r>
      <w:r w:rsidRPr="001163DD">
        <w:rPr>
          <w:rStyle w:val="StyleUnderline"/>
        </w:rPr>
        <w:t xml:space="preserve"> with</w:t>
      </w:r>
      <w:r w:rsidRPr="00C949E3">
        <w:rPr>
          <w:sz w:val="16"/>
        </w:rPr>
        <w:t xml:space="preserve"> (we’re supposed to believe) </w:t>
      </w:r>
      <w:r w:rsidRPr="001163DD">
        <w:rPr>
          <w:rStyle w:val="StyleUnderline"/>
        </w:rPr>
        <w:t>the magic of CCS ensuring</w:t>
      </w:r>
      <w:r w:rsidRPr="00C949E3">
        <w:rPr>
          <w:sz w:val="16"/>
        </w:rPr>
        <w:t xml:space="preserve"> that </w:t>
      </w:r>
      <w:r w:rsidRPr="001163DD">
        <w:rPr>
          <w:rStyle w:val="StyleUnderline"/>
        </w:rPr>
        <w:t>the</w:t>
      </w:r>
      <w:r w:rsidRPr="00C949E3">
        <w:rPr>
          <w:sz w:val="16"/>
        </w:rPr>
        <w:t xml:space="preserve"> whole </w:t>
      </w:r>
      <w:r w:rsidRPr="001163DD">
        <w:rPr>
          <w:rStyle w:val="StyleUnderline"/>
        </w:rPr>
        <w:t>operation can</w:t>
      </w:r>
      <w:r w:rsidRPr="00C949E3">
        <w:rPr>
          <w:sz w:val="16"/>
        </w:rPr>
        <w:t xml:space="preserve"> nevertheless </w:t>
      </w:r>
      <w:r w:rsidRPr="001163DD">
        <w:rPr>
          <w:rStyle w:val="StyleUnderline"/>
        </w:rPr>
        <w:t>be run green and guilt-free</w:t>
      </w:r>
      <w:r w:rsidRPr="00C949E3">
        <w:rPr>
          <w:sz w:val="16"/>
        </w:rPr>
        <w:t xml:space="preserve">. </w:t>
      </w:r>
    </w:p>
    <w:p w14:paraId="7C0F3314" w14:textId="77777777" w:rsidR="00247FC0" w:rsidRPr="00C949E3" w:rsidRDefault="00247FC0" w:rsidP="00247FC0">
      <w:pPr>
        <w:rPr>
          <w:sz w:val="16"/>
        </w:rPr>
      </w:pPr>
      <w:r w:rsidRPr="001163DD">
        <w:rPr>
          <w:rStyle w:val="StyleUnderline"/>
        </w:rPr>
        <w:t xml:space="preserve">“Clean” hydrogen then, just like CCS, turns out to be just another </w:t>
      </w:r>
      <w:r w:rsidRPr="001163DD">
        <w:rPr>
          <w:rStyle w:val="Emphasis"/>
        </w:rPr>
        <w:t>technological chimera</w:t>
      </w:r>
      <w:r w:rsidRPr="001163DD">
        <w:rPr>
          <w:rStyle w:val="StyleUnderline"/>
        </w:rPr>
        <w:t xml:space="preserve"> designed to </w:t>
      </w:r>
      <w:r w:rsidRPr="001163DD">
        <w:rPr>
          <w:rStyle w:val="Emphasis"/>
        </w:rPr>
        <w:t>greenwash</w:t>
      </w:r>
      <w:r w:rsidRPr="001163DD">
        <w:rPr>
          <w:rStyle w:val="StyleUnderline"/>
        </w:rPr>
        <w:t xml:space="preserve"> capitalism’s continuing </w:t>
      </w:r>
      <w:r w:rsidRPr="001163DD">
        <w:rPr>
          <w:rStyle w:val="Emphasis"/>
        </w:rPr>
        <w:t>addiction</w:t>
      </w:r>
      <w:r w:rsidRPr="001163DD">
        <w:rPr>
          <w:rStyle w:val="StyleUnderline"/>
        </w:rPr>
        <w:t xml:space="preserve"> to </w:t>
      </w:r>
      <w:r w:rsidRPr="001163DD">
        <w:rPr>
          <w:rStyle w:val="Emphasis"/>
        </w:rPr>
        <w:t>fossil fuels</w:t>
      </w:r>
      <w:r w:rsidRPr="00C949E3">
        <w:rPr>
          <w:sz w:val="16"/>
        </w:rPr>
        <w:t>.</w:t>
      </w:r>
    </w:p>
    <w:p w14:paraId="6E278365" w14:textId="77777777" w:rsidR="00247FC0" w:rsidRPr="00C949E3" w:rsidRDefault="00247FC0" w:rsidP="00247FC0">
      <w:pPr>
        <w:rPr>
          <w:sz w:val="16"/>
        </w:rPr>
      </w:pPr>
      <w:r w:rsidRPr="003A4566">
        <w:rPr>
          <w:rStyle w:val="StyleUnderline"/>
        </w:rPr>
        <w:t>What then of the other technological solutions</w:t>
      </w:r>
      <w:r w:rsidRPr="00C949E3">
        <w:rPr>
          <w:sz w:val="16"/>
        </w:rPr>
        <w:t xml:space="preserve"> being touted? Perhaps the most headline grabbing of them has been Biden’s proposed US$174 billion investment in the infrastructure for </w:t>
      </w:r>
      <w:r w:rsidRPr="003A4566">
        <w:rPr>
          <w:rStyle w:val="StyleUnderline"/>
        </w:rPr>
        <w:t>electric vehicles</w:t>
      </w:r>
      <w:r w:rsidRPr="00C949E3">
        <w:rPr>
          <w:sz w:val="16"/>
        </w:rPr>
        <w:t xml:space="preserve"> and their production. </w:t>
      </w:r>
      <w:r w:rsidRPr="003A4566">
        <w:rPr>
          <w:rStyle w:val="StyleUnderline"/>
        </w:rPr>
        <w:t>On the surface, again,</w:t>
      </w:r>
      <w:r w:rsidRPr="00C949E3">
        <w:rPr>
          <w:sz w:val="16"/>
        </w:rPr>
        <w:t xml:space="preserve"> this </w:t>
      </w:r>
      <w:r w:rsidRPr="003A4566">
        <w:rPr>
          <w:rStyle w:val="StyleUnderline"/>
        </w:rPr>
        <w:t>might sound like a good idea</w:t>
      </w:r>
      <w:r w:rsidRPr="00C949E3">
        <w:rPr>
          <w:sz w:val="16"/>
        </w:rPr>
        <w:t>. Who wouldn’t want to live in a world in which we can all drive around in sleek, silent, powerful and “green” electric vehicles like Teslas?</w:t>
      </w:r>
    </w:p>
    <w:p w14:paraId="7CE8A091" w14:textId="77777777" w:rsidR="00247FC0" w:rsidRPr="00C949E3" w:rsidRDefault="00247FC0" w:rsidP="00247FC0">
      <w:pPr>
        <w:rPr>
          <w:sz w:val="16"/>
        </w:rPr>
      </w:pPr>
      <w:r w:rsidRPr="003A4566">
        <w:rPr>
          <w:rStyle w:val="StyleUnderline"/>
        </w:rPr>
        <w:t xml:space="preserve">Again, however, this is just another </w:t>
      </w:r>
      <w:r w:rsidRPr="003A4566">
        <w:rPr>
          <w:rStyle w:val="Emphasis"/>
        </w:rPr>
        <w:t>fake technological “fix”</w:t>
      </w:r>
      <w:r w:rsidRPr="003A4566">
        <w:rPr>
          <w:rStyle w:val="StyleUnderline"/>
        </w:rPr>
        <w:t xml:space="preserve"> to the climate crisis that will</w:t>
      </w:r>
      <w:r w:rsidRPr="00C949E3">
        <w:rPr>
          <w:sz w:val="16"/>
        </w:rPr>
        <w:t xml:space="preserve"> help </w:t>
      </w:r>
      <w:r w:rsidRPr="003A4566">
        <w:rPr>
          <w:rStyle w:val="StyleUnderline"/>
        </w:rPr>
        <w:t>perpetuate the environmentally destructive status quo.</w:t>
      </w:r>
      <w:r w:rsidRPr="00C949E3">
        <w:rPr>
          <w:sz w:val="16"/>
        </w:rPr>
        <w:t xml:space="preserve"> A genuinely sustainable society won’t be built around the kind of car culture that exists today. What’s needed, among other things, is a massive investment in public transport and the transformation of cities to reduce the need for long commutes.</w:t>
      </w:r>
    </w:p>
    <w:p w14:paraId="0364C3A8" w14:textId="77777777" w:rsidR="00247FC0" w:rsidRPr="00C949E3" w:rsidRDefault="00247FC0" w:rsidP="00247FC0">
      <w:pPr>
        <w:rPr>
          <w:sz w:val="16"/>
        </w:rPr>
      </w:pPr>
      <w:r w:rsidRPr="00ED7768">
        <w:rPr>
          <w:rStyle w:val="StyleUnderline"/>
        </w:rPr>
        <w:t xml:space="preserve">The promotion of </w:t>
      </w:r>
      <w:r w:rsidRPr="00ED7768">
        <w:rPr>
          <w:rStyle w:val="Emphasis"/>
        </w:rPr>
        <w:t>e</w:t>
      </w:r>
      <w:r w:rsidRPr="00ED7768">
        <w:rPr>
          <w:rStyle w:val="StyleUnderline"/>
        </w:rPr>
        <w:t xml:space="preserve">lectric </w:t>
      </w:r>
      <w:r w:rsidRPr="00ED7768">
        <w:rPr>
          <w:rStyle w:val="Emphasis"/>
        </w:rPr>
        <w:t>v</w:t>
      </w:r>
      <w:r w:rsidRPr="00ED7768">
        <w:rPr>
          <w:rStyle w:val="StyleUnderline"/>
        </w:rPr>
        <w:t>ehicle</w:t>
      </w:r>
      <w:r w:rsidRPr="00ED7768">
        <w:rPr>
          <w:rStyle w:val="Emphasis"/>
        </w:rPr>
        <w:t>s</w:t>
      </w:r>
      <w:r w:rsidRPr="00ED7768">
        <w:rPr>
          <w:rStyle w:val="StyleUnderline"/>
        </w:rPr>
        <w:t xml:space="preserve"> as part of a technological “green” </w:t>
      </w:r>
      <w:r w:rsidRPr="00ED7768">
        <w:rPr>
          <w:rStyle w:val="Emphasis"/>
        </w:rPr>
        <w:t>utopia</w:t>
      </w:r>
      <w:r w:rsidRPr="00ED7768">
        <w:rPr>
          <w:rStyle w:val="StyleUnderline"/>
        </w:rPr>
        <w:t xml:space="preserve"> is designed to </w:t>
      </w:r>
      <w:r w:rsidRPr="00ED7768">
        <w:rPr>
          <w:rStyle w:val="Emphasis"/>
        </w:rPr>
        <w:t>forestall</w:t>
      </w:r>
      <w:r w:rsidRPr="00ED7768">
        <w:rPr>
          <w:rStyle w:val="StyleUnderline"/>
        </w:rPr>
        <w:t xml:space="preserve"> this kind of change, to protect as much as possible the </w:t>
      </w:r>
      <w:r w:rsidRPr="00ED7768">
        <w:rPr>
          <w:rStyle w:val="Emphasis"/>
        </w:rPr>
        <w:t>car makers</w:t>
      </w:r>
      <w:r w:rsidRPr="00ED7768">
        <w:rPr>
          <w:rStyle w:val="StyleUnderline"/>
        </w:rPr>
        <w:t xml:space="preserve"> and other </w:t>
      </w:r>
      <w:r w:rsidRPr="00ED7768">
        <w:rPr>
          <w:rStyle w:val="Emphasis"/>
        </w:rPr>
        <w:t>big business</w:t>
      </w:r>
      <w:r w:rsidRPr="00ED7768">
        <w:rPr>
          <w:rStyle w:val="StyleUnderline"/>
        </w:rPr>
        <w:t xml:space="preserve"> interests that </w:t>
      </w:r>
      <w:r w:rsidRPr="00ED7768">
        <w:rPr>
          <w:rStyle w:val="Emphasis"/>
        </w:rPr>
        <w:t>profit</w:t>
      </w:r>
      <w:r w:rsidRPr="00C949E3">
        <w:rPr>
          <w:sz w:val="16"/>
        </w:rPr>
        <w:t xml:space="preserve"> from the status quo.</w:t>
      </w:r>
    </w:p>
    <w:p w14:paraId="4BB2A393" w14:textId="77777777" w:rsidR="00247FC0" w:rsidRPr="00C949E3" w:rsidRDefault="00247FC0" w:rsidP="00247FC0">
      <w:pPr>
        <w:rPr>
          <w:sz w:val="16"/>
        </w:rPr>
      </w:pPr>
      <w:r w:rsidRPr="00C949E3">
        <w:rPr>
          <w:sz w:val="16"/>
        </w:rPr>
        <w:t>Elon Musk personifies this. In his authorised biography, Elon Musk: Tesla, SpaceX, and the Quest for a Fantastic Future, Ashlee Vance revealed that Musk’s California “hyperloop” proposal was aimed at quashing plans for a high-speed rail link between Los Angeles and San Francisco. “Musk had dished out the Hyperloop proposal just to make the public and legislators rethink the high-speed train”, wrote Vance. “He didn’t intend to build the thing ... With any luck, the high-speed rail would be cancelled. Musk said as much to me during a series of emails and phone calls leading up to the announcement.”</w:t>
      </w:r>
    </w:p>
    <w:p w14:paraId="1F3A2A4D" w14:textId="77777777" w:rsidR="00247FC0" w:rsidRPr="00C949E3" w:rsidRDefault="00247FC0" w:rsidP="00247FC0">
      <w:pPr>
        <w:rPr>
          <w:sz w:val="16"/>
        </w:rPr>
      </w:pPr>
      <w:r w:rsidRPr="00C949E3">
        <w:rPr>
          <w:sz w:val="16"/>
        </w:rPr>
        <w:t xml:space="preserve">For those who can afford it (a base-level Tesla will set you back an eye-watering $73,900 in Australia today), </w:t>
      </w:r>
      <w:r w:rsidRPr="00ED7768">
        <w:rPr>
          <w:rStyle w:val="StyleUnderline"/>
        </w:rPr>
        <w:t xml:space="preserve">driving an electric car might make you feel like you’re doing something to help save the planet. This is an </w:t>
      </w:r>
      <w:r w:rsidRPr="00ED7768">
        <w:rPr>
          <w:rStyle w:val="Emphasis"/>
        </w:rPr>
        <w:t>illusion</w:t>
      </w:r>
      <w:r w:rsidRPr="00C949E3">
        <w:rPr>
          <w:sz w:val="16"/>
        </w:rPr>
        <w:t xml:space="preserve">. </w:t>
      </w:r>
    </w:p>
    <w:p w14:paraId="15759508" w14:textId="77777777" w:rsidR="00247FC0" w:rsidRPr="00C949E3" w:rsidRDefault="00247FC0" w:rsidP="00247FC0">
      <w:pPr>
        <w:rPr>
          <w:sz w:val="16"/>
        </w:rPr>
      </w:pPr>
      <w:r w:rsidRPr="00C949E3">
        <w:rPr>
          <w:rStyle w:val="StyleUnderline"/>
        </w:rPr>
        <w:t xml:space="preserve">Even if your car is </w:t>
      </w:r>
      <w:r w:rsidRPr="00C949E3">
        <w:rPr>
          <w:rStyle w:val="Emphasis"/>
        </w:rPr>
        <w:t>charged</w:t>
      </w:r>
      <w:r w:rsidRPr="00C949E3">
        <w:rPr>
          <w:rStyle w:val="StyleUnderline"/>
        </w:rPr>
        <w:t xml:space="preserve"> from electricity produced by </w:t>
      </w:r>
      <w:r w:rsidRPr="00C949E3">
        <w:rPr>
          <w:rStyle w:val="Emphasis"/>
        </w:rPr>
        <w:t>renewable energy</w:t>
      </w:r>
      <w:r w:rsidRPr="00C949E3">
        <w:rPr>
          <w:rStyle w:val="StyleUnderline"/>
        </w:rPr>
        <w:t xml:space="preserve">, you also have to consider all the </w:t>
      </w:r>
      <w:r w:rsidRPr="00C949E3">
        <w:rPr>
          <w:rStyle w:val="Emphasis"/>
        </w:rPr>
        <w:t>emissions produced</w:t>
      </w:r>
      <w:r w:rsidRPr="00C949E3">
        <w:rPr>
          <w:rStyle w:val="StyleUnderline"/>
        </w:rPr>
        <w:t xml:space="preserve"> in the </w:t>
      </w:r>
      <w:r w:rsidRPr="00C949E3">
        <w:rPr>
          <w:rStyle w:val="Emphasis"/>
        </w:rPr>
        <w:t>construction</w:t>
      </w:r>
      <w:r w:rsidRPr="00C949E3">
        <w:rPr>
          <w:rStyle w:val="StyleUnderline"/>
        </w:rPr>
        <w:t xml:space="preserve"> and </w:t>
      </w:r>
      <w:r w:rsidRPr="00C949E3">
        <w:rPr>
          <w:rStyle w:val="Emphasis"/>
        </w:rPr>
        <w:t>maintenance</w:t>
      </w:r>
      <w:r w:rsidRPr="00C949E3">
        <w:rPr>
          <w:rStyle w:val="StyleUnderline"/>
        </w:rPr>
        <w:t xml:space="preserve"> of the roads and freeways</w:t>
      </w:r>
      <w:r w:rsidRPr="00C949E3">
        <w:rPr>
          <w:sz w:val="16"/>
        </w:rPr>
        <w:t xml:space="preserve"> on which you drive. </w:t>
      </w:r>
      <w:r w:rsidRPr="00C949E3">
        <w:rPr>
          <w:rStyle w:val="StyleUnderline"/>
        </w:rPr>
        <w:t xml:space="preserve">Then there’s the </w:t>
      </w:r>
      <w:r w:rsidRPr="00C949E3">
        <w:rPr>
          <w:rStyle w:val="Emphasis"/>
        </w:rPr>
        <w:t>material</w:t>
      </w:r>
      <w:r w:rsidRPr="00C949E3">
        <w:rPr>
          <w:rStyle w:val="StyleUnderline"/>
        </w:rPr>
        <w:t xml:space="preserve"> of the car itself, and the </w:t>
      </w:r>
      <w:r w:rsidRPr="00C949E3">
        <w:rPr>
          <w:rStyle w:val="Emphasis"/>
        </w:rPr>
        <w:t>lithium</w:t>
      </w:r>
      <w:r w:rsidRPr="00C949E3">
        <w:rPr>
          <w:rStyle w:val="StyleUnderline"/>
        </w:rPr>
        <w:t xml:space="preserve"> needed for the </w:t>
      </w:r>
      <w:r w:rsidRPr="00C949E3">
        <w:rPr>
          <w:rStyle w:val="Emphasis"/>
        </w:rPr>
        <w:t>battery</w:t>
      </w:r>
      <w:r w:rsidRPr="00C949E3">
        <w:rPr>
          <w:rStyle w:val="StyleUnderline"/>
        </w:rPr>
        <w:t xml:space="preserve">. Already, the </w:t>
      </w:r>
      <w:r w:rsidRPr="00C949E3">
        <w:rPr>
          <w:rStyle w:val="Emphasis"/>
        </w:rPr>
        <w:t>skyrocketing demand</w:t>
      </w:r>
      <w:r w:rsidRPr="00C949E3">
        <w:rPr>
          <w:rStyle w:val="StyleUnderline"/>
        </w:rPr>
        <w:t xml:space="preserve"> is causing major </w:t>
      </w:r>
      <w:r w:rsidRPr="00C949E3">
        <w:rPr>
          <w:rStyle w:val="Emphasis"/>
        </w:rPr>
        <w:t>environmental problems</w:t>
      </w:r>
      <w:r w:rsidRPr="00C949E3">
        <w:rPr>
          <w:rStyle w:val="StyleUnderline"/>
        </w:rPr>
        <w:t xml:space="preserve"> for major </w:t>
      </w:r>
      <w:r w:rsidRPr="00C949E3">
        <w:rPr>
          <w:rStyle w:val="Emphasis"/>
        </w:rPr>
        <w:t>lithium producers</w:t>
      </w:r>
      <w:r w:rsidRPr="00C949E3">
        <w:rPr>
          <w:rStyle w:val="StyleUnderline"/>
        </w:rPr>
        <w:t xml:space="preserve"> like China, Chile and Bolivia</w:t>
      </w:r>
      <w:r w:rsidRPr="00C949E3">
        <w:rPr>
          <w:sz w:val="16"/>
        </w:rPr>
        <w:t>. Tellingly, Musk has already devised the ultimate escape plan for himself—moving to Mars. This is not an option for most people.</w:t>
      </w:r>
    </w:p>
    <w:p w14:paraId="70789E4C" w14:textId="0AB808F0" w:rsidR="00247FC0" w:rsidRPr="00247FC0" w:rsidRDefault="00247FC0" w:rsidP="00247FC0">
      <w:pPr>
        <w:rPr>
          <w:sz w:val="16"/>
        </w:rPr>
      </w:pPr>
      <w:r w:rsidRPr="00C949E3">
        <w:rPr>
          <w:rStyle w:val="StyleUnderline"/>
        </w:rPr>
        <w:lastRenderedPageBreak/>
        <w:t xml:space="preserve">The long list of </w:t>
      </w:r>
      <w:r w:rsidRPr="00C949E3">
        <w:rPr>
          <w:rStyle w:val="Emphasis"/>
        </w:rPr>
        <w:t>fake technological fixes</w:t>
      </w:r>
      <w:r w:rsidRPr="00C949E3">
        <w:rPr>
          <w:rStyle w:val="StyleUnderline"/>
        </w:rPr>
        <w:t xml:space="preserve"> to the climate crisis is nothing more than a </w:t>
      </w:r>
      <w:r w:rsidRPr="00C949E3">
        <w:rPr>
          <w:rStyle w:val="Emphasis"/>
        </w:rPr>
        <w:t>delaying tactic</w:t>
      </w:r>
      <w:r w:rsidRPr="00C949E3">
        <w:rPr>
          <w:rStyle w:val="StyleUnderline"/>
        </w:rPr>
        <w:t xml:space="preserve">, designed to </w:t>
      </w:r>
      <w:r w:rsidRPr="00C949E3">
        <w:rPr>
          <w:rStyle w:val="Emphasis"/>
        </w:rPr>
        <w:t>create</w:t>
      </w:r>
      <w:r w:rsidRPr="00C949E3">
        <w:rPr>
          <w:rStyle w:val="StyleUnderline"/>
        </w:rPr>
        <w:t xml:space="preserve"> the </w:t>
      </w:r>
      <w:r w:rsidRPr="00C949E3">
        <w:rPr>
          <w:rStyle w:val="Emphasis"/>
        </w:rPr>
        <w:t>impression of change</w:t>
      </w:r>
      <w:r w:rsidRPr="00C949E3">
        <w:rPr>
          <w:rStyle w:val="StyleUnderline"/>
        </w:rPr>
        <w:t xml:space="preserve"> to ensure the </w:t>
      </w:r>
      <w:r w:rsidRPr="00C949E3">
        <w:rPr>
          <w:rStyle w:val="Emphasis"/>
        </w:rPr>
        <w:t>profits bonanza</w:t>
      </w:r>
      <w:r w:rsidRPr="00C949E3">
        <w:rPr>
          <w:rStyle w:val="StyleUnderline"/>
        </w:rPr>
        <w:t xml:space="preserve"> of the </w:t>
      </w:r>
      <w:r w:rsidRPr="00C949E3">
        <w:rPr>
          <w:rStyle w:val="Emphasis"/>
        </w:rPr>
        <w:t>fossil fuel economy</w:t>
      </w:r>
      <w:r w:rsidRPr="00C949E3">
        <w:rPr>
          <w:rStyle w:val="StyleUnderline"/>
        </w:rPr>
        <w:t xml:space="preserve"> can continue for as long as possible. Only a </w:t>
      </w:r>
      <w:r w:rsidRPr="00C949E3">
        <w:rPr>
          <w:rStyle w:val="Emphasis"/>
        </w:rPr>
        <w:t>total transformation</w:t>
      </w:r>
      <w:r w:rsidRPr="00C949E3">
        <w:rPr>
          <w:rStyle w:val="StyleUnderline"/>
        </w:rPr>
        <w:t xml:space="preserve"> of </w:t>
      </w:r>
      <w:r w:rsidRPr="00C949E3">
        <w:rPr>
          <w:rStyle w:val="Emphasis"/>
        </w:rPr>
        <w:t>society</w:t>
      </w:r>
      <w:r w:rsidRPr="00C949E3">
        <w:rPr>
          <w:rStyle w:val="StyleUnderline"/>
        </w:rPr>
        <w:t xml:space="preserve">, in which technological production is rationally designed and democratically organised and controlled, can ensure that we are able, in </w:t>
      </w:r>
      <w:r w:rsidRPr="00C949E3">
        <w:rPr>
          <w:rStyle w:val="Emphasis"/>
        </w:rPr>
        <w:t>Marx’s words</w:t>
      </w:r>
      <w:r w:rsidRPr="00C949E3">
        <w:rPr>
          <w:rStyle w:val="StyleUnderline"/>
        </w:rPr>
        <w:t xml:space="preserve">, “to bequeath the Earth in an </w:t>
      </w:r>
      <w:r w:rsidRPr="00C949E3">
        <w:rPr>
          <w:rStyle w:val="Emphasis"/>
        </w:rPr>
        <w:t>improved state</w:t>
      </w:r>
      <w:r w:rsidRPr="00C949E3">
        <w:rPr>
          <w:rStyle w:val="StyleUnderline"/>
        </w:rPr>
        <w:t xml:space="preserve"> to </w:t>
      </w:r>
      <w:r w:rsidRPr="00C949E3">
        <w:rPr>
          <w:rStyle w:val="Emphasis"/>
        </w:rPr>
        <w:t>succeeding generations</w:t>
      </w:r>
      <w:r w:rsidRPr="00C949E3">
        <w:rPr>
          <w:sz w:val="16"/>
        </w:rPr>
        <w:t>”.</w:t>
      </w:r>
    </w:p>
    <w:p w14:paraId="1079C7AE" w14:textId="1DE1117A" w:rsidR="00247FC0" w:rsidRDefault="00247FC0" w:rsidP="00247FC0">
      <w:pPr>
        <w:pStyle w:val="Heading3"/>
        <w:rPr>
          <w:rFonts w:asciiTheme="minorHAnsi" w:hAnsiTheme="minorHAnsi" w:cstheme="minorHAnsi"/>
        </w:rPr>
      </w:pPr>
      <w:r>
        <w:rPr>
          <w:rFonts w:asciiTheme="minorHAnsi" w:hAnsiTheme="minorHAnsi" w:cstheme="minorHAnsi"/>
        </w:rPr>
        <w:lastRenderedPageBreak/>
        <w:t>AT: Capitalism Good----Jevons Paradox---2NC</w:t>
      </w:r>
    </w:p>
    <w:p w14:paraId="2AEE1A74" w14:textId="77777777" w:rsidR="00247FC0" w:rsidRPr="007508BC" w:rsidRDefault="00247FC0" w:rsidP="00247FC0">
      <w:pPr>
        <w:pStyle w:val="Heading4"/>
      </w:pPr>
      <w:r w:rsidRPr="007508BC">
        <w:t>Tech can’t solve environmental problems -- Jevons paradox</w:t>
      </w:r>
    </w:p>
    <w:p w14:paraId="0B79AF7B" w14:textId="77777777" w:rsidR="00247FC0" w:rsidRPr="007508BC" w:rsidRDefault="00247FC0" w:rsidP="00247FC0">
      <w:r w:rsidRPr="007508BC">
        <w:rPr>
          <w:rStyle w:val="Style13ptBold"/>
        </w:rPr>
        <w:t>Alexander, 15</w:t>
      </w:r>
      <w:r w:rsidRPr="007508BC">
        <w:t>- lecturer at the Office for Environmental Programs at the University of Melbourne who wrote his PhD thesis on degrowth (Samuel Alexander, 2015, “Prosperous Descent: Crisis as Opportunity in an Age of Limits,” published by The Simplicity Institute, pg. 68-69)</w:t>
      </w:r>
    </w:p>
    <w:p w14:paraId="41E4939B" w14:textId="0095BBC4" w:rsidR="00247FC0" w:rsidRDefault="00247FC0" w:rsidP="00247FC0">
      <w:pPr>
        <w:rPr>
          <w:sz w:val="16"/>
        </w:rPr>
      </w:pPr>
      <w:r w:rsidRPr="007508BC">
        <w:rPr>
          <w:sz w:val="16"/>
        </w:rPr>
        <w:t xml:space="preserve">This mainstream vision of how to achieve a sustainable world is coherent in theory, at best, but demonstrably it does not reflect empirical reality (see Alexander, 2014). </w:t>
      </w:r>
      <w:r w:rsidRPr="00AA3689">
        <w:rPr>
          <w:rStyle w:val="StyleUnderline"/>
        </w:rPr>
        <w:t>Although</w:t>
      </w:r>
      <w:r w:rsidRPr="007508BC">
        <w:rPr>
          <w:sz w:val="16"/>
        </w:rPr>
        <w:t xml:space="preserve"> many</w:t>
      </w:r>
      <w:r w:rsidRPr="007508BC">
        <w:rPr>
          <w:rStyle w:val="StyleUnderline"/>
        </w:rPr>
        <w:t xml:space="preserve"> </w:t>
      </w:r>
      <w:r w:rsidRPr="00AA3689">
        <w:rPr>
          <w:rStyle w:val="StyleUnderline"/>
        </w:rPr>
        <w:t>economies</w:t>
      </w:r>
      <w:r w:rsidRPr="007508BC">
        <w:rPr>
          <w:rStyle w:val="StyleUnderline"/>
        </w:rPr>
        <w:t xml:space="preserve"> around the world </w:t>
      </w:r>
      <w:r w:rsidRPr="00AA3689">
        <w:rPr>
          <w:rStyle w:val="StyleUnderline"/>
        </w:rPr>
        <w:t>are</w:t>
      </w:r>
      <w:r w:rsidRPr="007508BC">
        <w:rPr>
          <w:rStyle w:val="StyleUnderline"/>
        </w:rPr>
        <w:t xml:space="preserve"> </w:t>
      </w:r>
      <w:r w:rsidRPr="007508BC">
        <w:rPr>
          <w:sz w:val="16"/>
        </w:rPr>
        <w:t xml:space="preserve">indeed </w:t>
      </w:r>
      <w:r w:rsidRPr="007508BC">
        <w:rPr>
          <w:rStyle w:val="StyleUnderline"/>
        </w:rPr>
        <w:t xml:space="preserve">getting better at </w:t>
      </w:r>
      <w:r w:rsidRPr="00AA3689">
        <w:rPr>
          <w:rStyle w:val="StyleUnderline"/>
        </w:rPr>
        <w:t>producing</w:t>
      </w:r>
      <w:r w:rsidRPr="007508BC">
        <w:rPr>
          <w:rStyle w:val="StyleUnderline"/>
        </w:rPr>
        <w:t xml:space="preserve"> commodities </w:t>
      </w:r>
      <w:r w:rsidRPr="00AA3689">
        <w:rPr>
          <w:rStyle w:val="StyleUnderline"/>
        </w:rPr>
        <w:t>more cleanly</w:t>
      </w:r>
      <w:r w:rsidRPr="007508BC">
        <w:rPr>
          <w:rStyle w:val="StyleUnderline"/>
        </w:rPr>
        <w:t xml:space="preserve"> and efficiently</w:t>
      </w:r>
      <w:r w:rsidRPr="007508BC">
        <w:rPr>
          <w:sz w:val="16"/>
        </w:rPr>
        <w:t xml:space="preserve"> (a process known as ‘relative decoupling’), </w:t>
      </w:r>
      <w:r w:rsidRPr="00AA3689">
        <w:rPr>
          <w:rStyle w:val="StyleUnderline"/>
        </w:rPr>
        <w:t>overall ecological impact is</w:t>
      </w:r>
      <w:r w:rsidRPr="007508BC">
        <w:rPr>
          <w:sz w:val="16"/>
        </w:rPr>
        <w:t xml:space="preserve"> nevertheless still </w:t>
      </w:r>
      <w:r w:rsidRPr="00AA3689">
        <w:rPr>
          <w:rStyle w:val="StyleUnderline"/>
        </w:rPr>
        <w:t>increasing, because</w:t>
      </w:r>
      <w:r w:rsidRPr="007508BC">
        <w:rPr>
          <w:sz w:val="16"/>
        </w:rPr>
        <w:t xml:space="preserve"> every year </w:t>
      </w:r>
      <w:r w:rsidRPr="00AA3689">
        <w:rPr>
          <w:rStyle w:val="StyleUnderline"/>
        </w:rPr>
        <w:t>increasing</w:t>
      </w:r>
      <w:r w:rsidRPr="007508BC">
        <w:rPr>
          <w:rStyle w:val="StyleUnderline"/>
        </w:rPr>
        <w:t xml:space="preserve"> numbers of </w:t>
      </w:r>
      <w:r w:rsidRPr="00AA3689">
        <w:rPr>
          <w:rStyle w:val="StyleUnderline"/>
        </w:rPr>
        <w:t>commodities are</w:t>
      </w:r>
      <w:r w:rsidRPr="007508BC">
        <w:rPr>
          <w:rStyle w:val="StyleUnderline"/>
        </w:rPr>
        <w:t xml:space="preserve"> being </w:t>
      </w:r>
      <w:r w:rsidRPr="00AA3689">
        <w:rPr>
          <w:rStyle w:val="StyleUnderline"/>
        </w:rPr>
        <w:t>produced, exchanged, and consumed</w:t>
      </w:r>
      <w:r w:rsidRPr="007508BC">
        <w:rPr>
          <w:rStyle w:val="StyleUnderline"/>
        </w:rPr>
        <w:t xml:space="preserve"> as a result of growing economies</w:t>
      </w:r>
      <w:r w:rsidRPr="007508BC">
        <w:rPr>
          <w:sz w:val="16"/>
        </w:rPr>
        <w:t xml:space="preserve"> (Jackson, 2009, Ch. 5). </w:t>
      </w:r>
      <w:r w:rsidRPr="007508BC">
        <w:rPr>
          <w:rStyle w:val="StyleUnderline"/>
        </w:rPr>
        <w:t>We might have more fuel-efficient cars,</w:t>
      </w:r>
      <w:r w:rsidRPr="007508BC">
        <w:rPr>
          <w:sz w:val="16"/>
        </w:rPr>
        <w:t xml:space="preserve"> for example, </w:t>
      </w:r>
      <w:r w:rsidRPr="007508BC">
        <w:rPr>
          <w:rStyle w:val="StyleUnderline"/>
        </w:rPr>
        <w:t>but</w:t>
      </w:r>
      <w:r w:rsidRPr="007508BC">
        <w:rPr>
          <w:sz w:val="16"/>
        </w:rPr>
        <w:t xml:space="preserve"> the rebound effect is that </w:t>
      </w:r>
      <w:r w:rsidRPr="007508BC">
        <w:rPr>
          <w:rStyle w:val="StyleUnderline"/>
        </w:rPr>
        <w:t>we are also driving more and buying more cars. This is</w:t>
      </w:r>
      <w:r w:rsidRPr="007508BC">
        <w:rPr>
          <w:sz w:val="16"/>
        </w:rPr>
        <w:t xml:space="preserve"> but </w:t>
      </w:r>
      <w:r w:rsidRPr="007508BC">
        <w:rPr>
          <w:rStyle w:val="StyleUnderline"/>
        </w:rPr>
        <w:t xml:space="preserve">one example of the </w:t>
      </w:r>
      <w:r w:rsidRPr="00AA3689">
        <w:rPr>
          <w:rStyle w:val="Emphasis"/>
        </w:rPr>
        <w:t>‘Jevons paradox’</w:t>
      </w:r>
      <w:r w:rsidRPr="007508BC">
        <w:rPr>
          <w:sz w:val="16"/>
        </w:rPr>
        <w:t xml:space="preserve"> that</w:t>
      </w:r>
      <w:r w:rsidRPr="007508BC">
        <w:rPr>
          <w:rStyle w:val="Emphasis"/>
        </w:rPr>
        <w:t xml:space="preserve"> </w:t>
      </w:r>
      <w:r w:rsidRPr="00AA3689">
        <w:rPr>
          <w:rStyle w:val="Emphasis"/>
        </w:rPr>
        <w:t>permeates market societies</w:t>
      </w:r>
      <w:r w:rsidRPr="007508BC">
        <w:rPr>
          <w:sz w:val="16"/>
        </w:rPr>
        <w:t xml:space="preserve"> and beyond (Polimeni et al., 2009) – a paradox, so-called, because </w:t>
      </w:r>
      <w:r w:rsidRPr="007508BC">
        <w:rPr>
          <w:rStyle w:val="Emphasis"/>
        </w:rPr>
        <w:t xml:space="preserve">a per unit reduction </w:t>
      </w:r>
      <w:r w:rsidRPr="007508BC">
        <w:rPr>
          <w:sz w:val="16"/>
        </w:rPr>
        <w:t xml:space="preserve">in the throughput of commodities </w:t>
      </w:r>
      <w:r w:rsidRPr="007508BC">
        <w:rPr>
          <w:rStyle w:val="Emphasis"/>
        </w:rPr>
        <w:t>does not</w:t>
      </w:r>
      <w:r w:rsidRPr="007508BC">
        <w:rPr>
          <w:sz w:val="16"/>
        </w:rPr>
        <w:t xml:space="preserve"> always </w:t>
      </w:r>
      <w:r w:rsidRPr="007508BC">
        <w:rPr>
          <w:rStyle w:val="Emphasis"/>
        </w:rPr>
        <w:t>lead to reduced ecological impact, since</w:t>
      </w:r>
      <w:r w:rsidRPr="007508BC">
        <w:rPr>
          <w:sz w:val="16"/>
        </w:rPr>
        <w:t xml:space="preserve"> those </w:t>
      </w:r>
      <w:r w:rsidRPr="00AA3689">
        <w:rPr>
          <w:rStyle w:val="Emphasis"/>
        </w:rPr>
        <w:t>efficiency improvements are</w:t>
      </w:r>
      <w:r w:rsidRPr="007508BC">
        <w:rPr>
          <w:sz w:val="16"/>
        </w:rPr>
        <w:t xml:space="preserve"> often </w:t>
      </w:r>
      <w:r w:rsidRPr="00AA3689">
        <w:rPr>
          <w:rStyle w:val="Emphasis"/>
        </w:rPr>
        <w:t>outweighed by</w:t>
      </w:r>
      <w:r w:rsidRPr="007508BC">
        <w:rPr>
          <w:sz w:val="16"/>
        </w:rPr>
        <w:t xml:space="preserve"> the </w:t>
      </w:r>
      <w:r w:rsidRPr="00AA3689">
        <w:rPr>
          <w:rStyle w:val="Emphasis"/>
        </w:rPr>
        <w:t>increasing amounts of commodities</w:t>
      </w:r>
      <w:r w:rsidRPr="007508BC">
        <w:rPr>
          <w:sz w:val="16"/>
        </w:rPr>
        <w:t xml:space="preserve"> that are</w:t>
      </w:r>
      <w:r w:rsidRPr="007508BC">
        <w:rPr>
          <w:rStyle w:val="Emphasis"/>
        </w:rPr>
        <w:t xml:space="preserve"> </w:t>
      </w:r>
      <w:r w:rsidRPr="00AA3689">
        <w:rPr>
          <w:rStyle w:val="Emphasis"/>
        </w:rPr>
        <w:t>consumed</w:t>
      </w:r>
      <w:r w:rsidRPr="007508BC">
        <w:rPr>
          <w:sz w:val="16"/>
        </w:rPr>
        <w:t xml:space="preserve"> (Holm and Englund, 2009). </w:t>
      </w:r>
      <w:r w:rsidRPr="00AA3689">
        <w:rPr>
          <w:rStyle w:val="StyleUnderline"/>
        </w:rPr>
        <w:t>The implication</w:t>
      </w:r>
      <w:r w:rsidRPr="007508BC">
        <w:rPr>
          <w:rStyle w:val="StyleUnderline"/>
        </w:rPr>
        <w:t xml:space="preserve"> of this </w:t>
      </w:r>
      <w:r w:rsidRPr="00AA3689">
        <w:rPr>
          <w:rStyle w:val="StyleUnderline"/>
        </w:rPr>
        <w:t xml:space="preserve">is that </w:t>
      </w:r>
      <w:r w:rsidRPr="00AA3689">
        <w:rPr>
          <w:rStyle w:val="Emphasis"/>
        </w:rPr>
        <w:t>tech</w:t>
      </w:r>
      <w:r w:rsidRPr="007508BC">
        <w:rPr>
          <w:rStyle w:val="Emphasis"/>
        </w:rPr>
        <w:t xml:space="preserve">nology and efficiency </w:t>
      </w:r>
      <w:r w:rsidRPr="00AA3689">
        <w:rPr>
          <w:rStyle w:val="Emphasis"/>
        </w:rPr>
        <w:t>improvements are not going to solve the ecological crisis</w:t>
      </w:r>
      <w:r w:rsidRPr="007508BC">
        <w:rPr>
          <w:sz w:val="16"/>
        </w:rPr>
        <w:t xml:space="preserve">, as their most optimistic advocates and popular consciousness seem to assume they can (Lovins, 1998) – at least, not </w:t>
      </w:r>
      <w:r w:rsidRPr="007508BC">
        <w:rPr>
          <w:rStyle w:val="StyleUnderline"/>
        </w:rPr>
        <w:t>unless</w:t>
      </w:r>
      <w:r w:rsidRPr="007508BC">
        <w:rPr>
          <w:sz w:val="16"/>
        </w:rPr>
        <w:t xml:space="preserve"> the </w:t>
      </w:r>
      <w:r w:rsidRPr="007508BC">
        <w:rPr>
          <w:rStyle w:val="StyleUnderline"/>
        </w:rPr>
        <w:t>highly developed nations also transition away from growth economics.</w:t>
      </w:r>
      <w:r w:rsidRPr="007508BC">
        <w:rPr>
          <w:sz w:val="16"/>
        </w:rPr>
        <w:t xml:space="preserve"> Efficiency without sufficiency is lost.</w:t>
      </w:r>
    </w:p>
    <w:p w14:paraId="7C13DE49" w14:textId="3B0099DB" w:rsidR="00247FC0" w:rsidRDefault="00247FC0" w:rsidP="00247FC0">
      <w:pPr>
        <w:pStyle w:val="Heading3"/>
      </w:pPr>
      <w:r>
        <w:lastRenderedPageBreak/>
        <w:t>AT: Capitalism Good---Decoupling---2NC</w:t>
      </w:r>
    </w:p>
    <w:p w14:paraId="18F54124" w14:textId="77777777" w:rsidR="00247FC0" w:rsidRDefault="00247FC0" w:rsidP="00247FC0">
      <w:pPr>
        <w:keepNext/>
        <w:keepLines/>
        <w:spacing w:before="40" w:after="0"/>
        <w:outlineLvl w:val="3"/>
        <w:rPr>
          <w:rFonts w:eastAsia="Times New Roman" w:cs="Times New Roman"/>
          <w:b/>
          <w:iCs/>
          <w:sz w:val="26"/>
        </w:rPr>
      </w:pPr>
      <w:r>
        <w:rPr>
          <w:rFonts w:eastAsia="Times New Roman" w:cs="Times New Roman"/>
          <w:b/>
          <w:iCs/>
          <w:sz w:val="26"/>
        </w:rPr>
        <w:t xml:space="preserve">Absolute decoupling is necessary but impossible---efficiency limitations, input substitution, and financialization export environmental impacts. </w:t>
      </w:r>
    </w:p>
    <w:p w14:paraId="13D0B5A2" w14:textId="77777777" w:rsidR="00247FC0" w:rsidRPr="002920A6" w:rsidRDefault="00247FC0" w:rsidP="00247FC0">
      <w:r>
        <w:rPr>
          <w:rStyle w:val="Style13ptBold"/>
        </w:rPr>
        <w:t xml:space="preserve">Ward </w:t>
      </w:r>
      <w:r w:rsidRPr="00D350C1">
        <w:rPr>
          <w:rStyle w:val="Style13ptBold"/>
        </w:rPr>
        <w:t>'</w:t>
      </w:r>
      <w:r>
        <w:rPr>
          <w:rStyle w:val="Style13ptBold"/>
        </w:rPr>
        <w:t>16</w:t>
      </w:r>
      <w:r w:rsidRPr="00D350C1">
        <w:rPr>
          <w:rStyle w:val="Style13ptBold"/>
        </w:rPr>
        <w:t xml:space="preserve"> </w:t>
      </w:r>
      <w:r>
        <w:t>[James; //; Associate Professor at the School of Natural and Built Environments at University of South Australia, Ph.D. in environmental science from the Flinders University, et al.; "Is Decoupling GDP Growth from Environmental Impact Possible?" https://doi.org/10.1371/journal.pone.0164733/]</w:t>
      </w:r>
    </w:p>
    <w:p w14:paraId="48D4BA21" w14:textId="77777777" w:rsidR="00247FC0" w:rsidRPr="003D6D91" w:rsidRDefault="00247FC0" w:rsidP="00247FC0">
      <w:pPr>
        <w:rPr>
          <w:rFonts w:eastAsia="Calibri"/>
          <w:sz w:val="12"/>
        </w:rPr>
      </w:pPr>
      <w:r w:rsidRPr="003D6D91">
        <w:rPr>
          <w:rFonts w:eastAsia="Calibri"/>
          <w:sz w:val="16"/>
        </w:rPr>
        <w:t xml:space="preserve">The perpetually growing economy is generally regarded as a viable and desirable societal objective [1–4]. </w:t>
      </w:r>
      <w:r w:rsidRPr="003D6D91">
        <w:rPr>
          <w:rFonts w:eastAsia="Calibri"/>
          <w:u w:val="single"/>
        </w:rPr>
        <w:t>Whilst ‘</w:t>
      </w:r>
      <w:r w:rsidRPr="003D6D91">
        <w:rPr>
          <w:rFonts w:eastAsia="Calibri"/>
          <w:b/>
          <w:iCs/>
          <w:u w:val="single"/>
          <w:bdr w:val="single" w:sz="8" w:space="0" w:color="auto"/>
        </w:rPr>
        <w:t>infinite growth’</w:t>
      </w:r>
      <w:r w:rsidRPr="003D6D91">
        <w:rPr>
          <w:rFonts w:eastAsia="Calibri"/>
          <w:u w:val="single"/>
        </w:rPr>
        <w:t xml:space="preserve"> may not be the words used</w:t>
      </w:r>
      <w:r w:rsidRPr="003D6D91">
        <w:rPr>
          <w:rFonts w:eastAsia="Calibri"/>
          <w:sz w:val="16"/>
        </w:rPr>
        <w:t xml:space="preserve"> to characterize and exhort a perpetually growing economy, </w:t>
      </w:r>
      <w:r w:rsidRPr="003D6D91">
        <w:rPr>
          <w:rFonts w:eastAsia="Calibri"/>
          <w:u w:val="single"/>
        </w:rPr>
        <w:t>they are nonetheless</w:t>
      </w:r>
      <w:r w:rsidRPr="003D6D91">
        <w:rPr>
          <w:rFonts w:eastAsia="Calibri"/>
          <w:sz w:val="16"/>
        </w:rPr>
        <w:t xml:space="preserve"> an </w:t>
      </w:r>
      <w:r w:rsidRPr="003D6D91">
        <w:rPr>
          <w:rFonts w:eastAsia="Calibri"/>
          <w:u w:val="single"/>
        </w:rPr>
        <w:t>accurate</w:t>
      </w:r>
      <w:r w:rsidRPr="003D6D91">
        <w:rPr>
          <w:rFonts w:eastAsia="Calibri"/>
          <w:sz w:val="16"/>
        </w:rPr>
        <w:t xml:space="preserve"> characterization of the objective. The </w:t>
      </w:r>
      <w:r w:rsidRPr="003D6D91">
        <w:rPr>
          <w:rFonts w:eastAsia="Calibri"/>
          <w:u w:val="single"/>
        </w:rPr>
        <w:t>words in current fashion for defending the viability of a perpetually growing economy are phrases such as ‘</w:t>
      </w:r>
      <w:r w:rsidRPr="003D6D91">
        <w:rPr>
          <w:rFonts w:eastAsia="Calibri"/>
          <w:b/>
          <w:iCs/>
          <w:u w:val="single"/>
          <w:bdr w:val="single" w:sz="8" w:space="0" w:color="auto"/>
        </w:rPr>
        <w:t>green growth</w:t>
      </w:r>
      <w:r w:rsidRPr="003D6D91">
        <w:rPr>
          <w:rFonts w:eastAsia="Calibri"/>
          <w:sz w:val="16"/>
        </w:rPr>
        <w:t>’</w:t>
      </w:r>
      <w:r w:rsidRPr="003D6D91">
        <w:rPr>
          <w:rFonts w:eastAsia="Calibri"/>
          <w:u w:val="single"/>
        </w:rPr>
        <w:t>, ‘</w:t>
      </w:r>
      <w:r w:rsidRPr="003D6D91">
        <w:rPr>
          <w:rFonts w:eastAsia="Calibri"/>
          <w:b/>
          <w:iCs/>
          <w:u w:val="single"/>
          <w:bdr w:val="single" w:sz="8" w:space="0" w:color="auto"/>
        </w:rPr>
        <w:t>dematerialization</w:t>
      </w:r>
      <w:r w:rsidRPr="003D6D91">
        <w:rPr>
          <w:rFonts w:eastAsia="Calibri"/>
          <w:sz w:val="16"/>
        </w:rPr>
        <w:t>’</w:t>
      </w:r>
      <w:r w:rsidRPr="003D6D91">
        <w:rPr>
          <w:rFonts w:eastAsia="Calibri"/>
          <w:u w:val="single"/>
        </w:rPr>
        <w:t>, and ‘</w:t>
      </w:r>
      <w:r w:rsidRPr="003D6D91">
        <w:rPr>
          <w:rFonts w:eastAsia="Calibri"/>
          <w:b/>
          <w:iCs/>
          <w:u w:val="single"/>
          <w:bdr w:val="single" w:sz="8" w:space="0" w:color="auto"/>
        </w:rPr>
        <w:t>decoupling</w:t>
      </w:r>
      <w:r w:rsidRPr="003D6D91">
        <w:rPr>
          <w:rFonts w:eastAsia="Calibri"/>
          <w:sz w:val="16"/>
        </w:rPr>
        <w:t xml:space="preserve">’ [5–9]. The decades old question ‘Is economic growth environmentally sustainable?’ remains contested despite its apparent simplicity. The Limits to Growth [10] was a seminal work that warned of the consequences of exponential growth with finite resources. The World3 models underpinning the Limits to Growth analysis were validated using actual data after twenty and thirty years [11,12]. A further independent evaluation of the projections of the World3 models showed that our actual trajectory since 1972 has closely matched the ‘Business as Usual’ scenario [13]. Increasing recognition of the causes and consequences of climate change have generated a great deal of doubt regarding the feasibility of simultaneously pursing economic growth and preventing and/or mitigating climate change [14–18]. </w:t>
      </w:r>
      <w:r w:rsidRPr="003D6D91">
        <w:rPr>
          <w:rFonts w:eastAsia="Calibri"/>
          <w:u w:val="single"/>
        </w:rPr>
        <w:t xml:space="preserve">Contemporary work in this broad area of assessing </w:t>
      </w:r>
      <w:r w:rsidRPr="003D6D91">
        <w:rPr>
          <w:rFonts w:eastAsia="Calibri"/>
          <w:b/>
          <w:iCs/>
          <w:u w:val="single"/>
          <w:bdr w:val="single" w:sz="8" w:space="0" w:color="auto"/>
        </w:rPr>
        <w:t>anthropogenic impact</w:t>
      </w:r>
      <w:r w:rsidRPr="003D6D91">
        <w:rPr>
          <w:rFonts w:eastAsia="Calibri"/>
          <w:sz w:val="16"/>
        </w:rPr>
        <w:t xml:space="preserve"> </w:t>
      </w:r>
      <w:r w:rsidRPr="003D6D91">
        <w:rPr>
          <w:rFonts w:eastAsia="Calibri"/>
          <w:u w:val="single"/>
        </w:rPr>
        <w:t>on the planet suggests that several ‘Planetary Boundaries’ have been crossed</w:t>
      </w:r>
      <w:r w:rsidRPr="003D6D91">
        <w:rPr>
          <w:rFonts w:eastAsia="Calibri"/>
          <w:sz w:val="16"/>
        </w:rPr>
        <w:t xml:space="preserve"> [19].</w:t>
      </w:r>
    </w:p>
    <w:p w14:paraId="23F55942" w14:textId="77777777" w:rsidR="00247FC0" w:rsidRPr="003D6D91" w:rsidRDefault="00247FC0" w:rsidP="00247FC0">
      <w:pPr>
        <w:rPr>
          <w:rFonts w:eastAsia="Calibri"/>
          <w:sz w:val="12"/>
        </w:rPr>
      </w:pPr>
      <w:r w:rsidRPr="003D6D91">
        <w:rPr>
          <w:rFonts w:eastAsia="Calibri"/>
          <w:sz w:val="16"/>
        </w:rPr>
        <w:t xml:space="preserve"> The question as to whether human society can decouple economic growth–defined as growth in Gross Domestic Product (GDP)–from environmental impacts has not been settled. The decoupling debate itself is polarized with a preponderance of neo-classical economists on one side (decoupling is viable) and ecological economists on the other (decoupling is not viable) [20]. The divide over the compatibility of economic growth and environms sental limits extends into the general public [2] with substantial polarization in ideas of decoupling, dematerialization, and limits to growth.</w:t>
      </w:r>
    </w:p>
    <w:p w14:paraId="166E0794" w14:textId="77777777" w:rsidR="00247FC0" w:rsidRPr="003D6D91" w:rsidRDefault="00247FC0" w:rsidP="00247FC0">
      <w:pPr>
        <w:rPr>
          <w:rFonts w:eastAsia="Calibri"/>
          <w:sz w:val="12"/>
        </w:rPr>
      </w:pPr>
      <w:r w:rsidRPr="003D6D91">
        <w:rPr>
          <w:rFonts w:eastAsia="Calibri"/>
          <w:sz w:val="16"/>
        </w:rPr>
        <w:t xml:space="preserve"> Settling the debate has far reaching policy implications. </w:t>
      </w:r>
      <w:r w:rsidRPr="003D6D91">
        <w:rPr>
          <w:rFonts w:eastAsia="Calibri"/>
          <w:u w:val="single"/>
        </w:rPr>
        <w:t>Decoupling is increasingly being described in popular press as a viable policy objective</w:t>
      </w:r>
      <w:r w:rsidRPr="003D6D91">
        <w:rPr>
          <w:rFonts w:eastAsia="Calibri"/>
          <w:sz w:val="16"/>
        </w:rPr>
        <w:t xml:space="preserve"> [21,22]. </w:t>
      </w:r>
      <w:r w:rsidRPr="003D6D91">
        <w:rPr>
          <w:rFonts w:eastAsia="Calibri"/>
          <w:u w:val="single"/>
        </w:rPr>
        <w:t>Decoupling has been incorporated into international indicators of sustainable development</w:t>
      </w:r>
      <w:r w:rsidRPr="003D6D91">
        <w:rPr>
          <w:rFonts w:eastAsia="Calibri"/>
          <w:sz w:val="16"/>
        </w:rPr>
        <w:t xml:space="preserve"> [23] </w:t>
      </w:r>
      <w:r w:rsidRPr="003D6D91">
        <w:rPr>
          <w:rFonts w:eastAsia="Calibri"/>
          <w:u w:val="single"/>
        </w:rPr>
        <w:t>and policy objectives</w:t>
      </w:r>
      <w:r w:rsidRPr="003D6D91">
        <w:rPr>
          <w:rFonts w:eastAsia="Calibri"/>
          <w:sz w:val="16"/>
        </w:rPr>
        <w:t xml:space="preserve"> such as the United Nations’ ‘Sustainable Development Goals’ [24]. If decoupling is possible, then these policies are valid sustainable goals; however, </w:t>
      </w:r>
      <w:r w:rsidRPr="003D6D91">
        <w:rPr>
          <w:rFonts w:eastAsia="Calibri"/>
          <w:u w:val="single"/>
        </w:rPr>
        <w:t xml:space="preserve">if decoupling is shown to be </w:t>
      </w:r>
      <w:r w:rsidRPr="003D6D91">
        <w:rPr>
          <w:rFonts w:eastAsia="Calibri"/>
          <w:b/>
          <w:iCs/>
          <w:u w:val="single"/>
          <w:bdr w:val="single" w:sz="8" w:space="0" w:color="auto"/>
        </w:rPr>
        <w:t>nonviable</w:t>
      </w:r>
      <w:r w:rsidRPr="003D6D91">
        <w:rPr>
          <w:rFonts w:eastAsia="Calibri"/>
          <w:u w:val="single"/>
        </w:rPr>
        <w:t xml:space="preserve"> then society will need to shift away from the current ‘infinite growth’ model</w:t>
      </w:r>
      <w:r w:rsidRPr="003D6D91">
        <w:rPr>
          <w:rFonts w:eastAsia="Calibri"/>
          <w:sz w:val="16"/>
        </w:rPr>
        <w:t>.</w:t>
      </w:r>
    </w:p>
    <w:p w14:paraId="16258100" w14:textId="77777777" w:rsidR="00247FC0" w:rsidRPr="003D6D91" w:rsidRDefault="00247FC0" w:rsidP="00247FC0">
      <w:pPr>
        <w:rPr>
          <w:rFonts w:eastAsia="Calibri"/>
          <w:sz w:val="12"/>
        </w:rPr>
      </w:pPr>
      <w:r w:rsidRPr="003D6D91">
        <w:rPr>
          <w:rFonts w:eastAsia="Calibri"/>
          <w:sz w:val="16"/>
        </w:rPr>
        <w:t xml:space="preserve"> </w:t>
      </w:r>
      <w:r w:rsidRPr="003D6D91">
        <w:rPr>
          <w:rFonts w:eastAsia="Calibri"/>
          <w:u w:val="single"/>
        </w:rPr>
        <w:t>Decoupling is defined as either ‘relative’</w:t>
      </w:r>
      <w:r w:rsidRPr="003D6D91">
        <w:rPr>
          <w:rFonts w:eastAsia="Calibri"/>
          <w:sz w:val="16"/>
        </w:rPr>
        <w:t xml:space="preserve"> (aka ‘weak’) </w:t>
      </w:r>
      <w:r w:rsidRPr="003D6D91">
        <w:rPr>
          <w:rFonts w:eastAsia="Calibri"/>
          <w:u w:val="single"/>
        </w:rPr>
        <w:t>or ‘absolute’</w:t>
      </w:r>
      <w:r w:rsidRPr="003D6D91">
        <w:rPr>
          <w:rFonts w:eastAsia="Calibri"/>
          <w:sz w:val="16"/>
        </w:rPr>
        <w:t xml:space="preserve"> (aka ‘strong’). </w:t>
      </w:r>
      <w:r w:rsidRPr="003D6D91">
        <w:rPr>
          <w:rFonts w:eastAsia="Calibri"/>
          <w:u w:val="single"/>
        </w:rPr>
        <w:t>Relative decoupling refers to higher rates of economic growth than rates of growth in material and energy consumption and environmental impact</w:t>
      </w:r>
      <w:r w:rsidRPr="003D6D91">
        <w:rPr>
          <w:rFonts w:eastAsia="Calibri"/>
          <w:sz w:val="16"/>
        </w:rPr>
        <w:t>. As a result, relative decoupling implies a gain in efficiency rather than removal of the link between impact and GDP. Recent trends (1990 to 2012) for GDP [25], material use [26] and energy use [27] in different countries and regions exhibit different behavior (Fig 1). In China, relative decoupling has occurred as GDP (market prices, in current US$) increased by a factor of more than 20 over the 22-year period, while energy use rose by a factor of slightly more than four and material use by almost five. Germany, meanwhile, exhibited slower GDP growth than China, but at the same time reduced energy use by 10% and total material use by 40%. The OECD follows a similar story to Germany, albeit with flat rather than falling energy and material consumption. Although Germany and the OECD give hope that absolute decoupling may be achievable, at the global level we see only relative decoupling with energy and material use increasing by 54% and 66% over the 22 years, respectively.</w:t>
      </w:r>
    </w:p>
    <w:p w14:paraId="37D2945F" w14:textId="77777777" w:rsidR="00247FC0" w:rsidRPr="003D6D91" w:rsidRDefault="00247FC0" w:rsidP="00247FC0">
      <w:pPr>
        <w:rPr>
          <w:rFonts w:eastAsia="Calibri"/>
          <w:sz w:val="12"/>
        </w:rPr>
      </w:pPr>
      <w:r w:rsidRPr="003D6D91">
        <w:rPr>
          <w:rFonts w:eastAsia="Calibri"/>
          <w:sz w:val="16"/>
        </w:rPr>
        <w:t xml:space="preserve"> Similar evidence to that in Fig 1, showing apparent decoupling of GDP from specific resources, has been shown throughout much of the OECD [28]. However, </w:t>
      </w:r>
      <w:r w:rsidRPr="003D6D91">
        <w:rPr>
          <w:rFonts w:eastAsia="Calibri"/>
          <w:u w:val="single"/>
        </w:rPr>
        <w:t>there are several limitations to the inference of decoupling from national or regional data</w:t>
      </w:r>
      <w:r w:rsidRPr="003D6D91">
        <w:rPr>
          <w:rFonts w:eastAsia="Calibri"/>
          <w:sz w:val="16"/>
        </w:rPr>
        <w:t xml:space="preserve">. </w:t>
      </w:r>
      <w:r w:rsidRPr="003D6D91">
        <w:rPr>
          <w:rFonts w:eastAsia="Calibri"/>
          <w:u w:val="single"/>
        </w:rPr>
        <w:t>There are three distinct mechanisms by which the illusion of decoupling may be presented as a reality when in fact it is not actually taking place at all</w:t>
      </w:r>
      <w:r w:rsidRPr="003D6D91">
        <w:rPr>
          <w:rFonts w:eastAsia="Calibri"/>
          <w:sz w:val="16"/>
        </w:rPr>
        <w:t xml:space="preserve">: </w:t>
      </w:r>
      <w:r w:rsidRPr="003D6D91">
        <w:rPr>
          <w:rFonts w:eastAsia="Calibri"/>
          <w:u w:val="single"/>
        </w:rPr>
        <w:t>1)</w:t>
      </w:r>
      <w:r w:rsidRPr="003D6D91">
        <w:rPr>
          <w:rFonts w:eastAsia="Calibri"/>
          <w:sz w:val="16"/>
        </w:rPr>
        <w:t xml:space="preserve"> </w:t>
      </w:r>
      <w:r w:rsidRPr="003D6D91">
        <w:rPr>
          <w:rFonts w:eastAsia="Calibri"/>
          <w:b/>
          <w:iCs/>
          <w:u w:val="single"/>
          <w:bdr w:val="single" w:sz="8" w:space="0" w:color="auto"/>
        </w:rPr>
        <w:t>substitution of one resource for another</w:t>
      </w:r>
      <w:r w:rsidRPr="003D6D91">
        <w:rPr>
          <w:rFonts w:eastAsia="Calibri"/>
          <w:sz w:val="16"/>
        </w:rPr>
        <w:t xml:space="preserve">; </w:t>
      </w:r>
      <w:r w:rsidRPr="003D6D91">
        <w:rPr>
          <w:rFonts w:eastAsia="Calibri"/>
          <w:u w:val="single"/>
        </w:rPr>
        <w:t>2)</w:t>
      </w:r>
      <w:r w:rsidRPr="003D6D91">
        <w:rPr>
          <w:rFonts w:eastAsia="Calibri"/>
          <w:sz w:val="16"/>
        </w:rPr>
        <w:t xml:space="preserve"> </w:t>
      </w:r>
      <w:r w:rsidRPr="003D6D91">
        <w:rPr>
          <w:rFonts w:eastAsia="Calibri"/>
          <w:u w:val="single"/>
        </w:rPr>
        <w:t xml:space="preserve">the </w:t>
      </w:r>
      <w:r w:rsidRPr="003D6D91">
        <w:rPr>
          <w:rFonts w:eastAsia="Calibri"/>
          <w:b/>
          <w:iCs/>
          <w:u w:val="single"/>
          <w:bdr w:val="single" w:sz="8" w:space="0" w:color="auto"/>
        </w:rPr>
        <w:t>financialization</w:t>
      </w:r>
      <w:r w:rsidRPr="003D6D91">
        <w:rPr>
          <w:rFonts w:eastAsia="Calibri"/>
          <w:u w:val="single"/>
        </w:rPr>
        <w:t xml:space="preserve"> of one or more components</w:t>
      </w:r>
      <w:r w:rsidRPr="003D6D91">
        <w:rPr>
          <w:rFonts w:eastAsia="Calibri"/>
          <w:sz w:val="16"/>
        </w:rPr>
        <w:t xml:space="preserve"> of GDP that involves increasing monetary flows without a concomitant rise in material and/or energy throughput, </w:t>
      </w:r>
      <w:r w:rsidRPr="003D6D91">
        <w:rPr>
          <w:rFonts w:eastAsia="Calibri"/>
          <w:u w:val="single"/>
        </w:rPr>
        <w:t>and 3)</w:t>
      </w:r>
      <w:r w:rsidRPr="003D6D91">
        <w:rPr>
          <w:rFonts w:eastAsia="Calibri"/>
          <w:sz w:val="16"/>
        </w:rPr>
        <w:t xml:space="preserve"> </w:t>
      </w:r>
      <w:r w:rsidRPr="003D6D91">
        <w:rPr>
          <w:rFonts w:eastAsia="Calibri"/>
          <w:u w:val="single"/>
        </w:rPr>
        <w:t xml:space="preserve">the </w:t>
      </w:r>
      <w:r w:rsidRPr="003D6D91">
        <w:rPr>
          <w:rFonts w:eastAsia="Calibri"/>
          <w:b/>
          <w:iCs/>
          <w:u w:val="single"/>
          <w:bdr w:val="single" w:sz="8" w:space="0" w:color="auto"/>
        </w:rPr>
        <w:t>exporting of environmental impact</w:t>
      </w:r>
      <w:r w:rsidRPr="003D6D91">
        <w:rPr>
          <w:rFonts w:eastAsia="Calibri"/>
          <w:u w:val="single"/>
        </w:rPr>
        <w:t xml:space="preserve"> to another nation or region of </w:t>
      </w:r>
      <w:r w:rsidRPr="003D6D91">
        <w:rPr>
          <w:rFonts w:eastAsia="Calibri"/>
          <w:u w:val="single"/>
        </w:rPr>
        <w:lastRenderedPageBreak/>
        <w:t>the world</w:t>
      </w:r>
      <w:r w:rsidRPr="003D6D91">
        <w:rPr>
          <w:rFonts w:eastAsia="Calibri"/>
          <w:sz w:val="16"/>
        </w:rPr>
        <w:t xml:space="preserve"> (i.e. the separation of production and consumption). These illusory forms of decoupling are described with respect to energy by our colleague [29].</w:t>
      </w:r>
    </w:p>
    <w:p w14:paraId="2492E345" w14:textId="77777777" w:rsidR="00247FC0" w:rsidRPr="003D6D91" w:rsidRDefault="00247FC0" w:rsidP="00247FC0">
      <w:pPr>
        <w:rPr>
          <w:rFonts w:eastAsia="Calibri"/>
          <w:sz w:val="12"/>
        </w:rPr>
      </w:pPr>
      <w:r w:rsidRPr="003D6D91">
        <w:rPr>
          <w:rFonts w:eastAsia="Calibri"/>
          <w:sz w:val="16"/>
        </w:rPr>
        <w:t xml:space="preserve"> An additional mechanism of decoupling is associated with growing inequality of income and wealth, which can allow GDP to grow overall while the majority of workers do not see a real gain in income [30]. This growth in inequality can manifest as higher GDP without a proportional increase in material and energy flow (i.e. relative decoupling) when a wealthy minority of the population derives the largest fraction of GDP growth but does not necessarily increase their level of consumption with as much demand for energy and materials [31]. In such cases, at the aggregate level decoupling would be observed, but it is doubtful that such unequal sharing of growth in GDP represents an improvement in wellbeing.</w:t>
      </w:r>
    </w:p>
    <w:p w14:paraId="322590FB" w14:textId="77777777" w:rsidR="00247FC0" w:rsidRPr="003D6D91" w:rsidRDefault="00247FC0" w:rsidP="00247FC0">
      <w:pPr>
        <w:rPr>
          <w:rFonts w:eastAsia="Calibri"/>
          <w:sz w:val="12"/>
        </w:rPr>
      </w:pPr>
      <w:r w:rsidRPr="003D6D91">
        <w:rPr>
          <w:rFonts w:eastAsia="Calibri"/>
          <w:sz w:val="16"/>
        </w:rPr>
        <w:t xml:space="preserve"> At </w:t>
      </w:r>
      <w:r w:rsidRPr="003D6D91">
        <w:rPr>
          <w:rFonts w:eastAsia="Calibri"/>
          <w:u w:val="single"/>
        </w:rPr>
        <w:t>the World</w:t>
      </w:r>
      <w:r w:rsidRPr="003D6D91">
        <w:rPr>
          <w:rFonts w:eastAsia="Calibri"/>
          <w:sz w:val="16"/>
        </w:rPr>
        <w:t xml:space="preserve"> aggregate level, Fig 1 </w:t>
      </w:r>
      <w:r w:rsidRPr="003D6D91">
        <w:rPr>
          <w:rFonts w:eastAsia="Calibri"/>
          <w:u w:val="single"/>
        </w:rPr>
        <w:t>shows relative decoupling</w:t>
      </w:r>
      <w:r w:rsidRPr="003D6D91">
        <w:rPr>
          <w:rFonts w:eastAsia="Calibri"/>
          <w:sz w:val="16"/>
        </w:rPr>
        <w:t xml:space="preserve"> with a growing gap between GDP and resource consumption. </w:t>
      </w:r>
      <w:r w:rsidRPr="003D6D91">
        <w:rPr>
          <w:rFonts w:eastAsia="Calibri"/>
          <w:u w:val="single"/>
        </w:rPr>
        <w:t>In the context of</w:t>
      </w:r>
      <w:r w:rsidRPr="003D6D91">
        <w:rPr>
          <w:rFonts w:eastAsia="Calibri"/>
          <w:sz w:val="16"/>
        </w:rPr>
        <w:t xml:space="preserve"> reaching </w:t>
      </w:r>
      <w:r w:rsidRPr="003D6D91">
        <w:rPr>
          <w:rFonts w:eastAsia="Calibri"/>
          <w:b/>
          <w:iCs/>
          <w:u w:val="single"/>
          <w:bdr w:val="single" w:sz="8" w:space="0" w:color="auto"/>
        </w:rPr>
        <w:t>planetary boundaries</w:t>
      </w:r>
      <w:r w:rsidRPr="003D6D91">
        <w:rPr>
          <w:rFonts w:eastAsia="Calibri"/>
          <w:sz w:val="16"/>
        </w:rPr>
        <w:t xml:space="preserve"> </w:t>
      </w:r>
      <w:r w:rsidRPr="003D6D91">
        <w:rPr>
          <w:rFonts w:eastAsia="Calibri"/>
          <w:u w:val="single"/>
        </w:rPr>
        <w:t>and</w:t>
      </w:r>
      <w:r w:rsidRPr="003D6D91">
        <w:rPr>
          <w:rFonts w:eastAsia="Calibri"/>
          <w:sz w:val="16"/>
        </w:rPr>
        <w:t xml:space="preserve"> </w:t>
      </w:r>
      <w:r w:rsidRPr="003D6D91">
        <w:rPr>
          <w:rFonts w:eastAsia="Calibri"/>
          <w:b/>
          <w:iCs/>
          <w:u w:val="single"/>
          <w:bdr w:val="single" w:sz="8" w:space="0" w:color="auto"/>
        </w:rPr>
        <w:t>global environmental limits</w:t>
      </w:r>
      <w:r w:rsidRPr="003D6D91">
        <w:rPr>
          <w:rFonts w:eastAsia="Calibri"/>
          <w:sz w:val="16"/>
        </w:rPr>
        <w:t xml:space="preserve">, however, </w:t>
      </w:r>
      <w:r w:rsidRPr="003D6D91">
        <w:rPr>
          <w:rFonts w:eastAsia="Calibri"/>
          <w:u w:val="single"/>
        </w:rPr>
        <w:t xml:space="preserve">relative decoupling will be </w:t>
      </w:r>
      <w:r w:rsidRPr="003D6D91">
        <w:rPr>
          <w:rFonts w:eastAsia="Calibri"/>
          <w:b/>
          <w:iCs/>
          <w:u w:val="single"/>
          <w:bdr w:val="single" w:sz="8" w:space="0" w:color="auto"/>
        </w:rPr>
        <w:t>insufficient to maintain a GDP growth-oriented human civilization</w:t>
      </w:r>
      <w:r w:rsidRPr="003D6D91">
        <w:rPr>
          <w:rFonts w:eastAsia="Calibri"/>
          <w:u w:val="single"/>
        </w:rPr>
        <w:t>. The only way to achieve truly sustainable growth would be</w:t>
      </w:r>
      <w:r w:rsidRPr="003D6D91">
        <w:rPr>
          <w:rFonts w:eastAsia="Calibri"/>
          <w:sz w:val="16"/>
        </w:rPr>
        <w:t xml:space="preserve"> via permanent </w:t>
      </w:r>
      <w:r w:rsidRPr="003D6D91">
        <w:rPr>
          <w:rFonts w:eastAsia="Calibri"/>
          <w:u w:val="single"/>
        </w:rPr>
        <w:t>absolute decoupling</w:t>
      </w:r>
      <w:r w:rsidRPr="003D6D91">
        <w:rPr>
          <w:rFonts w:eastAsia="Calibri"/>
          <w:sz w:val="16"/>
        </w:rPr>
        <w:t xml:space="preserve">. Absolute decoupling theoretically occurs when environmental impacts are reduced while economic growth continues. While relative decoupling has been observed in multiple countries, </w:t>
      </w:r>
      <w:r w:rsidRPr="003D6D91">
        <w:rPr>
          <w:rFonts w:eastAsia="Calibri"/>
          <w:b/>
          <w:iCs/>
          <w:u w:val="single"/>
          <w:bdr w:val="single" w:sz="8" w:space="0" w:color="auto"/>
        </w:rPr>
        <w:t>absolute decoupling remains elusive</w:t>
      </w:r>
      <w:r w:rsidRPr="003D6D91">
        <w:rPr>
          <w:rFonts w:eastAsia="Calibri"/>
          <w:sz w:val="16"/>
        </w:rPr>
        <w:t xml:space="preserve"> [32–34]. According to one study [35] </w:t>
      </w:r>
      <w:r w:rsidRPr="003D6D91">
        <w:rPr>
          <w:rFonts w:eastAsia="Calibri"/>
          <w:u w:val="single"/>
        </w:rPr>
        <w:t>no country has achieved absolute decoupling during the past 50 years</w:t>
      </w:r>
      <w:r w:rsidRPr="003D6D91">
        <w:rPr>
          <w:rFonts w:eastAsia="Calibri"/>
          <w:sz w:val="16"/>
        </w:rPr>
        <w:t>. Another study [36] reports that population growth and increases in affluence are overwhelming efficiency improvements at the global scale. They find no evidence for absolute reductions in environmental impacts, and little evidence to date even for significant relative decoupling.</w:t>
      </w:r>
    </w:p>
    <w:p w14:paraId="6637A886" w14:textId="77777777" w:rsidR="00247FC0" w:rsidRPr="003D6D91" w:rsidRDefault="00247FC0" w:rsidP="00247FC0">
      <w:pPr>
        <w:rPr>
          <w:rFonts w:eastAsia="Calibri"/>
          <w:sz w:val="16"/>
          <w:szCs w:val="16"/>
        </w:rPr>
      </w:pPr>
      <w:r w:rsidRPr="003D6D91">
        <w:rPr>
          <w:rFonts w:eastAsia="Calibri"/>
          <w:sz w:val="16"/>
        </w:rPr>
        <w:t xml:space="preserve"> It should be noted that </w:t>
      </w:r>
      <w:r w:rsidRPr="003D6D91">
        <w:rPr>
          <w:rFonts w:eastAsia="Calibri"/>
          <w:u w:val="single"/>
        </w:rPr>
        <w:t>technological advances can lead to absolute decoupling for specific types of impact</w:t>
      </w:r>
      <w:r w:rsidRPr="003D6D91">
        <w:rPr>
          <w:rFonts w:eastAsia="Calibri"/>
          <w:sz w:val="16"/>
        </w:rPr>
        <w:t xml:space="preserve"> [37]. It is possible, for instance, to substitute a polluting activity with a non-polluting activity, and notable examples have included the removal of tetraethyl lead from automotive fuel and CFCs from refrigerants and propellants. </w:t>
      </w:r>
      <w:r w:rsidRPr="003D6D91">
        <w:rPr>
          <w:rFonts w:eastAsia="Calibri"/>
          <w:u w:val="single"/>
        </w:rPr>
        <w:t>It is also possible to envisage a scenario in which GDP growth is decoupled from the use of fossil fuels</w:t>
      </w:r>
      <w:r w:rsidRPr="003D6D91">
        <w:rPr>
          <w:rFonts w:eastAsia="Calibri"/>
          <w:sz w:val="16"/>
        </w:rPr>
        <w:t xml:space="preserve"> and related CO2 emissions </w:t>
      </w:r>
      <w:r w:rsidRPr="003D6D91">
        <w:rPr>
          <w:rFonts w:eastAsia="Calibri"/>
          <w:u w:val="single"/>
        </w:rPr>
        <w:t>by switching to 100% renewable energy, but this is not the same as decoupling GDP growth from energy use</w:t>
      </w:r>
      <w:r w:rsidRPr="003D6D91">
        <w:rPr>
          <w:rFonts w:eastAsia="Calibri"/>
          <w:sz w:val="16"/>
        </w:rPr>
        <w:t xml:space="preserve">. </w:t>
      </w:r>
      <w:r w:rsidRPr="003D6D91">
        <w:rPr>
          <w:rFonts w:eastAsia="Calibri"/>
          <w:sz w:val="16"/>
          <w:szCs w:val="16"/>
        </w:rPr>
        <w:t>In the context of this study, we are primarily interested in fundamental resources (matter and energy) as the foundations of economic activity.</w:t>
      </w:r>
    </w:p>
    <w:p w14:paraId="0049177E" w14:textId="77777777" w:rsidR="00247FC0" w:rsidRPr="003D6D91" w:rsidRDefault="00247FC0" w:rsidP="00247FC0">
      <w:pPr>
        <w:rPr>
          <w:rFonts w:eastAsia="Calibri"/>
          <w:sz w:val="16"/>
          <w:szCs w:val="16"/>
        </w:rPr>
      </w:pPr>
      <w:r w:rsidRPr="003D6D91">
        <w:rPr>
          <w:rFonts w:eastAsia="Calibri"/>
          <w:sz w:val="16"/>
          <w:szCs w:val="16"/>
        </w:rPr>
        <w:t xml:space="preserve"> In the current paper, we show that decoupling scenarios can be interpreted using an easily understood model of economic growth and environmental impact. The simple model was calibrated against published data derived from sophisticated predictive studies of decoupling, and used to develop a long-term prognosis of environmental impact under continued GDP growth. The results are then used to draw conclusions about the long-term viability of GDP growth as a societal goal.</w:t>
      </w:r>
    </w:p>
    <w:p w14:paraId="0F16E517" w14:textId="77777777" w:rsidR="00247FC0" w:rsidRPr="003D6D91" w:rsidRDefault="00247FC0" w:rsidP="00247FC0">
      <w:pPr>
        <w:rPr>
          <w:rFonts w:eastAsia="Calibri"/>
          <w:sz w:val="6"/>
        </w:rPr>
      </w:pPr>
      <w:r w:rsidRPr="003D6D91">
        <w:rPr>
          <w:rFonts w:eastAsia="Calibri"/>
          <w:sz w:val="10"/>
        </w:rPr>
        <w:t xml:space="preserve"> Model Derivation</w:t>
      </w:r>
    </w:p>
    <w:p w14:paraId="7C5F4C31" w14:textId="77777777" w:rsidR="00247FC0" w:rsidRPr="003D6D91" w:rsidRDefault="00247FC0" w:rsidP="00247FC0">
      <w:pPr>
        <w:rPr>
          <w:rFonts w:eastAsia="Calibri"/>
          <w:sz w:val="6"/>
        </w:rPr>
      </w:pPr>
      <w:r w:rsidRPr="003D6D91">
        <w:rPr>
          <w:rFonts w:eastAsia="Calibri"/>
          <w:sz w:val="10"/>
        </w:rPr>
        <w:t xml:space="preserve"> We use a simple mathematical model to develop insights into decoupling behavior. We start with the IPAT equation [38–40], which is a basic formulation of environmental impact I as a function of economic activity:</w:t>
      </w:r>
    </w:p>
    <w:p w14:paraId="6EFADBC8" w14:textId="77777777" w:rsidR="00247FC0" w:rsidRPr="003D6D91" w:rsidRDefault="00247FC0" w:rsidP="00247FC0">
      <w:pPr>
        <w:rPr>
          <w:rFonts w:eastAsia="Calibri"/>
          <w:sz w:val="6"/>
        </w:rPr>
      </w:pPr>
      <w:r w:rsidRPr="003D6D91">
        <w:rPr>
          <w:rFonts w:eastAsia="Calibri"/>
          <w:sz w:val="10"/>
        </w:rPr>
        <w:t xml:space="preserve"> (1)</w:t>
      </w:r>
    </w:p>
    <w:p w14:paraId="28CE6DC9" w14:textId="77777777" w:rsidR="00247FC0" w:rsidRPr="003D6D91" w:rsidRDefault="00247FC0" w:rsidP="00247FC0">
      <w:pPr>
        <w:rPr>
          <w:rFonts w:eastAsia="Calibri"/>
          <w:sz w:val="6"/>
        </w:rPr>
      </w:pPr>
      <w:r w:rsidRPr="003D6D91">
        <w:rPr>
          <w:rFonts w:eastAsia="Calibri"/>
          <w:sz w:val="10"/>
        </w:rPr>
        <w:t xml:space="preserve"> where P is population, A is affluence (GDP per capita in $/person/year) and T, as originally formulated, represents “technology”. More precisely, however, T should be viewed as the economic intensity of a particular resource or pollutant, and therefore both T and I will have different units depending on which resource or pollutant is considered. For energy, appropriate units for T may be joules per $ of GDP; for material use T may be kilograms per $ of GDP. The terms T and I can–and should–thus be evaluated separately, with appropriate units, for individual resources such as farming land, fresh water and energy resources, and/or pollutant emissions such as sulphur dioxide, lead, or carbon dioxide.</w:t>
      </w:r>
    </w:p>
    <w:p w14:paraId="125681AD" w14:textId="77777777" w:rsidR="00247FC0" w:rsidRPr="003D6D91" w:rsidRDefault="00247FC0" w:rsidP="00247FC0">
      <w:pPr>
        <w:rPr>
          <w:rFonts w:eastAsia="Calibri"/>
          <w:sz w:val="6"/>
        </w:rPr>
      </w:pPr>
      <w:r w:rsidRPr="003D6D91">
        <w:rPr>
          <w:rFonts w:eastAsia="Calibri"/>
          <w:sz w:val="10"/>
        </w:rPr>
        <w:t xml:space="preserve"> To test the hypothesis that continual GDP growth can be sustained, we only require a scenario in which GDP increases exponentially. The economy (as GDP) can thus be simplified to G = PA, leading to Ij = GTj where Ij and Tj are the impact and economic intensity, respectively, of resource or pollutant j. A simple case is one in which both population (P) and affluence (A) are increasing exponentially, but other combinations (e.g. stationary population with rising affluence) could achieve the same result of rising GDP. There are, of course, scenarios that could lead to falling GDP (e.g. declining population with constant affluence, or both falling) but our investigation is directed explicitly at testing the sustainability of continual economic growth as a societal goal. As such, we assume G at time t is given by:</w:t>
      </w:r>
    </w:p>
    <w:p w14:paraId="1BB99288" w14:textId="77777777" w:rsidR="00247FC0" w:rsidRPr="003D6D91" w:rsidRDefault="00247FC0" w:rsidP="00247FC0">
      <w:pPr>
        <w:rPr>
          <w:rFonts w:eastAsia="Calibri"/>
          <w:sz w:val="6"/>
        </w:rPr>
      </w:pPr>
      <w:r w:rsidRPr="003D6D91">
        <w:rPr>
          <w:rFonts w:eastAsia="Calibri"/>
          <w:sz w:val="10"/>
        </w:rPr>
        <w:t xml:space="preserve"> (2)</w:t>
      </w:r>
    </w:p>
    <w:p w14:paraId="3937263A" w14:textId="77777777" w:rsidR="00247FC0" w:rsidRPr="003D6D91" w:rsidRDefault="00247FC0" w:rsidP="00247FC0">
      <w:pPr>
        <w:rPr>
          <w:rFonts w:eastAsia="Calibri"/>
          <w:sz w:val="6"/>
        </w:rPr>
      </w:pPr>
      <w:r w:rsidRPr="003D6D91">
        <w:rPr>
          <w:rFonts w:eastAsia="Calibri"/>
          <w:sz w:val="10"/>
        </w:rPr>
        <w:t xml:space="preserve"> where G0 is the initial GDP at time t = 0, and k is the growth rate per year. Hence, impact (for resource or pollutant j) over time is given as:</w:t>
      </w:r>
    </w:p>
    <w:p w14:paraId="13C2491A" w14:textId="77777777" w:rsidR="00247FC0" w:rsidRPr="003D6D91" w:rsidRDefault="00247FC0" w:rsidP="00247FC0">
      <w:pPr>
        <w:rPr>
          <w:rFonts w:eastAsia="Calibri"/>
          <w:sz w:val="6"/>
        </w:rPr>
      </w:pPr>
      <w:r w:rsidRPr="003D6D91">
        <w:rPr>
          <w:rFonts w:eastAsia="Calibri"/>
          <w:sz w:val="10"/>
        </w:rPr>
        <w:t xml:space="preserve"> (3)</w:t>
      </w:r>
    </w:p>
    <w:p w14:paraId="1F7B2F9B" w14:textId="77777777" w:rsidR="00247FC0" w:rsidRPr="003D6D91" w:rsidRDefault="00247FC0" w:rsidP="00247FC0">
      <w:pPr>
        <w:rPr>
          <w:rFonts w:eastAsia="Calibri"/>
          <w:sz w:val="6"/>
        </w:rPr>
      </w:pPr>
      <w:r w:rsidRPr="003D6D91">
        <w:rPr>
          <w:rFonts w:eastAsia="Calibri"/>
          <w:sz w:val="10"/>
        </w:rPr>
        <w:t xml:space="preserve"> If there is no technological change to reduce a particular impact (i.e. Tj = constant; no decoupling), the use of resources or pollutant emissions will rise exponentially, in keeping with GDP growth. For absolute decoupling from resource or pollutant j, Tj must decrease exponentially at the same rate as GDP growth such that Ij remains constant in time, i.e.:</w:t>
      </w:r>
    </w:p>
    <w:p w14:paraId="53DE19E2" w14:textId="77777777" w:rsidR="00247FC0" w:rsidRPr="003D6D91" w:rsidRDefault="00247FC0" w:rsidP="00247FC0">
      <w:pPr>
        <w:rPr>
          <w:rFonts w:eastAsia="Calibri"/>
          <w:sz w:val="6"/>
        </w:rPr>
      </w:pPr>
      <w:r w:rsidRPr="003D6D91">
        <w:rPr>
          <w:rFonts w:eastAsia="Calibri"/>
          <w:sz w:val="10"/>
        </w:rPr>
        <w:t xml:space="preserve"> (4)</w:t>
      </w:r>
    </w:p>
    <w:p w14:paraId="0A93E55F" w14:textId="77777777" w:rsidR="00247FC0" w:rsidRPr="003D6D91" w:rsidRDefault="00247FC0" w:rsidP="00247FC0">
      <w:pPr>
        <w:rPr>
          <w:rFonts w:eastAsia="Calibri"/>
          <w:sz w:val="6"/>
        </w:rPr>
      </w:pPr>
      <w:r w:rsidRPr="003D6D91">
        <w:rPr>
          <w:rFonts w:eastAsia="Calibri"/>
          <w:sz w:val="10"/>
        </w:rPr>
        <w:t xml:space="preserve"> where Tj,0 is the initial level of economic intensity of resource or pollutant j.</w:t>
      </w:r>
    </w:p>
    <w:p w14:paraId="66D3210F" w14:textId="77777777" w:rsidR="00247FC0" w:rsidRPr="003D6D91" w:rsidRDefault="00247FC0" w:rsidP="00247FC0">
      <w:pPr>
        <w:rPr>
          <w:rFonts w:eastAsia="Calibri"/>
          <w:sz w:val="6"/>
        </w:rPr>
      </w:pPr>
      <w:r w:rsidRPr="003D6D91">
        <w:rPr>
          <w:rFonts w:eastAsia="Calibri"/>
          <w:sz w:val="10"/>
        </w:rPr>
        <w:t xml:space="preserve"> Put simply, absolute decoupling from resource or pollutant j requires Tj to decrease by at least the same annual percentage as the economy is growing. For example, if k = 0.03 (steady 3% p.a. economic growth), Tj must reduce 20-fold over 100 years, 100-fold over 150 years, and 500-fold over 200 years, and continue this trend of exponential reduction as long as the economy is growing. If Tj were to decrease at a faster rate than GDP growth, the impact Ij would decline.</w:t>
      </w:r>
    </w:p>
    <w:p w14:paraId="4CA83B74" w14:textId="77777777" w:rsidR="00247FC0" w:rsidRPr="003D6D91" w:rsidRDefault="00247FC0" w:rsidP="00247FC0">
      <w:pPr>
        <w:rPr>
          <w:rFonts w:eastAsia="Calibri"/>
          <w:sz w:val="6"/>
        </w:rPr>
      </w:pPr>
      <w:r w:rsidRPr="003D6D91">
        <w:rPr>
          <w:rFonts w:eastAsia="Calibri"/>
          <w:sz w:val="10"/>
        </w:rPr>
        <w:t xml:space="preserve"> For non-substitutable resources such as land, water, raw materials and energy, we argue that whilst efficiency gains may be possible, there are minimum requirements for these resources that are ultimately governed by physical realities: for instance the photosynthetic limit to plant productivity and maximum trophic conversion efficiencies for animal production govern the minimum land required for agricultural output; physiological limits to crop water use efficiency govern minimum agricultural water use, and the upper limits to energy and material efficiencies govern minimum resource throughput required for economic production. Therefore a more appropriate formulation of Eq (4) is to allow Tj to decrease to an ultimate value, Tult ≥ 0, as follows:</w:t>
      </w:r>
    </w:p>
    <w:p w14:paraId="6CFDA668" w14:textId="77777777" w:rsidR="00247FC0" w:rsidRPr="003D6D91" w:rsidRDefault="00247FC0" w:rsidP="00247FC0">
      <w:pPr>
        <w:rPr>
          <w:rFonts w:eastAsia="Calibri"/>
          <w:sz w:val="6"/>
        </w:rPr>
      </w:pPr>
      <w:r w:rsidRPr="003D6D91">
        <w:rPr>
          <w:rFonts w:eastAsia="Calibri"/>
          <w:sz w:val="10"/>
        </w:rPr>
        <w:lastRenderedPageBreak/>
        <w:t xml:space="preserve"> (5)</w:t>
      </w:r>
    </w:p>
    <w:p w14:paraId="59E5D8BE" w14:textId="77777777" w:rsidR="00247FC0" w:rsidRPr="003D6D91" w:rsidRDefault="00247FC0" w:rsidP="00247FC0">
      <w:pPr>
        <w:rPr>
          <w:rFonts w:eastAsia="Calibri"/>
          <w:sz w:val="6"/>
        </w:rPr>
      </w:pPr>
      <w:r w:rsidRPr="003D6D91">
        <w:rPr>
          <w:rFonts w:eastAsia="Calibri"/>
          <w:sz w:val="10"/>
        </w:rPr>
        <w:t xml:space="preserve"> where Tj,ult is the ultimate resource use intensity, and rj is the rate of exponential decline, for resource or pollutant j. In cases where decoupling is occurring, Tj,ult &lt; Tj,0. However, cases where resource use intensity is increasing towards an upper limit can be accommodated with Tj,ult &gt; Tj,0.</w:t>
      </w:r>
    </w:p>
    <w:p w14:paraId="61B8DFB1" w14:textId="77777777" w:rsidR="00247FC0" w:rsidRPr="003D6D91" w:rsidRDefault="00247FC0" w:rsidP="00247FC0">
      <w:pPr>
        <w:rPr>
          <w:rFonts w:eastAsia="Calibri"/>
          <w:sz w:val="6"/>
        </w:rPr>
      </w:pPr>
      <w:r w:rsidRPr="003D6D91">
        <w:rPr>
          <w:rFonts w:eastAsia="Calibri"/>
          <w:sz w:val="10"/>
        </w:rPr>
        <w:t xml:space="preserve"> The nature of decoupling behavior for different types of resource can be readily predicted from the relationships between rj, k, Tj,ult and Tj,0 as summarized in Table 1. It is only those resources or pollutants for which rj &gt; k and Tj,ult &lt; Tj,0 (i.e. efficiency gains are possible and can be achieved faster than the economy is growing) that a period of decoupling can be expected.</w:t>
      </w:r>
    </w:p>
    <w:p w14:paraId="0C6A6E02" w14:textId="77777777" w:rsidR="00247FC0" w:rsidRPr="003D6D91" w:rsidRDefault="00247FC0" w:rsidP="00247FC0">
      <w:pPr>
        <w:rPr>
          <w:rFonts w:eastAsia="Calibri"/>
          <w:sz w:val="6"/>
        </w:rPr>
      </w:pPr>
      <w:r w:rsidRPr="003D6D91">
        <w:rPr>
          <w:rFonts w:eastAsia="Calibri"/>
          <w:sz w:val="10"/>
        </w:rPr>
        <w:t xml:space="preserve"> Model Application</w:t>
      </w:r>
    </w:p>
    <w:p w14:paraId="6A0AFAFF" w14:textId="77777777" w:rsidR="00247FC0" w:rsidRPr="003D6D91" w:rsidRDefault="00247FC0" w:rsidP="00247FC0">
      <w:pPr>
        <w:rPr>
          <w:rFonts w:eastAsia="Calibri"/>
          <w:sz w:val="6"/>
        </w:rPr>
      </w:pPr>
      <w:r w:rsidRPr="003D6D91">
        <w:rPr>
          <w:rFonts w:eastAsia="Calibri"/>
          <w:sz w:val="10"/>
        </w:rPr>
        <w:t xml:space="preserve"> A recent predictive study [41] concluded that Australia could–through adoption of specific policies–“achieve strong economic growth to 2050 … in scenarios where environmental pressures fall or are stable” (this study is referred to as “H-D” hereafter). That paper summarized the results of a significant project, the 2015 Australian National Outlook [42] published by the Commonwealth Science and Industrial Research Organisation (CSIRO), and represents a high-profile, contemporary study in decoupling. In all of their modelled scenarios, both population and gross national income per capita increased. In their strong abatement scenario (called “Stretch”), various forms of decoupling behavior were predicted. We will use the Stretch scenario from H-D as a case study in decoupling, and will use Eq (5) to further explore the behavior of energy and material use and implications for longer-term impact. The data used in H-D’s historical and projected scenarios are all available in their Supplementary Information files that accompanied their original publication. Likewise, the data and model results for the following analysis can all be found in the S1 File accompanying this paper.</w:t>
      </w:r>
    </w:p>
    <w:p w14:paraId="424BF249" w14:textId="77777777" w:rsidR="00247FC0" w:rsidRPr="003D6D91" w:rsidRDefault="00247FC0" w:rsidP="00247FC0">
      <w:pPr>
        <w:rPr>
          <w:rFonts w:eastAsia="Calibri"/>
          <w:sz w:val="6"/>
        </w:rPr>
      </w:pPr>
      <w:r w:rsidRPr="003D6D91">
        <w:rPr>
          <w:rFonts w:eastAsia="Calibri"/>
          <w:sz w:val="10"/>
        </w:rPr>
        <w:t xml:space="preserve"> We begin by calibrating the decline rate rj from Eq (5) against H-D’s historical energy use (j = 1) and material extraction (j = 2). The term Tj for each resource is found by dividing GDP (G) by resource use (Ij) on a yearly timestep. For energy, units are MJ per thousand $AUD (2010). T1,0 = 3.783, equal to the value of T1 in the year 1980. The ultimate resource use intensity T1,ult is unknown, and depends on future technological advances. To account for this uncertainty, three scenarios are adopted: high decoupling (T1,ult = 0.25 T1(2010) = 0.704), medium decoupling (Tult = 0.5T1(2010) = 1.408) and low decoupling (Tult = 0.75 T1(2010) = 2.113). Under each of the three T1,ult scenarios, Eq (5) is used to predict T1, and is calibrated by varying the single unknown parameter (the decline rate, r1) to give the best fit between our T1 (predicted) and T1 (historical) derived from H-D’s data. The calibration was performed using the free statistical package “R” (https://www.r-project.org) with the in-built Non-Linear Least Squares function.</w:t>
      </w:r>
    </w:p>
    <w:p w14:paraId="769AB8B4" w14:textId="77777777" w:rsidR="00247FC0" w:rsidRPr="003D6D91" w:rsidRDefault="00247FC0" w:rsidP="00247FC0">
      <w:pPr>
        <w:rPr>
          <w:rFonts w:eastAsia="Calibri"/>
          <w:sz w:val="6"/>
        </w:rPr>
      </w:pPr>
      <w:r w:rsidRPr="003D6D91">
        <w:rPr>
          <w:rFonts w:eastAsia="Calibri"/>
          <w:sz w:val="10"/>
        </w:rPr>
        <w:t xml:space="preserve"> All three scenarios reproduce the observed downward trend in T1. Calibrated declines rates with standard error (in brackets) were 1.24% (± 0.05%), 1.70% (± 0.07%) and 2.66% (± 0.13%) for high, medium and low respectively. The result is a simple calibrated model that can be used to project forward based on recent trends, for the purpose of comparing against the more complex modelling scenarios from H-D. The results are shown in Fig 2(A), with the modelled T1 values projected to 2050. The decoupling predicted by H-D is also shown (taking T1 as their predicted impact divided by their predicted GDP). Clearly H-D predict stronger decoupling than our strongest case. In terms of the simplified IPAT model, even for our most optimistic T1,ult scenario, this implies a change to a greater decline rate than can be obtained merely by calibrating against historical trends.</w:t>
      </w:r>
    </w:p>
    <w:p w14:paraId="28ACB798" w14:textId="77777777" w:rsidR="00247FC0" w:rsidRPr="003D6D91" w:rsidRDefault="00247FC0" w:rsidP="00247FC0">
      <w:pPr>
        <w:rPr>
          <w:rFonts w:eastAsia="Calibri"/>
          <w:sz w:val="6"/>
        </w:rPr>
      </w:pPr>
      <w:r w:rsidRPr="003D6D91">
        <w:rPr>
          <w:rFonts w:eastAsia="Calibri"/>
          <w:sz w:val="10"/>
        </w:rPr>
        <w:t xml:space="preserve"> In the case of material extraction, T2 has been increasing over recent years; in other words, according to H-D’s historical data, material use has not been on a decoupling trajectory in Australia. This is not unexpected, reflecting Australia’s strong dependence on its extractive industries. However, it means that in order to obtain a good fit to historical data, T2,ult must be greater than T2,0. The units of T2 are tonnes of material extracted per thousand $AUD (2010), and T2,0 = 1.091 in the year 1980. Three scenarios are adopted as an upper bound to future material intensity: low (T2,ult = 1.25T2(2010) = 1.513), medium (T2,ult = 1.50T2(2010) = 1.815) and high (T2,ult = 2.00T2(2010) = 2.420). As before, the model is calibrated by finding the decline rate r2 for each T2,ult scenario. The scenarios calibrate well in all three scenarios with r2 = 2.75% (± 0.47%), 1.36% (± 0.22%) and 0.68% (± 0.11%) for low, medium and high T2,ult scenarios respectively. Fig 2(B) shows the historical and modelled T2 values, plus H-D’s projection to 2050. The profound deviation from long-term trends reflects the assumptions embedded within H-D’s Stretch scenario, which anticipates major policy changes and a shift toward very different forms of production.</w:t>
      </w:r>
    </w:p>
    <w:p w14:paraId="050C12C5" w14:textId="77777777" w:rsidR="00247FC0" w:rsidRPr="003D6D91" w:rsidRDefault="00247FC0" w:rsidP="00247FC0">
      <w:pPr>
        <w:rPr>
          <w:rFonts w:eastAsia="Calibri"/>
          <w:sz w:val="6"/>
        </w:rPr>
      </w:pPr>
      <w:r w:rsidRPr="003D6D91">
        <w:rPr>
          <w:rFonts w:eastAsia="Calibri"/>
          <w:sz w:val="10"/>
        </w:rPr>
        <w:t xml:space="preserve"> The results of calibrating Eq (5) to historical data are inconclusive; uncertainty in T1,ult and T2,ult makes long-term projections unreliable. In any case, historical observations of decoupling at national levels are fraught, for the reasons articulated earlier. We conclude that simplistically extrapolating historical trends is not a reliable technique for projecting future decoupling behavior. Moreover, the sophisticated analysis of H-D suggests that deviations from historical trends in Tj may be plausible, as shown in Figs 2 and 3. Hence from here onward we will focus on the Stretch scenario from H-D and assume it is a plausible future of rapid technological development and proactive policy settings, which could lead to rapid decoupling from energy and material use.</w:t>
      </w:r>
    </w:p>
    <w:p w14:paraId="3B38CD28" w14:textId="77777777" w:rsidR="00247FC0" w:rsidRPr="003D6D91" w:rsidRDefault="00247FC0" w:rsidP="00247FC0">
      <w:pPr>
        <w:rPr>
          <w:rFonts w:eastAsia="Calibri"/>
          <w:sz w:val="6"/>
        </w:rPr>
      </w:pPr>
      <w:r w:rsidRPr="003D6D91">
        <w:rPr>
          <w:rFonts w:eastAsia="Calibri"/>
          <w:sz w:val="10"/>
        </w:rPr>
        <w:t xml:space="preserve"> In order to re-calibrate Eq (5) to create a more useful long-term projection, we use the period 2015–2050 in H-D’s Stretch scenario. The scenario already contains embedded assumptions regarding strong efficiency gains (30% drop in energy intensity and almost 70% drop in material intensity by 2050). As with the historical calibration, T1 and T2 are taken as H-D’s predicted energy and material use, I1 and I2 respectively, divided by their predicted GDP. We adopt a single Tj,ult scenario for each resource, and arbitrarily assume resource use intensity can be reduced to 50% of the Tj attained by H-D’s model in 2050, giving values of T1,ult = 0.881 MJ per thousand $AUD and T2,ult = 0.139 tonnes per thousand $AUD. The decline rates rj are calibrated in the same manner as above.</w:t>
      </w:r>
    </w:p>
    <w:p w14:paraId="0D235D36" w14:textId="77777777" w:rsidR="00247FC0" w:rsidRPr="003D6D91" w:rsidRDefault="00247FC0" w:rsidP="00247FC0">
      <w:pPr>
        <w:rPr>
          <w:rFonts w:eastAsia="Calibri"/>
          <w:sz w:val="6"/>
        </w:rPr>
      </w:pPr>
      <w:r w:rsidRPr="003D6D91">
        <w:rPr>
          <w:rFonts w:eastAsia="Calibri"/>
          <w:sz w:val="10"/>
        </w:rPr>
        <w:t xml:space="preserve"> Fig 3 shows the calibrated model runs, with a projection to 2100. Calibrated decline rates are r1 = 2.06% (± 0.12%) and r2 = 5.59% (± 0.11%) for final energy demand and material extraction, respectively. A 95% confidence interval on each Tj prediction is obtained by performing additional model runs using upper and lower values for rj (mean ± 1.96 × SE); this is included as a coloured band around each solid coloured line in Fig 3, but is only clearly visible on T1, being too narrow to see on T2. Finally, to check the appropriateness of our Tj,ult scenarios, a further calibration is performed by varying both rj and Tj,ult. This allows us to estimate the ultimate resource intensity if technology followed the trend projected by H-D, giving calibrated values T1,ult = 1.64 (± 0.05) and T2,ult = 0.19 (± 0.01). From this we can see that our projection is more optimistic than the Stretch scenario of H-D (which was their most optimistic scenario), and we proceed on the basis that our modelled conditions must be considered extremely favorable to decoupling.</w:t>
      </w:r>
    </w:p>
    <w:p w14:paraId="20BBA6C1" w14:textId="77777777" w:rsidR="00247FC0" w:rsidRPr="003D6D91" w:rsidRDefault="00247FC0" w:rsidP="00247FC0">
      <w:pPr>
        <w:rPr>
          <w:rFonts w:eastAsia="Calibri"/>
          <w:sz w:val="6"/>
        </w:rPr>
      </w:pPr>
      <w:r w:rsidRPr="003D6D91">
        <w:rPr>
          <w:rFonts w:eastAsia="Calibri"/>
          <w:sz w:val="10"/>
        </w:rPr>
        <w:t xml:space="preserve"> Fig 4 shows values of Tj inferred for current energy and total material use across a range of countries, in order to provide some context to the future decoupling scenarios being modelled. It is clear that by this measure, Australia is already one of the most energy-efficient economies in the world. H-D project that by 2050 Australia will improve further, to be on par with Denmark and Sweden today, and our chosen T1,ult value assumes Australia can ultimately become more energy-efficient (per unit GDP) than any country on the planet today. With respect to material use, H-D project that by 2050 Australia will have completely transformed from being one of the most materially intensive economies today, to being one of mid-range material intensity (by current measures). Our assumption of a 50% further reduction in T2,ult would place Australia's ultimate material efficiency at a level equivalent to high-income countries today that have relatively low dependence on extractive industries, such as New Zealand. These assumptions can indeed be viewed as an extremely optimistic scenario of future technological improvement.</w:t>
      </w:r>
    </w:p>
    <w:p w14:paraId="59F8EE30" w14:textId="77777777" w:rsidR="00247FC0" w:rsidRPr="003D6D91" w:rsidRDefault="00247FC0" w:rsidP="00247FC0">
      <w:pPr>
        <w:rPr>
          <w:rFonts w:eastAsia="Calibri"/>
          <w:sz w:val="6"/>
        </w:rPr>
      </w:pPr>
      <w:r w:rsidRPr="003D6D91">
        <w:rPr>
          <w:rFonts w:eastAsia="Calibri"/>
          <w:sz w:val="10"/>
        </w:rPr>
        <w:t xml:space="preserve"> The calibrated model can now be used to explore the potential future evolution of resource use under continued economic growth. For this projection, the growth rate k = 2.41%, which is the average GDP growth rate from 2015 to 2050 in H-D’s Stretch scenario. Fig 5 shows the modelled projection of impact Ij to 2100. Projected GDP at the end of the century is 7.7 times its 2015 level. Material extractions and final energy demand in 2100 are up 29% (95% confidence interval 28.4–30.7%) and 256% (95% confidence interval 241–273%) respectively, relative to 2015 levels. Considering the embedded optimistic assumptions for Tj,ult, this result is a robust rebuttal to the claim of absolute decoupling. Fig 5 also includes the projections for Ij using the model in which both rj and Tult were calibrated (i.e. most closely reproducing the trends in H-D’s projections). Using that model, energy demand in 2100 would be five times higher than in 2015, and material extraction would rise by 71%.</w:t>
      </w:r>
    </w:p>
    <w:p w14:paraId="3DD68A7E" w14:textId="77777777" w:rsidR="00247FC0" w:rsidRPr="003D6D91" w:rsidRDefault="00247FC0" w:rsidP="00247FC0">
      <w:pPr>
        <w:rPr>
          <w:rFonts w:eastAsia="Calibri"/>
          <w:sz w:val="12"/>
        </w:rPr>
      </w:pPr>
      <w:r w:rsidRPr="003D6D91">
        <w:rPr>
          <w:rFonts w:eastAsia="Calibri"/>
          <w:sz w:val="10"/>
        </w:rPr>
        <w:t xml:space="preserve"> </w:t>
      </w:r>
      <w:r w:rsidRPr="003D6D91">
        <w:rPr>
          <w:rFonts w:eastAsia="Calibri"/>
          <w:sz w:val="16"/>
        </w:rPr>
        <w:t>Importantly, as Tj moves towards a constant value (Tj,ult), the growth rate of Ij approaches the economic growth rate k. Thus, whilst in 2015 the growth rates for material extraction and final energy demand (-1.87% and +1.47% respectively) are all less than the 2.41% economic growth rate, by 2100 these have changed to +2.16% and +1.89% and by 2150, both I1 and I2 exhibit growth rates close to the economic growth rate (2.42% and 2.21% respectively).</w:t>
      </w:r>
    </w:p>
    <w:p w14:paraId="6A8BE28E" w14:textId="77777777" w:rsidR="00247FC0" w:rsidRPr="003D6D91" w:rsidRDefault="00247FC0" w:rsidP="00247FC0">
      <w:pPr>
        <w:rPr>
          <w:rFonts w:eastAsia="Calibri"/>
          <w:sz w:val="12"/>
        </w:rPr>
      </w:pPr>
      <w:r w:rsidRPr="003D6D91">
        <w:rPr>
          <w:rFonts w:eastAsia="Calibri"/>
          <w:sz w:val="16"/>
        </w:rPr>
        <w:t xml:space="preserve"> On the basis of this simple modeling, we conclude that </w:t>
      </w:r>
      <w:r w:rsidRPr="003D6D91">
        <w:rPr>
          <w:rFonts w:eastAsia="Calibri"/>
          <w:u w:val="single"/>
        </w:rPr>
        <w:t xml:space="preserve">decoupling of GDP growth from resource use, whether relative or absolute, is </w:t>
      </w:r>
      <w:r w:rsidRPr="003D6D91">
        <w:rPr>
          <w:rFonts w:eastAsia="Calibri"/>
          <w:b/>
          <w:iCs/>
          <w:u w:val="single"/>
          <w:bdr w:val="single" w:sz="8" w:space="0" w:color="auto"/>
        </w:rPr>
        <w:t>at best only temporary</w:t>
      </w:r>
      <w:r w:rsidRPr="003D6D91">
        <w:rPr>
          <w:rFonts w:eastAsia="Calibri"/>
          <w:sz w:val="16"/>
        </w:rPr>
        <w:t xml:space="preserve">. </w:t>
      </w:r>
      <w:r w:rsidRPr="003D6D91">
        <w:rPr>
          <w:rFonts w:eastAsia="Calibri"/>
          <w:u w:val="single"/>
        </w:rPr>
        <w:t>Permanent decoupling</w:t>
      </w:r>
      <w:r w:rsidRPr="003D6D91">
        <w:rPr>
          <w:rFonts w:eastAsia="Calibri"/>
          <w:sz w:val="16"/>
        </w:rPr>
        <w:t xml:space="preserve"> (absolute or relative) </w:t>
      </w:r>
      <w:r w:rsidRPr="003D6D91">
        <w:rPr>
          <w:rFonts w:eastAsia="Calibri"/>
          <w:u w:val="single"/>
        </w:rPr>
        <w:t xml:space="preserve">is </w:t>
      </w:r>
      <w:r w:rsidRPr="003D6D91">
        <w:rPr>
          <w:rFonts w:eastAsia="Calibri"/>
          <w:b/>
          <w:iCs/>
          <w:u w:val="single"/>
          <w:bdr w:val="single" w:sz="8" w:space="0" w:color="auto"/>
        </w:rPr>
        <w:t>impossible</w:t>
      </w:r>
      <w:r w:rsidRPr="003D6D91">
        <w:rPr>
          <w:rFonts w:eastAsia="Calibri"/>
          <w:u w:val="single"/>
        </w:rPr>
        <w:t xml:space="preserve"> for essential, non-substitutable resources because the efficiency gains are ultimately governed by physical limits</w:t>
      </w:r>
      <w:r w:rsidRPr="003D6D91">
        <w:rPr>
          <w:rFonts w:eastAsia="Calibri"/>
          <w:sz w:val="16"/>
        </w:rPr>
        <w:t>.</w:t>
      </w:r>
    </w:p>
    <w:p w14:paraId="137F592D" w14:textId="77777777" w:rsidR="00247FC0" w:rsidRPr="003D6D91" w:rsidRDefault="00247FC0" w:rsidP="00247FC0">
      <w:pPr>
        <w:rPr>
          <w:rFonts w:eastAsia="Calibri"/>
          <w:sz w:val="12"/>
        </w:rPr>
      </w:pPr>
      <w:r w:rsidRPr="003D6D91">
        <w:rPr>
          <w:rFonts w:eastAsia="Calibri"/>
          <w:sz w:val="16"/>
        </w:rPr>
        <w:t xml:space="preserve"> Discussion &amp; Conclusions</w:t>
      </w:r>
    </w:p>
    <w:p w14:paraId="178CC2EE" w14:textId="77777777" w:rsidR="00247FC0" w:rsidRPr="003D6D91" w:rsidRDefault="00247FC0" w:rsidP="00247FC0">
      <w:pPr>
        <w:rPr>
          <w:rFonts w:eastAsia="Calibri"/>
          <w:sz w:val="12"/>
        </w:rPr>
      </w:pPr>
      <w:r w:rsidRPr="003D6D91">
        <w:rPr>
          <w:rFonts w:eastAsia="Calibri"/>
          <w:sz w:val="16"/>
        </w:rPr>
        <w:t xml:space="preserve"> Our model demonstrates that </w:t>
      </w:r>
      <w:r w:rsidRPr="003D6D91">
        <w:rPr>
          <w:rFonts w:eastAsia="Calibri"/>
          <w:u w:val="single"/>
        </w:rPr>
        <w:t xml:space="preserve">growth in GDP ultimately cannot plausibly be decoupled from growth in material and energy use, demonstrating categorically that GDP </w:t>
      </w:r>
      <w:r w:rsidRPr="003D6D91">
        <w:rPr>
          <w:rFonts w:eastAsia="Calibri"/>
          <w:b/>
          <w:iCs/>
          <w:u w:val="single"/>
          <w:bdr w:val="single" w:sz="8" w:space="0" w:color="auto"/>
        </w:rPr>
        <w:t>growth cannot be sustained indefinitely</w:t>
      </w:r>
      <w:r w:rsidRPr="003D6D91">
        <w:rPr>
          <w:rFonts w:eastAsia="Calibri"/>
          <w:sz w:val="16"/>
        </w:rPr>
        <w:t xml:space="preserve">. </w:t>
      </w:r>
      <w:r w:rsidRPr="003D6D91">
        <w:rPr>
          <w:rFonts w:eastAsia="Calibri"/>
          <w:u w:val="single"/>
        </w:rPr>
        <w:t>It is therefore misleading to develop growth-oriented policy around the expectation that decoupling is possible</w:t>
      </w:r>
      <w:r w:rsidRPr="003D6D91">
        <w:rPr>
          <w:rFonts w:eastAsia="Calibri"/>
          <w:sz w:val="16"/>
        </w:rPr>
        <w:t xml:space="preserve">. However, we also note that GDP has been shown to be a poor proxy for societal wellbeing, something it was never designed to </w:t>
      </w:r>
      <w:r w:rsidRPr="003D6D91">
        <w:rPr>
          <w:rFonts w:eastAsia="Calibri"/>
          <w:sz w:val="16"/>
        </w:rPr>
        <w:lastRenderedPageBreak/>
        <w:t>measure, and GDP growth is therefore a questionable long-term societal goal in any case. The mounting costs of “uneconomic growth” [43] suggest that the pursuit of decoupling–if it were possible–in order to sustain GDP growth would be a misguided effort.</w:t>
      </w:r>
    </w:p>
    <w:p w14:paraId="0E1EE50D" w14:textId="77777777" w:rsidR="00247FC0" w:rsidRPr="003D6D91" w:rsidRDefault="00247FC0" w:rsidP="00247FC0">
      <w:pPr>
        <w:rPr>
          <w:rFonts w:eastAsia="Calibri"/>
          <w:sz w:val="12"/>
        </w:rPr>
      </w:pPr>
      <w:r w:rsidRPr="003D6D91">
        <w:rPr>
          <w:rFonts w:eastAsia="Calibri"/>
          <w:sz w:val="16"/>
        </w:rPr>
        <w:t xml:space="preserve"> </w:t>
      </w:r>
      <w:r w:rsidRPr="003D6D91">
        <w:rPr>
          <w:rFonts w:eastAsia="Calibri"/>
          <w:u w:val="single"/>
        </w:rPr>
        <w:t>Society can sustainably improve wellbeing, including the wellbeing of its natural assets, but only by discarding the goal of GDP growth in favor of more comprehensive measures</w:t>
      </w:r>
      <w:r w:rsidRPr="003D6D91">
        <w:rPr>
          <w:rFonts w:eastAsia="Calibri"/>
          <w:sz w:val="16"/>
        </w:rPr>
        <w:t xml:space="preserve"> of societal wellbeing [44]. The 17 UN Sustainable Development Goals (SDGs), recently agreed to by all UN countries, represent a much broader conception of the goals of society. These goals include eliminating poverty and hunger, reducing inequality, protecting and restoring the climate, and terrestrial and marine ecosystems. Only one of the 17 goals mentions GDP growth, but it is qualified as “inclusive and sustainable growth”. Certainly, GDP growth over the last several decades has not been inclusive–inequality is getting worse in most countries. For GDP growth to be sustainable it would have to be decoupled from energy and material use and environmental impacts. We have shown that </w:t>
      </w:r>
      <w:r w:rsidRPr="003D6D91">
        <w:rPr>
          <w:rFonts w:eastAsia="Calibri"/>
          <w:u w:val="single"/>
        </w:rPr>
        <w:t>there is little evidence that GDP growth can be decoupled in the long-term</w:t>
      </w:r>
      <w:r w:rsidRPr="003D6D91">
        <w:rPr>
          <w:rFonts w:eastAsia="Calibri"/>
          <w:sz w:val="16"/>
        </w:rPr>
        <w:t xml:space="preserve"> (i.e. it is not sustainable).</w:t>
      </w:r>
    </w:p>
    <w:p w14:paraId="2A68FE6C" w14:textId="5C621C77" w:rsidR="00247FC0" w:rsidRPr="00247FC0" w:rsidRDefault="00247FC0" w:rsidP="00247FC0">
      <w:pPr>
        <w:rPr>
          <w:rFonts w:eastAsia="Calibri"/>
        </w:rPr>
      </w:pPr>
      <w:r w:rsidRPr="003D6D91">
        <w:rPr>
          <w:rFonts w:eastAsia="Calibri"/>
          <w:sz w:val="16"/>
        </w:rPr>
        <w:t xml:space="preserve"> If GDP growth as a societal goal is unsustainable, then </w:t>
      </w:r>
      <w:r w:rsidRPr="003D6D91">
        <w:rPr>
          <w:rFonts w:eastAsia="Calibri"/>
          <w:u w:val="single"/>
        </w:rPr>
        <w:t>it is ultimately necessary for nations and the world to transition to a steady or declining GDP scenario</w:t>
      </w:r>
      <w:r w:rsidRPr="003D6D91">
        <w:rPr>
          <w:rFonts w:eastAsia="Calibri"/>
          <w:sz w:val="16"/>
        </w:rPr>
        <w:t xml:space="preserve">. </w:t>
      </w:r>
      <w:r w:rsidRPr="003D6D91">
        <w:rPr>
          <w:rFonts w:eastAsia="Calibri"/>
          <w:u w:val="single"/>
        </w:rPr>
        <w:t xml:space="preserve">We contend that it will be easier to start this </w:t>
      </w:r>
      <w:r w:rsidRPr="003D6D91">
        <w:rPr>
          <w:rFonts w:eastAsia="Calibri"/>
          <w:b/>
          <w:iCs/>
          <w:u w:val="single"/>
          <w:bdr w:val="single" w:sz="8" w:space="0" w:color="auto"/>
        </w:rPr>
        <w:t>transition now</w:t>
      </w:r>
      <w:r w:rsidRPr="003D6D91">
        <w:rPr>
          <w:rFonts w:eastAsia="Calibri"/>
          <w:u w:val="single"/>
        </w:rPr>
        <w:t xml:space="preserve"> while there is still capacity for technological gains, rather than go down the path of decoupling and be forced to make a transition post 2050 when we are closer to the theoretical limits to technological efficiency gains</w:t>
      </w:r>
      <w:r w:rsidRPr="003D6D91">
        <w:rPr>
          <w:rFonts w:eastAsia="Calibri"/>
          <w:sz w:val="16"/>
        </w:rPr>
        <w:t xml:space="preserve">. We argue that </w:t>
      </w:r>
      <w:r w:rsidRPr="003D6D91">
        <w:rPr>
          <w:rFonts w:eastAsia="Calibri"/>
          <w:b/>
          <w:iCs/>
          <w:u w:val="single"/>
          <w:bdr w:val="single" w:sz="8" w:space="0" w:color="auto"/>
        </w:rPr>
        <w:t>now is the time to recognize the biophysical limits</w:t>
      </w:r>
      <w:r w:rsidRPr="003D6D91">
        <w:rPr>
          <w:rFonts w:eastAsia="Calibri"/>
          <w:u w:val="single"/>
        </w:rPr>
        <w:t>, and to begin the overdue task of re-orienting society around a more achievable and satisfying set of goals than simply growing forever</w:t>
      </w:r>
      <w:r w:rsidRPr="003D6D91">
        <w:rPr>
          <w:rFonts w:eastAsia="Calibri"/>
          <w:sz w:val="16"/>
        </w:rPr>
        <w:t xml:space="preserve"> [44,45].</w:t>
      </w:r>
    </w:p>
    <w:p w14:paraId="447D68A9" w14:textId="2EE40155" w:rsidR="00247FC0" w:rsidRDefault="00247FC0" w:rsidP="00247FC0">
      <w:pPr>
        <w:pStyle w:val="Heading3"/>
      </w:pPr>
      <w:r>
        <w:lastRenderedPageBreak/>
        <w:t>AT: Capitalism Good---Sustainability---2NC</w:t>
      </w:r>
    </w:p>
    <w:p w14:paraId="505BE696" w14:textId="0B292502" w:rsidR="00247FC0" w:rsidRDefault="00247FC0" w:rsidP="00247FC0">
      <w:pPr>
        <w:pStyle w:val="Heading4"/>
      </w:pPr>
      <w:r>
        <w:t xml:space="preserve">Capitalism is </w:t>
      </w:r>
      <w:r>
        <w:rPr>
          <w:u w:val="single"/>
        </w:rPr>
        <w:t>terminally</w:t>
      </w:r>
      <w:r>
        <w:t xml:space="preserve"> unsustainable and </w:t>
      </w:r>
      <w:r>
        <w:rPr>
          <w:u w:val="single"/>
        </w:rPr>
        <w:t>guarantees</w:t>
      </w:r>
      <w:r>
        <w:t xml:space="preserve"> global extinction from climate change – its try or die to develop a new socioeconomic system</w:t>
      </w:r>
    </w:p>
    <w:p w14:paraId="70A9F403" w14:textId="77777777" w:rsidR="00247FC0" w:rsidRPr="00577869" w:rsidRDefault="00247FC0" w:rsidP="00247FC0">
      <w:pPr>
        <w:rPr>
          <w:rStyle w:val="Style13ptBold"/>
          <w:b w:val="0"/>
          <w:bCs w:val="0"/>
        </w:rPr>
      </w:pPr>
      <w:r w:rsidRPr="000B0E32">
        <w:rPr>
          <w:rStyle w:val="Style13ptBold"/>
          <w:b w:val="0"/>
          <w:sz w:val="16"/>
          <w:szCs w:val="16"/>
        </w:rPr>
        <w:t>Asher</w:t>
      </w:r>
      <w:r>
        <w:rPr>
          <w:rStyle w:val="Style13ptBold"/>
          <w:b w:val="0"/>
        </w:rPr>
        <w:t xml:space="preserve"> </w:t>
      </w:r>
      <w:r>
        <w:rPr>
          <w:rStyle w:val="Style13ptBold"/>
        </w:rPr>
        <w:t>Moses ’20</w:t>
      </w:r>
      <w:r w:rsidRPr="000B0E32">
        <w:rPr>
          <w:rStyle w:val="Style13ptBold"/>
          <w:b w:val="0"/>
          <w:sz w:val="16"/>
          <w:szCs w:val="16"/>
        </w:rPr>
        <w:t>, is the editor Voice of Action, the new</w:t>
      </w:r>
      <w:r>
        <w:rPr>
          <w:rStyle w:val="Style13ptBold"/>
          <w:b w:val="0"/>
          <w:sz w:val="16"/>
          <w:szCs w:val="16"/>
        </w:rPr>
        <w:t>s</w:t>
      </w:r>
      <w:r w:rsidRPr="000B0E32">
        <w:rPr>
          <w:rStyle w:val="Style13ptBold"/>
          <w:b w:val="0"/>
          <w:sz w:val="16"/>
          <w:szCs w:val="16"/>
        </w:rPr>
        <w:t>paper for the working classes., “‘Collapse of Civilisation is the Most Likely Outcome’: Top Climate Scientists”, Resilience, 6/8/20, https://www.resilience.org/stories/2020-06-08/collapse-of-civilisation-is-the-most-likely-outcome-top-climate-scientists/</w:t>
      </w:r>
    </w:p>
    <w:p w14:paraId="43030A08" w14:textId="77777777" w:rsidR="00247FC0" w:rsidRPr="003C7E40" w:rsidRDefault="00247FC0" w:rsidP="00247FC0">
      <w:pPr>
        <w:rPr>
          <w:sz w:val="16"/>
        </w:rPr>
      </w:pPr>
      <w:r w:rsidRPr="003C7E40">
        <w:rPr>
          <w:rStyle w:val="StyleUnderline"/>
        </w:rPr>
        <w:t>Professor Hans Joachim Schellnhuber</w:t>
      </w:r>
      <w:r w:rsidRPr="003C7E40">
        <w:rPr>
          <w:sz w:val="16"/>
        </w:rPr>
        <w:t xml:space="preserve">, director emeritus and founder of the Potsdam Institute for Climate Impact Research, </w:t>
      </w:r>
      <w:r w:rsidRPr="003C7E40">
        <w:rPr>
          <w:rStyle w:val="StyleUnderline"/>
        </w:rPr>
        <w:t xml:space="preserve">believes </w:t>
      </w:r>
      <w:r w:rsidRPr="00AA3689">
        <w:rPr>
          <w:rStyle w:val="StyleUnderline"/>
        </w:rPr>
        <w:t>if we go much above 2°</w:t>
      </w:r>
      <w:r w:rsidRPr="003C7E40">
        <w:rPr>
          <w:rStyle w:val="StyleUnderline"/>
        </w:rPr>
        <w:t xml:space="preserve">C </w:t>
      </w:r>
      <w:r w:rsidRPr="00AA3689">
        <w:rPr>
          <w:rStyle w:val="StyleUnderline"/>
        </w:rPr>
        <w:t>we will quickly get to 4°C</w:t>
      </w:r>
      <w:r w:rsidRPr="003C7E40">
        <w:rPr>
          <w:rStyle w:val="StyleUnderline"/>
        </w:rPr>
        <w:t xml:space="preserve"> anyway </w:t>
      </w:r>
      <w:r w:rsidRPr="00AA3689">
        <w:rPr>
          <w:rStyle w:val="StyleUnderline"/>
        </w:rPr>
        <w:t>because of</w:t>
      </w:r>
      <w:r w:rsidRPr="003C7E40">
        <w:rPr>
          <w:rStyle w:val="StyleUnderline"/>
        </w:rPr>
        <w:t xml:space="preserve"> the </w:t>
      </w:r>
      <w:r w:rsidRPr="00AA3689">
        <w:rPr>
          <w:rStyle w:val="StyleUnderline"/>
        </w:rPr>
        <w:t>tipping points and feedbacks, which</w:t>
      </w:r>
      <w:r w:rsidRPr="003C7E40">
        <w:rPr>
          <w:rStyle w:val="StyleUnderline"/>
        </w:rPr>
        <w:t xml:space="preserve"> would </w:t>
      </w:r>
      <w:r w:rsidRPr="00AA3689">
        <w:rPr>
          <w:rStyle w:val="StyleUnderline"/>
        </w:rPr>
        <w:t>spell the end of</w:t>
      </w:r>
      <w:r w:rsidRPr="003C7E40">
        <w:rPr>
          <w:rStyle w:val="StyleUnderline"/>
        </w:rPr>
        <w:t xml:space="preserve"> human </w:t>
      </w:r>
      <w:r w:rsidRPr="00AA3689">
        <w:rPr>
          <w:rStyle w:val="StyleUnderline"/>
        </w:rPr>
        <w:t>civilisation</w:t>
      </w:r>
      <w:r w:rsidRPr="003C7E40">
        <w:rPr>
          <w:sz w:val="16"/>
        </w:rPr>
        <w:t>.</w:t>
      </w:r>
    </w:p>
    <w:p w14:paraId="66A4A0CE" w14:textId="77777777" w:rsidR="00247FC0" w:rsidRPr="003C7E40" w:rsidRDefault="00247FC0" w:rsidP="00247FC0">
      <w:pPr>
        <w:rPr>
          <w:sz w:val="16"/>
        </w:rPr>
      </w:pPr>
      <w:r w:rsidRPr="003C7E40">
        <w:rPr>
          <w:sz w:val="16"/>
        </w:rPr>
        <w:t>“</w:t>
      </w:r>
      <w:r w:rsidRPr="003C7E40">
        <w:rPr>
          <w:rStyle w:val="Emphasis"/>
        </w:rPr>
        <w:t>There is a very big risk that we will just end our civilisation</w:t>
      </w:r>
      <w:r w:rsidRPr="003C7E40">
        <w:rPr>
          <w:sz w:val="16"/>
        </w:rPr>
        <w:t>”: Professor Schellnhuber</w:t>
      </w:r>
    </w:p>
    <w:p w14:paraId="54B9FF1D" w14:textId="77777777" w:rsidR="00247FC0" w:rsidRPr="003C7E40" w:rsidRDefault="00247FC0" w:rsidP="00247FC0">
      <w:pPr>
        <w:rPr>
          <w:sz w:val="16"/>
        </w:rPr>
      </w:pPr>
      <w:r w:rsidRPr="003C7E40">
        <w:rPr>
          <w:sz w:val="16"/>
        </w:rPr>
        <w:t xml:space="preserve">Johan </w:t>
      </w:r>
      <w:r w:rsidRPr="003C7E40">
        <w:rPr>
          <w:rStyle w:val="StyleUnderline"/>
        </w:rPr>
        <w:t>Rockström</w:t>
      </w:r>
      <w:r w:rsidRPr="003C7E40">
        <w:rPr>
          <w:sz w:val="16"/>
        </w:rPr>
        <w:t xml:space="preserve">, the head of one of Europe’s leading research institutes, </w:t>
      </w:r>
      <w:r w:rsidRPr="003C7E40">
        <w:rPr>
          <w:rStyle w:val="StyleUnderline"/>
        </w:rPr>
        <w:t>warned in 2019 that in a 4°C-warmer world it would be “difficult to see how we could accommodate a billion people or even half of that</w:t>
      </w:r>
      <w:r w:rsidRPr="003C7E40">
        <w:rPr>
          <w:sz w:val="16"/>
        </w:rPr>
        <w:t xml:space="preserve"> … </w:t>
      </w:r>
      <w:r w:rsidRPr="003C7E40">
        <w:rPr>
          <w:rStyle w:val="StyleUnderline"/>
        </w:rPr>
        <w:t>There will be a rich minority of people who survive with modern lifestyles, no doubt, but it will be a turbulent, conflict-ridden world”.</w:t>
      </w:r>
    </w:p>
    <w:p w14:paraId="7E7CD42C" w14:textId="77777777" w:rsidR="00247FC0" w:rsidRPr="003C7E40" w:rsidRDefault="00247FC0" w:rsidP="00247FC0">
      <w:pPr>
        <w:rPr>
          <w:sz w:val="16"/>
          <w:szCs w:val="16"/>
        </w:rPr>
      </w:pPr>
      <w:r w:rsidRPr="003C7E40">
        <w:rPr>
          <w:sz w:val="16"/>
          <w:szCs w:val="16"/>
        </w:rPr>
        <w:t>Schellnhuber, one of the world’s leading authorities on climate change, said that if we continue down the present path “there is a very big risk that we will just end our civilisation. The human species will survive somehow but we will destroy almost everything we have built up over the last two thousand years.”</w:t>
      </w:r>
    </w:p>
    <w:p w14:paraId="15E4979E" w14:textId="77777777" w:rsidR="00247FC0" w:rsidRPr="003C7E40" w:rsidRDefault="00247FC0" w:rsidP="00247FC0">
      <w:pPr>
        <w:rPr>
          <w:sz w:val="16"/>
        </w:rPr>
      </w:pPr>
      <w:r w:rsidRPr="003C7E40">
        <w:rPr>
          <w:rStyle w:val="StyleUnderline"/>
        </w:rPr>
        <w:t xml:space="preserve">Schellnhuber said in a recent interview that </w:t>
      </w:r>
      <w:r w:rsidRPr="00AA3689">
        <w:rPr>
          <w:rStyle w:val="StyleUnderline"/>
        </w:rPr>
        <w:t>the IPCC report stating we could stay below 1.5</w:t>
      </w:r>
      <w:r w:rsidRPr="003C7E40">
        <w:rPr>
          <w:rStyle w:val="StyleUnderline"/>
        </w:rPr>
        <w:t xml:space="preserve">°C of warming </w:t>
      </w:r>
      <w:r w:rsidRPr="00AA3689">
        <w:rPr>
          <w:rStyle w:val="StyleUnderline"/>
        </w:rPr>
        <w:t>was</w:t>
      </w:r>
      <w:r w:rsidRPr="003C7E40">
        <w:rPr>
          <w:rStyle w:val="StyleUnderline"/>
        </w:rPr>
        <w:t xml:space="preserve"> “slightly </w:t>
      </w:r>
      <w:r w:rsidRPr="00AA3689">
        <w:rPr>
          <w:rStyle w:val="StyleUnderline"/>
        </w:rPr>
        <w:t>dishonest</w:t>
      </w:r>
      <w:r w:rsidRPr="003C7E40">
        <w:rPr>
          <w:rStyle w:val="StyleUnderline"/>
        </w:rPr>
        <w:t xml:space="preserve">” </w:t>
      </w:r>
      <w:r w:rsidRPr="00AA3689">
        <w:rPr>
          <w:rStyle w:val="StyleUnderline"/>
        </w:rPr>
        <w:t>because it relies on immense negative emissions</w:t>
      </w:r>
      <w:r w:rsidRPr="003C7E40">
        <w:rPr>
          <w:sz w:val="16"/>
        </w:rPr>
        <w:t xml:space="preserve"> (</w:t>
      </w:r>
      <w:r w:rsidRPr="00AA3689">
        <w:rPr>
          <w:rStyle w:val="StyleUnderline"/>
        </w:rPr>
        <w:t>pulling CO2</w:t>
      </w:r>
      <w:r w:rsidRPr="003C7E40">
        <w:rPr>
          <w:rStyle w:val="StyleUnderline"/>
        </w:rPr>
        <w:t xml:space="preserve"> </w:t>
      </w:r>
      <w:r w:rsidRPr="00AA3689">
        <w:rPr>
          <w:rStyle w:val="StyleUnderline"/>
        </w:rPr>
        <w:t>out of the air</w:t>
      </w:r>
      <w:r w:rsidRPr="003C7E40">
        <w:rPr>
          <w:sz w:val="16"/>
        </w:rPr>
        <w:t xml:space="preserve">) </w:t>
      </w:r>
      <w:r w:rsidRPr="00AA3689">
        <w:rPr>
          <w:rStyle w:val="StyleUnderline"/>
        </w:rPr>
        <w:t>which was not viable at global scale</w:t>
      </w:r>
      <w:r w:rsidRPr="003C7E40">
        <w:rPr>
          <w:sz w:val="16"/>
        </w:rPr>
        <w:t>. He said 1.5°C was no longer achievable but it was still possible to stay under 2°C with massive changes to society.</w:t>
      </w:r>
    </w:p>
    <w:p w14:paraId="7D9956FF" w14:textId="77777777" w:rsidR="00247FC0" w:rsidRPr="003C7E40" w:rsidRDefault="00247FC0" w:rsidP="00247FC0">
      <w:pPr>
        <w:rPr>
          <w:sz w:val="16"/>
        </w:rPr>
      </w:pPr>
      <w:r w:rsidRPr="003C7E40">
        <w:rPr>
          <w:rStyle w:val="StyleUnderline"/>
        </w:rPr>
        <w:t>If we don’t bend the emissions curve down substantially before 2030 then keeping temperatures under 2°C becomes unavoidable</w:t>
      </w:r>
      <w:r w:rsidRPr="003C7E40">
        <w:rPr>
          <w:sz w:val="16"/>
        </w:rPr>
        <w:t>. The “carbon law” published in the journal Science in 2017 found that, to hold warming below 2°C, emissions would need to be cut in half between 2020 and 2030.</w:t>
      </w:r>
    </w:p>
    <w:p w14:paraId="7EAB633A" w14:textId="77777777" w:rsidR="00247FC0" w:rsidRPr="003C7E40" w:rsidRDefault="00247FC0" w:rsidP="00247FC0">
      <w:pPr>
        <w:rPr>
          <w:rStyle w:val="Emphasis"/>
        </w:rPr>
      </w:pPr>
      <w:r w:rsidRPr="003C7E40">
        <w:rPr>
          <w:sz w:val="16"/>
        </w:rPr>
        <w:t xml:space="preserve">Steffen told Voice of Action that </w:t>
      </w:r>
      <w:r w:rsidRPr="00AA3689">
        <w:rPr>
          <w:rStyle w:val="Emphasis"/>
        </w:rPr>
        <w:t>the three main challenges to humanity</w:t>
      </w:r>
      <w:r w:rsidRPr="003C7E40">
        <w:rPr>
          <w:sz w:val="16"/>
        </w:rPr>
        <w:t xml:space="preserve"> – </w:t>
      </w:r>
      <w:r w:rsidRPr="00AA3689">
        <w:rPr>
          <w:rStyle w:val="Emphasis"/>
        </w:rPr>
        <w:t>climate change</w:t>
      </w:r>
      <w:r w:rsidRPr="003C7E40">
        <w:rPr>
          <w:rStyle w:val="Emphasis"/>
        </w:rPr>
        <w:t xml:space="preserve">, the </w:t>
      </w:r>
      <w:r w:rsidRPr="00AA3689">
        <w:rPr>
          <w:rStyle w:val="Emphasis"/>
        </w:rPr>
        <w:t>degradation of the biosphere and</w:t>
      </w:r>
      <w:r w:rsidRPr="003C7E40">
        <w:rPr>
          <w:rStyle w:val="Emphasis"/>
        </w:rPr>
        <w:t xml:space="preserve"> the </w:t>
      </w:r>
      <w:r w:rsidRPr="00AA3689">
        <w:rPr>
          <w:rStyle w:val="Emphasis"/>
        </w:rPr>
        <w:t>growing inequalities</w:t>
      </w:r>
      <w:r w:rsidRPr="003C7E40">
        <w:rPr>
          <w:rStyle w:val="Emphasis"/>
        </w:rPr>
        <w:t xml:space="preserve"> between and among countries</w:t>
      </w:r>
      <w:r w:rsidRPr="003C7E40">
        <w:rPr>
          <w:sz w:val="16"/>
        </w:rPr>
        <w:t xml:space="preserve"> – </w:t>
      </w:r>
      <w:r w:rsidRPr="00AA3689">
        <w:rPr>
          <w:rStyle w:val="Emphasis"/>
        </w:rPr>
        <w:t>were</w:t>
      </w:r>
      <w:r w:rsidRPr="003C7E40">
        <w:rPr>
          <w:rStyle w:val="Emphasis"/>
        </w:rPr>
        <w:t xml:space="preserve"> “</w:t>
      </w:r>
      <w:r w:rsidRPr="00AA3689">
        <w:rPr>
          <w:rStyle w:val="Emphasis"/>
        </w:rPr>
        <w:t>just</w:t>
      </w:r>
      <w:r w:rsidRPr="003C7E40">
        <w:rPr>
          <w:rStyle w:val="Emphasis"/>
        </w:rPr>
        <w:t xml:space="preserve"> </w:t>
      </w:r>
      <w:r w:rsidRPr="00AA3689">
        <w:rPr>
          <w:rStyle w:val="Emphasis"/>
        </w:rPr>
        <w:t>different facets of</w:t>
      </w:r>
      <w:r w:rsidRPr="003C7E40">
        <w:rPr>
          <w:rStyle w:val="Emphasis"/>
        </w:rPr>
        <w:t xml:space="preserve"> the same fundamental problem”.</w:t>
      </w:r>
    </w:p>
    <w:p w14:paraId="100AAC2C" w14:textId="77777777" w:rsidR="00247FC0" w:rsidRPr="003C7E40" w:rsidRDefault="00247FC0" w:rsidP="00247FC0">
      <w:pPr>
        <w:rPr>
          <w:rStyle w:val="Emphasis"/>
        </w:rPr>
      </w:pPr>
      <w:r w:rsidRPr="003C7E40">
        <w:rPr>
          <w:rStyle w:val="Emphasis"/>
        </w:rPr>
        <w:t xml:space="preserve">This problem was </w:t>
      </w:r>
      <w:r w:rsidRPr="00AA3689">
        <w:rPr>
          <w:rStyle w:val="Emphasis"/>
        </w:rPr>
        <w:t>the</w:t>
      </w:r>
      <w:r w:rsidRPr="003C7E40">
        <w:rPr>
          <w:rStyle w:val="Emphasis"/>
        </w:rPr>
        <w:t xml:space="preserve"> “</w:t>
      </w:r>
      <w:r w:rsidRPr="00AA3689">
        <w:rPr>
          <w:rStyle w:val="Emphasis"/>
        </w:rPr>
        <w:t>neoliberal economic system</w:t>
      </w:r>
      <w:r w:rsidRPr="003C7E40">
        <w:rPr>
          <w:rStyle w:val="Emphasis"/>
        </w:rPr>
        <w:t xml:space="preserve">” that spread across the world through globalisation, </w:t>
      </w:r>
      <w:r w:rsidRPr="00AA3689">
        <w:rPr>
          <w:rStyle w:val="Emphasis"/>
        </w:rPr>
        <w:t>underpinning</w:t>
      </w:r>
      <w:r w:rsidRPr="003C7E40">
        <w:rPr>
          <w:rStyle w:val="Emphasis"/>
        </w:rPr>
        <w:t xml:space="preserve"> “</w:t>
      </w:r>
      <w:r w:rsidRPr="00AA3689">
        <w:rPr>
          <w:rStyle w:val="Emphasis"/>
        </w:rPr>
        <w:t>high production high consumption</w:t>
      </w:r>
      <w:r w:rsidRPr="003C7E40">
        <w:rPr>
          <w:rStyle w:val="Emphasis"/>
        </w:rPr>
        <w:t xml:space="preserve"> lifestyles” </w:t>
      </w:r>
      <w:r w:rsidRPr="00AA3689">
        <w:rPr>
          <w:rStyle w:val="Emphasis"/>
        </w:rPr>
        <w:t>and</w:t>
      </w:r>
      <w:r w:rsidRPr="003C7E40">
        <w:rPr>
          <w:rStyle w:val="Emphasis"/>
        </w:rPr>
        <w:t xml:space="preserve"> a “</w:t>
      </w:r>
      <w:r w:rsidRPr="00AA3689">
        <w:rPr>
          <w:rStyle w:val="Emphasis"/>
        </w:rPr>
        <w:t>religion built</w:t>
      </w:r>
      <w:r w:rsidRPr="003C7E40">
        <w:rPr>
          <w:rStyle w:val="Emphasis"/>
        </w:rPr>
        <w:t xml:space="preserve"> not around eternal life but </w:t>
      </w:r>
      <w:r w:rsidRPr="00AA3689">
        <w:rPr>
          <w:rStyle w:val="Emphasis"/>
        </w:rPr>
        <w:t>around eternal growth</w:t>
      </w:r>
      <w:r w:rsidRPr="003C7E40">
        <w:rPr>
          <w:rStyle w:val="Emphasis"/>
        </w:rPr>
        <w:t>”.</w:t>
      </w:r>
    </w:p>
    <w:p w14:paraId="047BD075" w14:textId="77777777" w:rsidR="00247FC0" w:rsidRPr="003C7E40" w:rsidRDefault="00247FC0" w:rsidP="00247FC0">
      <w:pPr>
        <w:rPr>
          <w:sz w:val="16"/>
        </w:rPr>
      </w:pPr>
      <w:r w:rsidRPr="003C7E40">
        <w:rPr>
          <w:sz w:val="16"/>
        </w:rPr>
        <w:t>“</w:t>
      </w:r>
      <w:r w:rsidRPr="00AA3689">
        <w:rPr>
          <w:rStyle w:val="StyleUnderline"/>
        </w:rPr>
        <w:t>It is becoming</w:t>
      </w:r>
      <w:r w:rsidRPr="003C7E40">
        <w:rPr>
          <w:rStyle w:val="StyleUnderline"/>
        </w:rPr>
        <w:t xml:space="preserve"> abundantly </w:t>
      </w:r>
      <w:r w:rsidRPr="00AA3689">
        <w:rPr>
          <w:rStyle w:val="StyleUnderline"/>
        </w:rPr>
        <w:t>clear that</w:t>
      </w:r>
      <w:r w:rsidRPr="003C7E40">
        <w:rPr>
          <w:rStyle w:val="StyleUnderline"/>
        </w:rPr>
        <w:t xml:space="preserve"> (i) this </w:t>
      </w:r>
      <w:r w:rsidRPr="00AA3689">
        <w:rPr>
          <w:rStyle w:val="StyleUnderline"/>
        </w:rPr>
        <w:t>system is incompatible with a well-functioning Earth</w:t>
      </w:r>
      <w:r w:rsidRPr="003C7E40">
        <w:rPr>
          <w:rStyle w:val="StyleUnderline"/>
        </w:rPr>
        <w:t xml:space="preserve"> System at the planetary level; (ii) </w:t>
      </w:r>
      <w:r w:rsidRPr="00AA3689">
        <w:rPr>
          <w:rStyle w:val="StyleUnderline"/>
        </w:rPr>
        <w:t>this system is eroding</w:t>
      </w:r>
      <w:r w:rsidRPr="003C7E40">
        <w:rPr>
          <w:rStyle w:val="StyleUnderline"/>
        </w:rPr>
        <w:t xml:space="preserve"> human- and societal-</w:t>
      </w:r>
      <w:r w:rsidRPr="00AA3689">
        <w:rPr>
          <w:rStyle w:val="StyleUnderline"/>
        </w:rPr>
        <w:t>well being</w:t>
      </w:r>
      <w:r w:rsidRPr="003C7E40">
        <w:rPr>
          <w:rStyle w:val="StyleUnderline"/>
        </w:rPr>
        <w:t xml:space="preserve">, even in the wealthiest countries, </w:t>
      </w:r>
      <w:r w:rsidRPr="00AA3689">
        <w:rPr>
          <w:rStyle w:val="StyleUnderline"/>
        </w:rPr>
        <w:t>and</w:t>
      </w:r>
      <w:r w:rsidRPr="003C7E40">
        <w:rPr>
          <w:rStyle w:val="StyleUnderline"/>
        </w:rPr>
        <w:t xml:space="preserve"> (iii) </w:t>
      </w:r>
      <w:r w:rsidRPr="00AA3689">
        <w:rPr>
          <w:rStyle w:val="Emphasis"/>
          <w:sz w:val="28"/>
          <w:szCs w:val="28"/>
        </w:rPr>
        <w:t>collapse is the most likely outcome of the</w:t>
      </w:r>
      <w:r w:rsidRPr="003C7E40">
        <w:rPr>
          <w:rStyle w:val="Emphasis"/>
          <w:sz w:val="28"/>
          <w:szCs w:val="28"/>
        </w:rPr>
        <w:t xml:space="preserve"> present </w:t>
      </w:r>
      <w:r w:rsidRPr="00AA3689">
        <w:rPr>
          <w:rStyle w:val="Emphasis"/>
          <w:sz w:val="28"/>
          <w:szCs w:val="28"/>
        </w:rPr>
        <w:t>trajectory of the</w:t>
      </w:r>
      <w:r w:rsidRPr="003C7E40">
        <w:rPr>
          <w:rStyle w:val="Emphasis"/>
          <w:sz w:val="28"/>
          <w:szCs w:val="28"/>
        </w:rPr>
        <w:t xml:space="preserve"> current </w:t>
      </w:r>
      <w:r w:rsidRPr="00AA3689">
        <w:rPr>
          <w:rStyle w:val="Emphasis"/>
          <w:sz w:val="28"/>
          <w:szCs w:val="28"/>
        </w:rPr>
        <w:t>system</w:t>
      </w:r>
      <w:r w:rsidRPr="003C7E40">
        <w:rPr>
          <w:sz w:val="16"/>
        </w:rPr>
        <w:t>, as prophetically modelled in 1972 in the Limits to Growth work,” Steffen told Voice of Action.</w:t>
      </w:r>
    </w:p>
    <w:p w14:paraId="1CF8BC06" w14:textId="77777777" w:rsidR="00247FC0" w:rsidRPr="003C7E40" w:rsidRDefault="00247FC0" w:rsidP="00247FC0">
      <w:pPr>
        <w:rPr>
          <w:rStyle w:val="Emphasis"/>
        </w:rPr>
      </w:pPr>
      <w:r w:rsidRPr="00AA3689">
        <w:rPr>
          <w:rStyle w:val="Emphasis"/>
        </w:rPr>
        <w:t>Eternal growth is not possible</w:t>
      </w:r>
    </w:p>
    <w:p w14:paraId="0D51E968" w14:textId="77777777" w:rsidR="00247FC0" w:rsidRPr="003C7E40" w:rsidRDefault="00247FC0" w:rsidP="00247FC0">
      <w:pPr>
        <w:rPr>
          <w:sz w:val="16"/>
          <w:szCs w:val="16"/>
        </w:rPr>
      </w:pPr>
      <w:r w:rsidRPr="003C7E40">
        <w:rPr>
          <w:sz w:val="16"/>
          <w:szCs w:val="16"/>
        </w:rPr>
        <w:t>The Limits to Growth model released by the Club of Rome in 1972 looked at the interplay between food production, industry, population, non-renewable resources and pollution.</w:t>
      </w:r>
    </w:p>
    <w:p w14:paraId="1A73E93D" w14:textId="77777777" w:rsidR="00247FC0" w:rsidRPr="003C7E40" w:rsidRDefault="00247FC0" w:rsidP="00247FC0">
      <w:pPr>
        <w:rPr>
          <w:sz w:val="16"/>
          <w:szCs w:val="16"/>
        </w:rPr>
      </w:pPr>
      <w:r w:rsidRPr="003C7E40">
        <w:rPr>
          <w:sz w:val="16"/>
          <w:szCs w:val="16"/>
        </w:rPr>
        <w:lastRenderedPageBreak/>
        <w:t>The basic findings were that you can’t grow the system indefinitely as you will cause environmental and resource issues that will ultimately cause the whole global system to collapse (ABC’s This Day Tonight program covered it here). At the time of the model’s release it accurately reproduced the historical data from 1900 to 1970.</w:t>
      </w:r>
    </w:p>
    <w:p w14:paraId="6BC79450" w14:textId="77777777" w:rsidR="00247FC0" w:rsidRPr="003C7E40" w:rsidRDefault="00247FC0" w:rsidP="00247FC0">
      <w:pPr>
        <w:rPr>
          <w:sz w:val="16"/>
          <w:szCs w:val="16"/>
        </w:rPr>
      </w:pPr>
      <w:r w:rsidRPr="003C7E40">
        <w:rPr>
          <w:sz w:val="16"/>
          <w:szCs w:val="16"/>
        </w:rPr>
        <w:t>A 2008 study by Graham Turner, then a senior CSIRO research scientist, used three decades of real-world historical data to conclude that the Limits to Growth model’s predictions were coming to pass: “30 years of historical data compare favourably with key features of a business-as-usual [BAU] scenario called the ‘standard run’ scenario, which results in collapse of the global system midway through the 21st century.”</w:t>
      </w:r>
    </w:p>
    <w:p w14:paraId="6291A205" w14:textId="77777777" w:rsidR="00247FC0" w:rsidRPr="003C7E40" w:rsidRDefault="00247FC0" w:rsidP="00247FC0">
      <w:pPr>
        <w:rPr>
          <w:sz w:val="16"/>
          <w:szCs w:val="16"/>
        </w:rPr>
      </w:pPr>
      <w:r w:rsidRPr="003C7E40">
        <w:rPr>
          <w:sz w:val="16"/>
          <w:szCs w:val="16"/>
        </w:rPr>
        <w:t>Former CSIRO scientist Graham Turner has been warning about collapse for decades</w:t>
      </w:r>
    </w:p>
    <w:p w14:paraId="0801754F" w14:textId="77777777" w:rsidR="00247FC0" w:rsidRPr="003C7E40" w:rsidRDefault="00247FC0" w:rsidP="00247FC0">
      <w:pPr>
        <w:rPr>
          <w:sz w:val="16"/>
          <w:szCs w:val="16"/>
        </w:rPr>
      </w:pPr>
      <w:r w:rsidRPr="003C7E40">
        <w:rPr>
          <w:sz w:val="16"/>
          <w:szCs w:val="16"/>
        </w:rPr>
        <w:t>Turner ran updated figures through the model again in 2012 for another peer-reviewed paper, and again in 2014 when he had joined the University of Melbourne’s Sustainable Society Institute.</w:t>
      </w:r>
    </w:p>
    <w:p w14:paraId="3AFE02DC" w14:textId="77777777" w:rsidR="00247FC0" w:rsidRPr="003C7E40" w:rsidRDefault="00247FC0" w:rsidP="00247FC0">
      <w:pPr>
        <w:rPr>
          <w:sz w:val="16"/>
          <w:szCs w:val="16"/>
        </w:rPr>
      </w:pPr>
      <w:r w:rsidRPr="003C7E40">
        <w:rPr>
          <w:sz w:val="16"/>
          <w:szCs w:val="16"/>
        </w:rPr>
        <w:t>“Data from the forty years or so since the LTG study was completed indicates that the world is closely tracking the BAU scenario,” Turner concluded in the 2014 paper.</w:t>
      </w:r>
    </w:p>
    <w:p w14:paraId="3DC07D60" w14:textId="77777777" w:rsidR="00247FC0" w:rsidRPr="003C7E40" w:rsidRDefault="00247FC0" w:rsidP="00247FC0">
      <w:pPr>
        <w:rPr>
          <w:sz w:val="16"/>
          <w:szCs w:val="16"/>
        </w:rPr>
      </w:pPr>
      <w:r w:rsidRPr="003C7E40">
        <w:rPr>
          <w:sz w:val="16"/>
          <w:szCs w:val="16"/>
        </w:rPr>
        <w:t>“It is notable that there does not appear to be other economy-environment models that have demonstrated such comprehensive and long-term data agreement.”</w:t>
      </w:r>
    </w:p>
    <w:p w14:paraId="1C96A258" w14:textId="77777777" w:rsidR="00247FC0" w:rsidRPr="003C7E40" w:rsidRDefault="00247FC0" w:rsidP="00247FC0">
      <w:pPr>
        <w:rPr>
          <w:sz w:val="16"/>
          <w:szCs w:val="16"/>
        </w:rPr>
      </w:pPr>
      <w:r w:rsidRPr="003C7E40">
        <w:rPr>
          <w:sz w:val="16"/>
          <w:szCs w:val="16"/>
        </w:rPr>
        <w:t>Turner semi-retired in 2015 but runs a small organic market garden on a rural property in the NSW south coast’s Bega Valley.</w:t>
      </w:r>
    </w:p>
    <w:p w14:paraId="59DED4F9" w14:textId="77777777" w:rsidR="00247FC0" w:rsidRPr="003C7E40" w:rsidRDefault="00247FC0" w:rsidP="00247FC0">
      <w:pPr>
        <w:rPr>
          <w:sz w:val="16"/>
          <w:szCs w:val="16"/>
        </w:rPr>
      </w:pPr>
      <w:r w:rsidRPr="003C7E40">
        <w:rPr>
          <w:sz w:val="16"/>
          <w:szCs w:val="16"/>
        </w:rPr>
        <w:t>He and his wife grow most of their own food and live off grid powered by a solar energy system. Turner said this saved him during last summer’s catastrophic bushfires as his power stayed online but most people in the area lost power for weeks.</w:t>
      </w:r>
    </w:p>
    <w:p w14:paraId="549D277A" w14:textId="77777777" w:rsidR="00247FC0" w:rsidRPr="003C7E40" w:rsidRDefault="00247FC0" w:rsidP="00247FC0">
      <w:pPr>
        <w:rPr>
          <w:sz w:val="16"/>
          <w:szCs w:val="16"/>
        </w:rPr>
      </w:pPr>
      <w:r w:rsidRPr="003C7E40">
        <w:rPr>
          <w:sz w:val="16"/>
          <w:szCs w:val="16"/>
        </w:rPr>
        <w:t>Turner has continued tracking the data as best as possible since his last official report in 2014, and last year he helped a Harvard masters student update the data for their thesis.</w:t>
      </w:r>
    </w:p>
    <w:p w14:paraId="2C00570D" w14:textId="77777777" w:rsidR="00247FC0" w:rsidRPr="003C7E40" w:rsidRDefault="00247FC0" w:rsidP="00247FC0">
      <w:pPr>
        <w:rPr>
          <w:sz w:val="16"/>
        </w:rPr>
      </w:pPr>
      <w:r w:rsidRPr="003C7E40">
        <w:rPr>
          <w:sz w:val="16"/>
        </w:rPr>
        <w:t xml:space="preserve">Turner told Voice of Action that </w:t>
      </w:r>
      <w:r w:rsidRPr="003C7E40">
        <w:rPr>
          <w:rStyle w:val="StyleUnderline"/>
        </w:rPr>
        <w:t xml:space="preserve">under his modelling the </w:t>
      </w:r>
      <w:r w:rsidRPr="00AA3689">
        <w:rPr>
          <w:rStyle w:val="StyleUnderline"/>
        </w:rPr>
        <w:t>business as usual</w:t>
      </w:r>
      <w:r w:rsidRPr="003C7E40">
        <w:rPr>
          <w:rStyle w:val="StyleUnderline"/>
        </w:rPr>
        <w:t xml:space="preserve"> scenario “</w:t>
      </w:r>
      <w:r w:rsidRPr="00AA3689">
        <w:rPr>
          <w:rStyle w:val="StyleUnderline"/>
        </w:rPr>
        <w:t>ends up resulting in</w:t>
      </w:r>
      <w:r w:rsidRPr="003C7E40">
        <w:rPr>
          <w:rStyle w:val="StyleUnderline"/>
        </w:rPr>
        <w:t xml:space="preserve"> a </w:t>
      </w:r>
      <w:r w:rsidRPr="00AA3689">
        <w:rPr>
          <w:rStyle w:val="StyleUnderline"/>
        </w:rPr>
        <w:t>global collapse</w:t>
      </w:r>
      <w:r w:rsidRPr="003C7E40">
        <w:rPr>
          <w:rStyle w:val="StyleUnderline"/>
        </w:rPr>
        <w:t xml:space="preserve"> from about now </w:t>
      </w:r>
      <w:r w:rsidRPr="00AA3689">
        <w:rPr>
          <w:rStyle w:val="StyleUnderline"/>
        </w:rPr>
        <w:t>through the next decade</w:t>
      </w:r>
      <w:r w:rsidRPr="003C7E40">
        <w:rPr>
          <w:rStyle w:val="StyleUnderline"/>
        </w:rPr>
        <w:t xml:space="preserve"> or so”.</w:t>
      </w:r>
    </w:p>
    <w:p w14:paraId="24185E7F" w14:textId="77777777" w:rsidR="00247FC0" w:rsidRPr="003C7E40" w:rsidRDefault="00247FC0" w:rsidP="00247FC0">
      <w:pPr>
        <w:rPr>
          <w:sz w:val="16"/>
        </w:rPr>
      </w:pPr>
      <w:r w:rsidRPr="003C7E40">
        <w:rPr>
          <w:rStyle w:val="StyleUnderline"/>
        </w:rPr>
        <w:t>It was difficult to predict a timeline but Turner said he believed “there’s an extremely strong case that we may be in the early stages of a collapse right at the moment</w:t>
      </w:r>
      <w:r w:rsidRPr="003C7E40">
        <w:rPr>
          <w:sz w:val="16"/>
        </w:rPr>
        <w:t>”.</w:t>
      </w:r>
    </w:p>
    <w:p w14:paraId="55EE00A2" w14:textId="77777777" w:rsidR="00247FC0" w:rsidRPr="003C7E40" w:rsidRDefault="00247FC0" w:rsidP="00247FC0">
      <w:pPr>
        <w:rPr>
          <w:sz w:val="16"/>
          <w:szCs w:val="16"/>
        </w:rPr>
      </w:pPr>
      <w:r w:rsidRPr="003C7E40">
        <w:rPr>
          <w:sz w:val="16"/>
          <w:szCs w:val="16"/>
        </w:rPr>
        <w:t>“Vested interests and corrupt politicians combined with a population happy to deny problems overwhelm those that are trying to promulgate truth and facts,” said Turner.</w:t>
      </w:r>
    </w:p>
    <w:p w14:paraId="269B202B" w14:textId="77777777" w:rsidR="00247FC0" w:rsidRPr="003C7E40" w:rsidRDefault="00247FC0" w:rsidP="00247FC0">
      <w:pPr>
        <w:rPr>
          <w:sz w:val="16"/>
          <w:szCs w:val="16"/>
        </w:rPr>
      </w:pPr>
      <w:r w:rsidRPr="003C7E40">
        <w:rPr>
          <w:sz w:val="16"/>
          <w:szCs w:val="16"/>
        </w:rPr>
        <w:t>Fossil fuel emissions continue to rise</w:t>
      </w:r>
    </w:p>
    <w:p w14:paraId="282DD8E1" w14:textId="77777777" w:rsidR="00247FC0" w:rsidRPr="003C7E40" w:rsidRDefault="00247FC0" w:rsidP="00247FC0">
      <w:pPr>
        <w:rPr>
          <w:sz w:val="16"/>
        </w:rPr>
      </w:pPr>
      <w:r w:rsidRPr="003C7E40">
        <w:rPr>
          <w:sz w:val="16"/>
        </w:rPr>
        <w:t>‘</w:t>
      </w:r>
      <w:r w:rsidRPr="00AA3689">
        <w:rPr>
          <w:rStyle w:val="Emphasis"/>
        </w:rPr>
        <w:t>By 2030 we’ll know</w:t>
      </w:r>
      <w:r w:rsidRPr="003C7E40">
        <w:rPr>
          <w:rStyle w:val="Emphasis"/>
        </w:rPr>
        <w:t xml:space="preserve"> what path we’ve taken</w:t>
      </w:r>
      <w:r w:rsidRPr="003C7E40">
        <w:rPr>
          <w:sz w:val="16"/>
        </w:rPr>
        <w:t>’</w:t>
      </w:r>
    </w:p>
    <w:p w14:paraId="01E5FF9E" w14:textId="77777777" w:rsidR="00247FC0" w:rsidRPr="003C7E40" w:rsidRDefault="00247FC0" w:rsidP="00247FC0">
      <w:pPr>
        <w:rPr>
          <w:sz w:val="16"/>
          <w:szCs w:val="16"/>
        </w:rPr>
      </w:pPr>
      <w:r w:rsidRPr="003C7E40">
        <w:rPr>
          <w:sz w:val="16"/>
          <w:szCs w:val="16"/>
        </w:rPr>
        <w:t>Steffen told Voice of Action that it’s “highly likely that by 2030 we’ll know what pathway we’ve taken”, “the pathway towards sustainability or the current pathway towards likely collapse”.</w:t>
      </w:r>
    </w:p>
    <w:p w14:paraId="6F8BF5A3" w14:textId="77777777" w:rsidR="00247FC0" w:rsidRPr="003C7E40" w:rsidRDefault="00247FC0" w:rsidP="00247FC0">
      <w:pPr>
        <w:rPr>
          <w:sz w:val="16"/>
        </w:rPr>
      </w:pPr>
      <w:r w:rsidRPr="003C7E40">
        <w:rPr>
          <w:sz w:val="16"/>
        </w:rPr>
        <w:t>“</w:t>
      </w:r>
      <w:r w:rsidRPr="003C7E40">
        <w:rPr>
          <w:rStyle w:val="StyleUnderline"/>
        </w:rPr>
        <w:t>I think the ‘fork in the road’ will come in this decade, probably not a single point in time but as a series of events</w:t>
      </w:r>
      <w:r w:rsidRPr="003C7E40">
        <w:rPr>
          <w:sz w:val="16"/>
        </w:rPr>
        <w:t>,” said Steffen.</w:t>
      </w:r>
    </w:p>
    <w:p w14:paraId="675B529E" w14:textId="77777777" w:rsidR="00247FC0" w:rsidRPr="003C7E40" w:rsidRDefault="00247FC0" w:rsidP="00247FC0">
      <w:pPr>
        <w:rPr>
          <w:rStyle w:val="Emphasis"/>
        </w:rPr>
      </w:pPr>
      <w:r w:rsidRPr="003C7E40">
        <w:rPr>
          <w:sz w:val="16"/>
        </w:rPr>
        <w:t xml:space="preserve">Steffen told Voice of Action he believes </w:t>
      </w:r>
      <w:r w:rsidRPr="00AA3689">
        <w:rPr>
          <w:rStyle w:val="Emphasis"/>
        </w:rPr>
        <w:t>collapse</w:t>
      </w:r>
      <w:r w:rsidRPr="003C7E40">
        <w:rPr>
          <w:rStyle w:val="Emphasis"/>
        </w:rPr>
        <w:t xml:space="preserve"> “</w:t>
      </w:r>
      <w:r w:rsidRPr="00AA3689">
        <w:rPr>
          <w:rStyle w:val="Emphasis"/>
        </w:rPr>
        <w:t>will</w:t>
      </w:r>
      <w:r w:rsidRPr="003C7E40">
        <w:rPr>
          <w:rStyle w:val="Emphasis"/>
        </w:rPr>
        <w:t xml:space="preserve"> likely </w:t>
      </w:r>
      <w:r w:rsidRPr="00AA3689">
        <w:rPr>
          <w:rStyle w:val="Emphasis"/>
        </w:rPr>
        <w:t>not come as a dramatic</w:t>
      </w:r>
      <w:r w:rsidRPr="003C7E40">
        <w:rPr>
          <w:rStyle w:val="Emphasis"/>
        </w:rPr>
        <w:t xml:space="preserve"> global collapse, </w:t>
      </w:r>
      <w:r w:rsidRPr="00AA3689">
        <w:rPr>
          <w:rStyle w:val="Emphasis"/>
        </w:rPr>
        <w:t>but</w:t>
      </w:r>
      <w:r w:rsidRPr="003C7E40">
        <w:rPr>
          <w:rStyle w:val="Emphasis"/>
        </w:rPr>
        <w:t xml:space="preserve"> rather as </w:t>
      </w:r>
      <w:r w:rsidRPr="00AA3689">
        <w:rPr>
          <w:rStyle w:val="Emphasis"/>
        </w:rPr>
        <w:t>overall deterioration in</w:t>
      </w:r>
      <w:r w:rsidRPr="003C7E40">
        <w:rPr>
          <w:rStyle w:val="Emphasis"/>
        </w:rPr>
        <w:t xml:space="preserve"> many features of </w:t>
      </w:r>
      <w:r w:rsidRPr="00AA3689">
        <w:rPr>
          <w:rStyle w:val="Emphasis"/>
        </w:rPr>
        <w:t>life, with regional collapses occurring</w:t>
      </w:r>
      <w:r w:rsidRPr="003C7E40">
        <w:rPr>
          <w:rStyle w:val="Emphasis"/>
        </w:rPr>
        <w:t xml:space="preserve"> here and there”.</w:t>
      </w:r>
    </w:p>
    <w:p w14:paraId="357D7774" w14:textId="77777777" w:rsidR="00247FC0" w:rsidRPr="003C7E40" w:rsidRDefault="00247FC0" w:rsidP="00247FC0">
      <w:pPr>
        <w:rPr>
          <w:sz w:val="16"/>
        </w:rPr>
      </w:pPr>
      <w:r w:rsidRPr="003C7E40">
        <w:rPr>
          <w:sz w:val="16"/>
        </w:rPr>
        <w:t xml:space="preserve">“For example, </w:t>
      </w:r>
      <w:r w:rsidRPr="003C7E40">
        <w:rPr>
          <w:rStyle w:val="StyleUnderline"/>
        </w:rPr>
        <w:t xml:space="preserve">it appears that </w:t>
      </w:r>
      <w:r w:rsidRPr="00AA3689">
        <w:rPr>
          <w:rStyle w:val="StyleUnderline"/>
        </w:rPr>
        <w:t>the USA is enterin</w:t>
      </w:r>
      <w:r w:rsidRPr="003C7E40">
        <w:rPr>
          <w:rStyle w:val="StyleUnderline"/>
        </w:rPr>
        <w:t xml:space="preserve">g a long period of </w:t>
      </w:r>
      <w:r w:rsidRPr="00AA3689">
        <w:rPr>
          <w:rStyle w:val="StyleUnderline"/>
        </w:rPr>
        <w:t>decline</w:t>
      </w:r>
      <w:r w:rsidRPr="003C7E40">
        <w:rPr>
          <w:rStyle w:val="StyleUnderline"/>
        </w:rPr>
        <w:t xml:space="preserve"> in many aspect of its society, </w:t>
      </w:r>
      <w:r w:rsidRPr="00AA3689">
        <w:rPr>
          <w:rStyle w:val="StyleUnderline"/>
        </w:rPr>
        <w:t>with</w:t>
      </w:r>
      <w:r w:rsidRPr="003C7E40">
        <w:rPr>
          <w:rStyle w:val="StyleUnderline"/>
        </w:rPr>
        <w:t xml:space="preserve"> a </w:t>
      </w:r>
      <w:r w:rsidRPr="00AA3689">
        <w:rPr>
          <w:rStyle w:val="StyleUnderline"/>
        </w:rPr>
        <w:t>potential for a more rapid collapse</w:t>
      </w:r>
      <w:r w:rsidRPr="003C7E40">
        <w:rPr>
          <w:rStyle w:val="StyleUnderline"/>
        </w:rPr>
        <w:t xml:space="preserve"> in the </w:t>
      </w:r>
      <w:r w:rsidRPr="00AA3689">
        <w:rPr>
          <w:rStyle w:val="StyleUnderline"/>
        </w:rPr>
        <w:t>coming</w:t>
      </w:r>
      <w:r w:rsidRPr="003C7E40">
        <w:rPr>
          <w:rStyle w:val="StyleUnderline"/>
        </w:rPr>
        <w:t xml:space="preserve"> decade</w:t>
      </w:r>
      <w:r w:rsidRPr="003C7E40">
        <w:rPr>
          <w:sz w:val="16"/>
        </w:rPr>
        <w:t>,” said Steffen.</w:t>
      </w:r>
    </w:p>
    <w:p w14:paraId="295C60E1" w14:textId="77777777" w:rsidR="00247FC0" w:rsidRPr="003C7E40" w:rsidRDefault="00247FC0" w:rsidP="00247FC0">
      <w:pPr>
        <w:rPr>
          <w:sz w:val="16"/>
          <w:szCs w:val="16"/>
        </w:rPr>
      </w:pPr>
      <w:r w:rsidRPr="003C7E40">
        <w:rPr>
          <w:sz w:val="16"/>
          <w:szCs w:val="16"/>
        </w:rPr>
        <w:t>Samuel Alexander, a lecturer with the University of Melbourne and research fellow at the Melbourne Sustainable Society Institute, told Voice of Action that the coming collapse would not be a single black or white event.</w:t>
      </w:r>
    </w:p>
    <w:p w14:paraId="57FD5301" w14:textId="77777777" w:rsidR="00247FC0" w:rsidRPr="003C7E40" w:rsidRDefault="00247FC0" w:rsidP="00247FC0">
      <w:pPr>
        <w:rPr>
          <w:sz w:val="16"/>
        </w:rPr>
      </w:pPr>
      <w:r w:rsidRPr="003C7E40">
        <w:rPr>
          <w:sz w:val="16"/>
        </w:rPr>
        <w:t>“</w:t>
      </w:r>
      <w:r w:rsidRPr="003C7E40">
        <w:rPr>
          <w:rStyle w:val="StyleUnderline"/>
        </w:rPr>
        <w:t>With respect to civilisations, what is more likely is that we have entered a stage of what JM Greer calls ‘catabolic collapse’ – where we face decades of ongoing crises, as the existing mode of civilisation deteriorates, but then recovers as governments and civil society tries to respond, and fix things, and keep things going for a bit longer</w:t>
      </w:r>
      <w:r w:rsidRPr="003C7E40">
        <w:rPr>
          <w:sz w:val="16"/>
        </w:rPr>
        <w:t>,” said Alexander.</w:t>
      </w:r>
    </w:p>
    <w:p w14:paraId="2C664134" w14:textId="77777777" w:rsidR="00247FC0" w:rsidRPr="003C7E40" w:rsidRDefault="00247FC0" w:rsidP="00247FC0">
      <w:pPr>
        <w:rPr>
          <w:sz w:val="16"/>
        </w:rPr>
      </w:pPr>
      <w:r w:rsidRPr="003C7E40">
        <w:rPr>
          <w:sz w:val="16"/>
        </w:rPr>
        <w:lastRenderedPageBreak/>
        <w:t>“</w:t>
      </w:r>
      <w:r w:rsidRPr="00AA3689">
        <w:rPr>
          <w:rStyle w:val="StyleUnderline"/>
        </w:rPr>
        <w:t>Capitalism is</w:t>
      </w:r>
      <w:r w:rsidRPr="003C7E40">
        <w:rPr>
          <w:rStyle w:val="StyleUnderline"/>
        </w:rPr>
        <w:t xml:space="preserve"> quite </w:t>
      </w:r>
      <w:r w:rsidRPr="00AA3689">
        <w:rPr>
          <w:rStyle w:val="StyleUnderline"/>
        </w:rPr>
        <w:t>good at dodging bullets</w:t>
      </w:r>
      <w:r w:rsidRPr="003C7E40">
        <w:rPr>
          <w:rStyle w:val="StyleUnderline"/>
        </w:rPr>
        <w:t xml:space="preserve"> and escaping temporary challenges to its legitimacy and viability. </w:t>
      </w:r>
      <w:r w:rsidRPr="00AA3689">
        <w:rPr>
          <w:rStyle w:val="StyleUnderline"/>
        </w:rPr>
        <w:t>But its condition</w:t>
      </w:r>
      <w:r w:rsidRPr="003C7E40">
        <w:rPr>
          <w:rStyle w:val="StyleUnderline"/>
        </w:rPr>
        <w:t xml:space="preserve">, I feel </w:t>
      </w:r>
      <w:r w:rsidRPr="00AA3689">
        <w:rPr>
          <w:rStyle w:val="StyleUnderline"/>
        </w:rPr>
        <w:t>is terminal</w:t>
      </w:r>
      <w:r w:rsidRPr="003C7E40">
        <w:rPr>
          <w:sz w:val="16"/>
        </w:rPr>
        <w:t>.”</w:t>
      </w:r>
    </w:p>
    <w:p w14:paraId="69E03AAF" w14:textId="77777777" w:rsidR="00247FC0" w:rsidRPr="003C7E40" w:rsidRDefault="00247FC0" w:rsidP="00247FC0">
      <w:pPr>
        <w:rPr>
          <w:rStyle w:val="StyleUnderline"/>
        </w:rPr>
      </w:pPr>
      <w:r w:rsidRPr="003C7E40">
        <w:rPr>
          <w:sz w:val="16"/>
        </w:rPr>
        <w:t xml:space="preserve">Alexander, who studies the economic, political and cultural challenges of living on a full planet in an age of limits, believes </w:t>
      </w:r>
      <w:r w:rsidRPr="003C7E40">
        <w:rPr>
          <w:rStyle w:val="StyleUnderline"/>
        </w:rPr>
        <w:t>the future will be “post-growth / post capitalist / post-industrial in some form”.</w:t>
      </w:r>
    </w:p>
    <w:p w14:paraId="5A3840C3" w14:textId="77777777" w:rsidR="00247FC0" w:rsidRPr="003C7E40" w:rsidRDefault="00247FC0" w:rsidP="00247FC0">
      <w:pPr>
        <w:rPr>
          <w:sz w:val="16"/>
        </w:rPr>
      </w:pPr>
      <w:r w:rsidRPr="003C7E40">
        <w:rPr>
          <w:sz w:val="16"/>
        </w:rPr>
        <w:t>“</w:t>
      </w:r>
      <w:r w:rsidRPr="00AA3689">
        <w:rPr>
          <w:rStyle w:val="Emphasis"/>
        </w:rPr>
        <w:t xml:space="preserve">The future will </w:t>
      </w:r>
      <w:r w:rsidRPr="00AA562D">
        <w:rPr>
          <w:rStyle w:val="Emphasis"/>
        </w:rPr>
        <w:t>like</w:t>
      </w:r>
      <w:r w:rsidRPr="003C7E40">
        <w:rPr>
          <w:rStyle w:val="Emphasis"/>
        </w:rPr>
        <w:t xml:space="preserve"> </w:t>
      </w:r>
      <w:r w:rsidRPr="00AA3689">
        <w:rPr>
          <w:rStyle w:val="Emphasis"/>
        </w:rPr>
        <w:t>arrive</w:t>
      </w:r>
      <w:r w:rsidRPr="003C7E40">
        <w:rPr>
          <w:rStyle w:val="Emphasis"/>
        </w:rPr>
        <w:t xml:space="preserve"> in part </w:t>
      </w:r>
      <w:r w:rsidRPr="00AA3689">
        <w:rPr>
          <w:rStyle w:val="Emphasis"/>
        </w:rPr>
        <w:t>by design and</w:t>
      </w:r>
      <w:r w:rsidRPr="003C7E40">
        <w:rPr>
          <w:rStyle w:val="Emphasis"/>
        </w:rPr>
        <w:t xml:space="preserve"> in part by </w:t>
      </w:r>
      <w:r w:rsidRPr="00AA3689">
        <w:rPr>
          <w:rStyle w:val="Emphasis"/>
        </w:rPr>
        <w:t>disaster</w:t>
      </w:r>
      <w:r w:rsidRPr="003C7E40">
        <w:rPr>
          <w:rStyle w:val="Emphasis"/>
        </w:rPr>
        <w:t xml:space="preserve">. </w:t>
      </w:r>
      <w:r w:rsidRPr="00AA3689">
        <w:rPr>
          <w:rStyle w:val="Emphasis"/>
        </w:rPr>
        <w:t>Our challenge is to</w:t>
      </w:r>
      <w:r w:rsidRPr="003C7E40">
        <w:rPr>
          <w:rStyle w:val="Emphasis"/>
        </w:rPr>
        <w:t xml:space="preserve"> try to </w:t>
      </w:r>
      <w:r w:rsidRPr="00AA3689">
        <w:rPr>
          <w:rStyle w:val="Emphasis"/>
        </w:rPr>
        <w:t>constitute the future through planning and community action, not have the future constitute us</w:t>
      </w:r>
      <w:r w:rsidRPr="003C7E40">
        <w:rPr>
          <w:sz w:val="16"/>
        </w:rPr>
        <w:t>,” said Alexander.</w:t>
      </w:r>
    </w:p>
    <w:p w14:paraId="3B1955FA" w14:textId="77777777" w:rsidR="00247FC0" w:rsidRPr="003C7E40" w:rsidRDefault="00247FC0" w:rsidP="00247FC0">
      <w:pPr>
        <w:rPr>
          <w:sz w:val="16"/>
          <w:szCs w:val="16"/>
        </w:rPr>
      </w:pPr>
      <w:r w:rsidRPr="003C7E40">
        <w:rPr>
          <w:sz w:val="16"/>
          <w:szCs w:val="16"/>
        </w:rPr>
        <w:t>Alexander said that it would never be “too late” to act sensibly as whether we’re trying to avoid or manage collapse there is lots of work to be done (“a 3 degree future is better than a 4 degree future”).</w:t>
      </w:r>
    </w:p>
    <w:p w14:paraId="56042931" w14:textId="77777777" w:rsidR="00247FC0" w:rsidRPr="003C7E40" w:rsidRDefault="00247FC0" w:rsidP="00247FC0">
      <w:pPr>
        <w:rPr>
          <w:sz w:val="16"/>
        </w:rPr>
      </w:pPr>
      <w:r w:rsidRPr="003C7E40">
        <w:rPr>
          <w:sz w:val="16"/>
        </w:rPr>
        <w:t xml:space="preserve">Steffen believes </w:t>
      </w:r>
      <w:r w:rsidRPr="003C7E40">
        <w:rPr>
          <w:rStyle w:val="StyleUnderline"/>
        </w:rPr>
        <w:t xml:space="preserve">the </w:t>
      </w:r>
      <w:r w:rsidRPr="00AA3689">
        <w:rPr>
          <w:rStyle w:val="StyleUnderline"/>
        </w:rPr>
        <w:t>current US</w:t>
      </w:r>
      <w:r w:rsidRPr="003C7E40">
        <w:rPr>
          <w:rStyle w:val="StyleUnderline"/>
        </w:rPr>
        <w:t xml:space="preserve"> mass </w:t>
      </w:r>
      <w:r w:rsidRPr="00AA3689">
        <w:rPr>
          <w:rStyle w:val="StyleUnderline"/>
        </w:rPr>
        <w:t>uprisings are</w:t>
      </w:r>
      <w:r w:rsidRPr="003C7E40">
        <w:rPr>
          <w:rStyle w:val="StyleUnderline"/>
        </w:rPr>
        <w:t xml:space="preserve"> not a </w:t>
      </w:r>
      <w:r w:rsidRPr="00AA3689">
        <w:rPr>
          <w:rStyle w:val="StyleUnderline"/>
        </w:rPr>
        <w:t>sign</w:t>
      </w:r>
      <w:r w:rsidRPr="003C7E40">
        <w:rPr>
          <w:rStyle w:val="StyleUnderline"/>
        </w:rPr>
        <w:t xml:space="preserve"> of collapse but one </w:t>
      </w:r>
      <w:r w:rsidRPr="00AA3689">
        <w:rPr>
          <w:rStyle w:val="StyleUnderline"/>
        </w:rPr>
        <w:t>of</w:t>
      </w:r>
      <w:r w:rsidRPr="003C7E40">
        <w:rPr>
          <w:rStyle w:val="StyleUnderline"/>
        </w:rPr>
        <w:t xml:space="preserve"> “</w:t>
      </w:r>
      <w:r w:rsidRPr="00AA3689">
        <w:rPr>
          <w:rStyle w:val="StyleUnderline"/>
        </w:rPr>
        <w:t>growing instability</w:t>
      </w:r>
      <w:r w:rsidRPr="003C7E40">
        <w:rPr>
          <w:sz w:val="16"/>
        </w:rPr>
        <w:t>”.</w:t>
      </w:r>
    </w:p>
    <w:p w14:paraId="78AD20AD" w14:textId="77777777" w:rsidR="00247FC0" w:rsidRPr="002008C0" w:rsidRDefault="00247FC0" w:rsidP="00247FC0">
      <w:pPr>
        <w:rPr>
          <w:rFonts w:cstheme="minorBidi"/>
          <w:sz w:val="16"/>
        </w:rPr>
      </w:pPr>
      <w:r w:rsidRPr="003C7E40">
        <w:rPr>
          <w:sz w:val="16"/>
        </w:rPr>
        <w:t xml:space="preserve">Alexander said </w:t>
      </w:r>
      <w:r w:rsidRPr="003C7E40">
        <w:rPr>
          <w:rStyle w:val="StyleUnderline"/>
        </w:rPr>
        <w:t xml:space="preserve">it was a sign of “steam building up within a closed system”. </w:t>
      </w:r>
      <w:r w:rsidRPr="00AA3689">
        <w:rPr>
          <w:rStyle w:val="StyleUnderline"/>
        </w:rPr>
        <w:t>Without bold grassroots</w:t>
      </w:r>
      <w:r w:rsidRPr="003C7E40">
        <w:rPr>
          <w:rStyle w:val="StyleUnderline"/>
        </w:rPr>
        <w:t xml:space="preserve"> and political </w:t>
      </w:r>
      <w:r w:rsidRPr="00AA3689">
        <w:rPr>
          <w:rStyle w:val="StyleUnderline"/>
        </w:rPr>
        <w:t>action we were</w:t>
      </w:r>
      <w:r w:rsidRPr="003C7E40">
        <w:rPr>
          <w:rStyle w:val="StyleUnderline"/>
        </w:rPr>
        <w:t xml:space="preserve"> “</w:t>
      </w:r>
      <w:r w:rsidRPr="00AA3689">
        <w:rPr>
          <w:rStyle w:val="StyleUnderline"/>
        </w:rPr>
        <w:t>likely to see explosions of civil unrest increasingly</w:t>
      </w:r>
      <w:r w:rsidRPr="003C7E40">
        <w:rPr>
          <w:rStyle w:val="StyleUnderline"/>
        </w:rPr>
        <w:t xml:space="preserve"> as things continue to deteriorate”</w:t>
      </w:r>
      <w:r w:rsidRPr="003C7E40">
        <w:rPr>
          <w:sz w:val="16"/>
        </w:rPr>
        <w:t>.</w:t>
      </w:r>
    </w:p>
    <w:p w14:paraId="470CC7DB" w14:textId="77777777" w:rsidR="00247FC0" w:rsidRPr="00247FC0" w:rsidRDefault="00247FC0" w:rsidP="00247FC0">
      <w:pPr>
        <w:rPr>
          <w:sz w:val="16"/>
          <w:bdr w:val="single" w:sz="8" w:space="0" w:color="auto"/>
        </w:rPr>
      </w:pPr>
    </w:p>
    <w:p w14:paraId="1BABA530" w14:textId="75664497" w:rsidR="00143118" w:rsidRDefault="00143118" w:rsidP="00143118">
      <w:pPr>
        <w:pStyle w:val="Heading2"/>
      </w:pPr>
      <w:r>
        <w:lastRenderedPageBreak/>
        <w:t xml:space="preserve">Alternative---2NC </w:t>
      </w:r>
    </w:p>
    <w:p w14:paraId="767A30AB" w14:textId="69580F4B" w:rsidR="009D54FF" w:rsidRDefault="009D54FF" w:rsidP="009D54FF">
      <w:pPr>
        <w:pStyle w:val="Heading3"/>
      </w:pPr>
      <w:r>
        <w:lastRenderedPageBreak/>
        <w:t>Alt---AT: Transition Wars---2NC</w:t>
      </w:r>
    </w:p>
    <w:p w14:paraId="3CB866E3" w14:textId="77777777" w:rsidR="009D54FF" w:rsidRDefault="009D54FF" w:rsidP="009D54FF">
      <w:pPr>
        <w:pStyle w:val="Heading4"/>
      </w:pPr>
      <w:r>
        <w:t>The fear of collapse is inherently rooted in capitalist logics that are meant to preserve the status quo and deadlock politics into a stalemate.</w:t>
      </w:r>
    </w:p>
    <w:p w14:paraId="094FEC02" w14:textId="77777777" w:rsidR="009D54FF" w:rsidRDefault="009D54FF" w:rsidP="009D54FF">
      <w:pPr>
        <w:spacing w:line="256" w:lineRule="auto"/>
      </w:pPr>
      <w:r>
        <w:rPr>
          <w:b/>
          <w:sz w:val="26"/>
          <w:szCs w:val="26"/>
        </w:rPr>
        <w:t>Žižek ’97</w:t>
      </w:r>
      <w:r>
        <w:t xml:space="preserve"> (Slavoj Žižek, Senior Researcher in the Department of Philosophy at the University of Ljubljana and Codirector of the Center for Humanities at Birkbeck College) "Multiculturalism, or, the Cultural Logic of Multinational Capitalism," New Left Review, No. 224, 1997, (p. 34-36) //aa-ma</w:t>
      </w:r>
    </w:p>
    <w:p w14:paraId="76873991" w14:textId="4F7B01E6" w:rsidR="009D54FF" w:rsidRDefault="009D54FF" w:rsidP="009D54FF">
      <w:pPr>
        <w:spacing w:line="256" w:lineRule="auto"/>
        <w:rPr>
          <w:sz w:val="16"/>
          <w:szCs w:val="16"/>
        </w:rPr>
      </w:pPr>
      <w:r>
        <w:rPr>
          <w:sz w:val="16"/>
          <w:szCs w:val="16"/>
        </w:rPr>
        <w:t xml:space="preserve">So, back to the recent Labour victory, one can see how it not only involved a hegemonic reappropriation of a series of motifs which were usually inscribed into the Conservative field—family values, law and order, individual responsibility; the Labour ideological offensive also separated these motifs from the obscene phantasmatic subtext which sustained them in the Conservative field—in which ‘toughness on crime’ and ‘individual responsibility’ subtly referred to brutal egotism, to the disdain for victims, and other ‘basic instincts’. The problem, however, is that the New Labour strategy involved its own ‘message between the lines’: </w:t>
      </w:r>
      <w:r>
        <w:rPr>
          <w:u w:val="single"/>
        </w:rPr>
        <w:t>we fully accept the logic of Capital, we will not mess about with it</w:t>
      </w:r>
      <w:r>
        <w:rPr>
          <w:sz w:val="16"/>
          <w:szCs w:val="16"/>
        </w:rPr>
        <w:t xml:space="preserve">.  Today, </w:t>
      </w:r>
      <w:r>
        <w:rPr>
          <w:highlight w:val="cyan"/>
          <w:u w:val="single"/>
        </w:rPr>
        <w:t>financial crisis is a permanent state of things</w:t>
      </w:r>
      <w:r>
        <w:rPr>
          <w:sz w:val="16"/>
          <w:szCs w:val="16"/>
        </w:rPr>
        <w:t xml:space="preserve"> the reference to which legitimizes the demands to cut social spending, health care, support of culture and scientific research, in short, the dismantling of the welfare state. Is, however, this permanent crisis really an objective feature of our socio-economic life? Is it not rather </w:t>
      </w:r>
      <w:r>
        <w:rPr>
          <w:highlight w:val="cyan"/>
          <w:u w:val="single"/>
        </w:rPr>
        <w:t>one of the effects of the shift of balance in the ‘class struggle’ towards Capital, resulting from the growing role of new technologies</w:t>
      </w:r>
      <w:r>
        <w:rPr>
          <w:u w:val="single"/>
        </w:rPr>
        <w:t xml:space="preserve"> as well as from </w:t>
      </w:r>
      <w:r>
        <w:rPr>
          <w:highlight w:val="cyan"/>
          <w:u w:val="single"/>
        </w:rPr>
        <w:t>the direct internationalization of Capital and the co-dependent diminished role of the Nation-State</w:t>
      </w:r>
      <w:r>
        <w:rPr>
          <w:u w:val="single"/>
        </w:rPr>
        <w:t xml:space="preserve"> which was further </w:t>
      </w:r>
      <w:r>
        <w:rPr>
          <w:highlight w:val="cyan"/>
          <w:u w:val="single"/>
        </w:rPr>
        <w:t>able to impose certain minimal requirements and limitations to exploitation</w:t>
      </w:r>
      <w:r>
        <w:rPr>
          <w:sz w:val="16"/>
          <w:szCs w:val="16"/>
        </w:rPr>
        <w:t xml:space="preserve">? In other words, </w:t>
      </w:r>
      <w:r>
        <w:rPr>
          <w:b/>
          <w:highlight w:val="cyan"/>
          <w:u w:val="single"/>
        </w:rPr>
        <w:t>the crisis is an ‘objective fact’ if and only if one accepts in advance as an unquestionable premise the inherent logic of Capital</w:t>
      </w:r>
      <w:r>
        <w:rPr>
          <w:sz w:val="16"/>
          <w:szCs w:val="16"/>
        </w:rPr>
        <w:t xml:space="preserve">—as more and more left-wing or liberal parties have done. We are thus witnessing the uncanny spectacle of social-democratic parties which came to power with the between-the-lines message to Capital ‘we will do the necessary job for you in an even more efficient and painless way than the conservatives’. The problem, of course, is that, </w:t>
      </w:r>
      <w:r>
        <w:rPr>
          <w:highlight w:val="cyan"/>
          <w:u w:val="single"/>
        </w:rPr>
        <w:t xml:space="preserve">in today’s global socio-political circumstances, it is </w:t>
      </w:r>
      <w:r>
        <w:rPr>
          <w:u w:val="single"/>
        </w:rPr>
        <w:t>practically</w:t>
      </w:r>
      <w:r>
        <w:rPr>
          <w:highlight w:val="cyan"/>
          <w:u w:val="single"/>
        </w:rPr>
        <w:t xml:space="preserve"> impossible</w:t>
      </w:r>
      <w:r>
        <w:rPr>
          <w:u w:val="single"/>
        </w:rPr>
        <w:t xml:space="preserve"> effectively</w:t>
      </w:r>
      <w:r>
        <w:rPr>
          <w:highlight w:val="cyan"/>
          <w:u w:val="single"/>
        </w:rPr>
        <w:t xml:space="preserve"> to call into question the logic of Capital: even a modest</w:t>
      </w:r>
      <w:r>
        <w:rPr>
          <w:sz w:val="16"/>
          <w:szCs w:val="16"/>
        </w:rPr>
        <w:t xml:space="preserve"> social-democratic </w:t>
      </w:r>
      <w:r>
        <w:rPr>
          <w:highlight w:val="cyan"/>
          <w:u w:val="single"/>
        </w:rPr>
        <w:t>attempt to redistribute wealth beyond the limit acceptable to the Capital ‘effectively’ leads to economic crisis, inflation, a fall in revenues and so on</w:t>
      </w:r>
      <w:r>
        <w:rPr>
          <w:sz w:val="16"/>
          <w:szCs w:val="16"/>
          <w:highlight w:val="cyan"/>
        </w:rPr>
        <w:t>.</w:t>
      </w:r>
      <w:r>
        <w:rPr>
          <w:sz w:val="16"/>
          <w:szCs w:val="16"/>
        </w:rPr>
        <w:t xml:space="preserve"> Nevertheless, one should always bear in mind how </w:t>
      </w:r>
      <w:r>
        <w:rPr>
          <w:highlight w:val="cyan"/>
          <w:u w:val="single"/>
        </w:rPr>
        <w:t>the connection between ‘cause’</w:t>
      </w:r>
      <w:r>
        <w:rPr>
          <w:sz w:val="16"/>
          <w:szCs w:val="16"/>
        </w:rPr>
        <w:t xml:space="preserve"> (rising social expenditure) </w:t>
      </w:r>
      <w:r>
        <w:rPr>
          <w:highlight w:val="cyan"/>
          <w:u w:val="single"/>
        </w:rPr>
        <w:t>and ‘effect’</w:t>
      </w:r>
      <w:r>
        <w:rPr>
          <w:sz w:val="16"/>
          <w:szCs w:val="16"/>
        </w:rPr>
        <w:t xml:space="preserve"> (economic crisis) </w:t>
      </w:r>
      <w:r>
        <w:rPr>
          <w:highlight w:val="cyan"/>
          <w:u w:val="single"/>
        </w:rPr>
        <w:t>is not a direct objective causal one: it is always-already embedded in a situation of social antagonism and struggle</w:t>
      </w:r>
      <w:r>
        <w:rPr>
          <w:sz w:val="16"/>
          <w:szCs w:val="16"/>
        </w:rPr>
        <w:t xml:space="preserve">. The fact that, </w:t>
      </w:r>
      <w:r>
        <w:rPr>
          <w:highlight w:val="cyan"/>
          <w:u w:val="single"/>
        </w:rPr>
        <w:t>if one does not obey the limits set by Capital, a crisis ‘really follows’, in no way ‘proves’ that the necessity of these limits is an objective necessity of economic life</w:t>
      </w:r>
      <w:r>
        <w:rPr>
          <w:u w:val="single"/>
        </w:rPr>
        <w:t>. It should rather be conceived as a proof of the privileged position Capital holds in the economic and political struggle,</w:t>
      </w:r>
      <w:r>
        <w:rPr>
          <w:sz w:val="16"/>
          <w:szCs w:val="16"/>
        </w:rPr>
        <w:t xml:space="preserve"> as in the situation where a stronger partner threatens that if you do X, you will be punished by Y, and then, upon your doing X, Y effectively ensues.</w:t>
      </w:r>
    </w:p>
    <w:p w14:paraId="0A52843D" w14:textId="77777777" w:rsidR="00247FC0" w:rsidRPr="009D54FF" w:rsidRDefault="00247FC0" w:rsidP="009D54FF">
      <w:pPr>
        <w:spacing w:line="256" w:lineRule="auto"/>
        <w:rPr>
          <w:sz w:val="16"/>
          <w:szCs w:val="16"/>
        </w:rPr>
      </w:pPr>
    </w:p>
    <w:p w14:paraId="57386E57" w14:textId="32EE3559" w:rsidR="00143118" w:rsidRDefault="00143118" w:rsidP="00143118">
      <w:pPr>
        <w:pStyle w:val="Heading3"/>
      </w:pPr>
      <w:r>
        <w:lastRenderedPageBreak/>
        <w:t>Alt---</w:t>
      </w:r>
      <w:r w:rsidR="004B4602">
        <w:t>Solvency: T/L</w:t>
      </w:r>
      <w:r>
        <w:t>---2NC</w:t>
      </w:r>
    </w:p>
    <w:p w14:paraId="774F56D0" w14:textId="7B90976E" w:rsidR="00143118" w:rsidRDefault="00143118" w:rsidP="00143118">
      <w:pPr>
        <w:pStyle w:val="Heading4"/>
        <w:rPr>
          <w:b w:val="0"/>
          <w:color w:val="000000"/>
        </w:rPr>
      </w:pPr>
      <w:r>
        <w:rPr>
          <w:color w:val="000000"/>
        </w:rPr>
        <w:t xml:space="preserve">It’s try or die. </w:t>
      </w:r>
    </w:p>
    <w:p w14:paraId="39C2528A" w14:textId="77777777" w:rsidR="00143118" w:rsidRDefault="00143118" w:rsidP="00143118">
      <w:r>
        <w:rPr>
          <w:b/>
          <w:sz w:val="26"/>
          <w:szCs w:val="26"/>
        </w:rPr>
        <w:t xml:space="preserve">Ware, 2022 </w:t>
      </w:r>
      <w:r>
        <w:t>(Ben, Co-Director of the Centre of Philosophy and Art at King’s College</w:t>
      </w:r>
    </w:p>
    <w:p w14:paraId="6EE53E0A" w14:textId="77777777" w:rsidR="00143118" w:rsidRDefault="00143118" w:rsidP="00143118">
      <w:r>
        <w:t xml:space="preserve">London, Author of several Books at the Intersection of Political Philosophy and Current Events. “Beginning again at the End: A Dialectics of Extinction,” </w:t>
      </w:r>
      <w:r>
        <w:rPr>
          <w:i/>
        </w:rPr>
        <w:t xml:space="preserve">New Formations: a journal of culture/theory/politics, </w:t>
      </w:r>
      <w:r>
        <w:t>Volume 107-108, accessed via ProQuest / spp)</w:t>
      </w:r>
    </w:p>
    <w:p w14:paraId="6B89F187" w14:textId="77777777" w:rsidR="00143118" w:rsidRDefault="00143118" w:rsidP="00143118">
      <w:pPr>
        <w:rPr>
          <w:sz w:val="14"/>
          <w:szCs w:val="14"/>
        </w:rPr>
      </w:pPr>
    </w:p>
    <w:p w14:paraId="2603B777" w14:textId="77777777" w:rsidR="00143118" w:rsidRDefault="00143118" w:rsidP="00143118">
      <w:pPr>
        <w:rPr>
          <w:highlight w:val="cyan"/>
          <w:u w:val="single"/>
        </w:rPr>
      </w:pPr>
      <w:r>
        <w:t xml:space="preserve">I. </w:t>
      </w:r>
      <w:r>
        <w:rPr>
          <w:u w:val="single"/>
        </w:rPr>
        <w:t xml:space="preserve">Capitalism as the time of catastrophe; </w:t>
      </w:r>
      <w:r>
        <w:rPr>
          <w:highlight w:val="cyan"/>
          <w:u w:val="single"/>
        </w:rPr>
        <w:t>catastrophe as capitalism’s chronic condition: this is the point from which radical thought needs to begin.</w:t>
      </w:r>
    </w:p>
    <w:p w14:paraId="77A20799" w14:textId="77777777" w:rsidR="00143118" w:rsidRDefault="00143118" w:rsidP="00143118">
      <w:r>
        <w:rPr>
          <w:sz w:val="16"/>
          <w:szCs w:val="16"/>
        </w:rPr>
        <w:t xml:space="preserve">In the penultimate section of his magnum opus Negative Dialectics, Adorno, not for the first time, turns Hegel’s thought politically on its head: ‘The world spirit … would have to be defined as permanent catastrophe.’35 For Hegel, world spirit (Weltgeist) is the substance of history, the spirit of the world as it reveals itself in human consciousness; its aim is to make itself its own object, to discover its true nature and to become conscious of itself.36 At each stage of its development, world spirit realises itself in the forms of life of particular human societies: their political institutions, moral frameworks, cultural models and systems of knowledge. As Adorno makes clear, however, it is capitalism, ironically and perversely, that has now realised Hegel’s Weltgeist. To the extent that world history is an expression of the process of this new spirit, it is a history ‘leading not from savagery to humanitarianism … but from the slingshot to the megaton bomb’ (Negative Dialectics, p320). Contra the optimistic philosophies of Hegel and Kant, there is no progressivist ‘universal history’, just an emergency situation in which ‘the forms of humanity’s own global societal constitution threaten its life’.37 ‘The One and All that keeps rolling to this day – with occasional breathing spells – [is] the absolute of suffering’, Adorno writes (Negative Dialectics, p320). We should add here, however, that in our own time – a period of suffocating pandemics, murderous police chokeholds and megacities on the verge of asphyxiation – even this freedom to draw breath can now no longer be taken for granted.38 </w:t>
      </w:r>
    </w:p>
    <w:p w14:paraId="1E0A81B4" w14:textId="77777777" w:rsidR="00143118" w:rsidRDefault="00143118" w:rsidP="00143118">
      <w:r>
        <w:rPr>
          <w:sz w:val="16"/>
          <w:szCs w:val="16"/>
        </w:rPr>
        <w:t xml:space="preserve">But Adorno also makes another dialectical move. While the chronic nature of catastrophe means that we cannot assume any progress that would suggest that humanity already exists and is therefore capable of making progress, progress can, nevertheless, still be thought. It ‘would be the very establishment of humanity in the first place, whose prospect opens up in the face of its own extinction’ (Progress, p145, emphasis added). It is the threat of extinction then – an end without remainder, ‘the most extreme, total calamity’ – which makes possible the realisation of humanity, the coming into being of what Adorno calls a ‘self-conscious global subject’ (Progress, p144).39 Paraphrasing lines from Hölderlin’s poem ‘Patmos’, famously cited by Heidegger in his lecture ‘The Question Concerning Technology’, we might say that for Adorno ‘out of the danger of human extinction, the saving power also grows’.40 Another point of connection is to Freud’s 1915 essay, ‘Thoughts for the Times on War and Death’. Writing in the midst of the great human extinction crisis of World War One, Freud observes: </w:t>
      </w:r>
    </w:p>
    <w:p w14:paraId="141E994E" w14:textId="77777777" w:rsidR="00143118" w:rsidRDefault="00143118" w:rsidP="00143118">
      <w:r>
        <w:rPr>
          <w:sz w:val="16"/>
          <w:szCs w:val="16"/>
        </w:rPr>
        <w:t xml:space="preserve">War is bound to sweep away our conventional treatment of death. Death will no longer be denied; we are forced to believe in it. People really die; and no longer one by one, but many, often tens of thousands in a single day. [And yet, precisely because of death’s proximity,] [l]ife has, indeed, become interesting again; it has recovered its full potential.41 The difference between Adorno and Freud is, however, clear. For Adorno </w:t>
      </w:r>
      <w:r>
        <w:rPr>
          <w:highlight w:val="cyan"/>
          <w:u w:val="single"/>
        </w:rPr>
        <w:t>the threat of extinction compels us to think about how society as a whole might be rationally re-organised;</w:t>
      </w:r>
      <w:r>
        <w:rPr>
          <w:u w:val="single"/>
        </w:rPr>
        <w:t xml:space="preserve"> </w:t>
      </w:r>
      <w:r>
        <w:rPr>
          <w:sz w:val="16"/>
          <w:szCs w:val="16"/>
        </w:rPr>
        <w:t xml:space="preserve">whereas Freud’s much more modernist point is that through the encounter with the reality of mass death, life is once again enlivened, brought back to life. </w:t>
      </w:r>
    </w:p>
    <w:p w14:paraId="74EC00AD" w14:textId="77777777" w:rsidR="00143118" w:rsidRDefault="00143118" w:rsidP="00143118">
      <w:r>
        <w:rPr>
          <w:sz w:val="16"/>
          <w:szCs w:val="16"/>
        </w:rPr>
        <w:t xml:space="preserve">II. The connection between the threat of extinction and the opening up of new subjective and political horizons is given one of its most suggestive explorations in Maurice Blanchot’s short essay ‘The Apocalypse is Disappointing’.42 In the first part of his essay, Blanchot turns to Karl Jaspers’ 1958 book The Atomic Bomb and The Future of Man. Blanchot reconstructs Jaspers’ argument along the following lines. </w:t>
      </w:r>
      <w:r>
        <w:rPr>
          <w:highlight w:val="cyan"/>
          <w:u w:val="single"/>
        </w:rPr>
        <w:t>Today humankind has the power to annihilate not only cities and specific populations, but also humanity as a whole</w:t>
      </w:r>
      <w:r>
        <w:rPr>
          <w:sz w:val="16"/>
          <w:szCs w:val="16"/>
        </w:rPr>
        <w:t xml:space="preserve">. This is a point (as Günther Anders agrees) from which there is no going back; and therefore either humanity will disappear, or it will transform itself. Such a transformation will require nothing less than a ‘profound conversion’ (The Apocalypse is Disappointing, p101), a fidelity to something like the Rilkean maxim ‘You must change your life’. But Blanchot also detects something decidedly odd about the style and substance of Jaspers’ articulation. Despite the latter’s rhetoric of ‘change’, not to mention the urgency of the issue with which he deals, in his book nothing has changed (The Apocalypse is Disappointing, p102): there is nothing new at the level of language, politics, or indeed philosophical thought. How, then, to account for this repetition in the face of a new catastrophic horizon? Blanchot provides a clear answer: while Jaspers is preoccupied with the end of humanity, his real concern is less the atomic threat and more the extinction of the so-called ‘free world’ threatened by communism (The Apocalypse is Disappointing, p103). There is, therefore, no new thinking in Jaspers because reflections on the bomb serve merely as a pretext for returning to old formulas and oppositions: western ‘liberal freedom’ as the foundation of all values; death as preferential to ‘oppression’. While Jaspers argues that the atomic bomb and what he calls ‘explosive totalitarianism’ are inextricable </w:t>
      </w:r>
      <w:r>
        <w:rPr>
          <w:sz w:val="16"/>
          <w:szCs w:val="16"/>
        </w:rPr>
        <w:lastRenderedPageBreak/>
        <w:t xml:space="preserve">(‘the two final forms of annihilation’), it is clear that if one must choose, then one’s ‘reason’ should be guided by a familiar Cold War logic: better dead than red; better the end of all things than the end of NATO.43 </w:t>
      </w:r>
    </w:p>
    <w:p w14:paraId="1CE2E7A8" w14:textId="77777777" w:rsidR="00143118" w:rsidRDefault="00143118" w:rsidP="00143118">
      <w:r>
        <w:rPr>
          <w:sz w:val="16"/>
          <w:szCs w:val="16"/>
        </w:rPr>
        <w:t xml:space="preserve">What, then, of Blanchot’s own reading of the extinction threat? His dialectics of annihilation attempts to open up the new. By putting into question the human species as a whole, the threat of extinction makes visible, for the first time, the idea of totality: a global human community (The Apocalypse is Disappointing, p105). But this totality exists only as a ‘negative power’. The humanity that is threatened with disappearance does not yet exist in any meaningful sense, but simply as an abstract idea. Indeed, because humanity has not yet been fully established, it is, strictly speaking, incapable of being destroyed, which is why Blanchot says (somewhat ironically) that extinction (or what he terms ‘apocalypse’) is ‘disappointing’ (The Apocalypse is Disappointing, p106). However, now that there is at least the idea of humanity as a whole, we should work to construct a real ‘human community’, a true ‘totality’, one that can, paradoxically, be fully destroyed because it fully exists. Blanchot says, without further elaboration, that this this new totality should be called ‘communist’ (The Apocalypse is Disappointing, p107). </w:t>
      </w:r>
    </w:p>
    <w:p w14:paraId="47DDE6C8" w14:textId="77777777" w:rsidR="00143118" w:rsidRDefault="00143118" w:rsidP="00143118">
      <w:r>
        <w:rPr>
          <w:sz w:val="16"/>
          <w:szCs w:val="16"/>
        </w:rPr>
        <w:t>III. Blanchot’s point, much like Adorno’s, is avowedly Hegelian: it is only by looking extinction in the face that humanity comes to glimpse the possibility of its own realisation. The prospect of the end places the idea of a new unity on the agenda; it opens up the potential of an awakening to the idea of totality. Or at least that’s the theory. But here we might ask if this dialectic still holds true – if indeed it ever did. Does danger signal the possible emergence of a saving power in the way that Adorno and Blanchot both seem to believe?</w:t>
      </w:r>
      <w:r>
        <w:rPr>
          <w:u w:val="single"/>
        </w:rPr>
        <w:t xml:space="preserve"> From our present perspective,</w:t>
      </w:r>
      <w:r>
        <w:rPr>
          <w:sz w:val="16"/>
          <w:szCs w:val="16"/>
        </w:rPr>
        <w:t xml:space="preserve"> the answer to this question must be twofold. First, contra Blanchot, </w:t>
      </w:r>
      <w:r>
        <w:rPr>
          <w:highlight w:val="cyan"/>
          <w:u w:val="single"/>
        </w:rPr>
        <w:t>the catastrophe is no longer a future possibility, but</w:t>
      </w:r>
      <w:r>
        <w:rPr>
          <w:u w:val="single"/>
        </w:rPr>
        <w:t xml:space="preserve"> </w:t>
      </w:r>
      <w:r>
        <w:rPr>
          <w:sz w:val="16"/>
          <w:szCs w:val="16"/>
        </w:rPr>
        <w:t xml:space="preserve">(as I argue in the previous section) </w:t>
      </w:r>
      <w:r>
        <w:rPr>
          <w:highlight w:val="cyan"/>
          <w:u w:val="single"/>
        </w:rPr>
        <w:t>that which</w:t>
      </w:r>
      <w:r>
        <w:rPr>
          <w:u w:val="single"/>
        </w:rPr>
        <w:t xml:space="preserve">, in one respect, </w:t>
      </w:r>
      <w:r>
        <w:rPr>
          <w:highlight w:val="cyan"/>
          <w:u w:val="single"/>
        </w:rPr>
        <w:t>has already arrived.</w:t>
      </w:r>
      <w:r>
        <w:rPr>
          <w:u w:val="single"/>
        </w:rPr>
        <w:t xml:space="preserve"> This is not</w:t>
      </w:r>
      <w:r>
        <w:rPr>
          <w:sz w:val="16"/>
          <w:szCs w:val="16"/>
        </w:rPr>
        <w:t xml:space="preserve"> (or not yet) </w:t>
      </w:r>
      <w:r>
        <w:rPr>
          <w:u w:val="single"/>
        </w:rPr>
        <w:t xml:space="preserve">the nuclear calamity which Blanchot speaks of, but rather the coming together of </w:t>
      </w:r>
      <w:r>
        <w:rPr>
          <w:highlight w:val="cyan"/>
          <w:u w:val="single"/>
        </w:rPr>
        <w:t>the planetary ecological crisis</w:t>
      </w:r>
      <w:r>
        <w:rPr>
          <w:u w:val="single"/>
        </w:rPr>
        <w:t xml:space="preserve">, the global epidemiological crisis, </w:t>
      </w:r>
      <w:r>
        <w:rPr>
          <w:highlight w:val="cyan"/>
          <w:u w:val="single"/>
        </w:rPr>
        <w:t xml:space="preserve">and a new period of war(s) and economic devastation. </w:t>
      </w:r>
      <w:r>
        <w:rPr>
          <w:u w:val="single"/>
        </w:rPr>
        <w:t>This catastrophic convergence, far from placing the possibility of a global humanity on the immediate horizon, has instead intensified a series of sad passions, alienating symptoms and damaging political attachments: surplus rage, surplus anxiety, cynical resignation, fetishistic splitting or disavowal, the addiction to numbing forms of enjoyment, the inability to enjoy, identitarian narcissism, collective paranoia, melancholic withdrawal, moral hypochondria, historical forgetting, false (or confected) remembering, delegating one’s pleasure, delegating one’s anti-capitalism, the desperate attempt to preserve the ‘human’ as it already exists under capitalism.</w:t>
      </w:r>
      <w:r>
        <w:rPr>
          <w:sz w:val="16"/>
          <w:szCs w:val="16"/>
        </w:rPr>
        <w:t xml:space="preserve"> What we are talking about here then is a new kind of traumatised psychic reality, a new wounded subjectivity, one which won’t be overcome by a dialectics of mortal fear (being scared ‘so much that we start fighting for our lives’),44 but which will instead require a political shift away from the time of endless suffering – a time that Althusser defines, simply, as ‘barbarism’: </w:t>
      </w:r>
    </w:p>
    <w:p w14:paraId="26EB5CD3" w14:textId="77777777" w:rsidR="00143118" w:rsidRDefault="00143118" w:rsidP="00143118">
      <w:r>
        <w:rPr>
          <w:sz w:val="16"/>
          <w:szCs w:val="16"/>
        </w:rPr>
        <w:t xml:space="preserve">What is barbarism? </w:t>
      </w:r>
      <w:r>
        <w:rPr>
          <w:u w:val="single"/>
        </w:rPr>
        <w:t>Regression while remaining in place, stagnation while remaining in place,</w:t>
      </w:r>
      <w:r>
        <w:rPr>
          <w:sz w:val="16"/>
          <w:szCs w:val="16"/>
        </w:rPr>
        <w:t xml:space="preserve"> of a kind which human history offers examples by the hundreds. Yes, </w:t>
      </w:r>
      <w:r>
        <w:rPr>
          <w:u w:val="single"/>
        </w:rPr>
        <w:t>our civilisation can perish in place, not only without rising to a higher stage or sinking to a lower stage that has already existed, but in accumulating all the suffering of a childbirth that will not end</w:t>
      </w:r>
      <w:r>
        <w:rPr>
          <w:sz w:val="16"/>
          <w:szCs w:val="16"/>
        </w:rPr>
        <w:t xml:space="preserve">, of a stillbirth that is not a delivery.45 </w:t>
      </w:r>
    </w:p>
    <w:p w14:paraId="2E54E026" w14:textId="77777777" w:rsidR="00143118" w:rsidRDefault="00143118" w:rsidP="00143118">
      <w:pPr>
        <w:rPr>
          <w:highlight w:val="cyan"/>
          <w:u w:val="single"/>
        </w:rPr>
      </w:pPr>
      <w:r>
        <w:rPr>
          <w:u w:val="single"/>
        </w:rPr>
        <w:t>How, then, in such conditions might the idea of the whole be placed back on the agenda? Importantly, as Adorno and Blanchot remind us, ‘humanity’ does not (yet) exist; its existence in the future would require its political construction. We are therefore still living in prehistory (as Marx famously points out), at a stage prior to the actual creation of human society</w:t>
      </w:r>
      <w:r>
        <w:rPr>
          <w:sz w:val="16"/>
          <w:szCs w:val="16"/>
        </w:rPr>
        <w:t xml:space="preserve">. But it is here precisely – and this is the second point – that we should radically re-politicise the Adorno/Blanchot dialectic. </w:t>
      </w:r>
      <w:r>
        <w:rPr>
          <w:highlight w:val="cyan"/>
          <w:u w:val="single"/>
        </w:rPr>
        <w:t xml:space="preserve">The possibility of a real human community won’t simply emerge in the face of pure negativity </w:t>
      </w:r>
      <w:r>
        <w:rPr>
          <w:u w:val="single"/>
        </w:rPr>
        <w:t xml:space="preserve">(through an encounter with the possibility of our own extinction); instead, </w:t>
      </w:r>
      <w:r>
        <w:rPr>
          <w:highlight w:val="cyan"/>
          <w:u w:val="single"/>
        </w:rPr>
        <w:t xml:space="preserve">it will require the realisation that this world </w:t>
      </w:r>
      <w:r>
        <w:rPr>
          <w:u w:val="single"/>
        </w:rPr>
        <w:t xml:space="preserve">(the world </w:t>
      </w:r>
      <w:r>
        <w:rPr>
          <w:highlight w:val="cyan"/>
          <w:u w:val="single"/>
        </w:rPr>
        <w:t>of unfolding catastrophe</w:t>
      </w:r>
      <w:r>
        <w:rPr>
          <w:u w:val="single"/>
        </w:rPr>
        <w:t xml:space="preserve">, illusory humanity, and ‘normalised’ barbarism) </w:t>
      </w:r>
      <w:r>
        <w:rPr>
          <w:highlight w:val="cyan"/>
          <w:u w:val="single"/>
        </w:rPr>
        <w:t xml:space="preserve">can itself be ended </w:t>
      </w:r>
      <w:r>
        <w:rPr>
          <w:u w:val="single"/>
        </w:rPr>
        <w:t xml:space="preserve">– ended </w:t>
      </w:r>
      <w:r>
        <w:rPr>
          <w:highlight w:val="cyan"/>
          <w:u w:val="single"/>
        </w:rPr>
        <w:t xml:space="preserve">through a conscious intervention into existing conditions. </w:t>
      </w:r>
    </w:p>
    <w:p w14:paraId="0927CEF3" w14:textId="77777777" w:rsidR="00143118" w:rsidRDefault="00143118" w:rsidP="00143118">
      <w:pPr>
        <w:rPr>
          <w:sz w:val="16"/>
          <w:szCs w:val="16"/>
        </w:rPr>
      </w:pPr>
      <w:r>
        <w:rPr>
          <w:highlight w:val="cyan"/>
          <w:u w:val="single"/>
        </w:rPr>
        <w:t>The shift is therefore from the affective encounter to the zone of politics proper;</w:t>
      </w:r>
      <w:r>
        <w:rPr>
          <w:u w:val="single"/>
        </w:rPr>
        <w:t xml:space="preserve"> and it hinges upon the recognition that </w:t>
      </w:r>
      <w:r>
        <w:rPr>
          <w:highlight w:val="cyan"/>
          <w:u w:val="single"/>
        </w:rPr>
        <w:t>only the collective negation of this world ends the prospect of the end of the world – understood here not as a sudden death, but rather as an incremental decay, the slow unravelling of intimately entangled forms of life</w:t>
      </w:r>
      <w:r>
        <w:rPr>
          <w:u w:val="single"/>
        </w:rPr>
        <w:t>.</w:t>
      </w:r>
      <w:r>
        <w:rPr>
          <w:sz w:val="16"/>
          <w:szCs w:val="16"/>
        </w:rPr>
        <w:t xml:space="preserve"> As Ernst Bloch points out: ‘</w:t>
      </w:r>
      <w:r>
        <w:rPr>
          <w:u w:val="single"/>
        </w:rPr>
        <w:t>The true genesis is not at the beginning, but at the end, and it starts to begin only when society and existence become radical</w:t>
      </w:r>
      <w:r>
        <w:rPr>
          <w:sz w:val="16"/>
          <w:szCs w:val="16"/>
        </w:rPr>
        <w:t xml:space="preserve">’.46 </w:t>
      </w:r>
      <w:r>
        <w:rPr>
          <w:highlight w:val="cyan"/>
          <w:u w:val="single"/>
        </w:rPr>
        <w:t xml:space="preserve">To terminate the threat of </w:t>
      </w:r>
      <w:r>
        <w:rPr>
          <w:highlight w:val="cyan"/>
          <w:u w:val="single"/>
        </w:rPr>
        <w:lastRenderedPageBreak/>
        <w:t>the end (as the biological end of all things) will therefore mean beginning again at the end (</w:t>
      </w:r>
      <w:r>
        <w:rPr>
          <w:u w:val="single"/>
        </w:rPr>
        <w:t xml:space="preserve">of prehistory): </w:t>
      </w:r>
      <w:r>
        <w:rPr>
          <w:highlight w:val="cyan"/>
          <w:u w:val="single"/>
        </w:rPr>
        <w:t xml:space="preserve">abolishing a mode of political and economic life which seeks to tether us all </w:t>
      </w:r>
      <w:r>
        <w:rPr>
          <w:u w:val="single"/>
        </w:rPr>
        <w:t xml:space="preserve">– the yet to be born – </w:t>
      </w:r>
      <w:r>
        <w:rPr>
          <w:highlight w:val="cyan"/>
          <w:u w:val="single"/>
        </w:rPr>
        <w:t xml:space="preserve">to a sick but undying present. </w:t>
      </w:r>
    </w:p>
    <w:p w14:paraId="7B51419E" w14:textId="77777777" w:rsidR="00143118" w:rsidRPr="00143118" w:rsidRDefault="00143118" w:rsidP="00143118"/>
    <w:p w14:paraId="6CEC3CD9" w14:textId="1FD83CB3" w:rsidR="009D54FF" w:rsidRDefault="009D54FF" w:rsidP="009D54FF">
      <w:pPr>
        <w:pStyle w:val="Heading4"/>
        <w:rPr>
          <w:color w:val="000000"/>
        </w:rPr>
      </w:pPr>
      <w:r>
        <w:rPr>
          <w:color w:val="000000"/>
        </w:rPr>
        <w:t>The end of capitalism is not utopian – it is capitalist ideals that constrain our horizons for revolution in order to keep the system alive. The force necessary for a working class exist, all we need is the push – which is the alt.</w:t>
      </w:r>
    </w:p>
    <w:p w14:paraId="3DE74E30" w14:textId="1D8B6962" w:rsidR="009D54FF" w:rsidRDefault="009D54FF" w:rsidP="009D54FF">
      <w:pPr>
        <w:spacing w:line="256" w:lineRule="auto"/>
      </w:pPr>
      <w:r>
        <w:rPr>
          <w:b/>
          <w:sz w:val="26"/>
          <w:szCs w:val="26"/>
        </w:rPr>
        <w:t>Chambers 20</w:t>
      </w:r>
      <w:r>
        <w:t xml:space="preserve"> Chambers, Collins L. (December 3, 2020). Historical materialism, social change, and the necessity of revolutionary optimism. Human Geography, 14(2), 296-300. </w:t>
      </w:r>
      <w:r>
        <w:rPr>
          <w:u w:val="single"/>
        </w:rPr>
        <w:t>https://doi.org/10.1177/1942778620977202</w:t>
      </w:r>
      <w:r>
        <w:t xml:space="preserve"> (p. 4) //aa-ma</w:t>
      </w:r>
    </w:p>
    <w:p w14:paraId="6DAF5CEE" w14:textId="77777777" w:rsidR="009D54FF" w:rsidRDefault="009D54FF" w:rsidP="009D54FF">
      <w:pPr>
        <w:spacing w:line="256" w:lineRule="auto"/>
        <w:rPr>
          <w:u w:val="single"/>
        </w:rPr>
      </w:pPr>
      <w:r>
        <w:rPr>
          <w:highlight w:val="cyan"/>
          <w:u w:val="single"/>
        </w:rPr>
        <w:t xml:space="preserve">The productive forces necessary for socialism </w:t>
      </w:r>
      <w:r>
        <w:rPr>
          <w:b/>
          <w:highlight w:val="cyan"/>
          <w:u w:val="single"/>
        </w:rPr>
        <w:t>exist</w:t>
      </w:r>
      <w:r>
        <w:rPr>
          <w:highlight w:val="cyan"/>
          <w:u w:val="single"/>
        </w:rPr>
        <w:t xml:space="preserve"> in the US and throughout the global north</w:t>
      </w:r>
      <w:r>
        <w:rPr>
          <w:u w:val="single"/>
        </w:rPr>
        <w:t>.</w:t>
      </w:r>
      <w:r>
        <w:rPr>
          <w:sz w:val="16"/>
          <w:szCs w:val="16"/>
        </w:rPr>
        <w:t xml:space="preserve"> </w:t>
      </w:r>
      <w:r>
        <w:rPr>
          <w:highlight w:val="cyan"/>
          <w:u w:val="single"/>
        </w:rPr>
        <w:t>The conditions to eradicate poverty, homelessness, create non- ablest spaces</w:t>
      </w:r>
      <w:r>
        <w:rPr>
          <w:sz w:val="16"/>
          <w:szCs w:val="16"/>
        </w:rPr>
        <w:t xml:space="preserve">, and so on </w:t>
      </w:r>
      <w:r>
        <w:rPr>
          <w:highlight w:val="cyan"/>
          <w:u w:val="single"/>
        </w:rPr>
        <w:t>exist.</w:t>
      </w:r>
      <w:r>
        <w:rPr>
          <w:sz w:val="16"/>
          <w:szCs w:val="16"/>
        </w:rPr>
        <w:t xml:space="preserve"> </w:t>
      </w:r>
      <w:r>
        <w:rPr>
          <w:highlight w:val="cyan"/>
          <w:u w:val="single"/>
        </w:rPr>
        <w:t>It just takes</w:t>
      </w:r>
      <w:r>
        <w:rPr>
          <w:u w:val="single"/>
        </w:rPr>
        <w:t xml:space="preserve"> the </w:t>
      </w:r>
      <w:r>
        <w:rPr>
          <w:highlight w:val="cyan"/>
          <w:u w:val="single"/>
        </w:rPr>
        <w:t xml:space="preserve">political will to make this material reality free from its </w:t>
      </w:r>
      <w:r>
        <w:rPr>
          <w:b/>
          <w:highlight w:val="cyan"/>
          <w:u w:val="single"/>
        </w:rPr>
        <w:t>capitalist confines</w:t>
      </w:r>
      <w:r>
        <w:rPr>
          <w:highlight w:val="cyan"/>
          <w:u w:val="single"/>
        </w:rPr>
        <w:t>.</w:t>
      </w:r>
      <w:r>
        <w:rPr>
          <w:sz w:val="16"/>
          <w:szCs w:val="16"/>
        </w:rPr>
        <w:t xml:space="preserve"> </w:t>
      </w:r>
      <w:r>
        <w:rPr>
          <w:u w:val="single"/>
        </w:rPr>
        <w:t>For working- class activists</w:t>
      </w:r>
      <w:r>
        <w:rPr>
          <w:sz w:val="16"/>
          <w:szCs w:val="16"/>
        </w:rPr>
        <w:t xml:space="preserve"> living </w:t>
      </w:r>
      <w:r>
        <w:rPr>
          <w:u w:val="single"/>
        </w:rPr>
        <w:t>in the global north, this needs to be emphasized ad nauseum</w:t>
      </w:r>
      <w:r>
        <w:rPr>
          <w:sz w:val="16"/>
          <w:szCs w:val="16"/>
        </w:rPr>
        <w:t xml:space="preserve">.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all of its vulgarities still persist; something is blocking the transition. Many point to things such as ideology, bourgeois cultural hegemony, “false consciousness,” “desire,” and “mystification” as reasons for the nonexistence of a working- class revolution in the US. The argument goes: the reason feudalism could be transcended was because in feudalism the division between the time when serfs/peasants were working for their own subsistence and directly for the lords was clear as noonday. Feudal exploitation was achieved through “extra- economic” means as Wood (2017) says. In capitalism, “surplus labour and necessary labour are mingled together” (Marx, 1970: 346). “Mystification” is built into the wage- relation itself (see Burawoy, 2012). There is some deal of truth that workers in capitalism can fall for imperialist- capitalist ideology, but I argue that </w:t>
      </w:r>
      <w:r>
        <w:rPr>
          <w:highlight w:val="cyan"/>
          <w:u w:val="single"/>
        </w:rPr>
        <w:t>there are</w:t>
      </w:r>
      <w:r>
        <w:rPr>
          <w:u w:val="single"/>
        </w:rPr>
        <w:t xml:space="preserve"> actual real </w:t>
      </w:r>
      <w:r>
        <w:rPr>
          <w:highlight w:val="cyan"/>
          <w:u w:val="single"/>
        </w:rPr>
        <w:t>material and structural reasons for the nonexistence of working- class revolutions in the</w:t>
      </w:r>
      <w:r>
        <w:rPr>
          <w:u w:val="single"/>
        </w:rPr>
        <w:t xml:space="preserve"> US and </w:t>
      </w:r>
      <w:r>
        <w:rPr>
          <w:highlight w:val="cyan"/>
          <w:u w:val="single"/>
        </w:rPr>
        <w:t>global north</w:t>
      </w:r>
      <w:r>
        <w:rPr>
          <w:u w:val="single"/>
        </w:rPr>
        <w:t xml:space="preserve"> more broadly</w:t>
      </w:r>
      <w:r>
        <w:rPr>
          <w:sz w:val="16"/>
          <w:szCs w:val="16"/>
        </w:rPr>
        <w:t xml:space="preserve">. </w:t>
      </w:r>
      <w:r>
        <w:rPr>
          <w:u w:val="single"/>
        </w:rPr>
        <w:t xml:space="preserve">If one actually talks to </w:t>
      </w:r>
      <w:r>
        <w:rPr>
          <w:highlight w:val="cyan"/>
          <w:u w:val="single"/>
        </w:rPr>
        <w:t xml:space="preserve">working people, </w:t>
      </w:r>
      <w:r>
        <w:rPr>
          <w:u w:val="single"/>
        </w:rPr>
        <w:t>a lot</w:t>
      </w:r>
      <w:r>
        <w:rPr>
          <w:sz w:val="16"/>
          <w:szCs w:val="16"/>
        </w:rPr>
        <w:t xml:space="preserve"> of them know that things in their world are messed up and </w:t>
      </w:r>
      <w:r>
        <w:rPr>
          <w:highlight w:val="cyan"/>
          <w:u w:val="single"/>
        </w:rPr>
        <w:t>don’t necessarily buy into capitalist ideology</w:t>
      </w:r>
      <w:r>
        <w:rPr>
          <w:sz w:val="16"/>
          <w:szCs w:val="16"/>
        </w:rPr>
        <w:t xml:space="preserve">. Though many do not have revolutionary consciousness yet, they are not simply tricked by imperialist- capitalist ideology. “The everyday” for US workers is in the workplace. Many work multiple jobs just to scrape by. </w:t>
      </w:r>
      <w:r>
        <w:rPr>
          <w:highlight w:val="cyan"/>
          <w:u w:val="single"/>
        </w:rPr>
        <w:t>Working people</w:t>
      </w:r>
      <w:r>
        <w:rPr>
          <w:u w:val="single"/>
        </w:rPr>
        <w:t xml:space="preserve"> just want to come home from work and enjoy the little free time they have, or they </w:t>
      </w:r>
      <w:r>
        <w:rPr>
          <w:highlight w:val="cyan"/>
          <w:u w:val="single"/>
        </w:rPr>
        <w:t>are simply working so much</w:t>
      </w:r>
      <w:r>
        <w:rPr>
          <w:u w:val="single"/>
        </w:rPr>
        <w:t xml:space="preserve"> that </w:t>
      </w:r>
      <w:r>
        <w:rPr>
          <w:highlight w:val="cyan"/>
          <w:u w:val="single"/>
        </w:rPr>
        <w:t>it is almost impossible to have revolutionary consciousness,</w:t>
      </w:r>
      <w:r>
        <w:rPr>
          <w:u w:val="single"/>
        </w:rPr>
        <w:t xml:space="preserve"> </w:t>
      </w:r>
      <w:r>
        <w:rPr>
          <w:highlight w:val="cyan"/>
          <w:u w:val="single"/>
        </w:rPr>
        <w:t>or</w:t>
      </w:r>
      <w:r>
        <w:rPr>
          <w:u w:val="single"/>
        </w:rPr>
        <w:t xml:space="preserve"> if they do they cannot </w:t>
      </w:r>
      <w:r>
        <w:rPr>
          <w:highlight w:val="cyan"/>
          <w:u w:val="single"/>
        </w:rPr>
        <w:t>act upon it because they are</w:t>
      </w:r>
      <w:r>
        <w:rPr>
          <w:u w:val="single"/>
        </w:rPr>
        <w:t xml:space="preserve"> just </w:t>
      </w:r>
      <w:r>
        <w:rPr>
          <w:highlight w:val="cyan"/>
          <w:u w:val="single"/>
        </w:rPr>
        <w:t>trying to survive</w:t>
      </w:r>
      <w:r>
        <w:rPr>
          <w:u w:val="single"/>
        </w:rPr>
        <w:t xml:space="preserve">, and thus doubt better days are ahead. But, </w:t>
      </w:r>
      <w:r>
        <w:rPr>
          <w:highlight w:val="cyan"/>
          <w:u w:val="single"/>
        </w:rPr>
        <w:t>these conditions can be overcome</w:t>
      </w:r>
      <w:r>
        <w:rPr>
          <w:sz w:val="16"/>
          <w:szCs w:val="16"/>
        </w:rPr>
        <w:t xml:space="preserve">. </w:t>
      </w:r>
      <w:r>
        <w:rPr>
          <w:u w:val="single"/>
        </w:rPr>
        <w:t xml:space="preserve">Truly </w:t>
      </w:r>
      <w:r>
        <w:rPr>
          <w:highlight w:val="cyan"/>
          <w:u w:val="single"/>
        </w:rPr>
        <w:t>revolutionary working- class ideas do not arise spontaneously within the working class</w:t>
      </w:r>
      <w:r>
        <w:rPr>
          <w:u w:val="single"/>
        </w:rPr>
        <w:t xml:space="preserve"> itself. </w:t>
      </w:r>
      <w:r>
        <w:rPr>
          <w:highlight w:val="cyan"/>
          <w:u w:val="single"/>
        </w:rPr>
        <w:t xml:space="preserve">Marxism has to be </w:t>
      </w:r>
      <w:r>
        <w:rPr>
          <w:b/>
          <w:highlight w:val="cyan"/>
          <w:u w:val="single"/>
        </w:rPr>
        <w:t>learned</w:t>
      </w:r>
      <w:r>
        <w:rPr>
          <w:u w:val="single"/>
        </w:rPr>
        <w:t xml:space="preserve"> by the working masses, and it is indeed a science that working and oppressed people can learn; it just has to be introduced.</w:t>
      </w:r>
      <w:r>
        <w:rPr>
          <w:sz w:val="16"/>
          <w:szCs w:val="16"/>
        </w:rPr>
        <w:t xml:space="preserve"> It must be introduced by a revolutionary vanguard party composed of the most advanced and class conscious working people. Vanguard parties provide the material and infrastructural foundation for working- class people to join the ranks of the revolutionaries (see Dean, 2016). Workers must be able to understand and explain the class character of all political phenomenon—Marxism provides this. In “What Is to Be Done?” </w:t>
      </w:r>
      <w:r>
        <w:rPr>
          <w:u w:val="single"/>
        </w:rPr>
        <w:t>Lenin says that a class conscious worker cannot be left to work 11 hours a day in a factory if we want the worker to develop clear revolutionary class consciousness.</w:t>
      </w:r>
      <w:r>
        <w:rPr>
          <w:sz w:val="16"/>
          <w:szCs w:val="16"/>
        </w:rPr>
        <w:t xml:space="preserve"> Thus, as he says, the party must make the arrangements necessary to ensure that the worker can have more free time for organizing and developing revolutionary class consciousness. The vanguard party form makes joining the revolution truly accessible to the vast masses of people. To paraphrase Lenin (1987 [1929]), the working class left to organize themselves will fall into trade unionism, which is ingrained in bourgeois ideology and thus cannot transcend the capitalist mode of production. A Marxist (i.e. historical materialist) understanding of society can indeed be understood by the masses of people, which will in turn unleash the power of class consciousness itself as a real material power. The way Marx explains how the capitalist mode of production develops through time empowers workers and provides revolutionary optimism/hope. </w:t>
      </w:r>
      <w:r>
        <w:rPr>
          <w:highlight w:val="cyan"/>
          <w:u w:val="single"/>
        </w:rPr>
        <w:t>As the productive forces develop, more and more proletarians are produced and less and less capitalists exist</w:t>
      </w:r>
      <w:r>
        <w:rPr>
          <w:sz w:val="16"/>
          <w:szCs w:val="16"/>
        </w:rPr>
        <w:t xml:space="preserve"> (due to competition and monopolization, etc.). Out of market competition, “[o]ne capitalist always strikes down many others” (Marx, 1970: 929). The means of labor are transformed into forms “that can only be used in common.” Thus, as the capitalist mode of production develops, The monopoly of capital becomes a fetter upon the mode of </w:t>
      </w:r>
      <w:r>
        <w:rPr>
          <w:sz w:val="16"/>
          <w:szCs w:val="16"/>
        </w:rPr>
        <w:lastRenderedPageBreak/>
        <w:t xml:space="preserve">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 </w:t>
      </w:r>
      <w:r>
        <w:rPr>
          <w:highlight w:val="cyan"/>
          <w:u w:val="single"/>
        </w:rPr>
        <w:t>The “immanent laws of capitalist production” itself leads to not only class struggle but also to communist revolution</w:t>
      </w:r>
      <w:r>
        <w:rPr>
          <w:u w:val="single"/>
        </w:rPr>
        <w:t>.</w:t>
      </w:r>
      <w:r>
        <w:rPr>
          <w:sz w:val="16"/>
          <w:szCs w:val="16"/>
        </w:rPr>
        <w:t xml:space="preserve">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 (see Phillips and Rozworski, 2019). In Capital, Marx says </w:t>
      </w:r>
      <w:r>
        <w:rPr>
          <w:b/>
          <w:highlight w:val="cyan"/>
          <w:u w:val="single"/>
        </w:rPr>
        <w:t>it will be easier to move beyond capitalism than it was to move beyond feudalism</w:t>
      </w:r>
      <w:r>
        <w:rPr>
          <w:highlight w:val="cyan"/>
          <w:u w:val="single"/>
        </w:rPr>
        <w:t>, f</w:t>
      </w:r>
      <w:r>
        <w:rPr>
          <w:u w:val="single"/>
        </w:rPr>
        <w:t xml:space="preserve">or the simple fact that </w:t>
      </w:r>
      <w:r>
        <w:rPr>
          <w:highlight w:val="cyan"/>
          <w:u w:val="single"/>
        </w:rPr>
        <w:t>during the transition from feudalism to capitalism “it was a matter of the expropriation of the mass of the people by a few usurpers</w:t>
      </w:r>
      <w:r>
        <w:rPr>
          <w:u w:val="single"/>
        </w:rPr>
        <w:t xml:space="preserve">.” But </w:t>
      </w:r>
      <w:r>
        <w:rPr>
          <w:highlight w:val="cyan"/>
          <w:u w:val="single"/>
        </w:rPr>
        <w:t>in the case of transitioning out of capitalism, “we have the expropriation of a few usurpers by the mass of the people</w:t>
      </w:r>
      <w:r>
        <w:rPr>
          <w:u w:val="single"/>
        </w:rPr>
        <w:t>[!]”</w:t>
      </w:r>
      <w:r>
        <w:rPr>
          <w:sz w:val="16"/>
          <w:szCs w:val="16"/>
        </w:rPr>
        <w:t xml:space="preserve"> (Marx, 1970: 929–930). Thus</w:t>
      </w:r>
      <w:r>
        <w:rPr>
          <w:u w:val="single"/>
        </w:rPr>
        <w:t xml:space="preserve">, </w:t>
      </w:r>
      <w:r>
        <w:rPr>
          <w:highlight w:val="cyan"/>
          <w:u w:val="single"/>
        </w:rPr>
        <w:t xml:space="preserve">to end capitalist private ownership of the means of production, we only have to usurp </w:t>
      </w:r>
      <w:r>
        <w:rPr>
          <w:b/>
          <w:highlight w:val="cyan"/>
          <w:u w:val="single"/>
        </w:rPr>
        <w:t>a handful of capitalists</w:t>
      </w:r>
      <w:r>
        <w:rPr>
          <w:u w:val="single"/>
        </w:rPr>
        <w:t>,</w:t>
      </w:r>
      <w:r>
        <w:rPr>
          <w:sz w:val="16"/>
          <w:szCs w:val="16"/>
        </w:rPr>
        <w:t xml:space="preserve"> which numerically speaking should be easier to do than usurping millions of people as what occurred within the process of primitive accumulation that created the social conditions necessary for the capitalist mode of production. </w:t>
      </w:r>
      <w:r>
        <w:rPr>
          <w:highlight w:val="cyan"/>
          <w:u w:val="single"/>
        </w:rPr>
        <w:t xml:space="preserve">The inert power working people have exists at </w:t>
      </w:r>
      <w:r>
        <w:rPr>
          <w:b/>
          <w:highlight w:val="cyan"/>
          <w:u w:val="single"/>
        </w:rPr>
        <w:t>all times</w:t>
      </w:r>
      <w:r>
        <w:rPr>
          <w:u w:val="single"/>
        </w:rPr>
        <w:t xml:space="preserve"> (even in eras of global working- class defeat and retreat); </w:t>
      </w:r>
      <w:r>
        <w:rPr>
          <w:highlight w:val="cyan"/>
          <w:u w:val="single"/>
        </w:rPr>
        <w:t>workers can</w:t>
      </w:r>
      <w:r>
        <w:rPr>
          <w:u w:val="single"/>
        </w:rPr>
        <w:t xml:space="preserve"> simply </w:t>
      </w:r>
      <w:r>
        <w:rPr>
          <w:highlight w:val="cyan"/>
          <w:u w:val="single"/>
        </w:rPr>
        <w:t>shut production by striking, occupying the workplace</w:t>
      </w:r>
      <w:r>
        <w:rPr>
          <w:sz w:val="16"/>
          <w:szCs w:val="16"/>
          <w:highlight w:val="cyan"/>
        </w:rPr>
        <w:t>,</w:t>
      </w:r>
      <w:r>
        <w:rPr>
          <w:sz w:val="16"/>
          <w:szCs w:val="16"/>
        </w:rPr>
        <w:t xml:space="preserve"> and so on (see Allen and Mitchell, 2003; Glassman, 2003). A nice made- up scenario I like to give students is that no one would really notice if all the bosses/ CEOs did not show up to work for one day, but if all workers did not show up for one day, all of society would simply shut down and reach a standstill. Additionally, and most importantly, </w:t>
      </w:r>
      <w:r>
        <w:rPr>
          <w:highlight w:val="cyan"/>
          <w:u w:val="single"/>
        </w:rPr>
        <w:t>the proletariat can use its class power to overthrow and transcend the bourgeois order by seizing</w:t>
      </w:r>
      <w:r>
        <w:rPr>
          <w:u w:val="single"/>
        </w:rPr>
        <w:t xml:space="preserve"> political power—that is, </w:t>
      </w:r>
      <w:r>
        <w:rPr>
          <w:highlight w:val="cyan"/>
          <w:u w:val="single"/>
        </w:rPr>
        <w:t>the state—and radically transform it to serve the class interests of the working class</w:t>
      </w:r>
      <w:r>
        <w:rPr>
          <w:u w:val="single"/>
        </w:rPr>
        <w:t xml:space="preserve">. </w:t>
      </w:r>
      <w:r>
        <w:rPr>
          <w:b/>
          <w:highlight w:val="cyan"/>
          <w:u w:val="single"/>
        </w:rPr>
        <w:t>This cannot be dismissed as utopian</w:t>
      </w:r>
      <w:r>
        <w:rPr>
          <w:u w:val="single"/>
        </w:rPr>
        <w:t xml:space="preserve">. </w:t>
      </w:r>
      <w:r>
        <w:rPr>
          <w:highlight w:val="cyan"/>
          <w:u w:val="single"/>
        </w:rPr>
        <w:t>It has been done in history and it will occur again</w:t>
      </w:r>
      <w:r>
        <w:rPr>
          <w:sz w:val="16"/>
          <w:szCs w:val="16"/>
        </w:rPr>
        <w:t>. This revolutionary takeover allows for the working class to make “despotic inroads on the rights of [bourgeois] property, and on the conditions of bourgeois production” (Marx and Engels, 1978: 490; see also Lenin, 1987 [1932]: 336).</w:t>
      </w:r>
    </w:p>
    <w:p w14:paraId="3B66BDBC" w14:textId="60D1CD02" w:rsidR="00EA6896" w:rsidRDefault="004B4602" w:rsidP="004B4602">
      <w:pPr>
        <w:pStyle w:val="Heading3"/>
      </w:pPr>
      <w:r>
        <w:lastRenderedPageBreak/>
        <w:t>Alt---Solvency: Hacking---2NC</w:t>
      </w:r>
    </w:p>
    <w:p w14:paraId="549DE683" w14:textId="7E17A732" w:rsidR="004B4602" w:rsidRDefault="004B4602" w:rsidP="004B4602">
      <w:pPr>
        <w:pStyle w:val="Heading4"/>
        <w:rPr>
          <w:rStyle w:val="Style13ptBold"/>
          <w:b/>
          <w:bCs w:val="0"/>
        </w:rPr>
      </w:pPr>
      <w:r>
        <w:t>Hacking is the requisite starting point for a departure from capitalism</w:t>
      </w:r>
    </w:p>
    <w:p w14:paraId="2D4C948B" w14:textId="48F1BCC7" w:rsidR="004B4602" w:rsidRPr="004B4602" w:rsidRDefault="004B4602" w:rsidP="004B4602">
      <w:pPr>
        <w:rPr>
          <w:rStyle w:val="Style13ptBold"/>
        </w:rPr>
      </w:pPr>
      <w:r w:rsidRPr="004B4602">
        <w:rPr>
          <w:rStyle w:val="Style13ptBold"/>
        </w:rPr>
        <w:t>Söderberg</w:t>
      </w:r>
      <w:r>
        <w:t xml:space="preserve"> </w:t>
      </w:r>
      <w:r>
        <w:rPr>
          <w:rStyle w:val="Style13ptBold"/>
        </w:rPr>
        <w:t>08</w:t>
      </w:r>
    </w:p>
    <w:p w14:paraId="50F1DC43" w14:textId="35B2F422" w:rsidR="004B4602" w:rsidRPr="004B4602" w:rsidRDefault="004B4602" w:rsidP="004B4602">
      <w:r w:rsidRPr="004B4602">
        <w:t>[Johan Söderberg (Associate professor of Theory of Science, at the department of Philosophy, Linguistics and Theory of Science, Göteborgs Universitet, Sweden) “Hacking Capitalism, The Free and Open Source Software Movement” https://doi.org/10.4324/9780203937853, accessed 7-13-2024]</w:t>
      </w:r>
    </w:p>
    <w:p w14:paraId="699BC949" w14:textId="77777777" w:rsidR="004B4602" w:rsidRPr="004B4602" w:rsidRDefault="004B4602" w:rsidP="004B4602">
      <w:pPr>
        <w:rPr>
          <w:u w:val="single"/>
        </w:rPr>
      </w:pPr>
      <w:bookmarkStart w:id="0" w:name="_4os8u5btfj8c" w:colFirst="0" w:colLast="0"/>
      <w:bookmarkEnd w:id="0"/>
      <w:r w:rsidRPr="004B4602">
        <w:rPr>
          <w:u w:val="single"/>
        </w:rPr>
        <w:t xml:space="preserve">Though these perils are very real, this book will investigate capital’s bid to commodify information from a different angle altogether. The </w:t>
      </w:r>
      <w:r w:rsidRPr="004B4602">
        <w:rPr>
          <w:highlight w:val="green"/>
          <w:u w:val="single"/>
        </w:rPr>
        <w:t>i</w:t>
      </w:r>
      <w:r w:rsidRPr="004B4602">
        <w:rPr>
          <w:u w:val="single"/>
        </w:rPr>
        <w:t xml:space="preserve">ntellectual </w:t>
      </w:r>
      <w:r w:rsidRPr="004B4602">
        <w:rPr>
          <w:highlight w:val="green"/>
          <w:u w:val="single"/>
        </w:rPr>
        <w:t>p</w:t>
      </w:r>
      <w:r w:rsidRPr="004B4602">
        <w:rPr>
          <w:u w:val="single"/>
        </w:rPr>
        <w:t xml:space="preserve">roperty </w:t>
      </w:r>
      <w:r w:rsidRPr="004B4602">
        <w:rPr>
          <w:highlight w:val="green"/>
          <w:u w:val="single"/>
        </w:rPr>
        <w:t>regime should be read out as a ‘negative shape’ in the struggle of hackers</w:t>
      </w:r>
      <w:r w:rsidRPr="004B4602">
        <w:rPr>
          <w:u w:val="single"/>
        </w:rPr>
        <w:t>. Hacking is the prism through which the book moves outwards to look at intellectual property law, computing, the Internet, and networked capitalism in general</w:t>
      </w:r>
      <w:r w:rsidRPr="004B4602">
        <w:t>.</w:t>
      </w:r>
      <w:r w:rsidRPr="004B4602">
        <w:rPr>
          <w:sz w:val="16"/>
          <w:szCs w:val="16"/>
        </w:rPr>
        <w:t xml:space="preserve"> It is the restructuring of capitalism and the possibilities of resisting it that is at the heart of our discussion. The critique is made from a general Marxist theoretical viewpoint. Marxism, however, is as multifaceted as the many topics covered in the book. </w:t>
      </w:r>
      <w:r w:rsidRPr="004B4602">
        <w:rPr>
          <w:u w:val="single"/>
        </w:rPr>
        <w:t xml:space="preserve">In order to unravel </w:t>
      </w:r>
      <w:r w:rsidRPr="004B4602">
        <w:rPr>
          <w:highlight w:val="green"/>
          <w:u w:val="single"/>
        </w:rPr>
        <w:t>hacking</w:t>
      </w:r>
      <w:r w:rsidRPr="004B4602">
        <w:rPr>
          <w:u w:val="single"/>
        </w:rPr>
        <w:t xml:space="preserve">, we have to </w:t>
      </w:r>
      <w:r w:rsidRPr="004B4602">
        <w:rPr>
          <w:highlight w:val="green"/>
          <w:u w:val="single"/>
        </w:rPr>
        <w:t>cross through</w:t>
      </w:r>
      <w:r w:rsidRPr="004B4602">
        <w:rPr>
          <w:u w:val="single"/>
        </w:rPr>
        <w:t xml:space="preserve"> innumerable controversies, positions and hypothesises, taking issue with camps within the hacker movement, </w:t>
      </w:r>
      <w:r w:rsidRPr="004B4602">
        <w:rPr>
          <w:highlight w:val="green"/>
          <w:u w:val="single"/>
        </w:rPr>
        <w:t>reformist intellectual</w:t>
      </w:r>
      <w:r w:rsidRPr="004B4602">
        <w:rPr>
          <w:u w:val="single"/>
        </w:rPr>
        <w:t xml:space="preserve"> </w:t>
      </w:r>
      <w:r w:rsidRPr="004B4602">
        <w:rPr>
          <w:highlight w:val="green"/>
          <w:u w:val="single"/>
        </w:rPr>
        <w:t>property critics</w:t>
      </w:r>
      <w:r w:rsidRPr="004B4602">
        <w:rPr>
          <w:u w:val="single"/>
        </w:rPr>
        <w:t xml:space="preserve">, mainstream economic theory, as well as different schools </w:t>
      </w:r>
      <w:r w:rsidRPr="004B4602">
        <w:rPr>
          <w:highlight w:val="green"/>
          <w:u w:val="single"/>
        </w:rPr>
        <w:t>within the Marxist discipline</w:t>
      </w:r>
      <w:r w:rsidRPr="004B4602">
        <w:rPr>
          <w:u w:val="single"/>
        </w:rPr>
        <w:t>.</w:t>
      </w:r>
      <w:r w:rsidRPr="004B4602">
        <w:rPr>
          <w:sz w:val="16"/>
          <w:szCs w:val="16"/>
          <w:u w:val="single"/>
        </w:rPr>
        <w:t xml:space="preserve"> </w:t>
      </w:r>
      <w:r w:rsidRPr="004B4602">
        <w:rPr>
          <w:sz w:val="16"/>
          <w:szCs w:val="16"/>
        </w:rPr>
        <w:t>This is “reflected in the style of writing. The argument in the book progresses by a method of triangulation, closing in on the subject from several different angles at once. Few self-described hackers will recognise themselves in the result. Were we to judge the politics of hacking by an opinion poll among the members of the hacker movement, we might have concluded that hacking is predominantly apolitical, and possibly with a bent towards liberal, voluntarist ideology. Appearance to the contrary, however, this book is not a historical nor an anthropological account of the FOSS community. What concerns us is not ‘hackers as a noun’ but ‘hacking as a verb’</w:t>
      </w:r>
      <w:r w:rsidRPr="004B4602">
        <w:t xml:space="preserve">. </w:t>
      </w:r>
      <w:r w:rsidRPr="004B4602">
        <w:rPr>
          <w:highlight w:val="green"/>
          <w:u w:val="single"/>
        </w:rPr>
        <w:t>Hacking is</w:t>
      </w:r>
      <w:r w:rsidRPr="004B4602">
        <w:rPr>
          <w:u w:val="single"/>
        </w:rPr>
        <w:t xml:space="preserve"> </w:t>
      </w:r>
      <w:r w:rsidRPr="004B4602">
        <w:rPr>
          <w:highlight w:val="green"/>
          <w:u w:val="single"/>
        </w:rPr>
        <w:t>emancipatory</w:t>
      </w:r>
      <w:r w:rsidRPr="004B4602">
        <w:rPr>
          <w:u w:val="single"/>
        </w:rPr>
        <w:t xml:space="preserve"> to the extent that </w:t>
      </w:r>
      <w:r w:rsidRPr="004B4602">
        <w:rPr>
          <w:highlight w:val="green"/>
          <w:u w:val="single"/>
        </w:rPr>
        <w:t>it opens up</w:t>
      </w:r>
      <w:r w:rsidRPr="004B4602">
        <w:rPr>
          <w:u w:val="single"/>
        </w:rPr>
        <w:t xml:space="preserve"> the </w:t>
      </w:r>
      <w:r w:rsidRPr="004B4602">
        <w:rPr>
          <w:highlight w:val="green"/>
          <w:u w:val="single"/>
        </w:rPr>
        <w:t>practice of intervening in computer technology to</w:t>
      </w:r>
      <w:r w:rsidRPr="004B4602">
        <w:rPr>
          <w:u w:val="single"/>
        </w:rPr>
        <w:t xml:space="preserve"> a non-denumerable </w:t>
      </w:r>
      <w:r w:rsidRPr="004B4602">
        <w:rPr>
          <w:highlight w:val="green"/>
          <w:u w:val="single"/>
        </w:rPr>
        <w:t>mass of people</w:t>
      </w:r>
      <w:r w:rsidRPr="004B4602">
        <w:rPr>
          <w:u w:val="single"/>
        </w:rPr>
        <w:t xml:space="preserve">. In other words, its politics consist in that decisions about </w:t>
      </w:r>
      <w:r w:rsidRPr="004B4602">
        <w:rPr>
          <w:highlight w:val="green"/>
          <w:u w:val="single"/>
        </w:rPr>
        <w:t xml:space="preserve">technological development escape from being confined to either professions </w:t>
      </w:r>
      <w:r w:rsidRPr="004B4602">
        <w:rPr>
          <w:u w:val="single"/>
        </w:rPr>
        <w:t>or/</w:t>
      </w:r>
      <w:r w:rsidRPr="004B4602">
        <w:rPr>
          <w:highlight w:val="green"/>
          <w:u w:val="single"/>
        </w:rPr>
        <w:t>and subcultures</w:t>
      </w:r>
      <w:r w:rsidRPr="004B4602">
        <w:rPr>
          <w:u w:val="single"/>
        </w:rPr>
        <w:t>.</w:t>
      </w:r>
      <w:r w:rsidRPr="004B4602">
        <w:rPr>
          <w:sz w:val="16"/>
          <w:szCs w:val="16"/>
        </w:rPr>
        <w:t xml:space="preserve"> This potential of hacking is set back not only by intellectual property law, knowledge monopolies, and black box designs, but also by identities excluding outsiders. </w:t>
      </w:r>
      <w:r w:rsidRPr="004B4602">
        <w:rPr>
          <w:u w:val="single"/>
        </w:rPr>
        <w:t>The hacker movement is of interest in so far as it helps us to understand the practice of hacking</w:t>
      </w:r>
      <w:r w:rsidRPr="004B4602">
        <w:rPr>
          <w:sz w:val="16"/>
          <w:szCs w:val="16"/>
          <w:u w:val="single"/>
        </w:rPr>
        <w:t>.</w:t>
      </w:r>
      <w:r w:rsidRPr="004B4602">
        <w:rPr>
          <w:sz w:val="16"/>
          <w:szCs w:val="16"/>
        </w:rPr>
        <w:t xml:space="preserve"> Our ambition is not, though, to explain the FOSS movement with Marxist theory, </w:t>
      </w:r>
      <w:r w:rsidRPr="004B4602">
        <w:rPr>
          <w:u w:val="single"/>
        </w:rPr>
        <w:t xml:space="preserve">but to take </w:t>
      </w:r>
      <w:r w:rsidRPr="004B4602">
        <w:rPr>
          <w:highlight w:val="green"/>
          <w:u w:val="single"/>
        </w:rPr>
        <w:t>hacking as a departing point when reviewing Marxist theory in relation to networked capitalism.</w:t>
      </w:r>
    </w:p>
    <w:p w14:paraId="1885D249" w14:textId="77777777" w:rsidR="004B4602" w:rsidRDefault="004B4602" w:rsidP="004B4602">
      <w:pPr>
        <w:pStyle w:val="Heading4"/>
      </w:pPr>
      <w:bookmarkStart w:id="1" w:name="_vy7xfe4j35k1" w:colFirst="0" w:colLast="0"/>
      <w:bookmarkEnd w:id="1"/>
      <w:r>
        <w:t>The labor of software engineering under capital is systemic and constrained by the methodologies of capitalism, hacking disrupts these measures by the resisting of labor being quantifiable.</w:t>
      </w:r>
    </w:p>
    <w:p w14:paraId="76E2EFE2" w14:textId="5F0086C5" w:rsidR="004B4602" w:rsidRPr="004B4602" w:rsidRDefault="004B4602" w:rsidP="004B4602">
      <w:pPr>
        <w:rPr>
          <w:rStyle w:val="Style13ptBold"/>
        </w:rPr>
      </w:pPr>
      <w:bookmarkStart w:id="2" w:name="_hl00job3lq6h" w:colFirst="0" w:colLast="0"/>
      <w:bookmarkEnd w:id="2"/>
      <w:r w:rsidRPr="004B4602">
        <w:rPr>
          <w:rStyle w:val="Style13ptBold"/>
        </w:rPr>
        <w:t xml:space="preserve">Defamos and Söderberg ’09 </w:t>
      </w:r>
    </w:p>
    <w:p w14:paraId="60E0E90C" w14:textId="453755CA" w:rsidR="004B4602" w:rsidRDefault="004B4602" w:rsidP="004B4602">
      <w:r>
        <w:t xml:space="preserve">(George Defamos, Johan Söderberg, Critical Theorist, Researcher, Hacker 2009). The hacker movement as a continuation of labour struggle. Capital &amp; Class, 33(1), 53-73. </w:t>
      </w:r>
      <w:hyperlink r:id="rId54">
        <w:r>
          <w:t>https://doi.org/10.1177/030981680909700104</w:t>
        </w:r>
      </w:hyperlink>
      <w:r>
        <w:t xml:space="preserve"> )//MRS.MRS</w:t>
      </w:r>
    </w:p>
    <w:p w14:paraId="2F5969D8" w14:textId="77777777" w:rsidR="004B4602" w:rsidRDefault="004B4602" w:rsidP="004B4602">
      <w:pPr>
        <w:spacing w:before="240" w:after="240"/>
        <w:rPr>
          <w:sz w:val="16"/>
          <w:szCs w:val="16"/>
        </w:rPr>
      </w:pPr>
      <w:r>
        <w:rPr>
          <w:sz w:val="16"/>
          <w:szCs w:val="16"/>
        </w:rPr>
        <w:t xml:space="preserve">In our use of </w:t>
      </w:r>
      <w:r>
        <w:rPr>
          <w:u w:val="single"/>
        </w:rPr>
        <w:t xml:space="preserve">the term </w:t>
      </w:r>
      <w:r>
        <w:rPr>
          <w:highlight w:val="green"/>
          <w:u w:val="single"/>
        </w:rPr>
        <w:t>hacking</w:t>
      </w:r>
      <w:r>
        <w:rPr>
          <w:u w:val="single"/>
        </w:rPr>
        <w:t xml:space="preserve">, we </w:t>
      </w:r>
      <w:r>
        <w:rPr>
          <w:b/>
          <w:u w:val="single"/>
        </w:rPr>
        <w:t>mean</w:t>
      </w:r>
      <w:r>
        <w:rPr>
          <w:b/>
          <w:highlight w:val="green"/>
          <w:u w:val="single"/>
        </w:rPr>
        <w:t xml:space="preserve"> the act of taking a pre-existing system and bending it to serve a different end from that for which it was originally intended</w:t>
      </w:r>
      <w:r>
        <w:rPr>
          <w:u w:val="single"/>
        </w:rPr>
        <w:t>,</w:t>
      </w:r>
      <w:r>
        <w:rPr>
          <w:sz w:val="16"/>
          <w:szCs w:val="16"/>
        </w:rPr>
        <w:t xml:space="preserve"> and hence it is implicit in hacking that its signiﬁcance cannot be known simply from knowing its point of departure. We emphasise this because </w:t>
      </w:r>
      <w:r>
        <w:rPr>
          <w:u w:val="single"/>
        </w:rPr>
        <w:t>the political pretensions of hackers can easily be dismissed. The majority of hackers are white, male and belong to the western middle class. Likewise, the profession of programming is descended from white-collar engineers</w:t>
      </w:r>
      <w:r>
        <w:rPr>
          <w:sz w:val="16"/>
          <w:szCs w:val="16"/>
        </w:rPr>
        <w:t xml:space="preserve">. Historically speaking, those engineers and the main frame computers over which they presided were instrumental in imposing management control over factory workers. </w:t>
      </w:r>
      <w:r>
        <w:rPr>
          <w:u w:val="single"/>
        </w:rPr>
        <w:t xml:space="preserve">As for </w:t>
      </w:r>
      <w:r>
        <w:rPr>
          <w:highlight w:val="green"/>
          <w:u w:val="single"/>
        </w:rPr>
        <w:t>the internet</w:t>
      </w:r>
      <w:r>
        <w:rPr>
          <w:u w:val="single"/>
        </w:rPr>
        <w:t>, most people are familiar with it</w:t>
      </w:r>
      <w:r>
        <w:rPr>
          <w:highlight w:val="green"/>
          <w:u w:val="single"/>
        </w:rPr>
        <w:t>s</w:t>
      </w:r>
      <w:r>
        <w:rPr>
          <w:u w:val="single"/>
        </w:rPr>
        <w:t xml:space="preserve"> </w:t>
      </w:r>
      <w:r>
        <w:rPr>
          <w:highlight w:val="green"/>
          <w:u w:val="single"/>
        </w:rPr>
        <w:t>origin in the military-industrial complex</w:t>
      </w:r>
      <w:r>
        <w:rPr>
          <w:u w:val="single"/>
        </w:rPr>
        <w:t xml:space="preserve">. </w:t>
      </w:r>
      <w:r>
        <w:rPr>
          <w:sz w:val="16"/>
          <w:szCs w:val="16"/>
        </w:rPr>
        <w:t xml:space="preserve">Without doubt, </w:t>
      </w:r>
      <w:r>
        <w:rPr>
          <w:u w:val="single"/>
        </w:rPr>
        <w:t xml:space="preserve">something of that heritage </w:t>
      </w:r>
      <w:r>
        <w:rPr>
          <w:highlight w:val="green"/>
          <w:u w:val="single"/>
        </w:rPr>
        <w:t>is reflected in the worldview of the hacker movement</w:t>
      </w:r>
      <w:r>
        <w:rPr>
          <w:sz w:val="16"/>
          <w:szCs w:val="16"/>
        </w:rPr>
        <w:t xml:space="preserve">. A common point of departure </w:t>
      </w:r>
      <w:r>
        <w:rPr>
          <w:sz w:val="16"/>
          <w:szCs w:val="16"/>
        </w:rPr>
        <w:lastRenderedPageBreak/>
        <w:t xml:space="preserve">when </w:t>
      </w:r>
      <w:r>
        <w:rPr>
          <w:u w:val="single"/>
        </w:rPr>
        <w:t xml:space="preserve">hackers position themselves in the world is the notion of </w:t>
      </w:r>
      <w:r>
        <w:rPr>
          <w:highlight w:val="green"/>
          <w:u w:val="single"/>
        </w:rPr>
        <w:t>the information age</w:t>
      </w:r>
      <w:r>
        <w:rPr>
          <w:u w:val="single"/>
        </w:rPr>
        <w:t xml:space="preserve">. The concept </w:t>
      </w:r>
      <w:r>
        <w:rPr>
          <w:highlight w:val="green"/>
          <w:u w:val="single"/>
        </w:rPr>
        <w:t>was cooked up during the Cold War by US social scientists wishing to replace Marxism with a less</w:t>
      </w:r>
      <w:r>
        <w:rPr>
          <w:u w:val="single"/>
        </w:rPr>
        <w:t xml:space="preserve"> subversive master </w:t>
      </w:r>
      <w:r>
        <w:rPr>
          <w:highlight w:val="green"/>
          <w:u w:val="single"/>
        </w:rPr>
        <w:t>narrativ</w:t>
      </w:r>
      <w:r>
        <w:rPr>
          <w:sz w:val="16"/>
          <w:szCs w:val="16"/>
          <w:highlight w:val="green"/>
        </w:rPr>
        <w:t>e</w:t>
      </w:r>
      <w:r>
        <w:rPr>
          <w:sz w:val="16"/>
          <w:szCs w:val="16"/>
        </w:rPr>
        <w:t xml:space="preserve">. The ideological load of the ‘end-to-ideology’ argument that underpins notions about the information age has been vividly demonstrated before(Webster, ; Barbrook, ). Thus it is understandable that a chorus of left-leaning scholars over the years has decried ‘cyber-politics’ for being individualistic, consumerist and entrepreneurial The hacker movement as labour struggle Programming and labour struggle(Siegel &amp; Markoff, ; Kroker, ; Liu, ). Many hackers are aware of the paradoxical blend between libertarianism and socialism that underpins their philosophy and indeed, have often pointed it out to scholars. </w:t>
      </w:r>
      <w:r>
        <w:rPr>
          <w:highlight w:val="green"/>
          <w:u w:val="single"/>
        </w:rPr>
        <w:t>The politics of hacking</w:t>
      </w:r>
      <w:r>
        <w:rPr>
          <w:u w:val="single"/>
        </w:rPr>
        <w:t xml:space="preserve"> </w:t>
      </w:r>
      <w:r>
        <w:rPr>
          <w:highlight w:val="green"/>
          <w:u w:val="single"/>
        </w:rPr>
        <w:t>is</w:t>
      </w:r>
      <w:r>
        <w:rPr>
          <w:sz w:val="16"/>
          <w:szCs w:val="16"/>
        </w:rPr>
        <w:t xml:space="preserve"> hard to pin down because it is a synthesis of many irreconcilable things. To use a fashionable term, it is a hybrid. On the one hand, there is the line running from the white-collar engineers of the 1950s to present-day hackers; and on the other, another line connects hacking to the resistance of the machine operators working under those engineers. In order to prevent accidents and malfunctions, machine operators have often by themselves and against the wish of managers made efforts to become familiar with the instructions relating to their machinery. In addition, once operators understood how the technology worked, they knew how to reconfigure the apparatus and lower its work pace, which had been previously set at a higher speed by managers and engineers. Managers responded to this practice by hiding the mechanics from the operators (Noble, ), and thus </w:t>
      </w:r>
      <w:r>
        <w:rPr>
          <w:highlight w:val="green"/>
          <w:u w:val="single"/>
        </w:rPr>
        <w:t>the conflict of interest between labour and capital over the exploitation of surplus value</w:t>
      </w:r>
      <w:r>
        <w:rPr>
          <w:u w:val="single"/>
        </w:rPr>
        <w:t xml:space="preserve"> was now </w:t>
      </w:r>
      <w:r>
        <w:rPr>
          <w:highlight w:val="green"/>
          <w:u w:val="single"/>
        </w:rPr>
        <w:t>played out in a struggle over who had access to the technology</w:t>
      </w:r>
      <w:r>
        <w:rPr>
          <w:u w:val="single"/>
        </w:rPr>
        <w:t xml:space="preserve">. </w:t>
      </w:r>
      <w:r>
        <w:rPr>
          <w:highlight w:val="green"/>
          <w:u w:val="single"/>
        </w:rPr>
        <w:t>It</w:t>
      </w:r>
      <w:r>
        <w:rPr>
          <w:u w:val="single"/>
        </w:rPr>
        <w:t xml:space="preserve"> is the same concern that </w:t>
      </w:r>
      <w:r>
        <w:rPr>
          <w:b/>
          <w:highlight w:val="green"/>
          <w:u w:val="single"/>
        </w:rPr>
        <w:t>informs hackers’ demand for free access to information and free software tools</w:t>
      </w:r>
      <w:r>
        <w:rPr>
          <w:b/>
          <w:u w:val="single"/>
        </w:rPr>
        <w:t>.</w:t>
      </w:r>
      <w:r>
        <w:rPr>
          <w:sz w:val="16"/>
          <w:szCs w:val="16"/>
        </w:rPr>
        <w:t xml:space="preserve"> What </w:t>
      </w:r>
      <w:r>
        <w:rPr>
          <w:highlight w:val="green"/>
          <w:u w:val="single"/>
        </w:rPr>
        <w:t>workers and hackers have</w:t>
      </w:r>
      <w:r>
        <w:rPr>
          <w:u w:val="single"/>
        </w:rPr>
        <w:t xml:space="preserve"> </w:t>
      </w:r>
      <w:r>
        <w:rPr>
          <w:sz w:val="16"/>
          <w:szCs w:val="16"/>
        </w:rPr>
        <w:t>in common is their rejection of T</w:t>
      </w:r>
      <w:r>
        <w:rPr>
          <w:highlight w:val="green"/>
          <w:u w:val="single"/>
        </w:rPr>
        <w:t>a</w:t>
      </w:r>
      <w:r>
        <w:rPr>
          <w:sz w:val="16"/>
          <w:szCs w:val="16"/>
        </w:rPr>
        <w:t xml:space="preserve">ylorism. This </w:t>
      </w:r>
      <w:r>
        <w:rPr>
          <w:highlight w:val="green"/>
          <w:u w:val="single"/>
        </w:rPr>
        <w:t>bond</w:t>
      </w:r>
      <w:r>
        <w:rPr>
          <w:u w:val="single"/>
        </w:rPr>
        <w:t xml:space="preserve"> </w:t>
      </w:r>
      <w:r>
        <w:rPr>
          <w:sz w:val="16"/>
          <w:szCs w:val="16"/>
        </w:rPr>
        <w:t xml:space="preserve">is </w:t>
      </w:r>
      <w:r>
        <w:rPr>
          <w:highlight w:val="green"/>
          <w:u w:val="single"/>
        </w:rPr>
        <w:t>made evident the more routinised the programming</w:t>
      </w:r>
      <w:r>
        <w:rPr>
          <w:u w:val="single"/>
        </w:rPr>
        <w:t xml:space="preserve"> profession </w:t>
      </w:r>
      <w:r>
        <w:rPr>
          <w:highlight w:val="green"/>
          <w:u w:val="single"/>
        </w:rPr>
        <w:t>becomes</w:t>
      </w:r>
      <w:r>
        <w:rPr>
          <w:sz w:val="16"/>
          <w:szCs w:val="16"/>
        </w:rPr>
        <w:t xml:space="preserve"> (Kraft, ).Routinisation was given a strong impetus in the s, when computers began to be used by businesses. A labour market for programmers was created together with educational organizations trained and certiﬁed programmers. The goal of ensuring as mooth supply of computer professionals, however, turned out to be elusive. For as long as a market for programmers has existed, its seems to have been plagued by a supposed labour shortage(Chabrow, ). It is not a shortage of trained programmers in absolute numbers that has troubled corporate recruiters, though. Rather, once managers discovered that some programmers were several times more productive than others, they recognized a problem in identifying the right programmer for the job. </w:t>
      </w:r>
      <w:r>
        <w:rPr>
          <w:u w:val="single"/>
        </w:rPr>
        <w:t>Given that living labour accounts for two-thirds of total costs in software development projects</w:t>
      </w:r>
      <w:r>
        <w:rPr>
          <w:sz w:val="16"/>
          <w:szCs w:val="16"/>
        </w:rPr>
        <w:t xml:space="preserve"> (Lakha, ), and that ‘the cost of software has always been development cost, not replication cost’ (Brooks,), </w:t>
      </w:r>
      <w:r>
        <w:rPr>
          <w:u w:val="single"/>
        </w:rPr>
        <w:t xml:space="preserve">the question of how to increase the productivity of labour has been a looming issue </w:t>
      </w:r>
      <w:r>
        <w:rPr>
          <w:sz w:val="16"/>
          <w:szCs w:val="16"/>
        </w:rPr>
        <w:t>(Kim, ). Over the years, managers grew increasingly disconcerted by the absence of ‘a universally accepted classiﬁcation scheme for programmers’ based on56Capital &amp; Class 9757‘accepted norms with regard to biographical, educational and job experience data’ (Sackman et al., ).</w:t>
      </w:r>
      <w:r>
        <w:rPr>
          <w:highlight w:val="green"/>
          <w:u w:val="single"/>
        </w:rPr>
        <w:t>The difﬁculty of employers in deciding whether a potential programmer will perform poorly or exceptionally can be attributed to a failure of capital in measuring this kind of labour</w:t>
      </w:r>
      <w:r>
        <w:rPr>
          <w:sz w:val="16"/>
          <w:szCs w:val="16"/>
        </w:rPr>
        <w:t xml:space="preserve">. Such a failure is also suggested by the diversity of backgrounds within the software community, as has been often commented by insiders: ‘In what other ﬁeld are you likely to ﬁnd a Ph.D and a person whose education stopped at the high school level working as equals on the same difﬁcult technical problem, e.g., the development of a compiler?’ (Orden, : ). </w:t>
      </w:r>
      <w:r>
        <w:rPr>
          <w:highlight w:val="green"/>
          <w:u w:val="single"/>
        </w:rPr>
        <w:t xml:space="preserve">The </w:t>
      </w:r>
      <w:r>
        <w:rPr>
          <w:b/>
          <w:highlight w:val="green"/>
          <w:u w:val="single"/>
        </w:rPr>
        <w:t>inability of capital to measure the labour</w:t>
      </w:r>
      <w:r>
        <w:rPr>
          <w:highlight w:val="green"/>
          <w:u w:val="single"/>
        </w:rPr>
        <w:t xml:space="preserve"> of programmers is a result of the </w:t>
      </w:r>
      <w:r>
        <w:rPr>
          <w:b/>
          <w:highlight w:val="green"/>
          <w:u w:val="single"/>
        </w:rPr>
        <w:t>irresistance</w:t>
      </w:r>
      <w:r>
        <w:rPr>
          <w:u w:val="single"/>
        </w:rPr>
        <w:t xml:space="preserve"> against Taylorism.</w:t>
      </w:r>
      <w:r>
        <w:rPr>
          <w:sz w:val="16"/>
          <w:szCs w:val="16"/>
        </w:rPr>
        <w:t xml:space="preserve"> In the words of a manager, ‘the technologists more closely identiﬁed with the digital computer have been the most arrogant in their wilful disregard of the nature of the manager’s job. These technicians have clothed themselves in the garb of the arcane wherever they could do so, thus alienating those whom they would serve’ (Datamation, ).The nascent discipline of software engineering grew, to a certain extent, out of managers’ compulsion to rationalise the work process of programmers. In contrast to the ‘black art’ of code writing, </w:t>
      </w:r>
      <w:r>
        <w:rPr>
          <w:highlight w:val="green"/>
          <w:u w:val="single"/>
        </w:rPr>
        <w:t>software engineering was heralded in</w:t>
      </w:r>
      <w:r>
        <w:rPr>
          <w:u w:val="single"/>
        </w:rPr>
        <w:t xml:space="preserve"> trade magazines as‘</w:t>
      </w:r>
      <w:r>
        <w:rPr>
          <w:highlight w:val="green"/>
          <w:u w:val="single"/>
        </w:rPr>
        <w:t>the application of a systematic, disciplined, quantiﬁable approach to the development, operation, and maintenance ofsoftware’</w:t>
      </w:r>
      <w:r>
        <w:rPr>
          <w:sz w:val="16"/>
          <w:szCs w:val="16"/>
        </w:rPr>
        <w:t xml:space="preserve">. This is not to say that the academic ﬁeld of software engineering was a managerial plot; but merely that </w:t>
      </w:r>
      <w:r>
        <w:rPr>
          <w:highlight w:val="green"/>
          <w:u w:val="single"/>
        </w:rPr>
        <w:t>the innovations that sprang</w:t>
      </w:r>
      <w:r>
        <w:rPr>
          <w:u w:val="single"/>
        </w:rPr>
        <w:t xml:space="preserve"> from its bosom </w:t>
      </w:r>
      <w:r>
        <w:rPr>
          <w:highlight w:val="green"/>
          <w:u w:val="single"/>
        </w:rPr>
        <w:t>were systematically deployed by managers</w:t>
      </w:r>
      <w:r>
        <w:rPr>
          <w:u w:val="single"/>
        </w:rPr>
        <w:t xml:space="preserve"> in order </w:t>
      </w:r>
      <w:r>
        <w:rPr>
          <w:highlight w:val="green"/>
          <w:u w:val="single"/>
        </w:rPr>
        <w:t>to</w:t>
      </w:r>
      <w:r>
        <w:rPr>
          <w:u w:val="single"/>
        </w:rPr>
        <w:t xml:space="preserve"> extend their </w:t>
      </w:r>
      <w:r>
        <w:rPr>
          <w:b/>
          <w:highlight w:val="green"/>
          <w:u w:val="single"/>
        </w:rPr>
        <w:t>control</w:t>
      </w:r>
      <w:r>
        <w:rPr>
          <w:u w:val="single"/>
        </w:rPr>
        <w:t xml:space="preserve"> over </w:t>
      </w:r>
      <w:r>
        <w:rPr>
          <w:highlight w:val="green"/>
          <w:u w:val="single"/>
        </w:rPr>
        <w:t>the labou</w:t>
      </w:r>
      <w:r>
        <w:rPr>
          <w:u w:val="single"/>
        </w:rPr>
        <w:t>r process</w:t>
      </w:r>
      <w:r>
        <w:rPr>
          <w:sz w:val="16"/>
          <w:szCs w:val="16"/>
        </w:rPr>
        <w:t xml:space="preserve">. A case in point is that of the assemblers, compilers and technologies that come under the rubric of‘automatic programming’, designed to perform a functionformerly carried out by a human programmer (Kraft, ; Parnas,). </w:t>
      </w:r>
      <w:r>
        <w:rPr>
          <w:highlight w:val="green"/>
          <w:u w:val="single"/>
        </w:rPr>
        <w:t>Another</w:t>
      </w:r>
      <w:r>
        <w:rPr>
          <w:u w:val="single"/>
        </w:rPr>
        <w:t xml:space="preserve"> set of </w:t>
      </w:r>
      <w:r>
        <w:rPr>
          <w:highlight w:val="green"/>
          <w:u w:val="single"/>
        </w:rPr>
        <w:t>innovation</w:t>
      </w:r>
      <w:r>
        <w:rPr>
          <w:u w:val="single"/>
        </w:rPr>
        <w:t xml:space="preserve">s that descends </w:t>
      </w:r>
      <w:r>
        <w:rPr>
          <w:highlight w:val="green"/>
          <w:u w:val="single"/>
        </w:rPr>
        <w:t>from software engineering is the use of methodologies</w:t>
      </w:r>
      <w:r>
        <w:rPr>
          <w:u w:val="single"/>
        </w:rPr>
        <w:t>. Methodologies</w:t>
      </w:r>
      <w:r>
        <w:rPr>
          <w:sz w:val="16"/>
          <w:szCs w:val="16"/>
        </w:rPr>
        <w:t xml:space="preserve"> (i.e.structured approaches or object orientation) </w:t>
      </w:r>
      <w:r>
        <w:rPr>
          <w:b/>
          <w:highlight w:val="green"/>
          <w:u w:val="single"/>
        </w:rPr>
        <w:t>provide frameworks</w:t>
      </w:r>
      <w:r>
        <w:rPr>
          <w:highlight w:val="green"/>
          <w:u w:val="single"/>
        </w:rPr>
        <w:t xml:space="preserve"> within which </w:t>
      </w:r>
      <w:r>
        <w:rPr>
          <w:b/>
          <w:highlight w:val="green"/>
          <w:u w:val="single"/>
        </w:rPr>
        <w:t>programmers are constrained from doing things incorrectly</w:t>
      </w:r>
      <w:r>
        <w:rPr>
          <w:u w:val="single"/>
        </w:rPr>
        <w:t>.</w:t>
      </w:r>
      <w:r>
        <w:rPr>
          <w:sz w:val="16"/>
          <w:szCs w:val="16"/>
        </w:rPr>
        <w:t xml:space="preserve"> In the hands of managers, however, </w:t>
      </w:r>
      <w:r>
        <w:rPr>
          <w:u w:val="single"/>
        </w:rPr>
        <w:t>these techniques have often turned into instruments of control</w:t>
      </w:r>
      <w:r>
        <w:rPr>
          <w:sz w:val="16"/>
          <w:szCs w:val="16"/>
        </w:rPr>
        <w:t xml:space="preserve"> (Glass, ;Keggler, ; Kraft, ), since </w:t>
      </w:r>
      <w:r>
        <w:rPr>
          <w:u w:val="single"/>
        </w:rPr>
        <w:t xml:space="preserve">they increase managers’ ability to break the programming process down into functions consisting ofa deﬁnite number of tasks. Thus speciﬁc tasks can be assigned to programmers while managers reserve for themselves thedecision-making authority. </w:t>
      </w:r>
      <w:r>
        <w:rPr>
          <w:sz w:val="16"/>
          <w:szCs w:val="16"/>
        </w:rPr>
        <w:t>There is nothing inherently stifling inthese methodologies, styles, and techniques — were it not the</w:t>
      </w:r>
      <w:r>
        <w:rPr>
          <w:b/>
          <w:highlight w:val="green"/>
          <w:u w:val="single"/>
        </w:rPr>
        <w:t xml:space="preserve">. The hacker movement as </w:t>
      </w:r>
      <w:r>
        <w:rPr>
          <w:b/>
          <w:highlight w:val="green"/>
          <w:u w:val="single"/>
        </w:rPr>
        <w:lastRenderedPageBreak/>
        <w:t>labour struggle case that they have been used to turn programmers into fragment labourers and deny them knowledge of the whole of the labour process</w:t>
      </w:r>
      <w:r>
        <w:rPr>
          <w:sz w:val="16"/>
          <w:szCs w:val="16"/>
        </w:rPr>
        <w:t xml:space="preserve"> (Hannemyr, ).</w:t>
      </w:r>
    </w:p>
    <w:p w14:paraId="7EFF29B1" w14:textId="604B46ED" w:rsidR="004B4602" w:rsidRDefault="004B4602" w:rsidP="004B4602">
      <w:pPr>
        <w:pStyle w:val="Heading3"/>
      </w:pPr>
      <w:r>
        <w:lastRenderedPageBreak/>
        <w:t>Alt---Intellectual Freedom---2NC</w:t>
      </w:r>
    </w:p>
    <w:p w14:paraId="68A6EEB1" w14:textId="43D6E3AD" w:rsidR="004B4602" w:rsidRPr="004B4602" w:rsidRDefault="004B4602" w:rsidP="004B4602">
      <w:pPr>
        <w:pStyle w:val="Heading4"/>
        <w:spacing w:line="303" w:lineRule="auto"/>
        <w:rPr>
          <w:rStyle w:val="Style13ptBold"/>
          <w:bCs w:val="0"/>
          <w:color w:val="000000"/>
        </w:rPr>
      </w:pPr>
      <w:r>
        <w:rPr>
          <w:color w:val="000000"/>
        </w:rPr>
        <w:t>Hacking is key to creating intellectual freedoms as a means of survival</w:t>
      </w:r>
      <w:bookmarkStart w:id="3" w:name="_am2klmuj7km1" w:colFirst="0" w:colLast="0"/>
      <w:bookmarkEnd w:id="3"/>
      <w:r>
        <w:rPr>
          <w:color w:val="000000"/>
        </w:rPr>
        <w:t xml:space="preserve">---solves innovation. </w:t>
      </w:r>
    </w:p>
    <w:p w14:paraId="404671F4" w14:textId="635D2F47" w:rsidR="004B4602" w:rsidRPr="004B4602" w:rsidRDefault="004B4602" w:rsidP="004B4602">
      <w:pPr>
        <w:rPr>
          <w:b/>
          <w:bCs/>
          <w:sz w:val="26"/>
        </w:rPr>
      </w:pPr>
      <w:r w:rsidRPr="004B4602">
        <w:rPr>
          <w:rStyle w:val="Style13ptBold"/>
        </w:rPr>
        <w:t xml:space="preserve">Dyke 08 </w:t>
      </w:r>
      <w:r>
        <w:t>[Rob Dyke (A hacker with over 30,000 hours of open source hackery, 10,000 of them in health and care tech; a co-founder of a tech company that created open eObs and made NHoS / NHSbuntu - an OS for the NHS; and a researcher of the security and privacy of apps listed in the NHS Apps Library), “Hacking the Networked Society. May 20, 2008. https://robdyke.com/pubfiles/2008/05/dissertation1.pdf, accessed 7-13-2024]</w:t>
      </w:r>
    </w:p>
    <w:p w14:paraId="698E7096" w14:textId="77777777" w:rsidR="004B4602" w:rsidRPr="004B4602" w:rsidRDefault="004B4602" w:rsidP="004B4602">
      <w:pPr>
        <w:pStyle w:val="Heading4"/>
        <w:spacing w:before="0" w:after="160" w:line="256" w:lineRule="auto"/>
        <w:rPr>
          <w:b w:val="0"/>
          <w:bCs/>
          <w:color w:val="000000"/>
          <w:u w:val="single"/>
        </w:rPr>
      </w:pPr>
      <w:bookmarkStart w:id="4" w:name="_boxtbsr9y6tn" w:colFirst="0" w:colLast="0"/>
      <w:bookmarkEnd w:id="4"/>
      <w:r w:rsidRPr="004B4602">
        <w:rPr>
          <w:b w:val="0"/>
          <w:bCs/>
          <w:color w:val="000000"/>
          <w:sz w:val="22"/>
          <w:u w:val="single"/>
        </w:rPr>
        <w:t xml:space="preserve">The </w:t>
      </w:r>
      <w:r w:rsidRPr="004B4602">
        <w:rPr>
          <w:b w:val="0"/>
          <w:bCs/>
          <w:color w:val="000000"/>
          <w:sz w:val="22"/>
          <w:highlight w:val="green"/>
          <w:u w:val="single"/>
        </w:rPr>
        <w:t>networked meshing of hackers</w:t>
      </w:r>
      <w:r w:rsidRPr="004B4602">
        <w:rPr>
          <w:b w:val="0"/>
          <w:bCs/>
          <w:color w:val="000000"/>
          <w:sz w:val="22"/>
          <w:u w:val="single"/>
        </w:rPr>
        <w:t xml:space="preserve">, artists and activists </w:t>
      </w:r>
      <w:r w:rsidRPr="004B4602">
        <w:rPr>
          <w:b w:val="0"/>
          <w:bCs/>
          <w:color w:val="000000"/>
          <w:sz w:val="22"/>
          <w:highlight w:val="green"/>
          <w:u w:val="single"/>
        </w:rPr>
        <w:t>has made</w:t>
      </w:r>
      <w:r w:rsidRPr="004B4602">
        <w:rPr>
          <w:b w:val="0"/>
          <w:bCs/>
          <w:color w:val="000000"/>
          <w:sz w:val="22"/>
          <w:u w:val="single"/>
        </w:rPr>
        <w:t xml:space="preserve"> public free/libre, open-source and creative-commons concepts.1 This section will consider the hacker identity and </w:t>
      </w:r>
      <w:r w:rsidRPr="004B4602">
        <w:rPr>
          <w:b w:val="0"/>
          <w:bCs/>
          <w:color w:val="000000"/>
          <w:sz w:val="22"/>
          <w:highlight w:val="green"/>
          <w:u w:val="single"/>
        </w:rPr>
        <w:t>hacker social and cultural relations</w:t>
      </w:r>
      <w:r w:rsidRPr="004B4602">
        <w:rPr>
          <w:b w:val="0"/>
          <w:bCs/>
          <w:color w:val="000000"/>
          <w:sz w:val="22"/>
          <w:u w:val="single"/>
        </w:rPr>
        <w:t>.</w:t>
      </w:r>
      <w:r w:rsidRPr="004B4602">
        <w:rPr>
          <w:b w:val="0"/>
          <w:bCs/>
          <w:color w:val="000000"/>
          <w:sz w:val="16"/>
          <w:szCs w:val="16"/>
        </w:rPr>
        <w:t xml:space="preserve"> I posit that increasing contact with f/los &amp; creative-commons artifacts, technologies and economics and the wider dissemination of f/los &amp; creative-commons memes is raising popular consciousness of several emerging redefinitions for concepts such as freedom, property, production and ownership. Freedom and openness are two central concepts in hackerism and the contemporary social movements it has influenced. </w:t>
      </w:r>
      <w:r w:rsidRPr="004B4602">
        <w:rPr>
          <w:b w:val="0"/>
          <w:bCs/>
          <w:color w:val="000000"/>
          <w:sz w:val="22"/>
          <w:u w:val="single"/>
        </w:rPr>
        <w:t xml:space="preserve">This section examines critically the political philosophies of </w:t>
      </w:r>
      <w:r w:rsidRPr="004B4602">
        <w:rPr>
          <w:b w:val="0"/>
          <w:bCs/>
          <w:color w:val="000000"/>
          <w:sz w:val="22"/>
          <w:highlight w:val="green"/>
          <w:u w:val="single"/>
        </w:rPr>
        <w:t>hackerism</w:t>
      </w:r>
      <w:r w:rsidRPr="004B4602">
        <w:rPr>
          <w:b w:val="0"/>
          <w:bCs/>
          <w:color w:val="000000"/>
          <w:sz w:val="22"/>
          <w:u w:val="single"/>
        </w:rPr>
        <w:t xml:space="preserve"> in order to </w:t>
      </w:r>
      <w:r w:rsidRPr="004B4602">
        <w:rPr>
          <w:b w:val="0"/>
          <w:bCs/>
          <w:color w:val="000000"/>
          <w:sz w:val="22"/>
          <w:highlight w:val="green"/>
          <w:u w:val="single"/>
        </w:rPr>
        <w:t xml:space="preserve">reveal the meaning of these </w:t>
      </w:r>
      <w:r w:rsidRPr="004B4602">
        <w:rPr>
          <w:b w:val="0"/>
          <w:bCs/>
          <w:color w:val="000000"/>
          <w:sz w:val="22"/>
          <w:u w:val="single"/>
        </w:rPr>
        <w:t xml:space="preserve">emerging </w:t>
      </w:r>
      <w:r w:rsidRPr="004B4602">
        <w:rPr>
          <w:b w:val="0"/>
          <w:bCs/>
          <w:color w:val="000000"/>
          <w:sz w:val="22"/>
          <w:highlight w:val="green"/>
          <w:u w:val="single"/>
        </w:rPr>
        <w:t>redefinitions of freedom</w:t>
      </w:r>
      <w:r w:rsidRPr="004B4602">
        <w:rPr>
          <w:b w:val="0"/>
          <w:bCs/>
          <w:color w:val="000000"/>
          <w:sz w:val="22"/>
          <w:u w:val="single"/>
        </w:rPr>
        <w:t xml:space="preserve"> </w:t>
      </w:r>
      <w:r w:rsidRPr="004B4602">
        <w:rPr>
          <w:b w:val="0"/>
          <w:bCs/>
          <w:color w:val="000000"/>
          <w:sz w:val="22"/>
          <w:highlight w:val="green"/>
          <w:u w:val="single"/>
        </w:rPr>
        <w:t xml:space="preserve">and openness and the challenges </w:t>
      </w:r>
      <w:r w:rsidRPr="004B4602">
        <w:rPr>
          <w:b w:val="0"/>
          <w:bCs/>
          <w:color w:val="000000"/>
          <w:sz w:val="22"/>
          <w:u w:val="single"/>
        </w:rPr>
        <w:t xml:space="preserve">they </w:t>
      </w:r>
      <w:r w:rsidRPr="004B4602">
        <w:rPr>
          <w:b w:val="0"/>
          <w:bCs/>
          <w:color w:val="000000"/>
          <w:sz w:val="22"/>
          <w:highlight w:val="green"/>
          <w:u w:val="single"/>
        </w:rPr>
        <w:t xml:space="preserve">present to </w:t>
      </w:r>
      <w:r w:rsidRPr="004B4602">
        <w:rPr>
          <w:b w:val="0"/>
          <w:bCs/>
          <w:color w:val="000000"/>
          <w:sz w:val="22"/>
          <w:u w:val="single"/>
        </w:rPr>
        <w:t xml:space="preserve">the </w:t>
      </w:r>
      <w:r w:rsidRPr="004B4602">
        <w:rPr>
          <w:b w:val="0"/>
          <w:bCs/>
          <w:color w:val="000000"/>
          <w:sz w:val="22"/>
          <w:highlight w:val="green"/>
          <w:u w:val="single"/>
        </w:rPr>
        <w:t>corresponding dominant liberal notions</w:t>
      </w:r>
      <w:r w:rsidRPr="004B4602">
        <w:rPr>
          <w:b w:val="0"/>
          <w:bCs/>
          <w:color w:val="000000"/>
          <w:sz w:val="22"/>
          <w:u w:val="single"/>
        </w:rPr>
        <w:t xml:space="preserve"> of the same terms. </w:t>
      </w:r>
      <w:r w:rsidRPr="004B4602">
        <w:rPr>
          <w:b w:val="0"/>
          <w:bCs/>
          <w:color w:val="000000"/>
          <w:sz w:val="22"/>
          <w:highlight w:val="green"/>
          <w:u w:val="single"/>
        </w:rPr>
        <w:t>To hack is to play, to learn, to survive</w:t>
      </w:r>
      <w:r w:rsidRPr="004B4602">
        <w:rPr>
          <w:b w:val="0"/>
          <w:bCs/>
          <w:color w:val="000000"/>
          <w:sz w:val="22"/>
          <w:u w:val="single"/>
        </w:rPr>
        <w:t>.</w:t>
      </w:r>
      <w:r w:rsidRPr="004B4602">
        <w:rPr>
          <w:b w:val="0"/>
          <w:bCs/>
          <w:color w:val="000000"/>
          <w:sz w:val="16"/>
          <w:szCs w:val="16"/>
        </w:rPr>
        <w:t xml:space="preserve">2 The hacker supports his/her own being through the application of his/her individual characteristics in relation to his/her social and material conditions and gains pleasurable satisfaction in doing so. As MacKenzie Wark puts it in A Hacker Manifesto, </w:t>
      </w:r>
      <w:r w:rsidRPr="004B4602">
        <w:rPr>
          <w:b w:val="0"/>
          <w:bCs/>
          <w:color w:val="000000"/>
          <w:sz w:val="22"/>
          <w:u w:val="single"/>
        </w:rPr>
        <w:t xml:space="preserve">the </w:t>
      </w:r>
      <w:r w:rsidRPr="004B4602">
        <w:rPr>
          <w:b w:val="0"/>
          <w:bCs/>
          <w:color w:val="000000"/>
          <w:sz w:val="22"/>
          <w:highlight w:val="green"/>
          <w:u w:val="single"/>
        </w:rPr>
        <w:t>hacker</w:t>
      </w:r>
      <w:r w:rsidRPr="004B4602">
        <w:rPr>
          <w:b w:val="0"/>
          <w:bCs/>
          <w:color w:val="000000"/>
          <w:sz w:val="22"/>
          <w:u w:val="single"/>
        </w:rPr>
        <w:t xml:space="preserve"> </w:t>
      </w:r>
      <w:r w:rsidRPr="004B4602">
        <w:rPr>
          <w:b w:val="0"/>
          <w:bCs/>
          <w:color w:val="000000"/>
          <w:sz w:val="22"/>
          <w:highlight w:val="green"/>
          <w:u w:val="single"/>
        </w:rPr>
        <w:t>“produces the possibility of production</w:t>
      </w:r>
      <w:r w:rsidRPr="004B4602">
        <w:rPr>
          <w:b w:val="0"/>
          <w:bCs/>
          <w:color w:val="000000"/>
          <w:sz w:val="22"/>
          <w:u w:val="single"/>
        </w:rPr>
        <w:t>, the possibility of making something of and with the world - and of living off the surplus produced by the application of abstraction to nature - to any nature.”</w:t>
      </w:r>
      <w:r w:rsidRPr="004B4602">
        <w:rPr>
          <w:b w:val="0"/>
          <w:bCs/>
          <w:color w:val="000000"/>
          <w:sz w:val="16"/>
          <w:szCs w:val="16"/>
        </w:rPr>
        <w:t xml:space="preserve">3 </w:t>
      </w:r>
      <w:r w:rsidRPr="004B4602">
        <w:rPr>
          <w:b w:val="0"/>
          <w:bCs/>
          <w:color w:val="000000"/>
          <w:sz w:val="22"/>
          <w:u w:val="single"/>
        </w:rPr>
        <w:t xml:space="preserve">. </w:t>
      </w:r>
      <w:r w:rsidRPr="004B4602">
        <w:rPr>
          <w:b w:val="0"/>
          <w:bCs/>
          <w:color w:val="000000"/>
          <w:sz w:val="22"/>
          <w:highlight w:val="green"/>
          <w:u w:val="single"/>
        </w:rPr>
        <w:t>The hacker disposition is demonstrated in the real, lived lives of humans and the development of all human civilisations</w:t>
      </w:r>
      <w:r w:rsidRPr="004B4602">
        <w:rPr>
          <w:b w:val="0"/>
          <w:bCs/>
          <w:color w:val="000000"/>
          <w:sz w:val="22"/>
          <w:u w:val="single"/>
        </w:rPr>
        <w:t xml:space="preserve">. What I am suggesting by ascribing these characteristics to all humans qua human is that </w:t>
      </w:r>
      <w:r w:rsidRPr="004B4602">
        <w:rPr>
          <w:b w:val="0"/>
          <w:bCs/>
          <w:color w:val="000000"/>
          <w:sz w:val="22"/>
          <w:highlight w:val="green"/>
          <w:u w:val="single"/>
        </w:rPr>
        <w:t>the hacker is the innate modality of humanity</w:t>
      </w:r>
      <w:r w:rsidRPr="004B4602">
        <w:rPr>
          <w:b w:val="0"/>
          <w:bCs/>
          <w:color w:val="000000"/>
          <w:sz w:val="22"/>
          <w:u w:val="single"/>
        </w:rPr>
        <w:t xml:space="preserve">. Hacking, according to Wark, discovers “the nature of nature, its productive - and destructive - powers. This applies as much in physics as in sexuality, in biology as in politics, in computing as in art or philosophy. </w:t>
      </w:r>
      <w:r w:rsidRPr="004B4602">
        <w:rPr>
          <w:b w:val="0"/>
          <w:bCs/>
          <w:color w:val="000000"/>
          <w:sz w:val="22"/>
          <w:highlight w:val="green"/>
          <w:u w:val="single"/>
        </w:rPr>
        <w:t>The nature of any and every domain may be hacked</w:t>
      </w:r>
      <w:r w:rsidRPr="004B4602">
        <w:rPr>
          <w:b w:val="0"/>
          <w:bCs/>
          <w:color w:val="000000"/>
          <w:sz w:val="22"/>
          <w:u w:val="single"/>
        </w:rPr>
        <w:t>.</w:t>
      </w:r>
      <w:r w:rsidRPr="004B4602">
        <w:rPr>
          <w:b w:val="0"/>
          <w:bCs/>
          <w:color w:val="000000"/>
          <w:sz w:val="16"/>
          <w:szCs w:val="16"/>
        </w:rPr>
        <w:t xml:space="preserve"> It is the nature of hacking to discover freely, to invent freely, to create and produce freely.”4 To hack is also to subvert and resist. The desire to hack the information society emerges negatively, in opposition to the challenge of increasingly rapid enclosure of the immaterial and cultural commons and against the dislocation from history and society that virtual and networked property relations effect. Indeed, as both Wark and Himanen have argued, </w:t>
      </w:r>
      <w:r w:rsidRPr="004B4602">
        <w:rPr>
          <w:b w:val="0"/>
          <w:bCs/>
          <w:color w:val="000000"/>
          <w:sz w:val="22"/>
          <w:u w:val="single"/>
        </w:rPr>
        <w:t xml:space="preserve">it is the </w:t>
      </w:r>
      <w:r w:rsidRPr="004B4602">
        <w:rPr>
          <w:b w:val="0"/>
          <w:bCs/>
          <w:color w:val="000000"/>
          <w:sz w:val="22"/>
          <w:highlight w:val="green"/>
          <w:u w:val="single"/>
        </w:rPr>
        <w:t>hacker</w:t>
      </w:r>
      <w:r w:rsidRPr="004B4602">
        <w:rPr>
          <w:b w:val="0"/>
          <w:bCs/>
          <w:color w:val="000000"/>
          <w:sz w:val="22"/>
          <w:u w:val="single"/>
        </w:rPr>
        <w:t xml:space="preserve"> who is capable of answering the property question in capitalist societies by proposing an “alternative spirit for the network society”5 creating “new kinds of relation, with unforeseen properties, which question the property form itself” 6 . This </w:t>
      </w:r>
      <w:r w:rsidRPr="004B4602">
        <w:rPr>
          <w:b w:val="0"/>
          <w:bCs/>
          <w:color w:val="000000"/>
          <w:sz w:val="22"/>
          <w:highlight w:val="green"/>
          <w:u w:val="single"/>
        </w:rPr>
        <w:t>presents a challenge to the dominant spirit of</w:t>
      </w:r>
      <w:r w:rsidRPr="004B4602">
        <w:rPr>
          <w:b w:val="0"/>
          <w:bCs/>
          <w:color w:val="000000"/>
          <w:sz w:val="22"/>
          <w:u w:val="single"/>
        </w:rPr>
        <w:t xml:space="preserve"> contemporary advanced capitalism. The hacker proposes free production and free access in contrast to the </w:t>
      </w:r>
      <w:r w:rsidRPr="004B4602">
        <w:rPr>
          <w:b w:val="0"/>
          <w:bCs/>
          <w:color w:val="000000"/>
          <w:sz w:val="22"/>
          <w:highlight w:val="green"/>
          <w:u w:val="single"/>
        </w:rPr>
        <w:t>private property of capital.</w:t>
      </w:r>
      <w:r w:rsidRPr="004B4602">
        <w:rPr>
          <w:b w:val="0"/>
          <w:bCs/>
          <w:color w:val="000000"/>
          <w:sz w:val="16"/>
          <w:szCs w:val="16"/>
        </w:rPr>
        <w:t xml:space="preserve"> I will return to these new kinds of relationships later.</w:t>
      </w:r>
    </w:p>
    <w:p w14:paraId="3B9799E4" w14:textId="00C5DFA6" w:rsidR="004B4602" w:rsidRDefault="00127CE8" w:rsidP="00127CE8">
      <w:pPr>
        <w:pStyle w:val="Heading3"/>
      </w:pPr>
      <w:r>
        <w:lastRenderedPageBreak/>
        <w:t>Alt---Spillup---2NC</w:t>
      </w:r>
    </w:p>
    <w:p w14:paraId="417674BD" w14:textId="77777777" w:rsidR="00127CE8" w:rsidRDefault="00127CE8" w:rsidP="00127CE8">
      <w:pPr>
        <w:pStyle w:val="Heading4"/>
        <w:keepNext w:val="0"/>
        <w:keepLines w:val="0"/>
        <w:spacing w:line="303" w:lineRule="auto"/>
        <w:rPr>
          <w:b w:val="0"/>
          <w:color w:val="000000"/>
        </w:rPr>
      </w:pPr>
      <w:r>
        <w:rPr>
          <w:color w:val="000000"/>
        </w:rPr>
        <w:t>Hacking disrupts systems and distributes free software to algorithmically reshape the material world.</w:t>
      </w:r>
    </w:p>
    <w:p w14:paraId="78693B37" w14:textId="77777777" w:rsidR="00127CE8" w:rsidRDefault="00127CE8" w:rsidP="00127CE8">
      <w:pPr>
        <w:spacing w:line="256" w:lineRule="auto"/>
      </w:pPr>
      <w:r>
        <w:rPr>
          <w:b/>
          <w:sz w:val="26"/>
          <w:szCs w:val="26"/>
        </w:rPr>
        <w:t>Zook &amp; Graham ’18</w:t>
      </w:r>
      <w:r>
        <w:t xml:space="preserve"> – [Matthew Zook (American geographer and professor in the Department of Geography, University of Kentucky), Mark Graham (Professor of Internet Geography at the OII), “Hacking code/space: Confounding the code of global capitalism,” https://doi.org/10.1111/tran.12228, accessed 7-19-24 (03-02-2018)] EY</w:t>
      </w:r>
    </w:p>
    <w:p w14:paraId="7811B4E6" w14:textId="77777777" w:rsidR="00127CE8" w:rsidRDefault="00127CE8" w:rsidP="00127CE8">
      <w:pPr>
        <w:spacing w:line="256" w:lineRule="auto"/>
        <w:rPr>
          <w:u w:val="single"/>
        </w:rPr>
      </w:pPr>
      <w:r>
        <w:rPr>
          <w:u w:val="single"/>
        </w:rPr>
        <w:t xml:space="preserve">Building on this heritage, we argue that </w:t>
      </w:r>
      <w:r>
        <w:rPr>
          <w:highlight w:val="green"/>
          <w:u w:val="single"/>
        </w:rPr>
        <w:t>hacking</w:t>
      </w:r>
      <w:r>
        <w:rPr>
          <w:u w:val="single"/>
        </w:rPr>
        <w:t xml:space="preserve"> code/spaces – </w:t>
      </w:r>
      <w:r>
        <w:rPr>
          <w:highlight w:val="green"/>
          <w:u w:val="single"/>
        </w:rPr>
        <w:t>manipulating for subversion rather than inoperability</w:t>
      </w:r>
      <w:r>
        <w:rPr>
          <w:u w:val="single"/>
        </w:rPr>
        <w:t xml:space="preserve"> – represents a key moment of transgressive power within modern society</w:t>
      </w:r>
      <w:r>
        <w:rPr>
          <w:sz w:val="16"/>
          <w:szCs w:val="16"/>
        </w:rPr>
        <w:t xml:space="preserve">. Coleman refers to </w:t>
      </w:r>
      <w:r>
        <w:rPr>
          <w:u w:val="single"/>
        </w:rPr>
        <w:t>hacking</w:t>
      </w:r>
      <w:r>
        <w:rPr>
          <w:sz w:val="16"/>
          <w:szCs w:val="16"/>
        </w:rPr>
        <w:t xml:space="preserve"> as “a site where craft and craftiness converge” (2016, p. 161), </w:t>
      </w:r>
      <w:r>
        <w:rPr>
          <w:u w:val="single"/>
        </w:rPr>
        <w:t>also understood as a clever and non-obvious solution to problem-solving especially related to gaining access to resources</w:t>
      </w:r>
      <w:r>
        <w:rPr>
          <w:sz w:val="16"/>
          <w:szCs w:val="16"/>
        </w:rPr>
        <w:t xml:space="preserve"> (often digital). </w:t>
      </w:r>
      <w:r>
        <w:rPr>
          <w:u w:val="single"/>
        </w:rPr>
        <w:t xml:space="preserve">The term comes from computing and Levy’s (1984) characterisation of hackers as </w:t>
      </w:r>
      <w:r>
        <w:rPr>
          <w:highlight w:val="green"/>
          <w:u w:val="single"/>
        </w:rPr>
        <w:t>prioritising open informatio</w:t>
      </w:r>
      <w:r>
        <w:rPr>
          <w:u w:val="single"/>
        </w:rPr>
        <w:t>n</w:t>
      </w:r>
      <w:r>
        <w:rPr>
          <w:highlight w:val="green"/>
          <w:u w:val="single"/>
        </w:rPr>
        <w:t>, deconstructing systems and community sharing</w:t>
      </w:r>
      <w:r>
        <w:rPr>
          <w:u w:val="single"/>
        </w:rPr>
        <w:t>. Central to this definition and actual practice is that the motivation for hacking is not necessarily a political project that easily conforms to offline activism or resistance</w:t>
      </w:r>
      <w:r>
        <w:rPr>
          <w:sz w:val="16"/>
          <w:szCs w:val="16"/>
        </w:rPr>
        <w:t xml:space="preserve">. </w:t>
      </w:r>
      <w:r>
        <w:rPr>
          <w:u w:val="single"/>
        </w:rPr>
        <w:t xml:space="preserve">Despite this apolitical bent, Coleman argues that hackers’ actions are transgressive in that they represent cooperative projects that “experiment in the making of a social commonwealth; it is there where the hard work of freedom is practiced” (2013, p. 210). </w:t>
      </w:r>
      <w:r>
        <w:rPr>
          <w:highlight w:val="green"/>
          <w:u w:val="single"/>
        </w:rPr>
        <w:t>This produces a “particular geography of resistance”</w:t>
      </w:r>
      <w:r>
        <w:rPr>
          <w:u w:val="single"/>
        </w:rPr>
        <w:t xml:space="preserve"> (</w:t>
      </w:r>
      <w:r>
        <w:rPr>
          <w:sz w:val="16"/>
          <w:szCs w:val="16"/>
        </w:rPr>
        <w:t xml:space="preserve">Coleman, 2014, p. 393), </w:t>
      </w:r>
      <w:r>
        <w:rPr>
          <w:u w:val="single"/>
        </w:rPr>
        <w:t xml:space="preserve">such as the decentralised network used by the hacker group Anonymous </w:t>
      </w:r>
      <w:r>
        <w:rPr>
          <w:highlight w:val="green"/>
          <w:u w:val="single"/>
        </w:rPr>
        <w:t>that coalesces around various projects driven by emotive energy</w:t>
      </w:r>
      <w:r>
        <w:rPr>
          <w:u w:val="single"/>
        </w:rPr>
        <w:t xml:space="preserve"> </w:t>
      </w:r>
      <w:r>
        <w:rPr>
          <w:sz w:val="16"/>
          <w:szCs w:val="16"/>
        </w:rPr>
        <w:t xml:space="preserve">(e.g., exposure of a gang rape) </w:t>
      </w:r>
      <w:r>
        <w:rPr>
          <w:highlight w:val="green"/>
          <w:u w:val="single"/>
        </w:rPr>
        <w:t>via available cracks in computing systems</w:t>
      </w:r>
      <w:r>
        <w:rPr>
          <w:sz w:val="16"/>
          <w:szCs w:val="16"/>
        </w:rPr>
        <w:t xml:space="preserve"> (lax password security and low-cost distribution). According to Coleman this structures resistance so that short-term power is achievable for brief durations, while long-term dominance by any single group or person is virtually impossible. ... In this way, the multitudinal ‘nature’ of Anonymous precludes its subjection to either aspirational figures working internally, or external figure. (2014, pp. 393–394) </w:t>
      </w:r>
      <w:r>
        <w:rPr>
          <w:u w:val="single"/>
        </w:rPr>
        <w:t>In other words, hacking can temporarily subvert or redirect attention, resources or rules by exploiting cracks in computer systems to achieve short-term goals</w:t>
      </w:r>
      <w:r>
        <w:rPr>
          <w:sz w:val="16"/>
          <w:szCs w:val="16"/>
        </w:rPr>
        <w:t xml:space="preserve">. The selection of these goals, however, need not be driven by desire for democratic process, inclusivity or avoiding harm, making outcomes quite uneven and even potentially injurious to individuals only peripherally connected to the ostensible aim of an action. Importantly for this paper, these analyses of hacking emphasise the ethos and organisation of this practice rather than the technology, suggesting that hacking extends beyond the manipulation of computers. For example, Garrett (2013) calls the practice of urban explorers “place hacking” (see also Dodge &amp; Kitchin, 2006). </w:t>
      </w:r>
      <w:r>
        <w:rPr>
          <w:highlight w:val="green"/>
          <w:u w:val="single"/>
        </w:rPr>
        <w:t>This kind of hacking also prioritises info</w:t>
      </w:r>
      <w:r>
        <w:rPr>
          <w:u w:val="single"/>
        </w:rPr>
        <w:t>rmation-</w:t>
      </w:r>
      <w:r>
        <w:rPr>
          <w:highlight w:val="green"/>
          <w:u w:val="single"/>
        </w:rPr>
        <w:t>sharing</w:t>
      </w:r>
      <w:r>
        <w:rPr>
          <w:u w:val="single"/>
        </w:rPr>
        <w:t xml:space="preserve"> and </w:t>
      </w:r>
      <w:r>
        <w:rPr>
          <w:highlight w:val="green"/>
          <w:u w:val="single"/>
        </w:rPr>
        <w:t>community</w:t>
      </w:r>
      <w:r>
        <w:rPr>
          <w:u w:val="single"/>
        </w:rPr>
        <w:t xml:space="preserve"> </w:t>
      </w:r>
      <w:r>
        <w:rPr>
          <w:highlight w:val="green"/>
          <w:u w:val="single"/>
        </w:rPr>
        <w:t>and</w:t>
      </w:r>
      <w:r>
        <w:rPr>
          <w:u w:val="single"/>
        </w:rPr>
        <w:t xml:space="preserve"> </w:t>
      </w:r>
      <w:r>
        <w:rPr>
          <w:highlight w:val="green"/>
          <w:u w:val="single"/>
        </w:rPr>
        <w:t>focuses on understanding how systems –</w:t>
      </w:r>
      <w:r>
        <w:rPr>
          <w:u w:val="single"/>
        </w:rPr>
        <w:t xml:space="preserve"> in this case the built environment of cities – fit together and how one gains access to parts that are normally closed off</w:t>
      </w:r>
      <w:r>
        <w:rPr>
          <w:sz w:val="16"/>
          <w:szCs w:val="16"/>
        </w:rPr>
        <w:t xml:space="preserve"> (Garrett, 2013). While the motivations behind hacking can be diverse – exploration, personal satisfaction, reputational enhancement, etc. – its continued and expanded use echoes long-standing social practices (DeBord, 1995; Lefebvre, 1968). Moreover, while urban explorers primarily see their motives as apolitical, the transgressive nature of them imbues them with politics because they allow one to “rethink not just one’s own identity but also the relationship between power and urban space” (Garrett, 2013, p. 8). </w:t>
      </w:r>
      <w:r>
        <w:rPr>
          <w:highlight w:val="green"/>
          <w:u w:val="single"/>
        </w:rPr>
        <w:t>Thus, to hack is to transgress and</w:t>
      </w:r>
      <w:r>
        <w:rPr>
          <w:u w:val="single"/>
        </w:rPr>
        <w:t xml:space="preserve"> thereby </w:t>
      </w:r>
      <w:r>
        <w:rPr>
          <w:highlight w:val="green"/>
          <w:u w:val="single"/>
        </w:rPr>
        <w:t xml:space="preserve">actuate a moment of power relative to </w:t>
      </w:r>
      <w:r>
        <w:rPr>
          <w:u w:val="single"/>
        </w:rPr>
        <w:t>the larger</w:t>
      </w:r>
      <w:r>
        <w:rPr>
          <w:highlight w:val="green"/>
          <w:u w:val="single"/>
        </w:rPr>
        <w:t xml:space="preserve"> capitalist structures</w:t>
      </w:r>
      <w:r>
        <w:rPr>
          <w:u w:val="single"/>
        </w:rPr>
        <w:t xml:space="preserve"> in which we live. </w:t>
      </w:r>
      <w:r>
        <w:rPr>
          <w:highlight w:val="green"/>
          <w:u w:val="single"/>
        </w:rPr>
        <w:t>Even when hacking</w:t>
      </w:r>
      <w:r>
        <w:rPr>
          <w:u w:val="single"/>
        </w:rPr>
        <w:t xml:space="preserve"> – </w:t>
      </w:r>
      <w:r>
        <w:rPr>
          <w:highlight w:val="green"/>
          <w:u w:val="single"/>
        </w:rPr>
        <w:t>be it creating free software, accessing and distributing incriminating materials</w:t>
      </w:r>
      <w:r>
        <w:rPr>
          <w:u w:val="single"/>
        </w:rPr>
        <w:t xml:space="preserve">, drifting through a city or playful mischief – </w:t>
      </w:r>
      <w:r>
        <w:rPr>
          <w:highlight w:val="green"/>
          <w:u w:val="single"/>
        </w:rPr>
        <w:t>is not deemed overtly political</w:t>
      </w:r>
      <w:r>
        <w:rPr>
          <w:u w:val="single"/>
        </w:rPr>
        <w:t xml:space="preserve"> by its practitioners, </w:t>
      </w:r>
      <w:r>
        <w:rPr>
          <w:highlight w:val="green"/>
          <w:u w:val="single"/>
        </w:rPr>
        <w:t>the transgressive power</w:t>
      </w:r>
      <w:r>
        <w:rPr>
          <w:u w:val="single"/>
        </w:rPr>
        <w:t xml:space="preserve"> and ethical concerns </w:t>
      </w:r>
      <w:r>
        <w:rPr>
          <w:highlight w:val="green"/>
          <w:u w:val="single"/>
        </w:rPr>
        <w:t>remain</w:t>
      </w:r>
      <w:r>
        <w:rPr>
          <w:u w:val="single"/>
        </w:rPr>
        <w:t>.</w:t>
      </w:r>
      <w:r>
        <w:rPr>
          <w:sz w:val="16"/>
          <w:szCs w:val="16"/>
        </w:rPr>
        <w:t xml:space="preserve"> </w:t>
      </w:r>
      <w:r>
        <w:rPr>
          <w:u w:val="single"/>
        </w:rPr>
        <w:t xml:space="preserve">Given its transgressive power, </w:t>
      </w:r>
      <w:r>
        <w:rPr>
          <w:highlight w:val="green"/>
          <w:u w:val="single"/>
        </w:rPr>
        <w:t>the practices</w:t>
      </w:r>
      <w:r>
        <w:rPr>
          <w:u w:val="single"/>
        </w:rPr>
        <w:t xml:space="preserve"> and ethics of code/space hacking of the economy and everyday life becomes of fundamental interest. Like other hackers, code/space hackers seek to </w:t>
      </w:r>
      <w:r>
        <w:rPr>
          <w:highlight w:val="green"/>
          <w:u w:val="single"/>
        </w:rPr>
        <w:t>understand</w:t>
      </w:r>
      <w:r>
        <w:rPr>
          <w:u w:val="single"/>
        </w:rPr>
        <w:t xml:space="preserve"> how systems function (in this case </w:t>
      </w:r>
      <w:r>
        <w:rPr>
          <w:highlight w:val="green"/>
          <w:u w:val="single"/>
        </w:rPr>
        <w:t>how the material world and code are combined via algorithms</w:t>
      </w:r>
      <w:r>
        <w:rPr>
          <w:u w:val="single"/>
        </w:rPr>
        <w:t xml:space="preserve">) </w:t>
      </w:r>
      <w:r>
        <w:rPr>
          <w:highlight w:val="green"/>
          <w:u w:val="single"/>
        </w:rPr>
        <w:t>in order to</w:t>
      </w:r>
      <w:r>
        <w:rPr>
          <w:u w:val="single"/>
        </w:rPr>
        <w:t xml:space="preserve"> </w:t>
      </w:r>
      <w:r>
        <w:rPr>
          <w:highlight w:val="green"/>
          <w:u w:val="single"/>
        </w:rPr>
        <w:t>access</w:t>
      </w:r>
      <w:r>
        <w:rPr>
          <w:u w:val="single"/>
        </w:rPr>
        <w:t xml:space="preserve"> </w:t>
      </w:r>
      <w:r>
        <w:rPr>
          <w:highlight w:val="green"/>
          <w:u w:val="single"/>
        </w:rPr>
        <w:t>restricted spaces</w:t>
      </w:r>
      <w:r>
        <w:rPr>
          <w:u w:val="single"/>
        </w:rPr>
        <w:t xml:space="preserve"> of direct interest </w:t>
      </w:r>
      <w:r>
        <w:rPr>
          <w:highlight w:val="green"/>
          <w:u w:val="single"/>
        </w:rPr>
        <w:t>or benefit for them</w:t>
      </w:r>
      <w:r>
        <w:rPr>
          <w:u w:val="single"/>
        </w:rPr>
        <w:t>. Whereas computer hackers might use scripts to search for unsecured computer ports and space hackers might hop a fence to enter an abandoned factory, code/space hackers alternatively use digital and material elements to access the opportunities and offerings of the hybrid spaces of our economy and everyday lives.</w:t>
      </w:r>
    </w:p>
    <w:p w14:paraId="5A55C86D" w14:textId="77777777" w:rsidR="00127CE8" w:rsidRDefault="00127CE8" w:rsidP="00127CE8">
      <w:pPr>
        <w:pStyle w:val="Heading4"/>
        <w:keepNext w:val="0"/>
        <w:keepLines w:val="0"/>
        <w:spacing w:line="303" w:lineRule="auto"/>
        <w:rPr>
          <w:b w:val="0"/>
          <w:color w:val="000000"/>
        </w:rPr>
      </w:pPr>
      <w:bookmarkStart w:id="5" w:name="_36ql9wk075eq" w:colFirst="0" w:colLast="0"/>
      <w:bookmarkEnd w:id="5"/>
      <w:r>
        <w:rPr>
          <w:color w:val="000000"/>
        </w:rPr>
        <w:lastRenderedPageBreak/>
        <w:t xml:space="preserve">Hacking generatively scales up energy to reorganizes power relations to challenge broader political structures. </w:t>
      </w:r>
    </w:p>
    <w:p w14:paraId="27F6D497" w14:textId="77777777" w:rsidR="00127CE8" w:rsidRDefault="00127CE8" w:rsidP="00127CE8">
      <w:pPr>
        <w:spacing w:line="256" w:lineRule="auto"/>
      </w:pPr>
      <w:r>
        <w:rPr>
          <w:b/>
          <w:sz w:val="26"/>
          <w:szCs w:val="26"/>
        </w:rPr>
        <w:t>Söderberg ’08</w:t>
      </w:r>
      <w:r>
        <w:t xml:space="preserve"> – (Johan Soderberg is a associate professor (docent) at the University of Gothenberg; “Hacking Capitalism: The Free and Open Source Software Movement (1st ed.). Routledge. https://doi-org.proxy.lib.umich.edu/10.4324/9780203937853) // EY</w:t>
      </w:r>
    </w:p>
    <w:p w14:paraId="43467A46" w14:textId="77777777" w:rsidR="00127CE8" w:rsidRDefault="00127CE8" w:rsidP="00127CE8">
      <w:pPr>
        <w:spacing w:line="256" w:lineRule="auto"/>
        <w:rPr>
          <w:sz w:val="16"/>
          <w:szCs w:val="16"/>
        </w:rPr>
      </w:pPr>
      <w:r>
        <w:rPr>
          <w:sz w:val="16"/>
          <w:szCs w:val="16"/>
        </w:rPr>
        <w:t xml:space="preserve">Previously in the chapter it was said that up until the breakthrough of capi-talism, nation states, and a modern juridical system, </w:t>
      </w:r>
      <w:r>
        <w:rPr>
          <w:u w:val="single"/>
        </w:rPr>
        <w:t>commoners tended to identify themselves more with outlaws than with law authorities</w:t>
      </w:r>
      <w:r>
        <w:rPr>
          <w:sz w:val="16"/>
          <w:szCs w:val="16"/>
        </w:rPr>
        <w:t xml:space="preserve">. Indeed, the social bandit as a champion of the little man is a recurrent theme in folk lore stretching from ancient China and feudal Europe to nineteenth cen-tury America. </w:t>
      </w:r>
      <w:r>
        <w:rPr>
          <w:u w:val="single"/>
        </w:rPr>
        <w:t xml:space="preserve">The argument put forward here is that the hacker movement might signal the return of the social bandit. </w:t>
      </w:r>
      <w:r>
        <w:rPr>
          <w:highlight w:val="green"/>
          <w:u w:val="single"/>
        </w:rPr>
        <w:t>The status of hackers</w:t>
      </w:r>
      <w:r>
        <w:rPr>
          <w:u w:val="single"/>
        </w:rPr>
        <w:t xml:space="preserve"> </w:t>
      </w:r>
      <w:r>
        <w:rPr>
          <w:highlight w:val="green"/>
          <w:u w:val="single"/>
        </w:rPr>
        <w:t>as</w:t>
      </w:r>
      <w:r>
        <w:rPr>
          <w:u w:val="single"/>
        </w:rPr>
        <w:t xml:space="preserve"> either social bandits or </w:t>
      </w:r>
      <w:r>
        <w:rPr>
          <w:highlight w:val="green"/>
          <w:u w:val="single"/>
        </w:rPr>
        <w:t>criminals</w:t>
      </w:r>
      <w:r>
        <w:rPr>
          <w:u w:val="single"/>
        </w:rPr>
        <w:t xml:space="preserve"> depends on their relation towards the majority of ordinary computer users and citizens</w:t>
      </w:r>
      <w:r>
        <w:rPr>
          <w:sz w:val="16"/>
          <w:szCs w:val="16"/>
        </w:rPr>
        <w:t xml:space="preserve">. </w:t>
      </w:r>
      <w:r>
        <w:rPr>
          <w:highlight w:val="green"/>
          <w:u w:val="single"/>
        </w:rPr>
        <w:t>Law</w:t>
      </w:r>
      <w:r>
        <w:rPr>
          <w:u w:val="single"/>
        </w:rPr>
        <w:t xml:space="preserve">, norm systems, </w:t>
      </w:r>
      <w:r>
        <w:rPr>
          <w:highlight w:val="green"/>
          <w:u w:val="single"/>
        </w:rPr>
        <w:t>and technology are</w:t>
      </w:r>
      <w:r>
        <w:rPr>
          <w:u w:val="single"/>
        </w:rPr>
        <w:t xml:space="preserve"> intertwined in a struggle </w:t>
      </w:r>
      <w:r>
        <w:rPr>
          <w:highlight w:val="green"/>
          <w:u w:val="single"/>
        </w:rPr>
        <w:t>over fixating</w:t>
      </w:r>
      <w:r>
        <w:rPr>
          <w:u w:val="single"/>
        </w:rPr>
        <w:t xml:space="preserve"> t</w:t>
      </w:r>
      <w:r>
        <w:rPr>
          <w:highlight w:val="green"/>
          <w:u w:val="single"/>
        </w:rPr>
        <w:t>he public image of the hacker as either one or the other</w:t>
      </w:r>
      <w:r>
        <w:rPr>
          <w:u w:val="single"/>
        </w:rPr>
        <w:t>.</w:t>
      </w:r>
      <w:r>
        <w:rPr>
          <w:highlight w:val="green"/>
          <w:u w:val="single"/>
        </w:rPr>
        <w:t>File-sharing networks</w:t>
      </w:r>
      <w:r>
        <w:rPr>
          <w:u w:val="single"/>
        </w:rPr>
        <w:t xml:space="preserve"> </w:t>
      </w:r>
      <w:r>
        <w:rPr>
          <w:highlight w:val="green"/>
          <w:u w:val="single"/>
        </w:rPr>
        <w:t>provide a good example of</w:t>
      </w:r>
      <w:r>
        <w:rPr>
          <w:u w:val="single"/>
        </w:rPr>
        <w:t xml:space="preserve"> how a particular archi-tecture can strengthen the social aspects of </w:t>
      </w:r>
      <w:r>
        <w:rPr>
          <w:highlight w:val="green"/>
          <w:u w:val="single"/>
        </w:rPr>
        <w:t>lawbreaking</w:t>
      </w:r>
      <w:r>
        <w:rPr>
          <w:sz w:val="16"/>
          <w:szCs w:val="16"/>
        </w:rPr>
        <w:t xml:space="preserve">. </w:t>
      </w:r>
      <w:r>
        <w:rPr>
          <w:u w:val="single"/>
        </w:rPr>
        <w:t xml:space="preserve">The open invitation millions of regular computer users to share copyrighted files with each other has contributed to </w:t>
      </w:r>
      <w:r>
        <w:rPr>
          <w:highlight w:val="green"/>
          <w:u w:val="single"/>
        </w:rPr>
        <w:t>undermining the legitimacy of i</w:t>
      </w:r>
      <w:r>
        <w:rPr>
          <w:u w:val="single"/>
        </w:rPr>
        <w:t xml:space="preserve">ntellectual </w:t>
      </w:r>
      <w:r>
        <w:rPr>
          <w:highlight w:val="green"/>
          <w:u w:val="single"/>
        </w:rPr>
        <w:t>p</w:t>
      </w:r>
      <w:r>
        <w:rPr>
          <w:u w:val="single"/>
        </w:rPr>
        <w:t>rop-erty</w:t>
      </w:r>
      <w:r>
        <w:rPr>
          <w:sz w:val="16"/>
          <w:szCs w:val="16"/>
        </w:rPr>
        <w:t xml:space="preserve">. Efforts by law enforcers to isolate infringers and identify ringleaders are frustrated by the response of hackers to dislocate information flows, involve more people, and boost the heat losses of the juridical system. In the old days, a single pirate sold thousands of copies of a copyrighted work for profit, mirroring the position of the official vendor. In file-sharing networks, the position of the distributor has been replaced by thousands of individuals all acquiring a single copy from disparate sources. Since every petty violation of copyright is, in its aggregate, equally destabilising to the intellectual prop-erty regime as any other, the law has to track down every single perpetrator. Hence a growing number of ordinary computer users come to know the punitive side of law and order. </w:t>
      </w:r>
      <w:r>
        <w:rPr>
          <w:u w:val="single"/>
        </w:rPr>
        <w:t xml:space="preserve">Just as with a light bulb, </w:t>
      </w:r>
      <w:r>
        <w:rPr>
          <w:highlight w:val="green"/>
          <w:u w:val="single"/>
        </w:rPr>
        <w:t>the way to counter</w:t>
      </w:r>
      <w:r>
        <w:rPr>
          <w:u w:val="single"/>
        </w:rPr>
        <w:t xml:space="preserve"> for heat losses in </w:t>
      </w:r>
      <w:r>
        <w:rPr>
          <w:highlight w:val="green"/>
          <w:u w:val="single"/>
        </w:rPr>
        <w:t>the juridical system is to scale up energy</w:t>
      </w:r>
      <w:r>
        <w:rPr>
          <w:sz w:val="16"/>
          <w:szCs w:val="16"/>
        </w:rPr>
        <w:t xml:space="preserve">. </w:t>
      </w:r>
      <w:r>
        <w:rPr>
          <w:u w:val="single"/>
        </w:rPr>
        <w:t>In other words, the penalty for violating intellectual property must be set much higher than is called for by the nature of the crime in order to compensate for the small likelihood of getting caught</w:t>
      </w:r>
      <w:r>
        <w:rPr>
          <w:sz w:val="16"/>
          <w:szCs w:val="16"/>
        </w:rPr>
        <w:t xml:space="preserve">. At the time of writing, copyright infringers are being fined and sued; however, judging by the current trends, they might soon find themselves behind bars. The distinction which courts tradition-ally have upheld between for-profit and non-profit motives, corresponding with the separation between civil and criminal offences, is being erased from both European and American copyright law. The reason is that if any safety vaults are left in the statute book, whereby some conditions must be met to merit a harsher sentence, hackers will quickly reorganise information flows beneath that minimum criteria. </w:t>
      </w:r>
      <w:r>
        <w:rPr>
          <w:u w:val="single"/>
        </w:rPr>
        <w:t>Likewise, the other hallmarks of the rule of law, predictability of outcomes and checks on law authorities, pro-vide loopholes that can be exploited by hackers.</w:t>
      </w:r>
      <w:r>
        <w:rPr>
          <w:sz w:val="16"/>
          <w:szCs w:val="16"/>
        </w:rPr>
        <w:t xml:space="preserve"> Consequently, directives on intellectual property are made obsolete and have to be replaced at an accel-erated pace. </w:t>
      </w:r>
      <w:r>
        <w:rPr>
          <w:u w:val="single"/>
        </w:rPr>
        <w:t xml:space="preserve">Ideally, in order to be effective, the police would need a penalty system that could be adjusted at the same speed as hackers write code. </w:t>
      </w:r>
      <w:r>
        <w:rPr>
          <w:sz w:val="16"/>
          <w:szCs w:val="16"/>
        </w:rPr>
        <w:t xml:space="preserve">That would require an open-ended law, providing corporate lawyers with a carteblanche for making up enforcement policies as they go. It would require, in other words, a permanent state of exception. The reflections above suggest a similarity in strategies between hackers and the Baader-Meinhof league, though hackers are considerably more peaceful, playful and effective in their course of action. </w:t>
      </w:r>
      <w:r>
        <w:rPr>
          <w:u w:val="single"/>
        </w:rPr>
        <w:t>Namely, the idea that by provoking the democratic state into exaggerated and indiscriminate violence, the masses will be forced to choose sides.</w:t>
      </w:r>
      <w:r>
        <w:rPr>
          <w:sz w:val="16"/>
          <w:szCs w:val="16"/>
        </w:rPr>
        <w:t xml:space="preserve"> </w:t>
      </w:r>
      <w:r>
        <w:rPr>
          <w:highlight w:val="green"/>
          <w:u w:val="single"/>
        </w:rPr>
        <w:t>When legislators become increasingly out-of-step with public sentiments on i</w:t>
      </w:r>
      <w:r>
        <w:rPr>
          <w:u w:val="single"/>
        </w:rPr>
        <w:t xml:space="preserve">ntellectual </w:t>
      </w:r>
      <w:r>
        <w:rPr>
          <w:highlight w:val="green"/>
          <w:u w:val="single"/>
        </w:rPr>
        <w:t>p</w:t>
      </w:r>
      <w:r>
        <w:rPr>
          <w:u w:val="single"/>
        </w:rPr>
        <w:t xml:space="preserve">roperty law, </w:t>
      </w:r>
      <w:r>
        <w:rPr>
          <w:highlight w:val="green"/>
          <w:u w:val="single"/>
        </w:rPr>
        <w:t>people</w:t>
      </w:r>
      <w:r>
        <w:rPr>
          <w:u w:val="single"/>
        </w:rPr>
        <w:t xml:space="preserve"> </w:t>
      </w:r>
      <w:r>
        <w:rPr>
          <w:highlight w:val="green"/>
          <w:u w:val="single"/>
        </w:rPr>
        <w:t>tend to identify themselves with</w:t>
      </w:r>
      <w:r>
        <w:rPr>
          <w:u w:val="single"/>
        </w:rPr>
        <w:t xml:space="preserve"> the cause of </w:t>
      </w:r>
      <w:r>
        <w:rPr>
          <w:highlight w:val="green"/>
          <w:u w:val="single"/>
        </w:rPr>
        <w:t>hackers</w:t>
      </w:r>
      <w:r>
        <w:rPr>
          <w:u w:val="single"/>
        </w:rPr>
        <w:t>. It is thus hackers can reclaim the status of social bandits.</w:t>
      </w:r>
      <w:r>
        <w:rPr>
          <w:sz w:val="16"/>
          <w:szCs w:val="16"/>
        </w:rPr>
        <w:t xml:space="preserve">These observations clarify the proposition made in the introduction of the book: </w:t>
      </w:r>
      <w:r>
        <w:rPr>
          <w:b/>
          <w:u w:val="single"/>
        </w:rPr>
        <w:t>Intellectual property law ought to be read out as a negative shape in the struggle of hackers.</w:t>
      </w:r>
      <w:r>
        <w:rPr>
          <w:sz w:val="16"/>
          <w:szCs w:val="16"/>
        </w:rPr>
        <w:t xml:space="preserve"> </w:t>
      </w:r>
      <w:r>
        <w:rPr>
          <w:highlight w:val="green"/>
          <w:u w:val="single"/>
        </w:rPr>
        <w:t>The inability of legislators to affect outcomes</w:t>
      </w:r>
      <w:r>
        <w:rPr>
          <w:u w:val="single"/>
        </w:rPr>
        <w:t xml:space="preserve"> and enforce policies owes to capital having lost its monopoly over the means to dissolve and reorganise the virtual, networked space. </w:t>
      </w:r>
      <w:r>
        <w:rPr>
          <w:sz w:val="16"/>
          <w:szCs w:val="16"/>
        </w:rPr>
        <w:t xml:space="preserve">This statement can be examined in more detail by borrowing from the anthropologist David Harvey. </w:t>
      </w:r>
      <w:r>
        <w:rPr>
          <w:u w:val="single"/>
        </w:rPr>
        <w:t>He says that the means of distributing space is continuously being revolutionised by capital in the same way as it revolutionises other means of production</w:t>
      </w:r>
      <w:r>
        <w:rPr>
          <w:sz w:val="16"/>
          <w:szCs w:val="16"/>
        </w:rPr>
        <w:t>. In this drive, the incentive to reduce spatial barriers and to shorten circulation time are two guiding principles, in addition to the prior-ity of removing strongholds of working class power. But to dissolve rigidi-ties in one dimension necessarily implies the construction of a new rigid structure on top of which the previous terrain can be restructured</w:t>
      </w:r>
      <w:r>
        <w:rPr>
          <w:u w:val="single"/>
        </w:rPr>
        <w:t xml:space="preserve">. In Har-vey’s words: “In </w:t>
      </w:r>
      <w:r>
        <w:rPr>
          <w:u w:val="single"/>
        </w:rPr>
        <w:lastRenderedPageBreak/>
        <w:t xml:space="preserve">order to overcome spatial barriers and to ‘annihilate space with time’, </w:t>
      </w:r>
      <w:r>
        <w:rPr>
          <w:highlight w:val="green"/>
          <w:u w:val="single"/>
        </w:rPr>
        <w:t>spatial structures are created</w:t>
      </w:r>
      <w:r>
        <w:rPr>
          <w:u w:val="single"/>
        </w:rPr>
        <w:t xml:space="preserve"> which themselves ultimately act as a barrier </w:t>
      </w:r>
      <w:r>
        <w:rPr>
          <w:highlight w:val="green"/>
          <w:u w:val="single"/>
        </w:rPr>
        <w:t>to further accumulation</w:t>
      </w:r>
      <w:r>
        <w:rPr>
          <w:u w:val="single"/>
        </w:rPr>
        <w:t xml:space="preserve">. </w:t>
      </w:r>
      <w:r>
        <w:rPr>
          <w:highlight w:val="green"/>
          <w:u w:val="single"/>
        </w:rPr>
        <w:t>These spatial structures are</w:t>
      </w:r>
      <w:r>
        <w:rPr>
          <w:u w:val="single"/>
        </w:rPr>
        <w:t xml:space="preserve"> </w:t>
      </w:r>
      <w:r>
        <w:rPr>
          <w:highlight w:val="green"/>
          <w:u w:val="single"/>
        </w:rPr>
        <w:t>expressed</w:t>
      </w:r>
      <w:r>
        <w:rPr>
          <w:u w:val="single"/>
        </w:rPr>
        <w:t xml:space="preserve">, of course, </w:t>
      </w:r>
      <w:r>
        <w:rPr>
          <w:highlight w:val="green"/>
          <w:u w:val="single"/>
        </w:rPr>
        <w:t>in the fixed</w:t>
      </w:r>
      <w:r>
        <w:rPr>
          <w:u w:val="single"/>
        </w:rPr>
        <w:t xml:space="preserve"> and immovable </w:t>
      </w:r>
      <w:r>
        <w:rPr>
          <w:highlight w:val="green"/>
          <w:u w:val="single"/>
        </w:rPr>
        <w:t>form of transport</w:t>
      </w:r>
      <w:r>
        <w:rPr>
          <w:u w:val="single"/>
        </w:rPr>
        <w:t xml:space="preserve"> facilities, plant, and other means of </w:t>
      </w:r>
      <w:r>
        <w:rPr>
          <w:highlight w:val="green"/>
          <w:u w:val="single"/>
        </w:rPr>
        <w:t>production</w:t>
      </w:r>
      <w:r>
        <w:rPr>
          <w:u w:val="single"/>
        </w:rPr>
        <w:t xml:space="preserve"> </w:t>
      </w:r>
      <w:r>
        <w:rPr>
          <w:highlight w:val="green"/>
          <w:u w:val="single"/>
        </w:rPr>
        <w:t>and consumption</w:t>
      </w:r>
      <w:r>
        <w:rPr>
          <w:u w:val="single"/>
        </w:rPr>
        <w:t xml:space="preserve"> </w:t>
      </w:r>
      <w:r>
        <w:rPr>
          <w:highlight w:val="green"/>
          <w:u w:val="single"/>
        </w:rPr>
        <w:t xml:space="preserve">which cannot be </w:t>
      </w:r>
      <w:r>
        <w:rPr>
          <w:u w:val="single"/>
        </w:rPr>
        <w:t xml:space="preserve">moved with-out being </w:t>
      </w:r>
      <w:r>
        <w:rPr>
          <w:highlight w:val="green"/>
          <w:u w:val="single"/>
        </w:rPr>
        <w:t>destroyed.”</w:t>
      </w:r>
      <w:r>
        <w:rPr>
          <w:sz w:val="16"/>
          <w:szCs w:val="16"/>
        </w:rPr>
        <w:t xml:space="preserve">53 </w:t>
      </w:r>
      <w:r>
        <w:rPr>
          <w:highlight w:val="green"/>
          <w:u w:val="single"/>
        </w:rPr>
        <w:t>The Internet is a showcase of how</w:t>
      </w:r>
      <w:r>
        <w:rPr>
          <w:u w:val="single"/>
        </w:rPr>
        <w:t xml:space="preserve"> communications and </w:t>
      </w:r>
      <w:r>
        <w:rPr>
          <w:highlight w:val="green"/>
          <w:u w:val="single"/>
        </w:rPr>
        <w:t>logistics</w:t>
      </w:r>
      <w:r>
        <w:rPr>
          <w:u w:val="single"/>
        </w:rPr>
        <w:t xml:space="preserve"> </w:t>
      </w:r>
      <w:r>
        <w:rPr>
          <w:highlight w:val="green"/>
          <w:u w:val="single"/>
        </w:rPr>
        <w:t>have been reorganised</w:t>
      </w:r>
      <w:r>
        <w:rPr>
          <w:u w:val="single"/>
        </w:rPr>
        <w:t xml:space="preserve"> </w:t>
      </w:r>
      <w:r>
        <w:rPr>
          <w:highlight w:val="green"/>
          <w:u w:val="single"/>
        </w:rPr>
        <w:t xml:space="preserve">to </w:t>
      </w:r>
      <w:r>
        <w:rPr>
          <w:u w:val="single"/>
        </w:rPr>
        <w:t xml:space="preserve">undermine national borders, over-turn traditions, </w:t>
      </w:r>
      <w:r>
        <w:rPr>
          <w:highlight w:val="green"/>
          <w:u w:val="single"/>
        </w:rPr>
        <w:t>redefine power relations</w:t>
      </w:r>
      <w:r>
        <w:rPr>
          <w:u w:val="single"/>
        </w:rPr>
        <w:t xml:space="preserve">, accelerate product-cycles, unlock financial flows, and </w:t>
      </w:r>
      <w:r>
        <w:rPr>
          <w:highlight w:val="green"/>
          <w:u w:val="single"/>
        </w:rPr>
        <w:t>expand global markets</w:t>
      </w:r>
      <w:r>
        <w:rPr>
          <w:sz w:val="16"/>
          <w:szCs w:val="16"/>
        </w:rPr>
        <w:t>. Concurrently, however, the opti-cal cables, the computer terminals, the Internet protocols, the widespread familiarity with a particular graphical interface, to mention just a few fac-tors, cause a temporary fixation of the current setup of the Internet. Note to be taken, capital is not hindered from replacing the Internet because the structure is deeply entrenched. It is the other way around. The Internet is the most fluid form of structure allowing the widest scope of flexibility and per-petual restructuring within its set framework. The benefits are easy to spot. Nationally based working class organisations have been mortally wounded by the removal of frictions to capital, in part made possible by electronic networks. The advantage capital has won in this regard against organised labour is, however, offset by a new challenger. At least in some respects, capital and living labour meet on near equal terms in the computer network, since everyone is moving at the same (instant) speed. If capital finds a way to dissolve the current setup into an even more fluid form, it certainly will. But that would, (1) level the balance of power between living labour and capital/dead labour yet further, and, (2), this time around, it might be labour that dissolves and redefines the latest fixation of space.</w:t>
      </w:r>
    </w:p>
    <w:p w14:paraId="771A27D1" w14:textId="77777777" w:rsidR="00127CE8" w:rsidRPr="00127CE8" w:rsidRDefault="00127CE8" w:rsidP="00127CE8"/>
    <w:sectPr w:rsidR="00127CE8" w:rsidRPr="00127C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D77149" w14:textId="77777777" w:rsidR="007F2511" w:rsidRDefault="007F2511" w:rsidP="00066D2C">
      <w:pPr>
        <w:spacing w:after="0" w:line="240" w:lineRule="auto"/>
      </w:pPr>
      <w:r>
        <w:separator/>
      </w:r>
    </w:p>
  </w:endnote>
  <w:endnote w:type="continuationSeparator" w:id="0">
    <w:p w14:paraId="1EE8E8CB" w14:textId="77777777" w:rsidR="007F2511" w:rsidRDefault="007F251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E43D63" w14:textId="77777777" w:rsidR="007F2511" w:rsidRDefault="007F2511" w:rsidP="00066D2C">
      <w:pPr>
        <w:spacing w:after="0" w:line="240" w:lineRule="auto"/>
      </w:pPr>
      <w:r>
        <w:separator/>
      </w:r>
    </w:p>
  </w:footnote>
  <w:footnote w:type="continuationSeparator" w:id="0">
    <w:p w14:paraId="3E6ECB2B" w14:textId="77777777" w:rsidR="007F2511" w:rsidRDefault="007F251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18130ED"/>
    <w:multiLevelType w:val="hybridMultilevel"/>
    <w:tmpl w:val="F9E09B14"/>
    <w:lvl w:ilvl="0" w:tplc="4C642C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897323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xwell Wong "/>
    <w:docVar w:name="OS" w:val="Windows NT"/>
    <w:docVar w:name="OSVersion" w:val="10.0"/>
    <w:docVar w:name="RibbonPointer" w:val="321688408"/>
    <w:docVar w:name="Team" w:val="Head-Royce High School"/>
    <w:docVar w:name="VerbatimVersion" w:val="6.0.0"/>
    <w:docVar w:name="WordVersion" w:val="16.0"/>
  </w:docVars>
  <w:rsids>
    <w:rsidRoot w:val="00EA68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6FA1"/>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E8"/>
    <w:rsid w:val="00131B53"/>
    <w:rsid w:val="001327C1"/>
    <w:rsid w:val="001329A3"/>
    <w:rsid w:val="00134120"/>
    <w:rsid w:val="001356C8"/>
    <w:rsid w:val="001378C8"/>
    <w:rsid w:val="00140A6B"/>
    <w:rsid w:val="00143118"/>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8DA"/>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FC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02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602"/>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7BE"/>
    <w:rsid w:val="005E43F7"/>
    <w:rsid w:val="005E5941"/>
    <w:rsid w:val="005E78A2"/>
    <w:rsid w:val="005F5E14"/>
    <w:rsid w:val="00622773"/>
    <w:rsid w:val="0062291B"/>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3CB"/>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FB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511"/>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4FF"/>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400"/>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3B5"/>
    <w:rsid w:val="00D7546D"/>
    <w:rsid w:val="00D75C54"/>
    <w:rsid w:val="00D77B9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327"/>
    <w:rsid w:val="00EA5878"/>
    <w:rsid w:val="00EA6896"/>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721"/>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29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A19"/>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AF4100"/>
  <w15:chartTrackingRefBased/>
  <w15:docId w15:val="{E22929D8-B9F7-9C42-92B8-6CB5E40A2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53B5"/>
    <w:rPr>
      <w:rFonts w:ascii="Calibri" w:hAnsi="Calibri" w:cs="Calibri"/>
    </w:rPr>
  </w:style>
  <w:style w:type="paragraph" w:styleId="Heading1">
    <w:name w:val="heading 1"/>
    <w:aliases w:val="Pocket"/>
    <w:basedOn w:val="Normal"/>
    <w:next w:val="Normal"/>
    <w:link w:val="Heading1Char"/>
    <w:qFormat/>
    <w:rsid w:val="00D753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53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D753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D753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53B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753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53B5"/>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D753B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753B5"/>
    <w:rPr>
      <w:color w:val="auto"/>
      <w:u w:val="none"/>
    </w:rPr>
  </w:style>
  <w:style w:type="character" w:customStyle="1" w:styleId="Heading1Char">
    <w:name w:val="Heading 1 Char"/>
    <w:aliases w:val="Pocket Char"/>
    <w:basedOn w:val="DefaultParagraphFont"/>
    <w:link w:val="Heading1"/>
    <w:rsid w:val="00D753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53B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D753B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D753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753B5"/>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D753B5"/>
    <w:rPr>
      <w:b w:val="0"/>
      <w:sz w:val="22"/>
      <w:u w:val="single"/>
    </w:rPr>
  </w:style>
  <w:style w:type="character" w:styleId="Strong">
    <w:name w:val="Strong"/>
    <w:basedOn w:val="DefaultParagraphFont"/>
    <w:uiPriority w:val="22"/>
    <w:semiHidden/>
    <w:qFormat/>
    <w:rsid w:val="00D753B5"/>
    <w:rPr>
      <w:b/>
      <w:bCs/>
    </w:rPr>
  </w:style>
  <w:style w:type="character" w:styleId="BookTitle">
    <w:name w:val="Book Title"/>
    <w:basedOn w:val="DefaultParagraphFont"/>
    <w:uiPriority w:val="33"/>
    <w:semiHidden/>
    <w:qFormat/>
    <w:rsid w:val="00D753B5"/>
    <w:rPr>
      <w:b/>
      <w:bCs/>
      <w:i/>
      <w:iCs/>
      <w:spacing w:val="5"/>
    </w:rPr>
  </w:style>
  <w:style w:type="character" w:customStyle="1" w:styleId="Heading5Char">
    <w:name w:val="Heading 5 Char"/>
    <w:basedOn w:val="DefaultParagraphFont"/>
    <w:link w:val="Heading5"/>
    <w:uiPriority w:val="9"/>
    <w:semiHidden/>
    <w:rsid w:val="00D753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53B5"/>
  </w:style>
  <w:style w:type="paragraph" w:styleId="Header">
    <w:name w:val="header"/>
    <w:basedOn w:val="Normal"/>
    <w:link w:val="HeaderChar"/>
    <w:uiPriority w:val="99"/>
    <w:semiHidden/>
    <w:rsid w:val="00D753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53B5"/>
    <w:rPr>
      <w:rFonts w:ascii="Calibri" w:hAnsi="Calibri" w:cs="Calibri"/>
    </w:rPr>
  </w:style>
  <w:style w:type="paragraph" w:styleId="Footer">
    <w:name w:val="footer"/>
    <w:basedOn w:val="Normal"/>
    <w:link w:val="FooterChar"/>
    <w:uiPriority w:val="99"/>
    <w:semiHidden/>
    <w:rsid w:val="00D753B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53B5"/>
    <w:rPr>
      <w:rFonts w:ascii="Calibri" w:hAnsi="Calibri" w:cs="Calibri"/>
    </w:rPr>
  </w:style>
  <w:style w:type="paragraph" w:styleId="BodyText">
    <w:name w:val="Body Text"/>
    <w:basedOn w:val="Normal"/>
    <w:link w:val="BodyTextChar"/>
    <w:uiPriority w:val="99"/>
    <w:semiHidden/>
    <w:unhideWhenUsed/>
    <w:rsid w:val="00D753B5"/>
    <w:pPr>
      <w:spacing w:after="120"/>
    </w:pPr>
  </w:style>
  <w:style w:type="character" w:customStyle="1" w:styleId="BodyTextChar">
    <w:name w:val="Body Text Char"/>
    <w:basedOn w:val="DefaultParagraphFont"/>
    <w:link w:val="BodyText"/>
    <w:uiPriority w:val="99"/>
    <w:semiHidden/>
    <w:rsid w:val="00D753B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753B5"/>
    <w:pPr>
      <w:spacing w:after="0" w:line="240" w:lineRule="auto"/>
    </w:pPr>
    <w:rPr>
      <w:rFonts w:ascii="Calibri" w:hAnsi="Calibri" w:cs="Calibri"/>
    </w:rPr>
  </w:style>
  <w:style w:type="character" w:customStyle="1" w:styleId="NoSpacingChar">
    <w:name w:val="No Spacing Char"/>
    <w:aliases w:val="Card Format Char1,DDI Tag Char1,Tag Title Char1,No Spacing6 Char,No Spacing tnr Char,ClearFormatting Char1,Hidden Block Title Char,No Spacing311 Char,No Spacing51 Char1,No Spacing8 Char,Dont u Char1,No Spacing1111111 Char,Clear Char1"/>
    <w:basedOn w:val="DefaultParagraphFont"/>
    <w:link w:val="NoSpacing"/>
    <w:uiPriority w:val="99"/>
    <w:rsid w:val="00D753B5"/>
    <w:rPr>
      <w:rFonts w:ascii="Calibri" w:hAnsi="Calibri" w:cs="Calibri"/>
    </w:rPr>
  </w:style>
  <w:style w:type="character" w:styleId="Hyperlink">
    <w:name w:val="Hyperlink"/>
    <w:aliases w:val="Note Level 2 Char,No Spacing23 Char,Tag and Cite Char,Tag and Ci Char,Note Level 21 Char,Card Format Char,DDI Tag Char,ClearFormatting Char,Clear Char,Tag Title Char,No Spacing51 Char,Dont u Char,Small Text Char,No Spacing11211 Char,Important"/>
    <w:basedOn w:val="DefaultParagraphFont"/>
    <w:uiPriority w:val="99"/>
    <w:unhideWhenUsed/>
    <w:rsid w:val="00D753B5"/>
    <w:rPr>
      <w:color w:val="0563C1" w:themeColor="hyperlink"/>
      <w:u w:val="single"/>
    </w:rPr>
  </w:style>
  <w:style w:type="character" w:styleId="UnresolvedMention">
    <w:name w:val="Unresolved Mention"/>
    <w:basedOn w:val="DefaultParagraphFont"/>
    <w:uiPriority w:val="99"/>
    <w:semiHidden/>
    <w:unhideWhenUsed/>
    <w:rsid w:val="00D753B5"/>
    <w:rPr>
      <w:color w:val="605E5C"/>
      <w:shd w:val="clear" w:color="auto" w:fill="E1DFDD"/>
    </w:rPr>
  </w:style>
  <w:style w:type="paragraph" w:styleId="ListParagraph">
    <w:name w:val="List Paragraph"/>
    <w:basedOn w:val="Normal"/>
    <w:uiPriority w:val="34"/>
    <w:unhideWhenUsed/>
    <w:qFormat/>
    <w:rsid w:val="00EA6896"/>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247FC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247FC0"/>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247FC0"/>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rstmonday.org/ojs/index.php/fm/article/download/938/860?inline=1" TargetMode="External"/><Relationship Id="rId18" Type="http://schemas.openxmlformats.org/officeDocument/2006/relationships/hyperlink" Target="https://firstmonday.org/ojs/index.php/fm/article/download/938/860?inline=1" TargetMode="External"/><Relationship Id="rId26" Type="http://schemas.openxmlformats.org/officeDocument/2006/relationships/hyperlink" Target="https://firstmonday.org/ojs/index.php/fm/article/download/938/860?inline=1" TargetMode="External"/><Relationship Id="rId39" Type="http://schemas.openxmlformats.org/officeDocument/2006/relationships/hyperlink" Target="https://firstmonday.org/ojs/index.php/fm/article/download/938/860?inline=1" TargetMode="External"/><Relationship Id="rId21" Type="http://schemas.openxmlformats.org/officeDocument/2006/relationships/hyperlink" Target="https://firstmonday.org/ojs/index.php/fm/article/download/938/860?inline=1" TargetMode="External"/><Relationship Id="rId34" Type="http://schemas.openxmlformats.org/officeDocument/2006/relationships/hyperlink" Target="https://firstmonday.org/ojs/index.php/fm/article/download/938/860?inline=1" TargetMode="External"/><Relationship Id="rId42" Type="http://schemas.openxmlformats.org/officeDocument/2006/relationships/hyperlink" Target="http://www.wto.org/" TargetMode="External"/><Relationship Id="rId47" Type="http://schemas.openxmlformats.org/officeDocument/2006/relationships/hyperlink" Target="https://firstmonday.org/ojs/index.php/fm/article/download/938/860?inline=1" TargetMode="External"/><Relationship Id="rId50" Type="http://schemas.openxmlformats.org/officeDocument/2006/relationships/hyperlink" Target="https://firstmonday.org/ojs/index.php/fm/article/download/938/860?inline=1"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irstmonday.org/ojs/index.php/fm/article/download/938/860?inline=1" TargetMode="External"/><Relationship Id="rId29" Type="http://schemas.openxmlformats.org/officeDocument/2006/relationships/hyperlink" Target="https://firstmonday.org/ojs/index.php/fm/article/download/938/860?inline=1" TargetMode="External"/><Relationship Id="rId11" Type="http://schemas.openxmlformats.org/officeDocument/2006/relationships/hyperlink" Target="http://cci.wmin.ac.uk/HRC/ci/calif5.html" TargetMode="External"/><Relationship Id="rId24" Type="http://schemas.openxmlformats.org/officeDocument/2006/relationships/hyperlink" Target="https://firstmonday.org/ojs/index.php/fm/article/download/938/860?inline=1" TargetMode="External"/><Relationship Id="rId32" Type="http://schemas.openxmlformats.org/officeDocument/2006/relationships/hyperlink" Target="https://firstmonday.org/ojs/index.php/fm/article/download/938/860?inline=1" TargetMode="External"/><Relationship Id="rId37" Type="http://schemas.openxmlformats.org/officeDocument/2006/relationships/hyperlink" Target="https://firstmonday.org/ojs/index.php/fm/article/download/938/860?inline=1" TargetMode="External"/><Relationship Id="rId40" Type="http://schemas.openxmlformats.org/officeDocument/2006/relationships/hyperlink" Target="https://firstmonday.org/ojs/index.php/fm/article/download/938/860?inline=1" TargetMode="External"/><Relationship Id="rId45" Type="http://schemas.openxmlformats.org/officeDocument/2006/relationships/hyperlink" Target="https://firstmonday.org/ojs/index.php/fm/article/download/938/860?inline=1" TargetMode="External"/><Relationship Id="rId53" Type="http://schemas.openxmlformats.org/officeDocument/2006/relationships/hyperlink" Target="https://redflag.org.au/article/capitalisms-fake-solutions-climate-crisis/" TargetMode="External"/><Relationship Id="rId5" Type="http://schemas.openxmlformats.org/officeDocument/2006/relationships/webSettings" Target="webSettings.xml"/><Relationship Id="rId10" Type="http://schemas.openxmlformats.org/officeDocument/2006/relationships/hyperlink" Target="https://firstmonday.org/ojs/index.php/fm/article/download/938/860?inline=1" TargetMode="External"/><Relationship Id="rId19" Type="http://schemas.openxmlformats.org/officeDocument/2006/relationships/hyperlink" Target="http://www.wto.org/english/tratop_e/trips_e/intel2_e.htm" TargetMode="External"/><Relationship Id="rId31" Type="http://schemas.openxmlformats.org/officeDocument/2006/relationships/hyperlink" Target="https://firstmonday.org/ojs/index.php/fm/article/download/938/860?inline=1" TargetMode="External"/><Relationship Id="rId44" Type="http://schemas.openxmlformats.org/officeDocument/2006/relationships/hyperlink" Target="https://firstmonday.org/ojs/index.php/fm/article/download/938/860?inline=1" TargetMode="External"/><Relationship Id="rId52" Type="http://schemas.openxmlformats.org/officeDocument/2006/relationships/hyperlink" Target="https://firstmonday.org/ojs/index.php/fm/article/download/938/860?inline=1" TargetMode="External"/><Relationship Id="rId4" Type="http://schemas.openxmlformats.org/officeDocument/2006/relationships/settings" Target="settings.xml"/><Relationship Id="rId9" Type="http://schemas.openxmlformats.org/officeDocument/2006/relationships/hyperlink" Target="https://firstmonday.org/ojs/index.php/fm/article/view/938/860" TargetMode="External"/><Relationship Id="rId14" Type="http://schemas.openxmlformats.org/officeDocument/2006/relationships/hyperlink" Target="https://firstmonday.org/ojs/index.php/fm/article/download/938/860?inline=1" TargetMode="External"/><Relationship Id="rId22" Type="http://schemas.openxmlformats.org/officeDocument/2006/relationships/hyperlink" Target="https://firstmonday.org/ojs/index.php/fm/article/download/938/860?inline=1" TargetMode="External"/><Relationship Id="rId27" Type="http://schemas.openxmlformats.org/officeDocument/2006/relationships/hyperlink" Target="https://firstmonday.org/ojs/index.php/fm/article/download/938/860?inline=1" TargetMode="External"/><Relationship Id="rId30" Type="http://schemas.openxmlformats.org/officeDocument/2006/relationships/hyperlink" Target="https://firstmonday.org/ojs/index.php/fm/article/download/938/860?inline=1" TargetMode="External"/><Relationship Id="rId35" Type="http://schemas.openxmlformats.org/officeDocument/2006/relationships/hyperlink" Target="http://firstmonday.org/issues/issue5_2/delong/" TargetMode="External"/><Relationship Id="rId43" Type="http://schemas.openxmlformats.org/officeDocument/2006/relationships/hyperlink" Target="https://firstmonday.org/ojs/index.php/fm/article/download/938/860?inline=1" TargetMode="External"/><Relationship Id="rId48" Type="http://schemas.openxmlformats.org/officeDocument/2006/relationships/hyperlink" Target="https://firstmonday.org/ojs/index.php/fm/article/download/938/860?inline=1" TargetMode="External"/><Relationship Id="rId56" Type="http://schemas.openxmlformats.org/officeDocument/2006/relationships/theme" Target="theme/theme1.xml"/><Relationship Id="rId8" Type="http://schemas.openxmlformats.org/officeDocument/2006/relationships/hyperlink" Target="https://www.johansoderberg.net/" TargetMode="External"/><Relationship Id="rId51" Type="http://schemas.openxmlformats.org/officeDocument/2006/relationships/hyperlink" Target="https://firstmonday.org/ojs/index.php/fm/article/download/938/860?inline=1" TargetMode="External"/><Relationship Id="rId3" Type="http://schemas.openxmlformats.org/officeDocument/2006/relationships/styles" Target="styles.xml"/><Relationship Id="rId12" Type="http://schemas.openxmlformats.org/officeDocument/2006/relationships/hyperlink" Target="https://firstmonday.org/ojs/index.php/fm/article/download/938/860?inline=1" TargetMode="External"/><Relationship Id="rId17" Type="http://schemas.openxmlformats.org/officeDocument/2006/relationships/hyperlink" Target="https://firstmonday.org/ojs/index.php/fm/article/download/938/860?inline=1" TargetMode="External"/><Relationship Id="rId25" Type="http://schemas.openxmlformats.org/officeDocument/2006/relationships/hyperlink" Target="https://firstmonday.org/ojs/index.php/fm/article/download/938/860?inline=1" TargetMode="External"/><Relationship Id="rId33" Type="http://schemas.openxmlformats.org/officeDocument/2006/relationships/hyperlink" Target="https://firstmonday.org/ojs/index.php/fm/article/download/938/860?inline=1" TargetMode="External"/><Relationship Id="rId38" Type="http://schemas.openxmlformats.org/officeDocument/2006/relationships/hyperlink" Target="https://firstmonday.org/ojs/index.php/fm/article/download/938/860?inline=1" TargetMode="External"/><Relationship Id="rId46" Type="http://schemas.openxmlformats.org/officeDocument/2006/relationships/hyperlink" Target="https://firstmonday.org/ojs/index.php/fm/article/download/938/860?inline=1" TargetMode="External"/><Relationship Id="rId20" Type="http://schemas.openxmlformats.org/officeDocument/2006/relationships/hyperlink" Target="http://www.wto.org/english/tratop_e/trips_e/intel2_e.htm" TargetMode="External"/><Relationship Id="rId41" Type="http://schemas.openxmlformats.org/officeDocument/2006/relationships/hyperlink" Target="https://firstmonday.org/ojs/index.php/fm/article/download/938/860?inline=1" TargetMode="External"/><Relationship Id="rId54" Type="http://schemas.openxmlformats.org/officeDocument/2006/relationships/hyperlink" Target="https://doi.org/10.1177/03098168090970010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irstmonday.org/ojs/index.php/fm/article/download/938/860?inline=1" TargetMode="External"/><Relationship Id="rId23" Type="http://schemas.openxmlformats.org/officeDocument/2006/relationships/hyperlink" Target="https://firstmonday.org/ojs/index.php/fm/article/download/938/860?inline=1" TargetMode="External"/><Relationship Id="rId28" Type="http://schemas.openxmlformats.org/officeDocument/2006/relationships/hyperlink" Target="https://firstmonday.org/ojs/index.php/fm/article/download/938/860?inline=1" TargetMode="External"/><Relationship Id="rId36" Type="http://schemas.openxmlformats.org/officeDocument/2006/relationships/hyperlink" Target="https://firstmonday.org/ojs/index.php/fm/article/download/938/860?inline=1" TargetMode="External"/><Relationship Id="rId49" Type="http://schemas.openxmlformats.org/officeDocument/2006/relationships/hyperlink" Target="https://firstmonday.org/ojs/index.php/fm/article/download/938/860?inlin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xwellwo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67</Pages>
  <Words>36995</Words>
  <Characters>210873</Characters>
  <Application>Microsoft Office Word</Application>
  <DocSecurity>0</DocSecurity>
  <Lines>1757</Lines>
  <Paragraphs>494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Maxwell Wong</cp:lastModifiedBy>
  <cp:revision>4</cp:revision>
  <dcterms:created xsi:type="dcterms:W3CDTF">2024-07-25T17:32:00Z</dcterms:created>
  <dcterms:modified xsi:type="dcterms:W3CDTF">2024-07-25T19:24:00Z</dcterms:modified>
</cp:coreProperties>
</file>