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ACB82" w14:textId="77777777" w:rsidR="0081573B" w:rsidRDefault="0081573B" w:rsidP="0081573B">
      <w:pPr>
        <w:pStyle w:val="Heading1"/>
      </w:pPr>
      <w:r>
        <w:t>AFF – FW</w:t>
      </w:r>
    </w:p>
    <w:p w14:paraId="2BFE1E68" w14:textId="195CD8F8" w:rsidR="0081573B" w:rsidRDefault="0081573B" w:rsidP="0081573B">
      <w:pPr>
        <w:pStyle w:val="Heading3"/>
      </w:pPr>
      <w:r>
        <w:t>Legal Education Good</w:t>
      </w:r>
    </w:p>
    <w:p w14:paraId="19FC5DD0" w14:textId="77777777" w:rsidR="00907EA3" w:rsidRPr="00907EA3" w:rsidRDefault="00907EA3" w:rsidP="00907EA3"/>
    <w:p w14:paraId="4EE15013" w14:textId="77777777" w:rsidR="0081573B" w:rsidRDefault="0081573B" w:rsidP="0081573B">
      <w:pPr>
        <w:pStyle w:val="Heading4"/>
      </w:pPr>
      <w:r>
        <w:t xml:space="preserve">A </w:t>
      </w:r>
      <w:r w:rsidRPr="002D4E41">
        <w:rPr>
          <w:u w:val="single"/>
        </w:rPr>
        <w:t>creative</w:t>
      </w:r>
      <w:r>
        <w:t xml:space="preserve"> and </w:t>
      </w:r>
      <w:r w:rsidRPr="002D4E41">
        <w:rPr>
          <w:u w:val="single"/>
        </w:rPr>
        <w:t>human-focused</w:t>
      </w:r>
      <w:r>
        <w:t xml:space="preserve"> method for legal pedagogy solves – allows us to focus on the material effects of policy and law while also learning how to be </w:t>
      </w:r>
      <w:r w:rsidRPr="002D4E41">
        <w:rPr>
          <w:u w:val="single"/>
        </w:rPr>
        <w:t>empathetic</w:t>
      </w:r>
      <w:r>
        <w:t xml:space="preserve"> through </w:t>
      </w:r>
      <w:r w:rsidRPr="002D4E41">
        <w:rPr>
          <w:u w:val="single"/>
        </w:rPr>
        <w:t>engaging in legal practice</w:t>
      </w:r>
      <w:r>
        <w:t>.</w:t>
      </w:r>
    </w:p>
    <w:p w14:paraId="34C9D001" w14:textId="77777777" w:rsidR="0081573B" w:rsidRPr="004B547F" w:rsidRDefault="0081573B" w:rsidP="0081573B">
      <w:pPr>
        <w:rPr>
          <w:sz w:val="18"/>
          <w:szCs w:val="18"/>
        </w:rPr>
      </w:pPr>
      <w:r>
        <w:rPr>
          <w:rStyle w:val="Style13ptBold"/>
        </w:rPr>
        <w:t xml:space="preserve">Hews et al. 23 </w:t>
      </w:r>
      <w:r w:rsidRPr="004B547F">
        <w:rPr>
          <w:sz w:val="18"/>
          <w:szCs w:val="18"/>
        </w:rPr>
        <w:t xml:space="preserve">[Dr. Rachel Hews is a Senior Lecturer in the Law School at the Queensland University of Technology (QUT). Her research </w:t>
      </w:r>
      <w:proofErr w:type="gramStart"/>
      <w:r w:rsidRPr="004B547F">
        <w:rPr>
          <w:sz w:val="18"/>
          <w:szCs w:val="18"/>
        </w:rPr>
        <w:t>focus is</w:t>
      </w:r>
      <w:proofErr w:type="gramEnd"/>
      <w:r w:rsidRPr="004B547F">
        <w:rPr>
          <w:sz w:val="18"/>
          <w:szCs w:val="18"/>
        </w:rPr>
        <w:t xml:space="preserve"> on human-centered lawyering and legal design. Dr Gnanaharsha Beligatamulla completed his PhD at QUT. His PhD research focused on design thinking pedagogy, and he is currently engaged in a research project with the QUT Law School to explore design thinking in legal education. Professor Judith McNamara is a Professor in Law and the Dean of Law at the University of Adelaide. She is a former practicing lawyer and was previously the Head of School in the School of Law at the Queensland University of Technology. “Creative confidence and thinking skills for lawyers: Making sense of design thinking pedagogy in legal education.” ScienceDirect. https://www.sciencedirect.com/science/article/pii/S1871187123001219] //ahuero</w:t>
      </w:r>
    </w:p>
    <w:p w14:paraId="3D3D8DCE" w14:textId="77777777" w:rsidR="0081573B" w:rsidRPr="002D4E41" w:rsidRDefault="0081573B" w:rsidP="0081573B">
      <w:pPr>
        <w:rPr>
          <w:sz w:val="16"/>
        </w:rPr>
      </w:pPr>
      <w:r w:rsidRPr="002D4E41">
        <w:rPr>
          <w:sz w:val="16"/>
        </w:rPr>
        <w:t xml:space="preserve">Our participants sensed </w:t>
      </w:r>
      <w:r w:rsidRPr="00AC2B69">
        <w:rPr>
          <w:highlight w:val="cyan"/>
          <w:u w:val="single"/>
        </w:rPr>
        <w:t>design thinking pedagogy</w:t>
      </w:r>
      <w:r w:rsidRPr="002D4E41">
        <w:rPr>
          <w:sz w:val="16"/>
        </w:rPr>
        <w:t xml:space="preserve"> as </w:t>
      </w:r>
      <w:r w:rsidRPr="00AC2B69">
        <w:rPr>
          <w:highlight w:val="cyan"/>
          <w:u w:val="single"/>
        </w:rPr>
        <w:t>enabling alternative mindsets</w:t>
      </w:r>
      <w:r w:rsidRPr="002D4E41">
        <w:rPr>
          <w:sz w:val="16"/>
        </w:rPr>
        <w:t xml:space="preserve"> and developing empathic, creative, and innovative thinking skills. In this way, design thinking pedagogy can potentially </w:t>
      </w:r>
      <w:r w:rsidRPr="004B547F">
        <w:rPr>
          <w:rStyle w:val="Emphasis"/>
        </w:rPr>
        <w:t>address gaps</w:t>
      </w:r>
      <w:r w:rsidRPr="002D4E41">
        <w:rPr>
          <w:u w:val="single"/>
        </w:rPr>
        <w:t xml:space="preserve"> in traditional legal education</w:t>
      </w:r>
      <w:r w:rsidRPr="002D4E41">
        <w:rPr>
          <w:sz w:val="16"/>
        </w:rPr>
        <w:t xml:space="preserve"> by supporting students to move beyond the constraints of rational thinking and legal reasoning and to avoid more litigious and adversarial approaches (Haapio et al., 2021). Design thinking also offers a </w:t>
      </w:r>
      <w:r w:rsidRPr="002D4E41">
        <w:rPr>
          <w:u w:val="single"/>
        </w:rPr>
        <w:t>valuable methodology for interdisciplinary creative work</w:t>
      </w:r>
      <w:r w:rsidRPr="002D4E41">
        <w:rPr>
          <w:sz w:val="16"/>
        </w:rPr>
        <w:t>, by enabling multi-professional teams to establish common ground and perspectives (Lindberg et al., 2010, p. 35).</w:t>
      </w:r>
    </w:p>
    <w:p w14:paraId="7D75F0B3" w14:textId="77777777" w:rsidR="0081573B" w:rsidRPr="002D4E41" w:rsidRDefault="0081573B" w:rsidP="0081573B">
      <w:pPr>
        <w:rPr>
          <w:sz w:val="16"/>
        </w:rPr>
      </w:pPr>
      <w:r w:rsidRPr="002D4E41">
        <w:rPr>
          <w:sz w:val="16"/>
        </w:rPr>
        <w:t xml:space="preserve">Legal education has largely operated outside of the affective domain, a ‘catch-all phrase’ for aspects of behaviour </w:t>
      </w:r>
      <w:proofErr w:type="gramStart"/>
      <w:r w:rsidRPr="002D4E41">
        <w:rPr>
          <w:sz w:val="16"/>
        </w:rPr>
        <w:t>including:</w:t>
      </w:r>
      <w:proofErr w:type="gramEnd"/>
      <w:r w:rsidRPr="002D4E41">
        <w:rPr>
          <w:sz w:val="16"/>
        </w:rPr>
        <w:t xml:space="preserve"> Self-concept, motivation, interests, attitudes, beliefs, values, self-esteem, morality, ego development, feelings, need achievement, locus of control, curiosity, creativity, independence, mental health, personal growth, group dynamics, mental imagery, and personality. (Martin &amp; Briggs, 1986, p. 12)</w:t>
      </w:r>
    </w:p>
    <w:p w14:paraId="309FED34" w14:textId="77777777" w:rsidR="0081573B" w:rsidRPr="002D4E41" w:rsidRDefault="0081573B" w:rsidP="0081573B">
      <w:pPr>
        <w:rPr>
          <w:sz w:val="16"/>
        </w:rPr>
      </w:pPr>
      <w:r w:rsidRPr="002D4E41">
        <w:rPr>
          <w:sz w:val="16"/>
        </w:rPr>
        <w:t xml:space="preserve">With </w:t>
      </w:r>
      <w:proofErr w:type="gramStart"/>
      <w:r w:rsidRPr="002D4E41">
        <w:rPr>
          <w:sz w:val="16"/>
        </w:rPr>
        <w:t>affect</w:t>
      </w:r>
      <w:proofErr w:type="gramEnd"/>
      <w:r w:rsidRPr="002D4E41">
        <w:rPr>
          <w:sz w:val="16"/>
        </w:rPr>
        <w:t xml:space="preserve"> often seen as “irrational, and antithetical to core Western ideals of rationality”, </w:t>
      </w:r>
      <w:r w:rsidRPr="002D4E41">
        <w:rPr>
          <w:u w:val="single"/>
        </w:rPr>
        <w:t xml:space="preserve">legal education and curricula have traditionally remained in the domain of knowledge and reasoning </w:t>
      </w:r>
      <w:r w:rsidRPr="002D4E41">
        <w:rPr>
          <w:sz w:val="16"/>
        </w:rPr>
        <w:t xml:space="preserve">(Maughan &amp; Maharg, 2011, p. 1). </w:t>
      </w:r>
    </w:p>
    <w:p w14:paraId="025BA635" w14:textId="77777777" w:rsidR="0081573B" w:rsidRPr="002D4E41" w:rsidRDefault="0081573B" w:rsidP="0081573B">
      <w:pPr>
        <w:rPr>
          <w:sz w:val="16"/>
        </w:rPr>
      </w:pPr>
      <w:r w:rsidRPr="002D4E41">
        <w:rPr>
          <w:sz w:val="16"/>
        </w:rPr>
        <w:t xml:space="preserve">Spencer (2022) argues that traditional methods of teaching law ‘may be producing lawyers who are not equipped with the emotional intelligence required for modern legal practice’ and advocates for more </w:t>
      </w:r>
      <w:r w:rsidRPr="00AC2B69">
        <w:rPr>
          <w:highlight w:val="cyan"/>
          <w:u w:val="single"/>
        </w:rPr>
        <w:t>progressive approaches</w:t>
      </w:r>
      <w:r w:rsidRPr="002D4E41">
        <w:rPr>
          <w:sz w:val="16"/>
        </w:rPr>
        <w:t xml:space="preserve"> that require ‘more contemplation, more active listening and less aggressive advocacy’ (p. 99). Design thinking pedagogy appears to </w:t>
      </w:r>
      <w:r w:rsidRPr="002D4E41">
        <w:rPr>
          <w:u w:val="single"/>
        </w:rPr>
        <w:t xml:space="preserve">enhance legal education by </w:t>
      </w:r>
      <w:r w:rsidRPr="00AC2B69">
        <w:rPr>
          <w:highlight w:val="cyan"/>
          <w:u w:val="single"/>
        </w:rPr>
        <w:t>incorporating</w:t>
      </w:r>
      <w:r w:rsidRPr="002D4E41">
        <w:rPr>
          <w:u w:val="single"/>
        </w:rPr>
        <w:t xml:space="preserve"> the </w:t>
      </w:r>
      <w:r w:rsidRPr="00AC2B69">
        <w:rPr>
          <w:rStyle w:val="Emphasis"/>
          <w:highlight w:val="cyan"/>
        </w:rPr>
        <w:t>affective domain</w:t>
      </w:r>
      <w:r w:rsidRPr="002D4E41">
        <w:rPr>
          <w:u w:val="single"/>
        </w:rPr>
        <w:t xml:space="preserve"> in ways that draw on emotions to diversify and broaden law students’ thinking skills</w:t>
      </w:r>
      <w:r w:rsidRPr="002D4E41">
        <w:rPr>
          <w:sz w:val="16"/>
        </w:rPr>
        <w:t xml:space="preserve">. It </w:t>
      </w:r>
      <w:r w:rsidRPr="00AC2B69">
        <w:rPr>
          <w:highlight w:val="cyan"/>
          <w:u w:val="single"/>
        </w:rPr>
        <w:t>creates space</w:t>
      </w:r>
      <w:r w:rsidRPr="002D4E41">
        <w:rPr>
          <w:sz w:val="16"/>
        </w:rPr>
        <w:t xml:space="preserve"> in the curriculum </w:t>
      </w:r>
      <w:r w:rsidRPr="00AC2B69">
        <w:rPr>
          <w:highlight w:val="cyan"/>
          <w:u w:val="single"/>
        </w:rPr>
        <w:t>for alternative and reflective thinking</w:t>
      </w:r>
      <w:r w:rsidRPr="002D4E41">
        <w:rPr>
          <w:sz w:val="16"/>
        </w:rPr>
        <w:t xml:space="preserve">, active </w:t>
      </w:r>
      <w:r w:rsidRPr="002D4E41">
        <w:rPr>
          <w:u w:val="single"/>
        </w:rPr>
        <w:t>listening</w:t>
      </w:r>
      <w:r w:rsidRPr="002D4E41">
        <w:rPr>
          <w:sz w:val="16"/>
        </w:rPr>
        <w:t xml:space="preserve"> (especially when empathising), creativity, </w:t>
      </w:r>
      <w:r w:rsidRPr="00AC2B69">
        <w:rPr>
          <w:rStyle w:val="Emphasis"/>
          <w:highlight w:val="cyan"/>
        </w:rPr>
        <w:t>innovative problem solving</w:t>
      </w:r>
      <w:r w:rsidRPr="002D4E41">
        <w:rPr>
          <w:sz w:val="16"/>
        </w:rPr>
        <w:t>, collaboration rather than competition, and a non-litigious, non-adversarial approach to complex legal problems.</w:t>
      </w:r>
    </w:p>
    <w:p w14:paraId="1103E938" w14:textId="77777777" w:rsidR="0081573B" w:rsidRPr="002D4E41" w:rsidRDefault="0081573B" w:rsidP="0081573B">
      <w:pPr>
        <w:rPr>
          <w:sz w:val="16"/>
        </w:rPr>
      </w:pPr>
      <w:r w:rsidRPr="002D4E41">
        <w:rPr>
          <w:sz w:val="16"/>
        </w:rPr>
        <w:t xml:space="preserve">With its focus on empathic, creative, and innovative thinking skills, design thinking pedagogy appears to harness emotions rather than suppress them. It </w:t>
      </w:r>
      <w:r w:rsidRPr="00AC2B69">
        <w:rPr>
          <w:rStyle w:val="Emphasis"/>
          <w:highlight w:val="cyan"/>
        </w:rPr>
        <w:t>provides real-world experiential learning</w:t>
      </w:r>
      <w:r w:rsidRPr="002D4E41">
        <w:rPr>
          <w:sz w:val="16"/>
        </w:rPr>
        <w:t xml:space="preserve"> where </w:t>
      </w:r>
      <w:r w:rsidRPr="002D4E41">
        <w:rPr>
          <w:u w:val="single"/>
        </w:rPr>
        <w:t xml:space="preserve">students </w:t>
      </w:r>
      <w:r w:rsidRPr="00AC2B69">
        <w:rPr>
          <w:highlight w:val="cyan"/>
          <w:u w:val="single"/>
        </w:rPr>
        <w:t xml:space="preserve">focus on </w:t>
      </w:r>
      <w:r w:rsidRPr="00AC2B69">
        <w:rPr>
          <w:rStyle w:val="Emphasis"/>
          <w:highlight w:val="cyan"/>
        </w:rPr>
        <w:t>humans</w:t>
      </w:r>
      <w:r w:rsidRPr="002D4E41">
        <w:rPr>
          <w:u w:val="single"/>
        </w:rPr>
        <w:t xml:space="preserve"> and </w:t>
      </w:r>
      <w:r w:rsidRPr="004B547F">
        <w:rPr>
          <w:rStyle w:val="Emphasis"/>
        </w:rPr>
        <w:t>emotions</w:t>
      </w:r>
      <w:r w:rsidRPr="002D4E41">
        <w:rPr>
          <w:sz w:val="16"/>
        </w:rPr>
        <w:t xml:space="preserve">, while deferring their focus on the solution (Thanaraj et al., 2023, p. 151). This helps to position </w:t>
      </w:r>
      <w:r w:rsidRPr="002D4E41">
        <w:rPr>
          <w:u w:val="single"/>
        </w:rPr>
        <w:t xml:space="preserve">students as humane professionals, where an </w:t>
      </w:r>
      <w:r w:rsidRPr="00AC2B69">
        <w:rPr>
          <w:rStyle w:val="Emphasis"/>
          <w:highlight w:val="cyan"/>
        </w:rPr>
        <w:t>overlap between personal and professional value systems</w:t>
      </w:r>
      <w:r w:rsidRPr="002D4E41">
        <w:rPr>
          <w:u w:val="single"/>
        </w:rPr>
        <w:t xml:space="preserve"> allows students’ “emotions [to] command attention and facilitate memory” as they “actively car[e] about what they are learning and its consequences”</w:t>
      </w:r>
      <w:r w:rsidRPr="002D4E41">
        <w:rPr>
          <w:sz w:val="16"/>
        </w:rPr>
        <w:t xml:space="preserve"> (Maughan &amp; Maharg, 2011, pp. 223–228; Ferris &amp; Huxley-Binns, 2011). Design thinking has the potential to facilitate students' focus on both the emotions of their future clients and their own emotions, fostering the development of emotional intelligence and resilience (Thanaraj et al., 2023). This includes enhancing their understanding of existing mindsets, cultivating diverse modes of thinking, and embracing a holistic perspective of themselves (Bleasdale &amp; Humphreys, 2018).</w:t>
      </w:r>
    </w:p>
    <w:p w14:paraId="5E16B208" w14:textId="77777777" w:rsidR="0081573B" w:rsidRPr="0042194F" w:rsidRDefault="0081573B" w:rsidP="0081573B">
      <w:pPr>
        <w:rPr>
          <w:sz w:val="16"/>
        </w:rPr>
      </w:pPr>
      <w:r w:rsidRPr="0042194F">
        <w:rPr>
          <w:sz w:val="16"/>
        </w:rPr>
        <w:t>5.2. Creative confidence</w:t>
      </w:r>
    </w:p>
    <w:p w14:paraId="27B8BF97" w14:textId="77777777" w:rsidR="0081573B" w:rsidRPr="0042194F" w:rsidRDefault="0081573B" w:rsidP="0081573B">
      <w:pPr>
        <w:rPr>
          <w:u w:val="single"/>
        </w:rPr>
      </w:pPr>
      <w:r w:rsidRPr="0042194F">
        <w:rPr>
          <w:sz w:val="16"/>
        </w:rPr>
        <w:t xml:space="preserve">Our participants perceived design thinking pedagogy as </w:t>
      </w:r>
      <w:r w:rsidRPr="002D4E41">
        <w:rPr>
          <w:u w:val="single"/>
        </w:rPr>
        <w:t>developing creative confidence</w:t>
      </w:r>
      <w:r w:rsidRPr="0042194F">
        <w:rPr>
          <w:sz w:val="16"/>
        </w:rPr>
        <w:t xml:space="preserve"> in a safe-to-fail environment. This potentially enhances law students’ thinking skills and fosters emotional intelligence and resilience. </w:t>
      </w:r>
      <w:r w:rsidRPr="0042194F">
        <w:rPr>
          <w:u w:val="single"/>
        </w:rPr>
        <w:t xml:space="preserve">Creative confidence refers to the “natural ability to </w:t>
      </w:r>
      <w:r w:rsidRPr="004B547F">
        <w:rPr>
          <w:rStyle w:val="Emphasis"/>
        </w:rPr>
        <w:t>come up with new ideas</w:t>
      </w:r>
      <w:r w:rsidRPr="0042194F">
        <w:rPr>
          <w:u w:val="single"/>
        </w:rPr>
        <w:t xml:space="preserve"> and the </w:t>
      </w:r>
      <w:r w:rsidRPr="004B547F">
        <w:rPr>
          <w:rStyle w:val="Emphasis"/>
        </w:rPr>
        <w:t>courage to try them out</w:t>
      </w:r>
      <w:r w:rsidRPr="0042194F">
        <w:rPr>
          <w:u w:val="single"/>
        </w:rPr>
        <w:t>”</w:t>
      </w:r>
      <w:r w:rsidRPr="0042194F">
        <w:rPr>
          <w:sz w:val="16"/>
        </w:rPr>
        <w:t xml:space="preserve"> (Kelley &amp; Kelley, 2012, p. 115). While this is something we are said to be born with, it can diminish over time due to socialisation, formal education, a tendency to become analytical, and fears of judgement, the “messy unknown”, the first step, or losing control (Kelley &amp; Kelley, 2012, p. 115). Creative confidence can also be understood to mean “a development of trust in one's own creative skills” (Rauth et al., 2010, p. 6</w:t>
      </w:r>
      <w:r w:rsidRPr="0042194F">
        <w:rPr>
          <w:u w:val="single"/>
        </w:rPr>
        <w:t xml:space="preserve">). In terms of learning, it is the </w:t>
      </w:r>
      <w:r w:rsidRPr="00AC2B69">
        <w:rPr>
          <w:highlight w:val="cyan"/>
          <w:u w:val="single"/>
        </w:rPr>
        <w:t xml:space="preserve">repetition of </w:t>
      </w:r>
      <w:r w:rsidRPr="00AC2B69">
        <w:rPr>
          <w:rStyle w:val="Emphasis"/>
          <w:highlight w:val="cyan"/>
        </w:rPr>
        <w:t>design thinking</w:t>
      </w:r>
      <w:r w:rsidRPr="004B547F">
        <w:rPr>
          <w:rStyle w:val="Emphasis"/>
        </w:rPr>
        <w:t xml:space="preserve"> </w:t>
      </w:r>
      <w:r w:rsidRPr="0042194F">
        <w:rPr>
          <w:u w:val="single"/>
        </w:rPr>
        <w:t xml:space="preserve">that creates creative thinking which </w:t>
      </w:r>
      <w:r w:rsidRPr="00AC2B69">
        <w:rPr>
          <w:rStyle w:val="Emphasis"/>
          <w:highlight w:val="cyan"/>
        </w:rPr>
        <w:t>translates to creative acting</w:t>
      </w:r>
      <w:r w:rsidRPr="0042194F">
        <w:rPr>
          <w:u w:val="single"/>
        </w:rPr>
        <w:t>, and vice versa, both of which lead to confidence and competence in creative behaviour, that “in sum build creative confidence” (Rauth et al., 2010, p. 6).</w:t>
      </w:r>
    </w:p>
    <w:p w14:paraId="759ABFCC" w14:textId="77777777" w:rsidR="0081573B" w:rsidRPr="0042194F" w:rsidRDefault="0081573B" w:rsidP="0081573B">
      <w:pPr>
        <w:rPr>
          <w:sz w:val="16"/>
        </w:rPr>
      </w:pPr>
      <w:r w:rsidRPr="0042194F">
        <w:rPr>
          <w:sz w:val="16"/>
        </w:rPr>
        <w:t xml:space="preserve">Our findings suggest that </w:t>
      </w:r>
      <w:r w:rsidRPr="0042194F">
        <w:rPr>
          <w:u w:val="single"/>
        </w:rPr>
        <w:t xml:space="preserve">design thinking pedagogy may provide an environment that promotes creative confidence by encouraging play, making students feel ‘safe to break the rules’ and encouraging them to experiment. There is strong support for educational curricula to incorporate creative thinking and interdisciplinary creativity, with </w:t>
      </w:r>
      <w:r w:rsidRPr="00AC2B69">
        <w:rPr>
          <w:rStyle w:val="Emphasis"/>
          <w:highlight w:val="cyan"/>
        </w:rPr>
        <w:t>play and games</w:t>
      </w:r>
      <w:r w:rsidRPr="00AC2B69">
        <w:rPr>
          <w:rStyle w:val="Emphasis"/>
        </w:rPr>
        <w:t xml:space="preserve"> recognised as </w:t>
      </w:r>
      <w:r w:rsidRPr="00AC2B69">
        <w:rPr>
          <w:rStyle w:val="Emphasis"/>
          <w:highlight w:val="cyan"/>
        </w:rPr>
        <w:t>tools</w:t>
      </w:r>
      <w:r w:rsidRPr="00AC2B69">
        <w:rPr>
          <w:highlight w:val="cyan"/>
          <w:u w:val="single"/>
        </w:rPr>
        <w:t xml:space="preserve"> that “enhance individual and</w:t>
      </w:r>
      <w:r w:rsidRPr="0042194F">
        <w:rPr>
          <w:u w:val="single"/>
        </w:rPr>
        <w:t xml:space="preserve"> </w:t>
      </w:r>
      <w:r w:rsidRPr="00AC2B69">
        <w:rPr>
          <w:highlight w:val="cyan"/>
          <w:u w:val="single"/>
        </w:rPr>
        <w:t>collective creativity”</w:t>
      </w:r>
      <w:r w:rsidRPr="0042194F">
        <w:rPr>
          <w:u w:val="single"/>
        </w:rPr>
        <w:t xml:space="preserve"> by addressing the “cognitive, emotional and social dimensions of learning”</w:t>
      </w:r>
      <w:r w:rsidRPr="0042194F">
        <w:rPr>
          <w:sz w:val="16"/>
        </w:rPr>
        <w:t xml:space="preserve"> (Moirano et al., 2020, p. 6). </w:t>
      </w:r>
      <w:r w:rsidRPr="0042194F">
        <w:rPr>
          <w:u w:val="single"/>
        </w:rPr>
        <w:t>Critical elements of playing games for the purpose of creativity</w:t>
      </w:r>
      <w:r w:rsidRPr="0042194F">
        <w:rPr>
          <w:sz w:val="16"/>
        </w:rPr>
        <w:t xml:space="preserve"> can include the role of warm-up activities, generating ‘good spirit’, and engaging all players, including those with different knowledge, backgrounds, and perspectives (Moirano et al., 2020, p. 6). For our participants, </w:t>
      </w:r>
      <w:r w:rsidRPr="0042194F">
        <w:rPr>
          <w:u w:val="single"/>
        </w:rPr>
        <w:t xml:space="preserve">it was the ‘play’ and games that provided an opportunity to reconnect with their creative selves and </w:t>
      </w:r>
      <w:r w:rsidRPr="00AC2B69">
        <w:rPr>
          <w:rStyle w:val="Emphasis"/>
          <w:highlight w:val="cyan"/>
        </w:rPr>
        <w:t>break down discomfort and barriers</w:t>
      </w:r>
      <w:r w:rsidRPr="0042194F">
        <w:rPr>
          <w:sz w:val="16"/>
        </w:rPr>
        <w:t>. This reinforced the theory that educators need not necessarily teach students to be creative, but instead help them rediscover their creative confidence, overcome their fears, and develop their creativity through practice (Kelley &amp; Kelley, 2012, pp. 115–116). This approach allowed our students to develop their creative mindsets and thinking, engage in creative acting and, in doing so, develop their creative confidence and competencies.</w:t>
      </w:r>
    </w:p>
    <w:p w14:paraId="4CBCDAF0" w14:textId="77777777" w:rsidR="0081573B" w:rsidRDefault="0081573B" w:rsidP="0081573B">
      <w:pPr>
        <w:rPr>
          <w:sz w:val="12"/>
          <w:szCs w:val="12"/>
        </w:rPr>
      </w:pPr>
      <w:r w:rsidRPr="0042194F">
        <w:rPr>
          <w:sz w:val="12"/>
          <w:szCs w:val="12"/>
        </w:rPr>
        <w:t>Design thinking pedagogy also appears to help students tackle their fear of failure. Our findings suggest that, with practice, students became increasingly comfortable with the ‘messy’ process of design thinking and with not knowing solutions at the outset. In a recent study, Allbon and Perry-Kessaris (2023) similarly found design thinking helped their students become: ‘more willing to give things a go rather than obsessively overthinking’; more ‘aware that answer[s] may lie … anywhere … not just … in textbooks and journal articles’; and more ‘free to experiment with different ideas and be a bit more open’. When our students became comfortable with the pedagogy — which is so different to traditional legal teaching — they were able to embrace the experience, develop their creative confidence, engage in innovative problem-solving, and recognise that “early failure can be crucial to success in innovation” (Kelley &amp; Kelley, 2013, ch. 2). By developing a willingness to see failure as part of learning, students can build a ‘resilience toolkit’ containing the characteristics they need to ‘keep going’ through difficulties, discomfort, or failure and ‘not give up’ (Bleasdale &amp; Humphreys, 2018, pp. 19–21).</w:t>
      </w:r>
    </w:p>
    <w:p w14:paraId="0427FD56" w14:textId="77777777" w:rsidR="0081573B" w:rsidRDefault="0081573B" w:rsidP="0081573B">
      <w:pPr>
        <w:pStyle w:val="Heading3"/>
      </w:pPr>
      <w:r>
        <w:t>Fiat Good/Hope Good</w:t>
      </w:r>
    </w:p>
    <w:p w14:paraId="0D2E7F0C" w14:textId="77777777" w:rsidR="0081573B" w:rsidRPr="0042194F" w:rsidRDefault="0081573B" w:rsidP="0081573B">
      <w:pPr>
        <w:rPr>
          <w:rStyle w:val="StyleUnderline"/>
        </w:rPr>
      </w:pPr>
    </w:p>
    <w:p w14:paraId="4BCCA8AE" w14:textId="77777777" w:rsidR="0081573B" w:rsidRDefault="0081573B" w:rsidP="0081573B">
      <w:pPr>
        <w:pStyle w:val="Heading4"/>
        <w:rPr>
          <w:rFonts w:eastAsia="Songti SC"/>
        </w:rPr>
      </w:pPr>
      <w:r>
        <w:rPr>
          <w:rFonts w:eastAsia="Songti SC"/>
        </w:rPr>
        <w:t xml:space="preserve">Futures are created by </w:t>
      </w:r>
      <w:r w:rsidRPr="008772DB">
        <w:rPr>
          <w:rFonts w:eastAsia="Songti SC"/>
          <w:u w:val="single"/>
        </w:rPr>
        <w:t>imagination</w:t>
      </w:r>
      <w:r>
        <w:rPr>
          <w:rFonts w:eastAsia="Songti SC"/>
        </w:rPr>
        <w:t xml:space="preserve"> and </w:t>
      </w:r>
      <w:r w:rsidRPr="008772DB">
        <w:rPr>
          <w:rFonts w:eastAsia="Songti SC"/>
          <w:u w:val="single"/>
        </w:rPr>
        <w:t>hope</w:t>
      </w:r>
      <w:r>
        <w:rPr>
          <w:rFonts w:eastAsia="Songti SC"/>
        </w:rPr>
        <w:t xml:space="preserve"> – only theorizing possible futures with [less/more aff impacts] can allow us to transform society.</w:t>
      </w:r>
    </w:p>
    <w:p w14:paraId="056FF355" w14:textId="77777777" w:rsidR="0081573B" w:rsidRDefault="0081573B" w:rsidP="0081573B">
      <w:r>
        <w:rPr>
          <w:rStyle w:val="Style13ptBold"/>
        </w:rPr>
        <w:t xml:space="preserve">Goldman 24 </w:t>
      </w:r>
      <w:r w:rsidRPr="00B15B58">
        <w:rPr>
          <w:sz w:val="18"/>
          <w:szCs w:val="18"/>
        </w:rPr>
        <w:t xml:space="preserve">[Loren Goldman is Assistant Professor of Political Science at the University of Pennsylvania. His research is centered around German Idealism, Hegelianism, Western Marxism, and American Pragmatism, with emphasis on time, history, and political agency. He is the author of </w:t>
      </w:r>
      <w:r w:rsidRPr="00B15B58">
        <w:rPr>
          <w:i/>
          <w:iCs/>
          <w:sz w:val="18"/>
          <w:szCs w:val="18"/>
        </w:rPr>
        <w:t xml:space="preserve">The Principle of Political Hope. </w:t>
      </w:r>
      <w:r w:rsidRPr="00B15B58">
        <w:rPr>
          <w:sz w:val="18"/>
          <w:szCs w:val="18"/>
        </w:rPr>
        <w:t>“Experimentation and the future(s) of political hope.” European Journal of Social Theory Volume 27, Issue 2: Special issue: Social Theory and the Future. https://journals.sagepub.com/doi/epub/10.1177/13684310241229653] //ahuero</w:t>
      </w:r>
    </w:p>
    <w:p w14:paraId="32D6A85F" w14:textId="77777777" w:rsidR="0081573B" w:rsidRPr="004B547F" w:rsidRDefault="0081573B" w:rsidP="0081573B">
      <w:pPr>
        <w:rPr>
          <w:sz w:val="16"/>
        </w:rPr>
      </w:pPr>
      <w:r w:rsidRPr="008772DB">
        <w:rPr>
          <w:rStyle w:val="StyleUnderline"/>
        </w:rPr>
        <w:t xml:space="preserve">Kant sets the course for a </w:t>
      </w:r>
      <w:r w:rsidRPr="00AC2B69">
        <w:rPr>
          <w:rStyle w:val="Emphasis"/>
          <w:highlight w:val="cyan"/>
        </w:rPr>
        <w:t>pragmatic vision of the future</w:t>
      </w:r>
      <w:r w:rsidRPr="004B547F">
        <w:rPr>
          <w:sz w:val="16"/>
        </w:rPr>
        <w:t xml:space="preserve"> – any future – </w:t>
      </w:r>
      <w:r w:rsidRPr="008772DB">
        <w:rPr>
          <w:rStyle w:val="StyleUnderline"/>
        </w:rPr>
        <w:t xml:space="preserve">as an indispensable </w:t>
      </w:r>
      <w:r w:rsidRPr="00AC2B69">
        <w:rPr>
          <w:rStyle w:val="Emphasis"/>
          <w:highlight w:val="cyan"/>
        </w:rPr>
        <w:t>foundation</w:t>
      </w:r>
      <w:r w:rsidRPr="00AC2B69">
        <w:rPr>
          <w:rStyle w:val="StyleUnderline"/>
          <w:highlight w:val="cyan"/>
        </w:rPr>
        <w:t xml:space="preserve"> for</w:t>
      </w:r>
      <w:r w:rsidRPr="008772DB">
        <w:rPr>
          <w:rStyle w:val="StyleUnderline"/>
        </w:rPr>
        <w:t xml:space="preserve"> </w:t>
      </w:r>
      <w:r w:rsidRPr="00AC2B69">
        <w:rPr>
          <w:rStyle w:val="Emphasis"/>
          <w:highlight w:val="cyan"/>
        </w:rPr>
        <w:t>social action</w:t>
      </w:r>
      <w:r w:rsidRPr="008772DB">
        <w:rPr>
          <w:rStyle w:val="StyleUnderline"/>
        </w:rPr>
        <w:t xml:space="preserve"> in service of its realization, </w:t>
      </w:r>
      <w:r w:rsidRPr="00AC2B69">
        <w:rPr>
          <w:rStyle w:val="StyleUnderline"/>
          <w:highlight w:val="cyan"/>
        </w:rPr>
        <w:t>against thinkers who</w:t>
      </w:r>
      <w:r w:rsidRPr="008772DB">
        <w:rPr>
          <w:rStyle w:val="StyleUnderline"/>
        </w:rPr>
        <w:t xml:space="preserve"> posit it merely speculatively or </w:t>
      </w:r>
      <w:r w:rsidRPr="00AC2B69">
        <w:rPr>
          <w:rStyle w:val="StyleUnderline"/>
          <w:highlight w:val="cyan"/>
        </w:rPr>
        <w:t>dispense</w:t>
      </w:r>
      <w:r w:rsidRPr="008772DB">
        <w:rPr>
          <w:rStyle w:val="StyleUnderline"/>
        </w:rPr>
        <w:t xml:space="preserve"> </w:t>
      </w:r>
      <w:r w:rsidRPr="00AC2B69">
        <w:rPr>
          <w:rStyle w:val="StyleUnderline"/>
          <w:highlight w:val="cyan"/>
        </w:rPr>
        <w:t>with it</w:t>
      </w:r>
      <w:r w:rsidRPr="008772DB">
        <w:rPr>
          <w:rStyle w:val="StyleUnderline"/>
        </w:rPr>
        <w:t xml:space="preserve"> altogether.</w:t>
      </w:r>
      <w:r w:rsidRPr="004B547F">
        <w:rPr>
          <w:sz w:val="16"/>
        </w:rPr>
        <w:t xml:space="preserve"> The </w:t>
      </w:r>
      <w:r w:rsidRPr="00AC2B69">
        <w:rPr>
          <w:highlight w:val="cyan"/>
          <w:u w:val="single"/>
        </w:rPr>
        <w:t>future</w:t>
      </w:r>
      <w:r w:rsidRPr="008772DB">
        <w:rPr>
          <w:u w:val="single"/>
        </w:rPr>
        <w:t xml:space="preserve"> looms not as a </w:t>
      </w:r>
      <w:r w:rsidRPr="004B547F">
        <w:rPr>
          <w:rStyle w:val="Emphasis"/>
        </w:rPr>
        <w:t>constitutive threat</w:t>
      </w:r>
      <w:r w:rsidRPr="004B547F">
        <w:rPr>
          <w:sz w:val="16"/>
        </w:rPr>
        <w:t xml:space="preserve"> but as a </w:t>
      </w:r>
      <w:r w:rsidRPr="00AC2B69">
        <w:rPr>
          <w:rStyle w:val="Emphasis"/>
          <w:highlight w:val="cyan"/>
        </w:rPr>
        <w:t>regulative postulate for orienting</w:t>
      </w:r>
      <w:r w:rsidRPr="004B547F">
        <w:rPr>
          <w:rStyle w:val="Emphasis"/>
        </w:rPr>
        <w:t xml:space="preserve"> </w:t>
      </w:r>
      <w:r w:rsidRPr="00AC2B69">
        <w:rPr>
          <w:rStyle w:val="Emphasis"/>
          <w:highlight w:val="cyan"/>
        </w:rPr>
        <w:t>practical reason</w:t>
      </w:r>
      <w:r w:rsidRPr="004B547F">
        <w:rPr>
          <w:sz w:val="16"/>
        </w:rPr>
        <w:t xml:space="preserve">, a </w:t>
      </w:r>
      <w:r w:rsidRPr="008772DB">
        <w:rPr>
          <w:u w:val="single"/>
        </w:rPr>
        <w:t xml:space="preserve">vital albeit revisable </w:t>
      </w:r>
      <w:r w:rsidRPr="00AC2B69">
        <w:rPr>
          <w:highlight w:val="cyan"/>
          <w:u w:val="single"/>
        </w:rPr>
        <w:t xml:space="preserve">guide for the </w:t>
      </w:r>
      <w:r w:rsidRPr="00AC2B69">
        <w:rPr>
          <w:rStyle w:val="Emphasis"/>
          <w:highlight w:val="cyan"/>
        </w:rPr>
        <w:t>creation of a better world</w:t>
      </w:r>
      <w:r w:rsidRPr="004B547F">
        <w:rPr>
          <w:sz w:val="16"/>
        </w:rPr>
        <w:t xml:space="preserve">. For Kant, </w:t>
      </w:r>
      <w:r w:rsidRPr="008772DB">
        <w:rPr>
          <w:u w:val="single"/>
        </w:rPr>
        <w:t>one may hope for that to which one actively aspires</w:t>
      </w:r>
      <w:r w:rsidRPr="004B547F">
        <w:rPr>
          <w:sz w:val="16"/>
        </w:rPr>
        <w:t xml:space="preserve">. Appropriately pluralized and brought down to earth, as it were, </w:t>
      </w:r>
      <w:r w:rsidRPr="008772DB">
        <w:rPr>
          <w:u w:val="single"/>
        </w:rPr>
        <w:t>we may</w:t>
      </w:r>
      <w:r w:rsidRPr="004B547F">
        <w:rPr>
          <w:sz w:val="16"/>
        </w:rPr>
        <w:t xml:space="preserve"> in like fashion </w:t>
      </w:r>
      <w:r w:rsidRPr="008772DB">
        <w:rPr>
          <w:u w:val="single"/>
        </w:rPr>
        <w:t xml:space="preserve">hope for </w:t>
      </w:r>
      <w:r w:rsidRPr="004B547F">
        <w:rPr>
          <w:sz w:val="16"/>
        </w:rPr>
        <w:t xml:space="preserve">unattained utopias, </w:t>
      </w:r>
      <w:r w:rsidRPr="008772DB">
        <w:rPr>
          <w:u w:val="single"/>
        </w:rPr>
        <w:t>for possibilities blocked in the past</w:t>
      </w:r>
      <w:r w:rsidRPr="004B547F">
        <w:rPr>
          <w:sz w:val="16"/>
        </w:rPr>
        <w:t xml:space="preserve"> that may still in time become real as well as for the prospect of a brighter tomorrow wrought by action in concert.</w:t>
      </w:r>
    </w:p>
    <w:p w14:paraId="70060998" w14:textId="77777777" w:rsidR="0081573B" w:rsidRPr="004B547F" w:rsidRDefault="0081573B" w:rsidP="0081573B">
      <w:pPr>
        <w:rPr>
          <w:sz w:val="16"/>
        </w:rPr>
      </w:pPr>
      <w:r w:rsidRPr="004B547F">
        <w:rPr>
          <w:sz w:val="16"/>
        </w:rPr>
        <w:t xml:space="preserve">Kant laid the groundwork for this perspective, but he was not alone in taking it. Writ small, the sort of generative prophetic hope he suggests appears mundanely in William James’s observation that there are instances ‘where </w:t>
      </w:r>
      <w:r w:rsidRPr="008772DB">
        <w:rPr>
          <w:u w:val="single"/>
        </w:rPr>
        <w:t xml:space="preserve">a fact cannot come at all unless a preliminary faith exists in its coming’; </w:t>
      </w:r>
      <w:r w:rsidRPr="00AC2B69">
        <w:rPr>
          <w:rStyle w:val="Emphasis"/>
          <w:highlight w:val="cyan"/>
        </w:rPr>
        <w:t>‘faith in a fact’</w:t>
      </w:r>
      <w:r w:rsidRPr="00AC2B69">
        <w:rPr>
          <w:highlight w:val="cyan"/>
          <w:u w:val="single"/>
        </w:rPr>
        <w:t>,</w:t>
      </w:r>
      <w:r w:rsidRPr="008772DB">
        <w:rPr>
          <w:u w:val="single"/>
        </w:rPr>
        <w:t xml:space="preserve"> he emphasizes</w:t>
      </w:r>
      <w:r w:rsidRPr="00AC2B69">
        <w:rPr>
          <w:highlight w:val="cyan"/>
          <w:u w:val="single"/>
        </w:rPr>
        <w:t xml:space="preserve">, </w:t>
      </w:r>
      <w:r w:rsidRPr="00AC2B69">
        <w:rPr>
          <w:rStyle w:val="Emphasis"/>
          <w:highlight w:val="cyan"/>
        </w:rPr>
        <w:t>‘can help create that fact</w:t>
      </w:r>
      <w:r w:rsidRPr="004B547F">
        <w:rPr>
          <w:rStyle w:val="Emphasis"/>
        </w:rPr>
        <w:t>’</w:t>
      </w:r>
      <w:r w:rsidRPr="004B547F">
        <w:rPr>
          <w:sz w:val="16"/>
        </w:rPr>
        <w:t xml:space="preserve"> (James, 1979, p. 29, italics in original). </w:t>
      </w:r>
      <w:r w:rsidRPr="00AC2B69">
        <w:rPr>
          <w:rStyle w:val="Emphasis"/>
          <w:highlight w:val="cyan"/>
        </w:rPr>
        <w:t>Politics</w:t>
      </w:r>
      <w:r w:rsidRPr="004B547F">
        <w:rPr>
          <w:sz w:val="16"/>
        </w:rPr>
        <w:t xml:space="preserve">, and any collective endeavour for that matter, </w:t>
      </w:r>
      <w:r w:rsidRPr="00AC2B69">
        <w:rPr>
          <w:highlight w:val="cyan"/>
          <w:u w:val="single"/>
        </w:rPr>
        <w:t>is a</w:t>
      </w:r>
      <w:r w:rsidRPr="008772DB">
        <w:rPr>
          <w:u w:val="single"/>
        </w:rPr>
        <w:t xml:space="preserve">n archetypal </w:t>
      </w:r>
      <w:r w:rsidRPr="00AC2B69">
        <w:rPr>
          <w:highlight w:val="cyan"/>
          <w:u w:val="single"/>
        </w:rPr>
        <w:t>domain of</w:t>
      </w:r>
      <w:r w:rsidRPr="008772DB">
        <w:rPr>
          <w:u w:val="single"/>
        </w:rPr>
        <w:t xml:space="preserve"> such </w:t>
      </w:r>
      <w:r w:rsidRPr="00AC2B69">
        <w:rPr>
          <w:highlight w:val="cyan"/>
          <w:u w:val="single"/>
        </w:rPr>
        <w:t>hope</w:t>
      </w:r>
      <w:r w:rsidRPr="004B547F">
        <w:rPr>
          <w:sz w:val="16"/>
        </w:rPr>
        <w:t xml:space="preserve">, for </w:t>
      </w:r>
      <w:r w:rsidRPr="008772DB">
        <w:rPr>
          <w:u w:val="single"/>
        </w:rPr>
        <w:t xml:space="preserve">‘[w]herever a desired result is achieved by the co-operation of many independent </w:t>
      </w:r>
      <w:r w:rsidRPr="00AC2B69">
        <w:rPr>
          <w:u w:val="single"/>
        </w:rPr>
        <w:t>persons</w:t>
      </w:r>
      <w:r w:rsidRPr="008772DB">
        <w:rPr>
          <w:u w:val="single"/>
        </w:rPr>
        <w:t>, its existence as a fact is a pure consequence of the pre-cursive faith in one another of those immediately concerned’</w:t>
      </w:r>
      <w:r w:rsidRPr="004B547F">
        <w:rPr>
          <w:sz w:val="16"/>
        </w:rPr>
        <w:t xml:space="preserve"> (James, 1979, p. 29). James’s example is of passengers acting in concert to foil a train robbery; scaled up, democratic participation likewise requires a provisional trust in the capacities of one’s fellow citizens for responsible participation.</w:t>
      </w:r>
    </w:p>
    <w:p w14:paraId="32AAF831" w14:textId="77777777" w:rsidR="0081573B" w:rsidRPr="004B547F" w:rsidRDefault="0081573B" w:rsidP="0081573B">
      <w:pPr>
        <w:rPr>
          <w:sz w:val="16"/>
        </w:rPr>
      </w:pPr>
      <w:proofErr w:type="gramStart"/>
      <w:r w:rsidRPr="004B547F">
        <w:rPr>
          <w:sz w:val="16"/>
        </w:rPr>
        <w:t>Writ</w:t>
      </w:r>
      <w:proofErr w:type="gramEnd"/>
      <w:r w:rsidRPr="004B547F">
        <w:rPr>
          <w:sz w:val="16"/>
        </w:rPr>
        <w:t xml:space="preserve"> large, Kant’s prophetic history offers inklings of the philosophy of history of August Cieszkowski, who projected Hegel’s largely backward-looking Geist into the future. With Hegel, that is, history culminated in his own moment, and the state sketched in his Philosophy of Right reflects a mildly reformed vision of his contemporary Prussia. Cieszkowski criticized Hegel for his myopia, writing that instead of humans enacting a supplied script in the theatre of the world, the true realization of Geist as freedom in the world would involve humans authoring and improvising it themselves in performance. Just as Marx (2000a, p. 82) wrote in his own commentary on Hegel’s political thought that to transcend philosophy means first to realize it, Cieszkowski argued that realizing Geist means transcending its conceptually distinct ontological priority over us, transforming speculation about the future into its active facilitation. In short, the realization of the philosophy of history for Cieszkowski (1979, p. 54), like Kant, means that </w:t>
      </w:r>
      <w:r w:rsidRPr="008772DB">
        <w:rPr>
          <w:u w:val="single"/>
        </w:rPr>
        <w:t>humans collectively become the ‘executors of history’</w:t>
      </w:r>
      <w:r w:rsidRPr="004B547F">
        <w:rPr>
          <w:sz w:val="16"/>
        </w:rPr>
        <w:t>.19</w:t>
      </w:r>
    </w:p>
    <w:p w14:paraId="64003FE6" w14:textId="77777777" w:rsidR="0081573B" w:rsidRPr="004B547F" w:rsidRDefault="0081573B" w:rsidP="0081573B">
      <w:pPr>
        <w:rPr>
          <w:sz w:val="16"/>
        </w:rPr>
      </w:pPr>
      <w:r w:rsidRPr="004B547F">
        <w:rPr>
          <w:sz w:val="16"/>
        </w:rPr>
        <w:t xml:space="preserve">The ultimate upshot is that pace presentism, the resolution to the problem of the forgotten future is to recognize that </w:t>
      </w:r>
      <w:r w:rsidRPr="00AC2B69">
        <w:rPr>
          <w:rStyle w:val="Emphasis"/>
          <w:highlight w:val="cyan"/>
        </w:rPr>
        <w:t>desired states of</w:t>
      </w:r>
      <w:r w:rsidRPr="004B547F">
        <w:rPr>
          <w:rStyle w:val="Emphasis"/>
        </w:rPr>
        <w:t xml:space="preserve"> </w:t>
      </w:r>
      <w:r w:rsidRPr="00AC2B69">
        <w:rPr>
          <w:rStyle w:val="Emphasis"/>
          <w:highlight w:val="cyan"/>
        </w:rPr>
        <w:t>affairs cannot be expected to simply happen</w:t>
      </w:r>
      <w:r w:rsidRPr="00AC2B69">
        <w:rPr>
          <w:highlight w:val="cyan"/>
          <w:u w:val="single"/>
        </w:rPr>
        <w:t>.</w:t>
      </w:r>
      <w:r w:rsidRPr="008772DB">
        <w:rPr>
          <w:u w:val="single"/>
        </w:rPr>
        <w:t xml:space="preserve"> Amidst the myriad contingencies and potentiality, interrupted trajectories and synchronicities of nonsynchronous temporal vectors, many futures lay dormant in the present, but not just any future can be realized</w:t>
      </w:r>
      <w:r w:rsidRPr="004B547F">
        <w:rPr>
          <w:sz w:val="16"/>
        </w:rPr>
        <w:t>. If our endeavours are to be anything more than blind groping or shots in the dark, they must connect to prospective tendencies present within reality but not yet drawn out of it; if we are to have concrete utopia it is only through our participation in its effectuation. As Bloch (1977, p. 519) writes in his own commentary on Hegel, whether the actual becomes rational ‘depends on the phenomenology or history of appearances of true action’.20</w:t>
      </w:r>
    </w:p>
    <w:p w14:paraId="78A03B0F" w14:textId="77777777" w:rsidR="0081573B" w:rsidRPr="004B547F" w:rsidRDefault="0081573B" w:rsidP="0081573B">
      <w:pPr>
        <w:rPr>
          <w:sz w:val="16"/>
        </w:rPr>
      </w:pPr>
      <w:r w:rsidRPr="004B547F">
        <w:rPr>
          <w:sz w:val="16"/>
        </w:rPr>
        <w:t xml:space="preserve">Benjamin offers a version of this view in his ‘Theses on the Philosophy of History’, a work that is not a testament to historical despair despite its celebrated equation of civilization and barbarism. Rather, it seeks hope in the prospect of reviving the unfulfilled futures of the past, not to reprise them point for point but to take solace and inspiration from their utopias, to read them forward out of the past and into the future.21 For Benjamin (2019, p. 205), </w:t>
      </w:r>
      <w:r w:rsidRPr="008772DB">
        <w:rPr>
          <w:u w:val="single"/>
        </w:rPr>
        <w:t xml:space="preserve">hope for the future involves the recognition that </w:t>
      </w:r>
      <w:r w:rsidRPr="00AC2B69">
        <w:rPr>
          <w:rStyle w:val="Emphasis"/>
          <w:highlight w:val="cyan"/>
        </w:rPr>
        <w:t>history</w:t>
      </w:r>
      <w:r w:rsidRPr="00AC2B69">
        <w:rPr>
          <w:highlight w:val="cyan"/>
          <w:u w:val="single"/>
        </w:rPr>
        <w:t xml:space="preserve"> does not occur in</w:t>
      </w:r>
      <w:r w:rsidRPr="008772DB">
        <w:rPr>
          <w:u w:val="single"/>
        </w:rPr>
        <w:t xml:space="preserve"> ‘homogenous, </w:t>
      </w:r>
      <w:r w:rsidRPr="00AC2B69">
        <w:rPr>
          <w:highlight w:val="cyan"/>
          <w:u w:val="single"/>
        </w:rPr>
        <w:t>empty time’ time</w:t>
      </w:r>
      <w:r w:rsidRPr="008772DB">
        <w:rPr>
          <w:u w:val="single"/>
        </w:rPr>
        <w:t xml:space="preserve">; instead, it </w:t>
      </w:r>
      <w:r w:rsidRPr="00AC2B69">
        <w:rPr>
          <w:rStyle w:val="Emphasis"/>
          <w:highlight w:val="cyan"/>
        </w:rPr>
        <w:t>is primed for rupture</w:t>
      </w:r>
      <w:r w:rsidRPr="008772DB">
        <w:rPr>
          <w:u w:val="single"/>
        </w:rPr>
        <w:t>, ‘filled by the presence of the now</w:t>
      </w:r>
      <w:r w:rsidRPr="004B547F">
        <w:rPr>
          <w:sz w:val="16"/>
        </w:rPr>
        <w:t xml:space="preserve"> [Jetztzeit]’. </w:t>
      </w:r>
      <w:r w:rsidRPr="008772DB">
        <w:rPr>
          <w:u w:val="single"/>
        </w:rPr>
        <w:t xml:space="preserve">This ‘now’ is the domain of </w:t>
      </w:r>
      <w:r w:rsidRPr="004B547F">
        <w:rPr>
          <w:rStyle w:val="Emphasis"/>
        </w:rPr>
        <w:t>the instantaneous, of the possible irruption of action, the promise of ‘blast[ing] a specific era out of the homogenous course of history’</w:t>
      </w:r>
      <w:r w:rsidRPr="008772DB">
        <w:rPr>
          <w:u w:val="single"/>
        </w:rPr>
        <w:t xml:space="preserve"> </w:t>
      </w:r>
      <w:r w:rsidRPr="004B547F">
        <w:rPr>
          <w:sz w:val="16"/>
        </w:rPr>
        <w:t xml:space="preserve">(Benjamin, 2019, p. 207). Crucially, while Benjamin (2019, p. 208) describes this other temporality as ‘Messianic time’, </w:t>
      </w:r>
      <w:r w:rsidRPr="008772DB">
        <w:rPr>
          <w:u w:val="single"/>
        </w:rPr>
        <w:t xml:space="preserve">the </w:t>
      </w:r>
      <w:r w:rsidRPr="00AC2B69">
        <w:rPr>
          <w:highlight w:val="cyan"/>
          <w:u w:val="single"/>
        </w:rPr>
        <w:t>historical continuum</w:t>
      </w:r>
      <w:r w:rsidRPr="008772DB">
        <w:rPr>
          <w:u w:val="single"/>
        </w:rPr>
        <w:t xml:space="preserve"> is </w:t>
      </w:r>
      <w:r w:rsidRPr="00AC2B69">
        <w:rPr>
          <w:highlight w:val="cyan"/>
          <w:u w:val="single"/>
        </w:rPr>
        <w:t>broken</w:t>
      </w:r>
      <w:r w:rsidRPr="008772DB">
        <w:rPr>
          <w:u w:val="single"/>
        </w:rPr>
        <w:t xml:space="preserve"> not by a supernatural power, but </w:t>
      </w:r>
      <w:r w:rsidRPr="00AC2B69">
        <w:rPr>
          <w:highlight w:val="cyan"/>
          <w:u w:val="single"/>
        </w:rPr>
        <w:t>by humans working in concert</w:t>
      </w:r>
      <w:r w:rsidRPr="00AC2B69">
        <w:rPr>
          <w:sz w:val="16"/>
        </w:rPr>
        <w:t>22;</w:t>
      </w:r>
      <w:r w:rsidRPr="004B547F">
        <w:rPr>
          <w:sz w:val="16"/>
        </w:rPr>
        <w:t xml:space="preserve"> in his case, by the revolutionary working class, who may divine the future because they create and arrange it themselves.</w:t>
      </w:r>
    </w:p>
    <w:p w14:paraId="3606ACDB" w14:textId="77777777" w:rsidR="0081573B" w:rsidRPr="004B547F" w:rsidRDefault="0081573B" w:rsidP="0081573B">
      <w:pPr>
        <w:rPr>
          <w:rStyle w:val="Emphasis"/>
        </w:rPr>
      </w:pPr>
      <w:r w:rsidRPr="004B547F">
        <w:rPr>
          <w:sz w:val="16"/>
        </w:rPr>
        <w:t xml:space="preserve">The fact that the time of the erstwhile future, understood solely as the fulfilment of the Enlightenment progressive project, has likely passed (though, to be fair, one could never exactly know this to be the case) does not mean that other possibilities do not remain for the time to come. After all, </w:t>
      </w:r>
      <w:r w:rsidRPr="00AC2B69">
        <w:rPr>
          <w:rStyle w:val="Emphasis"/>
          <w:highlight w:val="cyan"/>
        </w:rPr>
        <w:t>the world contains multitudes</w:t>
      </w:r>
      <w:r w:rsidRPr="004B547F">
        <w:rPr>
          <w:rStyle w:val="Emphasis"/>
        </w:rPr>
        <w:t>,</w:t>
      </w:r>
      <w:r w:rsidRPr="008772DB">
        <w:rPr>
          <w:u w:val="single"/>
        </w:rPr>
        <w:t xml:space="preserve"> events flow unexpectedly and the </w:t>
      </w:r>
      <w:r w:rsidRPr="00AC2B69">
        <w:rPr>
          <w:highlight w:val="cyan"/>
          <w:u w:val="single"/>
        </w:rPr>
        <w:t>future lasts</w:t>
      </w:r>
      <w:r w:rsidRPr="008772DB">
        <w:rPr>
          <w:u w:val="single"/>
        </w:rPr>
        <w:t xml:space="preserve"> a long time, even </w:t>
      </w:r>
      <w:r w:rsidRPr="00AC2B69">
        <w:rPr>
          <w:highlight w:val="cyan"/>
          <w:u w:val="single"/>
        </w:rPr>
        <w:t>forever.</w:t>
      </w:r>
      <w:r w:rsidRPr="008772DB">
        <w:rPr>
          <w:u w:val="single"/>
        </w:rPr>
        <w:t xml:space="preserve">23 The question of hope accordingly becomes not merely what stymied-cum-novel interpretations of the world allow us to fully make sense of it, but also, and more importantly, </w:t>
      </w:r>
      <w:r w:rsidRPr="00AC2B69">
        <w:rPr>
          <w:rStyle w:val="Emphasis"/>
          <w:highlight w:val="cyan"/>
        </w:rPr>
        <w:t>what</w:t>
      </w:r>
      <w:r w:rsidRPr="004B547F">
        <w:rPr>
          <w:rStyle w:val="Emphasis"/>
        </w:rPr>
        <w:t xml:space="preserve"> sorts of </w:t>
      </w:r>
      <w:r w:rsidRPr="00AC2B69">
        <w:rPr>
          <w:rStyle w:val="Emphasis"/>
          <w:highlight w:val="cyan"/>
        </w:rPr>
        <w:t>experiments can push our world towards rendering</w:t>
      </w:r>
      <w:r w:rsidRPr="004B547F">
        <w:rPr>
          <w:rStyle w:val="Emphasis"/>
        </w:rPr>
        <w:t xml:space="preserve"> these </w:t>
      </w:r>
      <w:r w:rsidRPr="00AC2B69">
        <w:rPr>
          <w:rStyle w:val="Emphasis"/>
          <w:highlight w:val="cyan"/>
        </w:rPr>
        <w:t>interpretations compelling</w:t>
      </w:r>
      <w:r w:rsidRPr="004B547F">
        <w:rPr>
          <w:rStyle w:val="Emphasis"/>
        </w:rPr>
        <w:t>, to give them more purchase in concrete practice.24</w:t>
      </w:r>
    </w:p>
    <w:p w14:paraId="39221185" w14:textId="77777777" w:rsidR="0081573B" w:rsidRDefault="0081573B" w:rsidP="0081573B">
      <w:pPr>
        <w:pStyle w:val="Heading3"/>
      </w:pPr>
      <w:r>
        <w:t>Law Is Redeemable</w:t>
      </w:r>
    </w:p>
    <w:p w14:paraId="6B06EB7D" w14:textId="77777777" w:rsidR="0081573B" w:rsidRDefault="0081573B" w:rsidP="0081573B">
      <w:pPr>
        <w:pStyle w:val="Heading4"/>
      </w:pPr>
      <w:r>
        <w:t xml:space="preserve">Only through </w:t>
      </w:r>
      <w:r w:rsidRPr="00F06DA3">
        <w:rPr>
          <w:u w:val="single"/>
        </w:rPr>
        <w:t>critical legal education</w:t>
      </w:r>
      <w:r>
        <w:t xml:space="preserve"> can we learn to be advocates for change and remake law – including IPR law – to be </w:t>
      </w:r>
      <w:r w:rsidRPr="009761CD">
        <w:rPr>
          <w:u w:val="single"/>
        </w:rPr>
        <w:t>emancipatory</w:t>
      </w:r>
      <w:r>
        <w:t>.</w:t>
      </w:r>
    </w:p>
    <w:p w14:paraId="038501E4" w14:textId="77777777" w:rsidR="0081573B" w:rsidRPr="009761CD" w:rsidRDefault="0081573B" w:rsidP="0081573B">
      <w:pPr>
        <w:rPr>
          <w:rStyle w:val="Style13ptBold"/>
          <w:b w:val="0"/>
          <w:bCs w:val="0"/>
          <w:sz w:val="18"/>
          <w:szCs w:val="18"/>
        </w:rPr>
      </w:pPr>
      <w:r>
        <w:rPr>
          <w:rStyle w:val="Style13ptBold"/>
        </w:rPr>
        <w:t xml:space="preserve">Klare 11 </w:t>
      </w:r>
      <w:r w:rsidRPr="009761CD">
        <w:rPr>
          <w:rStyle w:val="Style13ptBold"/>
          <w:b w:val="0"/>
          <w:bCs w:val="0"/>
          <w:sz w:val="18"/>
          <w:szCs w:val="18"/>
        </w:rPr>
        <w:t>[Karl E. Klare is a Matthews Distinguished University Professor of labor and employment law and legal theory at Northeastern University School of Law in Boston, Massachusetts, and the current coordinator of the International Network on Transformative Employment and Labor Law. Klare focuses on labor and employment law, human rights and legal theory. “Teaching Local 1330 -- Reflections on Critical Legal Pedagogy.” Unbound: Harvard Journal of the Legal Left, Vol. 7, pp. 58-78, Winter 2011. https://papers.ssrn.com/sol3/papers.cfm?abstract_id=1998129] //ahuero</w:t>
      </w:r>
    </w:p>
    <w:p w14:paraId="20A63576" w14:textId="77777777" w:rsidR="0081573B" w:rsidRPr="009761CD" w:rsidRDefault="0081573B" w:rsidP="0081573B">
      <w:pPr>
        <w:rPr>
          <w:sz w:val="16"/>
        </w:rPr>
      </w:pPr>
      <w:r w:rsidRPr="009761CD">
        <w:rPr>
          <w:sz w:val="16"/>
        </w:rPr>
        <w:t xml:space="preserve">The lesson is that </w:t>
      </w:r>
      <w:r w:rsidRPr="00F06DA3">
        <w:rPr>
          <w:rStyle w:val="StyleUnderline"/>
        </w:rPr>
        <w:t>in legal reasoning there is no escape from moral and political choice.</w:t>
      </w:r>
      <w:r w:rsidRPr="009761CD">
        <w:rPr>
          <w:sz w:val="16"/>
        </w:rPr>
        <w:t xml:space="preserve"> If things have gone according to plan, time conveniently runs out, and the class is dismissed on that note.</w:t>
      </w:r>
    </w:p>
    <w:p w14:paraId="235DBB19" w14:textId="77777777" w:rsidR="0081573B" w:rsidRPr="009761CD" w:rsidRDefault="0081573B" w:rsidP="0081573B">
      <w:pPr>
        <w:rPr>
          <w:sz w:val="16"/>
        </w:rPr>
      </w:pPr>
      <w:r w:rsidRPr="009761CD">
        <w:rPr>
          <w:sz w:val="16"/>
        </w:rPr>
        <w:t>* * * * *</w:t>
      </w:r>
    </w:p>
    <w:p w14:paraId="5DDF6FA5" w14:textId="77777777" w:rsidR="0081573B" w:rsidRPr="009761CD" w:rsidRDefault="0081573B" w:rsidP="0081573B">
      <w:pPr>
        <w:rPr>
          <w:sz w:val="16"/>
        </w:rPr>
      </w:pPr>
      <w:r w:rsidRPr="009761CD">
        <w:rPr>
          <w:sz w:val="16"/>
        </w:rPr>
        <w:t xml:space="preserve">What am I trying to accomplish in a class like this? </w:t>
      </w:r>
      <w:r w:rsidRPr="00F06DA3">
        <w:rPr>
          <w:rStyle w:val="StyleUnderline"/>
        </w:rPr>
        <w:t>What are the objectives of critical legal pedagogy</w:t>
      </w:r>
      <w:r w:rsidRPr="009761CD">
        <w:rPr>
          <w:sz w:val="16"/>
        </w:rPr>
        <w:t>?</w:t>
      </w:r>
    </w:p>
    <w:p w14:paraId="5FCAE44E" w14:textId="77777777" w:rsidR="0081573B" w:rsidRPr="009761CD" w:rsidRDefault="0081573B" w:rsidP="0081573B">
      <w:pPr>
        <w:rPr>
          <w:sz w:val="16"/>
        </w:rPr>
      </w:pPr>
      <w:r w:rsidRPr="00AC2B69">
        <w:rPr>
          <w:rStyle w:val="Emphasis"/>
          <w:highlight w:val="cyan"/>
        </w:rPr>
        <w:t>Legal education should empower students.</w:t>
      </w:r>
      <w:r w:rsidRPr="009761CD">
        <w:rPr>
          <w:rStyle w:val="Emphasis"/>
        </w:rPr>
        <w:t xml:space="preserve"> It should </w:t>
      </w:r>
      <w:r w:rsidRPr="00AC2B69">
        <w:rPr>
          <w:rStyle w:val="Emphasis"/>
          <w:highlight w:val="cyan"/>
        </w:rPr>
        <w:t>put them in touch with their</w:t>
      </w:r>
      <w:r w:rsidRPr="009761CD">
        <w:rPr>
          <w:rStyle w:val="Emphasis"/>
        </w:rPr>
        <w:t xml:space="preserve"> own </w:t>
      </w:r>
      <w:r w:rsidRPr="00AC2B69">
        <w:rPr>
          <w:rStyle w:val="Emphasis"/>
          <w:highlight w:val="cyan"/>
        </w:rPr>
        <w:t>capacity to</w:t>
      </w:r>
      <w:r w:rsidRPr="009761CD">
        <w:rPr>
          <w:rStyle w:val="Emphasis"/>
        </w:rPr>
        <w:t xml:space="preserve"> </w:t>
      </w:r>
      <w:r w:rsidRPr="00AC2B69">
        <w:rPr>
          <w:rStyle w:val="Emphasis"/>
          <w:highlight w:val="cyan"/>
        </w:rPr>
        <w:t>take control over their lives</w:t>
      </w:r>
      <w:r w:rsidRPr="00F06DA3">
        <w:rPr>
          <w:rStyle w:val="StyleUnderline"/>
        </w:rPr>
        <w:t xml:space="preserve"> and professional education and development. It should enable them to experience the possibility of </w:t>
      </w:r>
      <w:r w:rsidRPr="00AC2B69">
        <w:rPr>
          <w:rStyle w:val="StyleUnderline"/>
          <w:highlight w:val="cyan"/>
        </w:rPr>
        <w:t>participating</w:t>
      </w:r>
      <w:r w:rsidRPr="00F06DA3">
        <w:rPr>
          <w:rStyle w:val="StyleUnderline"/>
        </w:rPr>
        <w:t xml:space="preserve">, as lawyers, </w:t>
      </w:r>
      <w:r w:rsidRPr="00AC2B69">
        <w:rPr>
          <w:rStyle w:val="StyleUnderline"/>
          <w:highlight w:val="cyan"/>
        </w:rPr>
        <w:t xml:space="preserve">in </w:t>
      </w:r>
      <w:r w:rsidRPr="00AC2B69">
        <w:rPr>
          <w:rStyle w:val="Emphasis"/>
          <w:highlight w:val="cyan"/>
        </w:rPr>
        <w:t>transformative social movements</w:t>
      </w:r>
      <w:r w:rsidRPr="00AC2B69">
        <w:rPr>
          <w:rStyle w:val="StyleUnderline"/>
          <w:highlight w:val="cyan"/>
        </w:rPr>
        <w:t>.</w:t>
      </w:r>
      <w:r w:rsidRPr="00F06DA3">
        <w:rPr>
          <w:rStyle w:val="StyleUnderline"/>
        </w:rPr>
        <w:t xml:space="preserve"> But all too often</w:t>
      </w:r>
      <w:r w:rsidRPr="009761CD">
        <w:rPr>
          <w:sz w:val="16"/>
        </w:rPr>
        <w:t xml:space="preserve"> classroom legal education is deadening. The law student‟s job, mastering doctrine, appears utterly unconnected to any process of learning about oneself or developing one‟s moral, political, or professional identity. </w:t>
      </w:r>
      <w:r w:rsidRPr="00F06DA3">
        <w:rPr>
          <w:rStyle w:val="StyleUnderline"/>
        </w:rPr>
        <w:t>Classroom legal education</w:t>
      </w:r>
      <w:r w:rsidRPr="009761CD">
        <w:rPr>
          <w:sz w:val="16"/>
        </w:rPr>
        <w:t xml:space="preserve"> tends to </w:t>
      </w:r>
      <w:r w:rsidRPr="00F06DA3">
        <w:rPr>
          <w:rStyle w:val="StyleUnderline"/>
        </w:rPr>
        <w:t>reinforce a sense of powerlessness</w:t>
      </w:r>
      <w:r w:rsidRPr="009761CD">
        <w:rPr>
          <w:sz w:val="16"/>
        </w:rPr>
        <w:t xml:space="preserve"> about our capacity to change social institutions. Indeed, it often induces students to feel that they are powerless to shape and alter their own legal education. Much of legal education induces in students a pervasive and exaggerated sense of the constraint of legal rules and roles and the students‟ inability to do much about it.</w:t>
      </w:r>
    </w:p>
    <w:p w14:paraId="05A57C9A" w14:textId="77777777" w:rsidR="0081573B" w:rsidRPr="009761CD" w:rsidRDefault="0081573B" w:rsidP="0081573B">
      <w:pPr>
        <w:rPr>
          <w:sz w:val="16"/>
        </w:rPr>
      </w:pPr>
      <w:r w:rsidRPr="009761CD">
        <w:rPr>
          <w:sz w:val="16"/>
        </w:rPr>
        <w:t xml:space="preserve">In capsule form, </w:t>
      </w:r>
      <w:r w:rsidRPr="00F06DA3">
        <w:rPr>
          <w:rStyle w:val="StyleUnderline"/>
        </w:rPr>
        <w:t>the goals of critical legal pedagogy are</w:t>
      </w:r>
      <w:r w:rsidRPr="009761CD">
        <w:rPr>
          <w:sz w:val="16"/>
        </w:rPr>
        <w:t>—</w:t>
      </w:r>
    </w:p>
    <w:p w14:paraId="38A9C184" w14:textId="77777777" w:rsidR="0081573B" w:rsidRPr="009761CD" w:rsidRDefault="0081573B" w:rsidP="0081573B">
      <w:pPr>
        <w:rPr>
          <w:sz w:val="16"/>
        </w:rPr>
      </w:pPr>
      <w:r w:rsidRPr="009761CD">
        <w:rPr>
          <w:sz w:val="16"/>
        </w:rPr>
        <w:t xml:space="preserve">• </w:t>
      </w:r>
      <w:r w:rsidRPr="00F06DA3">
        <w:rPr>
          <w:rStyle w:val="StyleUnderline"/>
        </w:rPr>
        <w:t>to disrupt</w:t>
      </w:r>
      <w:r w:rsidRPr="009761CD">
        <w:rPr>
          <w:sz w:val="16"/>
        </w:rPr>
        <w:t xml:space="preserve"> the </w:t>
      </w:r>
      <w:r w:rsidRPr="00F06DA3">
        <w:rPr>
          <w:rStyle w:val="StyleUnderline"/>
        </w:rPr>
        <w:t>socialization</w:t>
      </w:r>
      <w:r w:rsidRPr="009761CD">
        <w:rPr>
          <w:sz w:val="16"/>
        </w:rPr>
        <w:t xml:space="preserve"> process that occurs during legal </w:t>
      </w:r>
      <w:proofErr w:type="gramStart"/>
      <w:r w:rsidRPr="009761CD">
        <w:rPr>
          <w:sz w:val="16"/>
        </w:rPr>
        <w:t>education;</w:t>
      </w:r>
      <w:proofErr w:type="gramEnd"/>
    </w:p>
    <w:p w14:paraId="6371A6D0" w14:textId="77777777" w:rsidR="0081573B" w:rsidRPr="009761CD" w:rsidRDefault="0081573B" w:rsidP="0081573B">
      <w:pPr>
        <w:rPr>
          <w:sz w:val="16"/>
        </w:rPr>
      </w:pPr>
      <w:r w:rsidRPr="009761CD">
        <w:rPr>
          <w:sz w:val="16"/>
        </w:rPr>
        <w:t xml:space="preserve">• </w:t>
      </w:r>
      <w:r w:rsidRPr="00F06DA3">
        <w:rPr>
          <w:rStyle w:val="StyleUnderline"/>
        </w:rPr>
        <w:t>to unfreeze entrenched habits</w:t>
      </w:r>
      <w:r w:rsidRPr="009761CD">
        <w:rPr>
          <w:sz w:val="16"/>
        </w:rPr>
        <w:t xml:space="preserve"> of mind and deconstruct the false claims of necessity which constitute so-called “legal reasoning</w:t>
      </w:r>
      <w:proofErr w:type="gramStart"/>
      <w:r w:rsidRPr="009761CD">
        <w:rPr>
          <w:sz w:val="16"/>
        </w:rPr>
        <w:t>”;</w:t>
      </w:r>
      <w:proofErr w:type="gramEnd"/>
    </w:p>
    <w:p w14:paraId="1A196CCE" w14:textId="77777777" w:rsidR="0081573B" w:rsidRPr="009761CD" w:rsidRDefault="0081573B" w:rsidP="0081573B">
      <w:pPr>
        <w:rPr>
          <w:rStyle w:val="Emphasis"/>
        </w:rPr>
      </w:pPr>
      <w:r w:rsidRPr="009761CD">
        <w:rPr>
          <w:sz w:val="16"/>
        </w:rPr>
        <w:t xml:space="preserve">• to urge students to see their life‟s work ahead as an </w:t>
      </w:r>
      <w:r w:rsidRPr="00AC2B69">
        <w:rPr>
          <w:rStyle w:val="StyleUnderline"/>
          <w:highlight w:val="cyan"/>
        </w:rPr>
        <w:t xml:space="preserve">opportunity to </w:t>
      </w:r>
      <w:r w:rsidRPr="00AC2B69">
        <w:rPr>
          <w:rStyle w:val="Emphasis"/>
          <w:highlight w:val="cyan"/>
        </w:rPr>
        <w:t>unearth</w:t>
      </w:r>
      <w:r w:rsidRPr="009761CD">
        <w:rPr>
          <w:rStyle w:val="Emphasis"/>
        </w:rPr>
        <w:t xml:space="preserve"> and challenge</w:t>
      </w:r>
      <w:r w:rsidRPr="00F06DA3">
        <w:rPr>
          <w:rStyle w:val="StyleUnderline"/>
        </w:rPr>
        <w:t xml:space="preserve"> </w:t>
      </w:r>
      <w:r w:rsidRPr="00AC2B69">
        <w:rPr>
          <w:rStyle w:val="StyleUnderline"/>
          <w:highlight w:val="cyan"/>
        </w:rPr>
        <w:t>law‟s dominant ideas</w:t>
      </w:r>
      <w:r w:rsidRPr="00F06DA3">
        <w:rPr>
          <w:rStyle w:val="StyleUnderline"/>
        </w:rPr>
        <w:t xml:space="preserve"> about society, justice, and human possibility and to </w:t>
      </w:r>
      <w:r w:rsidRPr="00AC2B69">
        <w:rPr>
          <w:rStyle w:val="Emphasis"/>
          <w:highlight w:val="cyan"/>
        </w:rPr>
        <w:t>infuse legal rules</w:t>
      </w:r>
      <w:r w:rsidRPr="009761CD">
        <w:rPr>
          <w:rStyle w:val="Emphasis"/>
        </w:rPr>
        <w:t xml:space="preserve"> and practices </w:t>
      </w:r>
      <w:r w:rsidRPr="00AC2B69">
        <w:rPr>
          <w:rStyle w:val="Emphasis"/>
          <w:highlight w:val="cyan"/>
        </w:rPr>
        <w:t>with emancipatory</w:t>
      </w:r>
      <w:r w:rsidRPr="009761CD">
        <w:rPr>
          <w:rStyle w:val="Emphasis"/>
        </w:rPr>
        <w:t xml:space="preserve"> </w:t>
      </w:r>
      <w:r w:rsidRPr="00AC2B69">
        <w:rPr>
          <w:rStyle w:val="Emphasis"/>
          <w:highlight w:val="cyan"/>
        </w:rPr>
        <w:t xml:space="preserve">and egalitarian </w:t>
      </w:r>
      <w:proofErr w:type="gramStart"/>
      <w:r w:rsidRPr="00AC2B69">
        <w:rPr>
          <w:rStyle w:val="Emphasis"/>
          <w:highlight w:val="cyan"/>
        </w:rPr>
        <w:t>content;</w:t>
      </w:r>
      <w:proofErr w:type="gramEnd"/>
    </w:p>
    <w:p w14:paraId="5C6FDC3F" w14:textId="77777777" w:rsidR="0081573B" w:rsidRPr="009761CD" w:rsidRDefault="0081573B" w:rsidP="0081573B">
      <w:pPr>
        <w:rPr>
          <w:rStyle w:val="Emphasis"/>
        </w:rPr>
      </w:pPr>
      <w:r w:rsidRPr="009761CD">
        <w:rPr>
          <w:sz w:val="16"/>
        </w:rPr>
        <w:t xml:space="preserve">• to persuade students that </w:t>
      </w:r>
      <w:r w:rsidRPr="00AC2B69">
        <w:rPr>
          <w:rStyle w:val="StyleUnderline"/>
          <w:highlight w:val="cyan"/>
        </w:rPr>
        <w:t>legal discourses</w:t>
      </w:r>
      <w:r w:rsidRPr="00F06DA3">
        <w:rPr>
          <w:rStyle w:val="StyleUnderline"/>
        </w:rPr>
        <w:t xml:space="preserve"> and practices comprise a medium, </w:t>
      </w:r>
      <w:r w:rsidRPr="00AC2B69">
        <w:rPr>
          <w:rStyle w:val="Emphasis"/>
          <w:highlight w:val="cyan"/>
        </w:rPr>
        <w:t>neither infinitely plastic nor</w:t>
      </w:r>
      <w:r w:rsidRPr="009761CD">
        <w:rPr>
          <w:rStyle w:val="Emphasis"/>
        </w:rPr>
        <w:t xml:space="preserve"> </w:t>
      </w:r>
      <w:r w:rsidRPr="00AC2B69">
        <w:rPr>
          <w:rStyle w:val="Emphasis"/>
          <w:highlight w:val="cyan"/>
        </w:rPr>
        <w:t>inalterably rigid,</w:t>
      </w:r>
      <w:r w:rsidRPr="009761CD">
        <w:rPr>
          <w:rStyle w:val="Emphasis"/>
        </w:rPr>
        <w:t xml:space="preserve"> </w:t>
      </w:r>
      <w:r w:rsidRPr="00F06DA3">
        <w:rPr>
          <w:rStyle w:val="StyleUnderline"/>
        </w:rPr>
        <w:t xml:space="preserve">in which </w:t>
      </w:r>
      <w:r w:rsidRPr="009761CD">
        <w:rPr>
          <w:rStyle w:val="Emphasis"/>
        </w:rPr>
        <w:t xml:space="preserve">they </w:t>
      </w:r>
      <w:r w:rsidRPr="00AC2B69">
        <w:rPr>
          <w:rStyle w:val="Emphasis"/>
          <w:highlight w:val="cyan"/>
        </w:rPr>
        <w:t>can pursue moral and political projects</w:t>
      </w:r>
      <w:r w:rsidRPr="00F06DA3">
        <w:rPr>
          <w:rStyle w:val="StyleUnderline"/>
        </w:rPr>
        <w:t xml:space="preserve"> and </w:t>
      </w:r>
      <w:r w:rsidRPr="00AC2B69">
        <w:rPr>
          <w:rStyle w:val="Emphasis"/>
          <w:highlight w:val="cyan"/>
        </w:rPr>
        <w:t>articulate alternative visions</w:t>
      </w:r>
      <w:r w:rsidRPr="009761CD">
        <w:rPr>
          <w:rStyle w:val="Emphasis"/>
        </w:rPr>
        <w:t xml:space="preserve"> </w:t>
      </w:r>
      <w:r w:rsidRPr="00AC2B69">
        <w:rPr>
          <w:rStyle w:val="Emphasis"/>
          <w:highlight w:val="cyan"/>
        </w:rPr>
        <w:t>of</w:t>
      </w:r>
      <w:r w:rsidRPr="009761CD">
        <w:rPr>
          <w:rStyle w:val="Emphasis"/>
        </w:rPr>
        <w:t xml:space="preserve"> social </w:t>
      </w:r>
      <w:r w:rsidRPr="00AC2B69">
        <w:rPr>
          <w:rStyle w:val="Emphasis"/>
          <w:highlight w:val="cyan"/>
        </w:rPr>
        <w:t>organization and</w:t>
      </w:r>
      <w:r w:rsidRPr="009761CD">
        <w:rPr>
          <w:rStyle w:val="Emphasis"/>
        </w:rPr>
        <w:t xml:space="preserve"> social </w:t>
      </w:r>
      <w:proofErr w:type="gramStart"/>
      <w:r w:rsidRPr="00AC2B69">
        <w:rPr>
          <w:rStyle w:val="Emphasis"/>
          <w:highlight w:val="cyan"/>
        </w:rPr>
        <w:t>justice;</w:t>
      </w:r>
      <w:proofErr w:type="gramEnd"/>
    </w:p>
    <w:p w14:paraId="4A614CAE" w14:textId="77777777" w:rsidR="0081573B" w:rsidRPr="00F06DA3" w:rsidRDefault="0081573B" w:rsidP="0081573B">
      <w:pPr>
        <w:rPr>
          <w:rStyle w:val="StyleUnderline"/>
        </w:rPr>
      </w:pPr>
      <w:r w:rsidRPr="009761CD">
        <w:rPr>
          <w:sz w:val="16"/>
        </w:rPr>
        <w:t xml:space="preserve">• to train them to </w:t>
      </w:r>
      <w:r w:rsidRPr="00AC2B69">
        <w:rPr>
          <w:rStyle w:val="Emphasis"/>
          <w:highlight w:val="cyan"/>
        </w:rPr>
        <w:t>argue</w:t>
      </w:r>
      <w:r w:rsidRPr="009761CD">
        <w:rPr>
          <w:sz w:val="16"/>
        </w:rPr>
        <w:t xml:space="preserve"> professionally and respectably </w:t>
      </w:r>
      <w:r w:rsidRPr="00AC2B69">
        <w:rPr>
          <w:rStyle w:val="Emphasis"/>
          <w:highlight w:val="cyan"/>
        </w:rPr>
        <w:t>for the utopian</w:t>
      </w:r>
      <w:r w:rsidRPr="00F06DA3">
        <w:rPr>
          <w:rStyle w:val="StyleUnderline"/>
        </w:rPr>
        <w:t xml:space="preserve"> and the </w:t>
      </w:r>
      <w:proofErr w:type="gramStart"/>
      <w:r w:rsidRPr="00F06DA3">
        <w:rPr>
          <w:rStyle w:val="StyleUnderline"/>
        </w:rPr>
        <w:t>impossible;</w:t>
      </w:r>
      <w:proofErr w:type="gramEnd"/>
    </w:p>
    <w:p w14:paraId="11C7895A" w14:textId="77777777" w:rsidR="0081573B" w:rsidRPr="009761CD" w:rsidRDefault="0081573B" w:rsidP="0081573B">
      <w:pPr>
        <w:rPr>
          <w:sz w:val="16"/>
        </w:rPr>
      </w:pPr>
      <w:r w:rsidRPr="009761CD">
        <w:rPr>
          <w:sz w:val="16"/>
        </w:rPr>
        <w:t xml:space="preserve">• to alert them that </w:t>
      </w:r>
      <w:r w:rsidRPr="00F06DA3">
        <w:rPr>
          <w:rStyle w:val="StyleUnderline"/>
        </w:rPr>
        <w:t>legal cases</w:t>
      </w:r>
      <w:r w:rsidRPr="009761CD">
        <w:rPr>
          <w:sz w:val="16"/>
        </w:rPr>
        <w:t xml:space="preserve"> potentially </w:t>
      </w:r>
      <w:r w:rsidRPr="00F06DA3">
        <w:rPr>
          <w:rStyle w:val="StyleUnderline"/>
        </w:rPr>
        <w:t>provide a forum for intense public consciousness-raising</w:t>
      </w:r>
      <w:r w:rsidRPr="009761CD">
        <w:rPr>
          <w:sz w:val="16"/>
        </w:rPr>
        <w:t xml:space="preserve"> about issues of social </w:t>
      </w:r>
      <w:proofErr w:type="gramStart"/>
      <w:r w:rsidRPr="009761CD">
        <w:rPr>
          <w:sz w:val="16"/>
        </w:rPr>
        <w:t>justice;</w:t>
      </w:r>
      <w:proofErr w:type="gramEnd"/>
    </w:p>
    <w:p w14:paraId="2EED08E1" w14:textId="77777777" w:rsidR="0081573B" w:rsidRPr="009761CD" w:rsidRDefault="0081573B" w:rsidP="0081573B">
      <w:pPr>
        <w:rPr>
          <w:u w:val="single"/>
        </w:rPr>
      </w:pPr>
      <w:r w:rsidRPr="009761CD">
        <w:rPr>
          <w:sz w:val="16"/>
        </w:rPr>
        <w:t xml:space="preserve">• to encourage them to view legal </w:t>
      </w:r>
      <w:r w:rsidRPr="00AC2B69">
        <w:rPr>
          <w:highlight w:val="cyan"/>
          <w:u w:val="single"/>
        </w:rPr>
        <w:t>representation</w:t>
      </w:r>
      <w:r w:rsidRPr="009761CD">
        <w:rPr>
          <w:u w:val="single"/>
        </w:rPr>
        <w:t xml:space="preserve"> as an </w:t>
      </w:r>
      <w:r w:rsidRPr="00AC2B69">
        <w:rPr>
          <w:highlight w:val="cyan"/>
          <w:u w:val="single"/>
        </w:rPr>
        <w:t xml:space="preserve">opportunity to </w:t>
      </w:r>
      <w:r w:rsidRPr="00AC2B69">
        <w:rPr>
          <w:rStyle w:val="Emphasis"/>
          <w:highlight w:val="cyan"/>
        </w:rPr>
        <w:t>challenge, push, and relocate</w:t>
      </w:r>
      <w:r w:rsidRPr="009761CD">
        <w:rPr>
          <w:u w:val="single"/>
        </w:rPr>
        <w:t xml:space="preserve"> the </w:t>
      </w:r>
      <w:r w:rsidRPr="00AC2B69">
        <w:rPr>
          <w:rStyle w:val="Emphasis"/>
          <w:highlight w:val="cyan"/>
        </w:rPr>
        <w:t>boundaries</w:t>
      </w:r>
      <w:r w:rsidRPr="009761CD">
        <w:rPr>
          <w:u w:val="single"/>
        </w:rPr>
        <w:t xml:space="preserve"> between intra-systemic and extra-systemic activity, that is, an opportunity to </w:t>
      </w:r>
      <w:r w:rsidRPr="00AC2B69">
        <w:rPr>
          <w:highlight w:val="cyan"/>
          <w:u w:val="single"/>
        </w:rPr>
        <w:t>work within</w:t>
      </w:r>
      <w:r w:rsidRPr="009761CD">
        <w:rPr>
          <w:u w:val="single"/>
        </w:rPr>
        <w:t xml:space="preserve"> </w:t>
      </w:r>
      <w:r w:rsidRPr="00AC2B69">
        <w:rPr>
          <w:highlight w:val="cyan"/>
          <w:u w:val="single"/>
        </w:rPr>
        <w:t xml:space="preserve">the system in a way that </w:t>
      </w:r>
      <w:r w:rsidRPr="00AC2B69">
        <w:rPr>
          <w:rStyle w:val="Emphasis"/>
          <w:highlight w:val="cyan"/>
        </w:rPr>
        <w:t>reconstitutes</w:t>
      </w:r>
      <w:r w:rsidRPr="00AC2B69">
        <w:rPr>
          <w:highlight w:val="cyan"/>
          <w:u w:val="single"/>
        </w:rPr>
        <w:t xml:space="preserve"> it</w:t>
      </w:r>
      <w:r w:rsidRPr="009761CD">
        <w:rPr>
          <w:u w:val="single"/>
        </w:rPr>
        <w:t>; and</w:t>
      </w:r>
    </w:p>
    <w:p w14:paraId="567A68A4" w14:textId="77777777" w:rsidR="0081573B" w:rsidRPr="009761CD" w:rsidRDefault="0081573B" w:rsidP="0081573B">
      <w:pPr>
        <w:rPr>
          <w:sz w:val="16"/>
        </w:rPr>
      </w:pPr>
      <w:r w:rsidRPr="009761CD">
        <w:rPr>
          <w:sz w:val="16"/>
        </w:rPr>
        <w:t xml:space="preserve">• to show that </w:t>
      </w:r>
      <w:r w:rsidRPr="00AC2B69">
        <w:rPr>
          <w:highlight w:val="cyan"/>
          <w:u w:val="single"/>
        </w:rPr>
        <w:t>the existing social order is not immutable but “is</w:t>
      </w:r>
      <w:r w:rsidRPr="009761CD">
        <w:rPr>
          <w:u w:val="single"/>
        </w:rPr>
        <w:t xml:space="preserve"> merely </w:t>
      </w:r>
      <w:r w:rsidRPr="00AC2B69">
        <w:rPr>
          <w:highlight w:val="cyan"/>
          <w:u w:val="single"/>
        </w:rPr>
        <w:t>possible</w:t>
      </w:r>
      <w:r w:rsidRPr="009761CD">
        <w:rPr>
          <w:u w:val="single"/>
        </w:rPr>
        <w:t xml:space="preserve">, and that </w:t>
      </w:r>
      <w:r w:rsidRPr="00AC2B69">
        <w:rPr>
          <w:highlight w:val="cyan"/>
          <w:u w:val="single"/>
        </w:rPr>
        <w:t>people have the</w:t>
      </w:r>
      <w:r w:rsidRPr="009761CD">
        <w:rPr>
          <w:u w:val="single"/>
        </w:rPr>
        <w:t xml:space="preserve"> </w:t>
      </w:r>
      <w:r w:rsidRPr="00AC2B69">
        <w:rPr>
          <w:rStyle w:val="Emphasis"/>
          <w:highlight w:val="cyan"/>
        </w:rPr>
        <w:t>freedom and power</w:t>
      </w:r>
      <w:r w:rsidRPr="00AC2B69">
        <w:rPr>
          <w:highlight w:val="cyan"/>
          <w:u w:val="single"/>
        </w:rPr>
        <w:t xml:space="preserve"> to act upon it.”</w:t>
      </w:r>
      <w:r w:rsidRPr="009761CD">
        <w:rPr>
          <w:sz w:val="16"/>
        </w:rPr>
        <w:t>46</w:t>
      </w:r>
    </w:p>
    <w:p w14:paraId="310D51AB" w14:textId="77777777" w:rsidR="0081573B" w:rsidRDefault="0081573B" w:rsidP="0081573B">
      <w:pPr>
        <w:rPr>
          <w:sz w:val="16"/>
        </w:rPr>
      </w:pPr>
      <w:r w:rsidRPr="009761CD">
        <w:rPr>
          <w:sz w:val="16"/>
        </w:rPr>
        <w:t>The most important point of the class is that social justice lawyers never give up. The appropriate response when you think you have a hopeless case is to go back and do more work in the legal medium.</w:t>
      </w:r>
    </w:p>
    <w:p w14:paraId="791BAB6C" w14:textId="77777777" w:rsidR="000C78EA" w:rsidRDefault="000C78EA" w:rsidP="000C78EA">
      <w:pPr>
        <w:pStyle w:val="Heading3"/>
      </w:pPr>
      <w:r>
        <w:t>Perm/No Link – Hope good</w:t>
      </w:r>
    </w:p>
    <w:p w14:paraId="358C4F56" w14:textId="77777777" w:rsidR="000C78EA" w:rsidRDefault="000C78EA" w:rsidP="000C78EA">
      <w:pPr>
        <w:pStyle w:val="Heading4"/>
      </w:pPr>
      <w:r>
        <w:t>Foucault himself says even under a system of biopower, hope in the state and in the people is key to reforming this imprisonment, there is always action that can be done even if it is within the state. Even if the affirmative fails, it builds a way to breaking free. There is no margin of safety from control, so the alternative is in the same position as the state.</w:t>
      </w:r>
    </w:p>
    <w:p w14:paraId="62CC6EE1" w14:textId="77777777" w:rsidR="000C78EA" w:rsidRPr="00D11922" w:rsidRDefault="000C78EA" w:rsidP="000C78EA">
      <w:r w:rsidRPr="00FC6488">
        <w:rPr>
          <w:rStyle w:val="Style13ptBold"/>
        </w:rPr>
        <w:t>Hannah, 11</w:t>
      </w:r>
      <w:r>
        <w:t xml:space="preserve"> (Prof. Hannah has taught and conducted research for 20 years, first in the US (University of Vermont), then in the UK (Aberystwyth University), and, since September 2013, at the University of Bayreuth.  His </w:t>
      </w:r>
      <w:proofErr w:type="gramStart"/>
      <w:r>
        <w:t>interests</w:t>
      </w:r>
      <w:proofErr w:type="gramEnd"/>
      <w:r>
        <w:t xml:space="preserve"> range across historical geography, political geography, critical human-geographic theory, and include regional specializations in the USA and Germany. Research projects carried out to date have revolved around two questions: (1) how geographically organised state knowledge (censuses, trade statistics, etc.) came to form a fundamental infrastructure for modern "arts of government", and, turning the first question around, (2) which sorts of spatial power relations have made possible (and what forms of resistance have hindered or altered) the development of such modern knowledge-infrastructures. These issues have been approached via a series of concrete empirical case studies: (1) a study of how the US Goverment attempted, during the 1870s, to re-shape spatial aspects of the lives of the Oglala Lakota ("Sioux"), </w:t>
      </w:r>
      <w:proofErr w:type="gramStart"/>
      <w:r>
        <w:t>in order to</w:t>
      </w:r>
      <w:proofErr w:type="gramEnd"/>
      <w:r>
        <w:t xml:space="preserve"> render them "governable" in a modern Western sense, and of how the Lakota circumvented and ultimately steered the process. </w:t>
      </w:r>
      <w:r>
        <w:rPr>
          <w:i/>
          <w:iCs/>
        </w:rPr>
        <w:t>Biopower, life and Left Politics</w:t>
      </w:r>
      <w:r>
        <w:t xml:space="preserve"> pg. 144-147, 1/05/2011, accessed 7/31/24)//Ilake TY</w:t>
      </w:r>
    </w:p>
    <w:p w14:paraId="57C6A95E" w14:textId="77777777" w:rsidR="000C78EA" w:rsidRDefault="000C78EA" w:rsidP="000C78EA"/>
    <w:p w14:paraId="7B5C701C" w14:textId="77777777" w:rsidR="000C78EA" w:rsidRPr="00FC6488" w:rsidRDefault="000C78EA" w:rsidP="000C78EA">
      <w:pPr>
        <w:rPr>
          <w:rStyle w:val="StyleUnderline"/>
        </w:rPr>
      </w:pPr>
      <w:r>
        <w:t xml:space="preserve">James Weldon Johnson’s “Lift Ev’ry Voice and Sing,” originally penned to celebrate Abraham Lincoln’s birthday, eventually became known as the “Negro National Anthem.” </w:t>
      </w:r>
      <w:r w:rsidRPr="00FC6488">
        <w:rPr>
          <w:rStyle w:val="StyleUnderline"/>
        </w:rPr>
        <w:t xml:space="preserve">The </w:t>
      </w:r>
      <w:r w:rsidRPr="007E2938">
        <w:rPr>
          <w:rStyle w:val="StyleUnderline"/>
          <w:highlight w:val="green"/>
        </w:rPr>
        <w:t>first stanza</w:t>
      </w:r>
      <w:r w:rsidRPr="00FC6488">
        <w:rPr>
          <w:rStyle w:val="StyleUnderline"/>
        </w:rPr>
        <w:t xml:space="preserve">, which </w:t>
      </w:r>
      <w:r w:rsidRPr="007E2938">
        <w:rPr>
          <w:rStyle w:val="StyleUnderline"/>
          <w:highlight w:val="green"/>
        </w:rPr>
        <w:t>serves as the epigraph f</w:t>
      </w:r>
      <w:r w:rsidRPr="00FC6488">
        <w:rPr>
          <w:rStyle w:val="StyleUnderline"/>
        </w:rPr>
        <w:t xml:space="preserve">or this chapter, </w:t>
      </w:r>
      <w:r w:rsidRPr="007E2938">
        <w:rPr>
          <w:rStyle w:val="StyleUnderline"/>
          <w:highlight w:val="green"/>
        </w:rPr>
        <w:t>reflects the joy and hope of</w:t>
      </w:r>
      <w:r w:rsidRPr="00FC6488">
        <w:rPr>
          <w:rStyle w:val="StyleUnderline"/>
        </w:rPr>
        <w:t xml:space="preserve"> </w:t>
      </w:r>
      <w:r w:rsidRPr="007E2938">
        <w:rPr>
          <w:rStyle w:val="StyleUnderline"/>
          <w:highlight w:val="green"/>
        </w:rPr>
        <w:t>African Americans</w:t>
      </w:r>
      <w:r w:rsidRPr="00FC6488">
        <w:rPr>
          <w:rStyle w:val="StyleUnderline"/>
        </w:rPr>
        <w:t xml:space="preserve"> </w:t>
      </w:r>
      <w:r w:rsidRPr="007E2938">
        <w:rPr>
          <w:rStyle w:val="StyleUnderline"/>
          <w:highlight w:val="green"/>
        </w:rPr>
        <w:t>even</w:t>
      </w:r>
      <w:r w:rsidRPr="00FC6488">
        <w:rPr>
          <w:rStyle w:val="StyleUnderline"/>
        </w:rPr>
        <w:t xml:space="preserve"> </w:t>
      </w:r>
      <w:r w:rsidRPr="007E2938">
        <w:rPr>
          <w:rStyle w:val="StyleUnderline"/>
          <w:highlight w:val="green"/>
        </w:rPr>
        <w:t>though,</w:t>
      </w:r>
      <w:r w:rsidRPr="00FC6488">
        <w:rPr>
          <w:rStyle w:val="StyleUnderline"/>
        </w:rPr>
        <w:t xml:space="preserve"> as indicated in the stanza’s final line, “</w:t>
      </w:r>
      <w:r w:rsidRPr="007E2938">
        <w:rPr>
          <w:rStyle w:val="StyleUnderline"/>
          <w:highlight w:val="green"/>
        </w:rPr>
        <w:t>victory” remains elusive</w:t>
      </w:r>
      <w:r w:rsidRPr="00FC6488">
        <w:rPr>
          <w:rStyle w:val="StyleUnderline"/>
        </w:rPr>
        <w:t xml:space="preserve"> and the struggle for liberty continues. Johnson himself later took on the role of a national organizer for the NAACP. Yet, Johnson’s poem suggests that </w:t>
      </w:r>
      <w:r w:rsidRPr="007E2938">
        <w:rPr>
          <w:rStyle w:val="StyleUnderline"/>
          <w:highlight w:val="green"/>
        </w:rPr>
        <w:t xml:space="preserve">hope is not guaranteed. </w:t>
      </w:r>
      <w:r w:rsidRPr="007E2938">
        <w:rPr>
          <w:rStyle w:val="StyleUnderline"/>
        </w:rPr>
        <w:t>T</w:t>
      </w:r>
      <w:r w:rsidRPr="007E2938">
        <w:t>he</w:t>
      </w:r>
      <w:r>
        <w:t xml:space="preserve"> second stanza revisits the days of slavery: “Bitter the chast’ning rod/Felt in the days when hope unborn had died” (Johnson 1900, 768–769). Johnson’s work vividly captures the tension between hope and despair that characterizes the African American experience shaped by slavery. This dialectical struggle between hope and despair similarly influenced the gay community’s responses to the AIDS crisis (a poignant example can be found in Shilts 1988/2007, 356–357). This ongoing struggle underpins my interpretation of Foucault’s work. I propose that this hope is central to what Foucault described as his “hyper- and pessimistic activism” (DE326.1, 232). </w:t>
      </w:r>
      <w:r w:rsidRPr="00FC6488">
        <w:rPr>
          <w:rStyle w:val="StyleUnderline"/>
        </w:rPr>
        <w:t>As Foucault explains, “</w:t>
      </w:r>
      <w:r w:rsidRPr="007E2938">
        <w:rPr>
          <w:rStyle w:val="StyleUnderline"/>
          <w:highlight w:val="green"/>
        </w:rPr>
        <w:t xml:space="preserve">if everything is dangerous, then </w:t>
      </w:r>
      <w:r w:rsidRPr="007E2938">
        <w:rPr>
          <w:rStyle w:val="Emphasis"/>
          <w:highlight w:val="green"/>
        </w:rPr>
        <w:t>we always have something to do</w:t>
      </w:r>
      <w:r w:rsidRPr="007E2938">
        <w:rPr>
          <w:rStyle w:val="StyleUnderline"/>
          <w:highlight w:val="green"/>
        </w:rPr>
        <w:t>”</w:t>
      </w:r>
      <w:r w:rsidRPr="00FC6488">
        <w:rPr>
          <w:rStyle w:val="StyleUnderline"/>
        </w:rPr>
        <w:t xml:space="preserve"> (DE326.1, 231–232). </w:t>
      </w:r>
      <w:r w:rsidRPr="007E2938">
        <w:rPr>
          <w:rStyle w:val="StyleUnderline"/>
          <w:highlight w:val="green"/>
        </w:rPr>
        <w:t>Without hope,</w:t>
      </w:r>
      <w:r w:rsidRPr="00FC6488">
        <w:rPr>
          <w:rStyle w:val="StyleUnderline"/>
        </w:rPr>
        <w:t xml:space="preserve"> </w:t>
      </w:r>
      <w:r w:rsidRPr="007E2938">
        <w:rPr>
          <w:rStyle w:val="StyleUnderline"/>
          <w:highlight w:val="green"/>
        </w:rPr>
        <w:t>why would we engage</w:t>
      </w:r>
      <w:r w:rsidRPr="00FC6488">
        <w:rPr>
          <w:rStyle w:val="StyleUnderline"/>
        </w:rPr>
        <w:t xml:space="preserve"> in any activity at all?</w:t>
      </w:r>
    </w:p>
    <w:p w14:paraId="2445D0C5" w14:textId="77777777" w:rsidR="000C78EA" w:rsidRDefault="000C78EA" w:rsidP="000C78EA"/>
    <w:p w14:paraId="2566CCF1" w14:textId="77777777" w:rsidR="000C78EA" w:rsidRDefault="000C78EA" w:rsidP="000C78EA">
      <w:r w:rsidRPr="00FC6488">
        <w:rPr>
          <w:rStyle w:val="StyleUnderline"/>
        </w:rPr>
        <w:t xml:space="preserve">I have sought to demonstrate that this hope resonates throughout Foucault’s work. It is </w:t>
      </w:r>
      <w:r w:rsidRPr="007E2938">
        <w:rPr>
          <w:rStyle w:val="StyleUnderline"/>
          <w:highlight w:val="green"/>
        </w:rPr>
        <w:t>even apparent</w:t>
      </w:r>
      <w:r w:rsidRPr="00FC6488">
        <w:rPr>
          <w:rStyle w:val="StyleUnderline"/>
        </w:rPr>
        <w:t xml:space="preserve"> in the concluding lines of Discipline and Punish, </w:t>
      </w:r>
      <w:r w:rsidRPr="007E2938">
        <w:rPr>
          <w:rStyle w:val="StyleUnderline"/>
          <w:highlight w:val="green"/>
        </w:rPr>
        <w:t>where Foucault presents a seemingly bleak depiction of our society</w:t>
      </w:r>
      <w:r w:rsidRPr="00FC6488">
        <w:rPr>
          <w:rStyle w:val="StyleUnderline"/>
        </w:rPr>
        <w:t xml:space="preserve">: “In this central and centralized humanity, the effect and instrument of complex power relations, </w:t>
      </w:r>
      <w:r w:rsidRPr="007E2938">
        <w:rPr>
          <w:rStyle w:val="StyleUnderline"/>
          <w:highlight w:val="green"/>
        </w:rPr>
        <w:t>bodies and forces subjected by multiple mechanisms of ‘incarceration</w:t>
      </w:r>
      <w:r w:rsidRPr="00FC6488">
        <w:rPr>
          <w:rStyle w:val="StyleUnderline"/>
        </w:rPr>
        <w:t>,’ objects for discourses that are in themselves elements for this strategy, we must hear the distant roar of battle” (1975ET, 308</w:t>
      </w:r>
      <w:r>
        <w:t>). After this portrayal of humanity as bodies trapped in an intricate system of incarceration, how should we interpret the final phrase (indeed, the main clause) of this sentence: “we must hear the distant roar of battle”? I believe it signals hope: this grim depiction is not meant to induce despair but to mobilize efforts for an approaching battle—one that could bring about new ways of relating to others and to ourselves. Foucault’s initial ethical focus in 1976 was on viewing these bodies and their pleasures as sites of resistance against these imprisoning forms of power.</w:t>
      </w:r>
    </w:p>
    <w:p w14:paraId="73D0F5F1" w14:textId="77777777" w:rsidR="000C78EA" w:rsidRDefault="000C78EA" w:rsidP="000C78EA"/>
    <w:p w14:paraId="327807D4" w14:textId="77777777" w:rsidR="000C78EA" w:rsidRDefault="000C78EA" w:rsidP="000C78EA">
      <w:r>
        <w:t xml:space="preserve">A contrasting example that poignantly embodies the hopeful spirit of Foucault’s assertion that “we always have something to do” is found in Jules Tygiel’s 1997 “Afterword” to his 1983 history of Jackie Robinson and baseball integration. </w:t>
      </w:r>
      <w:r w:rsidRPr="00FC6488">
        <w:rPr>
          <w:rStyle w:val="StyleUnderline"/>
        </w:rPr>
        <w:t xml:space="preserve">Tygiel writes: “We remain </w:t>
      </w:r>
      <w:r w:rsidRPr="007E2938">
        <w:rPr>
          <w:rStyle w:val="StyleUnderline"/>
          <w:highlight w:val="green"/>
        </w:rPr>
        <w:t>engrossed in the great social experiment</w:t>
      </w:r>
      <w:r w:rsidRPr="00FC6488">
        <w:rPr>
          <w:rStyle w:val="StyleUnderline"/>
        </w:rPr>
        <w:t xml:space="preserve"> that he [Jackie Robinson] began. But, </w:t>
      </w:r>
      <w:r w:rsidRPr="007E2938">
        <w:rPr>
          <w:rStyle w:val="StyleUnderline"/>
          <w:highlight w:val="green"/>
        </w:rPr>
        <w:t>as with all incomplete experiments</w:t>
      </w:r>
      <w:r w:rsidRPr="00FC6488">
        <w:rPr>
          <w:rStyle w:val="StyleUnderline"/>
        </w:rPr>
        <w:t xml:space="preserve">, we </w:t>
      </w:r>
      <w:r w:rsidRPr="007E2938">
        <w:rPr>
          <w:rStyle w:val="StyleUnderline"/>
          <w:highlight w:val="green"/>
        </w:rPr>
        <w:t>must</w:t>
      </w:r>
      <w:r w:rsidRPr="00FC6488">
        <w:rPr>
          <w:rStyle w:val="StyleUnderline"/>
        </w:rPr>
        <w:t xml:space="preserve"> periodically </w:t>
      </w:r>
      <w:r w:rsidRPr="007E2938">
        <w:rPr>
          <w:rStyle w:val="StyleUnderline"/>
          <w:highlight w:val="green"/>
        </w:rPr>
        <w:t>reassess its progress and reinvigorate its promise</w:t>
      </w:r>
      <w:r w:rsidRPr="00FC6488">
        <w:rPr>
          <w:rStyle w:val="StyleUnderline"/>
        </w:rPr>
        <w:t xml:space="preserve">. We must </w:t>
      </w:r>
      <w:r w:rsidRPr="007E2938">
        <w:rPr>
          <w:rStyle w:val="StyleUnderline"/>
          <w:highlight w:val="green"/>
        </w:rPr>
        <w:t>reinforce</w:t>
      </w:r>
      <w:r w:rsidRPr="00FC6488">
        <w:rPr>
          <w:rStyle w:val="StyleUnderline"/>
        </w:rPr>
        <w:t xml:space="preserve"> those </w:t>
      </w:r>
      <w:r w:rsidRPr="007E2938">
        <w:rPr>
          <w:rStyle w:val="StyleUnderline"/>
          <w:highlight w:val="green"/>
        </w:rPr>
        <w:t>strategies</w:t>
      </w:r>
      <w:r w:rsidRPr="00FC6488">
        <w:rPr>
          <w:rStyle w:val="StyleUnderline"/>
        </w:rPr>
        <w:t xml:space="preserve"> that work, reject those that have failed, and assay new initiatives” (Tygiel 1997, 355). This process—of </w:t>
      </w:r>
      <w:r w:rsidRPr="007E2938">
        <w:rPr>
          <w:rStyle w:val="StyleUnderline"/>
          <w:highlight w:val="green"/>
        </w:rPr>
        <w:t>reassessment and revitalization</w:t>
      </w:r>
      <w:r w:rsidRPr="00FC6488">
        <w:rPr>
          <w:rStyle w:val="StyleUnderline"/>
        </w:rPr>
        <w:t>, reinforcement and rejection, and initiating anew—</w:t>
      </w:r>
      <w:r w:rsidRPr="007E2938">
        <w:rPr>
          <w:rStyle w:val="StyleUnderline"/>
          <w:highlight w:val="green"/>
        </w:rPr>
        <w:t>is the critical work that follows from Foucault’s idea</w:t>
      </w:r>
      <w:r w:rsidRPr="00FC6488">
        <w:rPr>
          <w:rStyle w:val="StyleUnderline"/>
        </w:rPr>
        <w:t xml:space="preserve"> that everything is dangerous and that we always have tasks to undertake</w:t>
      </w:r>
      <w:r>
        <w:t>. Tygiel continues: “The Jackie Robinson saga, whether in myth or reality, has always appealed to ‘the better angels of our nature.’</w:t>
      </w:r>
      <w:r w:rsidRPr="00FC6488">
        <w:rPr>
          <w:rStyle w:val="StyleUnderline"/>
        </w:rPr>
        <w:t xml:space="preserve"> Today, </w:t>
      </w:r>
      <w:r w:rsidRPr="007E2938">
        <w:rPr>
          <w:rStyle w:val="StyleUnderline"/>
          <w:highlight w:val="green"/>
        </w:rPr>
        <w:t>fifty years after</w:t>
      </w:r>
      <w:r w:rsidRPr="00FC6488">
        <w:rPr>
          <w:rStyle w:val="StyleUnderline"/>
        </w:rPr>
        <w:t xml:space="preserve"> he first graced us with his pride, his </w:t>
      </w:r>
      <w:r w:rsidRPr="007E2938">
        <w:rPr>
          <w:rStyle w:val="StyleUnderline"/>
          <w:highlight w:val="green"/>
        </w:rPr>
        <w:t>courage</w:t>
      </w:r>
      <w:r w:rsidRPr="00FC6488">
        <w:rPr>
          <w:rStyle w:val="StyleUnderline"/>
        </w:rPr>
        <w:t xml:space="preserve">, his </w:t>
      </w:r>
      <w:r w:rsidRPr="007E2938">
        <w:rPr>
          <w:rStyle w:val="StyleUnderline"/>
          <w:highlight w:val="green"/>
        </w:rPr>
        <w:t>passion</w:t>
      </w:r>
      <w:r w:rsidRPr="00FC6488">
        <w:rPr>
          <w:rStyle w:val="StyleUnderline"/>
        </w:rPr>
        <w:t xml:space="preserve">, and his vision, our nation, </w:t>
      </w:r>
      <w:r w:rsidRPr="007E2938">
        <w:rPr>
          <w:rStyle w:val="StyleUnderline"/>
          <w:highlight w:val="green"/>
        </w:rPr>
        <w:t>amidst our current failures, disappointments</w:t>
      </w:r>
      <w:r w:rsidRPr="00FC6488">
        <w:rPr>
          <w:rStyle w:val="StyleUnderline"/>
        </w:rPr>
        <w:t xml:space="preserve">, and dispiriting political drift, </w:t>
      </w:r>
      <w:r w:rsidRPr="007E2938">
        <w:rPr>
          <w:rStyle w:val="StyleUnderline"/>
          <w:highlight w:val="green"/>
        </w:rPr>
        <w:t>has yet to produce a more compelling</w:t>
      </w:r>
      <w:r w:rsidRPr="00FC6488">
        <w:rPr>
          <w:rStyle w:val="StyleUnderline"/>
        </w:rPr>
        <w:t xml:space="preserve"> </w:t>
      </w:r>
      <w:r w:rsidRPr="007E2938">
        <w:rPr>
          <w:rStyle w:val="StyleUnderline"/>
          <w:highlight w:val="green"/>
        </w:rPr>
        <w:t>prophecy of a just</w:t>
      </w:r>
      <w:r w:rsidRPr="00FC6488">
        <w:rPr>
          <w:rStyle w:val="StyleUnderline"/>
        </w:rPr>
        <w:t xml:space="preserve">, interracial </w:t>
      </w:r>
      <w:r w:rsidRPr="007E2938">
        <w:rPr>
          <w:rStyle w:val="StyleUnderline"/>
          <w:highlight w:val="green"/>
        </w:rPr>
        <w:t>society</w:t>
      </w:r>
      <w:r w:rsidRPr="00FC6488">
        <w:rPr>
          <w:rStyle w:val="StyleUnderline"/>
        </w:rPr>
        <w:t xml:space="preserve"> than that which we envision when we invoke the memory of Jackie Robinson” (Tygiel 1997, 355). Tygiel’s point is that </w:t>
      </w:r>
      <w:r w:rsidRPr="007E2938">
        <w:rPr>
          <w:rStyle w:val="StyleUnderline"/>
          <w:highlight w:val="green"/>
        </w:rPr>
        <w:t>despite our present shortcomings</w:t>
      </w:r>
      <w:r w:rsidRPr="00FC6488">
        <w:rPr>
          <w:rStyle w:val="StyleUnderline"/>
        </w:rPr>
        <w:t xml:space="preserve">, Jackie </w:t>
      </w:r>
      <w:r w:rsidRPr="007E2938">
        <w:rPr>
          <w:rStyle w:val="StyleUnderline"/>
          <w:highlight w:val="green"/>
        </w:rPr>
        <w:t>Robinson’s story continues to inspire hope</w:t>
      </w:r>
      <w:r w:rsidRPr="00FC6488">
        <w:rPr>
          <w:rStyle w:val="StyleUnderline"/>
        </w:rPr>
        <w:t>.</w:t>
      </w:r>
      <w:r>
        <w:t xml:space="preserve"> (One might reasonably question the relevance of citing a baseball player here; however, Jackie Robinson’s experience illustrated the everyday face of resistance and the multiple layers of racism he navigated.)</w:t>
      </w:r>
    </w:p>
    <w:p w14:paraId="41D10B6F" w14:textId="77777777" w:rsidR="000C78EA" w:rsidRDefault="000C78EA" w:rsidP="000C78EA"/>
    <w:p w14:paraId="0BB07CBE" w14:textId="77777777" w:rsidR="000C78EA" w:rsidRDefault="000C78EA" w:rsidP="000C78EA">
      <w:r>
        <w:t xml:space="preserve">Foucault explicitly addressed the role of hope in an unpublished April 1983 interview. </w:t>
      </w:r>
      <w:r w:rsidRPr="00FC6488">
        <w:rPr>
          <w:rStyle w:val="StyleUnderline"/>
        </w:rPr>
        <w:t xml:space="preserve">When Leo </w:t>
      </w:r>
      <w:r w:rsidRPr="007E2938">
        <w:rPr>
          <w:rStyle w:val="StyleUnderline"/>
          <w:highlight w:val="green"/>
        </w:rPr>
        <w:t>Löwenthal challenged</w:t>
      </w:r>
      <w:r w:rsidRPr="00FC6488">
        <w:rPr>
          <w:rStyle w:val="StyleUnderline"/>
        </w:rPr>
        <w:t xml:space="preserve"> Foucault by noting, “I [Löwenthal] </w:t>
      </w:r>
      <w:r w:rsidRPr="007E2938">
        <w:rPr>
          <w:rStyle w:val="StyleUnderline"/>
          <w:highlight w:val="green"/>
        </w:rPr>
        <w:t>cannot discover</w:t>
      </w:r>
      <w:r w:rsidRPr="00FC6488">
        <w:rPr>
          <w:rStyle w:val="StyleUnderline"/>
        </w:rPr>
        <w:t xml:space="preserve"> thus far in your [Foucault’s] argumentation about distrust </w:t>
      </w:r>
      <w:r w:rsidRPr="007E2938">
        <w:rPr>
          <w:rStyle w:val="StyleUnderline"/>
          <w:highlight w:val="green"/>
        </w:rPr>
        <w:t>any</w:t>
      </w:r>
      <w:r w:rsidRPr="00FC6488">
        <w:rPr>
          <w:rStyle w:val="StyleUnderline"/>
        </w:rPr>
        <w:t xml:space="preserve"> kind of theoretically argued </w:t>
      </w:r>
      <w:r w:rsidRPr="007E2938">
        <w:rPr>
          <w:rStyle w:val="StyleUnderline"/>
          <w:highlight w:val="green"/>
        </w:rPr>
        <w:t>possibility to overcome this hopelessness</w:t>
      </w:r>
      <w:r w:rsidRPr="00FC6488">
        <w:rPr>
          <w:rStyle w:val="StyleUnderline"/>
        </w:rPr>
        <w:t>, this defeatism, this distrust”</w:t>
      </w:r>
      <w:r>
        <w:t xml:space="preserve"> (BdSD250[07], 10), Foucault responded: </w:t>
      </w:r>
      <w:r w:rsidRPr="00FC6488">
        <w:rPr>
          <w:rStyle w:val="StyleUnderline"/>
        </w:rPr>
        <w:t>“I d</w:t>
      </w:r>
      <w:r w:rsidRPr="007E2938">
        <w:rPr>
          <w:rStyle w:val="StyleUnderline"/>
          <w:highlight w:val="green"/>
        </w:rPr>
        <w:t>on’t think</w:t>
      </w:r>
      <w:r w:rsidRPr="00FC6488">
        <w:rPr>
          <w:rStyle w:val="StyleUnderline"/>
        </w:rPr>
        <w:t xml:space="preserve"> that </w:t>
      </w:r>
      <w:r w:rsidRPr="007E2938">
        <w:rPr>
          <w:rStyle w:val="StyleUnderline"/>
          <w:highlight w:val="green"/>
        </w:rPr>
        <w:t>to be suspicious means</w:t>
      </w:r>
      <w:r w:rsidRPr="00FC6488">
        <w:rPr>
          <w:rStyle w:val="StyleUnderline"/>
        </w:rPr>
        <w:t xml:space="preserve"> that you </w:t>
      </w:r>
      <w:r w:rsidRPr="007E2938">
        <w:rPr>
          <w:rStyle w:val="StyleUnderline"/>
          <w:highlight w:val="green"/>
        </w:rPr>
        <w:t>don’t have</w:t>
      </w:r>
      <w:r w:rsidRPr="00FC6488">
        <w:rPr>
          <w:rStyle w:val="StyleUnderline"/>
        </w:rPr>
        <w:t xml:space="preserve"> any </w:t>
      </w:r>
      <w:r w:rsidRPr="007E2938">
        <w:rPr>
          <w:rStyle w:val="StyleUnderline"/>
          <w:highlight w:val="green"/>
        </w:rPr>
        <w:t>hope</w:t>
      </w:r>
      <w:r w:rsidRPr="00FC6488">
        <w:rPr>
          <w:rStyle w:val="StyleUnderline"/>
        </w:rPr>
        <w:t xml:space="preserve">. Despair and hopelessness are one thing; suspicion is another. And if you are </w:t>
      </w:r>
      <w:r w:rsidRPr="007E2938">
        <w:rPr>
          <w:rStyle w:val="StyleUnderline"/>
          <w:highlight w:val="green"/>
        </w:rPr>
        <w:t>suspicious</w:t>
      </w:r>
      <w:r w:rsidRPr="00FC6488">
        <w:rPr>
          <w:rStyle w:val="StyleUnderline"/>
        </w:rPr>
        <w:t xml:space="preserve">, it is </w:t>
      </w:r>
      <w:r w:rsidRPr="007E2938">
        <w:rPr>
          <w:rStyle w:val="StyleUnderline"/>
          <w:highlight w:val="green"/>
        </w:rPr>
        <w:t>because</w:t>
      </w:r>
      <w:r w:rsidRPr="00FC6488">
        <w:rPr>
          <w:rStyle w:val="StyleUnderline"/>
        </w:rPr>
        <w:t xml:space="preserve">, of course, you have a certain </w:t>
      </w:r>
      <w:r w:rsidRPr="007E2938">
        <w:rPr>
          <w:rStyle w:val="StyleUnderline"/>
          <w:highlight w:val="green"/>
        </w:rPr>
        <w:t>hope</w:t>
      </w:r>
      <w:r w:rsidRPr="00FC6488">
        <w:rPr>
          <w:rStyle w:val="StyleUnderline"/>
        </w:rPr>
        <w:t xml:space="preserve">. The problem is to know </w:t>
      </w:r>
      <w:r w:rsidRPr="007E2938">
        <w:rPr>
          <w:rStyle w:val="StyleUnderline"/>
          <w:highlight w:val="green"/>
        </w:rPr>
        <w:t>which kind of hope</w:t>
      </w:r>
      <w:r w:rsidRPr="00FC6488">
        <w:rPr>
          <w:rStyle w:val="StyleUnderline"/>
        </w:rPr>
        <w:t xml:space="preserve"> you have, and </w:t>
      </w:r>
      <w:r w:rsidRPr="007E2938">
        <w:rPr>
          <w:rStyle w:val="StyleUnderline"/>
          <w:highlight w:val="green"/>
        </w:rPr>
        <w:t>which kind of hope it is reasonable to have</w:t>
      </w:r>
      <w:r w:rsidRPr="00FC6488">
        <w:rPr>
          <w:rStyle w:val="StyleUnderline"/>
        </w:rPr>
        <w:t xml:space="preserve"> in order to avoid what I would call not the ‘pessimistic circle’ you spoke of, but the political circle which reintroduces in your hopes, and through your hopes, the things you want to avoid by these hopes</w:t>
      </w:r>
      <w:r>
        <w:t>” (BdS-D250[07], 11). Foucault characterized his attitude as “hyper- and pessimistic activism.” His suspicion and pessimism, along with his hyperactivity, are precisely because he holds “a certain kind of hope.” As J. Joyce Schuld notes—and her choice of adjectives is apt—this interview reminds us that “he has been inspired by something that is both more promising and more dangerous [than pessimism]—hope” (Schuld 2003, 1). Later in this discussion, Foucault clarified: “</w:t>
      </w:r>
      <w:r w:rsidRPr="007E2938">
        <w:rPr>
          <w:rStyle w:val="StyleUnderline"/>
          <w:highlight w:val="green"/>
        </w:rPr>
        <w:t>It’s not a circle,</w:t>
      </w:r>
      <w:r w:rsidRPr="00FC6488">
        <w:rPr>
          <w:rStyle w:val="StyleUnderline"/>
        </w:rPr>
        <w:t xml:space="preserve"> a vicious circle from hope to despair, or from hope to complete disappointment. </w:t>
      </w:r>
      <w:proofErr w:type="gramStart"/>
      <w:r w:rsidRPr="007E2938">
        <w:rPr>
          <w:rStyle w:val="StyleUnderline"/>
          <w:highlight w:val="green"/>
        </w:rPr>
        <w:t>All</w:t>
      </w:r>
      <w:proofErr w:type="gramEnd"/>
      <w:r w:rsidRPr="007E2938">
        <w:rPr>
          <w:rStyle w:val="StyleUnderline"/>
          <w:highlight w:val="green"/>
        </w:rPr>
        <w:t xml:space="preserve"> it is is strategic features</w:t>
      </w:r>
      <w:r w:rsidRPr="00FC6488">
        <w:rPr>
          <w:rStyle w:val="StyleUnderline"/>
        </w:rPr>
        <w:t xml:space="preserve">, and </w:t>
      </w:r>
      <w:r w:rsidRPr="007E2938">
        <w:rPr>
          <w:rStyle w:val="StyleUnderline"/>
          <w:highlight w:val="green"/>
        </w:rPr>
        <w:t>hope is totally essential to our political life</w:t>
      </w:r>
      <w:proofErr w:type="gramStart"/>
      <w:r w:rsidRPr="00FC6488">
        <w:rPr>
          <w:rStyle w:val="StyleUnderline"/>
        </w:rPr>
        <w:t>. . . .</w:t>
      </w:r>
      <w:proofErr w:type="gramEnd"/>
      <w:r w:rsidRPr="00FC6488">
        <w:rPr>
          <w:rStyle w:val="StyleUnderline"/>
        </w:rPr>
        <w:t xml:space="preserve"> And we don’t have to renounce our hope because we are </w:t>
      </w:r>
      <w:proofErr w:type="gramStart"/>
      <w:r w:rsidRPr="00FC6488">
        <w:rPr>
          <w:rStyle w:val="StyleUnderline"/>
        </w:rPr>
        <w:t>suspicious, or</w:t>
      </w:r>
      <w:proofErr w:type="gramEnd"/>
      <w:r w:rsidRPr="00FC6488">
        <w:rPr>
          <w:rStyle w:val="StyleUnderline"/>
        </w:rPr>
        <w:t xml:space="preserve"> renounce our suspicion because we have hope” (</w:t>
      </w:r>
      <w:r>
        <w:t>BdS-D250[07], 14).</w:t>
      </w:r>
    </w:p>
    <w:p w14:paraId="0CAE2938" w14:textId="77777777" w:rsidR="000C78EA" w:rsidRDefault="000C78EA" w:rsidP="000C78EA"/>
    <w:p w14:paraId="106FF28F" w14:textId="77777777" w:rsidR="000C78EA" w:rsidRDefault="000C78EA" w:rsidP="000C78EA">
      <w:r>
        <w:t>Reflecting on his 1977 comment, we can discern that hope is evident</w:t>
      </w:r>
      <w:r w:rsidRPr="00FC6488">
        <w:rPr>
          <w:rStyle w:val="StyleUnderline"/>
        </w:rPr>
        <w:t xml:space="preserve">: “It seems to me that </w:t>
      </w:r>
      <w:r w:rsidRPr="007E2938">
        <w:rPr>
          <w:rStyle w:val="StyleUnderline"/>
          <w:highlight w:val="green"/>
        </w:rPr>
        <w:t>power is ‘always already there</w:t>
      </w:r>
      <w:r w:rsidRPr="00FC6488">
        <w:rPr>
          <w:rStyle w:val="StyleUnderline"/>
        </w:rPr>
        <w:t xml:space="preserve">,’ </w:t>
      </w:r>
      <w:r w:rsidRPr="007E2938">
        <w:rPr>
          <w:rStyle w:val="StyleUnderline"/>
          <w:highlight w:val="green"/>
        </w:rPr>
        <w:t>that one is never ‘outside’ it</w:t>
      </w:r>
      <w:r w:rsidRPr="00FC6488">
        <w:rPr>
          <w:rStyle w:val="StyleUnderline"/>
        </w:rPr>
        <w:t xml:space="preserve">, that </w:t>
      </w:r>
      <w:r w:rsidRPr="007E2938">
        <w:rPr>
          <w:rStyle w:val="StyleUnderline"/>
          <w:highlight w:val="green"/>
        </w:rPr>
        <w:t>there are no ‘margins’ for those who break with the system to gambol in</w:t>
      </w:r>
      <w:r w:rsidRPr="00FC6488">
        <w:rPr>
          <w:rStyle w:val="StyleUnderline"/>
        </w:rPr>
        <w:t xml:space="preserve">. But this </w:t>
      </w:r>
      <w:r w:rsidRPr="007E2938">
        <w:rPr>
          <w:rStyle w:val="StyleUnderline"/>
          <w:highlight w:val="green"/>
        </w:rPr>
        <w:t>does not entail</w:t>
      </w:r>
      <w:r w:rsidRPr="00FC6488">
        <w:rPr>
          <w:rStyle w:val="StyleUnderline"/>
        </w:rPr>
        <w:t xml:space="preserve"> the necessity of </w:t>
      </w:r>
      <w:r w:rsidRPr="007E2938">
        <w:rPr>
          <w:rStyle w:val="StyleUnderline"/>
          <w:highlight w:val="green"/>
        </w:rPr>
        <w:t>accepting</w:t>
      </w:r>
      <w:r w:rsidRPr="00FC6488">
        <w:rPr>
          <w:rStyle w:val="StyleUnderline"/>
        </w:rPr>
        <w:t xml:space="preserve"> an inescapable form of </w:t>
      </w:r>
      <w:r w:rsidRPr="007E2938">
        <w:rPr>
          <w:rStyle w:val="StyleUnderline"/>
          <w:highlight w:val="green"/>
        </w:rPr>
        <w:t>domination</w:t>
      </w:r>
      <w:proofErr w:type="gramStart"/>
      <w:r w:rsidRPr="00FC6488">
        <w:rPr>
          <w:rStyle w:val="StyleUnderline"/>
        </w:rPr>
        <w:t>. . . .</w:t>
      </w:r>
      <w:proofErr w:type="gramEnd"/>
      <w:r w:rsidRPr="00FC6488">
        <w:rPr>
          <w:rStyle w:val="StyleUnderline"/>
        </w:rPr>
        <w:t xml:space="preserve"> To say that </w:t>
      </w:r>
      <w:r w:rsidRPr="007E2938">
        <w:rPr>
          <w:rStyle w:val="StyleUnderline"/>
          <w:highlight w:val="green"/>
        </w:rPr>
        <w:t>one can never be ‘outside’ power does not mean</w:t>
      </w:r>
      <w:r w:rsidRPr="00FC6488">
        <w:rPr>
          <w:rStyle w:val="StyleUnderline"/>
        </w:rPr>
        <w:t xml:space="preserve"> that </w:t>
      </w:r>
      <w:r w:rsidRPr="007E2938">
        <w:rPr>
          <w:rStyle w:val="StyleUnderline"/>
          <w:highlight w:val="green"/>
        </w:rPr>
        <w:t>one is trapped</w:t>
      </w:r>
      <w:r w:rsidRPr="00FC6488">
        <w:rPr>
          <w:rStyle w:val="StyleUnderline"/>
        </w:rPr>
        <w:t xml:space="preserve"> and condemned to defeat no matter what”</w:t>
      </w:r>
      <w:r>
        <w:t xml:space="preserve"> (DE218.1, 141–142). Although power is ubiquitous and influences all our relationships and even our ethical possibilities, we are not “condemned to defeat.” On the contrary, this universality of power implies that resources for freedom are always available, and “</w:t>
      </w:r>
      <w:r w:rsidRPr="007E2938">
        <w:rPr>
          <w:rStyle w:val="StyleUnderline"/>
          <w:highlight w:val="green"/>
        </w:rPr>
        <w:t>we always have something to do</w:t>
      </w:r>
      <w:r w:rsidRPr="00FC6488">
        <w:rPr>
          <w:rStyle w:val="StyleUnderline"/>
        </w:rPr>
        <w:t>.” The ongoing challenge is to determine what actions one ought to take.</w:t>
      </w:r>
    </w:p>
    <w:p w14:paraId="31B907AE" w14:textId="77777777" w:rsidR="000C78EA" w:rsidRDefault="000C78EA" w:rsidP="000C78EA"/>
    <w:p w14:paraId="22686CBD" w14:textId="77777777" w:rsidR="000C78EA" w:rsidRDefault="000C78EA" w:rsidP="000C78EA">
      <w:pPr>
        <w:rPr>
          <w:rStyle w:val="StyleUnderline"/>
        </w:rPr>
      </w:pPr>
      <w:r>
        <w:t xml:space="preserve">Consider again excerpts from Foucault’s 1978 Collège de France course, a crucial series in which Foucault articulated the final structures of his power analysis and clarified the ethical stakes of the “art of governing.” </w:t>
      </w:r>
      <w:r w:rsidRPr="00FC6488">
        <w:rPr>
          <w:rStyle w:val="StyleUnderline"/>
        </w:rPr>
        <w:t>He observes, in his description of biopower, that “</w:t>
      </w:r>
      <w:r w:rsidRPr="007E2938">
        <w:rPr>
          <w:rStyle w:val="StyleUnderline"/>
          <w:highlight w:val="green"/>
        </w:rPr>
        <w:t>risks are not the same for all individuals</w:t>
      </w:r>
      <w:r w:rsidRPr="00FC6488">
        <w:rPr>
          <w:rStyle w:val="StyleUnderline"/>
        </w:rPr>
        <w:t>, all ages, or in every condition, place or milieu. There are therefore differential risks that reveal, as it were, zones of higher risk and, on the other hand, zones of less or lower risk.</w:t>
      </w:r>
      <w:r>
        <w:t xml:space="preserve"> This means that one can thus identify what is dangerous” (CdF78ET, 61). This process of assessing dangers relates to power in governance. As Foucault notes while discussing Machiavelli’s The Prince: “</w:t>
      </w:r>
      <w:r w:rsidRPr="00A04FC0">
        <w:rPr>
          <w:rStyle w:val="StyleUnderline"/>
        </w:rPr>
        <w:t>On the one hand, [</w:t>
      </w:r>
      <w:r w:rsidRPr="007E2938">
        <w:rPr>
          <w:rStyle w:val="StyleUnderline"/>
          <w:highlight w:val="green"/>
        </w:rPr>
        <w:t xml:space="preserve">Machiavelli’s analysis] </w:t>
      </w:r>
      <w:proofErr w:type="gramStart"/>
      <w:r w:rsidRPr="007E2938">
        <w:rPr>
          <w:rStyle w:val="StyleUnderline"/>
          <w:highlight w:val="green"/>
        </w:rPr>
        <w:t>involves</w:t>
      </w:r>
      <w:proofErr w:type="gramEnd"/>
      <w:r w:rsidRPr="007E2938">
        <w:rPr>
          <w:rStyle w:val="StyleUnderline"/>
          <w:highlight w:val="green"/>
        </w:rPr>
        <w:t xml:space="preserve"> the identification of dangers</w:t>
      </w:r>
      <w:r w:rsidRPr="00A04FC0">
        <w:rPr>
          <w:rStyle w:val="StyleUnderline"/>
        </w:rPr>
        <w:t xml:space="preserve">: where they come from, in what they consist, and their </w:t>
      </w:r>
      <w:r w:rsidRPr="007E2938">
        <w:rPr>
          <w:rStyle w:val="StyleUnderline"/>
          <w:highlight w:val="green"/>
        </w:rPr>
        <w:t>comparative severit</w:t>
      </w:r>
      <w:r w:rsidRPr="00A04FC0">
        <w:rPr>
          <w:rStyle w:val="StyleUnderline"/>
        </w:rPr>
        <w:t xml:space="preserve">y; what is the greater danger, and what is the lesser? The second aspect is </w:t>
      </w:r>
      <w:r w:rsidRPr="007E2938">
        <w:rPr>
          <w:rStyle w:val="StyleUnderline"/>
          <w:highlight w:val="green"/>
        </w:rPr>
        <w:t>the art of manipulating relations of force</w:t>
      </w:r>
      <w:r w:rsidRPr="00A04FC0">
        <w:rPr>
          <w:rStyle w:val="StyleUnderline"/>
        </w:rPr>
        <w:t xml:space="preserve"> that </w:t>
      </w:r>
      <w:proofErr w:type="gramStart"/>
      <w:r w:rsidRPr="00A04FC0">
        <w:rPr>
          <w:rStyle w:val="StyleUnderline"/>
        </w:rPr>
        <w:t>enable</w:t>
      </w:r>
      <w:proofErr w:type="gramEnd"/>
      <w:r w:rsidRPr="00A04FC0">
        <w:rPr>
          <w:rStyle w:val="StyleUnderline"/>
        </w:rPr>
        <w:t xml:space="preserve"> the </w:t>
      </w:r>
      <w:proofErr w:type="gramStart"/>
      <w:r w:rsidRPr="00A04FC0">
        <w:rPr>
          <w:rStyle w:val="StyleUnderline"/>
        </w:rPr>
        <w:t>Prince</w:t>
      </w:r>
      <w:proofErr w:type="gramEnd"/>
      <w:r w:rsidRPr="00A04FC0">
        <w:rPr>
          <w:rStyle w:val="StyleUnderline"/>
        </w:rPr>
        <w:t xml:space="preserve"> to protect his principality”</w:t>
      </w:r>
      <w:r>
        <w:t xml:space="preserve"> (CdF78ET, 92). Foucault continues, however, that contemporary anti-Machiavellian literature reveals that this analysis should not be limited to “preserving one’s principality” but rather </w:t>
      </w:r>
      <w:r w:rsidRPr="00A04FC0">
        <w:rPr>
          <w:rStyle w:val="StyleUnderline"/>
        </w:rPr>
        <w:t>extended to a broader “</w:t>
      </w:r>
      <w:r w:rsidRPr="007E2938">
        <w:rPr>
          <w:rStyle w:val="StyleUnderline"/>
          <w:highlight w:val="green"/>
        </w:rPr>
        <w:t xml:space="preserve">art of government” </w:t>
      </w:r>
      <w:r w:rsidRPr="007E2938">
        <w:rPr>
          <w:rStyle w:val="StyleUnderline"/>
        </w:rPr>
        <w:t>encompassing</w:t>
      </w:r>
      <w:r w:rsidRPr="00A04FC0">
        <w:rPr>
          <w:rStyle w:val="StyleUnderline"/>
        </w:rPr>
        <w:t xml:space="preserve"> </w:t>
      </w:r>
      <w:r w:rsidRPr="007E2938">
        <w:rPr>
          <w:rStyle w:val="StyleUnderline"/>
          <w:highlight w:val="green"/>
        </w:rPr>
        <w:t>three levels:</w:t>
      </w:r>
      <w:r w:rsidRPr="00A04FC0">
        <w:rPr>
          <w:rStyle w:val="StyleUnderline"/>
        </w:rPr>
        <w:t xml:space="preserve"> “the </w:t>
      </w:r>
      <w:r w:rsidRPr="007E2938">
        <w:rPr>
          <w:rStyle w:val="StyleUnderline"/>
          <w:highlight w:val="green"/>
        </w:rPr>
        <w:t>government of oneself</w:t>
      </w:r>
      <w:r w:rsidRPr="00A04FC0">
        <w:rPr>
          <w:rStyle w:val="StyleUnderline"/>
        </w:rPr>
        <w:t xml:space="preserve">, which falls under morality; the art of properly </w:t>
      </w:r>
      <w:r w:rsidRPr="007E2938">
        <w:rPr>
          <w:rStyle w:val="StyleUnderline"/>
          <w:highlight w:val="green"/>
        </w:rPr>
        <w:t>governing a family</w:t>
      </w:r>
      <w:r w:rsidRPr="00A04FC0">
        <w:rPr>
          <w:rStyle w:val="StyleUnderline"/>
        </w:rPr>
        <w:t>, which is part of economy; and finally, the ‘</w:t>
      </w:r>
      <w:r w:rsidRPr="007E2938">
        <w:rPr>
          <w:rStyle w:val="StyleUnderline"/>
          <w:highlight w:val="green"/>
        </w:rPr>
        <w:t>science of governing well’ the state</w:t>
      </w:r>
      <w:r w:rsidRPr="00A04FC0">
        <w:rPr>
          <w:rStyle w:val="StyleUnderline"/>
        </w:rPr>
        <w:t>, which belongs to politics” (</w:t>
      </w:r>
      <w:r>
        <w:t xml:space="preserve">CdF78ET, 93–94). Foucault’s analysis of </w:t>
      </w:r>
      <w:r w:rsidRPr="00A04FC0">
        <w:rPr>
          <w:rStyle w:val="StyleUnderline"/>
        </w:rPr>
        <w:t xml:space="preserve">power provides resources for integrating these three levels and for recognizing (and thus manipulating) the kinds of force relations (sovereign, disciplinary, and biopolitical) at play within them. His ethical </w:t>
      </w:r>
      <w:r w:rsidRPr="007E2938">
        <w:rPr>
          <w:rStyle w:val="StyleUnderline"/>
          <w:highlight w:val="green"/>
        </w:rPr>
        <w:t>trajectories offer tools to identify</w:t>
      </w:r>
      <w:r w:rsidRPr="00A04FC0">
        <w:rPr>
          <w:rStyle w:val="StyleUnderline"/>
        </w:rPr>
        <w:t xml:space="preserve"> and </w:t>
      </w:r>
      <w:r w:rsidRPr="007E2938">
        <w:rPr>
          <w:rStyle w:val="StyleUnderline"/>
          <w:highlight w:val="green"/>
        </w:rPr>
        <w:t>evaluate the</w:t>
      </w:r>
      <w:r w:rsidRPr="00A04FC0">
        <w:rPr>
          <w:rStyle w:val="StyleUnderline"/>
        </w:rPr>
        <w:t xml:space="preserve"> accompanying </w:t>
      </w:r>
      <w:r w:rsidRPr="007E2938">
        <w:rPr>
          <w:rStyle w:val="StyleUnderline"/>
          <w:highlight w:val="green"/>
        </w:rPr>
        <w:t>dangers</w:t>
      </w:r>
      <w:r w:rsidRPr="00A04FC0">
        <w:rPr>
          <w:rStyle w:val="StyleUnderline"/>
        </w:rPr>
        <w:t xml:space="preserve">, </w:t>
      </w:r>
      <w:r w:rsidRPr="007E2938">
        <w:rPr>
          <w:rStyle w:val="StyleUnderline"/>
          <w:highlight w:val="green"/>
        </w:rPr>
        <w:t>providing grounds upon</w:t>
      </w:r>
      <w:r w:rsidRPr="00A04FC0">
        <w:rPr>
          <w:rStyle w:val="StyleUnderline"/>
        </w:rPr>
        <w:t xml:space="preserve"> </w:t>
      </w:r>
      <w:r w:rsidRPr="007E2938">
        <w:rPr>
          <w:rStyle w:val="StyleUnderline"/>
          <w:highlight w:val="green"/>
        </w:rPr>
        <w:t xml:space="preserve">which to act </w:t>
      </w:r>
      <w:r w:rsidRPr="007E2938">
        <w:rPr>
          <w:rStyle w:val="StyleUnderline"/>
        </w:rPr>
        <w:t>and criteria</w:t>
      </w:r>
      <w:r w:rsidRPr="00A04FC0">
        <w:rPr>
          <w:rStyle w:val="StyleUnderline"/>
        </w:rPr>
        <w:t xml:space="preserve"> for </w:t>
      </w:r>
      <w:r w:rsidRPr="007E2938">
        <w:rPr>
          <w:rStyle w:val="StyleUnderline"/>
          <w:highlight w:val="green"/>
        </w:rPr>
        <w:t>assessing that action</w:t>
      </w:r>
      <w:r w:rsidRPr="00A04FC0">
        <w:rPr>
          <w:rStyle w:val="StyleUnderline"/>
        </w:rPr>
        <w:t xml:space="preserve">, albeit </w:t>
      </w:r>
      <w:r w:rsidRPr="007E2938">
        <w:rPr>
          <w:rStyle w:val="StyleUnderline"/>
          <w:highlight w:val="green"/>
        </w:rPr>
        <w:t>tentatively, for “we always have something to do</w:t>
      </w:r>
      <w:r w:rsidRPr="00A04FC0">
        <w:rPr>
          <w:rStyle w:val="StyleUnderline"/>
        </w:rPr>
        <w:t>.</w:t>
      </w:r>
      <w:r>
        <w:t xml:space="preserve">” Indeed, we must always </w:t>
      </w:r>
      <w:r w:rsidRPr="00A04FC0">
        <w:rPr>
          <w:rStyle w:val="StyleUnderline"/>
        </w:rPr>
        <w:t xml:space="preserve">keep in mind the contingency and provisionality of our maxims—this </w:t>
      </w:r>
      <w:r w:rsidRPr="00F42296">
        <w:rPr>
          <w:rStyle w:val="StyleUnderline"/>
          <w:highlight w:val="green"/>
        </w:rPr>
        <w:t>gives us a sense of humility</w:t>
      </w:r>
      <w:r w:rsidRPr="00A04FC0">
        <w:rPr>
          <w:rStyle w:val="StyleUnderline"/>
        </w:rPr>
        <w:t xml:space="preserve"> that might prevent or </w:t>
      </w:r>
      <w:r w:rsidRPr="00F42296">
        <w:rPr>
          <w:rStyle w:val="StyleUnderline"/>
          <w:highlight w:val="green"/>
        </w:rPr>
        <w:t>resist</w:t>
      </w:r>
      <w:r w:rsidRPr="00A04FC0">
        <w:rPr>
          <w:rStyle w:val="StyleUnderline"/>
        </w:rPr>
        <w:t xml:space="preserve"> a hubristic tendency towards </w:t>
      </w:r>
      <w:r w:rsidRPr="00F42296">
        <w:rPr>
          <w:rStyle w:val="StyleUnderline"/>
          <w:highlight w:val="green"/>
        </w:rPr>
        <w:t>totalizing</w:t>
      </w:r>
      <w:r w:rsidRPr="00A04FC0">
        <w:rPr>
          <w:rStyle w:val="StyleUnderline"/>
        </w:rPr>
        <w:t xml:space="preserve"> (if not totalitarian) or utopian visions—even as we </w:t>
      </w:r>
      <w:r w:rsidRPr="00F42296">
        <w:rPr>
          <w:rStyle w:val="StyleUnderline"/>
          <w:highlight w:val="green"/>
        </w:rPr>
        <w:t>articulate these maxims as “imperatives</w:t>
      </w:r>
      <w:r w:rsidRPr="00A04FC0">
        <w:rPr>
          <w:rStyle w:val="StyleUnderline"/>
        </w:rPr>
        <w:t>.” Thus, his 1977 remark that “</w:t>
      </w:r>
      <w:r w:rsidRPr="00F42296">
        <w:rPr>
          <w:rStyle w:val="StyleUnderline"/>
          <w:highlight w:val="green"/>
        </w:rPr>
        <w:t>the role for theory today</w:t>
      </w:r>
      <w:r w:rsidRPr="00A04FC0">
        <w:rPr>
          <w:rStyle w:val="StyleUnderline"/>
        </w:rPr>
        <w:t xml:space="preserve"> seems to me to be just this: </w:t>
      </w:r>
      <w:r w:rsidRPr="00F42296">
        <w:rPr>
          <w:rStyle w:val="StyleUnderline"/>
          <w:highlight w:val="green"/>
        </w:rPr>
        <w:t>not to formulate the global systematic theory</w:t>
      </w:r>
      <w:r w:rsidRPr="00A04FC0">
        <w:rPr>
          <w:rStyle w:val="StyleUnderline"/>
        </w:rPr>
        <w:t xml:space="preserve"> which holds everything in place, but to </w:t>
      </w:r>
      <w:r w:rsidRPr="00F42296">
        <w:rPr>
          <w:rStyle w:val="StyleUnderline"/>
          <w:highlight w:val="green"/>
        </w:rPr>
        <w:t>analyse the specificity of mechanisms of power</w:t>
      </w:r>
      <w:r w:rsidRPr="00A04FC0">
        <w:rPr>
          <w:rStyle w:val="StyleUnderline"/>
        </w:rPr>
        <w:t xml:space="preserve">, to locate the connections and extensions, to </w:t>
      </w:r>
      <w:r w:rsidRPr="00F42296">
        <w:rPr>
          <w:rStyle w:val="StyleUnderline"/>
          <w:highlight w:val="green"/>
        </w:rPr>
        <w:t>build little by little a strategic knowledge</w:t>
      </w:r>
      <w:r w:rsidRPr="00A04FC0">
        <w:rPr>
          <w:rStyle w:val="StyleUnderline"/>
        </w:rPr>
        <w:t>” (DE218.1, 145).</w:t>
      </w:r>
    </w:p>
    <w:p w14:paraId="1B204FED" w14:textId="77777777" w:rsidR="000C78EA" w:rsidRDefault="000C78EA" w:rsidP="000C78EA">
      <w:pPr>
        <w:rPr>
          <w:rStyle w:val="StyleUnderline"/>
        </w:rPr>
      </w:pPr>
    </w:p>
    <w:p w14:paraId="41A6F297" w14:textId="77777777" w:rsidR="000C78EA" w:rsidRDefault="000C78EA" w:rsidP="000C78EA">
      <w:pPr>
        <w:pStyle w:val="Heading3"/>
      </w:pPr>
      <w:r>
        <w:t>AT – Microfasicsm</w:t>
      </w:r>
    </w:p>
    <w:p w14:paraId="3CB56D3D" w14:textId="77777777" w:rsidR="000C78EA" w:rsidRDefault="000C78EA" w:rsidP="000C78EA">
      <w:pPr>
        <w:pStyle w:val="Heading4"/>
      </w:pPr>
      <w:r>
        <w:t>Microfascism inevitable, the DA is NUQ</w:t>
      </w:r>
    </w:p>
    <w:p w14:paraId="172C8398" w14:textId="77777777" w:rsidR="000C78EA" w:rsidRPr="0090786C" w:rsidRDefault="000C78EA" w:rsidP="000C78EA">
      <w:r w:rsidRPr="0090786C">
        <w:rPr>
          <w:rStyle w:val="Style13ptBold"/>
        </w:rPr>
        <w:t>Zembylas 20</w:t>
      </w:r>
      <w:r>
        <w:t xml:space="preserve"> (Michalinos Zembylas is Professor of Educational Theory and Curriculum Studies at the Open University of Cyprus and an Honorary Professor at the Nelson Mandela University in the Chair for Critical Studies in Higher Education Transformation. </w:t>
      </w:r>
      <w:r w:rsidRPr="0090786C">
        <w:rPr>
          <w:i/>
          <w:iCs/>
        </w:rPr>
        <w:t>Affect, biopower, and ‘the fascist inside you’: the (Un-)making of microfascism in schools and classrooms</w:t>
      </w:r>
      <w:r>
        <w:t>, p. 3, 8/24/2020, accessed 7/24/24)//Ilake TY</w:t>
      </w:r>
    </w:p>
    <w:p w14:paraId="21C12E2B" w14:textId="77777777" w:rsidR="000C78EA" w:rsidRDefault="000C78EA" w:rsidP="000C78EA">
      <w:pPr>
        <w:rPr>
          <w:rStyle w:val="StyleUnderline"/>
        </w:rPr>
      </w:pPr>
      <w:r>
        <w:t xml:space="preserve">As Deleuze points out here, the fascism to be feared is not the Nazi-like fascism but rather the everyday microfascism spread everywhere. </w:t>
      </w:r>
      <w:r w:rsidRPr="000A6599">
        <w:rPr>
          <w:rStyle w:val="StyleUnderline"/>
        </w:rPr>
        <w:t xml:space="preserve">This </w:t>
      </w:r>
      <w:r w:rsidRPr="000A6599">
        <w:rPr>
          <w:rStyle w:val="StyleUnderline"/>
          <w:highlight w:val="green"/>
        </w:rPr>
        <w:t>fascism on the level of the everyday</w:t>
      </w:r>
      <w:r w:rsidRPr="000A6599">
        <w:rPr>
          <w:rStyle w:val="StyleUnderline"/>
        </w:rPr>
        <w:t xml:space="preserve"> finds expression </w:t>
      </w:r>
      <w:r w:rsidRPr="000A6599">
        <w:rPr>
          <w:rStyle w:val="StyleUnderline"/>
          <w:highlight w:val="green"/>
        </w:rPr>
        <w:t>in</w:t>
      </w:r>
      <w:r w:rsidRPr="000A6599">
        <w:rPr>
          <w:rStyle w:val="StyleUnderline"/>
        </w:rPr>
        <w:t xml:space="preserve"> a number of simple </w:t>
      </w:r>
      <w:r w:rsidRPr="000A6599">
        <w:rPr>
          <w:rStyle w:val="StyleUnderline"/>
          <w:highlight w:val="green"/>
        </w:rPr>
        <w:t>examples</w:t>
      </w:r>
      <w:r w:rsidRPr="000A6599">
        <w:rPr>
          <w:rStyle w:val="StyleUnderline"/>
        </w:rPr>
        <w:t xml:space="preserve">, suggest: ‘the </w:t>
      </w:r>
      <w:r w:rsidRPr="000A6599">
        <w:rPr>
          <w:rStyle w:val="StyleUnderline"/>
          <w:highlight w:val="green"/>
        </w:rPr>
        <w:t>anger</w:t>
      </w:r>
      <w:r w:rsidRPr="000A6599">
        <w:rPr>
          <w:rStyle w:val="StyleUnderline"/>
        </w:rPr>
        <w:t xml:space="preserve"> that we feel </w:t>
      </w:r>
      <w:r w:rsidRPr="000A6599">
        <w:rPr>
          <w:rStyle w:val="StyleUnderline"/>
          <w:highlight w:val="green"/>
        </w:rPr>
        <w:t>when someone cuts</w:t>
      </w:r>
      <w:r w:rsidRPr="000A6599">
        <w:rPr>
          <w:rStyle w:val="StyleUnderline"/>
        </w:rPr>
        <w:t xml:space="preserve"> in front of </w:t>
      </w:r>
      <w:r w:rsidRPr="000A6599">
        <w:rPr>
          <w:rStyle w:val="StyleUnderline"/>
          <w:highlight w:val="green"/>
        </w:rPr>
        <w:t>us</w:t>
      </w:r>
      <w:r w:rsidRPr="000A6599">
        <w:rPr>
          <w:rStyle w:val="StyleUnderline"/>
        </w:rPr>
        <w:t xml:space="preserve"> in traffic on the drive to work, </w:t>
      </w:r>
      <w:r w:rsidRPr="000A6599">
        <w:rPr>
          <w:rStyle w:val="StyleUnderline"/>
          <w:highlight w:val="green"/>
        </w:rPr>
        <w:t>when they don’t wait</w:t>
      </w:r>
      <w:r w:rsidRPr="000A6599">
        <w:rPr>
          <w:rStyle w:val="StyleUnderline"/>
        </w:rPr>
        <w:t xml:space="preserve"> for us to get off the elevator before trying to get on, JOURNAL OF CURRICULUM STUDIES 3 </w:t>
      </w:r>
      <w:r w:rsidRPr="000A6599">
        <w:rPr>
          <w:rStyle w:val="StyleUnderline"/>
          <w:highlight w:val="green"/>
        </w:rPr>
        <w:t>when they don’t replace the paper</w:t>
      </w:r>
      <w:r w:rsidRPr="000A6599">
        <w:rPr>
          <w:rStyle w:val="StyleUnderline"/>
        </w:rPr>
        <w:t xml:space="preserve"> in the communal printer’ (Mohammed, 2020, p. 203).</w:t>
      </w:r>
      <w:r>
        <w:t xml:space="preserve"> Importantly, Adkins (2015) notes a crucial difference between macropolitical and micropolitical fascism that makes the </w:t>
      </w:r>
      <w:r w:rsidRPr="000A6599">
        <w:rPr>
          <w:rStyle w:val="StyleUnderline"/>
        </w:rPr>
        <w:t xml:space="preserve">latter much </w:t>
      </w:r>
      <w:r w:rsidRPr="000A6599">
        <w:rPr>
          <w:rStyle w:val="StyleUnderline"/>
          <w:highlight w:val="green"/>
        </w:rPr>
        <w:t>more intensive and pervasive in everyday life</w:t>
      </w:r>
      <w:r w:rsidRPr="000A6599">
        <w:rPr>
          <w:rStyle w:val="StyleUnderline"/>
        </w:rPr>
        <w:t>: ‘[</w:t>
      </w:r>
      <w:r>
        <w:t>M]olar organization [of fascism] is more calcified; it describes the relations among discrete objects. Molecular organization is more fluid; it describes the relations among flows or intensities’ (p. 131). Evans and Reid (2013), commenting on Deleuze and Guattari’s thoughts on microfascism, put it even more forcefully: ‘</w:t>
      </w:r>
      <w:r w:rsidRPr="000A6599">
        <w:rPr>
          <w:rStyle w:val="StyleUnderline"/>
          <w:highlight w:val="green"/>
        </w:rPr>
        <w:t>Relations</w:t>
      </w:r>
      <w:r w:rsidRPr="000A6599">
        <w:rPr>
          <w:rStyle w:val="StyleUnderline"/>
        </w:rPr>
        <w:t xml:space="preserve">, fundamentally understood, in </w:t>
      </w:r>
      <w:r w:rsidRPr="000A6599">
        <w:rPr>
          <w:rStyle w:val="StyleUnderline"/>
          <w:highlight w:val="green"/>
        </w:rPr>
        <w:t>all their endless variations simply are fascist</w:t>
      </w:r>
      <w:r w:rsidRPr="000A6599">
        <w:rPr>
          <w:rStyle w:val="StyleUnderline"/>
        </w:rPr>
        <w:t xml:space="preserve">. </w:t>
      </w:r>
      <w:r w:rsidRPr="000A6599">
        <w:rPr>
          <w:rStyle w:val="StyleUnderline"/>
          <w:highlight w:val="green"/>
        </w:rPr>
        <w:t>Life,</w:t>
      </w:r>
      <w:r w:rsidRPr="000A6599">
        <w:rPr>
          <w:rStyle w:val="StyleUnderline"/>
        </w:rPr>
        <w:t xml:space="preserve"> as well, </w:t>
      </w:r>
      <w:r w:rsidRPr="000A6599">
        <w:rPr>
          <w:rStyle w:val="StyleUnderline"/>
          <w:highlight w:val="green"/>
        </w:rPr>
        <w:t>is</w:t>
      </w:r>
      <w:r w:rsidRPr="000A6599">
        <w:rPr>
          <w:rStyle w:val="StyleUnderline"/>
        </w:rPr>
        <w:t xml:space="preserve">, [. . .] </w:t>
      </w:r>
      <w:r w:rsidRPr="000A6599">
        <w:rPr>
          <w:rStyle w:val="StyleUnderline"/>
          <w:highlight w:val="green"/>
        </w:rPr>
        <w:t>fascist</w:t>
      </w:r>
      <w:r w:rsidRPr="000A6599">
        <w:rPr>
          <w:rStyle w:val="StyleUnderline"/>
        </w:rPr>
        <w:t xml:space="preserve">. There is </w:t>
      </w:r>
      <w:r w:rsidRPr="000A6599">
        <w:rPr>
          <w:rStyle w:val="StyleUnderline"/>
          <w:highlight w:val="green"/>
        </w:rPr>
        <w:t>always the desire for power underwriting life’</w:t>
      </w:r>
      <w:r w:rsidRPr="000A6599">
        <w:rPr>
          <w:rStyle w:val="StyleUnderline"/>
        </w:rPr>
        <w:t xml:space="preserve"> (p. 1).</w:t>
      </w:r>
    </w:p>
    <w:p w14:paraId="042309A3" w14:textId="77777777" w:rsidR="00A34583" w:rsidRDefault="00A34583" w:rsidP="00A34583">
      <w:pPr>
        <w:pStyle w:val="Heading3"/>
      </w:pPr>
      <w:r>
        <w:t>Alt Fails (Language)</w:t>
      </w:r>
    </w:p>
    <w:p w14:paraId="4F356AEF" w14:textId="77777777" w:rsidR="00A34583" w:rsidRDefault="00A34583" w:rsidP="00A34583">
      <w:pPr>
        <w:pStyle w:val="Heading4"/>
      </w:pPr>
      <w:r>
        <w:t>Their own framework card states its impossible to solve for language within or outside the state so the alt cannot solve – we read blue</w:t>
      </w:r>
    </w:p>
    <w:p w14:paraId="4F543FEB" w14:textId="77777777" w:rsidR="00A34583" w:rsidRPr="00233ADE" w:rsidRDefault="00A34583" w:rsidP="00A34583">
      <w:r w:rsidRPr="009C29D8">
        <w:rPr>
          <w:rStyle w:val="Style13ptBold"/>
        </w:rPr>
        <w:t>Stricklin, 20</w:t>
      </w:r>
      <w:r>
        <w:t xml:space="preserve"> (Blake Raymond Stricklin is a professor and lecturer in English at the University of Houston Victoria with prior experience in Florida State University. Journal of Modern </w:t>
      </w:r>
      <w:proofErr w:type="gramStart"/>
      <w:r>
        <w:t>Literature ,</w:t>
      </w:r>
      <w:proofErr w:type="gramEnd"/>
      <w:r>
        <w:t xml:space="preserve"> Vol. 43, No. 3, Linguistic Politics (Spring 2020), pp. 98-115, 2020, accessed 7/20/24)//Ilake TY</w:t>
      </w:r>
    </w:p>
    <w:p w14:paraId="6E250631" w14:textId="77777777" w:rsidR="00A34583" w:rsidRPr="00BD69B1" w:rsidRDefault="00A34583" w:rsidP="00A34583">
      <w:pPr>
        <w:rPr>
          <w:sz w:val="16"/>
        </w:rPr>
      </w:pPr>
      <w:r w:rsidRPr="00BD69B1">
        <w:rPr>
          <w:sz w:val="16"/>
        </w:rPr>
        <w:t xml:space="preserve">Consisting of four parts, the syntax in Empty Words increasingly breaks down until, by its conclusion, there are no discernable words: “eeeaeh geirrds sn iendtngtch – h t” (66). Such a total break with communication makes Empty Words difficult to interpret to say the least, as Cage presents the reader with an unreadable text. </w:t>
      </w:r>
      <w:r w:rsidRPr="009C29D8">
        <w:rPr>
          <w:rStyle w:val="StyleUnderline"/>
        </w:rPr>
        <w:t xml:space="preserve">This </w:t>
      </w:r>
      <w:r w:rsidRPr="000A5303">
        <w:rPr>
          <w:rStyle w:val="StyleUnderline"/>
          <w:highlight w:val="green"/>
        </w:rPr>
        <w:t>question of how to read</w:t>
      </w:r>
      <w:r w:rsidRPr="009C29D8">
        <w:rPr>
          <w:rStyle w:val="StyleUnderline"/>
        </w:rPr>
        <w:t xml:space="preserve"> Empty Words likewise </w:t>
      </w:r>
      <w:r w:rsidRPr="000A5303">
        <w:rPr>
          <w:rStyle w:val="StyleUnderline"/>
          <w:highlight w:val="green"/>
        </w:rPr>
        <w:t>presents a question for biopolitics</w:t>
      </w:r>
      <w:r w:rsidRPr="009C29D8">
        <w:rPr>
          <w:rStyle w:val="StyleUnderline"/>
        </w:rPr>
        <w:t xml:space="preserve">. </w:t>
      </w:r>
      <w:r w:rsidRPr="000A5303">
        <w:rPr>
          <w:rStyle w:val="StyleUnderline"/>
          <w:highlight w:val="green"/>
        </w:rPr>
        <w:t>How can one</w:t>
      </w:r>
      <w:r w:rsidRPr="009C29D8">
        <w:rPr>
          <w:rStyle w:val="StyleUnderline"/>
        </w:rPr>
        <w:t xml:space="preserve"> manage and </w:t>
      </w:r>
      <w:r w:rsidRPr="000A5303">
        <w:rPr>
          <w:rStyle w:val="StyleUnderline"/>
          <w:highlight w:val="green"/>
        </w:rPr>
        <w:t>administer</w:t>
      </w:r>
      <w:r w:rsidRPr="009C29D8">
        <w:rPr>
          <w:rStyle w:val="StyleUnderline"/>
        </w:rPr>
        <w:t xml:space="preserve"> a </w:t>
      </w:r>
      <w:r w:rsidRPr="000A5303">
        <w:rPr>
          <w:rStyle w:val="StyleUnderline"/>
          <w:highlight w:val="green"/>
        </w:rPr>
        <w:t>text that remains illegible and fails to communicate</w:t>
      </w:r>
      <w:r w:rsidRPr="00BD69B1">
        <w:rPr>
          <w:rStyle w:val="StyleUnderline"/>
          <w:sz w:val="12"/>
        </w:rPr>
        <w:t>?</w:t>
      </w:r>
    </w:p>
    <w:p w14:paraId="1D6B6E41" w14:textId="77777777" w:rsidR="00A34583" w:rsidRPr="00BD69B1" w:rsidRDefault="00A34583" w:rsidP="00A34583">
      <w:pPr>
        <w:rPr>
          <w:sz w:val="16"/>
        </w:rPr>
      </w:pPr>
      <w:r w:rsidRPr="00BD69B1">
        <w:rPr>
          <w:sz w:val="16"/>
        </w:rPr>
        <w:t xml:space="preserve">Cage, then, seems to offer an alternative to the biopolitical use of language, and such alternatives were the subject of more than one lecture at the SchizoCulture conference. On the first day of the conference, Lyotard delivered a lecture in French while two graduate students translated. </w:t>
      </w:r>
      <w:r w:rsidRPr="009C29D8">
        <w:rPr>
          <w:rStyle w:val="StyleUnderline"/>
        </w:rPr>
        <w:t xml:space="preserve">His talk addressed the strategies of a “weaker language.” According to Lyotard, </w:t>
      </w:r>
      <w:r w:rsidRPr="00E746F5">
        <w:rPr>
          <w:rStyle w:val="StyleUnderline"/>
          <w:highlight w:val="cyan"/>
        </w:rPr>
        <w:t>countercultural</w:t>
      </w:r>
      <w:r w:rsidRPr="009C29D8">
        <w:rPr>
          <w:rStyle w:val="StyleUnderline"/>
        </w:rPr>
        <w:t xml:space="preserve"> and political </w:t>
      </w:r>
      <w:r w:rsidRPr="00E746F5">
        <w:rPr>
          <w:rStyle w:val="StyleUnderline"/>
          <w:highlight w:val="cyan"/>
        </w:rPr>
        <w:t>groups</w:t>
      </w:r>
      <w:r w:rsidRPr="009C29D8">
        <w:rPr>
          <w:rStyle w:val="StyleUnderline"/>
        </w:rPr>
        <w:t xml:space="preserve"> since the 60s </w:t>
      </w:r>
      <w:r w:rsidRPr="00E746F5">
        <w:rPr>
          <w:rStyle w:val="StyleUnderline"/>
          <w:highlight w:val="cyan"/>
        </w:rPr>
        <w:t>attempted to attack</w:t>
      </w:r>
      <w:r w:rsidRPr="009C29D8">
        <w:rPr>
          <w:rStyle w:val="StyleUnderline"/>
        </w:rPr>
        <w:t xml:space="preserve"> or resist a major or </w:t>
      </w:r>
      <w:r w:rsidRPr="00E746F5">
        <w:rPr>
          <w:rStyle w:val="StyleUnderline"/>
          <w:highlight w:val="cyan"/>
        </w:rPr>
        <w:t>national language from the outside</w:t>
      </w:r>
      <w:r w:rsidRPr="009C29D8">
        <w:rPr>
          <w:rStyle w:val="StyleUnderline"/>
        </w:rPr>
        <w:t xml:space="preserve">. Yet, as one graduate student translated, </w:t>
      </w:r>
      <w:r w:rsidRPr="00E746F5">
        <w:rPr>
          <w:rStyle w:val="StyleUnderline"/>
          <w:highlight w:val="cyan"/>
        </w:rPr>
        <w:t>such an</w:t>
      </w:r>
      <w:r w:rsidRPr="009C29D8">
        <w:rPr>
          <w:rStyle w:val="StyleUnderline"/>
        </w:rPr>
        <w:t xml:space="preserve"> exterior </w:t>
      </w:r>
      <w:r w:rsidRPr="00E746F5">
        <w:rPr>
          <w:rStyle w:val="StyleUnderline"/>
          <w:highlight w:val="cyan"/>
        </w:rPr>
        <w:t>approach</w:t>
      </w:r>
      <w:r w:rsidRPr="009C29D8">
        <w:rPr>
          <w:rStyle w:val="StyleUnderline"/>
        </w:rPr>
        <w:t xml:space="preserve"> “</w:t>
      </w:r>
      <w:r w:rsidRPr="00E746F5">
        <w:rPr>
          <w:rStyle w:val="StyleUnderline"/>
          <w:highlight w:val="cyan"/>
        </w:rPr>
        <w:t>is what the masterly position asks for</w:t>
      </w:r>
      <w:r w:rsidRPr="009C29D8">
        <w:rPr>
          <w:rStyle w:val="StyleUnderline"/>
        </w:rPr>
        <w:t>,” since “</w:t>
      </w:r>
      <w:r w:rsidRPr="00E746F5">
        <w:rPr>
          <w:rStyle w:val="StyleUnderline"/>
          <w:highlight w:val="cyan"/>
        </w:rPr>
        <w:t>it is a complement the</w:t>
      </w:r>
      <w:r w:rsidRPr="009C29D8">
        <w:rPr>
          <w:rStyle w:val="StyleUnderline"/>
        </w:rPr>
        <w:t xml:space="preserve"> masterly </w:t>
      </w:r>
      <w:r w:rsidRPr="00E746F5">
        <w:rPr>
          <w:rStyle w:val="StyleUnderline"/>
          <w:highlight w:val="cyan"/>
        </w:rPr>
        <w:t>discourse must</w:t>
      </w:r>
      <w:r w:rsidRPr="009C29D8">
        <w:rPr>
          <w:rStyle w:val="StyleUnderline"/>
        </w:rPr>
        <w:t xml:space="preserve"> and intends to </w:t>
      </w:r>
      <w:r w:rsidRPr="00E746F5">
        <w:rPr>
          <w:rStyle w:val="StyleUnderline"/>
          <w:highlight w:val="cyan"/>
        </w:rPr>
        <w:t>conquer</w:t>
      </w:r>
      <w:r w:rsidRPr="009C29D8">
        <w:rPr>
          <w:rStyle w:val="StyleUnderline"/>
        </w:rPr>
        <w:t>.” (Schizo-Culture: The Event 83)</w:t>
      </w:r>
      <w:r w:rsidRPr="00BD69B1">
        <w:rPr>
          <w:sz w:val="16"/>
        </w:rPr>
        <w:t>. Lyotard instead suggests that “one should imagine a strategy without exteriority,” which will “use the rule of that discourse itself by including meta-statements inside its own” discourse (84).</w:t>
      </w:r>
    </w:p>
    <w:p w14:paraId="3D716F2F" w14:textId="77777777" w:rsidR="00A34583" w:rsidRPr="00BD69B1" w:rsidRDefault="00A34583" w:rsidP="00A34583">
      <w:pPr>
        <w:rPr>
          <w:sz w:val="16"/>
          <w:szCs w:val="16"/>
        </w:rPr>
      </w:pPr>
      <w:r w:rsidRPr="00BD69B1">
        <w:rPr>
          <w:sz w:val="16"/>
          <w:szCs w:val="16"/>
        </w:rPr>
        <w:t xml:space="preserve">This interior linguistic attack echoes one of the characteristics of </w:t>
      </w:r>
      <w:proofErr w:type="gramStart"/>
      <w:r w:rsidRPr="00BD69B1">
        <w:rPr>
          <w:sz w:val="16"/>
          <w:szCs w:val="16"/>
        </w:rPr>
        <w:t>a minor</w:t>
      </w:r>
      <w:proofErr w:type="gramEnd"/>
      <w:r w:rsidRPr="00BD69B1">
        <w:rPr>
          <w:sz w:val="16"/>
          <w:szCs w:val="16"/>
        </w:rPr>
        <w:t xml:space="preserve"> literature that Deleuze and Fėlix Guattari describe in Kafka: Toward a Minor Literature. In this short text, which was published the same year as the conference, Deleuze and Guattari note how “a minor literature doesn’t come from a major language; it is rather that which a minority constructs within a major language” (16). Yet Deleuze and Guattari acknowledged their disagreements with Lyotard at the conference. As Lotringer recalls, Deleuze, Guattari, and Foucault stood at the back of the room while Lyotard delivered his lecture. Lyotard was aware of their </w:t>
      </w:r>
      <w:proofErr w:type="gramStart"/>
      <w:r w:rsidRPr="00BD69B1">
        <w:rPr>
          <w:sz w:val="16"/>
          <w:szCs w:val="16"/>
        </w:rPr>
        <w:t>presence, and</w:t>
      </w:r>
      <w:proofErr w:type="gramEnd"/>
      <w:r w:rsidRPr="00BD69B1">
        <w:rPr>
          <w:sz w:val="16"/>
          <w:szCs w:val="16"/>
        </w:rPr>
        <w:t xml:space="preserve"> noted that he was eager to start a conversation with them. However, all three “didn’t say anything […] they just turned on their heels and left the room” (Schizo-Culture: Event 21).</w:t>
      </w:r>
    </w:p>
    <w:p w14:paraId="43C3210F" w14:textId="77777777" w:rsidR="00A34583" w:rsidRPr="00253711" w:rsidRDefault="00A34583" w:rsidP="00A34583">
      <w:pPr>
        <w:rPr>
          <w:u w:val="single"/>
        </w:rPr>
      </w:pPr>
      <w:r w:rsidRPr="00BD69B1">
        <w:rPr>
          <w:sz w:val="16"/>
        </w:rPr>
        <w:t xml:space="preserve">Deleuze and Guattari, however, were more vocal in their critique in Anti Oedipus. While they praised Lyotard’s Discours, Figure (1971) for reversing the primacy of the linguistic signifier, they found that Lyotard “still steer[s] the schizzes toward shores he has so recently left behind: toward coded or overcoded territories” (Anti-Oedipus 244). In a 1985 essay on “postmodern deadlock, Guattari further accuses Lyotard (and Baudrillard) of constraining language in a “structuralist corset” (Soft Subversions 298). Such deference to the linguistic signifier was evident in Lyotard’s lecture at the conference, where both the audience and translators constantly demanded clarity. When one audience member did not agree with a graduate student’s translation, the attendee began to translate Lyotard’s lecture sentence-by-sentence. This, however, only further agitated the rest of the audience, who in turn accused the new translator of making Lyotard even harder to understand: “We can’t follow the French or the English now” (Schizo-Culture: Event 87). </w:t>
      </w:r>
      <w:r w:rsidRPr="00423B88">
        <w:rPr>
          <w:rStyle w:val="StyleUnderline"/>
        </w:rPr>
        <w:t xml:space="preserve">Eventually the self-appointed translator was told to “knock off the shit,” and it was suggested that </w:t>
      </w:r>
      <w:r w:rsidRPr="00E746F5">
        <w:rPr>
          <w:rStyle w:val="StyleUnderline"/>
          <w:highlight w:val="cyan"/>
        </w:rPr>
        <w:t xml:space="preserve">those who could “speak French </w:t>
      </w:r>
      <w:r w:rsidRPr="000A5303">
        <w:rPr>
          <w:rStyle w:val="StyleUnderline"/>
          <w:highlight w:val="green"/>
        </w:rPr>
        <w:t>and English</w:t>
      </w:r>
      <w:r w:rsidRPr="00423B88">
        <w:rPr>
          <w:rStyle w:val="StyleUnderline"/>
        </w:rPr>
        <w:t xml:space="preserve"> </w:t>
      </w:r>
      <w:r w:rsidRPr="000A5303">
        <w:rPr>
          <w:rStyle w:val="StyleUnderline"/>
          <w:highlight w:val="green"/>
        </w:rPr>
        <w:t>sit next to somebody</w:t>
      </w:r>
      <w:r w:rsidRPr="00423B88">
        <w:rPr>
          <w:rStyle w:val="StyleUnderline"/>
        </w:rPr>
        <w:t xml:space="preserve"> who can’t understand French and </w:t>
      </w:r>
      <w:r w:rsidRPr="00E746F5">
        <w:rPr>
          <w:rStyle w:val="StyleUnderline"/>
          <w:highlight w:val="cyan"/>
        </w:rPr>
        <w:t>translate for them</w:t>
      </w:r>
      <w:r w:rsidRPr="00423B88">
        <w:rPr>
          <w:rStyle w:val="StyleUnderline"/>
        </w:rPr>
        <w:t xml:space="preserve">” (Schizo-Culture: Event 89). Yet </w:t>
      </w:r>
      <w:r w:rsidRPr="00E746F5">
        <w:rPr>
          <w:rStyle w:val="StyleUnderline"/>
          <w:highlight w:val="cyan"/>
        </w:rPr>
        <w:t>in a talk that posits how to disrupt</w:t>
      </w:r>
      <w:r w:rsidRPr="00423B88">
        <w:rPr>
          <w:rStyle w:val="StyleUnderline"/>
        </w:rPr>
        <w:t xml:space="preserve"> a major </w:t>
      </w:r>
      <w:r w:rsidRPr="00E746F5">
        <w:rPr>
          <w:rStyle w:val="StyleUnderline"/>
          <w:highlight w:val="cyan"/>
        </w:rPr>
        <w:t>language from within</w:t>
      </w:r>
      <w:r w:rsidRPr="00423B88">
        <w:rPr>
          <w:rStyle w:val="StyleUnderline"/>
        </w:rPr>
        <w:t xml:space="preserve">, it </w:t>
      </w:r>
      <w:r w:rsidRPr="00E746F5">
        <w:rPr>
          <w:rStyle w:val="StyleUnderline"/>
          <w:highlight w:val="cyan"/>
        </w:rPr>
        <w:t>seems odd that</w:t>
      </w:r>
      <w:r w:rsidRPr="00423B88">
        <w:rPr>
          <w:rStyle w:val="StyleUnderline"/>
        </w:rPr>
        <w:t xml:space="preserve"> the translators and </w:t>
      </w:r>
      <w:r w:rsidRPr="00E746F5">
        <w:rPr>
          <w:rStyle w:val="StyleUnderline"/>
          <w:highlight w:val="cyan"/>
        </w:rPr>
        <w:t>audience still sought clarification from a “master.”</w:t>
      </w:r>
    </w:p>
    <w:p w14:paraId="2FD82520" w14:textId="77777777" w:rsidR="00A34583" w:rsidRPr="00E746F5" w:rsidRDefault="00A34583" w:rsidP="00A34583"/>
    <w:p w14:paraId="12150CF4" w14:textId="77777777" w:rsidR="00A34583" w:rsidRDefault="00A34583" w:rsidP="00A34583">
      <w:pPr>
        <w:pStyle w:val="Heading3"/>
      </w:pPr>
      <w:r>
        <w:t>L/T – Privatization Good</w:t>
      </w:r>
    </w:p>
    <w:p w14:paraId="4C9E9554" w14:textId="77777777" w:rsidR="00A34583" w:rsidRDefault="00A34583" w:rsidP="00A34583">
      <w:pPr>
        <w:pStyle w:val="Heading4"/>
      </w:pPr>
      <w:r>
        <w:t>Privatization of information and technology is good, it’s key to limit biopolitical sovereigns, draw attention to their juridicary techniques and solves for the economy</w:t>
      </w:r>
    </w:p>
    <w:p w14:paraId="7AD38331" w14:textId="77777777" w:rsidR="00A34583" w:rsidRDefault="00A34583" w:rsidP="00A34583">
      <w:r w:rsidRPr="009807E8">
        <w:rPr>
          <w:rStyle w:val="Style13ptBold"/>
        </w:rPr>
        <w:t>Rahn, 13</w:t>
      </w:r>
      <w:r>
        <w:t xml:space="preserve"> (Richard W. Rahn is Chairman of the Institute for Global Economic </w:t>
      </w:r>
      <w:proofErr w:type="gramStart"/>
      <w:r>
        <w:t>Growth, and</w:t>
      </w:r>
      <w:proofErr w:type="gramEnd"/>
      <w:r>
        <w:t xml:space="preserve"> serves on the editorial board of the Cayman Financial Review. 4/30/13, accessed 7/27/24)//Ilake TY</w:t>
      </w:r>
    </w:p>
    <w:p w14:paraId="1F5CDA2D" w14:textId="77777777" w:rsidR="00A34583" w:rsidRPr="009807E8" w:rsidRDefault="00A34583" w:rsidP="00A34583">
      <w:pPr>
        <w:rPr>
          <w:rStyle w:val="StyleUnderline"/>
        </w:rPr>
      </w:pPr>
      <w:r>
        <w:br/>
        <w:t xml:space="preserve">The Founding Fathers understood that it was not uncommon for political leaders to turn on their own people. Hitler, Stalin and Mao showed there is no limit as to how far some leaders will go. </w:t>
      </w:r>
      <w:r w:rsidRPr="009807E8">
        <w:rPr>
          <w:rStyle w:val="StyleUnderline"/>
        </w:rPr>
        <w:t xml:space="preserve">Even in rather civil, democratic regimes, it is </w:t>
      </w:r>
      <w:r w:rsidRPr="009807E8">
        <w:rPr>
          <w:rStyle w:val="StyleUnderline"/>
          <w:highlight w:val="green"/>
        </w:rPr>
        <w:t>common to see leaders</w:t>
      </w:r>
      <w:r w:rsidRPr="009807E8">
        <w:rPr>
          <w:rStyle w:val="StyleUnderline"/>
        </w:rPr>
        <w:t xml:space="preserve"> far more </w:t>
      </w:r>
      <w:r w:rsidRPr="009807E8">
        <w:rPr>
          <w:rStyle w:val="StyleUnderline"/>
          <w:highlight w:val="green"/>
        </w:rPr>
        <w:t>concerned with</w:t>
      </w:r>
      <w:r w:rsidRPr="009807E8">
        <w:rPr>
          <w:rStyle w:val="StyleUnderline"/>
        </w:rPr>
        <w:t xml:space="preserve"> their own </w:t>
      </w:r>
      <w:r w:rsidRPr="009807E8">
        <w:rPr>
          <w:rStyle w:val="StyleUnderline"/>
          <w:highlight w:val="green"/>
        </w:rPr>
        <w:t>power</w:t>
      </w:r>
      <w:r w:rsidRPr="009807E8">
        <w:rPr>
          <w:rStyle w:val="StyleUnderline"/>
        </w:rPr>
        <w:t xml:space="preserve"> than the common good. This is why the Founders tried to </w:t>
      </w:r>
      <w:r w:rsidRPr="009807E8">
        <w:rPr>
          <w:rStyle w:val="StyleUnderline"/>
          <w:highlight w:val="green"/>
        </w:rPr>
        <w:t>design a system that</w:t>
      </w:r>
      <w:r w:rsidRPr="009807E8">
        <w:rPr>
          <w:rStyle w:val="StyleUnderline"/>
        </w:rPr>
        <w:t xml:space="preserve"> would </w:t>
      </w:r>
      <w:r w:rsidRPr="009807E8">
        <w:rPr>
          <w:rStyle w:val="StyleUnderline"/>
          <w:highlight w:val="green"/>
        </w:rPr>
        <w:t>limit government</w:t>
      </w:r>
      <w:r w:rsidRPr="009807E8">
        <w:rPr>
          <w:rStyle w:val="StyleUnderline"/>
        </w:rPr>
        <w:t xml:space="preserve"> — particularly the </w:t>
      </w:r>
      <w:r w:rsidRPr="009807E8">
        <w:rPr>
          <w:rStyle w:val="StyleUnderline"/>
          <w:highlight w:val="green"/>
        </w:rPr>
        <w:t>federal</w:t>
      </w:r>
      <w:r w:rsidRPr="009807E8">
        <w:rPr>
          <w:rStyle w:val="StyleUnderline"/>
        </w:rPr>
        <w:t xml:space="preserve"> government, which was given very few tasks and powers. As is widely and correctly understood, </w:t>
      </w:r>
      <w:r w:rsidRPr="007E448E">
        <w:rPr>
          <w:rStyle w:val="StyleUnderline"/>
          <w:highlight w:val="green"/>
        </w:rPr>
        <w:t>when government directly manages</w:t>
      </w:r>
      <w:r w:rsidRPr="009807E8">
        <w:rPr>
          <w:rStyle w:val="StyleUnderline"/>
        </w:rPr>
        <w:t xml:space="preserve"> an activity, </w:t>
      </w:r>
      <w:r w:rsidRPr="007E448E">
        <w:rPr>
          <w:rStyle w:val="StyleUnderline"/>
          <w:highlight w:val="green"/>
        </w:rPr>
        <w:t>it</w:t>
      </w:r>
      <w:r w:rsidRPr="009807E8">
        <w:rPr>
          <w:rStyle w:val="StyleUnderline"/>
        </w:rPr>
        <w:t xml:space="preserve"> often </w:t>
      </w:r>
      <w:r w:rsidRPr="007E448E">
        <w:rPr>
          <w:rStyle w:val="StyleUnderline"/>
          <w:highlight w:val="green"/>
        </w:rPr>
        <w:t>does it poorly</w:t>
      </w:r>
      <w:r w:rsidRPr="009807E8">
        <w:rPr>
          <w:rStyle w:val="StyleUnderline"/>
        </w:rPr>
        <w:t xml:space="preserve"> because of the lack of competition and accountability, and because </w:t>
      </w:r>
      <w:r w:rsidRPr="007E448E">
        <w:rPr>
          <w:rStyle w:val="StyleUnderline"/>
          <w:highlight w:val="green"/>
        </w:rPr>
        <w:t>governmental activities</w:t>
      </w:r>
      <w:r w:rsidRPr="009807E8">
        <w:rPr>
          <w:rStyle w:val="StyleUnderline"/>
        </w:rPr>
        <w:t xml:space="preserve"> often </w:t>
      </w:r>
      <w:r w:rsidRPr="007E448E">
        <w:rPr>
          <w:rStyle w:val="StyleUnderline"/>
          <w:highlight w:val="green"/>
        </w:rPr>
        <w:t>become politicized</w:t>
      </w:r>
      <w:r w:rsidRPr="009807E8">
        <w:rPr>
          <w:rStyle w:val="StyleUnderline"/>
        </w:rPr>
        <w:t xml:space="preserve"> — delivering inferior service at high cost.</w:t>
      </w:r>
    </w:p>
    <w:p w14:paraId="482AAF10" w14:textId="77777777" w:rsidR="00A34583" w:rsidRDefault="00A34583" w:rsidP="00A34583"/>
    <w:p w14:paraId="288AD3ED" w14:textId="77777777" w:rsidR="00A34583" w:rsidRDefault="00A34583" w:rsidP="00A34583">
      <w:r w:rsidRPr="007E448E">
        <w:rPr>
          <w:rStyle w:val="Emphasis"/>
          <w:sz w:val="28"/>
          <w:szCs w:val="28"/>
          <w:highlight w:val="green"/>
        </w:rPr>
        <w:t>The solution</w:t>
      </w:r>
      <w:r w:rsidRPr="009807E8">
        <w:rPr>
          <w:rStyle w:val="Emphasis"/>
          <w:sz w:val="28"/>
          <w:szCs w:val="28"/>
        </w:rPr>
        <w:t xml:space="preserve"> to this problem </w:t>
      </w:r>
      <w:r w:rsidRPr="007E448E">
        <w:rPr>
          <w:rStyle w:val="Emphasis"/>
          <w:sz w:val="28"/>
          <w:szCs w:val="28"/>
          <w:highlight w:val="green"/>
        </w:rPr>
        <w:t>is to keep as many activities in the private sector as possible</w:t>
      </w:r>
      <w:r>
        <w:t xml:space="preserve">. </w:t>
      </w:r>
      <w:r w:rsidRPr="009807E8">
        <w:rPr>
          <w:rStyle w:val="StyleUnderline"/>
        </w:rPr>
        <w:t xml:space="preserve">Prime Minister </w:t>
      </w:r>
      <w:r w:rsidRPr="007E448E">
        <w:rPr>
          <w:rStyle w:val="StyleUnderline"/>
        </w:rPr>
        <w:t xml:space="preserve">Margaret </w:t>
      </w:r>
      <w:r w:rsidRPr="007E448E">
        <w:rPr>
          <w:rStyle w:val="StyleUnderline"/>
          <w:highlight w:val="green"/>
        </w:rPr>
        <w:t>Thatcher began</w:t>
      </w:r>
      <w:r w:rsidRPr="009807E8">
        <w:rPr>
          <w:rStyle w:val="StyleUnderline"/>
        </w:rPr>
        <w:t xml:space="preserve"> a </w:t>
      </w:r>
      <w:r w:rsidRPr="007E448E">
        <w:rPr>
          <w:rStyle w:val="StyleUnderline"/>
          <w:highlight w:val="green"/>
        </w:rPr>
        <w:t>massive privatization</w:t>
      </w:r>
      <w:r w:rsidRPr="009807E8">
        <w:rPr>
          <w:rStyle w:val="StyleUnderline"/>
        </w:rPr>
        <w:t xml:space="preserve"> of the British economy more than </w:t>
      </w:r>
      <w:r w:rsidRPr="007E448E">
        <w:rPr>
          <w:rStyle w:val="StyleUnderline"/>
          <w:highlight w:val="green"/>
        </w:rPr>
        <w:t>three decades ago</w:t>
      </w:r>
      <w:r w:rsidRPr="009807E8">
        <w:rPr>
          <w:rStyle w:val="StyleUnderline"/>
        </w:rPr>
        <w:t xml:space="preserve">, which </w:t>
      </w:r>
      <w:r w:rsidRPr="007E448E">
        <w:rPr>
          <w:rStyle w:val="StyleUnderline"/>
          <w:highlight w:val="green"/>
        </w:rPr>
        <w:t>enabled economic renewa</w:t>
      </w:r>
      <w:r w:rsidRPr="007E448E">
        <w:rPr>
          <w:highlight w:val="green"/>
        </w:rPr>
        <w:t>l</w:t>
      </w:r>
      <w:r>
        <w:t>. Many other countries followed suit; however, the global effort has waned in recent years. Now, when stagnation has re-emerged, part of the solution is again privatization.</w:t>
      </w:r>
    </w:p>
    <w:p w14:paraId="70F10023" w14:textId="77777777" w:rsidR="00A34583" w:rsidRDefault="00A34583" w:rsidP="00A34583"/>
    <w:p w14:paraId="689F4522" w14:textId="77777777" w:rsidR="00A34583" w:rsidRDefault="00A34583" w:rsidP="00A34583">
      <w:r>
        <w:t>My Cato Institute colleague Chris Edwards, in an article published in the Daily Caller last week, noted: “</w:t>
      </w:r>
      <w:r w:rsidRPr="007E448E">
        <w:rPr>
          <w:rStyle w:val="StyleUnderline"/>
          <w:highlight w:val="green"/>
        </w:rPr>
        <w:t>Canada</w:t>
      </w:r>
      <w:r w:rsidRPr="009807E8">
        <w:rPr>
          <w:rStyle w:val="StyleUnderline"/>
        </w:rPr>
        <w:t xml:space="preserve"> provides an excellent model for U.S. reforms. Canada’s Air Traffic Control system is </w:t>
      </w:r>
      <w:r w:rsidRPr="007E448E">
        <w:rPr>
          <w:rStyle w:val="StyleUnderline"/>
          <w:highlight w:val="green"/>
        </w:rPr>
        <w:t>run by</w:t>
      </w:r>
      <w:r w:rsidRPr="007E448E">
        <w:rPr>
          <w:rStyle w:val="StyleUnderline"/>
        </w:rPr>
        <w:t xml:space="preserve"> the</w:t>
      </w:r>
      <w:r w:rsidRPr="009807E8">
        <w:rPr>
          <w:rStyle w:val="StyleUnderline"/>
        </w:rPr>
        <w:t xml:space="preserve"> nonprofit </w:t>
      </w:r>
      <w:r w:rsidRPr="007E448E">
        <w:rPr>
          <w:rStyle w:val="StyleUnderline"/>
          <w:highlight w:val="green"/>
        </w:rPr>
        <w:t>corporation</w:t>
      </w:r>
      <w:r w:rsidRPr="009807E8">
        <w:rPr>
          <w:rStyle w:val="StyleUnderline"/>
        </w:rPr>
        <w:t xml:space="preserve"> Nav Canada, which is </w:t>
      </w:r>
      <w:r w:rsidRPr="007E448E">
        <w:rPr>
          <w:rStyle w:val="StyleUnderline"/>
          <w:highlight w:val="green"/>
        </w:rPr>
        <w:t>separate from the government</w:t>
      </w:r>
      <w:r w:rsidRPr="009807E8">
        <w:rPr>
          <w:rStyle w:val="StyleUnderline"/>
        </w:rPr>
        <w:t xml:space="preserve">. It </w:t>
      </w:r>
      <w:r w:rsidRPr="007E448E">
        <w:rPr>
          <w:rStyle w:val="StyleUnderline"/>
          <w:highlight w:val="green"/>
        </w:rPr>
        <w:t>raises money from</w:t>
      </w:r>
      <w:r w:rsidRPr="009807E8">
        <w:rPr>
          <w:rStyle w:val="StyleUnderline"/>
        </w:rPr>
        <w:t xml:space="preserve"> its </w:t>
      </w:r>
      <w:r w:rsidRPr="007E448E">
        <w:rPr>
          <w:rStyle w:val="StyleUnderline"/>
          <w:highlight w:val="green"/>
        </w:rPr>
        <w:t>customers</w:t>
      </w:r>
      <w:r w:rsidRPr="009807E8">
        <w:rPr>
          <w:rStyle w:val="StyleUnderline"/>
        </w:rPr>
        <w:t xml:space="preserve"> to cover operational costs and capital investments. Unlike the U.S. system, Nav Canada is </w:t>
      </w:r>
      <w:r w:rsidRPr="007E448E">
        <w:rPr>
          <w:rStyle w:val="StyleUnderline"/>
          <w:highlight w:val="green"/>
        </w:rPr>
        <w:t>self-supporting and not subsidized</w:t>
      </w:r>
      <w:r w:rsidRPr="009807E8">
        <w:rPr>
          <w:rStyle w:val="StyleUnderline"/>
        </w:rPr>
        <w:t>.”</w:t>
      </w:r>
      <w:r>
        <w:t xml:space="preserve"> It also has a reputation for being very well run, with state-of-the-art systems (unlike the FAA). Approximately 50 countries have now, in part or fully, privatized their air-traffic control systems — with excellent results.</w:t>
      </w:r>
    </w:p>
    <w:p w14:paraId="412C2476" w14:textId="77777777" w:rsidR="00A34583" w:rsidRDefault="00A34583" w:rsidP="00A34583"/>
    <w:p w14:paraId="557F870D" w14:textId="77777777" w:rsidR="00A34583" w:rsidRDefault="00A34583" w:rsidP="00A34583">
      <w:r w:rsidRPr="009807E8">
        <w:rPr>
          <w:rStyle w:val="StyleUnderline"/>
        </w:rPr>
        <w:t xml:space="preserve">The </w:t>
      </w:r>
      <w:r w:rsidRPr="007E448E">
        <w:rPr>
          <w:rStyle w:val="StyleUnderline"/>
          <w:highlight w:val="green"/>
        </w:rPr>
        <w:t>debate over sequestration</w:t>
      </w:r>
      <w:r w:rsidRPr="009807E8">
        <w:rPr>
          <w:rStyle w:val="StyleUnderline"/>
        </w:rPr>
        <w:t xml:space="preserve"> has </w:t>
      </w:r>
      <w:r w:rsidRPr="007E448E">
        <w:rPr>
          <w:rStyle w:val="StyleUnderline"/>
          <w:highlight w:val="green"/>
        </w:rPr>
        <w:t>caused a renewed focus on</w:t>
      </w:r>
      <w:r w:rsidRPr="009807E8">
        <w:rPr>
          <w:rStyle w:val="StyleUnderline"/>
        </w:rPr>
        <w:t xml:space="preserve"> </w:t>
      </w:r>
      <w:proofErr w:type="gramStart"/>
      <w:r w:rsidRPr="009807E8">
        <w:rPr>
          <w:rStyle w:val="StyleUnderline"/>
        </w:rPr>
        <w:t>all of</w:t>
      </w:r>
      <w:proofErr w:type="gramEnd"/>
      <w:r w:rsidRPr="009807E8">
        <w:rPr>
          <w:rStyle w:val="StyleUnderline"/>
        </w:rPr>
        <w:t xml:space="preserve"> the </w:t>
      </w:r>
      <w:r w:rsidRPr="007E448E">
        <w:rPr>
          <w:rStyle w:val="StyleUnderline"/>
          <w:highlight w:val="green"/>
        </w:rPr>
        <w:t>waste</w:t>
      </w:r>
      <w:r w:rsidRPr="009807E8">
        <w:rPr>
          <w:rStyle w:val="StyleUnderline"/>
        </w:rPr>
        <w:t xml:space="preserve">, duplication and </w:t>
      </w:r>
      <w:r w:rsidRPr="007E448E">
        <w:rPr>
          <w:rStyle w:val="StyleUnderline"/>
          <w:highlight w:val="green"/>
        </w:rPr>
        <w:t>inappropriate</w:t>
      </w:r>
      <w:r w:rsidRPr="009807E8">
        <w:rPr>
          <w:rStyle w:val="StyleUnderline"/>
        </w:rPr>
        <w:t xml:space="preserve"> or </w:t>
      </w:r>
      <w:r w:rsidRPr="007E448E">
        <w:rPr>
          <w:rStyle w:val="StyleUnderline"/>
          <w:highlight w:val="green"/>
        </w:rPr>
        <w:t>nonessential things the</w:t>
      </w:r>
      <w:r w:rsidRPr="009807E8">
        <w:rPr>
          <w:rStyle w:val="StyleUnderline"/>
        </w:rPr>
        <w:t xml:space="preserve"> federal </w:t>
      </w:r>
      <w:r w:rsidRPr="007E448E">
        <w:rPr>
          <w:rStyle w:val="StyleUnderline"/>
          <w:highlight w:val="green"/>
        </w:rPr>
        <w:t>government</w:t>
      </w:r>
      <w:r w:rsidRPr="009807E8">
        <w:rPr>
          <w:rStyle w:val="StyleUnderline"/>
        </w:rPr>
        <w:t xml:space="preserve"> </w:t>
      </w:r>
      <w:r w:rsidRPr="007E448E">
        <w:rPr>
          <w:rStyle w:val="StyleUnderline"/>
          <w:highlight w:val="green"/>
        </w:rPr>
        <w:t>does</w:t>
      </w:r>
      <w:r w:rsidRPr="009807E8">
        <w:rPr>
          <w:rStyle w:val="StyleUnderline"/>
        </w:rPr>
        <w:t xml:space="preserve">. As noted above, at some point, the </w:t>
      </w:r>
      <w:r w:rsidRPr="007E448E">
        <w:rPr>
          <w:rStyle w:val="StyleUnderline"/>
          <w:highlight w:val="green"/>
        </w:rPr>
        <w:t>ability of the government to borrow</w:t>
      </w:r>
      <w:r w:rsidRPr="009807E8">
        <w:rPr>
          <w:rStyle w:val="StyleUnderline"/>
        </w:rPr>
        <w:t xml:space="preserve"> at low cost </w:t>
      </w:r>
      <w:r w:rsidRPr="007E448E">
        <w:rPr>
          <w:rStyle w:val="StyleUnderline"/>
          <w:highlight w:val="green"/>
        </w:rPr>
        <w:t>will run out</w:t>
      </w:r>
      <w:r>
        <w:t>. At that time, the government will have no choice but to make many activities self-supporting and privatize them. Smart politicians will begin proposing such solutions now — rather than pushing for more destructive tax increases.</w:t>
      </w:r>
    </w:p>
    <w:p w14:paraId="186CE2CE" w14:textId="77777777" w:rsidR="00A34583" w:rsidRDefault="00A34583" w:rsidP="00A34583"/>
    <w:p w14:paraId="2445AD96" w14:textId="77777777" w:rsidR="00A34583" w:rsidRDefault="00A34583" w:rsidP="00A34583">
      <w:pPr>
        <w:pStyle w:val="Heading4"/>
      </w:pPr>
      <w:r>
        <w:t>Privatization is the prerequisite to anti-biopolitical movement – it destroys public spending, decreases the state, reduces the body politics, helps individualization and minorities.</w:t>
      </w:r>
    </w:p>
    <w:p w14:paraId="2021288A" w14:textId="77777777" w:rsidR="00A34583" w:rsidRPr="00EA112B" w:rsidRDefault="00A34583" w:rsidP="00A34583">
      <w:r w:rsidRPr="002D338A">
        <w:rPr>
          <w:rStyle w:val="Style13ptBold"/>
        </w:rPr>
        <w:t>Starr, 87</w:t>
      </w:r>
      <w:r>
        <w:t xml:space="preserve"> (Paul Elliot Starr is a professor of sociology and public affairs at Princeton University. </w:t>
      </w:r>
      <w:hyperlink r:id="rId8" w:anchor="page_scan_tab_contents" w:history="1">
        <w:r w:rsidRPr="007D76B9">
          <w:rPr>
            <w:rStyle w:val="Hyperlink"/>
          </w:rPr>
          <w:t>https://www.jstor.org/stable/1174103?read-now=1&amp;seq=2#page_scan_tab_contents</w:t>
        </w:r>
      </w:hyperlink>
      <w:r>
        <w:t>, 1987, 7/27/24)//Ilake TY</w:t>
      </w:r>
    </w:p>
    <w:p w14:paraId="331CEFD4" w14:textId="77777777" w:rsidR="00A34583" w:rsidRPr="00D66EE7" w:rsidRDefault="00A34583" w:rsidP="00A34583">
      <w:pPr>
        <w:rPr>
          <w:sz w:val="16"/>
        </w:rPr>
      </w:pPr>
      <w:r w:rsidRPr="00D66EE7">
        <w:rPr>
          <w:sz w:val="16"/>
        </w:rPr>
        <w:t xml:space="preserve">The traditional socialist program of nationalizing industry </w:t>
      </w:r>
      <w:proofErr w:type="gramStart"/>
      <w:r w:rsidRPr="00D66EE7">
        <w:rPr>
          <w:sz w:val="16"/>
        </w:rPr>
        <w:t>aim</w:t>
      </w:r>
      <w:proofErr w:type="gramEnd"/>
      <w:r w:rsidRPr="00D66EE7">
        <w:rPr>
          <w:sz w:val="16"/>
        </w:rPr>
        <w:t xml:space="preserve"> to subject the economy to public control. </w:t>
      </w:r>
      <w:r w:rsidRPr="00EA112B">
        <w:rPr>
          <w:rStyle w:val="StyleUnderline"/>
        </w:rPr>
        <w:t xml:space="preserve">But </w:t>
      </w:r>
      <w:r w:rsidRPr="002D338A">
        <w:rPr>
          <w:rStyle w:val="StyleUnderline"/>
          <w:highlight w:val="green"/>
        </w:rPr>
        <w:t xml:space="preserve">nationalization sorely </w:t>
      </w:r>
      <w:proofErr w:type="gramStart"/>
      <w:r w:rsidRPr="002D338A">
        <w:rPr>
          <w:rStyle w:val="StyleUnderline"/>
          <w:highlight w:val="green"/>
        </w:rPr>
        <w:t>disappoint</w:t>
      </w:r>
      <w:proofErr w:type="gramEnd"/>
      <w:r w:rsidRPr="002D338A">
        <w:rPr>
          <w:rStyle w:val="StyleUnderline"/>
          <w:highlight w:val="green"/>
        </w:rPr>
        <w:t xml:space="preserve"> expectations</w:t>
      </w:r>
      <w:r w:rsidRPr="00EA112B">
        <w:rPr>
          <w:rStyle w:val="StyleUnderline"/>
        </w:rPr>
        <w:t xml:space="preserve">; </w:t>
      </w:r>
      <w:r w:rsidRPr="002D338A">
        <w:rPr>
          <w:rStyle w:val="StyleUnderline"/>
          <w:highlight w:val="green"/>
        </w:rPr>
        <w:t>public</w:t>
      </w:r>
      <w:r w:rsidRPr="00EA112B">
        <w:rPr>
          <w:rStyle w:val="StyleUnderline"/>
        </w:rPr>
        <w:t xml:space="preserve"> ownership </w:t>
      </w:r>
      <w:r w:rsidRPr="002D338A">
        <w:rPr>
          <w:rStyle w:val="StyleUnderline"/>
          <w:highlight w:val="green"/>
        </w:rPr>
        <w:t>did not make</w:t>
      </w:r>
      <w:r w:rsidRPr="00EA112B">
        <w:rPr>
          <w:rStyle w:val="StyleUnderline"/>
        </w:rPr>
        <w:t xml:space="preserve"> nearly as much </w:t>
      </w:r>
      <w:r w:rsidRPr="002D338A">
        <w:rPr>
          <w:rStyle w:val="StyleUnderline"/>
          <w:highlight w:val="green"/>
        </w:rPr>
        <w:t>difference</w:t>
      </w:r>
      <w:r w:rsidRPr="00EA112B">
        <w:rPr>
          <w:rStyle w:val="StyleUnderline"/>
        </w:rPr>
        <w:t xml:space="preserve"> as soc had anticipated. In an ironic twist, conservative advocates of privatization among the few in the West who are still convinced of the decisive </w:t>
      </w:r>
      <w:proofErr w:type="gramStart"/>
      <w:r w:rsidRPr="00EA112B">
        <w:rPr>
          <w:rStyle w:val="StyleUnderline"/>
        </w:rPr>
        <w:t>importance</w:t>
      </w:r>
      <w:proofErr w:type="gramEnd"/>
      <w:r w:rsidRPr="00EA112B">
        <w:rPr>
          <w:rStyle w:val="StyleUnderline"/>
        </w:rPr>
        <w:t xml:space="preserve"> changing the locus of ownership</w:t>
      </w:r>
      <w:r w:rsidRPr="00D66EE7">
        <w:rPr>
          <w:sz w:val="16"/>
        </w:rPr>
        <w:t xml:space="preserve">. But it is not only nationalized industry that </w:t>
      </w:r>
      <w:proofErr w:type="gramStart"/>
      <w:r w:rsidRPr="00D66EE7">
        <w:rPr>
          <w:sz w:val="16"/>
        </w:rPr>
        <w:t>want</w:t>
      </w:r>
      <w:proofErr w:type="gramEnd"/>
      <w:r w:rsidRPr="00D66EE7">
        <w:rPr>
          <w:sz w:val="16"/>
        </w:rPr>
        <w:t xml:space="preserve"> transferred to the private sector. In the United States, that would scarce amount to a significant program. </w:t>
      </w:r>
      <w:r w:rsidRPr="00D66EE7">
        <w:rPr>
          <w:rStyle w:val="StyleUnderline"/>
        </w:rPr>
        <w:t xml:space="preserve">The </w:t>
      </w:r>
      <w:r w:rsidRPr="002D338A">
        <w:rPr>
          <w:rStyle w:val="StyleUnderline"/>
          <w:highlight w:val="green"/>
        </w:rPr>
        <w:t>original contribution of</w:t>
      </w:r>
      <w:r w:rsidRPr="00D66EE7">
        <w:rPr>
          <w:rStyle w:val="StyleUnderline"/>
        </w:rPr>
        <w:t xml:space="preserve"> American </w:t>
      </w:r>
      <w:r w:rsidRPr="002D338A">
        <w:rPr>
          <w:rStyle w:val="StyleUnderline"/>
          <w:highlight w:val="green"/>
        </w:rPr>
        <w:t>proponents of privatization</w:t>
      </w:r>
      <w:r w:rsidRPr="00D66EE7">
        <w:rPr>
          <w:rStyle w:val="StyleUnderline"/>
        </w:rPr>
        <w:t xml:space="preserve"> is that they </w:t>
      </w:r>
      <w:r w:rsidRPr="002D338A">
        <w:rPr>
          <w:rStyle w:val="StyleUnderline"/>
          <w:highlight w:val="green"/>
        </w:rPr>
        <w:t>would like to</w:t>
      </w:r>
      <w:r w:rsidRPr="00D66EE7">
        <w:rPr>
          <w:rStyle w:val="StyleUnderline"/>
        </w:rPr>
        <w:t xml:space="preserve"> </w:t>
      </w:r>
      <w:r w:rsidRPr="002D338A">
        <w:rPr>
          <w:rStyle w:val="StyleUnderline"/>
          <w:highlight w:val="green"/>
        </w:rPr>
        <w:t>privatize</w:t>
      </w:r>
      <w:r w:rsidRPr="00D66EE7">
        <w:rPr>
          <w:rStyle w:val="StyleUnderline"/>
        </w:rPr>
        <w:t xml:space="preserve"> the full gamut of </w:t>
      </w:r>
      <w:r w:rsidRPr="002D338A">
        <w:rPr>
          <w:rStyle w:val="StyleUnderline"/>
          <w:highlight w:val="green"/>
        </w:rPr>
        <w:t>public assets and services</w:t>
      </w:r>
      <w:r w:rsidRPr="00D66EE7">
        <w:rPr>
          <w:rStyle w:val="StyleUnderline"/>
        </w:rPr>
        <w:t>, including many forms of public provision, such as public schools, national parks</w:t>
      </w:r>
      <w:r w:rsidRPr="00D66EE7">
        <w:rPr>
          <w:sz w:val="16"/>
        </w:rPr>
        <w:t>, public-transport infrastructure, and prisons, whose origins and rationale fall comfortably within the ambit of the classical liberal state privatization. T</w:t>
      </w:r>
      <w:r w:rsidRPr="00D66EE7">
        <w:rPr>
          <w:rStyle w:val="StyleUnderline"/>
        </w:rPr>
        <w:t xml:space="preserve">hey believe they have </w:t>
      </w:r>
      <w:r w:rsidRPr="002D338A">
        <w:rPr>
          <w:rStyle w:val="StyleUnderline"/>
          <w:highlight w:val="green"/>
        </w:rPr>
        <w:t xml:space="preserve">found a </w:t>
      </w:r>
      <w:r w:rsidRPr="002D338A">
        <w:rPr>
          <w:rStyle w:val="Emphasis"/>
          <w:highlight w:val="green"/>
        </w:rPr>
        <w:t>sovereign remedy against all ailments to the body politic</w:t>
      </w:r>
      <w:r w:rsidRPr="00D66EE7">
        <w:rPr>
          <w:rStyle w:val="StyleUnderline"/>
        </w:rPr>
        <w:t xml:space="preserve">, </w:t>
      </w:r>
      <w:r w:rsidRPr="002D338A">
        <w:rPr>
          <w:rStyle w:val="StyleUnderline"/>
          <w:highlight w:val="green"/>
        </w:rPr>
        <w:t>good for</w:t>
      </w:r>
      <w:r w:rsidRPr="00D66EE7">
        <w:rPr>
          <w:rStyle w:val="StyleUnderline"/>
        </w:rPr>
        <w:t xml:space="preserve"> stimulating economic </w:t>
      </w:r>
      <w:r w:rsidRPr="002D338A">
        <w:rPr>
          <w:rStyle w:val="StyleUnderline"/>
          <w:highlight w:val="green"/>
        </w:rPr>
        <w:t>growth</w:t>
      </w:r>
      <w:r w:rsidRPr="00D66EE7">
        <w:rPr>
          <w:rStyle w:val="StyleUnderline"/>
        </w:rPr>
        <w:t xml:space="preserve">, improving the </w:t>
      </w:r>
      <w:r w:rsidRPr="002D338A">
        <w:rPr>
          <w:rStyle w:val="StyleUnderline"/>
          <w:highlight w:val="green"/>
        </w:rPr>
        <w:t>efficiency</w:t>
      </w:r>
      <w:r w:rsidRPr="00D66EE7">
        <w:rPr>
          <w:rStyle w:val="StyleUnderline"/>
        </w:rPr>
        <w:t xml:space="preserve"> of </w:t>
      </w:r>
      <w:proofErr w:type="gramStart"/>
      <w:r w:rsidRPr="00D66EE7">
        <w:rPr>
          <w:rStyle w:val="StyleUnderline"/>
        </w:rPr>
        <w:t xml:space="preserve">services,  </w:t>
      </w:r>
      <w:r w:rsidRPr="002D338A">
        <w:rPr>
          <w:rStyle w:val="StyleUnderline"/>
          <w:highlight w:val="green"/>
        </w:rPr>
        <w:t>slimming</w:t>
      </w:r>
      <w:proofErr w:type="gramEnd"/>
      <w:r w:rsidRPr="002D338A">
        <w:rPr>
          <w:rStyle w:val="StyleUnderline"/>
          <w:highlight w:val="green"/>
        </w:rPr>
        <w:t xml:space="preserve"> down the state</w:t>
      </w:r>
      <w:r w:rsidRPr="00D66EE7">
        <w:rPr>
          <w:rStyle w:val="StyleUnderline"/>
        </w:rPr>
        <w:t xml:space="preserve">, and </w:t>
      </w:r>
      <w:r w:rsidRPr="002D338A">
        <w:rPr>
          <w:rStyle w:val="StyleUnderline"/>
          <w:highlight w:val="green"/>
        </w:rPr>
        <w:t>expanding individual freedom</w:t>
      </w:r>
      <w:r w:rsidRPr="00D66EE7">
        <w:rPr>
          <w:rStyle w:val="StyleUnderline"/>
        </w:rPr>
        <w:t xml:space="preserve">, </w:t>
      </w:r>
      <w:r w:rsidRPr="002D338A">
        <w:rPr>
          <w:rStyle w:val="StyleUnderline"/>
          <w:highlight w:val="green"/>
        </w:rPr>
        <w:t>including the opportunities of disadvantaged minorities</w:t>
      </w:r>
      <w:r w:rsidRPr="00D66EE7">
        <w:rPr>
          <w:rStyle w:val="StyleUnderline"/>
        </w:rPr>
        <w:t>, too.</w:t>
      </w:r>
    </w:p>
    <w:p w14:paraId="78296C9B" w14:textId="77777777" w:rsidR="00A34583" w:rsidRDefault="00A34583" w:rsidP="00A34583">
      <w:r w:rsidRPr="00D66EE7">
        <w:rPr>
          <w:rStyle w:val="StyleUnderline"/>
        </w:rPr>
        <w:t xml:space="preserve">In a dismal world where trade-offs and compromises prevail, we </w:t>
      </w:r>
      <w:proofErr w:type="gramStart"/>
      <w:r w:rsidRPr="002D338A">
        <w:rPr>
          <w:rStyle w:val="StyleUnderline"/>
          <w:highlight w:val="green"/>
        </w:rPr>
        <w:t>rarely</w:t>
      </w:r>
      <w:proofErr w:type="gramEnd"/>
      <w:r w:rsidRPr="002D338A">
        <w:rPr>
          <w:rStyle w:val="StyleUnderline"/>
          <w:highlight w:val="green"/>
        </w:rPr>
        <w:t xml:space="preserve"> up with</w:t>
      </w:r>
      <w:r w:rsidRPr="00D66EE7">
        <w:rPr>
          <w:rStyle w:val="StyleUnderline"/>
        </w:rPr>
        <w:t xml:space="preserve"> so happy a </w:t>
      </w:r>
      <w:r w:rsidRPr="002D338A">
        <w:rPr>
          <w:rStyle w:val="StyleUnderline"/>
          <w:highlight w:val="green"/>
        </w:rPr>
        <w:t>possibility of</w:t>
      </w:r>
      <w:r w:rsidRPr="00D66EE7">
        <w:rPr>
          <w:rStyle w:val="StyleUnderline"/>
        </w:rPr>
        <w:t xml:space="preserve"> simultaneously making the economy larger, </w:t>
      </w:r>
      <w:r w:rsidRPr="002D338A">
        <w:rPr>
          <w:rStyle w:val="StyleUnderline"/>
          <w:highlight w:val="green"/>
        </w:rPr>
        <w:t>government smaller</w:t>
      </w:r>
      <w:r w:rsidRPr="00D66EE7">
        <w:rPr>
          <w:rStyle w:val="StyleUnderline"/>
        </w:rPr>
        <w:t xml:space="preserve">, and virtually all of us better off. Then why has </w:t>
      </w:r>
      <w:r w:rsidRPr="002D338A">
        <w:rPr>
          <w:rStyle w:val="StyleUnderline"/>
          <w:highlight w:val="green"/>
        </w:rPr>
        <w:t>privatization made</w:t>
      </w:r>
      <w:r w:rsidRPr="00D66EE7">
        <w:rPr>
          <w:rStyle w:val="StyleUnderline"/>
        </w:rPr>
        <w:t xml:space="preserve"> so </w:t>
      </w:r>
      <w:r w:rsidRPr="002D338A">
        <w:rPr>
          <w:rStyle w:val="StyleUnderline"/>
          <w:highlight w:val="green"/>
        </w:rPr>
        <w:t>little headway</w:t>
      </w:r>
      <w:r w:rsidRPr="00D66EE7">
        <w:rPr>
          <w:rStyle w:val="StyleUnderline"/>
        </w:rPr>
        <w:t xml:space="preserve"> in the United States?</w:t>
      </w:r>
      <w:r>
        <w:t xml:space="preserve"> </w:t>
      </w:r>
      <w:r w:rsidRPr="002D338A">
        <w:rPr>
          <w:rStyle w:val="StyleUnderline"/>
          <w:highlight w:val="green"/>
        </w:rPr>
        <w:t>Opposition</w:t>
      </w:r>
      <w:r w:rsidRPr="00D66EE7">
        <w:rPr>
          <w:rStyle w:val="StyleUnderline"/>
        </w:rPr>
        <w:t xml:space="preserve">, the conservative comes from the same groups whom they identify as responsible for public programs: self-interested politicians, </w:t>
      </w:r>
      <w:r w:rsidRPr="002D338A">
        <w:rPr>
          <w:rStyle w:val="StyleUnderline"/>
          <w:highlight w:val="green"/>
        </w:rPr>
        <w:t>public employees</w:t>
      </w:r>
      <w:r w:rsidRPr="00D66EE7">
        <w:rPr>
          <w:rStyle w:val="StyleUnderline"/>
        </w:rPr>
        <w:t xml:space="preserve">, and </w:t>
      </w:r>
      <w:r w:rsidRPr="002D338A">
        <w:rPr>
          <w:rStyle w:val="StyleUnderline"/>
          <w:highlight w:val="green"/>
        </w:rPr>
        <w:t>beneficiaries with stakes</w:t>
      </w:r>
      <w:r w:rsidRPr="00D66EE7">
        <w:rPr>
          <w:rStyle w:val="StyleUnderline"/>
        </w:rPr>
        <w:t xml:space="preserve"> in public expenditure.</w:t>
      </w:r>
      <w:r>
        <w:t xml:space="preserve"> </w:t>
      </w:r>
      <w:r w:rsidRPr="00D66EE7">
        <w:rPr>
          <w:rStyle w:val="StyleUnderline"/>
        </w:rPr>
        <w:t xml:space="preserve">The </w:t>
      </w:r>
      <w:r w:rsidRPr="002D338A">
        <w:rPr>
          <w:rStyle w:val="StyleUnderline"/>
          <w:highlight w:val="green"/>
        </w:rPr>
        <w:t>picture of our political life</w:t>
      </w:r>
      <w:r w:rsidRPr="00D66EE7">
        <w:rPr>
          <w:rStyle w:val="StyleUnderline"/>
        </w:rPr>
        <w:t xml:space="preserve"> that the conservatives propose </w:t>
      </w:r>
      <w:r w:rsidRPr="002D338A">
        <w:rPr>
          <w:rStyle w:val="StyleUnderline"/>
          <w:highlight w:val="green"/>
        </w:rPr>
        <w:t>is</w:t>
      </w:r>
      <w:r w:rsidRPr="00D66EE7">
        <w:rPr>
          <w:rStyle w:val="StyleUnderline"/>
        </w:rPr>
        <w:t xml:space="preserve"> a </w:t>
      </w:r>
      <w:r w:rsidRPr="002D338A">
        <w:rPr>
          <w:rStyle w:val="StyleUnderline"/>
          <w:highlight w:val="green"/>
        </w:rPr>
        <w:t>bloated</w:t>
      </w:r>
      <w:r w:rsidRPr="00D66EE7">
        <w:rPr>
          <w:rStyle w:val="StyleUnderline"/>
        </w:rPr>
        <w:t xml:space="preserve">, </w:t>
      </w:r>
      <w:r w:rsidRPr="002D338A">
        <w:rPr>
          <w:rStyle w:val="StyleUnderline"/>
          <w:highlight w:val="green"/>
        </w:rPr>
        <w:t>parasitic</w:t>
      </w:r>
      <w:r w:rsidRPr="00D66EE7">
        <w:rPr>
          <w:rStyle w:val="StyleUnderline"/>
        </w:rPr>
        <w:t xml:space="preserve"> </w:t>
      </w:r>
      <w:r w:rsidRPr="002D338A">
        <w:rPr>
          <w:rStyle w:val="StyleUnderline"/>
          <w:highlight w:val="green"/>
        </w:rPr>
        <w:t>public sector</w:t>
      </w:r>
      <w:r w:rsidRPr="00D66EE7">
        <w:rPr>
          <w:rStyle w:val="StyleUnderline"/>
        </w:rPr>
        <w:t xml:space="preserve"> </w:t>
      </w:r>
      <w:r w:rsidRPr="002D338A">
        <w:rPr>
          <w:rStyle w:val="StyleUnderline"/>
          <w:highlight w:val="green"/>
        </w:rPr>
        <w:t>blocking</w:t>
      </w:r>
      <w:r w:rsidRPr="00D66EE7">
        <w:rPr>
          <w:rStyle w:val="StyleUnderline"/>
        </w:rPr>
        <w:t xml:space="preserve"> the bustle and growth of a more freely flowing </w:t>
      </w:r>
      <w:r w:rsidRPr="002D338A">
        <w:rPr>
          <w:rStyle w:val="StyleUnderline"/>
          <w:highlight w:val="green"/>
        </w:rPr>
        <w:t>private economy</w:t>
      </w:r>
      <w:r w:rsidRPr="00D66EE7">
        <w:rPr>
          <w:rStyle w:val="StyleUnderline"/>
        </w:rPr>
        <w:t>.</w:t>
      </w:r>
    </w:p>
    <w:p w14:paraId="68387948" w14:textId="77777777" w:rsidR="00A34583" w:rsidRPr="00D66EE7" w:rsidRDefault="00A34583" w:rsidP="00A34583">
      <w:pPr>
        <w:rPr>
          <w:sz w:val="14"/>
          <w:szCs w:val="14"/>
        </w:rPr>
      </w:pPr>
      <w:r w:rsidRPr="00D66EE7">
        <w:rPr>
          <w:sz w:val="14"/>
          <w:szCs w:val="14"/>
        </w:rPr>
        <w:t xml:space="preserve">The task of this brief essay is to challenge both the specific claims </w:t>
      </w:r>
      <w:proofErr w:type="gramStart"/>
      <w:r w:rsidRPr="00D66EE7">
        <w:rPr>
          <w:sz w:val="14"/>
          <w:szCs w:val="14"/>
        </w:rPr>
        <w:t>mad</w:t>
      </w:r>
      <w:proofErr w:type="gramEnd"/>
      <w:r w:rsidRPr="00D66EE7">
        <w:rPr>
          <w:sz w:val="14"/>
          <w:szCs w:val="14"/>
        </w:rPr>
        <w:t xml:space="preserve"> privatization and the general picture of our political and economic world offer by its advocates. However, my aim here is not to present a mirror image of </w:t>
      </w:r>
      <w:proofErr w:type="gramStart"/>
      <w:r w:rsidRPr="00D66EE7">
        <w:rPr>
          <w:sz w:val="14"/>
          <w:szCs w:val="14"/>
        </w:rPr>
        <w:t>right wing</w:t>
      </w:r>
      <w:proofErr w:type="gramEnd"/>
      <w:r w:rsidRPr="00D66EE7">
        <w:rPr>
          <w:sz w:val="14"/>
          <w:szCs w:val="14"/>
        </w:rPr>
        <w:t xml:space="preserve"> simplifications by suggesting that public provision is always better than private or that every activity in the public sector ought to remain there forever. A pragmatic public policy must recognize where private alternatives might work better and, by the same token, where new forms of public provision may ameliorate endemic shortcomings of the market. Most of all, it must recognize that markets are not natural creations; they are always legally and politically structured. Hence the choice is not public or private but which of many possible mixed public-private structures works best. And "best" cannot mean only most efficient, for a reason- able appraisal of alternatives needs to weigh concerns of justice, security, and citizenship. </w:t>
      </w:r>
    </w:p>
    <w:p w14:paraId="5991AC7A" w14:textId="77777777" w:rsidR="00A34583" w:rsidRPr="00D66EE7" w:rsidRDefault="00A34583" w:rsidP="00A34583">
      <w:pPr>
        <w:rPr>
          <w:sz w:val="14"/>
          <w:szCs w:val="14"/>
        </w:rPr>
      </w:pPr>
      <w:r w:rsidRPr="00D66EE7">
        <w:rPr>
          <w:sz w:val="14"/>
          <w:szCs w:val="14"/>
        </w:rPr>
        <w:t xml:space="preserve">For the sake of clarity, it may be helpful to define some terms. In this essay, privatization refers to a shift from publicly to privately produced goods and ser-vices.' Policies that encourage such a shift include (1) the cessation of public pro-grams and disengagement of government from specific kinds of responsibilities; (2) sales of public assets, including public lands, public infrastructure, and public enterprises; (3) financing private provision of services - for example, through con-tracting out or vouchers- instead of directly producing them; and (4) deregulating entry into activities, such as first-class mail, that were previously treated as a public monopoly. </w:t>
      </w:r>
    </w:p>
    <w:p w14:paraId="44929EAF" w14:textId="77777777" w:rsidR="00A34583" w:rsidRPr="00D66EE7" w:rsidRDefault="00A34583" w:rsidP="00A34583">
      <w:pPr>
        <w:rPr>
          <w:sz w:val="14"/>
          <w:szCs w:val="14"/>
        </w:rPr>
      </w:pPr>
      <w:r w:rsidRPr="00D66EE7">
        <w:rPr>
          <w:sz w:val="14"/>
          <w:szCs w:val="14"/>
        </w:rPr>
        <w:t xml:space="preserve">These forms of privatization vary greatly in their consequences. They differ, </w:t>
      </w:r>
      <w:proofErr w:type="gramStart"/>
      <w:r w:rsidRPr="00D66EE7">
        <w:rPr>
          <w:sz w:val="14"/>
          <w:szCs w:val="14"/>
        </w:rPr>
        <w:t>first of all</w:t>
      </w:r>
      <w:proofErr w:type="gramEnd"/>
      <w:r w:rsidRPr="00D66EE7">
        <w:rPr>
          <w:sz w:val="14"/>
          <w:szCs w:val="14"/>
        </w:rPr>
        <w:t xml:space="preserve">, in the extent to which they reduce public spending and accountability. Contracting out, vouchers, and other systems for paying private providers </w:t>
      </w:r>
      <w:proofErr w:type="gramStart"/>
      <w:r w:rsidRPr="00D66EE7">
        <w:rPr>
          <w:sz w:val="14"/>
          <w:szCs w:val="14"/>
        </w:rPr>
        <w:t>gener-ally</w:t>
      </w:r>
      <w:proofErr w:type="gramEnd"/>
      <w:r w:rsidRPr="00D66EE7">
        <w:rPr>
          <w:sz w:val="14"/>
          <w:szCs w:val="14"/>
        </w:rPr>
        <w:t xml:space="preserve"> do not obviate the need to collect taxes. And they do not eliminate, though they may reduce, the accountability of public officials for the results of the </w:t>
      </w:r>
      <w:proofErr w:type="gramStart"/>
      <w:r w:rsidRPr="00D66EE7">
        <w:rPr>
          <w:sz w:val="14"/>
          <w:szCs w:val="14"/>
        </w:rPr>
        <w:t>expen-ditures</w:t>
      </w:r>
      <w:proofErr w:type="gramEnd"/>
      <w:r w:rsidRPr="00D66EE7">
        <w:rPr>
          <w:sz w:val="14"/>
          <w:szCs w:val="14"/>
        </w:rPr>
        <w:t xml:space="preserve">. By shifting only the locus of service production, they privatize the means of policy implementation but not the functional sphere of government action. These partial forms of privatization need to be sharply distinguished from the sale of assets and cessation of programs (sometimes called "load-shedding," a term which itself is politically loaded, since it defines public programs as a burden). Yet even the more thorough forms of privatization may involve indirect forms of public subsidy and control. For example, many proposals for asset sales and program termination contemplate the use of tax incentives to stimulate private substitutes for public services. Such incentives influence market outcomes and represent a source of lost revenue (that is, </w:t>
      </w:r>
      <w:proofErr w:type="gramStart"/>
      <w:r w:rsidRPr="00D66EE7">
        <w:rPr>
          <w:sz w:val="14"/>
          <w:szCs w:val="14"/>
        </w:rPr>
        <w:t>a tax</w:t>
      </w:r>
      <w:proofErr w:type="gramEnd"/>
      <w:r w:rsidRPr="00D66EE7">
        <w:rPr>
          <w:sz w:val="14"/>
          <w:szCs w:val="14"/>
        </w:rPr>
        <w:t xml:space="preserve"> expenditure). Hence there is no certainty that these policies lead toward budgetary balance. </w:t>
      </w:r>
    </w:p>
    <w:p w14:paraId="47DE7BA9" w14:textId="77777777" w:rsidR="00A34583" w:rsidRDefault="00A34583" w:rsidP="00A34583">
      <w:r>
        <w:t xml:space="preserve">The various forms of privatization also differ in their effects on competition. Two related processes, </w:t>
      </w:r>
      <w:r w:rsidRPr="008A1122">
        <w:rPr>
          <w:rStyle w:val="StyleUnderline"/>
          <w:highlight w:val="green"/>
        </w:rPr>
        <w:t>privatization and liberalization</w:t>
      </w:r>
      <w:r w:rsidRPr="00D66EE7">
        <w:rPr>
          <w:rStyle w:val="StyleUnderline"/>
        </w:rPr>
        <w:t xml:space="preserve">, </w:t>
      </w:r>
      <w:r w:rsidRPr="008A1122">
        <w:rPr>
          <w:rStyle w:val="StyleUnderline"/>
          <w:highlight w:val="green"/>
        </w:rPr>
        <w:t>need to be</w:t>
      </w:r>
      <w:r w:rsidRPr="00D66EE7">
        <w:rPr>
          <w:rStyle w:val="StyleUnderline"/>
        </w:rPr>
        <w:t xml:space="preserve"> more carefully </w:t>
      </w:r>
      <w:r w:rsidRPr="008A1122">
        <w:rPr>
          <w:rStyle w:val="StyleUnderline"/>
          <w:highlight w:val="green"/>
        </w:rPr>
        <w:t>distinguished</w:t>
      </w:r>
      <w:r w:rsidRPr="00D66EE7">
        <w:rPr>
          <w:rStyle w:val="StyleUnderline"/>
        </w:rPr>
        <w:t xml:space="preserve"> than they are in much discussion. In this context, </w:t>
      </w:r>
      <w:r w:rsidRPr="008A1122">
        <w:rPr>
          <w:rStyle w:val="StyleUnderline"/>
          <w:highlight w:val="green"/>
        </w:rPr>
        <w:t>liberalization refers</w:t>
      </w:r>
      <w:r w:rsidRPr="00D66EE7">
        <w:rPr>
          <w:rStyle w:val="StyleUnderline"/>
        </w:rPr>
        <w:t xml:space="preserve"> to the </w:t>
      </w:r>
      <w:proofErr w:type="gramStart"/>
      <w:r w:rsidRPr="008A1122">
        <w:rPr>
          <w:rStyle w:val="StyleUnderline"/>
          <w:highlight w:val="green"/>
        </w:rPr>
        <w:t>opening up</w:t>
      </w:r>
      <w:proofErr w:type="gramEnd"/>
      <w:r w:rsidRPr="008A1122">
        <w:rPr>
          <w:rStyle w:val="StyleUnderline"/>
          <w:highlight w:val="green"/>
        </w:rPr>
        <w:t xml:space="preserve"> of</w:t>
      </w:r>
      <w:r w:rsidRPr="00D66EE7">
        <w:rPr>
          <w:rStyle w:val="StyleUnderline"/>
        </w:rPr>
        <w:t xml:space="preserve"> any </w:t>
      </w:r>
      <w:r w:rsidRPr="008A1122">
        <w:rPr>
          <w:rStyle w:val="StyleUnderline"/>
          <w:highlight w:val="green"/>
        </w:rPr>
        <w:t>industry</w:t>
      </w:r>
      <w:r w:rsidRPr="00D66EE7">
        <w:rPr>
          <w:rStyle w:val="StyleUnderline"/>
        </w:rPr>
        <w:t xml:space="preserve"> to competitive pressures. The </w:t>
      </w:r>
      <w:r w:rsidRPr="008A1122">
        <w:rPr>
          <w:rStyle w:val="StyleUnderline"/>
          <w:highlight w:val="green"/>
        </w:rPr>
        <w:t>opening up of</w:t>
      </w:r>
      <w:r w:rsidRPr="00D66EE7">
        <w:rPr>
          <w:rStyle w:val="StyleUnderline"/>
        </w:rPr>
        <w:t xml:space="preserve"> public </w:t>
      </w:r>
      <w:r w:rsidRPr="008A1122">
        <w:rPr>
          <w:rStyle w:val="StyleUnderline"/>
          <w:highlight w:val="green"/>
        </w:rPr>
        <w:t>monopolies</w:t>
      </w:r>
      <w:r w:rsidRPr="00D66EE7">
        <w:rPr>
          <w:rStyle w:val="StyleUnderline"/>
        </w:rPr>
        <w:t xml:space="preserve"> to private firms is a form of privatization that is also </w:t>
      </w:r>
      <w:proofErr w:type="gramStart"/>
      <w:r w:rsidRPr="00D66EE7">
        <w:rPr>
          <w:rStyle w:val="StyleUnderline"/>
        </w:rPr>
        <w:t>liber- alizing</w:t>
      </w:r>
      <w:proofErr w:type="gramEnd"/>
      <w:r w:rsidRPr="00D66EE7">
        <w:rPr>
          <w:rStyle w:val="StyleUnderline"/>
        </w:rPr>
        <w:t xml:space="preserve">. However, it is entirely possible to privatize without liberalizing, as Mar-garet </w:t>
      </w:r>
      <w:r w:rsidRPr="008A1122">
        <w:rPr>
          <w:rStyle w:val="StyleUnderline"/>
          <w:highlight w:val="green"/>
        </w:rPr>
        <w:t>Thatcher's government</w:t>
      </w:r>
      <w:r w:rsidRPr="00D66EE7">
        <w:rPr>
          <w:rStyle w:val="StyleUnderline"/>
        </w:rPr>
        <w:t xml:space="preserve"> has </w:t>
      </w:r>
      <w:r w:rsidRPr="008A1122">
        <w:rPr>
          <w:rStyle w:val="StyleUnderline"/>
          <w:highlight w:val="green"/>
        </w:rPr>
        <w:t>demonstrated by selling</w:t>
      </w:r>
      <w:r w:rsidRPr="00D66EE7">
        <w:rPr>
          <w:rStyle w:val="StyleUnderline"/>
        </w:rPr>
        <w:t xml:space="preserve"> shares of two </w:t>
      </w:r>
      <w:r w:rsidRPr="008A1122">
        <w:rPr>
          <w:rStyle w:val="StyleUnderline"/>
          <w:highlight w:val="green"/>
        </w:rPr>
        <w:t>monopo-lies</w:t>
      </w:r>
      <w:r w:rsidRPr="00D66EE7">
        <w:rPr>
          <w:rStyle w:val="StyleUnderline"/>
        </w:rPr>
        <w:t xml:space="preserve"> (British Telecom and British Gas) without significantly subjecting either industry to competitive forces</w:t>
      </w:r>
      <w:r>
        <w:t xml:space="preserve">. Britain has substituted private monopolies for public ones and introduced new regulatory agencies to perform some of the functions previ-ously undertaken through public ownership.2 Conversely, it is also possible to liber-alize without privatizing- that is, to introduce competition into the public sector without transferring ownership. For example, governments may require public </w:t>
      </w:r>
      <w:r w:rsidRPr="00D66EE7">
        <w:rPr>
          <w:rStyle w:val="StyleUnderline"/>
        </w:rPr>
        <w:t>enterprises</w:t>
      </w:r>
      <w:r>
        <w:t xml:space="preserve"> or operating agencies to compete for capital or contracts from higher-level authorities. Indeed, it is even possible to nationalize and liberalize at the same time. In the early 1980s the French socialists both nationalized banks and liberal-ized financial markets. In other words, things are not as simple as they may first seem. </w:t>
      </w:r>
    </w:p>
    <w:p w14:paraId="3D3AE54D" w14:textId="77777777" w:rsidR="00A34583" w:rsidRDefault="00A34583" w:rsidP="00A34583">
      <w:r w:rsidRPr="00D66EE7">
        <w:rPr>
          <w:rStyle w:val="StyleUnderline"/>
        </w:rPr>
        <w:t xml:space="preserve">These </w:t>
      </w:r>
      <w:r w:rsidRPr="008A1122">
        <w:rPr>
          <w:rStyle w:val="StyleUnderline"/>
          <w:highlight w:val="green"/>
        </w:rPr>
        <w:t>distinctions suggest that privatization is not</w:t>
      </w:r>
      <w:r w:rsidRPr="00D66EE7">
        <w:rPr>
          <w:rStyle w:val="StyleUnderline"/>
        </w:rPr>
        <w:t xml:space="preserve"> a </w:t>
      </w:r>
      <w:r w:rsidRPr="008A1122">
        <w:rPr>
          <w:rStyle w:val="StyleUnderline"/>
          <w:highlight w:val="green"/>
        </w:rPr>
        <w:t>single</w:t>
      </w:r>
      <w:r w:rsidRPr="00D66EE7">
        <w:rPr>
          <w:rStyle w:val="StyleUnderline"/>
        </w:rPr>
        <w:t xml:space="preserve"> logically or practically entail one another. Only ideologically are they linked. There is an obvious, </w:t>
      </w:r>
      <w:r w:rsidRPr="008A1122">
        <w:rPr>
          <w:rStyle w:val="StyleUnderline"/>
          <w:highlight w:val="green"/>
        </w:rPr>
        <w:t>radical difference between privatization</w:t>
      </w:r>
      <w:r w:rsidRPr="00D66EE7">
        <w:rPr>
          <w:rStyle w:val="StyleUnderline"/>
        </w:rPr>
        <w:t xml:space="preserve"> and a subtle but equally important difference between privatization </w:t>
      </w:r>
      <w:r w:rsidRPr="008A1122">
        <w:rPr>
          <w:rStyle w:val="StyleUnderline"/>
          <w:highlight w:val="green"/>
        </w:rPr>
        <w:t>and liberalization</w:t>
      </w:r>
      <w:r w:rsidRPr="00D66EE7">
        <w:rPr>
          <w:rStyle w:val="StyleUnderline"/>
        </w:rPr>
        <w:t xml:space="preserve">. </w:t>
      </w:r>
      <w:r w:rsidRPr="008A1122">
        <w:rPr>
          <w:rStyle w:val="StyleUnderline"/>
          <w:highlight w:val="green"/>
        </w:rPr>
        <w:t>By treating these</w:t>
      </w:r>
      <w:r w:rsidRPr="00D66EE7">
        <w:rPr>
          <w:rStyle w:val="StyleUnderline"/>
        </w:rPr>
        <w:t xml:space="preserve"> heterogeneous </w:t>
      </w:r>
      <w:r w:rsidRPr="008A1122">
        <w:rPr>
          <w:rStyle w:val="StyleUnderline"/>
          <w:highlight w:val="green"/>
        </w:rPr>
        <w:t>measures as</w:t>
      </w:r>
      <w:r w:rsidRPr="00D66EE7">
        <w:rPr>
          <w:rStyle w:val="StyleUnderline"/>
        </w:rPr>
        <w:t xml:space="preserve"> members of </w:t>
      </w:r>
      <w:r w:rsidRPr="008A1122">
        <w:rPr>
          <w:rStyle w:val="StyleUnderline"/>
          <w:highlight w:val="green"/>
        </w:rPr>
        <w:t>same</w:t>
      </w:r>
      <w:r w:rsidRPr="00D66EE7">
        <w:rPr>
          <w:rStyle w:val="StyleUnderline"/>
        </w:rPr>
        <w:t xml:space="preserve"> family, the </w:t>
      </w:r>
      <w:r w:rsidRPr="008A1122">
        <w:rPr>
          <w:rStyle w:val="StyleUnderline"/>
          <w:highlight w:val="green"/>
        </w:rPr>
        <w:t>advocates of privatization use the more moderate ide</w:t>
      </w:r>
      <w:r w:rsidRPr="00D66EE7">
        <w:rPr>
          <w:rStyle w:val="StyleUnderline"/>
        </w:rPr>
        <w:t xml:space="preserve">as, such as vouchers and contracting out, </w:t>
      </w:r>
      <w:r w:rsidRPr="008A1122">
        <w:rPr>
          <w:rStyle w:val="Emphasis"/>
          <w:highlight w:val="green"/>
        </w:rPr>
        <w:t>to gain plausibility for the more radical goal of government disengagement</w:t>
      </w:r>
      <w:r>
        <w:t xml:space="preserve">. Milton and Rose Friedman have said explicitly that they would prefer ending all public financing of primary and secondary education, except in hardship cases, but propose vouchers as a more acceptable first step.3 In the most ingenious and refreshingly frank case for privatization, </w:t>
      </w:r>
      <w:r w:rsidRPr="00D66EE7">
        <w:rPr>
          <w:rStyle w:val="StyleUnderline"/>
        </w:rPr>
        <w:t xml:space="preserve">Stuart Butler has argued that the </w:t>
      </w:r>
      <w:r w:rsidRPr="008A1122">
        <w:rPr>
          <w:rStyle w:val="StyleUnderline"/>
          <w:highlight w:val="green"/>
        </w:rPr>
        <w:t xml:space="preserve">real </w:t>
      </w:r>
      <w:r w:rsidRPr="008A1122">
        <w:rPr>
          <w:rStyle w:val="Emphasis"/>
          <w:highlight w:val="green"/>
        </w:rPr>
        <w:t>objective should be to break up “public spending coalitions</w:t>
      </w:r>
      <w:r w:rsidRPr="00D66EE7">
        <w:rPr>
          <w:rStyle w:val="StyleUnderline"/>
        </w:rPr>
        <w:t xml:space="preserve">" to bring about a </w:t>
      </w:r>
      <w:r w:rsidRPr="008A1122">
        <w:rPr>
          <w:rStyle w:val="Emphasis"/>
          <w:highlight w:val="green"/>
        </w:rPr>
        <w:t>permanent reduction in the base of political support for government growt</w:t>
      </w:r>
      <w:r w:rsidRPr="008A1122">
        <w:rPr>
          <w:rStyle w:val="StyleUnderline"/>
          <w:highlight w:val="green"/>
        </w:rPr>
        <w:t>h</w:t>
      </w:r>
      <w:r w:rsidRPr="00D66EE7">
        <w:rPr>
          <w:rStyle w:val="StyleUnderline"/>
        </w:rPr>
        <w:t xml:space="preserve">.4 So, </w:t>
      </w:r>
      <w:r w:rsidRPr="008A1122">
        <w:rPr>
          <w:rStyle w:val="StyleUnderline"/>
          <w:highlight w:val="green"/>
        </w:rPr>
        <w:t>while privatization</w:t>
      </w:r>
      <w:r w:rsidRPr="00D66EE7">
        <w:rPr>
          <w:rStyle w:val="StyleUnderline"/>
        </w:rPr>
        <w:t xml:space="preserve"> can be presented as </w:t>
      </w:r>
      <w:r w:rsidRPr="008A1122">
        <w:rPr>
          <w:rStyle w:val="StyleUnderline"/>
          <w:highlight w:val="green"/>
        </w:rPr>
        <w:t>a measure to improve the performance</w:t>
      </w:r>
      <w:r w:rsidRPr="00D66EE7">
        <w:rPr>
          <w:rStyle w:val="StyleUnderline"/>
        </w:rPr>
        <w:t xml:space="preserve"> of particular services, the </w:t>
      </w:r>
      <w:r w:rsidRPr="008A1122">
        <w:rPr>
          <w:rStyle w:val="StyleUnderline"/>
          <w:highlight w:val="green"/>
        </w:rPr>
        <w:t>large intention</w:t>
      </w:r>
      <w:r w:rsidRPr="00D66EE7">
        <w:rPr>
          <w:rStyle w:val="StyleUnderline"/>
        </w:rPr>
        <w:t xml:space="preserve"> of some exponents </w:t>
      </w:r>
      <w:r w:rsidRPr="008A1122">
        <w:rPr>
          <w:rStyle w:val="StyleUnderline"/>
          <w:highlight w:val="green"/>
        </w:rPr>
        <w:t>is to</w:t>
      </w:r>
      <w:r w:rsidRPr="00D66EE7">
        <w:rPr>
          <w:rStyle w:val="StyleUnderline"/>
        </w:rPr>
        <w:t xml:space="preserve"> </w:t>
      </w:r>
      <w:r w:rsidRPr="008A1122">
        <w:rPr>
          <w:rStyle w:val="StyleUnderline"/>
          <w:highlight w:val="green"/>
        </w:rPr>
        <w:t>reduce</w:t>
      </w:r>
      <w:r w:rsidRPr="00D66EE7">
        <w:rPr>
          <w:rStyle w:val="StyleUnderline"/>
        </w:rPr>
        <w:t xml:space="preserve"> support for </w:t>
      </w:r>
      <w:r w:rsidRPr="008A1122">
        <w:rPr>
          <w:rStyle w:val="StyleUnderline"/>
          <w:highlight w:val="green"/>
        </w:rPr>
        <w:t>public provision altogether</w:t>
      </w:r>
      <w:r w:rsidRPr="00D66EE7">
        <w:rPr>
          <w:rStyle w:val="StyleUnderline"/>
        </w:rPr>
        <w:t xml:space="preserve">. Whether </w:t>
      </w:r>
      <w:r w:rsidRPr="008A1122">
        <w:rPr>
          <w:rStyle w:val="StyleUnderline"/>
          <w:highlight w:val="green"/>
        </w:rPr>
        <w:t>partial privatization</w:t>
      </w:r>
      <w:r w:rsidRPr="00D66EE7">
        <w:rPr>
          <w:rStyle w:val="StyleUnderline"/>
        </w:rPr>
        <w:t xml:space="preserve"> would actually lead to disengagement (or even to lower budgetary costs) will be scrutinized below, but it is worth noting here that the more moderate forms of privatization are for its </w:t>
      </w:r>
      <w:r w:rsidRPr="008A1122">
        <w:rPr>
          <w:rStyle w:val="StyleUnderline"/>
          <w:highlight w:val="green"/>
        </w:rPr>
        <w:t xml:space="preserve">advocates </w:t>
      </w:r>
      <w:proofErr w:type="gramStart"/>
      <w:r w:rsidRPr="008A1122">
        <w:rPr>
          <w:rStyle w:val="StyleUnderline"/>
          <w:highlight w:val="green"/>
        </w:rPr>
        <w:t>stepping stones</w:t>
      </w:r>
      <w:proofErr w:type="gramEnd"/>
      <w:r w:rsidRPr="008A1122">
        <w:rPr>
          <w:rStyle w:val="StyleUnderline"/>
          <w:highlight w:val="green"/>
        </w:rPr>
        <w:t xml:space="preserve"> towards more radical objectives</w:t>
      </w:r>
      <w:r w:rsidRPr="00D66EE7">
        <w:rPr>
          <w:rStyle w:val="StyleUnderline"/>
        </w:rPr>
        <w:t xml:space="preserve"> shared by only a small minority of Americans</w:t>
      </w:r>
      <w:r>
        <w:t>.</w:t>
      </w:r>
    </w:p>
    <w:p w14:paraId="177B8BD3" w14:textId="77777777" w:rsidR="00A34583" w:rsidRPr="00B55AD5" w:rsidRDefault="00A34583" w:rsidP="00A34583"/>
    <w:p w14:paraId="223C7361" w14:textId="77777777" w:rsidR="00A34583" w:rsidRPr="0057515D" w:rsidRDefault="00A34583" w:rsidP="000C78EA"/>
    <w:p w14:paraId="712A6DAA" w14:textId="7BF80F49" w:rsidR="0081573B" w:rsidRDefault="000C78EA" w:rsidP="000C78EA">
      <w:pPr>
        <w:pStyle w:val="Heading1"/>
      </w:pPr>
      <w:r>
        <w:t>Neg – Links</w:t>
      </w:r>
    </w:p>
    <w:p w14:paraId="4A302BB6" w14:textId="77777777" w:rsidR="000C78EA" w:rsidRDefault="000C78EA" w:rsidP="000C78EA">
      <w:pPr>
        <w:pStyle w:val="Heading3"/>
      </w:pPr>
      <w:r>
        <w:t>L - Socialism</w:t>
      </w:r>
    </w:p>
    <w:p w14:paraId="3509B897" w14:textId="77777777" w:rsidR="000C78EA" w:rsidRDefault="000C78EA" w:rsidP="000C78EA">
      <w:pPr>
        <w:pStyle w:val="Heading4"/>
      </w:pPr>
      <w:r>
        <w:t>Socialism was the very foundation of biopolitical technique, it devolves into the cult of the superman sacrificing individualism for a national organism which causes the deepest entrenchment</w:t>
      </w:r>
    </w:p>
    <w:p w14:paraId="50FB39AB" w14:textId="77777777" w:rsidR="000C78EA" w:rsidRPr="00937EAB" w:rsidRDefault="000C78EA" w:rsidP="000C78EA">
      <w:r w:rsidRPr="00937EAB">
        <w:rPr>
          <w:rStyle w:val="Style13ptBold"/>
        </w:rPr>
        <w:t>Padovan, 03</w:t>
      </w:r>
      <w:r>
        <w:t xml:space="preserve"> (Dario Padovan currently works at the Department of Culture, Politics and Society at the University of Turin. </w:t>
      </w:r>
      <w:r>
        <w:rPr>
          <w:i/>
          <w:iCs/>
        </w:rPr>
        <w:t>Biopolitics and the Social Control of the Multitude</w:t>
      </w:r>
      <w:r>
        <w:t>, p. 4-5, accessed 7/31/24)//Ilake TY</w:t>
      </w:r>
    </w:p>
    <w:p w14:paraId="50E03388" w14:textId="77777777" w:rsidR="000C78EA" w:rsidRDefault="000C78EA" w:rsidP="000C78EA"/>
    <w:p w14:paraId="4425BD26" w14:textId="77777777" w:rsidR="000C78EA" w:rsidRDefault="000C78EA" w:rsidP="000C78EA">
      <w:r w:rsidRPr="00C6021D">
        <w:rPr>
          <w:rStyle w:val="StyleUnderline"/>
        </w:rPr>
        <w:t xml:space="preserve">Initially </w:t>
      </w:r>
      <w:r w:rsidRPr="00C6021D">
        <w:rPr>
          <w:rStyle w:val="StyleUnderline"/>
          <w:highlight w:val="green"/>
        </w:rPr>
        <w:t>biopolitics was influenced by r</w:t>
      </w:r>
      <w:r w:rsidRPr="00C6021D">
        <w:rPr>
          <w:rStyle w:val="StyleUnderline"/>
        </w:rPr>
        <w:t xml:space="preserve">eformist ideas because it was inspired— even partially—both by the </w:t>
      </w:r>
      <w:r w:rsidRPr="00937EAB">
        <w:rPr>
          <w:rStyle w:val="Emphasis"/>
          <w:highlight w:val="green"/>
        </w:rPr>
        <w:t>Socialist movement</w:t>
      </w:r>
      <w:r w:rsidRPr="00C6021D">
        <w:rPr>
          <w:rStyle w:val="StyleUnderline"/>
        </w:rPr>
        <w:t xml:space="preserve"> and the newly emerging feminist movement.</w:t>
      </w:r>
      <w:r>
        <w:t xml:space="preserve"> When, in 1869, Francis Galton wrote the first treatise on social eugenics entitled The Hereditary Genius, he was clearly influenced by liberal individualism</w:t>
      </w:r>
      <w:r w:rsidRPr="00C6021D">
        <w:rPr>
          <w:rStyle w:val="StyleUnderline"/>
        </w:rPr>
        <w:t xml:space="preserve">. </w:t>
      </w:r>
      <w:r w:rsidRPr="00C6021D">
        <w:rPr>
          <w:rStyle w:val="StyleUnderline"/>
          <w:highlight w:val="green"/>
        </w:rPr>
        <w:t>The aim was the total, harmonious development of</w:t>
      </w:r>
      <w:r w:rsidRPr="00C6021D">
        <w:rPr>
          <w:rStyle w:val="StyleUnderline"/>
        </w:rPr>
        <w:t xml:space="preserve"> the individual and </w:t>
      </w:r>
      <w:r w:rsidRPr="00C6021D">
        <w:rPr>
          <w:rStyle w:val="StyleUnderline"/>
          <w:highlight w:val="green"/>
        </w:rPr>
        <w:t>improvement of the living conditions of the working population</w:t>
      </w:r>
      <w:r w:rsidRPr="00C6021D">
        <w:rPr>
          <w:rStyle w:val="StyleUnderline"/>
        </w:rPr>
        <w:t xml:space="preserve">. </w:t>
      </w:r>
      <w:r w:rsidRPr="00C6021D">
        <w:rPr>
          <w:rStyle w:val="StyleUnderline"/>
          <w:highlight w:val="green"/>
        </w:rPr>
        <w:t>Eugenics appeared as a mixture of social protection,</w:t>
      </w:r>
      <w:r w:rsidRPr="00C6021D">
        <w:rPr>
          <w:rStyle w:val="StyleUnderline"/>
        </w:rPr>
        <w:t xml:space="preserve"> of benevolent coercion and of rhetoric, a strategy for institutionalising social protection, welfare in all countries. </w:t>
      </w:r>
      <w:proofErr w:type="gramStart"/>
      <w:r w:rsidRPr="00C6021D">
        <w:rPr>
          <w:rStyle w:val="StyleUnderline"/>
        </w:rPr>
        <w:t>Thus</w:t>
      </w:r>
      <w:proofErr w:type="gramEnd"/>
      <w:r w:rsidRPr="00C6021D">
        <w:rPr>
          <w:rStyle w:val="StyleUnderline"/>
        </w:rPr>
        <w:t xml:space="preserve"> </w:t>
      </w:r>
      <w:r w:rsidRPr="00C6021D">
        <w:rPr>
          <w:rStyle w:val="StyleUnderline"/>
          <w:highlight w:val="green"/>
        </w:rPr>
        <w:t>biopolitics sought to maximise the health</w:t>
      </w:r>
      <w:r w:rsidRPr="00C6021D">
        <w:rPr>
          <w:rStyle w:val="StyleUnderline"/>
        </w:rPr>
        <w:t xml:space="preserve"> and </w:t>
      </w:r>
      <w:r w:rsidRPr="00C6021D">
        <w:rPr>
          <w:rStyle w:val="StyleUnderline"/>
          <w:highlight w:val="green"/>
        </w:rPr>
        <w:t>well being of the population</w:t>
      </w:r>
      <w:r w:rsidRPr="00C6021D">
        <w:rPr>
          <w:rStyle w:val="StyleUnderline"/>
        </w:rPr>
        <w:t xml:space="preserve"> by offering </w:t>
      </w:r>
      <w:r w:rsidRPr="00C6021D">
        <w:rPr>
          <w:rStyle w:val="StyleUnderline"/>
          <w:highlight w:val="green"/>
        </w:rPr>
        <w:t>new living and working conditions,</w:t>
      </w:r>
      <w:r w:rsidRPr="00C6021D">
        <w:rPr>
          <w:rStyle w:val="StyleUnderline"/>
        </w:rPr>
        <w:t xml:space="preserve"> overseeing the hygiene practises of individuals and </w:t>
      </w:r>
      <w:r w:rsidRPr="00C6021D">
        <w:rPr>
          <w:rStyle w:val="StyleUnderline"/>
          <w:highlight w:val="green"/>
        </w:rPr>
        <w:t>promoting the right conditions for healthier living</w:t>
      </w:r>
      <w:r w:rsidRPr="00C6021D">
        <w:rPr>
          <w:rStyle w:val="StyleUnderline"/>
        </w:rPr>
        <w:t xml:space="preserve"> through town planning, </w:t>
      </w:r>
      <w:r w:rsidRPr="00C6021D">
        <w:rPr>
          <w:rStyle w:val="StyleUnderline"/>
          <w:highlight w:val="green"/>
        </w:rPr>
        <w:t xml:space="preserve">control of epidemics </w:t>
      </w:r>
      <w:r w:rsidRPr="00C6021D">
        <w:rPr>
          <w:rStyle w:val="StyleUnderline"/>
        </w:rPr>
        <w:t xml:space="preserve">and endemic </w:t>
      </w:r>
      <w:r w:rsidRPr="00C6021D">
        <w:rPr>
          <w:rStyle w:val="StyleUnderline"/>
          <w:highlight w:val="green"/>
        </w:rPr>
        <w:t>illnesses</w:t>
      </w:r>
      <w:r w:rsidRPr="00C6021D">
        <w:rPr>
          <w:rStyle w:val="StyleUnderline"/>
        </w:rPr>
        <w:t xml:space="preserve">, as well as by improving the </w:t>
      </w:r>
      <w:r w:rsidRPr="00C6021D">
        <w:rPr>
          <w:rStyle w:val="StyleUnderline"/>
          <w:highlight w:val="green"/>
        </w:rPr>
        <w:t>conditions of work in industry</w:t>
      </w:r>
      <w:r w:rsidRPr="00C6021D">
        <w:rPr>
          <w:rStyle w:val="StyleUnderline"/>
        </w:rPr>
        <w:t>.</w:t>
      </w:r>
      <w:r>
        <w:t xml:space="preserve"> </w:t>
      </w:r>
      <w:proofErr w:type="gramStart"/>
      <w:r>
        <w:t>Furthermore</w:t>
      </w:r>
      <w:proofErr w:type="gramEnd"/>
      <w:r>
        <w:t xml:space="preserve"> this public health and hygiene programme sought to instil habits that would improve both the physical and moral health of each individual through public education, family involvement, </w:t>
      </w:r>
      <w:r w:rsidRPr="00C6021D">
        <w:rPr>
          <w:rStyle w:val="StyleUnderline"/>
          <w:highlight w:val="green"/>
        </w:rPr>
        <w:t>and by state intervention in the field of</w:t>
      </w:r>
      <w:r w:rsidRPr="00C6021D">
        <w:rPr>
          <w:rStyle w:val="StyleUnderline"/>
        </w:rPr>
        <w:t xml:space="preserve"> the most common social areas of </w:t>
      </w:r>
      <w:r w:rsidRPr="00C6021D">
        <w:rPr>
          <w:rStyle w:val="StyleUnderline"/>
          <w:highlight w:val="green"/>
        </w:rPr>
        <w:t>health disease</w:t>
      </w:r>
      <w:r>
        <w:t xml:space="preserve">. </w:t>
      </w:r>
      <w:r w:rsidRPr="00C6021D">
        <w:rPr>
          <w:rStyle w:val="StyleUnderline"/>
        </w:rPr>
        <w:t xml:space="preserve">Many </w:t>
      </w:r>
      <w:r w:rsidRPr="00C6021D">
        <w:rPr>
          <w:rStyle w:val="StyleUnderline"/>
          <w:highlight w:val="green"/>
        </w:rPr>
        <w:t>disciplines took care of public health</w:t>
      </w:r>
      <w:r w:rsidRPr="00C6021D">
        <w:rPr>
          <w:rStyle w:val="StyleUnderline"/>
        </w:rPr>
        <w:t xml:space="preserve">. Social medicine was the most important of those disciplines. It was the outcome of a </w:t>
      </w:r>
      <w:r w:rsidRPr="00C6021D">
        <w:rPr>
          <w:rStyle w:val="StyleUnderline"/>
          <w:highlight w:val="green"/>
        </w:rPr>
        <w:t>close union between</w:t>
      </w:r>
      <w:r w:rsidRPr="00C6021D">
        <w:rPr>
          <w:rStyle w:val="StyleUnderline"/>
        </w:rPr>
        <w:t xml:space="preserve"> the conquests of </w:t>
      </w:r>
      <w:r w:rsidRPr="00C6021D">
        <w:rPr>
          <w:rStyle w:val="StyleUnderline"/>
          <w:highlight w:val="green"/>
        </w:rPr>
        <w:t>experimental sciences</w:t>
      </w:r>
      <w:r w:rsidRPr="00C6021D">
        <w:rPr>
          <w:rStyle w:val="StyleUnderline"/>
        </w:rPr>
        <w:t xml:space="preserve">, such as </w:t>
      </w:r>
      <w:r w:rsidRPr="00C6021D">
        <w:rPr>
          <w:rStyle w:val="StyleUnderline"/>
          <w:highlight w:val="green"/>
        </w:rPr>
        <w:t>medicine</w:t>
      </w:r>
      <w:r w:rsidRPr="00C6021D">
        <w:rPr>
          <w:rStyle w:val="StyleUnderline"/>
        </w:rPr>
        <w:t xml:space="preserve"> and of </w:t>
      </w:r>
      <w:r w:rsidRPr="00C6021D">
        <w:rPr>
          <w:rStyle w:val="StyleUnderline"/>
          <w:highlight w:val="green"/>
        </w:rPr>
        <w:t>sociological disciplines</w:t>
      </w:r>
      <w:r w:rsidRPr="00C6021D">
        <w:rPr>
          <w:rStyle w:val="StyleUnderline"/>
        </w:rPr>
        <w:t xml:space="preserve">. The </w:t>
      </w:r>
      <w:r w:rsidRPr="00C6021D">
        <w:rPr>
          <w:rStyle w:val="StyleUnderline"/>
          <w:highlight w:val="green"/>
        </w:rPr>
        <w:t>targets of such</w:t>
      </w:r>
      <w:r w:rsidRPr="00C6021D">
        <w:rPr>
          <w:rStyle w:val="StyleUnderline"/>
        </w:rPr>
        <w:t xml:space="preserve"> ‘beneficial and harmonic unity’ </w:t>
      </w:r>
      <w:r w:rsidRPr="00C6021D">
        <w:rPr>
          <w:rStyle w:val="StyleUnderline"/>
          <w:highlight w:val="green"/>
        </w:rPr>
        <w:t>were</w:t>
      </w:r>
      <w:r w:rsidRPr="00C6021D">
        <w:rPr>
          <w:rStyle w:val="StyleUnderline"/>
        </w:rPr>
        <w:t xml:space="preserve"> social </w:t>
      </w:r>
      <w:r w:rsidRPr="00C6021D">
        <w:rPr>
          <w:rStyle w:val="StyleUnderline"/>
          <w:highlight w:val="green"/>
        </w:rPr>
        <w:t>diseases</w:t>
      </w:r>
      <w:r w:rsidRPr="00C6021D">
        <w:rPr>
          <w:rStyle w:val="StyleUnderline"/>
        </w:rPr>
        <w:t xml:space="preserve"> </w:t>
      </w:r>
      <w:r w:rsidRPr="00C6021D">
        <w:rPr>
          <w:rStyle w:val="StyleUnderline"/>
          <w:highlight w:val="green"/>
        </w:rPr>
        <w:t>where ‘medicines,</w:t>
      </w:r>
      <w:r w:rsidRPr="00C6021D">
        <w:rPr>
          <w:rStyle w:val="StyleUnderline"/>
        </w:rPr>
        <w:t xml:space="preserve"> hygienists, </w:t>
      </w:r>
      <w:r w:rsidRPr="00C6021D">
        <w:rPr>
          <w:rStyle w:val="StyleUnderline"/>
          <w:highlight w:val="green"/>
        </w:rPr>
        <w:t>lawyers</w:t>
      </w:r>
      <w:r w:rsidRPr="00C6021D">
        <w:rPr>
          <w:rStyle w:val="StyleUnderline"/>
        </w:rPr>
        <w:t xml:space="preserve"> and </w:t>
      </w:r>
      <w:r w:rsidRPr="00C6021D">
        <w:rPr>
          <w:rStyle w:val="StyleUnderline"/>
          <w:highlight w:val="green"/>
        </w:rPr>
        <w:t>economists</w:t>
      </w:r>
      <w:r w:rsidRPr="00C6021D">
        <w:rPr>
          <w:rStyle w:val="StyleUnderline"/>
        </w:rPr>
        <w:t xml:space="preserve"> should </w:t>
      </w:r>
      <w:r w:rsidRPr="00C6021D">
        <w:rPr>
          <w:rStyle w:val="StyleUnderline"/>
          <w:highlight w:val="green"/>
        </w:rPr>
        <w:t>come togeth</w:t>
      </w:r>
      <w:r w:rsidRPr="00C6021D">
        <w:rPr>
          <w:rStyle w:val="StyleUnderline"/>
        </w:rPr>
        <w:t>er’.</w:t>
      </w:r>
      <w:r>
        <w:t xml:space="preserve">9 </w:t>
      </w:r>
    </w:p>
    <w:p w14:paraId="76D6455A" w14:textId="77777777" w:rsidR="000C78EA" w:rsidRPr="00C6021D" w:rsidRDefault="000C78EA" w:rsidP="000C78EA">
      <w:r>
        <w:t xml:space="preserve">A voluntaristic view: crowds and masses as a challenge to the biopolitics </w:t>
      </w:r>
      <w:proofErr w:type="gramStart"/>
      <w:r>
        <w:t>In</w:t>
      </w:r>
      <w:proofErr w:type="gramEnd"/>
      <w:r>
        <w:t xml:space="preserve"> the late 19th century a new vision of society emerged that challenged the optimistic view of theories of evolution, which envisaged slow, almost imperceptible improvements within society through state policies. </w:t>
      </w:r>
      <w:r w:rsidRPr="00C6021D">
        <w:rPr>
          <w:rStyle w:val="StyleUnderline"/>
          <w:highlight w:val="green"/>
        </w:rPr>
        <w:t>Biopolitics played a crucial role in</w:t>
      </w:r>
      <w:r w:rsidRPr="00C6021D">
        <w:rPr>
          <w:rStyle w:val="StyleUnderline"/>
        </w:rPr>
        <w:t xml:space="preserve"> this </w:t>
      </w:r>
      <w:r w:rsidRPr="00C6021D">
        <w:rPr>
          <w:rStyle w:val="StyleUnderline"/>
          <w:highlight w:val="green"/>
        </w:rPr>
        <w:t>reformist approa</w:t>
      </w:r>
      <w:r w:rsidRPr="00C6021D">
        <w:rPr>
          <w:rStyle w:val="StyleUnderline"/>
        </w:rPr>
        <w:t xml:space="preserve">ch to controlling the balanced development of all parts of social organism, an approach that </w:t>
      </w:r>
      <w:r w:rsidRPr="00C6021D">
        <w:rPr>
          <w:rStyle w:val="StyleUnderline"/>
          <w:highlight w:val="green"/>
        </w:rPr>
        <w:t>accorded with</w:t>
      </w:r>
      <w:r w:rsidRPr="00C6021D">
        <w:rPr>
          <w:rStyle w:val="StyleUnderline"/>
        </w:rPr>
        <w:t xml:space="preserve"> the views of both </w:t>
      </w:r>
      <w:r w:rsidRPr="00C6021D">
        <w:rPr>
          <w:rStyle w:val="StyleUnderline"/>
          <w:highlight w:val="green"/>
        </w:rPr>
        <w:t>liberal democrats and</w:t>
      </w:r>
      <w:r w:rsidRPr="00C6021D">
        <w:rPr>
          <w:rStyle w:val="StyleUnderline"/>
        </w:rPr>
        <w:t xml:space="preserve"> moderate </w:t>
      </w:r>
      <w:r w:rsidRPr="00937EAB">
        <w:rPr>
          <w:rStyle w:val="Emphasis"/>
          <w:highlight w:val="green"/>
        </w:rPr>
        <w:t>socialists</w:t>
      </w:r>
      <w:r w:rsidRPr="00C6021D">
        <w:rPr>
          <w:rStyle w:val="StyleUnderline"/>
        </w:rPr>
        <w:t xml:space="preserve">. The </w:t>
      </w:r>
      <w:r w:rsidRPr="00C6021D">
        <w:rPr>
          <w:rStyle w:val="StyleUnderline"/>
          <w:highlight w:val="green"/>
        </w:rPr>
        <w:t>conflict between ‘necessarism’ and voluntarism</w:t>
      </w:r>
      <w:r w:rsidRPr="00C6021D">
        <w:rPr>
          <w:rStyle w:val="StyleUnderline"/>
        </w:rPr>
        <w:t xml:space="preserve"> was </w:t>
      </w:r>
      <w:r w:rsidRPr="00C6021D">
        <w:rPr>
          <w:rStyle w:val="StyleUnderline"/>
          <w:highlight w:val="green"/>
        </w:rPr>
        <w:t>crucial</w:t>
      </w:r>
      <w:r w:rsidRPr="00C6021D">
        <w:rPr>
          <w:rStyle w:val="StyleUnderline"/>
        </w:rPr>
        <w:t xml:space="preserve"> at this stage </w:t>
      </w:r>
      <w:r w:rsidRPr="00C6021D">
        <w:rPr>
          <w:rStyle w:val="StyleUnderline"/>
          <w:highlight w:val="green"/>
        </w:rPr>
        <w:t>in</w:t>
      </w:r>
      <w:r w:rsidRPr="00C6021D">
        <w:rPr>
          <w:rStyle w:val="StyleUnderline"/>
        </w:rPr>
        <w:t xml:space="preserve"> the </w:t>
      </w:r>
      <w:r w:rsidRPr="00937EAB">
        <w:rPr>
          <w:rStyle w:val="Emphasis"/>
          <w:highlight w:val="green"/>
        </w:rPr>
        <w:t>development of biopolitical strategies</w:t>
      </w:r>
      <w:r>
        <w:t xml:space="preserve">. While necessarism was based on the awareness of regularities that support economic evolution, voluntarism asserted that economic relationships depended on human will and human consensus. In the late 19th and early 20th centuries the voluntaristic view of nationalism was developed by </w:t>
      </w:r>
      <w:proofErr w:type="gramStart"/>
      <w:r>
        <w:t>a number of</w:t>
      </w:r>
      <w:proofErr w:type="gramEnd"/>
      <w:r>
        <w:t xml:space="preserve"> writers who sought to influence public opinion and consensus by using a new rhetorical style. </w:t>
      </w:r>
      <w:r w:rsidRPr="00C6021D">
        <w:rPr>
          <w:rStyle w:val="StyleUnderline"/>
        </w:rPr>
        <w:t xml:space="preserve">They </w:t>
      </w:r>
      <w:r w:rsidRPr="00C6021D">
        <w:rPr>
          <w:rStyle w:val="StyleUnderline"/>
          <w:highlight w:val="green"/>
        </w:rPr>
        <w:t>encouraged intellectuals</w:t>
      </w:r>
      <w:r w:rsidRPr="00C6021D">
        <w:rPr>
          <w:rStyle w:val="StyleUnderline"/>
        </w:rPr>
        <w:t xml:space="preserve"> and the reading public </w:t>
      </w:r>
      <w:r w:rsidRPr="00C6021D">
        <w:rPr>
          <w:rStyle w:val="StyleUnderline"/>
          <w:highlight w:val="green"/>
        </w:rPr>
        <w:t>to rebel against reason</w:t>
      </w:r>
      <w:r w:rsidRPr="00C6021D">
        <w:rPr>
          <w:rStyle w:val="StyleUnderline"/>
        </w:rPr>
        <w:t xml:space="preserve">, rationality, </w:t>
      </w:r>
      <w:r w:rsidRPr="00C6021D">
        <w:rPr>
          <w:rStyle w:val="StyleUnderline"/>
          <w:highlight w:val="green"/>
        </w:rPr>
        <w:t>positivism</w:t>
      </w:r>
      <w:r w:rsidRPr="00C6021D">
        <w:rPr>
          <w:rStyle w:val="StyleUnderline"/>
        </w:rPr>
        <w:t xml:space="preserve">, erudition, </w:t>
      </w:r>
      <w:r w:rsidRPr="00C6021D">
        <w:rPr>
          <w:rStyle w:val="StyleUnderline"/>
          <w:highlight w:val="green"/>
        </w:rPr>
        <w:t>materialism</w:t>
      </w:r>
      <w:r w:rsidRPr="00C6021D">
        <w:rPr>
          <w:rStyle w:val="StyleUnderline"/>
        </w:rPr>
        <w:t xml:space="preserve">, </w:t>
      </w:r>
      <w:r w:rsidRPr="00C6021D">
        <w:rPr>
          <w:rStyle w:val="StyleUnderline"/>
          <w:highlight w:val="green"/>
        </w:rPr>
        <w:t>democracy</w:t>
      </w:r>
      <w:r w:rsidRPr="00C6021D">
        <w:rPr>
          <w:rStyle w:val="StyleUnderline"/>
        </w:rPr>
        <w:t xml:space="preserve"> and historical </w:t>
      </w:r>
      <w:proofErr w:type="gramStart"/>
      <w:r w:rsidRPr="00C6021D">
        <w:rPr>
          <w:rStyle w:val="StyleUnderline"/>
        </w:rPr>
        <w:t>method</w:t>
      </w:r>
      <w:proofErr w:type="gramEnd"/>
      <w:r w:rsidRPr="00C6021D">
        <w:rPr>
          <w:rStyle w:val="StyleUnderline"/>
        </w:rPr>
        <w:t xml:space="preserve">: </w:t>
      </w:r>
      <w:r w:rsidRPr="00C6021D">
        <w:rPr>
          <w:rStyle w:val="StyleUnderline"/>
          <w:highlight w:val="green"/>
        </w:rPr>
        <w:t>such things must be spurned</w:t>
      </w:r>
      <w:r w:rsidRPr="00C6021D">
        <w:rPr>
          <w:rStyle w:val="StyleUnderline"/>
        </w:rPr>
        <w:t xml:space="preserve">. The </w:t>
      </w:r>
      <w:r w:rsidRPr="00C6021D">
        <w:rPr>
          <w:rStyle w:val="StyleUnderline"/>
          <w:highlight w:val="green"/>
        </w:rPr>
        <w:t>cult of the superman</w:t>
      </w:r>
      <w:r w:rsidRPr="00C6021D">
        <w:rPr>
          <w:rStyle w:val="StyleUnderline"/>
        </w:rPr>
        <w:t xml:space="preserve">, leader, ‘duce’, of a small and aristocratic elite, gradually </w:t>
      </w:r>
      <w:r w:rsidRPr="00C6021D">
        <w:rPr>
          <w:rStyle w:val="StyleUnderline"/>
          <w:highlight w:val="green"/>
        </w:rPr>
        <w:t>usurped</w:t>
      </w:r>
      <w:r w:rsidRPr="00C6021D">
        <w:rPr>
          <w:rStyle w:val="StyleUnderline"/>
        </w:rPr>
        <w:t xml:space="preserve"> the place of positivist </w:t>
      </w:r>
      <w:r w:rsidRPr="00C6021D">
        <w:rPr>
          <w:rStyle w:val="StyleUnderline"/>
          <w:highlight w:val="green"/>
        </w:rPr>
        <w:t>utilitarian</w:t>
      </w:r>
      <w:r w:rsidRPr="00C6021D">
        <w:rPr>
          <w:rStyle w:val="StyleUnderline"/>
        </w:rPr>
        <w:t xml:space="preserve"> </w:t>
      </w:r>
      <w:r w:rsidRPr="00C6021D">
        <w:rPr>
          <w:rStyle w:val="StyleUnderline"/>
          <w:highlight w:val="green"/>
        </w:rPr>
        <w:t>individualism</w:t>
      </w:r>
      <w:r w:rsidRPr="00C6021D">
        <w:rPr>
          <w:rStyle w:val="StyleUnderline"/>
        </w:rPr>
        <w:t xml:space="preserve">. The </w:t>
      </w:r>
      <w:r w:rsidRPr="00C6021D">
        <w:rPr>
          <w:rStyle w:val="StyleUnderline"/>
          <w:highlight w:val="green"/>
        </w:rPr>
        <w:t>new individualism was</w:t>
      </w:r>
      <w:r w:rsidRPr="00C6021D">
        <w:rPr>
          <w:rStyle w:val="StyleUnderline"/>
        </w:rPr>
        <w:t xml:space="preserve"> heroic and </w:t>
      </w:r>
      <w:r w:rsidRPr="00C6021D">
        <w:rPr>
          <w:rStyle w:val="StyleUnderline"/>
          <w:highlight w:val="green"/>
        </w:rPr>
        <w:t>marked by virtue</w:t>
      </w:r>
      <w:r w:rsidRPr="00C6021D">
        <w:rPr>
          <w:rStyle w:val="StyleUnderline"/>
        </w:rPr>
        <w:t xml:space="preserve">, in the sense that individuals had to </w:t>
      </w:r>
      <w:r w:rsidRPr="00C6021D">
        <w:rPr>
          <w:rStyle w:val="StyleUnderline"/>
          <w:highlight w:val="green"/>
        </w:rPr>
        <w:t>sacrifice their interests to broader national values</w:t>
      </w:r>
      <w:r w:rsidRPr="00C6021D">
        <w:rPr>
          <w:rStyle w:val="StyleUnderline"/>
        </w:rPr>
        <w:t>. Only a true genius, a leader, a dictator would be able to embody the mystic soul of the nation.</w:t>
      </w:r>
      <w:r>
        <w:t xml:space="preserve"> Such a person would be the true manager, the mind behind the higher goals of the collective organism. Italian nationalists based their thinking on ‘elite theories’ elaborated by Gaetano Mosca and Vilfredo Pareto who inspired nationalists to argue that only aristocracies </w:t>
      </w:r>
      <w:proofErr w:type="gramStart"/>
      <w:r>
        <w:t>are able to</w:t>
      </w:r>
      <w:proofErr w:type="gramEnd"/>
      <w:r>
        <w:t xml:space="preserve"> decode the ‘obscure (unknown) destiny’ of the nation and transform it into political action. The nation is an organism that lives and develops within its own boundaries, its qualities being determined by those who have gone before.</w:t>
      </w:r>
    </w:p>
    <w:p w14:paraId="152F72C7" w14:textId="77777777" w:rsidR="000C78EA" w:rsidRDefault="000C78EA" w:rsidP="000C78EA">
      <w:pPr>
        <w:pStyle w:val="Heading3"/>
      </w:pPr>
      <w:r>
        <w:t>L - Information</w:t>
      </w:r>
    </w:p>
    <w:p w14:paraId="5852F11E" w14:textId="77777777" w:rsidR="000C78EA" w:rsidRDefault="000C78EA" w:rsidP="000C78EA">
      <w:pPr>
        <w:pStyle w:val="Heading4"/>
      </w:pPr>
      <w:r>
        <w:t xml:space="preserve">Information management through large corporations expands and entrenches biopolitical governance through dependency on </w:t>
      </w:r>
      <w:proofErr w:type="gramStart"/>
      <w:r>
        <w:t>state controlled</w:t>
      </w:r>
      <w:proofErr w:type="gramEnd"/>
      <w:r>
        <w:t xml:space="preserve"> information</w:t>
      </w:r>
    </w:p>
    <w:p w14:paraId="00F8E7EA" w14:textId="77777777" w:rsidR="000C78EA" w:rsidRDefault="000C78EA" w:rsidP="000C78EA">
      <w:r>
        <w:t xml:space="preserve">Ceyhan, 2012 (Dr Ayse Ceyhan is a political scientist. She teaches at Sciences Po Paris and </w:t>
      </w:r>
      <w:proofErr w:type="gramStart"/>
      <w:r>
        <w:t>is specialized</w:t>
      </w:r>
      <w:proofErr w:type="gramEnd"/>
      <w:r>
        <w:t xml:space="preserve"> in issues of security, technology and identity. </w:t>
      </w:r>
      <w:r>
        <w:rPr>
          <w:i/>
          <w:iCs/>
        </w:rPr>
        <w:t xml:space="preserve">Surveillance as </w:t>
      </w:r>
      <w:r w:rsidRPr="00B11023">
        <w:rPr>
          <w:i/>
          <w:iCs/>
        </w:rPr>
        <w:t>Biopower</w:t>
      </w:r>
      <w:r>
        <w:rPr>
          <w:i/>
          <w:iCs/>
        </w:rPr>
        <w:t xml:space="preserve">, </w:t>
      </w:r>
      <w:r>
        <w:t xml:space="preserve">p. 2. </w:t>
      </w:r>
      <w:r w:rsidRPr="00B11023">
        <w:t>2012</w:t>
      </w:r>
      <w:r>
        <w:t xml:space="preserve">. Accessed 7/31/24)//Ilake TY </w:t>
      </w:r>
    </w:p>
    <w:p w14:paraId="67E5B194" w14:textId="77777777" w:rsidR="000C78EA" w:rsidRPr="00B11023" w:rsidRDefault="000C78EA" w:rsidP="000C78EA"/>
    <w:p w14:paraId="71DA7619" w14:textId="77777777" w:rsidR="000C78EA" w:rsidRPr="00CC1FCC" w:rsidRDefault="000C78EA" w:rsidP="000C78EA">
      <w:r w:rsidRPr="009358AE">
        <w:rPr>
          <w:rStyle w:val="StyleUnderline"/>
        </w:rPr>
        <w:t xml:space="preserve">Second, </w:t>
      </w:r>
      <w:r w:rsidRPr="0006719B">
        <w:rPr>
          <w:rStyle w:val="StyleUnderline"/>
          <w:highlight w:val="green"/>
        </w:rPr>
        <w:t>biopower understood in</w:t>
      </w:r>
      <w:r w:rsidRPr="009358AE">
        <w:rPr>
          <w:rStyle w:val="StyleUnderline"/>
        </w:rPr>
        <w:t xml:space="preserve"> its </w:t>
      </w:r>
      <w:r w:rsidRPr="0006719B">
        <w:rPr>
          <w:rStyle w:val="StyleUnderline"/>
          <w:highlight w:val="green"/>
        </w:rPr>
        <w:t>Foucauldian formulation</w:t>
      </w:r>
      <w:r w:rsidRPr="009358AE">
        <w:rPr>
          <w:rStyle w:val="StyleUnderline"/>
        </w:rPr>
        <w:t xml:space="preserve"> as </w:t>
      </w:r>
      <w:r w:rsidRPr="0006719B">
        <w:rPr>
          <w:rStyle w:val="StyleUnderline"/>
          <w:highlight w:val="green"/>
        </w:rPr>
        <w:t>power over life</w:t>
      </w:r>
      <w:r w:rsidRPr="009358AE">
        <w:rPr>
          <w:rStyle w:val="StyleUnderline"/>
        </w:rPr>
        <w:t xml:space="preserve"> </w:t>
      </w:r>
      <w:r w:rsidRPr="0006719B">
        <w:rPr>
          <w:rStyle w:val="StyleUnderline"/>
          <w:highlight w:val="green"/>
        </w:rPr>
        <w:t>and</w:t>
      </w:r>
      <w:r w:rsidRPr="009358AE">
        <w:rPr>
          <w:rStyle w:val="StyleUnderline"/>
        </w:rPr>
        <w:t xml:space="preserve"> the species’ </w:t>
      </w:r>
      <w:r w:rsidRPr="0006719B">
        <w:rPr>
          <w:rStyle w:val="StyleUnderline"/>
          <w:highlight w:val="green"/>
        </w:rPr>
        <w:t>body</w:t>
      </w:r>
      <w:r w:rsidRPr="009358AE">
        <w:rPr>
          <w:rStyle w:val="StyleUnderline"/>
        </w:rPr>
        <w:t xml:space="preserve"> </w:t>
      </w:r>
      <w:r w:rsidRPr="0006719B">
        <w:rPr>
          <w:rStyle w:val="StyleUnderline"/>
          <w:highlight w:val="green"/>
        </w:rPr>
        <w:t>is not</w:t>
      </w:r>
      <w:r w:rsidRPr="009358AE">
        <w:rPr>
          <w:rStyle w:val="StyleUnderline"/>
        </w:rPr>
        <w:t xml:space="preserve"> the </w:t>
      </w:r>
      <w:r w:rsidRPr="0006719B">
        <w:rPr>
          <w:rStyle w:val="StyleUnderline"/>
          <w:highlight w:val="green"/>
        </w:rPr>
        <w:t>exclusive</w:t>
      </w:r>
      <w:r w:rsidRPr="009358AE">
        <w:rPr>
          <w:rStyle w:val="StyleUnderline"/>
        </w:rPr>
        <w:t xml:space="preserve"> attribute </w:t>
      </w:r>
      <w:r w:rsidRPr="0006719B">
        <w:rPr>
          <w:rStyle w:val="StyleUnderline"/>
          <w:highlight w:val="green"/>
        </w:rPr>
        <w:t xml:space="preserve">of the </w:t>
      </w:r>
      <w:proofErr w:type="gramStart"/>
      <w:r w:rsidRPr="0006719B">
        <w:rPr>
          <w:rStyle w:val="StyleUnderline"/>
          <w:highlight w:val="green"/>
        </w:rPr>
        <w:t>state</w:t>
      </w:r>
      <w:r w:rsidRPr="009358AE">
        <w:rPr>
          <w:rStyle w:val="StyleUnderline"/>
        </w:rPr>
        <w:t>, but</w:t>
      </w:r>
      <w:proofErr w:type="gramEnd"/>
      <w:r w:rsidRPr="009358AE">
        <w:rPr>
          <w:rStyle w:val="StyleUnderline"/>
        </w:rPr>
        <w:t xml:space="preserve"> </w:t>
      </w:r>
      <w:r w:rsidRPr="0006719B">
        <w:rPr>
          <w:rStyle w:val="StyleUnderline"/>
          <w:highlight w:val="green"/>
        </w:rPr>
        <w:t>can be achieved</w:t>
      </w:r>
      <w:r w:rsidRPr="009358AE">
        <w:rPr>
          <w:rStyle w:val="StyleUnderline"/>
        </w:rPr>
        <w:t xml:space="preserve"> anywhere </w:t>
      </w:r>
      <w:r w:rsidRPr="0006719B">
        <w:rPr>
          <w:rStyle w:val="StyleUnderline"/>
          <w:highlight w:val="green"/>
        </w:rPr>
        <w:t>by any organization</w:t>
      </w:r>
      <w:r w:rsidRPr="009358AE">
        <w:rPr>
          <w:rStyle w:val="StyleUnderline"/>
        </w:rPr>
        <w:t xml:space="preserve"> </w:t>
      </w:r>
      <w:r w:rsidRPr="0006719B">
        <w:rPr>
          <w:rStyle w:val="StyleUnderline"/>
          <w:highlight w:val="green"/>
        </w:rPr>
        <w:t>through information gathering and data-management</w:t>
      </w:r>
      <w:r w:rsidRPr="009358AE">
        <w:rPr>
          <w:rStyle w:val="StyleUnderline"/>
        </w:rPr>
        <w:t xml:space="preserve"> processes and tools</w:t>
      </w:r>
      <w:r>
        <w:t xml:space="preserve">. Indeed, </w:t>
      </w:r>
      <w:proofErr w:type="gramStart"/>
      <w:r>
        <w:t>in light of</w:t>
      </w:r>
      <w:proofErr w:type="gramEnd"/>
      <w:r>
        <w:t xml:space="preserve"> the current transformations occurring in the space of mobility as well as in the nature and the location of regulative powers, we witness a new modality of (bio)power. </w:t>
      </w:r>
      <w:r w:rsidRPr="009358AE">
        <w:rPr>
          <w:rStyle w:val="StyleUnderline"/>
        </w:rPr>
        <w:t xml:space="preserve">As </w:t>
      </w:r>
      <w:r w:rsidRPr="0006719B">
        <w:rPr>
          <w:rStyle w:val="StyleUnderline"/>
          <w:highlight w:val="green"/>
        </w:rPr>
        <w:t>societies become more dependent on information</w:t>
      </w:r>
      <w:r w:rsidRPr="009358AE">
        <w:rPr>
          <w:rStyle w:val="StyleUnderline"/>
        </w:rPr>
        <w:t xml:space="preserve"> </w:t>
      </w:r>
      <w:r w:rsidRPr="0006719B">
        <w:rPr>
          <w:rStyle w:val="StyleUnderline"/>
          <w:highlight w:val="green"/>
        </w:rPr>
        <w:t>and communication technologies</w:t>
      </w:r>
      <w:r w:rsidRPr="009358AE">
        <w:rPr>
          <w:rStyle w:val="StyleUnderline"/>
        </w:rPr>
        <w:t xml:space="preserve"> (ICTs) there is a </w:t>
      </w:r>
      <w:r w:rsidRPr="0006719B">
        <w:rPr>
          <w:rStyle w:val="StyleUnderline"/>
          <w:highlight w:val="green"/>
        </w:rPr>
        <w:t>change in power</w:t>
      </w:r>
      <w:r w:rsidRPr="009358AE">
        <w:rPr>
          <w:rStyle w:val="StyleUnderline"/>
        </w:rPr>
        <w:t xml:space="preserve">, intensity and scope. Becoming </w:t>
      </w:r>
      <w:r w:rsidRPr="0006719B">
        <w:rPr>
          <w:rStyle w:val="StyleUnderline"/>
          <w:highlight w:val="green"/>
        </w:rPr>
        <w:t>more and more hybrid,</w:t>
      </w:r>
      <w:r w:rsidRPr="009358AE">
        <w:rPr>
          <w:rStyle w:val="StyleUnderline"/>
        </w:rPr>
        <w:t xml:space="preserve"> </w:t>
      </w:r>
      <w:r w:rsidRPr="0006719B">
        <w:rPr>
          <w:rStyle w:val="StyleUnderline"/>
          <w:highlight w:val="green"/>
        </w:rPr>
        <w:t>power deterritorializes and connects dots</w:t>
      </w:r>
      <w:r w:rsidRPr="009358AE">
        <w:rPr>
          <w:rStyle w:val="StyleUnderline"/>
        </w:rPr>
        <w:t xml:space="preserve"> which are not in the first place designed to beconnected</w:t>
      </w:r>
      <w:r>
        <w:t xml:space="preserve">. </w:t>
      </w:r>
      <w:r w:rsidRPr="009358AE">
        <w:rPr>
          <w:rStyle w:val="StyleUnderline"/>
        </w:rPr>
        <w:t xml:space="preserve">Moreover, </w:t>
      </w:r>
      <w:r w:rsidRPr="0006719B">
        <w:rPr>
          <w:rStyle w:val="StyleUnderline"/>
          <w:highlight w:val="green"/>
        </w:rPr>
        <w:t>power is now exercised in non-traditional locations</w:t>
      </w:r>
      <w:r w:rsidRPr="009358AE">
        <w:rPr>
          <w:rStyle w:val="StyleUnderline"/>
        </w:rPr>
        <w:t xml:space="preserve"> like </w:t>
      </w:r>
      <w:proofErr w:type="gramStart"/>
      <w:r w:rsidRPr="009358AE">
        <w:rPr>
          <w:rStyle w:val="StyleUnderline"/>
        </w:rPr>
        <w:t>datawarehouses</w:t>
      </w:r>
      <w:proofErr w:type="gramEnd"/>
      <w:r w:rsidRPr="009358AE">
        <w:rPr>
          <w:rStyle w:val="StyleUnderline"/>
        </w:rPr>
        <w:t xml:space="preserve">, </w:t>
      </w:r>
      <w:r w:rsidRPr="0006719B">
        <w:rPr>
          <w:rStyle w:val="StyleUnderline"/>
          <w:highlight w:val="green"/>
        </w:rPr>
        <w:t>software</w:t>
      </w:r>
      <w:r w:rsidRPr="009358AE">
        <w:rPr>
          <w:rStyle w:val="StyleUnderline"/>
        </w:rPr>
        <w:t xml:space="preserve">, airline and phone companies. The actual </w:t>
      </w:r>
      <w:r w:rsidRPr="0006719B">
        <w:rPr>
          <w:rStyle w:val="StyleUnderline"/>
          <w:highlight w:val="green"/>
        </w:rPr>
        <w:t>holders of power are not exclusively states</w:t>
      </w:r>
      <w:r w:rsidRPr="009358AE">
        <w:rPr>
          <w:rStyle w:val="StyleUnderline"/>
        </w:rPr>
        <w:t xml:space="preserve"> but private </w:t>
      </w:r>
      <w:r w:rsidRPr="0006719B">
        <w:rPr>
          <w:rStyle w:val="StyleUnderline"/>
          <w:highlight w:val="green"/>
        </w:rPr>
        <w:t>organizations like Google where information</w:t>
      </w:r>
      <w:r w:rsidRPr="009358AE">
        <w:rPr>
          <w:rStyle w:val="StyleUnderline"/>
        </w:rPr>
        <w:t xml:space="preserve"> about billions of people </w:t>
      </w:r>
      <w:r w:rsidRPr="0006719B">
        <w:rPr>
          <w:rStyle w:val="StyleUnderline"/>
          <w:highlight w:val="green"/>
        </w:rPr>
        <w:t>is offered to everybody</w:t>
      </w:r>
      <w:r w:rsidRPr="009358AE">
        <w:rPr>
          <w:rStyle w:val="StyleUnderline"/>
        </w:rPr>
        <w:t xml:space="preserve"> as material 38 for processing and </w:t>
      </w:r>
      <w:r w:rsidRPr="0006719B">
        <w:rPr>
          <w:rStyle w:val="StyleUnderline"/>
          <w:highlight w:val="green"/>
        </w:rPr>
        <w:t>assessing without limitation</w:t>
      </w:r>
      <w:r w:rsidRPr="009358AE">
        <w:rPr>
          <w:rStyle w:val="StyleUnderline"/>
        </w:rPr>
        <w:t xml:space="preserve">, </w:t>
      </w:r>
      <w:r w:rsidRPr="0006719B">
        <w:rPr>
          <w:rStyle w:val="StyleUnderline"/>
          <w:highlight w:val="green"/>
        </w:rPr>
        <w:t>hierarchical order and precise location</w:t>
      </w:r>
      <w:r w:rsidRPr="009358AE">
        <w:rPr>
          <w:rStyle w:val="StyleUnderline"/>
        </w:rPr>
        <w:t xml:space="preserve">. </w:t>
      </w:r>
      <w:r>
        <w:t xml:space="preserve">Hence the emergence of a new way of managing individuals, their life and living: an electronic and digitized (bio)power which is more open-ended, flexible and embedded in domestic life as opposed to the classical territorialized biopower of the nineteenth century which was the attribute of first the sovereign and then the market. This chapter shows how basic biological features of human beings such as their unchangeable body parts, their biometric features, behaviors and everyday life activities like moving, traveling, communicating and connecting, have become objects of surveillance. It will examine how surveillance becomes a biopolitical security and power technology and how its regulatory measures transform it into a technology of certainty (Ceyhan 2008) which is supposed to compensate for the loss of confidence generated with the transformations of late modernity. </w:t>
      </w:r>
      <w:r w:rsidRPr="009358AE">
        <w:rPr>
          <w:rStyle w:val="StyleUnderline"/>
        </w:rPr>
        <w:t xml:space="preserve">As Bauman contends in his series of books on “liquids,” </w:t>
      </w:r>
      <w:r w:rsidRPr="0006719B">
        <w:rPr>
          <w:rStyle w:val="StyleUnderline"/>
          <w:highlight w:val="green"/>
        </w:rPr>
        <w:t>the transformations of modernity generated</w:t>
      </w:r>
      <w:r w:rsidRPr="009358AE">
        <w:rPr>
          <w:rStyle w:val="StyleUnderline"/>
        </w:rPr>
        <w:t xml:space="preserve"> </w:t>
      </w:r>
      <w:r w:rsidRPr="0006719B">
        <w:rPr>
          <w:rStyle w:val="StyleUnderline"/>
          <w:highlight w:val="green"/>
        </w:rPr>
        <w:t>new challenges for</w:t>
      </w:r>
      <w:r w:rsidRPr="009358AE">
        <w:rPr>
          <w:rStyle w:val="StyleUnderline"/>
        </w:rPr>
        <w:t xml:space="preserve"> individuals and societies </w:t>
      </w:r>
      <w:proofErr w:type="gramStart"/>
      <w:r w:rsidRPr="009358AE">
        <w:rPr>
          <w:rStyle w:val="StyleUnderline"/>
        </w:rPr>
        <w:t>and also</w:t>
      </w:r>
      <w:proofErr w:type="gramEnd"/>
      <w:r w:rsidRPr="009358AE">
        <w:rPr>
          <w:rStyle w:val="StyleUnderline"/>
        </w:rPr>
        <w:t xml:space="preserve"> a loss of confidence on traditional regulative forces and institutions which are no longer capable of serving as a frame of reference for human action.</w:t>
      </w:r>
    </w:p>
    <w:p w14:paraId="051775C7" w14:textId="77777777" w:rsidR="000C78EA" w:rsidRPr="000C78EA" w:rsidRDefault="000C78EA" w:rsidP="000C78EA"/>
    <w:p w14:paraId="2132252E" w14:textId="77777777" w:rsidR="000C78EA" w:rsidRPr="000C78EA" w:rsidRDefault="000C78EA" w:rsidP="000C78EA"/>
    <w:p w14:paraId="70E903A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67A98" w14:textId="77777777" w:rsidR="00056B1B" w:rsidRDefault="00056B1B" w:rsidP="00066D2C">
      <w:pPr>
        <w:spacing w:after="0" w:line="240" w:lineRule="auto"/>
      </w:pPr>
      <w:r>
        <w:separator/>
      </w:r>
    </w:p>
  </w:endnote>
  <w:endnote w:type="continuationSeparator" w:id="0">
    <w:p w14:paraId="63447335" w14:textId="77777777" w:rsidR="00056B1B" w:rsidRDefault="00056B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ngti SC">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44E19" w14:textId="77777777" w:rsidR="00056B1B" w:rsidRDefault="00056B1B" w:rsidP="00066D2C">
      <w:pPr>
        <w:spacing w:after="0" w:line="240" w:lineRule="auto"/>
      </w:pPr>
      <w:r>
        <w:separator/>
      </w:r>
    </w:p>
  </w:footnote>
  <w:footnote w:type="continuationSeparator" w:id="0">
    <w:p w14:paraId="34EDACA6" w14:textId="77777777" w:rsidR="00056B1B" w:rsidRDefault="00056B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573B"/>
    <w:rsid w:val="00001C7E"/>
    <w:rsid w:val="0000487C"/>
    <w:rsid w:val="000069E2"/>
    <w:rsid w:val="00011FEF"/>
    <w:rsid w:val="00013C8B"/>
    <w:rsid w:val="00023AEF"/>
    <w:rsid w:val="000250CA"/>
    <w:rsid w:val="00032119"/>
    <w:rsid w:val="000427BD"/>
    <w:rsid w:val="00043C82"/>
    <w:rsid w:val="00050713"/>
    <w:rsid w:val="00053D0F"/>
    <w:rsid w:val="00056966"/>
    <w:rsid w:val="00056B1B"/>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8E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A2"/>
    <w:rsid w:val="00271866"/>
    <w:rsid w:val="00276E12"/>
    <w:rsid w:val="00277BB1"/>
    <w:rsid w:val="00281B05"/>
    <w:rsid w:val="00282932"/>
    <w:rsid w:val="00282FFC"/>
    <w:rsid w:val="002878D0"/>
    <w:rsid w:val="00290F1B"/>
    <w:rsid w:val="00291C09"/>
    <w:rsid w:val="002A18D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1C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5E0A"/>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0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164"/>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73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EA3"/>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58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B5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28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01"/>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4DF6B"/>
  <w15:chartTrackingRefBased/>
  <w15:docId w15:val="{3FA0341F-A5DB-C845-B51E-3E6B2FFD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7164"/>
    <w:rPr>
      <w:rFonts w:ascii="Calibri" w:hAnsi="Calibri" w:cs="Calibri"/>
    </w:rPr>
  </w:style>
  <w:style w:type="paragraph" w:styleId="Heading1">
    <w:name w:val="heading 1"/>
    <w:aliases w:val="Pocket"/>
    <w:basedOn w:val="Normal"/>
    <w:next w:val="Normal"/>
    <w:link w:val="Heading1Char"/>
    <w:qFormat/>
    <w:rsid w:val="006271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71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71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qFormat/>
    <w:rsid w:val="006271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71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71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164"/>
  </w:style>
  <w:style w:type="character" w:styleId="Emphasis">
    <w:name w:val="Emphasis"/>
    <w:basedOn w:val="DefaultParagraphFont"/>
    <w:uiPriority w:val="8"/>
    <w:qFormat/>
    <w:rsid w:val="0062716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27164"/>
    <w:rPr>
      <w:color w:val="auto"/>
      <w:u w:val="none"/>
    </w:rPr>
  </w:style>
  <w:style w:type="character" w:customStyle="1" w:styleId="Heading1Char">
    <w:name w:val="Heading 1 Char"/>
    <w:aliases w:val="Pocket Char"/>
    <w:basedOn w:val="DefaultParagraphFont"/>
    <w:link w:val="Heading1"/>
    <w:rsid w:val="006271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71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716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62716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716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627164"/>
    <w:rPr>
      <w:b w:val="0"/>
      <w:sz w:val="22"/>
      <w:u w:val="single"/>
    </w:rPr>
  </w:style>
  <w:style w:type="character" w:styleId="Strong">
    <w:name w:val="Strong"/>
    <w:basedOn w:val="DefaultParagraphFont"/>
    <w:uiPriority w:val="22"/>
    <w:semiHidden/>
    <w:qFormat/>
    <w:rsid w:val="00627164"/>
    <w:rPr>
      <w:b/>
      <w:bCs/>
    </w:rPr>
  </w:style>
  <w:style w:type="character" w:styleId="BookTitle">
    <w:name w:val="Book Title"/>
    <w:basedOn w:val="DefaultParagraphFont"/>
    <w:uiPriority w:val="33"/>
    <w:semiHidden/>
    <w:qFormat/>
    <w:rsid w:val="00627164"/>
    <w:rPr>
      <w:b/>
      <w:bCs/>
      <w:i/>
      <w:iCs/>
      <w:spacing w:val="5"/>
    </w:rPr>
  </w:style>
  <w:style w:type="character" w:customStyle="1" w:styleId="Heading5Char">
    <w:name w:val="Heading 5 Char"/>
    <w:basedOn w:val="DefaultParagraphFont"/>
    <w:link w:val="Heading5"/>
    <w:uiPriority w:val="9"/>
    <w:semiHidden/>
    <w:rsid w:val="006271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7164"/>
  </w:style>
  <w:style w:type="paragraph" w:styleId="Header">
    <w:name w:val="header"/>
    <w:basedOn w:val="Normal"/>
    <w:link w:val="HeaderChar"/>
    <w:uiPriority w:val="99"/>
    <w:semiHidden/>
    <w:rsid w:val="006271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7164"/>
    <w:rPr>
      <w:rFonts w:ascii="Calibri" w:hAnsi="Calibri" w:cs="Calibri"/>
    </w:rPr>
  </w:style>
  <w:style w:type="paragraph" w:styleId="Footer">
    <w:name w:val="footer"/>
    <w:basedOn w:val="Normal"/>
    <w:link w:val="FooterChar"/>
    <w:uiPriority w:val="99"/>
    <w:semiHidden/>
    <w:rsid w:val="006271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7164"/>
    <w:rPr>
      <w:rFonts w:ascii="Calibri" w:hAnsi="Calibri" w:cs="Calibri"/>
    </w:rPr>
  </w:style>
  <w:style w:type="paragraph" w:styleId="BodyText">
    <w:name w:val="Body Text"/>
    <w:basedOn w:val="Normal"/>
    <w:link w:val="BodyTextChar"/>
    <w:uiPriority w:val="99"/>
    <w:semiHidden/>
    <w:unhideWhenUsed/>
    <w:rsid w:val="00627164"/>
    <w:pPr>
      <w:spacing w:after="120"/>
    </w:pPr>
  </w:style>
  <w:style w:type="character" w:customStyle="1" w:styleId="BodyTextChar">
    <w:name w:val="Body Text Char"/>
    <w:basedOn w:val="DefaultParagraphFont"/>
    <w:link w:val="BodyText"/>
    <w:uiPriority w:val="99"/>
    <w:semiHidden/>
    <w:rsid w:val="00627164"/>
    <w:rPr>
      <w:rFonts w:ascii="Calibri" w:hAnsi="Calibri" w:cs="Calibri"/>
    </w:rPr>
  </w:style>
  <w:style w:type="paragraph" w:styleId="NoSpacing">
    <w:name w:val="No Spacing"/>
    <w:link w:val="NoSpacingChar"/>
    <w:uiPriority w:val="99"/>
    <w:semiHidden/>
    <w:unhideWhenUsed/>
    <w:qFormat/>
    <w:rsid w:val="0062716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7164"/>
    <w:rPr>
      <w:rFonts w:ascii="Calibri" w:hAnsi="Calibri" w:cs="Calibri"/>
    </w:rPr>
  </w:style>
  <w:style w:type="character" w:styleId="Hyperlink">
    <w:name w:val="Hyperlink"/>
    <w:basedOn w:val="DefaultParagraphFont"/>
    <w:uiPriority w:val="99"/>
    <w:unhideWhenUsed/>
    <w:rsid w:val="00627164"/>
    <w:rPr>
      <w:color w:val="0563C1" w:themeColor="hyperlink"/>
      <w:u w:val="single"/>
    </w:rPr>
  </w:style>
  <w:style w:type="character" w:styleId="UnresolvedMention">
    <w:name w:val="Unresolved Mention"/>
    <w:basedOn w:val="DefaultParagraphFont"/>
    <w:uiPriority w:val="99"/>
    <w:semiHidden/>
    <w:unhideWhenUsed/>
    <w:rsid w:val="00627164"/>
    <w:rPr>
      <w:color w:val="605E5C"/>
      <w:shd w:val="clear" w:color="auto" w:fill="E1DFDD"/>
    </w:rPr>
  </w:style>
  <w:style w:type="paragraph" w:customStyle="1" w:styleId="invisiblemagic">
    <w:name w:val="(invisible) magic"/>
    <w:basedOn w:val="Heading4"/>
    <w:autoRedefine/>
    <w:uiPriority w:val="5"/>
    <w:qFormat/>
    <w:rsid w:val="0081573B"/>
    <w:rPr>
      <w:color w:val="7F7F7F" w:themeColor="text1" w:themeTint="80"/>
    </w:rPr>
  </w:style>
  <w:style w:type="paragraph" w:customStyle="1" w:styleId="UnderlinePara">
    <w:name w:val="Underline Para"/>
    <w:basedOn w:val="Normal"/>
    <w:link w:val="StyleUnderline"/>
    <w:uiPriority w:val="7"/>
    <w:qFormat/>
    <w:rsid w:val="00A34583"/>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174103?read-now=1&amp;seq=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7792</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abby ahuero</dc:creator>
  <cp:keywords>6.0.0</cp:keywords>
  <dc:description/>
  <cp:lastModifiedBy>Nathan Glancy</cp:lastModifiedBy>
  <cp:revision>2</cp:revision>
  <dcterms:created xsi:type="dcterms:W3CDTF">2024-08-01T14:54:00Z</dcterms:created>
  <dcterms:modified xsi:type="dcterms:W3CDTF">2024-08-01T14:54:00Z</dcterms:modified>
</cp:coreProperties>
</file>