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2B440" w14:textId="77777777" w:rsidR="00BE1832" w:rsidRDefault="00BE1832" w:rsidP="00BE1832">
      <w:pPr>
        <w:pStyle w:val="Heading1"/>
      </w:pPr>
    </w:p>
    <w:p w14:paraId="4BC20C80" w14:textId="77777777" w:rsidR="00A56FE2" w:rsidRDefault="00A56FE2" w:rsidP="00A56FE2">
      <w:r>
        <w:t>The note (put in calibri bc my email wouldn’t plsssssss):</w:t>
      </w:r>
    </w:p>
    <w:p w14:paraId="6E667259" w14:textId="77777777" w:rsidR="00A56FE2" w:rsidRDefault="00A56FE2" w:rsidP="00A56FE2">
      <w:r>
        <w:t>Thank you to Gabby, Hannah, Jimin, Kavi, and Reagan for all the hard work on this file!!! And a special thank you to Jimin for joining us as a substitute lab leader!</w:t>
      </w:r>
    </w:p>
    <w:p w14:paraId="6B3DB717" w14:textId="77777777" w:rsidR="00A56FE2" w:rsidRDefault="00A56FE2" w:rsidP="00A56FE2">
      <w:r>
        <w:t>This file is an impact turn to those that say they help or hurt big pharma such as but not limited to the Waivers aff and anything about Bayh Dole. There are a few essential back-and-forths:</w:t>
      </w:r>
    </w:p>
    <w:p w14:paraId="39A5E9D0" w14:textId="77777777" w:rsidR="00A56FE2" w:rsidRDefault="00A56FE2" w:rsidP="00A56FE2">
      <w:r>
        <w:t>Are high drug prices key to pharma innovation?</w:t>
      </w:r>
    </w:p>
    <w:p w14:paraId="2D079F2A" w14:textId="77777777" w:rsidR="00A56FE2" w:rsidRDefault="00A56FE2" w:rsidP="00A56FE2">
      <w:r>
        <w:t>Are high drug prices inflationary?</w:t>
      </w:r>
    </w:p>
    <w:p w14:paraId="1871D67E" w14:textId="77777777" w:rsidR="00A56FE2" w:rsidRDefault="00A56FE2" w:rsidP="00A56FE2">
      <w:r>
        <w:t>Do high drug prices resolve HIV?</w:t>
      </w:r>
    </w:p>
    <w:p w14:paraId="623E5725" w14:textId="77777777" w:rsidR="00A56FE2" w:rsidRDefault="00A56FE2" w:rsidP="00A56FE2">
      <w:r>
        <w:t>Is big pharma ethical?</w:t>
      </w:r>
    </w:p>
    <w:p w14:paraId="0CA20933" w14:textId="77777777" w:rsidR="00A56FE2" w:rsidRDefault="00A56FE2" w:rsidP="00A56FE2">
      <w:r>
        <w:t>A large portion of those claims about high drug prices are on the question of funding. Specifically, some claim that the profits go to inefficient means or that government funding is sufficient while others describe high drug prices and patents as key to secondary innovation and profits. The ethics claims are mostly about drug trials and more specifically those about if they’re run properly.</w:t>
      </w:r>
    </w:p>
    <w:p w14:paraId="3F47AC70" w14:textId="77777777" w:rsidR="00A56FE2" w:rsidRDefault="00A56FE2" w:rsidP="00A56FE2">
      <w:r>
        <w:t xml:space="preserve">Some further avenues to explore may be those of developing nations, specific illnesses outside of HIV and pandemics, and big pharma lawsuits against small companies. </w:t>
      </w:r>
    </w:p>
    <w:p w14:paraId="3BAF2665" w14:textId="77777777" w:rsidR="00A56FE2" w:rsidRDefault="00A56FE2" w:rsidP="00A56FE2">
      <w:r>
        <w:t xml:space="preserve">With love, </w:t>
      </w:r>
    </w:p>
    <w:p w14:paraId="4D3D8A86" w14:textId="4960C523" w:rsidR="00A56FE2" w:rsidRPr="00A56FE2" w:rsidRDefault="00A56FE2" w:rsidP="00A56FE2">
      <w:r>
        <w:t>Reagan &lt;3</w:t>
      </w:r>
    </w:p>
    <w:p w14:paraId="66664906" w14:textId="23D0AF74" w:rsidR="00BE1832" w:rsidRDefault="00BE1832" w:rsidP="00BE1832">
      <w:pPr>
        <w:pStyle w:val="Heading1"/>
      </w:pPr>
      <w:r>
        <w:t>Pharma Core</w:t>
      </w:r>
    </w:p>
    <w:p w14:paraId="7D0C6AC7" w14:textId="77777777" w:rsidR="00BE1832" w:rsidRDefault="00BE1832" w:rsidP="00BE1832">
      <w:pPr>
        <w:pStyle w:val="Heading2"/>
      </w:pPr>
      <w:r>
        <w:t>Pharma Good</w:t>
      </w:r>
    </w:p>
    <w:p w14:paraId="4CDC7702" w14:textId="77777777" w:rsidR="00BE1832" w:rsidRDefault="00BE1832" w:rsidP="00BE1832">
      <w:pPr>
        <w:pStyle w:val="Heading3"/>
      </w:pPr>
      <w:r>
        <w:t>2NC---Internal---Inflation</w:t>
      </w:r>
    </w:p>
    <w:p w14:paraId="40CE56B4" w14:textId="77777777" w:rsidR="00BE1832" w:rsidRDefault="00BE1832" w:rsidP="00BE1832">
      <w:pPr>
        <w:pStyle w:val="Heading4"/>
      </w:pPr>
      <w:r>
        <w:t>That causes inflation.</w:t>
      </w:r>
    </w:p>
    <w:p w14:paraId="46E0FC1A" w14:textId="77777777" w:rsidR="00BE1832" w:rsidRDefault="00BE1832" w:rsidP="00BE1832">
      <w:r w:rsidRPr="007C17A1">
        <w:rPr>
          <w:rStyle w:val="Style13ptBold"/>
        </w:rPr>
        <w:t>Cubanski &amp; Neuman 22</w:t>
      </w:r>
      <w:r>
        <w:t xml:space="preserve"> [Juliette; Deputy director of the Program on Medicare Policy with degrees from UCLA and UC Berkely; Tricia; senior vice president of KFF and executive director of its Program on Medicare Policy with a doctorate from the Johns Hopkins School of Public Health; 2/25/2022; KFF; “Prices Increased Faster Than Inflation for Half of all Drugs Covered by Medicare in 2020”; </w:t>
      </w:r>
      <w:r w:rsidRPr="007C17A1">
        <w:t>https://www.kff.org/medicare/issue-brief/prices-increased-faster-than-inflation-for-half-of-all-drugs-covered-by-medicare-in-2020/</w:t>
      </w:r>
      <w:r>
        <w:t>]//kaviWaRu</w:t>
      </w:r>
    </w:p>
    <w:p w14:paraId="40343A93" w14:textId="77777777" w:rsidR="00BE1832" w:rsidRPr="00DC70AA" w:rsidRDefault="00BE1832" w:rsidP="00BE1832">
      <w:pPr>
        <w:rPr>
          <w:u w:val="single"/>
        </w:rPr>
      </w:pPr>
      <w:r w:rsidRPr="00DC70AA">
        <w:rPr>
          <w:u w:val="single"/>
        </w:rPr>
        <w:t xml:space="preserve">Annual increases in </w:t>
      </w:r>
      <w:r w:rsidRPr="00DC70AA">
        <w:rPr>
          <w:rStyle w:val="Emphasis"/>
        </w:rPr>
        <w:t>drug price increases</w:t>
      </w:r>
      <w:r w:rsidRPr="00DC70AA">
        <w:rPr>
          <w:u w:val="single"/>
        </w:rPr>
        <w:t xml:space="preserve"> can translate to </w:t>
      </w:r>
      <w:r w:rsidRPr="00DC70AA">
        <w:rPr>
          <w:rStyle w:val="Emphasis"/>
        </w:rPr>
        <w:t>higher Medicare spending</w:t>
      </w:r>
      <w:r w:rsidRPr="00DC70AA">
        <w:rPr>
          <w:u w:val="single"/>
        </w:rPr>
        <w:t xml:space="preserve"> and </w:t>
      </w:r>
      <w:r w:rsidRPr="00DC70AA">
        <w:rPr>
          <w:rStyle w:val="Emphasis"/>
        </w:rPr>
        <w:t>higher out-of-pocket drug costs</w:t>
      </w:r>
      <w:r w:rsidRPr="00DC70AA">
        <w:rPr>
          <w:u w:val="single"/>
        </w:rPr>
        <w:t xml:space="preserve"> by patients. Higher out-of-pocket spending occurs when beneficiaries are required to pay coinsurance, or a percent of the drug’s price – which is common for many brand-name Part D drugs and standard for all Part B covered drugs in the form of a 20% coinsurance requirement.</w:t>
      </w:r>
    </w:p>
    <w:p w14:paraId="2EB7FE08" w14:textId="77777777" w:rsidR="00BE1832" w:rsidRDefault="00BE1832" w:rsidP="00BE1832"/>
    <w:p w14:paraId="63995092" w14:textId="77777777" w:rsidR="00BE1832" w:rsidRPr="00804AC1" w:rsidRDefault="00BE1832" w:rsidP="00BE1832"/>
    <w:p w14:paraId="0BB4DED0" w14:textId="77777777" w:rsidR="00BE1832" w:rsidRDefault="00BE1832" w:rsidP="00BE1832">
      <w:pPr>
        <w:pStyle w:val="Heading3"/>
      </w:pPr>
      <w:r>
        <w:t>2NC---AT: Key to Solve Disease</w:t>
      </w:r>
    </w:p>
    <w:p w14:paraId="34D48903" w14:textId="77777777" w:rsidR="00BE1832" w:rsidRPr="00804AC1" w:rsidRDefault="00BE1832" w:rsidP="00BE1832">
      <w:pPr>
        <w:pStyle w:val="Heading4"/>
      </w:pPr>
      <w:r>
        <w:t>High drug prices worsen disease---people can’t afford and refuse to take the medication.</w:t>
      </w:r>
    </w:p>
    <w:p w14:paraId="5898FB73" w14:textId="77777777" w:rsidR="00BE1832" w:rsidRPr="00804AC1" w:rsidRDefault="00BE1832" w:rsidP="00BE1832">
      <w:r w:rsidRPr="00804AC1">
        <w:rPr>
          <w:rStyle w:val="Style13ptBold"/>
        </w:rPr>
        <w:t>Gordon 5/18</w:t>
      </w:r>
      <w:r>
        <w:t xml:space="preserve"> [Sherri; She is an author and journalist covering health and wellness with a Certificate of completion from Ohio State's Patient and Community Peer Review Academy; 5/18/2024; Health; “CDC Report: 9 Million Americans Not Taking Medications as Prescribed Due to Cost”; </w:t>
      </w:r>
      <w:r w:rsidRPr="00804AC1">
        <w:t>https://www.health.com/drug-costs-united-states-cdc-7509659</w:t>
      </w:r>
      <w:r>
        <w:t>]//kaviWaRu</w:t>
      </w:r>
    </w:p>
    <w:p w14:paraId="7FF34FED" w14:textId="77777777" w:rsidR="00BE1832" w:rsidRPr="00DC70AA" w:rsidRDefault="00BE1832" w:rsidP="00BE1832">
      <w:pPr>
        <w:rPr>
          <w:u w:val="single"/>
        </w:rPr>
      </w:pPr>
      <w:r w:rsidRPr="00DC70AA">
        <w:rPr>
          <w:u w:val="single"/>
        </w:rPr>
        <w:t xml:space="preserve">A new report from the Centers for Disease Control and Prevention (CDC) cited the </w:t>
      </w:r>
      <w:r w:rsidRPr="00DC70AA">
        <w:rPr>
          <w:rStyle w:val="Emphasis"/>
        </w:rPr>
        <w:t>high cost of prescription drugs</w:t>
      </w:r>
      <w:r w:rsidRPr="00DC70AA">
        <w:rPr>
          <w:u w:val="single"/>
        </w:rPr>
        <w:t xml:space="preserve"> to cause more than </w:t>
      </w:r>
      <w:r w:rsidRPr="00DC70AA">
        <w:rPr>
          <w:rStyle w:val="Emphasis"/>
        </w:rPr>
        <w:t>9 million adults</w:t>
      </w:r>
      <w:r w:rsidRPr="00DC70AA">
        <w:rPr>
          <w:u w:val="single"/>
        </w:rPr>
        <w:t xml:space="preserve"> to </w:t>
      </w:r>
      <w:r w:rsidRPr="00DC70AA">
        <w:rPr>
          <w:rStyle w:val="Emphasis"/>
        </w:rPr>
        <w:t>not take their medications</w:t>
      </w:r>
      <w:r w:rsidRPr="00DC70AA">
        <w:rPr>
          <w:u w:val="single"/>
        </w:rPr>
        <w:t xml:space="preserve"> as instructed.1</w:t>
      </w:r>
    </w:p>
    <w:p w14:paraId="344E3F8B" w14:textId="77777777" w:rsidR="00BE1832" w:rsidRPr="00DC70AA" w:rsidRDefault="00BE1832" w:rsidP="00BE1832">
      <w:pPr>
        <w:rPr>
          <w:u w:val="single"/>
        </w:rPr>
      </w:pPr>
      <w:r w:rsidRPr="00DC70AA">
        <w:rPr>
          <w:u w:val="single"/>
        </w:rPr>
        <w:t xml:space="preserve">Prescription drugs can be </w:t>
      </w:r>
      <w:r w:rsidRPr="00DC70AA">
        <w:rPr>
          <w:rStyle w:val="Emphasis"/>
        </w:rPr>
        <w:t>expensive</w:t>
      </w:r>
      <w:r w:rsidRPr="00DC70AA">
        <w:rPr>
          <w:u w:val="single"/>
        </w:rPr>
        <w:t xml:space="preserve">, especially in the U.S. In fact, research shows that Americans spend more on prescription drugs per capita than people in any other country—or about $1,200 more per person.2 And these high costs are </w:t>
      </w:r>
      <w:r w:rsidRPr="00DC70AA">
        <w:rPr>
          <w:rStyle w:val="Emphasis"/>
        </w:rPr>
        <w:t>not without consequences</w:t>
      </w:r>
      <w:r w:rsidRPr="00DC70AA">
        <w:rPr>
          <w:u w:val="single"/>
        </w:rPr>
        <w:t>.</w:t>
      </w:r>
    </w:p>
    <w:p w14:paraId="38E8887F" w14:textId="77777777" w:rsidR="00BE1832" w:rsidRPr="00DC70AA" w:rsidRDefault="00BE1832" w:rsidP="00BE1832">
      <w:pPr>
        <w:rPr>
          <w:u w:val="single"/>
        </w:rPr>
      </w:pPr>
      <w:r w:rsidRPr="00DC70AA">
        <w:rPr>
          <w:u w:val="single"/>
        </w:rPr>
        <w:t xml:space="preserve">The high cost of prescription drugs has caused more than 9 million adults between the ages of 18 and 64 to </w:t>
      </w:r>
      <w:r w:rsidRPr="00DC70AA">
        <w:rPr>
          <w:rStyle w:val="Emphasis"/>
        </w:rPr>
        <w:t>skip doses</w:t>
      </w:r>
      <w:r w:rsidRPr="00DC70AA">
        <w:rPr>
          <w:u w:val="single"/>
        </w:rPr>
        <w:t xml:space="preserve">, take </w:t>
      </w:r>
      <w:r w:rsidRPr="00DC70AA">
        <w:rPr>
          <w:rStyle w:val="Emphasis"/>
        </w:rPr>
        <w:t>smaller amounts</w:t>
      </w:r>
      <w:r w:rsidRPr="00DC70AA">
        <w:rPr>
          <w:u w:val="single"/>
        </w:rPr>
        <w:t xml:space="preserve">, or </w:t>
      </w:r>
      <w:r w:rsidRPr="00DC70AA">
        <w:rPr>
          <w:rStyle w:val="Emphasis"/>
        </w:rPr>
        <w:t>delay refills,</w:t>
      </w:r>
      <w:r w:rsidRPr="00DC70AA">
        <w:rPr>
          <w:u w:val="single"/>
        </w:rPr>
        <w:t xml:space="preserve"> according to a recently released report by the CDC. That number represents </w:t>
      </w:r>
      <w:r w:rsidRPr="00DC70AA">
        <w:rPr>
          <w:rStyle w:val="Emphasis"/>
        </w:rPr>
        <w:t>8.2% of adults in 2021</w:t>
      </w:r>
      <w:r w:rsidRPr="00DC70AA">
        <w:rPr>
          <w:u w:val="single"/>
        </w:rPr>
        <w:t xml:space="preserve"> who did not take the prescriptions they needed.1</w:t>
      </w:r>
    </w:p>
    <w:p w14:paraId="4BC9312D" w14:textId="77777777" w:rsidR="00BE1832" w:rsidRPr="00DC70AA" w:rsidRDefault="00BE1832" w:rsidP="00BE1832">
      <w:pPr>
        <w:rPr>
          <w:u w:val="single"/>
        </w:rPr>
      </w:pPr>
      <w:r w:rsidRPr="00DC70AA">
        <w:rPr>
          <w:u w:val="single"/>
        </w:rPr>
        <w:t xml:space="preserve">According to the CDC, </w:t>
      </w:r>
      <w:r w:rsidRPr="00DC70AA">
        <w:rPr>
          <w:rStyle w:val="Emphasis"/>
        </w:rPr>
        <w:t>women were most likely</w:t>
      </w:r>
      <w:r w:rsidRPr="00DC70AA">
        <w:rPr>
          <w:u w:val="single"/>
        </w:rPr>
        <w:t xml:space="preserve"> to skip or delay taking prescribed drugs. Those with disabilities were also impacted by rising drug costs, with 20% taking measures to ration their medications because of cost. And, people in poor health and those without health insurance also </w:t>
      </w:r>
      <w:r w:rsidRPr="00DC70AA">
        <w:rPr>
          <w:rStyle w:val="Emphasis"/>
        </w:rPr>
        <w:t>did not take their medications</w:t>
      </w:r>
      <w:r w:rsidRPr="00DC70AA">
        <w:rPr>
          <w:u w:val="single"/>
        </w:rPr>
        <w:t xml:space="preserve"> as prescribed due to the associated expense.1</w:t>
      </w:r>
    </w:p>
    <w:p w14:paraId="0070584E" w14:textId="77777777" w:rsidR="00BE1832" w:rsidRPr="00DC70AA" w:rsidRDefault="00BE1832" w:rsidP="00BE1832">
      <w:pPr>
        <w:rPr>
          <w:sz w:val="16"/>
        </w:rPr>
      </w:pPr>
      <w:r w:rsidRPr="00DC70AA">
        <w:rPr>
          <w:sz w:val="16"/>
        </w:rPr>
        <w:t>“</w:t>
      </w:r>
      <w:r w:rsidRPr="00DC70AA">
        <w:rPr>
          <w:u w:val="single"/>
        </w:rPr>
        <w:t xml:space="preserve">Even when they are covered by their insurance, American patients who struggle to afford the cost of prescription drugs often </w:t>
      </w:r>
      <w:r w:rsidRPr="00DC70AA">
        <w:rPr>
          <w:rStyle w:val="Emphasis"/>
        </w:rPr>
        <w:t>choose not to take them</w:t>
      </w:r>
      <w:r w:rsidRPr="00DC70AA">
        <w:rPr>
          <w:sz w:val="16"/>
        </w:rPr>
        <w:t>,” Laura Purdy, MD, MBA, board-certified family medicine physician told Health.</w:t>
      </w:r>
    </w:p>
    <w:p w14:paraId="70F84A5A" w14:textId="77777777" w:rsidR="00BE1832" w:rsidRPr="00DC70AA" w:rsidRDefault="00BE1832" w:rsidP="00BE1832">
      <w:pPr>
        <w:rPr>
          <w:u w:val="single"/>
        </w:rPr>
      </w:pPr>
      <w:r w:rsidRPr="00DC70AA">
        <w:rPr>
          <w:sz w:val="16"/>
        </w:rPr>
        <w:t>“</w:t>
      </w:r>
      <w:r w:rsidRPr="00DC70AA">
        <w:rPr>
          <w:u w:val="single"/>
        </w:rPr>
        <w:t xml:space="preserve">Many people are </w:t>
      </w:r>
      <w:r w:rsidRPr="00DC70AA">
        <w:rPr>
          <w:rStyle w:val="Emphasis"/>
        </w:rPr>
        <w:t>hesitant to take chronic disease-treating medications</w:t>
      </w:r>
      <w:r w:rsidRPr="00DC70AA">
        <w:rPr>
          <w:u w:val="single"/>
        </w:rPr>
        <w:t>, such as those for diabetes, hypertension, or high cholesterol simply because of cost,”</w:t>
      </w:r>
      <w:r w:rsidRPr="00DC70AA">
        <w:rPr>
          <w:sz w:val="16"/>
        </w:rPr>
        <w:t xml:space="preserve"> she said. “</w:t>
      </w:r>
      <w:r w:rsidRPr="00DC70AA">
        <w:rPr>
          <w:u w:val="single"/>
        </w:rPr>
        <w:t xml:space="preserve">But, this dilemma can lead to a </w:t>
      </w:r>
      <w:r w:rsidRPr="00DC70AA">
        <w:rPr>
          <w:rStyle w:val="Emphasis"/>
        </w:rPr>
        <w:t>worsening health condition</w:t>
      </w:r>
      <w:r w:rsidRPr="00DC70AA">
        <w:rPr>
          <w:u w:val="single"/>
        </w:rPr>
        <w:t xml:space="preserve">, </w:t>
      </w:r>
      <w:r w:rsidRPr="00DC70AA">
        <w:rPr>
          <w:rStyle w:val="Emphasis"/>
        </w:rPr>
        <w:t>hospitalization</w:t>
      </w:r>
      <w:r w:rsidRPr="00DC70AA">
        <w:rPr>
          <w:u w:val="single"/>
        </w:rPr>
        <w:t xml:space="preserve">, or even </w:t>
      </w:r>
      <w:r w:rsidRPr="00DC70AA">
        <w:rPr>
          <w:rStyle w:val="Emphasis"/>
        </w:rPr>
        <w:t>death</w:t>
      </w:r>
      <w:r w:rsidRPr="00DC70AA">
        <w:rPr>
          <w:u w:val="single"/>
        </w:rPr>
        <w:t>.”</w:t>
      </w:r>
    </w:p>
    <w:p w14:paraId="00494A5F" w14:textId="77777777" w:rsidR="00BE1832" w:rsidRPr="00804AC1" w:rsidRDefault="00BE1832" w:rsidP="00BE1832">
      <w:pPr>
        <w:pStyle w:val="Heading4"/>
      </w:pPr>
      <w:r>
        <w:t>AND it’s on track to worsen.</w:t>
      </w:r>
    </w:p>
    <w:p w14:paraId="16B6DE21" w14:textId="77777777" w:rsidR="00BE1832" w:rsidRDefault="00BE1832" w:rsidP="00BE1832">
      <w:r w:rsidRPr="00804AC1">
        <w:rPr>
          <w:rStyle w:val="Style13ptBold"/>
        </w:rPr>
        <w:t>Gordon 5/18</w:t>
      </w:r>
      <w:r>
        <w:t xml:space="preserve"> [Sherri; She is an author and journalist covering health and wellness with a Certificate of completion from Ohio State's Patient and Community Peer Review Academy; 5/18/2024; Health; “CDC Report: 9 Million Americans Not Taking Medications as Prescribed Due to Cost”; </w:t>
      </w:r>
      <w:r w:rsidRPr="00804AC1">
        <w:t>https://www.health.com/drug-costs-united-states-cdc-7509659</w:t>
      </w:r>
      <w:r>
        <w:t>]//kaviWaRu</w:t>
      </w:r>
    </w:p>
    <w:p w14:paraId="007453A3" w14:textId="77777777" w:rsidR="00BE1832" w:rsidRPr="00DC70AA" w:rsidRDefault="00BE1832" w:rsidP="00BE1832">
      <w:pPr>
        <w:rPr>
          <w:u w:val="single"/>
        </w:rPr>
      </w:pPr>
      <w:r w:rsidRPr="00DC70AA">
        <w:rPr>
          <w:u w:val="single"/>
        </w:rPr>
        <w:t xml:space="preserve">A recent RAND Corporation study found that U.S. drug prices were </w:t>
      </w:r>
      <w:r w:rsidRPr="00DC70AA">
        <w:rPr>
          <w:rStyle w:val="Emphasis"/>
        </w:rPr>
        <w:t>2.56 times higher</w:t>
      </w:r>
      <w:r w:rsidRPr="00DC70AA">
        <w:rPr>
          <w:u w:val="single"/>
        </w:rPr>
        <w:t xml:space="preserve"> than those in 32 comparable countries, with </w:t>
      </w:r>
      <w:r w:rsidRPr="00DC70AA">
        <w:rPr>
          <w:rStyle w:val="Emphasis"/>
        </w:rPr>
        <w:t>brand-name drug prices</w:t>
      </w:r>
      <w:r w:rsidRPr="00DC70AA">
        <w:rPr>
          <w:u w:val="single"/>
        </w:rPr>
        <w:t xml:space="preserve"> averaging </w:t>
      </w:r>
      <w:r w:rsidRPr="00DC70AA">
        <w:rPr>
          <w:rStyle w:val="Emphasis"/>
        </w:rPr>
        <w:t>3.44 times higher</w:t>
      </w:r>
      <w:r w:rsidRPr="00DC70AA">
        <w:rPr>
          <w:u w:val="single"/>
        </w:rPr>
        <w:t>. What's more, researchers note that across all of the Organization for Economic Co-operation and Development (OECD) nations studied, total drug spending was $</w:t>
      </w:r>
      <w:r w:rsidRPr="00DC70AA">
        <w:rPr>
          <w:rStyle w:val="Emphasis"/>
        </w:rPr>
        <w:t>795 billion</w:t>
      </w:r>
      <w:r w:rsidRPr="00DC70AA">
        <w:rPr>
          <w:u w:val="single"/>
        </w:rPr>
        <w:t>, with the U.S. accounting for more than half of the sales or 58%, but just 24% of the volume.3</w:t>
      </w:r>
    </w:p>
    <w:p w14:paraId="09B9462D" w14:textId="77777777" w:rsidR="00BE1832" w:rsidRPr="00DC70AA" w:rsidRDefault="00BE1832" w:rsidP="00BE1832">
      <w:pPr>
        <w:rPr>
          <w:sz w:val="16"/>
        </w:rPr>
      </w:pPr>
      <w:r w:rsidRPr="00DC70AA">
        <w:rPr>
          <w:sz w:val="16"/>
        </w:rPr>
        <w:t>“</w:t>
      </w:r>
      <w:r w:rsidRPr="00DC70AA">
        <w:rPr>
          <w:u w:val="single"/>
        </w:rPr>
        <w:t>Branded medications are typically the most common for patients to stop taking,”</w:t>
      </w:r>
      <w:r w:rsidRPr="00DC70AA">
        <w:rPr>
          <w:sz w:val="16"/>
        </w:rPr>
        <w:t xml:space="preserve"> explained Deepti Pidakala, PharmD, a pharmacist with Marley Drug, a full-service pharmacy that offers home delivery nationwide.</w:t>
      </w:r>
    </w:p>
    <w:p w14:paraId="23C5ED98" w14:textId="77777777" w:rsidR="00BE1832" w:rsidRPr="00DC70AA" w:rsidRDefault="00BE1832" w:rsidP="00BE1832">
      <w:pPr>
        <w:rPr>
          <w:sz w:val="16"/>
        </w:rPr>
      </w:pPr>
      <w:r w:rsidRPr="00DC70AA">
        <w:rPr>
          <w:sz w:val="16"/>
        </w:rPr>
        <w:t>“</w:t>
      </w:r>
      <w:r w:rsidRPr="00DC70AA">
        <w:rPr>
          <w:u w:val="single"/>
        </w:rPr>
        <w:t>They are expensive, require prior authorizations from insurance, and often are not covered at all,” she said.</w:t>
      </w:r>
      <w:r w:rsidRPr="00DC70AA">
        <w:rPr>
          <w:sz w:val="16"/>
        </w:rPr>
        <w:t xml:space="preserve"> “This waiting period back and forth with insurance, along with the financial strain, causes many patients to stop taking their medications altogether.”</w:t>
      </w:r>
    </w:p>
    <w:p w14:paraId="7B38AF0F" w14:textId="77777777" w:rsidR="00BE1832" w:rsidRPr="00DC70AA" w:rsidRDefault="00BE1832" w:rsidP="00BE1832">
      <w:pPr>
        <w:rPr>
          <w:sz w:val="16"/>
        </w:rPr>
      </w:pPr>
      <w:r w:rsidRPr="00DC70AA">
        <w:rPr>
          <w:sz w:val="16"/>
        </w:rPr>
        <w:t>A Kaiser Family Foundation Health Tracking Poll found that eight in 10 adults said the cost of prescribed medications in the U.S. was unreasonable.4 Affordability is particularly an issue for those taking four or more prescription medicines. Researchers found that three in 10 of those taking four or more drugs have trouble affording their prescriptions, compared to one in five adults who currently take three or fewer prescription medications.</w:t>
      </w:r>
    </w:p>
    <w:p w14:paraId="48A0CE1E" w14:textId="77777777" w:rsidR="00BE1832" w:rsidRPr="00DC70AA" w:rsidRDefault="00BE1832" w:rsidP="00BE1832">
      <w:pPr>
        <w:rPr>
          <w:u w:val="single"/>
        </w:rPr>
      </w:pPr>
      <w:r w:rsidRPr="00DC70AA">
        <w:rPr>
          <w:u w:val="single"/>
        </w:rPr>
        <w:t xml:space="preserve">Affordability issues are likely to </w:t>
      </w:r>
      <w:r w:rsidRPr="00DC70AA">
        <w:rPr>
          <w:rStyle w:val="Emphasis"/>
        </w:rPr>
        <w:t>continue to worsen</w:t>
      </w:r>
      <w:r w:rsidRPr="00DC70AA">
        <w:rPr>
          <w:u w:val="single"/>
        </w:rPr>
        <w:t xml:space="preserve">, especially since prescription drug prices have been on an </w:t>
      </w:r>
      <w:r w:rsidRPr="00DC70AA">
        <w:rPr>
          <w:rStyle w:val="Emphasis"/>
        </w:rPr>
        <w:t>upward trajectory</w:t>
      </w:r>
      <w:r w:rsidRPr="00DC70AA">
        <w:rPr>
          <w:u w:val="single"/>
        </w:rPr>
        <w:t xml:space="preserve">. Drug spending in the U.S. </w:t>
      </w:r>
      <w:r w:rsidRPr="00DC70AA">
        <w:rPr>
          <w:rStyle w:val="Emphasis"/>
        </w:rPr>
        <w:t>increased by 76%</w:t>
      </w:r>
      <w:r w:rsidRPr="00DC70AA">
        <w:rPr>
          <w:u w:val="single"/>
        </w:rPr>
        <w:t xml:space="preserve"> between 2000 and 2017.3 These costs are expected to rise faster over the next decade than other areas of healthcare spending.</w:t>
      </w:r>
    </w:p>
    <w:p w14:paraId="5C103A20" w14:textId="77777777" w:rsidR="00BE1832" w:rsidRPr="00DC70AA" w:rsidRDefault="00BE1832" w:rsidP="00BE1832">
      <w:pPr>
        <w:rPr>
          <w:sz w:val="16"/>
        </w:rPr>
      </w:pPr>
    </w:p>
    <w:p w14:paraId="7592C6AC" w14:textId="77777777" w:rsidR="00BE1832" w:rsidRDefault="00BE1832" w:rsidP="00BE1832">
      <w:pPr>
        <w:pStyle w:val="Heading3"/>
      </w:pPr>
      <w:r>
        <w:t>2NC---AT: Key to Innovation</w:t>
      </w:r>
    </w:p>
    <w:p w14:paraId="1ADCA7A7" w14:textId="77777777" w:rsidR="00BE1832" w:rsidRPr="00B74D71" w:rsidRDefault="00BE1832" w:rsidP="00BE1832">
      <w:pPr>
        <w:pStyle w:val="Heading4"/>
      </w:pPr>
      <w:r>
        <w:t>High prices and pharma innovation are not zero-sum and do not need to trade off.</w:t>
      </w:r>
    </w:p>
    <w:p w14:paraId="1E186C30" w14:textId="77777777" w:rsidR="00BE1832" w:rsidRPr="00863441" w:rsidRDefault="00BE1832" w:rsidP="00BE1832">
      <w:r w:rsidRPr="00863441">
        <w:rPr>
          <w:rStyle w:val="Style13ptBold"/>
        </w:rPr>
        <w:t>Conti et al 21</w:t>
      </w:r>
      <w:r>
        <w:t xml:space="preserve"> [Rena; has a Ph.D. in health economics &amp; policy at Harvard who focuses on the regulation of the biopharmaceutical market; Richard G. Frank; Senior fellow of economic studies and the director of the Center on Health Policy. He also has a Ph.D.; Jonathan Gruber; a nonresident senior fellow at Brookings and the Ford Professor of Economics and the Chairman of the Economics Department at the Massachusetts Institute of Technology; 11/15/2021; Brookings; “Addressing the trade-off between lower drug prices and incentives for pharmaceutical innovation”; </w:t>
      </w:r>
      <w:r w:rsidRPr="00863441">
        <w:t>https://www.brookings.edu/articles/addressing-the-trade-off-between-lower-drug-prices-and-incentives-for-pharmaceutical-innovation/</w:t>
      </w:r>
      <w:r>
        <w:t>]//kaviWaRu</w:t>
      </w:r>
    </w:p>
    <w:p w14:paraId="29FB41F5" w14:textId="77777777" w:rsidR="00BE1832" w:rsidRPr="00F312C5" w:rsidRDefault="00BE1832" w:rsidP="00BE1832">
      <w:pPr>
        <w:rPr>
          <w:u w:val="single"/>
        </w:rPr>
      </w:pPr>
      <w:r w:rsidRPr="00F312C5">
        <w:rPr>
          <w:u w:val="single"/>
        </w:rPr>
        <w:t xml:space="preserve">The </w:t>
      </w:r>
      <w:r w:rsidRPr="00F312C5">
        <w:rPr>
          <w:rStyle w:val="Emphasis"/>
        </w:rPr>
        <w:t>trade-off</w:t>
      </w:r>
      <w:r w:rsidRPr="00F312C5">
        <w:rPr>
          <w:u w:val="single"/>
        </w:rPr>
        <w:t xml:space="preserve"> between prices and innovation </w:t>
      </w:r>
      <w:r w:rsidRPr="00F312C5">
        <w:rPr>
          <w:rStyle w:val="Emphasis"/>
        </w:rPr>
        <w:t>need not be this stark</w:t>
      </w:r>
      <w:r w:rsidRPr="00F312C5">
        <w:rPr>
          <w:u w:val="single"/>
        </w:rPr>
        <w:t xml:space="preserve"> and, in fact, is likely avoidable. There are ready policy options that can allow us to meet the goals of both controlling prescription drug costs and promoting investments in innovative new therapies that can make us healthier. The U.S. has successfully pursued policies in the past that improved </w:t>
      </w:r>
      <w:r w:rsidRPr="00F312C5">
        <w:rPr>
          <w:rStyle w:val="Emphasis"/>
        </w:rPr>
        <w:t>incentives for innovation and affordability</w:t>
      </w:r>
      <w:r w:rsidRPr="00F312C5">
        <w:rPr>
          <w:u w:val="single"/>
        </w:rPr>
        <w:t xml:space="preserve">, from basic science investments to programs for financing innovative start-ups. There is significant </w:t>
      </w:r>
      <w:r w:rsidRPr="00F312C5">
        <w:rPr>
          <w:rStyle w:val="Emphasis"/>
        </w:rPr>
        <w:t>win-win</w:t>
      </w:r>
      <w:r w:rsidRPr="00F312C5">
        <w:rPr>
          <w:u w:val="single"/>
        </w:rPr>
        <w:t xml:space="preserve"> potential in legislation building on the considerable strengths of drug pricing regulation proposals.</w:t>
      </w:r>
    </w:p>
    <w:p w14:paraId="271E29A6" w14:textId="77777777" w:rsidR="00BE1832" w:rsidRDefault="00BE1832" w:rsidP="00BE1832">
      <w:pPr>
        <w:pStyle w:val="Heading4"/>
      </w:pPr>
      <w:r>
        <w:t>R&amp;D does not justify high drug prices.</w:t>
      </w:r>
    </w:p>
    <w:p w14:paraId="4B309062" w14:textId="77777777" w:rsidR="00BE1832" w:rsidRDefault="00BE1832" w:rsidP="00BE1832">
      <w:r w:rsidRPr="00027C65">
        <w:rPr>
          <w:rStyle w:val="Style13ptBold"/>
        </w:rPr>
        <w:t>LaFee &amp; Mlynaryk 22</w:t>
      </w:r>
      <w:r>
        <w:t xml:space="preserve"> [Scott; He is currently the director of communications and media relations for UC San Diego Health, UC San Diego Health Sciences, and the UC San Diego School of Medicine. He was previously a science writer and editor at the San Diego Union-Tribune, nominated five times for the Pulitzer Prize; Nicole; science writer and research communications and media relations specialist---she was formerly a neuroscientist; UC San Diego Today; “High R&amp;D Isn’t Necessarily Why Drugs Are So Expensive”; </w:t>
      </w:r>
      <w:r w:rsidRPr="00027C65">
        <w:t>https://today.ucsd.edu/story/high-rd-isnt-necessarily-why-drugs-are-so-expensive</w:t>
      </w:r>
      <w:r>
        <w:t>]//kaviWaRu</w:t>
      </w:r>
    </w:p>
    <w:p w14:paraId="211FD998" w14:textId="77777777" w:rsidR="00BE1832" w:rsidRPr="00F312C5" w:rsidRDefault="00BE1832" w:rsidP="00BE1832">
      <w:pPr>
        <w:rPr>
          <w:u w:val="single"/>
        </w:rPr>
      </w:pPr>
      <w:r w:rsidRPr="00F312C5">
        <w:rPr>
          <w:u w:val="single"/>
        </w:rPr>
        <w:t>In the first known study of its type, an international team of researchers evaluated whether high research and development (R&amp;D) costs explain high drug prices in the United States.</w:t>
      </w:r>
    </w:p>
    <w:p w14:paraId="5DEB5576" w14:textId="77777777" w:rsidR="00BE1832" w:rsidRPr="00F312C5" w:rsidRDefault="00BE1832" w:rsidP="00BE1832">
      <w:pPr>
        <w:rPr>
          <w:sz w:val="16"/>
        </w:rPr>
      </w:pPr>
      <w:r w:rsidRPr="00F312C5">
        <w:rPr>
          <w:sz w:val="16"/>
        </w:rPr>
        <w:t>“</w:t>
      </w:r>
      <w:r w:rsidRPr="00F312C5">
        <w:rPr>
          <w:u w:val="single"/>
        </w:rPr>
        <w:t>There is a presumption that high R&amp;D costs justify high drug prices. If that were true, then we’d see a positive association between the two measures</w:t>
      </w:r>
      <w:r w:rsidRPr="00F312C5">
        <w:rPr>
          <w:sz w:val="16"/>
        </w:rPr>
        <w:t>,” said first author Olivier Wouters, PhD, assistant professor at the London School of Economics and Political Sciences.</w:t>
      </w:r>
    </w:p>
    <w:p w14:paraId="283A8761" w14:textId="77777777" w:rsidR="00BE1832" w:rsidRPr="00F312C5" w:rsidRDefault="00BE1832" w:rsidP="00BE1832">
      <w:pPr>
        <w:rPr>
          <w:sz w:val="16"/>
        </w:rPr>
      </w:pPr>
      <w:r w:rsidRPr="00F312C5">
        <w:rPr>
          <w:sz w:val="16"/>
        </w:rPr>
        <w:t>But in a paper published September 26, 2022, in JAMA Network Open, Wouters, in collaboration with colleagues at Skaggs School of Pharmacy and Pharmaceutical Sciences at University of California San Diego, found no such association for 60 new drugs approved by the U.S. Food and Drug Administration from 2009 to 2018.</w:t>
      </w:r>
    </w:p>
    <w:p w14:paraId="68686336" w14:textId="77777777" w:rsidR="00BE1832" w:rsidRPr="00F312C5" w:rsidRDefault="00BE1832" w:rsidP="00BE1832">
      <w:pPr>
        <w:rPr>
          <w:u w:val="single"/>
        </w:rPr>
      </w:pPr>
      <w:r w:rsidRPr="00F312C5">
        <w:rPr>
          <w:u w:val="single"/>
        </w:rPr>
        <w:t xml:space="preserve">The researchers </w:t>
      </w:r>
      <w:r w:rsidRPr="00F312C5">
        <w:rPr>
          <w:rStyle w:val="Emphasis"/>
        </w:rPr>
        <w:t>compared data on R&amp;D costs with drug prices</w:t>
      </w:r>
      <w:r w:rsidRPr="00F312C5">
        <w:rPr>
          <w:u w:val="single"/>
        </w:rPr>
        <w:t xml:space="preserve">. They </w:t>
      </w:r>
      <w:r w:rsidRPr="00F312C5">
        <w:rPr>
          <w:rStyle w:val="Emphasis"/>
        </w:rPr>
        <w:t>found no relationship</w:t>
      </w:r>
      <w:r w:rsidRPr="00F312C5">
        <w:rPr>
          <w:u w:val="single"/>
        </w:rPr>
        <w:t xml:space="preserve"> between what pharmaceutical companies spend on R&amp;D and what they charge for new medicines. The authors also assessed whether the therapeutic value of a product was associated with its price, but found no association there either.</w:t>
      </w:r>
    </w:p>
    <w:p w14:paraId="07B2F9B2" w14:textId="77777777" w:rsidR="00BE1832" w:rsidRPr="00F312C5" w:rsidRDefault="00BE1832" w:rsidP="00BE1832">
      <w:pPr>
        <w:rPr>
          <w:sz w:val="16"/>
        </w:rPr>
      </w:pPr>
      <w:r w:rsidRPr="00F312C5">
        <w:rPr>
          <w:sz w:val="16"/>
        </w:rPr>
        <w:t>“</w:t>
      </w:r>
      <w:r w:rsidRPr="00F312C5">
        <w:rPr>
          <w:u w:val="single"/>
        </w:rPr>
        <w:t xml:space="preserve">Our findings provide evidence that drug companies do not set prices based on how much they spent on R&amp;D or how good a drug is. Instead, </w:t>
      </w:r>
      <w:r w:rsidRPr="00F312C5">
        <w:rPr>
          <w:rStyle w:val="Emphasis"/>
        </w:rPr>
        <w:t>they charge what the market will bear</w:t>
      </w:r>
      <w:r w:rsidRPr="00F312C5">
        <w:rPr>
          <w:sz w:val="16"/>
        </w:rPr>
        <w:t>,” said senior author Inmaculada Hernandez, PharmD, PhD, associate professor at Skaggs School of Pharmacy and Pharmaceutical Sciences.</w:t>
      </w:r>
    </w:p>
    <w:p w14:paraId="7821C46D" w14:textId="77777777" w:rsidR="00BE1832" w:rsidRPr="00F312C5" w:rsidRDefault="00BE1832" w:rsidP="00BE1832">
      <w:pPr>
        <w:rPr>
          <w:u w:val="single"/>
        </w:rPr>
      </w:pPr>
      <w:r w:rsidRPr="00F312C5">
        <w:rPr>
          <w:u w:val="single"/>
        </w:rPr>
        <w:t>The pharmaceutical industry spent $</w:t>
      </w:r>
      <w:r w:rsidRPr="00F312C5">
        <w:rPr>
          <w:rStyle w:val="Emphasis"/>
        </w:rPr>
        <w:t>83 billion on R&amp;D</w:t>
      </w:r>
      <w:r w:rsidRPr="00F312C5">
        <w:rPr>
          <w:u w:val="single"/>
        </w:rPr>
        <w:t xml:space="preserve"> in 2019, according to the Congressional Budget Office. Companies are estimated to spend somewhere between $</w:t>
      </w:r>
      <w:r w:rsidRPr="00F312C5">
        <w:rPr>
          <w:rStyle w:val="Emphasis"/>
        </w:rPr>
        <w:t>1 billion and $3 billion on average to bring a single new product to market</w:t>
      </w:r>
      <w:r w:rsidRPr="00F312C5">
        <w:rPr>
          <w:u w:val="single"/>
        </w:rPr>
        <w:t>. In 2019, the U.S. drug market generated more than $490 billion in revenue, accounting for almost half of the global pharmaceutical market, according to the database company, Statista.</w:t>
      </w:r>
    </w:p>
    <w:p w14:paraId="42799497" w14:textId="77777777" w:rsidR="00BE1832" w:rsidRPr="00F312C5" w:rsidRDefault="00BE1832" w:rsidP="00BE1832">
      <w:pPr>
        <w:rPr>
          <w:sz w:val="16"/>
        </w:rPr>
      </w:pPr>
      <w:r w:rsidRPr="00F312C5">
        <w:rPr>
          <w:u w:val="single"/>
        </w:rPr>
        <w:t xml:space="preserve">Americans spend more on prescription drugs per capita than citizens in any other country. In 2019, that worked out to more than $1,200 per person. A 2021 Rand Corporation study found U.S. drug prices were </w:t>
      </w:r>
      <w:r w:rsidRPr="00F312C5">
        <w:rPr>
          <w:rStyle w:val="Emphasis"/>
        </w:rPr>
        <w:t>2.56 times higher</w:t>
      </w:r>
      <w:r w:rsidRPr="00F312C5">
        <w:rPr>
          <w:u w:val="single"/>
        </w:rPr>
        <w:t xml:space="preserve"> than those in 32 comparable countries.</w:t>
      </w:r>
      <w:r w:rsidRPr="00F312C5">
        <w:rPr>
          <w:sz w:val="16"/>
        </w:rPr>
        <w:t xml:space="preserve"> A Kaiser Family Foundation Health Tracking Poll published earlier this year found that eight in 10 adults said the cost of prescribed medications was unreasonable.</w:t>
      </w:r>
    </w:p>
    <w:p w14:paraId="4D463C99" w14:textId="77777777" w:rsidR="00BE1832" w:rsidRDefault="00BE1832" w:rsidP="00BE1832">
      <w:pPr>
        <w:pStyle w:val="Heading4"/>
      </w:pPr>
      <w:r>
        <w:t>Studies show that the money did not contribute to innovation.</w:t>
      </w:r>
    </w:p>
    <w:p w14:paraId="1A8F87F6" w14:textId="77777777" w:rsidR="00BE1832" w:rsidRDefault="00BE1832" w:rsidP="00BE1832">
      <w:r w:rsidRPr="00F72547">
        <w:rPr>
          <w:rStyle w:val="Style13ptBold"/>
        </w:rPr>
        <w:t xml:space="preserve">Jung et al 19 </w:t>
      </w:r>
      <w:r w:rsidRPr="00F72547">
        <w:t>[</w:t>
      </w:r>
      <w:r>
        <w:t>Emily H.; She is a first-year medical student at Emory School of Medicine in Atlanta and a former research assistant at the Program On Regulation, Therapeutics, And Law (PORTAL) in the Division of Pharmacoepidemiology and Pharmacoeconomics at Brigham and Women’s Hospital; Alfred Engelberg; He is a retired pharmaceutical intellectual property attorney and philanthropist; Aaron S. Kesselheim; is a professor of medicine at Harvard Medical School and director of PORTAL; STAT News; “</w:t>
      </w:r>
      <w:r w:rsidRPr="003B32F7">
        <w:t>Do large pharma companies provide drug development innovation? Our analysis says no</w:t>
      </w:r>
      <w:r>
        <w:t xml:space="preserve">”; </w:t>
      </w:r>
      <w:r w:rsidRPr="003B32F7">
        <w:t>https://www.statnews.com/2019/12/10/large-pharma-companies-provide-little-new-drug-development-innovation/</w:t>
      </w:r>
      <w:r>
        <w:t xml:space="preserve">]//kaviWaRu </w:t>
      </w:r>
    </w:p>
    <w:p w14:paraId="0F5F9BB2" w14:textId="77777777" w:rsidR="00BE1832" w:rsidRPr="003B32F7" w:rsidRDefault="00BE1832" w:rsidP="00BE1832">
      <w:pPr>
        <w:rPr>
          <w:u w:val="single"/>
        </w:rPr>
      </w:pPr>
      <w:r w:rsidRPr="003B32F7">
        <w:rPr>
          <w:u w:val="single"/>
        </w:rPr>
        <w:t>To test that claim, we examined the provenance of the highest-selling prescription medicines of Pfizer and Johnson &amp; Johnson, the two largest pharmaceutical and biotechnology companies in 2018.</w:t>
      </w:r>
    </w:p>
    <w:p w14:paraId="61E4BF66" w14:textId="77777777" w:rsidR="00BE1832" w:rsidRPr="003B32F7" w:rsidRDefault="00BE1832" w:rsidP="00BE1832">
      <w:pPr>
        <w:rPr>
          <w:u w:val="single"/>
        </w:rPr>
      </w:pPr>
      <w:r w:rsidRPr="003B32F7">
        <w:rPr>
          <w:u w:val="single"/>
        </w:rPr>
        <w:t xml:space="preserve">We found that these large pharmaceutical companies </w:t>
      </w:r>
      <w:r w:rsidRPr="003B32F7">
        <w:rPr>
          <w:rStyle w:val="Emphasis"/>
        </w:rPr>
        <w:t>did not actually invent most of the drugs they sell</w:t>
      </w:r>
      <w:r w:rsidRPr="003B32F7">
        <w:rPr>
          <w:u w:val="single"/>
        </w:rPr>
        <w:t xml:space="preserve">. Indeed, it appears they have already </w:t>
      </w:r>
      <w:r w:rsidRPr="003B32F7">
        <w:rPr>
          <w:rStyle w:val="Emphasis"/>
        </w:rPr>
        <w:t>reduced their investment</w:t>
      </w:r>
      <w:r w:rsidRPr="003B32F7">
        <w:rPr>
          <w:u w:val="single"/>
        </w:rPr>
        <w:t xml:space="preserve"> in the discovery of new medicines to the point where the threat of additional reductions rings hollow and is </w:t>
      </w:r>
      <w:r w:rsidRPr="003B32F7">
        <w:rPr>
          <w:rStyle w:val="Emphasis"/>
        </w:rPr>
        <w:t>no longer a persuasive reason</w:t>
      </w:r>
      <w:r w:rsidRPr="003B32F7">
        <w:rPr>
          <w:u w:val="single"/>
        </w:rPr>
        <w:t xml:space="preserve"> for opposing legislation to lower drug prices.</w:t>
      </w:r>
    </w:p>
    <w:p w14:paraId="1F8F8DB0" w14:textId="77777777" w:rsidR="00BE1832" w:rsidRDefault="00BE1832" w:rsidP="00BE1832"/>
    <w:p w14:paraId="613B6669" w14:textId="77777777" w:rsidR="00BE1832" w:rsidRDefault="00BE1832" w:rsidP="00BE1832"/>
    <w:p w14:paraId="0355562A" w14:textId="7CB9E390" w:rsidR="00BE1832" w:rsidRPr="003F4888" w:rsidRDefault="00BE1832" w:rsidP="00BE1832">
      <w:pPr>
        <w:pStyle w:val="Heading3"/>
      </w:pPr>
      <w:r>
        <w:t>2NC---COVID</w:t>
      </w:r>
    </w:p>
    <w:p w14:paraId="7BD74007" w14:textId="77777777" w:rsidR="00BE1832" w:rsidRPr="00845752" w:rsidRDefault="00BE1832" w:rsidP="00BE1832">
      <w:pPr>
        <w:pStyle w:val="Heading4"/>
      </w:pPr>
      <w:r>
        <w:t>COVID proves the necessity and effectiveness of U.S. big pharma.</w:t>
      </w:r>
    </w:p>
    <w:p w14:paraId="0BC04449" w14:textId="77777777" w:rsidR="00BE1832" w:rsidRPr="001A7B4D" w:rsidRDefault="00BE1832" w:rsidP="00BE1832">
      <w:r w:rsidRPr="00845752">
        <w:rPr>
          <w:rStyle w:val="Style13ptBold"/>
        </w:rPr>
        <w:t>Tusk 20</w:t>
      </w:r>
      <w:r>
        <w:t xml:space="preserve"> [Bradley; Founder and CEO of Fast Company is a venture capitalist and political strategist; 5/14/2020; Fast Company; “In defense of Big Pharma, the innovation engine we love to hate”; </w:t>
      </w:r>
      <w:r w:rsidRPr="001A7B4D">
        <w:t>https://www.fastcompany.com/90504726/in-defense-of-big-pharma-the-innovation-engine-we-love-to-hate</w:t>
      </w:r>
      <w:r>
        <w:t>]//kaviWaRu</w:t>
      </w:r>
    </w:p>
    <w:p w14:paraId="6A085299" w14:textId="77777777" w:rsidR="00BE1832" w:rsidRPr="00F312C5" w:rsidRDefault="00BE1832" w:rsidP="00BE1832">
      <w:pPr>
        <w:rPr>
          <w:u w:val="single"/>
        </w:rPr>
      </w:pPr>
      <w:r w:rsidRPr="00F312C5">
        <w:rPr>
          <w:u w:val="single"/>
        </w:rPr>
        <w:t xml:space="preserve">The cost of producing a vaccine, in other words, is priceless. But expecting Big Pharma to deliver a cure means acknowledging how Big Pharma works. The economic logic that </w:t>
      </w:r>
      <w:r w:rsidRPr="00F312C5">
        <w:rPr>
          <w:rStyle w:val="Emphasis"/>
        </w:rPr>
        <w:t>drives up drug prices</w:t>
      </w:r>
      <w:r w:rsidRPr="00F312C5">
        <w:rPr>
          <w:u w:val="single"/>
        </w:rPr>
        <w:t xml:space="preserve"> and fuels constant </w:t>
      </w:r>
      <w:r w:rsidRPr="00F312C5">
        <w:rPr>
          <w:rStyle w:val="Emphasis"/>
        </w:rPr>
        <w:t>political outrage</w:t>
      </w:r>
      <w:r w:rsidRPr="00F312C5">
        <w:rPr>
          <w:u w:val="single"/>
        </w:rPr>
        <w:t xml:space="preserve"> also makes rapid drug development possible. They’re two sides of the same coin.</w:t>
      </w:r>
    </w:p>
    <w:p w14:paraId="5C55AC9E" w14:textId="77777777" w:rsidR="00BE1832" w:rsidRPr="00F312C5" w:rsidRDefault="00BE1832" w:rsidP="00BE1832">
      <w:pPr>
        <w:rPr>
          <w:u w:val="single"/>
        </w:rPr>
      </w:pPr>
      <w:r w:rsidRPr="00F312C5">
        <w:rPr>
          <w:rStyle w:val="Emphasis"/>
        </w:rPr>
        <w:t>Multiple studies</w:t>
      </w:r>
      <w:r w:rsidRPr="00F312C5">
        <w:rPr>
          <w:u w:val="single"/>
        </w:rPr>
        <w:t xml:space="preserve"> show that you can only trim pharmaceutical profits so much before innovation slows, which means fewer new medicines and diminished capacity to solve problems such as SARS-CoV-2 (the virus that causes the COVID-19 disease).</w:t>
      </w:r>
      <w:r w:rsidRPr="00F312C5">
        <w:rPr>
          <w:sz w:val="16"/>
        </w:rPr>
        <w:t xml:space="preserve"> The National Bureau of Economic Research has found, for instance, that cutting drug prices in the U.S. by 40 to 50 percent would lead to 30 to 60 percent fewer R&amp;D projects. Another study found that Germany lost 23,000 pharma jobs after it implemented price controls in the 1990s, and Germany slipped from first to third place among the continent’s top drug innovators. As the nonpartisan Information Technology and Innovation Foundation concluded in a white paper last year, “</w:t>
      </w:r>
      <w:r w:rsidRPr="00F312C5">
        <w:rPr>
          <w:u w:val="single"/>
        </w:rPr>
        <w:t xml:space="preserve">For the issue of pharmaceutical drugs, an overwhelming body of academic research shows that </w:t>
      </w:r>
      <w:r w:rsidRPr="00F312C5">
        <w:rPr>
          <w:rStyle w:val="Emphasis"/>
        </w:rPr>
        <w:t>price controls will significantly restrict the number of new drugs</w:t>
      </w:r>
      <w:r w:rsidRPr="00F312C5">
        <w:rPr>
          <w:u w:val="single"/>
        </w:rPr>
        <w:t xml:space="preserve"> in the future.” Every decision involves tradeoffs.</w:t>
      </w:r>
    </w:p>
    <w:p w14:paraId="5DCC1EF6" w14:textId="77777777" w:rsidR="00BE1832" w:rsidRPr="00F312C5" w:rsidRDefault="00BE1832" w:rsidP="00BE1832">
      <w:pPr>
        <w:rPr>
          <w:u w:val="single"/>
        </w:rPr>
      </w:pPr>
      <w:r w:rsidRPr="00F312C5">
        <w:rPr>
          <w:u w:val="single"/>
        </w:rPr>
        <w:t xml:space="preserve">Nobody doubts that inequality is baked into this </w:t>
      </w:r>
      <w:r w:rsidRPr="00F312C5">
        <w:rPr>
          <w:rStyle w:val="Emphasis"/>
        </w:rPr>
        <w:t>incentive structure</w:t>
      </w:r>
      <w:r w:rsidRPr="00F312C5">
        <w:rPr>
          <w:u w:val="single"/>
        </w:rPr>
        <w:t xml:space="preserve">—that the same profit motive that makes the U.S. pharmaceutical industry the best in the world also leads to </w:t>
      </w:r>
      <w:r w:rsidRPr="00F312C5">
        <w:rPr>
          <w:rStyle w:val="Emphasis"/>
        </w:rPr>
        <w:t>unjust outcomes</w:t>
      </w:r>
      <w:r w:rsidRPr="00F312C5">
        <w:rPr>
          <w:u w:val="single"/>
        </w:rPr>
        <w:t xml:space="preserve">, especially for the poor. Nor is it a secret that </w:t>
      </w:r>
      <w:r w:rsidRPr="00F312C5">
        <w:rPr>
          <w:rStyle w:val="Emphasis"/>
        </w:rPr>
        <w:t>American R&amp;D effectively subsidizes Europe</w:t>
      </w:r>
      <w:r w:rsidRPr="00F312C5">
        <w:rPr>
          <w:u w:val="single"/>
        </w:rPr>
        <w:t>. The question is whether that system can be reformed in a way that doesn’t endanger innovation.</w:t>
      </w:r>
    </w:p>
    <w:p w14:paraId="7ACC9CFA" w14:textId="77777777" w:rsidR="00BE1832" w:rsidRPr="001A7B4D" w:rsidRDefault="00BE1832" w:rsidP="00BE1832">
      <w:pPr>
        <w:pStyle w:val="Heading4"/>
      </w:pPr>
      <w:r>
        <w:t>Big pharma is key to revolutionize treatments remain the leader in medical innovation---solves disease.</w:t>
      </w:r>
    </w:p>
    <w:p w14:paraId="16AF2C51" w14:textId="77777777" w:rsidR="00BE1832" w:rsidRDefault="00BE1832" w:rsidP="00BE1832">
      <w:r w:rsidRPr="00845752">
        <w:rPr>
          <w:rStyle w:val="Style13ptBold"/>
        </w:rPr>
        <w:t>Shah 19</w:t>
      </w:r>
      <w:r>
        <w:t xml:space="preserve"> [Sandip; founder and president of Market Access Solutions, which develops strategies to optimize patient access to life-changing therapies; 11/21/2019; Naples Daily News; “Opinion: Big Pharma doesn’t deserve all the hate”; </w:t>
      </w:r>
      <w:r w:rsidRPr="00845752">
        <w:t>https://www.naplesnews.com/story/opinion/contributors/2019/11/21/opinion-big-pharma-doesnt-deserve-all-hate/4267640002/</w:t>
      </w:r>
      <w:r>
        <w:t>]//kaviWaRu</w:t>
      </w:r>
    </w:p>
    <w:p w14:paraId="5943DEE4" w14:textId="77777777" w:rsidR="00BE1832" w:rsidRPr="00D35DE2" w:rsidRDefault="00BE1832" w:rsidP="00BE1832">
      <w:pPr>
        <w:rPr>
          <w:u w:val="single"/>
        </w:rPr>
      </w:pPr>
      <w:r w:rsidRPr="00D35DE2">
        <w:rPr>
          <w:rStyle w:val="Emphasis"/>
        </w:rPr>
        <w:t>Americans loathe the pharmaceutical industry</w:t>
      </w:r>
      <w:r w:rsidRPr="00D35DE2">
        <w:rPr>
          <w:u w:val="single"/>
        </w:rPr>
        <w:t xml:space="preserve">. </w:t>
      </w:r>
      <w:r w:rsidRPr="00D35DE2">
        <w:t>It ranks dead last in a recent Gallup poll that tracks the public's opinion of 25 different sectors.</w:t>
      </w:r>
      <w:r w:rsidRPr="00D35DE2">
        <w:rPr>
          <w:u w:val="single"/>
        </w:rPr>
        <w:t xml:space="preserve"> Even the federal government is more popular, with a net favorability rating of negative 27 points, compared to pharma's negative 31-point rating. </w:t>
      </w:r>
    </w:p>
    <w:p w14:paraId="1BCAA4E6" w14:textId="77777777" w:rsidR="00BE1832" w:rsidRDefault="00BE1832" w:rsidP="00BE1832">
      <w:r>
        <w:t xml:space="preserve">This scorn is misplaced. It's true that the biopharmaceutical sector contains a few bad actors who price gouge and cut regulatory corners. </w:t>
      </w:r>
      <w:r w:rsidRPr="00D35DE2">
        <w:rPr>
          <w:rStyle w:val="StyleUnderline"/>
        </w:rPr>
        <w:t xml:space="preserve">But the majority of </w:t>
      </w:r>
      <w:r w:rsidRPr="00D35DE2">
        <w:rPr>
          <w:rStyle w:val="Emphasis"/>
        </w:rPr>
        <w:t>drug companies are responsible</w:t>
      </w:r>
      <w:r w:rsidRPr="00D35DE2">
        <w:rPr>
          <w:rStyle w:val="StyleUnderline"/>
        </w:rPr>
        <w:t xml:space="preserve"> corporate citizens that </w:t>
      </w:r>
      <w:r w:rsidRPr="00D35DE2">
        <w:rPr>
          <w:rStyle w:val="Emphasis"/>
        </w:rPr>
        <w:t>spend billions</w:t>
      </w:r>
      <w:r w:rsidRPr="00D35DE2">
        <w:rPr>
          <w:rStyle w:val="StyleUnderline"/>
        </w:rPr>
        <w:t xml:space="preserve"> to invent lifesaving medicines</w:t>
      </w:r>
      <w:r>
        <w:t xml:space="preserve">. </w:t>
      </w:r>
    </w:p>
    <w:p w14:paraId="4824DDC0" w14:textId="77777777" w:rsidR="00BE1832" w:rsidRPr="00D35DE2" w:rsidRDefault="00BE1832" w:rsidP="00BE1832">
      <w:pPr>
        <w:rPr>
          <w:rStyle w:val="StyleUnderline"/>
        </w:rPr>
      </w:pPr>
      <w:r w:rsidRPr="00D35DE2">
        <w:rPr>
          <w:rStyle w:val="StyleUnderline"/>
        </w:rPr>
        <w:t xml:space="preserve">If we let our collective resentment turn into tangible, </w:t>
      </w:r>
      <w:r w:rsidRPr="00D35DE2">
        <w:rPr>
          <w:rStyle w:val="Emphasis"/>
        </w:rPr>
        <w:t>anti-innovation policies</w:t>
      </w:r>
      <w:r w:rsidRPr="00D35DE2">
        <w:rPr>
          <w:rStyle w:val="StyleUnderline"/>
        </w:rPr>
        <w:t xml:space="preserve"> – such as drug price controls – </w:t>
      </w:r>
      <w:r w:rsidRPr="00D35DE2">
        <w:rPr>
          <w:rStyle w:val="Emphasis"/>
        </w:rPr>
        <w:t>we'll end up worse off</w:t>
      </w:r>
      <w:r w:rsidRPr="00D35DE2">
        <w:rPr>
          <w:rStyle w:val="StyleUnderline"/>
        </w:rPr>
        <w:t>.</w:t>
      </w:r>
    </w:p>
    <w:p w14:paraId="495BF28E" w14:textId="77777777" w:rsidR="00BE1832" w:rsidRPr="00D35DE2" w:rsidRDefault="00BE1832" w:rsidP="00BE1832">
      <w:pPr>
        <w:rPr>
          <w:rStyle w:val="StyleUnderline"/>
        </w:rPr>
      </w:pPr>
      <w:r w:rsidRPr="00D35DE2">
        <w:rPr>
          <w:rStyle w:val="StyleUnderline"/>
        </w:rPr>
        <w:t xml:space="preserve">American pharmaceutical researchers </w:t>
      </w:r>
      <w:r w:rsidRPr="00D35DE2">
        <w:rPr>
          <w:rStyle w:val="Emphasis"/>
        </w:rPr>
        <w:t>deserve credit</w:t>
      </w:r>
      <w:r w:rsidRPr="00D35DE2">
        <w:rPr>
          <w:rStyle w:val="StyleUnderline"/>
        </w:rPr>
        <w:t xml:space="preserve"> for the </w:t>
      </w:r>
      <w:r w:rsidRPr="00D35DE2">
        <w:rPr>
          <w:rStyle w:val="Emphasis"/>
        </w:rPr>
        <w:t>lion's share of medical progress</w:t>
      </w:r>
      <w:r w:rsidRPr="00D35DE2">
        <w:rPr>
          <w:rStyle w:val="StyleUnderline"/>
        </w:rPr>
        <w:t xml:space="preserve">. In 2017, drug firms poured </w:t>
      </w:r>
      <w:r w:rsidRPr="00D35DE2">
        <w:rPr>
          <w:rStyle w:val="Emphasis"/>
        </w:rPr>
        <w:t>$97 billion into research and development</w:t>
      </w:r>
      <w:r w:rsidRPr="00D35DE2">
        <w:rPr>
          <w:rStyle w:val="StyleUnderline"/>
        </w:rPr>
        <w:t xml:space="preserve"> operations in the United States. That's more than double the U.S. government's spending on scientific research. Scientists in U.S. labs are currently developing 4,500 experimental drugs – more than half of all medicines in development worldwide. </w:t>
      </w:r>
    </w:p>
    <w:p w14:paraId="67750953" w14:textId="77777777" w:rsidR="00BE1832" w:rsidRDefault="00BE1832" w:rsidP="00BE1832">
      <w:r w:rsidRPr="00D35DE2">
        <w:rPr>
          <w:u w:val="single"/>
        </w:rPr>
        <w:t xml:space="preserve">Thanks to these efforts, Americans are </w:t>
      </w:r>
      <w:r w:rsidRPr="00D35DE2">
        <w:rPr>
          <w:rStyle w:val="Emphasis"/>
        </w:rPr>
        <w:t>beating deadly diseases</w:t>
      </w:r>
      <w:r w:rsidRPr="00D35DE2">
        <w:rPr>
          <w:u w:val="single"/>
        </w:rPr>
        <w:t xml:space="preserve"> in </w:t>
      </w:r>
      <w:r w:rsidRPr="00D35DE2">
        <w:rPr>
          <w:rStyle w:val="Emphasis"/>
        </w:rPr>
        <w:t>record numbers</w:t>
      </w:r>
      <w:r>
        <w:t>. Cancer death rates have declined close to 30% since the 1990s. Researchers credit nearly three-quarters of these survival gains to groundbreaking new drugs.</w:t>
      </w:r>
    </w:p>
    <w:p w14:paraId="0FF3A9E5" w14:textId="77777777" w:rsidR="00BE1832" w:rsidRDefault="00BE1832" w:rsidP="00BE1832">
      <w:r w:rsidRPr="00D35DE2">
        <w:rPr>
          <w:u w:val="single"/>
        </w:rPr>
        <w:t>Biopharmaceutical research also revolutionized the treatment of HIV/AIDS. Just 30 years ago, a diagnosis was a death sentence</w:t>
      </w:r>
      <w:r>
        <w:t xml:space="preserve">. In the mid-1990s, scientists developed highly active antiretroviral therapies. </w:t>
      </w:r>
      <w:r w:rsidRPr="00D35DE2">
        <w:rPr>
          <w:u w:val="single"/>
        </w:rPr>
        <w:t>These drugs caused HIV/AIDS death rates to plummet 88%, and have averted close to 1 million premature deaths in the United States alone.</w:t>
      </w:r>
      <w:r>
        <w:t xml:space="preserve">  </w:t>
      </w:r>
    </w:p>
    <w:p w14:paraId="11C96985" w14:textId="77777777" w:rsidR="00BE1832" w:rsidRPr="00D35DE2" w:rsidRDefault="00BE1832" w:rsidP="00BE1832">
      <w:pPr>
        <w:rPr>
          <w:u w:val="single"/>
        </w:rPr>
      </w:pPr>
      <w:r w:rsidRPr="00D35DE2">
        <w:rPr>
          <w:u w:val="single"/>
        </w:rPr>
        <w:t xml:space="preserve">Scientists have recently turned their attention to new types of drugs, such as gene and immunotherapies, that reprogram patients' own bodies to fight disease. Doctors are already using these </w:t>
      </w:r>
      <w:r w:rsidRPr="00D35DE2">
        <w:rPr>
          <w:rStyle w:val="Emphasis"/>
        </w:rPr>
        <w:t>cutting-edge medicines</w:t>
      </w:r>
      <w:r w:rsidRPr="00D35DE2">
        <w:rPr>
          <w:u w:val="single"/>
        </w:rPr>
        <w:t xml:space="preserve"> to treat hemophilia, leukemia and blindness.   </w:t>
      </w:r>
    </w:p>
    <w:p w14:paraId="76E1D70C" w14:textId="77777777" w:rsidR="00BE1832" w:rsidRPr="00D35DE2" w:rsidRDefault="00BE1832" w:rsidP="00BE1832">
      <w:pPr>
        <w:rPr>
          <w:u w:val="single"/>
        </w:rPr>
      </w:pPr>
      <w:r w:rsidRPr="00D35DE2">
        <w:rPr>
          <w:u w:val="single"/>
        </w:rPr>
        <w:t xml:space="preserve">Progress like this doesn't come easy. Each new drug is the result of </w:t>
      </w:r>
      <w:r w:rsidRPr="00D35DE2">
        <w:rPr>
          <w:rStyle w:val="Emphasis"/>
        </w:rPr>
        <w:t>millions of man-hours of research</w:t>
      </w:r>
      <w:r w:rsidRPr="00D35DE2">
        <w:rPr>
          <w:u w:val="single"/>
        </w:rPr>
        <w:t xml:space="preserve"> and testing. It takes over a decade to turn a promising lab compound into a marketable medicine. For every experimental drug that makes it to patients, nine others fail in clinical trials.  </w:t>
      </w:r>
    </w:p>
    <w:p w14:paraId="5103EF5A" w14:textId="77777777" w:rsidR="00BE1832" w:rsidRPr="003F4888" w:rsidRDefault="00BE1832" w:rsidP="00BE1832"/>
    <w:p w14:paraId="1F02439D" w14:textId="77777777" w:rsidR="00BE1832" w:rsidRDefault="00BE1832" w:rsidP="00BE1832">
      <w:pPr>
        <w:pStyle w:val="Heading2"/>
      </w:pPr>
      <w:r>
        <w:t>CP---Ban Patents</w:t>
      </w:r>
    </w:p>
    <w:p w14:paraId="34E89170" w14:textId="77777777" w:rsidR="00BE1832" w:rsidRPr="003E3EA2" w:rsidRDefault="00BE1832" w:rsidP="00BE1832">
      <w:pPr>
        <w:pStyle w:val="Heading3"/>
      </w:pPr>
      <w:r>
        <w:t>2NC---Patents---Cause High Drug Prices</w:t>
      </w:r>
    </w:p>
    <w:p w14:paraId="59204064" w14:textId="77777777" w:rsidR="00BE1832" w:rsidRPr="00A566B8" w:rsidRDefault="00BE1832" w:rsidP="00BE1832">
      <w:pPr>
        <w:pStyle w:val="Heading4"/>
      </w:pPr>
      <w:r w:rsidRPr="00A566B8">
        <w:t>Pharma industry abuses the patent system to create monopolies and raise prices.</w:t>
      </w:r>
    </w:p>
    <w:p w14:paraId="455319D7" w14:textId="77777777" w:rsidR="00BE1832" w:rsidRDefault="00BE1832" w:rsidP="00BE1832">
      <w:r w:rsidRPr="00A566B8">
        <w:rPr>
          <w:rStyle w:val="Style13ptBold"/>
        </w:rPr>
        <w:t>Johnson &amp; Brough 19</w:t>
      </w:r>
      <w:r>
        <w:t xml:space="preserve"> [Garrett; co-founder of Lincoln Network; Wayne T.; the president of the Innovation Defense Foundation; 9/13/2019; CNN; “Big Pharma is abusing patents, and it’s hurting Americans”; </w:t>
      </w:r>
      <w:r w:rsidRPr="00A566B8">
        <w:t>https://www.cnn.com/2019/09/12/perspectives/drug-patents-abuse/index.html</w:t>
      </w:r>
      <w:r>
        <w:t>]//kaviWaRu</w:t>
      </w:r>
    </w:p>
    <w:p w14:paraId="20131AF5" w14:textId="77777777" w:rsidR="00BE1832" w:rsidRPr="00D35DE2" w:rsidRDefault="00BE1832" w:rsidP="00BE1832">
      <w:pPr>
        <w:rPr>
          <w:u w:val="single"/>
        </w:rPr>
      </w:pPr>
      <w:r w:rsidRPr="00D35DE2">
        <w:rPr>
          <w:u w:val="single"/>
        </w:rPr>
        <w:t>The American patent system has, since our nation’s founding, served as a cornerstone of innovation. But the pharmaceutical industry’s willingness to undermine this system is having real consequences for American patients.</w:t>
      </w:r>
    </w:p>
    <w:p w14:paraId="17FDF848" w14:textId="77777777" w:rsidR="00BE1832" w:rsidRPr="00D35DE2" w:rsidRDefault="00BE1832" w:rsidP="00BE1832">
      <w:pPr>
        <w:rPr>
          <w:u w:val="single"/>
        </w:rPr>
      </w:pPr>
      <w:r w:rsidRPr="00D35DE2">
        <w:rPr>
          <w:u w:val="single"/>
        </w:rPr>
        <w:t xml:space="preserve">The </w:t>
      </w:r>
      <w:r w:rsidRPr="00D35DE2">
        <w:rPr>
          <w:rStyle w:val="Emphasis"/>
        </w:rPr>
        <w:t>skyrocketing cost of health care</w:t>
      </w:r>
      <w:r w:rsidRPr="00D35DE2">
        <w:rPr>
          <w:u w:val="single"/>
        </w:rPr>
        <w:t xml:space="preserve"> has been fueled by </w:t>
      </w:r>
      <w:r w:rsidRPr="00D35DE2">
        <w:rPr>
          <w:rStyle w:val="Emphasis"/>
        </w:rPr>
        <w:t>rapidly rising prescription drug prices,</w:t>
      </w:r>
      <w:r w:rsidRPr="00D35DE2">
        <w:rPr>
          <w:u w:val="single"/>
        </w:rPr>
        <w:t xml:space="preserve"> which are significantly higher for Americans than patients in other wealthy countries. While some argue that this is </w:t>
      </w:r>
      <w:r w:rsidRPr="00D35DE2">
        <w:rPr>
          <w:rStyle w:val="Emphasis"/>
        </w:rPr>
        <w:t>just the cost of being a global innovator</w:t>
      </w:r>
      <w:r w:rsidRPr="00D35DE2">
        <w:rPr>
          <w:u w:val="single"/>
        </w:rPr>
        <w:t>, it is more complicated than that, and a key source of the problem is the abuse of the patent system.</w:t>
      </w:r>
    </w:p>
    <w:p w14:paraId="052A9C61" w14:textId="77777777" w:rsidR="00BE1832" w:rsidRPr="00D35DE2" w:rsidRDefault="00BE1832" w:rsidP="00BE1832">
      <w:pPr>
        <w:rPr>
          <w:u w:val="single"/>
        </w:rPr>
      </w:pPr>
      <w:r w:rsidRPr="00D35DE2">
        <w:rPr>
          <w:u w:val="single"/>
        </w:rPr>
        <w:t xml:space="preserve">Health care costs could be brought down through </w:t>
      </w:r>
      <w:r w:rsidRPr="00D35DE2">
        <w:rPr>
          <w:rStyle w:val="Emphasis"/>
        </w:rPr>
        <w:t>greater availability of generic drugs and biosimilars - drugs</w:t>
      </w:r>
      <w:r w:rsidRPr="00D35DE2">
        <w:rPr>
          <w:u w:val="single"/>
        </w:rPr>
        <w:t xml:space="preserve"> that are identical to branded drugs but distributed by another company after the original patent expires. Unfortunately, these </w:t>
      </w:r>
      <w:r w:rsidRPr="00D35DE2">
        <w:rPr>
          <w:rStyle w:val="Emphasis"/>
        </w:rPr>
        <w:t>lower-cost alternatives face an uphill battle</w:t>
      </w:r>
      <w:r w:rsidRPr="00D35DE2">
        <w:rPr>
          <w:u w:val="single"/>
        </w:rPr>
        <w:t xml:space="preserve"> to gain market access because pharmaceutical companies employ myriad tactics to prevent competition.</w:t>
      </w:r>
    </w:p>
    <w:p w14:paraId="4EBDEDE2" w14:textId="77777777" w:rsidR="00BE1832" w:rsidRPr="00D35DE2" w:rsidRDefault="00BE1832" w:rsidP="00BE1832">
      <w:pPr>
        <w:rPr>
          <w:rStyle w:val="StyleUnderline"/>
        </w:rPr>
      </w:pPr>
      <w:r w:rsidRPr="00D35DE2">
        <w:rPr>
          <w:rStyle w:val="StyleUnderline"/>
        </w:rPr>
        <w:t xml:space="preserve">Large pharmaceutical companies have continually engaged in the </w:t>
      </w:r>
      <w:r w:rsidRPr="00D35DE2">
        <w:rPr>
          <w:rStyle w:val="Emphasis"/>
        </w:rPr>
        <w:t>strategic accumulation of patents</w:t>
      </w:r>
      <w:r w:rsidRPr="00D35DE2">
        <w:rPr>
          <w:rStyle w:val="StyleUnderline"/>
        </w:rPr>
        <w:t xml:space="preserve"> to </w:t>
      </w:r>
      <w:r w:rsidRPr="00D35DE2">
        <w:rPr>
          <w:rStyle w:val="Emphasis"/>
        </w:rPr>
        <w:t>restrict patient access</w:t>
      </w:r>
      <w:r w:rsidRPr="00D35DE2">
        <w:rPr>
          <w:rStyle w:val="StyleUnderline"/>
        </w:rPr>
        <w:t xml:space="preserve"> to more affordable drugs by delaying the entry of generic options into the market.</w:t>
      </w:r>
      <w:r>
        <w:t xml:space="preserve"> While some of the additional patents represent true incremental innovation, many are deployed strategically to preserve a company’s monopoly rights on the original discovery. </w:t>
      </w:r>
      <w:r w:rsidRPr="00D35DE2">
        <w:rPr>
          <w:rStyle w:val="StyleUnderline"/>
        </w:rPr>
        <w:t xml:space="preserve">All in all, the tactics used are not new or useful, they are simply a way for </w:t>
      </w:r>
      <w:r w:rsidRPr="00D35DE2">
        <w:rPr>
          <w:rStyle w:val="Emphasis"/>
        </w:rPr>
        <w:t xml:space="preserve">Big Pharma to maintain their drug monopolies </w:t>
      </w:r>
      <w:r w:rsidRPr="00D35DE2">
        <w:rPr>
          <w:rStyle w:val="StyleUnderline"/>
        </w:rPr>
        <w:t>and continue charging American consumers more for drugs than they could if they had competition in the market.</w:t>
      </w:r>
    </w:p>
    <w:p w14:paraId="675BDD3A" w14:textId="77777777" w:rsidR="00BE1832" w:rsidRDefault="00BE1832" w:rsidP="00BE1832">
      <w:r>
        <w:t>Take Namenda, a drug produced by Forest Laboratories used to treat the confusion associated with Alzheimer’s Disease. Forest Laboratories faced generic competition on Namenda starting in 2015. Instead of competing with a generic drug on the market, the company responded by changing its formulation of Namenda from a twice-daily pill to a once-daily version. This new version was patented with protection on the product extending to 2029. The actions of Forest Laboratories were a clear example of the company’s attempt to game the patent system. In fact, they were successfully sued by the State of New York for attempting to block patients from having a choice between the twice-daily and once-daily pills and were forced to settle with New York and abandon their efforts.</w:t>
      </w:r>
    </w:p>
    <w:p w14:paraId="4A42EA03" w14:textId="77777777" w:rsidR="00BE1832" w:rsidRPr="00D35DE2" w:rsidRDefault="00BE1832" w:rsidP="00BE1832">
      <w:pPr>
        <w:rPr>
          <w:rStyle w:val="StyleUnderline"/>
        </w:rPr>
      </w:pPr>
      <w:r w:rsidRPr="00D35DE2">
        <w:rPr>
          <w:rStyle w:val="StyleUnderline"/>
        </w:rPr>
        <w:t xml:space="preserve">By </w:t>
      </w:r>
      <w:r w:rsidRPr="00D35DE2">
        <w:rPr>
          <w:rStyle w:val="Emphasis"/>
        </w:rPr>
        <w:t>gaming the patent system</w:t>
      </w:r>
      <w:r w:rsidRPr="00D35DE2">
        <w:rPr>
          <w:rStyle w:val="StyleUnderline"/>
        </w:rPr>
        <w:t xml:space="preserve"> to </w:t>
      </w:r>
      <w:r w:rsidRPr="00D35DE2">
        <w:rPr>
          <w:rStyle w:val="Emphasis"/>
        </w:rPr>
        <w:t>secure monopolies</w:t>
      </w:r>
      <w:r w:rsidRPr="00D35DE2">
        <w:rPr>
          <w:rStyle w:val="StyleUnderline"/>
        </w:rPr>
        <w:t xml:space="preserve"> on their products, pharmaceutical companies are removing the motivation to innovate because they are simply creating new patents that are similar in scope to previously obtained ones, thus creating a captured market. This </w:t>
      </w:r>
      <w:r w:rsidRPr="00D35DE2">
        <w:rPr>
          <w:rStyle w:val="Emphasis"/>
        </w:rPr>
        <w:t>lack of competition</w:t>
      </w:r>
      <w:r w:rsidRPr="00D35DE2">
        <w:rPr>
          <w:rStyle w:val="StyleUnderline"/>
        </w:rPr>
        <w:t xml:space="preserve"> has resulted in price increases averaging 68% since 2012 for the top selling drugs in the United States.</w:t>
      </w:r>
    </w:p>
    <w:p w14:paraId="04185D2B" w14:textId="77777777" w:rsidR="00BE1832" w:rsidRDefault="00BE1832" w:rsidP="00BE1832">
      <w:pPr>
        <w:pStyle w:val="Heading2"/>
      </w:pPr>
      <w:r>
        <w:t>CP---AT: Prizes</w:t>
      </w:r>
    </w:p>
    <w:p w14:paraId="35BAF990" w14:textId="77777777" w:rsidR="00BE1832" w:rsidRDefault="00BE1832" w:rsidP="00BE1832">
      <w:pPr>
        <w:pStyle w:val="Heading3"/>
      </w:pPr>
      <w:r>
        <w:t>2AC---Too Expensive</w:t>
      </w:r>
    </w:p>
    <w:p w14:paraId="6104D2F7" w14:textId="77777777" w:rsidR="00BE1832" w:rsidRPr="0063560E" w:rsidRDefault="00BE1832" w:rsidP="00BE1832">
      <w:pPr>
        <w:pStyle w:val="Heading4"/>
      </w:pPr>
      <w:r>
        <w:t>Prizes fail---It’s too expensive and results in low investment.</w:t>
      </w:r>
    </w:p>
    <w:p w14:paraId="111E3CC7" w14:textId="77777777" w:rsidR="00BE1832" w:rsidRPr="0063560E" w:rsidRDefault="00BE1832" w:rsidP="00BE1832">
      <w:r w:rsidRPr="0063560E">
        <w:rPr>
          <w:rStyle w:val="Style13ptBold"/>
        </w:rPr>
        <w:t>Stevens &amp; Ezell 20</w:t>
      </w:r>
      <w:r>
        <w:t xml:space="preserve"> [Philip; He was previously an official at WIPO (World Intellectual Property Organization) and holds degrees from the London School of Economics and Durham University; Stephen; He is the Vice President for global innovation policy at the ITIF and the director of ITIFs Center for Life Sciences Innovation; 2/3/2020; Information Technology &amp; Innovation Foundation; “Delinkage Debunked: Why Replacing Patents With Prizes for Drug Development Won’t Work”; </w:t>
      </w:r>
      <w:r w:rsidRPr="0063560E">
        <w:t>https://itif.org/publications/2020/02/03/delinkage-debunked-why-replacing-patents-prizes-drug-development-wont-work/</w:t>
      </w:r>
      <w:r>
        <w:t>]//kaviWaRu</w:t>
      </w:r>
    </w:p>
    <w:p w14:paraId="500E591C" w14:textId="77777777" w:rsidR="00BE1832" w:rsidRPr="00D35DE2" w:rsidRDefault="00BE1832" w:rsidP="00BE1832">
      <w:pPr>
        <w:rPr>
          <w:sz w:val="14"/>
        </w:rPr>
      </w:pPr>
      <w:r w:rsidRPr="00D35DE2">
        <w:rPr>
          <w:u w:val="single"/>
        </w:rPr>
        <w:t>Governments worldwide would need to come up with nearly</w:t>
      </w:r>
      <w:r w:rsidRPr="00D35DE2">
        <w:rPr>
          <w:rStyle w:val="Emphasis"/>
        </w:rPr>
        <w:t xml:space="preserve"> $200 billion a year </w:t>
      </w:r>
      <w:r w:rsidRPr="00D35DE2">
        <w:rPr>
          <w:u w:val="single"/>
        </w:rPr>
        <w:t xml:space="preserve">to comprehensively replace the current market- and patent-based system with a </w:t>
      </w:r>
      <w:r w:rsidRPr="00D35DE2">
        <w:rPr>
          <w:rStyle w:val="Emphasis"/>
        </w:rPr>
        <w:t>prize system</w:t>
      </w:r>
      <w:r w:rsidRPr="00D35DE2">
        <w:rPr>
          <w:sz w:val="14"/>
        </w:rPr>
        <w:t>. As noted, in America, U.S. Senator Bernie Sanders’s plan calls for an $80-billion-a-year prize fund. As Dean Baker has written, “</w:t>
      </w:r>
      <w:r w:rsidRPr="00D35DE2">
        <w:rPr>
          <w:u w:val="single"/>
        </w:rPr>
        <w:t xml:space="preserve">The [U.S.] government </w:t>
      </w:r>
      <w:r w:rsidRPr="00D35DE2">
        <w:rPr>
          <w:rStyle w:val="Emphasis"/>
        </w:rPr>
        <w:t xml:space="preserve">already spends more than $30 billion </w:t>
      </w:r>
      <w:r w:rsidRPr="00D35DE2">
        <w:rPr>
          <w:u w:val="single"/>
        </w:rPr>
        <w:t xml:space="preserve">a year to finance biomedical research through the National Institutes of Health. It would probably be necessary to </w:t>
      </w:r>
      <w:r w:rsidRPr="00D35DE2">
        <w:rPr>
          <w:rStyle w:val="Emphasis"/>
        </w:rPr>
        <w:t>increase this amount by $50–$60 billion</w:t>
      </w:r>
      <w:r w:rsidRPr="00D35DE2">
        <w:rPr>
          <w:u w:val="single"/>
        </w:rPr>
        <w:t xml:space="preserve"> a year in order to replace the funding currently supported through patent monopolies.”[11] In fact, drug companies invest in excess of $180 billion per year in R&amp;D related to drug development.[12] But even accepting Baker’s lower number, in a political and fiscal environment wherein the U.S. </w:t>
      </w:r>
      <w:r w:rsidRPr="00D35DE2">
        <w:rPr>
          <w:rStyle w:val="Emphasis"/>
        </w:rPr>
        <w:t>Congress cannot even index the gas tax to inflation to pay for badly needed roads and bridges</w:t>
      </w:r>
      <w:r w:rsidRPr="00D35DE2">
        <w:rPr>
          <w:u w:val="single"/>
        </w:rPr>
        <w:t xml:space="preserve"> (even with gas prices close to their lowest levels in nearly a generation), the chances Congress would be willing to appropriate the funds needed for any of these proposals is </w:t>
      </w:r>
      <w:r w:rsidRPr="00D35DE2">
        <w:rPr>
          <w:rStyle w:val="Emphasis"/>
        </w:rPr>
        <w:t>close to zero.[</w:t>
      </w:r>
      <w:r w:rsidRPr="00D35DE2">
        <w:rPr>
          <w:u w:val="single"/>
        </w:rPr>
        <w:t>13]</w:t>
      </w:r>
    </w:p>
    <w:p w14:paraId="517D7790" w14:textId="77777777" w:rsidR="00BE1832" w:rsidRPr="00D35DE2" w:rsidRDefault="00BE1832" w:rsidP="00BE1832">
      <w:pPr>
        <w:rPr>
          <w:u w:val="single"/>
        </w:rPr>
      </w:pPr>
      <w:r w:rsidRPr="00D35DE2">
        <w:rPr>
          <w:u w:val="single"/>
        </w:rPr>
        <w:t>In fact, the U.S. Congress’s modus operandi is to enact policies to shift public-sector costs to the private sector through mandates, not to take away private-sector costs with public-sector spending.</w:t>
      </w:r>
      <w:r w:rsidRPr="00D35DE2">
        <w:rPr>
          <w:sz w:val="14"/>
        </w:rPr>
        <w:t xml:space="preserve"> And with government balance sheets tight everywhere (government debt as a share of GDP in Europe reached an all-time high in the mid-2010s, for instance), it is equally unlikely governments in other countries would be willing to allocate the sums needed. </w:t>
      </w:r>
      <w:r w:rsidRPr="00D35DE2">
        <w:rPr>
          <w:u w:val="single"/>
        </w:rPr>
        <w:t xml:space="preserve">Given the general unwillingness of the public or lawmakers to support higher taxes or spending (in the United States or elsewhere), such proposals to replace private revenue with government spending would almost certainly lead to </w:t>
      </w:r>
      <w:r w:rsidRPr="00D35DE2">
        <w:rPr>
          <w:rStyle w:val="Emphasis"/>
        </w:rPr>
        <w:t>reduced overall investment</w:t>
      </w:r>
      <w:r w:rsidRPr="00D35DE2">
        <w:rPr>
          <w:u w:val="single"/>
        </w:rPr>
        <w:t xml:space="preserve"> (combined private and public) </w:t>
      </w:r>
      <w:r w:rsidRPr="00D35DE2">
        <w:rPr>
          <w:rStyle w:val="Emphasis"/>
        </w:rPr>
        <w:t>in biomedical innovation</w:t>
      </w:r>
      <w:r w:rsidRPr="00D35DE2">
        <w:rPr>
          <w:u w:val="single"/>
        </w:rPr>
        <w:t>.</w:t>
      </w:r>
    </w:p>
    <w:p w14:paraId="1C761D54" w14:textId="77777777" w:rsidR="00BE1832" w:rsidRDefault="00BE1832" w:rsidP="00BE1832"/>
    <w:p w14:paraId="568F231D" w14:textId="6CCED418" w:rsidR="00BE1832" w:rsidRDefault="00BE1832" w:rsidP="00BE1832">
      <w:pPr>
        <w:pStyle w:val="Heading2"/>
      </w:pPr>
      <w:r>
        <w:t>High Drug Prices Good</w:t>
      </w:r>
    </w:p>
    <w:p w14:paraId="3FC3384D" w14:textId="0333DDB6" w:rsidR="00BE1832" w:rsidRPr="00BE1832" w:rsidRDefault="00BE1832" w:rsidP="00BE1832">
      <w:pPr>
        <w:pStyle w:val="Heading3"/>
      </w:pPr>
      <w:r>
        <w:t>Drug Prices---UQ---Low</w:t>
      </w:r>
    </w:p>
    <w:p w14:paraId="12A6CDD1" w14:textId="77777777" w:rsidR="00BE1832" w:rsidRDefault="00BE1832" w:rsidP="00BE1832">
      <w:pPr>
        <w:pStyle w:val="Heading4"/>
      </w:pPr>
      <w:r>
        <w:t xml:space="preserve">Biden to lower drug prices now---only our cards are predictive. </w:t>
      </w:r>
    </w:p>
    <w:p w14:paraId="24328299" w14:textId="77777777" w:rsidR="00BE1832" w:rsidRPr="00D2555F" w:rsidRDefault="00BE1832" w:rsidP="00BE1832">
      <w:pPr>
        <w:rPr>
          <w:sz w:val="16"/>
          <w:szCs w:val="16"/>
        </w:rPr>
      </w:pPr>
      <w:r w:rsidRPr="00D2555F">
        <w:rPr>
          <w:b/>
          <w:bCs/>
        </w:rPr>
        <w:t xml:space="preserve">Weixel 6/26 </w:t>
      </w:r>
      <w:r>
        <w:rPr>
          <w:sz w:val="16"/>
          <w:szCs w:val="16"/>
        </w:rPr>
        <w:t xml:space="preserve">(Nathaniel Weixel </w:t>
      </w:r>
      <w:r w:rsidRPr="00D2555F">
        <w:rPr>
          <w:sz w:val="16"/>
          <w:szCs w:val="16"/>
        </w:rPr>
        <w:t>cover</w:t>
      </w:r>
      <w:r>
        <w:rPr>
          <w:sz w:val="16"/>
          <w:szCs w:val="16"/>
        </w:rPr>
        <w:t>s</w:t>
      </w:r>
      <w:r w:rsidRPr="00D2555F">
        <w:rPr>
          <w:sz w:val="16"/>
          <w:szCs w:val="16"/>
        </w:rPr>
        <w:t xml:space="preserve"> health care, focusing on the intersection of health policy and politics</w:t>
      </w:r>
      <w:r>
        <w:rPr>
          <w:sz w:val="16"/>
          <w:szCs w:val="16"/>
        </w:rPr>
        <w:t>,</w:t>
      </w:r>
      <w:r w:rsidRPr="00D2555F">
        <w:t xml:space="preserve"> </w:t>
      </w:r>
      <w:r w:rsidRPr="00D2555F">
        <w:rPr>
          <w:sz w:val="16"/>
          <w:szCs w:val="16"/>
        </w:rPr>
        <w:t>Biden administration touts lower costs for 64 prescription drugs</w:t>
      </w:r>
      <w:r>
        <w:rPr>
          <w:sz w:val="16"/>
          <w:szCs w:val="16"/>
        </w:rPr>
        <w:t>,</w:t>
      </w:r>
      <w:r w:rsidRPr="00D2555F">
        <w:t xml:space="preserve"> </w:t>
      </w:r>
      <w:r w:rsidRPr="00D2555F">
        <w:rPr>
          <w:sz w:val="16"/>
          <w:szCs w:val="16"/>
        </w:rPr>
        <w:t>https://uk.news.yahoo.com/biden-administration-touts-lower-costs-145618229.html?guccounter=1&amp;guce_referrer=aHR0cHM6Ly9uZXdzLmdvb2dsZS5jb20v&amp;guce_referrer_sig=AQAAAE8Mif9rX8et3m_DS7QXo49RmsYGswpT2s5xLi7m44liv8Kj_375XVYjejyxDNh7TnWAgq_d489mdZwAfdAbUXCeBCPvgOO1-q9_1Zj3LzGPA-0H0UDE9uHHHzzk1FprwyaPYcOjAIwctRjzVX8k21co4urGKMZPc74YJ30997Jf</w:t>
      </w:r>
      <w:r>
        <w:rPr>
          <w:sz w:val="16"/>
          <w:szCs w:val="16"/>
        </w:rPr>
        <w:t xml:space="preserve">,  </w:t>
      </w:r>
      <w:r w:rsidRPr="00D2555F">
        <w:rPr>
          <w:i/>
          <w:iCs/>
          <w:sz w:val="16"/>
          <w:szCs w:val="16"/>
        </w:rPr>
        <w:t>The Hill,</w:t>
      </w:r>
      <w:r>
        <w:rPr>
          <w:sz w:val="16"/>
          <w:szCs w:val="16"/>
        </w:rPr>
        <w:t xml:space="preserve"> 6-26-24---gm) </w:t>
      </w:r>
    </w:p>
    <w:p w14:paraId="40C8FFD9" w14:textId="77777777" w:rsidR="00BE1832" w:rsidRPr="00D2555F" w:rsidRDefault="00BE1832" w:rsidP="00BE1832">
      <w:pPr>
        <w:spacing w:after="0"/>
        <w:rPr>
          <w:rStyle w:val="StyleUnderline"/>
          <w:b/>
          <w:bCs/>
        </w:rPr>
      </w:pPr>
      <w:r w:rsidRPr="00D2555F">
        <w:rPr>
          <w:sz w:val="16"/>
        </w:rPr>
        <w:t xml:space="preserve">The Biden administration on Wednesday announced some </w:t>
      </w:r>
      <w:r w:rsidRPr="00D2555F">
        <w:rPr>
          <w:rStyle w:val="StyleUnderline"/>
        </w:rPr>
        <w:t xml:space="preserve">Medicare beneficiaries will save money on 64 prescription drugs for the third quarter of this year as part of a program intended </w:t>
      </w:r>
      <w:r w:rsidRPr="00D2555F">
        <w:rPr>
          <w:rStyle w:val="StyleUnderline"/>
          <w:b/>
          <w:bCs/>
        </w:rPr>
        <w:t>to rein in massive price hikes.</w:t>
      </w:r>
    </w:p>
    <w:p w14:paraId="7A0C009E" w14:textId="77777777" w:rsidR="00BE1832" w:rsidRPr="00D2555F" w:rsidRDefault="00BE1832" w:rsidP="00BE1832">
      <w:pPr>
        <w:spacing w:after="0"/>
        <w:rPr>
          <w:sz w:val="16"/>
        </w:rPr>
      </w:pPr>
      <w:r w:rsidRPr="00D2555F">
        <w:rPr>
          <w:sz w:val="16"/>
        </w:rPr>
        <w:t>The Inflation Reduction Act (IRA), which President Biden and congressional Democrats ushered into law in 2022, requires drug companies to pay rebates to Medicare when prices increase faster than the rate of inflation for certain drugs. Health officials then adjust the cost of drugs that qualify for savings under the program.</w:t>
      </w:r>
    </w:p>
    <w:p w14:paraId="3980B6F8" w14:textId="77777777" w:rsidR="00BE1832" w:rsidRPr="00D2555F" w:rsidRDefault="00BE1832" w:rsidP="00BE1832">
      <w:pPr>
        <w:spacing w:after="0"/>
        <w:rPr>
          <w:sz w:val="16"/>
        </w:rPr>
      </w:pPr>
      <w:r w:rsidRPr="00D2555F">
        <w:rPr>
          <w:rStyle w:val="StyleUnderline"/>
        </w:rPr>
        <w:t xml:space="preserve">Biden has made lowering drug prices </w:t>
      </w:r>
      <w:r w:rsidRPr="00D2555F">
        <w:rPr>
          <w:rStyle w:val="StyleUnderline"/>
          <w:b/>
          <w:bCs/>
        </w:rPr>
        <w:t>a key part of his agenda</w:t>
      </w:r>
      <w:r w:rsidRPr="00D2555F">
        <w:rPr>
          <w:sz w:val="16"/>
        </w:rPr>
        <w:t xml:space="preserve"> and a pillar of his reelection campaign, but polls have shown most voters have limited awareness of those efforts. The administration is focusing on pocketbook issues aimed at helping families keep expenses in check and tying health policies to Biden’s economic successes.</w:t>
      </w:r>
    </w:p>
    <w:p w14:paraId="19F80E74" w14:textId="77777777" w:rsidR="00BE1832" w:rsidRPr="00D2555F" w:rsidRDefault="00BE1832" w:rsidP="00BE1832">
      <w:pPr>
        <w:spacing w:after="0"/>
        <w:rPr>
          <w:rStyle w:val="StyleUnderline"/>
        </w:rPr>
      </w:pPr>
      <w:r w:rsidRPr="00D2555F">
        <w:rPr>
          <w:rStyle w:val="StyleUnderline"/>
        </w:rPr>
        <w:t>“Without the Inflation Reduction Act, seniors were completely exposed to Big Pharma’s price hikes. Not anymore,” White House domestic policy advisor Neera Tanden said in a statement.</w:t>
      </w:r>
    </w:p>
    <w:p w14:paraId="5C4F411F" w14:textId="77777777" w:rsidR="00BE1832" w:rsidRPr="00D2555F" w:rsidRDefault="00BE1832" w:rsidP="00BE1832">
      <w:pPr>
        <w:spacing w:after="0"/>
        <w:rPr>
          <w:rStyle w:val="StyleUnderline"/>
        </w:rPr>
      </w:pPr>
      <w:r w:rsidRPr="00D2555F">
        <w:rPr>
          <w:sz w:val="16"/>
        </w:rPr>
        <w:t xml:space="preserve">The IRA </w:t>
      </w:r>
      <w:r w:rsidRPr="00D2555F">
        <w:rPr>
          <w:rStyle w:val="StyleUnderline"/>
        </w:rPr>
        <w:t xml:space="preserve">contains a number of </w:t>
      </w:r>
      <w:r w:rsidRPr="00D2555F">
        <w:rPr>
          <w:rStyle w:val="StyleUnderline"/>
          <w:b/>
          <w:bCs/>
        </w:rPr>
        <w:t>drug pricing provisions</w:t>
      </w:r>
      <w:r w:rsidRPr="00D2555F">
        <w:rPr>
          <w:rStyle w:val="StyleUnderline"/>
        </w:rPr>
        <w:t>, including allowing Medicare to negotiate the prices of certain high cost drugs, as well as capping how much people with Medicare Part D spend on prescription drugs per year.</w:t>
      </w:r>
    </w:p>
    <w:p w14:paraId="678218F4" w14:textId="77777777" w:rsidR="00BE1832" w:rsidRPr="00D2555F" w:rsidRDefault="00BE1832" w:rsidP="00BE1832">
      <w:pPr>
        <w:spacing w:after="0"/>
        <w:rPr>
          <w:sz w:val="16"/>
        </w:rPr>
      </w:pPr>
      <w:r w:rsidRPr="00D2555F">
        <w:rPr>
          <w:sz w:val="16"/>
        </w:rPr>
        <w:t>Wednesday’s announcement comes a day ahead of the first general election presidential debate between Biden and former President Trump. Trump has also touted his work to lower drug prices, though the efforts were much more limited.</w:t>
      </w:r>
    </w:p>
    <w:p w14:paraId="0504288E" w14:textId="77777777" w:rsidR="00BE1832" w:rsidRPr="00D2555F" w:rsidRDefault="00BE1832" w:rsidP="00BE1832">
      <w:pPr>
        <w:spacing w:after="0"/>
        <w:rPr>
          <w:rStyle w:val="StyleUnderline"/>
        </w:rPr>
      </w:pPr>
      <w:r w:rsidRPr="00D2555F">
        <w:rPr>
          <w:rStyle w:val="StyleUnderline"/>
        </w:rPr>
        <w:t>The drugs announced Wednesday will have a lowered Part B coinsurance rate from July 1 to September 30, since each drug company raised prices faster than the rate of inflation.</w:t>
      </w:r>
    </w:p>
    <w:p w14:paraId="0B946FE2" w14:textId="77777777" w:rsidR="00BE1832" w:rsidRPr="00D2555F" w:rsidRDefault="00BE1832" w:rsidP="00BE1832">
      <w:pPr>
        <w:spacing w:after="0"/>
        <w:rPr>
          <w:sz w:val="16"/>
        </w:rPr>
      </w:pPr>
      <w:r w:rsidRPr="00D2555F">
        <w:rPr>
          <w:sz w:val="16"/>
        </w:rPr>
        <w:t>The list includes Bristol Myers Squibb’s Abecma, a cell therapy for multiple myeloma, and Pfizer’s targeted cancer treatment for certain lymphomas called Adectris. It also includes Astellas Pharma and Pfizer’s Padcev, a targeted cancer treatment for advanced bladder cancer.</w:t>
      </w:r>
    </w:p>
    <w:p w14:paraId="5894EF97" w14:textId="77777777" w:rsidR="00BE1832" w:rsidRPr="00D2555F" w:rsidRDefault="00BE1832" w:rsidP="00BE1832">
      <w:pPr>
        <w:spacing w:after="0"/>
        <w:rPr>
          <w:rStyle w:val="StyleUnderline"/>
        </w:rPr>
      </w:pPr>
      <w:r w:rsidRPr="00D2555F">
        <w:rPr>
          <w:sz w:val="16"/>
        </w:rPr>
        <w:t xml:space="preserve">Health officials said </w:t>
      </w:r>
      <w:r w:rsidRPr="00D2555F">
        <w:rPr>
          <w:rStyle w:val="StyleUnderline"/>
          <w:b/>
          <w:bCs/>
        </w:rPr>
        <w:t>more than 750,000 people</w:t>
      </w:r>
      <w:r w:rsidRPr="00D2555F">
        <w:rPr>
          <w:rStyle w:val="StyleUnderline"/>
        </w:rPr>
        <w:t xml:space="preserve"> with Medicare annually use these drugs, which treat conditions such as osteoporosis, cancer, and infections.</w:t>
      </w:r>
    </w:p>
    <w:p w14:paraId="64B8606D" w14:textId="77777777" w:rsidR="00BE1832" w:rsidRPr="00D2555F" w:rsidRDefault="00BE1832" w:rsidP="00BE1832">
      <w:pPr>
        <w:spacing w:after="0"/>
        <w:rPr>
          <w:rStyle w:val="StyleUnderline"/>
        </w:rPr>
      </w:pPr>
      <w:r w:rsidRPr="00D2555F">
        <w:rPr>
          <w:sz w:val="16"/>
        </w:rPr>
        <w:t xml:space="preserve">As a result of the rebate program, </w:t>
      </w:r>
      <w:r w:rsidRPr="00D2555F">
        <w:rPr>
          <w:rStyle w:val="StyleUnderline"/>
        </w:rPr>
        <w:t xml:space="preserve">people with Medicare could save </w:t>
      </w:r>
      <w:r w:rsidRPr="00D2555F">
        <w:rPr>
          <w:rStyle w:val="StyleUnderline"/>
          <w:b/>
          <w:bCs/>
        </w:rPr>
        <w:t>more than $4,500 per day</w:t>
      </w:r>
      <w:r w:rsidRPr="00D2555F">
        <w:rPr>
          <w:rStyle w:val="StyleUnderline"/>
        </w:rPr>
        <w:t>, the administration said.</w:t>
      </w:r>
    </w:p>
    <w:p w14:paraId="10581702" w14:textId="77777777" w:rsidR="00BE1832" w:rsidRDefault="00BE1832" w:rsidP="00BE1832">
      <w:pPr>
        <w:pStyle w:val="Heading4"/>
      </w:pPr>
      <w:r>
        <w:t xml:space="preserve">Key drug prices will be lowered due to new Biden-Harris legislation. </w:t>
      </w:r>
    </w:p>
    <w:p w14:paraId="1E77604D" w14:textId="77777777" w:rsidR="00BE1832" w:rsidRPr="003D387B" w:rsidRDefault="00BE1832" w:rsidP="00BE1832">
      <w:pPr>
        <w:rPr>
          <w:sz w:val="16"/>
          <w:szCs w:val="16"/>
        </w:rPr>
      </w:pPr>
      <w:r w:rsidRPr="003D387B">
        <w:rPr>
          <w:b/>
          <w:bCs/>
        </w:rPr>
        <w:t>HHS 3/24</w:t>
      </w:r>
      <w:r>
        <w:t xml:space="preserve"> </w:t>
      </w:r>
      <w:r>
        <w:rPr>
          <w:sz w:val="16"/>
          <w:szCs w:val="16"/>
        </w:rPr>
        <w:t>(</w:t>
      </w:r>
      <w:r w:rsidRPr="003D387B">
        <w:rPr>
          <w:sz w:val="16"/>
          <w:szCs w:val="16"/>
        </w:rPr>
        <w:t>U.S. Department of Health and Human Services (HHS)</w:t>
      </w:r>
      <w:r>
        <w:rPr>
          <w:sz w:val="16"/>
          <w:szCs w:val="16"/>
        </w:rPr>
        <w:t xml:space="preserve">, </w:t>
      </w:r>
      <w:r w:rsidRPr="003D387B">
        <w:rPr>
          <w:sz w:val="16"/>
          <w:szCs w:val="16"/>
        </w:rPr>
        <w:t>HHS Announces Savings for 41 Prescription Drugs Thanks to Inflation Rebates from the Biden-Harris Administration’s Lower Cost Prescription Drug Law</w:t>
      </w:r>
      <w:r>
        <w:rPr>
          <w:sz w:val="16"/>
          <w:szCs w:val="16"/>
        </w:rPr>
        <w:t xml:space="preserve">, </w:t>
      </w:r>
      <w:r w:rsidRPr="00D2555F">
        <w:rPr>
          <w:sz w:val="16"/>
          <w:szCs w:val="16"/>
        </w:rPr>
        <w:t>https://www.hhs.gov/about/news/2024/03/26/hhs-announces-savings-41-prescription-drugs-thanks-inflation-rebates-from-biden-harris-administrations-lower-cost-prescription-drug-law.html</w:t>
      </w:r>
      <w:r>
        <w:rPr>
          <w:sz w:val="16"/>
          <w:szCs w:val="16"/>
        </w:rPr>
        <w:t xml:space="preserve">, 3/26/24---gm) </w:t>
      </w:r>
    </w:p>
    <w:p w14:paraId="64B622C4" w14:textId="77777777" w:rsidR="00BE1832" w:rsidRPr="003D387B" w:rsidRDefault="00BE1832" w:rsidP="00BE1832">
      <w:pPr>
        <w:rPr>
          <w:sz w:val="16"/>
        </w:rPr>
      </w:pPr>
      <w:r w:rsidRPr="003D387B">
        <w:rPr>
          <w:u w:val="single"/>
        </w:rPr>
        <w:t xml:space="preserve">The U.S. Department of Health and Human Services (HHS), through the Centers for Medicare &amp; Medicaid Services (CMS), today announced </w:t>
      </w:r>
      <w:r w:rsidRPr="003D387B">
        <w:rPr>
          <w:b/>
          <w:bCs/>
          <w:u w:val="single"/>
        </w:rPr>
        <w:t xml:space="preserve">41 drugs available </w:t>
      </w:r>
      <w:r w:rsidRPr="003D387B">
        <w:rPr>
          <w:u w:val="single"/>
        </w:rPr>
        <w:t>through Medicare Part B will have a lowered Part B coinsurance rate</w:t>
      </w:r>
      <w:r w:rsidRPr="003D387B">
        <w:rPr>
          <w:sz w:val="16"/>
        </w:rPr>
        <w:t xml:space="preserve"> from April 1 – June 30, 2024, if the drug company raises prices faster than the rate of inflation.  An estimated </w:t>
      </w:r>
      <w:r w:rsidRPr="003D387B">
        <w:rPr>
          <w:u w:val="single"/>
        </w:rPr>
        <w:t>763,700 people with Medicare use one or more of these drugs annually</w:t>
      </w:r>
      <w:r w:rsidRPr="003D387B">
        <w:rPr>
          <w:sz w:val="16"/>
        </w:rPr>
        <w:t>.</w:t>
      </w:r>
    </w:p>
    <w:p w14:paraId="3A60AD45" w14:textId="77777777" w:rsidR="00BE1832" w:rsidRPr="003D387B" w:rsidRDefault="00BE1832" w:rsidP="00BE1832">
      <w:pPr>
        <w:rPr>
          <w:u w:val="single"/>
        </w:rPr>
      </w:pPr>
      <w:r w:rsidRPr="003D387B">
        <w:rPr>
          <w:sz w:val="16"/>
        </w:rPr>
        <w:t xml:space="preserve">Because of the President’s lower cost prescription drug law, the Inflation Reduction Act, which establishes the Medicare Prescription Drug Inflation Rebate Program, </w:t>
      </w:r>
      <w:r w:rsidRPr="003D387B">
        <w:rPr>
          <w:u w:val="single"/>
        </w:rPr>
        <w:t>some people with Medicare who use these drugs during that time period may save between</w:t>
      </w:r>
      <w:r w:rsidRPr="003D387B">
        <w:rPr>
          <w:b/>
          <w:bCs/>
          <w:u w:val="single"/>
        </w:rPr>
        <w:t xml:space="preserve"> $1 and $3,575 </w:t>
      </w:r>
      <w:r w:rsidRPr="003D387B">
        <w:rPr>
          <w:u w:val="single"/>
        </w:rPr>
        <w:t>per average dose depending on their individual coverage.</w:t>
      </w:r>
    </w:p>
    <w:p w14:paraId="29E3F168" w14:textId="77777777" w:rsidR="00BE1832" w:rsidRPr="003D387B" w:rsidRDefault="00BE1832" w:rsidP="00BE1832">
      <w:pPr>
        <w:rPr>
          <w:u w:val="single"/>
        </w:rPr>
      </w:pPr>
      <w:r w:rsidRPr="003D387B">
        <w:rPr>
          <w:u w:val="single"/>
        </w:rPr>
        <w:t xml:space="preserve">“Thanks to President Biden’s </w:t>
      </w:r>
      <w:r w:rsidRPr="003D387B">
        <w:rPr>
          <w:b/>
          <w:bCs/>
          <w:u w:val="single"/>
        </w:rPr>
        <w:t>lower cost prescription drug law</w:t>
      </w:r>
      <w:r w:rsidRPr="003D387B">
        <w:rPr>
          <w:u w:val="single"/>
        </w:rPr>
        <w:t>, the cost of prescription drugs is coming down for people with Medicare</w:t>
      </w:r>
      <w:r w:rsidRPr="003D387B">
        <w:rPr>
          <w:sz w:val="16"/>
        </w:rPr>
        <w:t>. We are putting money back in the pockets of older Americans and people with disabilities instead of Big Pharma,” said HHS Secretary Xavier Becerra. “</w:t>
      </w:r>
      <w:r w:rsidRPr="003D387B">
        <w:rPr>
          <w:u w:val="single"/>
        </w:rPr>
        <w:t xml:space="preserve">President Biden made lowering prescription drug costs for Americans a top priority, and he has delivered.  We will continue to use every lever we have to lower </w:t>
      </w:r>
      <w:r w:rsidRPr="003D387B">
        <w:rPr>
          <w:b/>
          <w:bCs/>
          <w:u w:val="single"/>
        </w:rPr>
        <w:t>health care costs</w:t>
      </w:r>
      <w:r w:rsidRPr="003D387B">
        <w:rPr>
          <w:u w:val="single"/>
        </w:rPr>
        <w:t xml:space="preserve"> for more Americans.”</w:t>
      </w:r>
    </w:p>
    <w:p w14:paraId="28B0E53F" w14:textId="77777777" w:rsidR="00BE1832" w:rsidRPr="003D387B" w:rsidRDefault="00BE1832" w:rsidP="00BE1832">
      <w:pPr>
        <w:rPr>
          <w:sz w:val="16"/>
        </w:rPr>
      </w:pPr>
      <w:r w:rsidRPr="003D387B">
        <w:rPr>
          <w:sz w:val="16"/>
        </w:rPr>
        <w:t xml:space="preserve">The Inflation Reduction Act requires drug companies to pay rebates to Medicare when prices increase faster than the rate of inflation for certain drugs. CMS intends to begin invoicing prescription drug companies for rebates owed to Medicare no later than fall 2025. The rebate amounts paid by drug companies will be deposited in the Federal Supplementary Medical Insurance Trust Fund, which will help ensure the long-term sustainability of the Medicare program for future generations. </w:t>
      </w:r>
    </w:p>
    <w:p w14:paraId="255759C9" w14:textId="77777777" w:rsidR="00BE1832" w:rsidRDefault="00BE1832" w:rsidP="00BE1832">
      <w:pPr>
        <w:rPr>
          <w:b/>
          <w:bCs/>
          <w:u w:val="single"/>
        </w:rPr>
      </w:pPr>
      <w:r w:rsidRPr="003D387B">
        <w:rPr>
          <w:sz w:val="16"/>
        </w:rPr>
        <w:t xml:space="preserve">“The Biden-Harris Administration remains committed to lowering drug prices for everyone – and </w:t>
      </w:r>
      <w:r w:rsidRPr="003D387B">
        <w:rPr>
          <w:u w:val="single"/>
        </w:rPr>
        <w:t>discouraging price increases above the rate of inflation by drug companies is a key part of this effort,” said CMS Administrator Chiquita Brooks-LaSure. “All people should be able to afford their medication, and the I</w:t>
      </w:r>
      <w:r w:rsidRPr="003D387B">
        <w:rPr>
          <w:b/>
          <w:bCs/>
          <w:u w:val="single"/>
        </w:rPr>
        <w:t>nflation Reduction Act continues to deliver on this promise.</w:t>
      </w:r>
    </w:p>
    <w:p w14:paraId="231C3AD4" w14:textId="77777777" w:rsidR="00BE1832" w:rsidRDefault="00BE1832" w:rsidP="00BE1832">
      <w:pPr>
        <w:pStyle w:val="Heading4"/>
      </w:pPr>
      <w:r>
        <w:t>New drug price negotiations will decrease prices</w:t>
      </w:r>
    </w:p>
    <w:p w14:paraId="0D09A372" w14:textId="77777777" w:rsidR="00BE1832" w:rsidRPr="00D2555F" w:rsidRDefault="00BE1832" w:rsidP="00BE1832">
      <w:pPr>
        <w:rPr>
          <w:sz w:val="16"/>
          <w:szCs w:val="16"/>
        </w:rPr>
      </w:pPr>
      <w:r w:rsidRPr="00D2555F">
        <w:rPr>
          <w:b/>
          <w:bCs/>
        </w:rPr>
        <w:t>Rapfogel 2/2</w:t>
      </w:r>
      <w:r>
        <w:rPr>
          <w:b/>
          <w:bCs/>
        </w:rPr>
        <w:t xml:space="preserve">1 </w:t>
      </w:r>
      <w:r>
        <w:rPr>
          <w:sz w:val="16"/>
          <w:szCs w:val="16"/>
        </w:rPr>
        <w:t>(</w:t>
      </w:r>
      <w:r w:rsidRPr="00D2555F">
        <w:rPr>
          <w:sz w:val="16"/>
          <w:szCs w:val="16"/>
        </w:rPr>
        <w:t>Nicole Rapfogel is a policy analyst for Health at American Progress</w:t>
      </w:r>
      <w:r>
        <w:rPr>
          <w:sz w:val="16"/>
          <w:szCs w:val="16"/>
        </w:rPr>
        <w:t xml:space="preserve">, </w:t>
      </w:r>
      <w:r w:rsidRPr="00D2555F">
        <w:rPr>
          <w:sz w:val="16"/>
          <w:szCs w:val="16"/>
        </w:rPr>
        <w:t>Medicare Drug Price Negotiation Will Lower Prices by Thousands of Dollars per Month</w:t>
      </w:r>
      <w:r>
        <w:rPr>
          <w:sz w:val="16"/>
          <w:szCs w:val="16"/>
        </w:rPr>
        <w:t xml:space="preserve">, </w:t>
      </w:r>
      <w:r w:rsidRPr="00D2555F">
        <w:rPr>
          <w:sz w:val="16"/>
          <w:szCs w:val="16"/>
        </w:rPr>
        <w:t>https://www.americanprogress.org/article/medicare-drug-price-negotiation-will-lower-prices-by-thousands-of-dollars-per-month/</w:t>
      </w:r>
      <w:r>
        <w:rPr>
          <w:sz w:val="16"/>
          <w:szCs w:val="16"/>
        </w:rPr>
        <w:t xml:space="preserve">, </w:t>
      </w:r>
      <w:r w:rsidRPr="00D2555F">
        <w:rPr>
          <w:i/>
          <w:iCs/>
          <w:sz w:val="16"/>
          <w:szCs w:val="16"/>
        </w:rPr>
        <w:t>Cap 20,</w:t>
      </w:r>
      <w:r>
        <w:rPr>
          <w:sz w:val="16"/>
          <w:szCs w:val="16"/>
        </w:rPr>
        <w:t xml:space="preserve"> 2-21-24---gm) </w:t>
      </w:r>
    </w:p>
    <w:p w14:paraId="45D00A61" w14:textId="77777777" w:rsidR="00BE1832" w:rsidRPr="00D2555F" w:rsidRDefault="00BE1832" w:rsidP="00BE1832">
      <w:pPr>
        <w:rPr>
          <w:sz w:val="16"/>
        </w:rPr>
      </w:pPr>
      <w:r w:rsidRPr="00D2555F">
        <w:rPr>
          <w:u w:val="single"/>
        </w:rPr>
        <w:t xml:space="preserve">The </w:t>
      </w:r>
      <w:r w:rsidRPr="00D2555F">
        <w:rPr>
          <w:b/>
          <w:bCs/>
          <w:u w:val="single"/>
        </w:rPr>
        <w:t>Inflation Reduction Act</w:t>
      </w:r>
      <w:r w:rsidRPr="00D2555F">
        <w:rPr>
          <w:u w:val="single"/>
        </w:rPr>
        <w:t xml:space="preserve"> of 2022 enabled Medicare to negotiate prices for prescription drugs for the first time in the program’s history.</w:t>
      </w:r>
      <w:r w:rsidRPr="00D2555F">
        <w:rPr>
          <w:sz w:val="16"/>
        </w:rPr>
        <w:t xml:space="preserve"> In August 2023, Medicare announced the first 10 Medicare Part D drugs selected for negotiation. </w:t>
      </w:r>
      <w:r w:rsidRPr="00D2555F">
        <w:rPr>
          <w:rStyle w:val="StyleUnderline"/>
        </w:rPr>
        <w:t xml:space="preserve">The U.S. Centers for Medicare and Medicaid Services submitted its initial offer for negotiated prices in February 2024, and the negotiated prices will be finalized and published in </w:t>
      </w:r>
      <w:r w:rsidRPr="00D2555F">
        <w:rPr>
          <w:rStyle w:val="StyleUnderline"/>
          <w:b/>
          <w:bCs/>
        </w:rPr>
        <w:t>September 2024</w:t>
      </w:r>
      <w:r w:rsidRPr="00D2555F">
        <w:rPr>
          <w:rStyle w:val="StyleUnderline"/>
        </w:rPr>
        <w:t>.</w:t>
      </w:r>
      <w:r w:rsidRPr="00D2555F">
        <w:rPr>
          <w:sz w:val="16"/>
        </w:rPr>
        <w:t xml:space="preserve"> </w:t>
      </w:r>
      <w:r w:rsidRPr="00D2555F">
        <w:rPr>
          <w:u w:val="single"/>
        </w:rPr>
        <w:t xml:space="preserve">The negotiated prices will take effect in January 2026. These </w:t>
      </w:r>
      <w:r w:rsidRPr="00D2555F">
        <w:rPr>
          <w:b/>
          <w:bCs/>
          <w:u w:val="single"/>
        </w:rPr>
        <w:t>10 drugs</w:t>
      </w:r>
      <w:r w:rsidRPr="00D2555F">
        <w:rPr>
          <w:u w:val="single"/>
        </w:rPr>
        <w:t xml:space="preserve"> are among those with the </w:t>
      </w:r>
      <w:r w:rsidRPr="00D2555F">
        <w:rPr>
          <w:b/>
          <w:bCs/>
          <w:u w:val="single"/>
        </w:rPr>
        <w:t>highest annual Medicare Part D spending</w:t>
      </w:r>
      <w:r w:rsidRPr="00D2555F">
        <w:rPr>
          <w:u w:val="single"/>
        </w:rPr>
        <w:t>, indicating very high prices and/or very high utilization rates</w:t>
      </w:r>
      <w:r w:rsidRPr="00D2555F">
        <w:rPr>
          <w:sz w:val="16"/>
        </w:rPr>
        <w:t>. Given limited transparency in drug pricing, it is often difficult to estimate drug costs, especially because net prices, which are often unknown, differ from list prices and vary among payers.</w:t>
      </w:r>
    </w:p>
    <w:p w14:paraId="592B0D65" w14:textId="77777777" w:rsidR="00BE1832" w:rsidRPr="00D2555F" w:rsidRDefault="00BE1832" w:rsidP="00BE1832">
      <w:pPr>
        <w:rPr>
          <w:sz w:val="16"/>
        </w:rPr>
      </w:pPr>
      <w:r w:rsidRPr="00D2555F">
        <w:rPr>
          <w:sz w:val="16"/>
        </w:rPr>
        <w:t>This new Center for American Progress analysis builds on net per-unit Medicare Part D drug price estimates from the Commonwealth Fund, inclusive of discounts, rebates, and price concessions, to estimate net Medicare prices for a typical 30-day supply of the first 10 drugs up for price negotiation. From there, the center calculated the likely monthly savings that will result from Medicare’s price negotiation.</w:t>
      </w:r>
    </w:p>
    <w:p w14:paraId="63ADB395" w14:textId="77777777" w:rsidR="00BE1832" w:rsidRPr="00D2555F" w:rsidRDefault="00BE1832" w:rsidP="00BE1832">
      <w:pPr>
        <w:rPr>
          <w:sz w:val="16"/>
        </w:rPr>
      </w:pPr>
      <w:r w:rsidRPr="00D2555F">
        <w:rPr>
          <w:u w:val="single"/>
        </w:rPr>
        <w:t xml:space="preserve">CAP estimates that </w:t>
      </w:r>
      <w:r w:rsidRPr="00D2555F">
        <w:rPr>
          <w:b/>
          <w:bCs/>
          <w:u w:val="single"/>
        </w:rPr>
        <w:t>30-day net price reductions</w:t>
      </w:r>
      <w:r w:rsidRPr="00D2555F">
        <w:rPr>
          <w:u w:val="single"/>
        </w:rPr>
        <w:t xml:space="preserve"> for negotiation-eligible drugs could range from a low of $30 for insulin product NovoLog FlexPen to a high of $6,548 for cancer drug Imbruvica</w:t>
      </w:r>
      <w:r w:rsidRPr="00D2555F">
        <w:rPr>
          <w:sz w:val="16"/>
        </w:rPr>
        <w:t>. (see Table 1)</w:t>
      </w:r>
    </w:p>
    <w:p w14:paraId="19CF3771" w14:textId="77777777" w:rsidR="00BE1832" w:rsidRPr="00D2555F" w:rsidRDefault="00BE1832" w:rsidP="00BE1832">
      <w:pPr>
        <w:rPr>
          <w:sz w:val="16"/>
        </w:rPr>
      </w:pPr>
      <w:r w:rsidRPr="00D2555F">
        <w:rPr>
          <w:sz w:val="16"/>
        </w:rPr>
        <w:t xml:space="preserve">(figure omitted) </w:t>
      </w:r>
    </w:p>
    <w:p w14:paraId="3D8EBB80" w14:textId="77777777" w:rsidR="00BE1832" w:rsidRPr="00D2555F" w:rsidRDefault="00BE1832" w:rsidP="00BE1832">
      <w:pPr>
        <w:rPr>
          <w:u w:val="single"/>
        </w:rPr>
      </w:pPr>
      <w:r w:rsidRPr="00D2555F">
        <w:rPr>
          <w:sz w:val="16"/>
        </w:rPr>
        <w:t xml:space="preserve">Roughly 9 million Medicare Part D beneficiaries take these 10 drugs. Subsequently, even small per-person reductions in monthly prices can amount to millions of dollars in annual Medicare savings. For example, price negotiation of Eliquis could result in a price reduction of $123 for a 30-day supply. </w:t>
      </w:r>
      <w:r w:rsidRPr="00D2555F">
        <w:rPr>
          <w:u w:val="single"/>
        </w:rPr>
        <w:t xml:space="preserve">Given that more than </w:t>
      </w:r>
      <w:r w:rsidRPr="00D2555F">
        <w:rPr>
          <w:b/>
          <w:bCs/>
          <w:u w:val="single"/>
        </w:rPr>
        <w:t xml:space="preserve">3.5 million Part D beneficiaries </w:t>
      </w:r>
      <w:r w:rsidRPr="00D2555F">
        <w:rPr>
          <w:u w:val="single"/>
        </w:rPr>
        <w:t>use Eliquis, this would add up to significant monthly and annual Medicare savings.</w:t>
      </w:r>
    </w:p>
    <w:p w14:paraId="27BBE1FC" w14:textId="77777777" w:rsidR="00BE1832" w:rsidRPr="00D2555F" w:rsidRDefault="00BE1832" w:rsidP="00BE1832">
      <w:pPr>
        <w:rPr>
          <w:sz w:val="16"/>
        </w:rPr>
      </w:pPr>
      <w:r w:rsidRPr="00D2555F">
        <w:rPr>
          <w:sz w:val="16"/>
        </w:rPr>
        <w:t>Conclusion</w:t>
      </w:r>
    </w:p>
    <w:p w14:paraId="6DD95B22" w14:textId="77777777" w:rsidR="00BE1832" w:rsidRPr="00D2555F" w:rsidRDefault="00BE1832" w:rsidP="00BE1832">
      <w:pPr>
        <w:rPr>
          <w:u w:val="single"/>
        </w:rPr>
      </w:pPr>
      <w:r w:rsidRPr="00D2555F">
        <w:rPr>
          <w:u w:val="single"/>
        </w:rPr>
        <w:t xml:space="preserve">Medicare drug price negotiation </w:t>
      </w:r>
      <w:r w:rsidRPr="00D2555F">
        <w:rPr>
          <w:b/>
          <w:bCs/>
          <w:u w:val="single"/>
        </w:rPr>
        <w:t>will meaningfully lower the prices</w:t>
      </w:r>
      <w:r w:rsidRPr="00D2555F">
        <w:rPr>
          <w:u w:val="single"/>
        </w:rPr>
        <w:t xml:space="preserve"> Medicare pays for prescription drugs. Medicare and its Part D beneficiaries could save thousands on a 30-day supply of some of the negotiated dru</w:t>
      </w:r>
      <w:r w:rsidRPr="00D2555F">
        <w:rPr>
          <w:sz w:val="16"/>
        </w:rPr>
        <w:t>gs. Each year, Medicare will negotiate the prices of additional prescription drugs, totaling a cumulative 80 drugs by 2030</w:t>
      </w:r>
      <w:r w:rsidRPr="00D2555F">
        <w:rPr>
          <w:u w:val="single"/>
        </w:rPr>
        <w:t xml:space="preserve">. The benefits of drug price negotiation will only compound over the years, </w:t>
      </w:r>
      <w:r w:rsidRPr="00D2555F">
        <w:rPr>
          <w:b/>
          <w:bCs/>
          <w:u w:val="single"/>
        </w:rPr>
        <w:t>totaling $25 billion</w:t>
      </w:r>
      <w:r w:rsidRPr="00D2555F">
        <w:rPr>
          <w:u w:val="single"/>
        </w:rPr>
        <w:t xml:space="preserve"> through 2031 and reducing beneficiary costs through lower premiums and cost sharing. </w:t>
      </w:r>
    </w:p>
    <w:p w14:paraId="30D5BC55" w14:textId="77777777" w:rsidR="00BE1832" w:rsidRDefault="00BE1832" w:rsidP="00BE1832"/>
    <w:p w14:paraId="71E38F52" w14:textId="5DCB2D08" w:rsidR="00BE1832" w:rsidRDefault="00BE1832" w:rsidP="00BE1832">
      <w:pPr>
        <w:pStyle w:val="Heading3"/>
      </w:pPr>
      <w:r>
        <w:t>Drug Prices---UQ---AT: IRA</w:t>
      </w:r>
    </w:p>
    <w:p w14:paraId="60DC876E" w14:textId="77777777" w:rsidR="00BE1832" w:rsidRDefault="00BE1832" w:rsidP="00BE1832">
      <w:pPr>
        <w:pStyle w:val="Heading4"/>
      </w:pPr>
      <w:r>
        <w:t xml:space="preserve">The IRA failed---big pharma will continue with business as usual. </w:t>
      </w:r>
    </w:p>
    <w:p w14:paraId="074479E8" w14:textId="77777777" w:rsidR="00BE1832" w:rsidRPr="00D2555F" w:rsidRDefault="00BE1832" w:rsidP="00BE1832">
      <w:pPr>
        <w:rPr>
          <w:sz w:val="16"/>
          <w:szCs w:val="16"/>
        </w:rPr>
      </w:pPr>
      <w:r w:rsidRPr="00D2555F">
        <w:rPr>
          <w:b/>
          <w:bCs/>
        </w:rPr>
        <w:t xml:space="preserve">Slabodkin 7/26 </w:t>
      </w:r>
      <w:r w:rsidRPr="00D2555F">
        <w:rPr>
          <w:sz w:val="16"/>
          <w:szCs w:val="16"/>
        </w:rPr>
        <w:t>(Greg is a seasoned editor/writer</w:t>
      </w:r>
      <w:r>
        <w:rPr>
          <w:sz w:val="16"/>
          <w:szCs w:val="16"/>
        </w:rPr>
        <w:t xml:space="preserve"> focusing on healthcare, and </w:t>
      </w:r>
      <w:r w:rsidRPr="00D2555F">
        <w:rPr>
          <w:sz w:val="16"/>
          <w:szCs w:val="16"/>
        </w:rPr>
        <w:t>a Healthcare Fellow from the Society for Advancing Business Editing and Writing.</w:t>
      </w:r>
      <w:r>
        <w:rPr>
          <w:sz w:val="16"/>
          <w:szCs w:val="16"/>
        </w:rPr>
        <w:t xml:space="preserve"> </w:t>
      </w:r>
      <w:r w:rsidRPr="00D2555F">
        <w:rPr>
          <w:sz w:val="16"/>
          <w:szCs w:val="16"/>
        </w:rPr>
        <w:t>Big Pharma Appears to Be Unfazed by IRA Drug Price Negotiations</w:t>
      </w:r>
      <w:r>
        <w:rPr>
          <w:sz w:val="16"/>
          <w:szCs w:val="16"/>
        </w:rPr>
        <w:t xml:space="preserve">, </w:t>
      </w:r>
      <w:r w:rsidRPr="00D2555F">
        <w:rPr>
          <w:sz w:val="16"/>
          <w:szCs w:val="16"/>
        </w:rPr>
        <w:t>https://www.biospace.com/policy/big-pharma-appears-to-be-unfazed-by-ira-drug-price-negotiations,</w:t>
      </w:r>
      <w:r>
        <w:rPr>
          <w:i/>
          <w:iCs/>
          <w:sz w:val="16"/>
          <w:szCs w:val="16"/>
        </w:rPr>
        <w:t xml:space="preserve"> </w:t>
      </w:r>
      <w:r w:rsidRPr="00D2555F">
        <w:rPr>
          <w:i/>
          <w:iCs/>
          <w:sz w:val="16"/>
          <w:szCs w:val="16"/>
        </w:rPr>
        <w:t>Biospace</w:t>
      </w:r>
      <w:r>
        <w:rPr>
          <w:i/>
          <w:iCs/>
          <w:sz w:val="16"/>
          <w:szCs w:val="16"/>
        </w:rPr>
        <w:t xml:space="preserve">, </w:t>
      </w:r>
      <w:r>
        <w:rPr>
          <w:sz w:val="16"/>
          <w:szCs w:val="16"/>
        </w:rPr>
        <w:t xml:space="preserve">7-26-24---gm) </w:t>
      </w:r>
    </w:p>
    <w:p w14:paraId="69055ED1" w14:textId="77777777" w:rsidR="00BE1832" w:rsidRPr="00D2555F" w:rsidRDefault="00BE1832" w:rsidP="00BE1832">
      <w:pPr>
        <w:rPr>
          <w:sz w:val="16"/>
        </w:rPr>
      </w:pPr>
      <w:r w:rsidRPr="00D2555F">
        <w:rPr>
          <w:sz w:val="16"/>
        </w:rPr>
        <w:t xml:space="preserve">The second-quarter 2024 biopharma earnings season is upon us. Johnson &amp; Johnson and Novartis kicked off the parade of Q2 financial results last week, and this week AbbVie, AstraZeneca, Roche and Sanofi joined the litany of announcements as well as Bristol Myers Squibb. So far, like most earnings seasons, it has been a ho-hum affair, with companies beating Wall Street expectations on strong drug sales and raising their outlooks for the rest of the year. </w:t>
      </w:r>
      <w:r w:rsidRPr="00D2555F">
        <w:rPr>
          <w:rStyle w:val="StyleUnderline"/>
        </w:rPr>
        <w:t xml:space="preserve">Everything seems to be </w:t>
      </w:r>
      <w:r w:rsidRPr="00D2555F">
        <w:rPr>
          <w:rStyle w:val="StyleUnderline"/>
          <w:b/>
          <w:bCs/>
        </w:rPr>
        <w:t xml:space="preserve">coming up roses </w:t>
      </w:r>
      <w:r w:rsidRPr="00D2555F">
        <w:rPr>
          <w:rStyle w:val="StyleUnderline"/>
        </w:rPr>
        <w:t>for Big Pharma.</w:t>
      </w:r>
    </w:p>
    <w:p w14:paraId="0E137835" w14:textId="77777777" w:rsidR="00BE1832" w:rsidRPr="00D2555F" w:rsidRDefault="00BE1832" w:rsidP="00BE1832">
      <w:pPr>
        <w:rPr>
          <w:sz w:val="16"/>
        </w:rPr>
      </w:pPr>
      <w:r w:rsidRPr="00D2555F">
        <w:rPr>
          <w:sz w:val="16"/>
        </w:rPr>
        <w:t>What’s more interesting than earnings is the fact that w</w:t>
      </w:r>
      <w:r w:rsidRPr="00D2555F">
        <w:rPr>
          <w:rStyle w:val="StyleUnderline"/>
        </w:rPr>
        <w:t xml:space="preserve">e are nearing a major deadline for drug price negotiations between the Biden administration and drugmakers under </w:t>
      </w:r>
      <w:r w:rsidRPr="00D2555F">
        <w:rPr>
          <w:rStyle w:val="StyleUnderline"/>
          <w:b/>
          <w:bCs/>
        </w:rPr>
        <w:t>the Inflation Reduction Act (IRA).</w:t>
      </w:r>
      <w:r w:rsidRPr="00D2555F">
        <w:rPr>
          <w:sz w:val="16"/>
        </w:rPr>
        <w:t xml:space="preserve"> If you listen to companies’ Q2 calls, the IRA’s Medicare Drug Price Negotiation Program has been a topic of frequent discussion among executives—which is not surprising as the Centers for Medicare and Medicaid Services (CMS) has until the end of July to conclude negotiations on the maximum fair prices for the initial 10 drugs selected for the program, with those prices going into effect in 2026.</w:t>
      </w:r>
    </w:p>
    <w:p w14:paraId="1BF73B89" w14:textId="77777777" w:rsidR="00BE1832" w:rsidRPr="00D2555F" w:rsidRDefault="00BE1832" w:rsidP="00BE1832">
      <w:pPr>
        <w:rPr>
          <w:sz w:val="16"/>
        </w:rPr>
      </w:pPr>
      <w:r w:rsidRPr="00D2555F">
        <w:rPr>
          <w:sz w:val="16"/>
        </w:rPr>
        <w:t>CMS’ initial target list of 10 drugs includes medications to treat diabetes and cancer, which collectively cost the U.S. government $50 billion from mid-2022 through mid-2023. Of that amount, about $11 billion was spent on three J&amp;J drugs on the list—Imbruvica, Stelara and Xarelto—more than any other biopharma company.</w:t>
      </w:r>
    </w:p>
    <w:p w14:paraId="76B3A5AC" w14:textId="77777777" w:rsidR="00BE1832" w:rsidRPr="00D2555F" w:rsidRDefault="00BE1832" w:rsidP="00BE1832">
      <w:pPr>
        <w:rPr>
          <w:sz w:val="16"/>
        </w:rPr>
      </w:pPr>
      <w:r w:rsidRPr="00D2555F">
        <w:rPr>
          <w:sz w:val="16"/>
        </w:rPr>
        <w:t xml:space="preserve">However, </w:t>
      </w:r>
      <w:r w:rsidRPr="00D2555F">
        <w:rPr>
          <w:rStyle w:val="StyleUnderline"/>
        </w:rPr>
        <w:t xml:space="preserve">despite having filed a lawsuit trying to block the implementation of the IRA’s Medicare Drug Price Negotiation Program, the company </w:t>
      </w:r>
      <w:r w:rsidRPr="00D2555F">
        <w:rPr>
          <w:rStyle w:val="StyleUnderline"/>
          <w:b/>
          <w:bCs/>
        </w:rPr>
        <w:t>seems unconcerned</w:t>
      </w:r>
      <w:r w:rsidRPr="00D2555F">
        <w:rPr>
          <w:rStyle w:val="StyleUnderline"/>
        </w:rPr>
        <w:t xml:space="preserve"> about the IRA’s potential impact on its business. “We have received the final numbers from the government,”</w:t>
      </w:r>
      <w:r w:rsidRPr="00D2555F">
        <w:rPr>
          <w:sz w:val="16"/>
        </w:rPr>
        <w:t xml:space="preserve"> Jennifer Taubert, worldwide chairman of J&amp;J’s Innovative Medicines division, told analysts on a call last week. “And while </w:t>
      </w:r>
      <w:r w:rsidRPr="00D2555F">
        <w:rPr>
          <w:rStyle w:val="StyleUnderline"/>
        </w:rPr>
        <w:t xml:space="preserve">we are not in alignment with IRA and the price setting process, those numbers have been included in the guidance that we provided last year at EBR, </w:t>
      </w:r>
      <w:r w:rsidRPr="00D2555F">
        <w:rPr>
          <w:rStyle w:val="StyleUnderline"/>
          <w:b/>
          <w:bCs/>
        </w:rPr>
        <w:t>that still looks very good to us today</w:t>
      </w:r>
      <w:r w:rsidRPr="00D2555F">
        <w:rPr>
          <w:b/>
          <w:bCs/>
          <w:sz w:val="16"/>
        </w:rPr>
        <w:t>.”</w:t>
      </w:r>
    </w:p>
    <w:p w14:paraId="64E7AC72" w14:textId="77777777" w:rsidR="00BE1832" w:rsidRPr="00D2555F" w:rsidRDefault="00BE1832" w:rsidP="00BE1832">
      <w:pPr>
        <w:rPr>
          <w:rStyle w:val="StyleUnderline"/>
        </w:rPr>
      </w:pPr>
      <w:r w:rsidRPr="00D2555F">
        <w:rPr>
          <w:sz w:val="16"/>
        </w:rPr>
        <w:t xml:space="preserve">AstraZeneca, another company that has filed a lawsuit aiming to block drug price negotiations, struck a similar tone this week. Ruud Dobber, president of AstraZeneca’s biopharma business unit, said in a call with media that the company has completed Medicare drug price negotiations for its diabetes drug Farxiga. </w:t>
      </w:r>
      <w:r w:rsidRPr="00D2555F">
        <w:rPr>
          <w:rStyle w:val="StyleUnderline"/>
        </w:rPr>
        <w:t>Overall, the impact of the IRA on Farxiga “</w:t>
      </w:r>
      <w:r w:rsidRPr="00D2555F">
        <w:rPr>
          <w:rStyle w:val="StyleUnderline"/>
          <w:b/>
          <w:bCs/>
        </w:rPr>
        <w:t>will be very limited</w:t>
      </w:r>
      <w:r w:rsidRPr="00D2555F">
        <w:rPr>
          <w:rStyle w:val="StyleUnderline"/>
        </w:rPr>
        <w:t>,” Dobber said.</w:t>
      </w:r>
    </w:p>
    <w:p w14:paraId="26CF8016" w14:textId="77777777" w:rsidR="00BE1832" w:rsidRPr="00D2555F" w:rsidRDefault="00BE1832" w:rsidP="00BE1832">
      <w:pPr>
        <w:rPr>
          <w:rStyle w:val="StyleUnderline"/>
        </w:rPr>
      </w:pPr>
      <w:r w:rsidRPr="00D2555F">
        <w:rPr>
          <w:sz w:val="16"/>
        </w:rPr>
        <w:t xml:space="preserve">Thus, despite their kicking and screaming, </w:t>
      </w:r>
      <w:r w:rsidRPr="00D2555F">
        <w:rPr>
          <w:rStyle w:val="StyleUnderline"/>
        </w:rPr>
        <w:t xml:space="preserve">drugmakers seem to be </w:t>
      </w:r>
      <w:r w:rsidRPr="00D2555F">
        <w:rPr>
          <w:rStyle w:val="StyleUnderline"/>
          <w:b/>
          <w:bCs/>
        </w:rPr>
        <w:t>faring well so far under the Medicare pricing talks</w:t>
      </w:r>
      <w:r w:rsidRPr="00D2555F">
        <w:rPr>
          <w:rStyle w:val="StyleUnderline"/>
        </w:rPr>
        <w:t>. To date, all legal challenges to the program have failed and CMS will publish the maximum fair prices agreed upon with the participating companies by Sept. 1 for drugs selected for the first cycle of the program.</w:t>
      </w:r>
    </w:p>
    <w:p w14:paraId="1C115AFE" w14:textId="77777777" w:rsidR="00BE1832" w:rsidRPr="00BE1832" w:rsidRDefault="00BE1832" w:rsidP="00BE1832"/>
    <w:p w14:paraId="3D1FA3A2" w14:textId="3860A4E7" w:rsidR="00BE1832" w:rsidRDefault="00BE1832" w:rsidP="00BE1832">
      <w:pPr>
        <w:pStyle w:val="Heading3"/>
      </w:pPr>
      <w:r>
        <w:t>Drug Prices---High Prices Good</w:t>
      </w:r>
    </w:p>
    <w:p w14:paraId="252BE643" w14:textId="77777777" w:rsidR="00BE1832" w:rsidRDefault="00BE1832" w:rsidP="00BE1832">
      <w:pPr>
        <w:pStyle w:val="Heading4"/>
      </w:pPr>
      <w:r>
        <w:t xml:space="preserve">Low drug prices cause drug shortages and rebound into higher drug prices. </w:t>
      </w:r>
    </w:p>
    <w:p w14:paraId="202D4DB1" w14:textId="77777777" w:rsidR="00BE1832" w:rsidRPr="00D2555F" w:rsidRDefault="00BE1832" w:rsidP="00BE1832">
      <w:pPr>
        <w:rPr>
          <w:sz w:val="16"/>
          <w:szCs w:val="16"/>
        </w:rPr>
      </w:pPr>
      <w:r w:rsidRPr="00D2555F">
        <w:rPr>
          <w:b/>
          <w:bCs/>
        </w:rPr>
        <w:t>Dave et al. 18</w:t>
      </w:r>
      <w:r>
        <w:rPr>
          <w:b/>
          <w:bCs/>
        </w:rPr>
        <w:t xml:space="preserve"> </w:t>
      </w:r>
      <w:r>
        <w:rPr>
          <w:sz w:val="16"/>
          <w:szCs w:val="16"/>
        </w:rPr>
        <w:t xml:space="preserve">(Chintan Dave, </w:t>
      </w:r>
      <w:r w:rsidRPr="00D2555F">
        <w:rPr>
          <w:sz w:val="16"/>
          <w:szCs w:val="16"/>
        </w:rPr>
        <w:t>pharmacy degree from St. Louis College of Pharmacy (2012), his Ph.D. in Pharmacoepidemiology from University of Florida (2017) and post-doctoral training from Harvard Medical School (2019)</w:t>
      </w:r>
      <w:r>
        <w:rPr>
          <w:sz w:val="16"/>
          <w:szCs w:val="16"/>
        </w:rPr>
        <w:t xml:space="preserve">, </w:t>
      </w:r>
      <w:r w:rsidRPr="00D2555F">
        <w:rPr>
          <w:sz w:val="16"/>
          <w:szCs w:val="16"/>
        </w:rPr>
        <w:t>Ajinkya Pawar</w:t>
      </w:r>
      <w:r>
        <w:rPr>
          <w:sz w:val="16"/>
          <w:szCs w:val="16"/>
        </w:rPr>
        <w:t xml:space="preserve">, </w:t>
      </w:r>
      <w:r w:rsidRPr="00D2555F">
        <w:rPr>
          <w:sz w:val="16"/>
          <w:szCs w:val="16"/>
        </w:rPr>
        <w:t>Doctor of Philosophy (Ph.D.), Pharmacoeconomics and Pharmacoepidemiology</w:t>
      </w:r>
      <w:r>
        <w:rPr>
          <w:sz w:val="16"/>
          <w:szCs w:val="16"/>
        </w:rPr>
        <w:t xml:space="preserve">, </w:t>
      </w:r>
      <w:r w:rsidRPr="00D2555F">
        <w:rPr>
          <w:sz w:val="16"/>
          <w:szCs w:val="16"/>
        </w:rPr>
        <w:t>Predictors of Drug Shortages and Association with Generic Drug Prices: A Retrospective Cohort Study</w:t>
      </w:r>
      <w:r>
        <w:rPr>
          <w:sz w:val="16"/>
          <w:szCs w:val="16"/>
        </w:rPr>
        <w:t xml:space="preserve">, </w:t>
      </w:r>
      <w:r w:rsidRPr="00D2555F">
        <w:rPr>
          <w:i/>
          <w:iCs/>
          <w:sz w:val="16"/>
          <w:szCs w:val="16"/>
        </w:rPr>
        <w:t xml:space="preserve">Value in Health vol 21. </w:t>
      </w:r>
      <w:r>
        <w:rPr>
          <w:sz w:val="16"/>
          <w:szCs w:val="16"/>
        </w:rPr>
        <w:t xml:space="preserve">2018---gm) </w:t>
      </w:r>
    </w:p>
    <w:p w14:paraId="050A4ADF" w14:textId="77777777" w:rsidR="00BE1832" w:rsidRPr="00D2555F" w:rsidRDefault="00BE1832" w:rsidP="00BE1832">
      <w:pPr>
        <w:spacing w:after="0"/>
        <w:rPr>
          <w:rStyle w:val="StyleUnderline"/>
          <w:b/>
          <w:bCs/>
        </w:rPr>
      </w:pPr>
      <w:r w:rsidRPr="00D2555F">
        <w:rPr>
          <w:sz w:val="16"/>
        </w:rPr>
        <w:t xml:space="preserve">In our study of commonly used outpatient generic drugs available between 2008 and 2014, we found that the prevalence of shortages decreased from its peak in 2011-2012 to less than 4% of the overall sample by the end of 2014. We also found that market competition levels and market sizes were not associated with the likelihood of drug shortages. </w:t>
      </w:r>
      <w:r w:rsidRPr="00D2555F">
        <w:rPr>
          <w:rStyle w:val="StyleUnderline"/>
        </w:rPr>
        <w:t xml:space="preserve">Rather, generic drug prices were </w:t>
      </w:r>
      <w:r w:rsidRPr="00D2555F">
        <w:rPr>
          <w:rStyle w:val="StyleUnderline"/>
          <w:b/>
          <w:bCs/>
        </w:rPr>
        <w:t>strongly predictive of drug shortages</w:t>
      </w:r>
      <w:r w:rsidRPr="00D2555F">
        <w:rPr>
          <w:rStyle w:val="StyleUnderline"/>
        </w:rPr>
        <w:t xml:space="preserve">; compared with their high-priced generic counterparts, low-priced generic drugs were more likely to experience shortages. Drug shortages were associated with </w:t>
      </w:r>
      <w:r w:rsidRPr="00D2555F">
        <w:rPr>
          <w:rStyle w:val="StyleUnderline"/>
          <w:b/>
          <w:bCs/>
        </w:rPr>
        <w:t>a modest increase in prices.</w:t>
      </w:r>
    </w:p>
    <w:p w14:paraId="76E6F462" w14:textId="77777777" w:rsidR="00BE1832" w:rsidRPr="00D2555F" w:rsidRDefault="00BE1832" w:rsidP="00BE1832">
      <w:pPr>
        <w:spacing w:after="0"/>
        <w:rPr>
          <w:rStyle w:val="StyleUnderline"/>
        </w:rPr>
      </w:pPr>
      <w:r w:rsidRPr="00D2555F">
        <w:rPr>
          <w:sz w:val="16"/>
        </w:rPr>
        <w:t xml:space="preserve">Our finding that low-priced generic drugs were at an increased risk for drug shortages could be due to many different factors. First, because </w:t>
      </w:r>
      <w:r w:rsidRPr="00D2555F">
        <w:rPr>
          <w:rStyle w:val="StyleUnderline"/>
        </w:rPr>
        <w:t xml:space="preserve">low-priced generic drugs are generally less profitable than high-priced ones, manufacturers may prioritize continued production of more profitable drugs within their portfolios. Other experts have attributed the higher incidence of drug shortages in the United States—compared with other developed regions such as Europe—to the higher reimbursement rates for generic drugs outside the United States </w:t>
      </w:r>
    </w:p>
    <w:p w14:paraId="153A51F9" w14:textId="77777777" w:rsidR="00BE1832" w:rsidRPr="00D2555F" w:rsidRDefault="00BE1832" w:rsidP="00BE1832">
      <w:pPr>
        <w:spacing w:after="0"/>
        <w:rPr>
          <w:rStyle w:val="StyleUnderline"/>
        </w:rPr>
      </w:pPr>
      <w:r w:rsidRPr="00D2555F">
        <w:rPr>
          <w:sz w:val="16"/>
        </w:rPr>
        <w:t xml:space="preserve">Another possibility is that smaller margins in low-priced generic drugs may induce manufacturers to </w:t>
      </w:r>
      <w:r w:rsidRPr="00D2555F">
        <w:rPr>
          <w:rStyle w:val="StyleUnderline"/>
          <w:b/>
          <w:bCs/>
        </w:rPr>
        <w:t>maximize profits</w:t>
      </w:r>
      <w:r w:rsidRPr="00D2555F">
        <w:rPr>
          <w:rStyle w:val="StyleUnderline"/>
        </w:rPr>
        <w:t xml:space="preserve"> by cutting corners in ways that compromise production quality, predisposing these agents to plant closures and production disruptions.</w:t>
      </w:r>
    </w:p>
    <w:p w14:paraId="79676AA3" w14:textId="77777777" w:rsidR="00BE1832" w:rsidRPr="00D2555F" w:rsidRDefault="00BE1832" w:rsidP="00BE1832">
      <w:pPr>
        <w:spacing w:after="0"/>
        <w:rPr>
          <w:sz w:val="16"/>
        </w:rPr>
      </w:pPr>
      <w:r w:rsidRPr="00D2555F">
        <w:rPr>
          <w:sz w:val="16"/>
        </w:rPr>
        <w:t xml:space="preserve">In an effort to increase the predictability of drug shortages, the Food and Drug Administration (FDA) Safety and Innovation Act of 2012 required manufacturers to report anticipated disruptions in supply to the FDA; however, the effect of this provision of the law is unknown </w:t>
      </w:r>
    </w:p>
    <w:p w14:paraId="0F72DD5D" w14:textId="77777777" w:rsidR="00BE1832" w:rsidRPr="00D2555F" w:rsidRDefault="00BE1832" w:rsidP="00BE1832">
      <w:pPr>
        <w:spacing w:after="0"/>
        <w:rPr>
          <w:sz w:val="16"/>
        </w:rPr>
      </w:pPr>
      <w:r w:rsidRPr="00D2555F">
        <w:rPr>
          <w:sz w:val="16"/>
        </w:rPr>
        <w:t xml:space="preserve">When the FDA is considering a plant closure, the agency routinely takes steps to avoid precipitating a drug shortage. For example, in part to avoid a shortage of a needed medication, the FDA recently decided to allow the continued distribution of a generic injectable drug containing glass fragments, advising health care professionals to use a filter before administering the drug </w:t>
      </w:r>
    </w:p>
    <w:p w14:paraId="44A2ECB6" w14:textId="77777777" w:rsidR="00BE1832" w:rsidRPr="00D2555F" w:rsidRDefault="00BE1832" w:rsidP="00BE1832">
      <w:pPr>
        <w:spacing w:after="0"/>
        <w:rPr>
          <w:sz w:val="16"/>
        </w:rPr>
      </w:pPr>
      <w:r w:rsidRPr="00D2555F">
        <w:rPr>
          <w:sz w:val="16"/>
        </w:rPr>
        <w:t xml:space="preserve">More innovative approaches that balance the safety risks of substandard drugs with the possibility of drug shortages such as changing the pass/fail system that the FDA currently uses to letter grades have also been proposed </w:t>
      </w:r>
    </w:p>
    <w:p w14:paraId="395FD73D" w14:textId="77777777" w:rsidR="00BE1832" w:rsidRPr="00D2555F" w:rsidRDefault="00BE1832" w:rsidP="00BE1832">
      <w:pPr>
        <w:spacing w:after="0"/>
        <w:rPr>
          <w:sz w:val="16"/>
        </w:rPr>
      </w:pPr>
      <w:r w:rsidRPr="00D2555F">
        <w:rPr>
          <w:sz w:val="16"/>
        </w:rPr>
        <w:t xml:space="preserve">Importation of generics approved in other countries with strong regulatory oversight has been allowed by the FDA in rare cases of a shortage </w:t>
      </w:r>
    </w:p>
    <w:p w14:paraId="2CD0FFD3" w14:textId="77777777" w:rsidR="00BE1832" w:rsidRPr="00D2555F" w:rsidRDefault="00BE1832" w:rsidP="00BE1832">
      <w:pPr>
        <w:spacing w:after="0"/>
        <w:rPr>
          <w:sz w:val="16"/>
        </w:rPr>
      </w:pPr>
      <w:r w:rsidRPr="00D2555F">
        <w:rPr>
          <w:sz w:val="16"/>
        </w:rPr>
        <w:t>This latter approach could be expanded further if deflationary pressures on certain generic drugs lead to future US shortages.</w:t>
      </w:r>
    </w:p>
    <w:p w14:paraId="68F31220" w14:textId="77777777" w:rsidR="00BE1832" w:rsidRPr="00D2555F" w:rsidRDefault="00BE1832" w:rsidP="00BE1832">
      <w:pPr>
        <w:spacing w:after="0"/>
        <w:rPr>
          <w:sz w:val="16"/>
        </w:rPr>
      </w:pPr>
      <w:r w:rsidRPr="00D2555F">
        <w:rPr>
          <w:sz w:val="16"/>
        </w:rPr>
        <w:t xml:space="preserve">Although drug shortages have been associated with some well-publicized examples of rising generic drug prices, the low prevalence of drug shortages in recent years coupled with their modest association with price increases in our study demonstrate that other factors such as market competition levels are more important contributors to this phenomenon </w:t>
      </w:r>
    </w:p>
    <w:p w14:paraId="500B329C" w14:textId="77777777" w:rsidR="00BE1832" w:rsidRPr="00D2555F" w:rsidRDefault="00BE1832" w:rsidP="00BE1832">
      <w:pPr>
        <w:spacing w:after="0"/>
        <w:rPr>
          <w:sz w:val="16"/>
        </w:rPr>
      </w:pPr>
      <w:r w:rsidRPr="00D2555F">
        <w:rPr>
          <w:sz w:val="16"/>
        </w:rPr>
        <w:t>Although we found that drug prices do not rise substantially following a shortage, modest price increases may still happen. Because a drug in shortage may not have an appropriate therapeutic substitute, a patient cannot always change their medication regimen in an event of a shortage, allowing manufacturers to increase drug prices without risking substantial reductions in prescription numbers. In other cases, when the FDA has recommended a plant closure the resulting decrease in competition levels could allow the remaining manufacturers more leeway to increase drug prices.</w:t>
      </w:r>
    </w:p>
    <w:p w14:paraId="58A17478" w14:textId="77777777" w:rsidR="00BE1832" w:rsidRPr="00D2555F" w:rsidRDefault="00BE1832" w:rsidP="00BE1832">
      <w:pPr>
        <w:spacing w:after="0"/>
        <w:rPr>
          <w:sz w:val="16"/>
        </w:rPr>
      </w:pPr>
      <w:r w:rsidRPr="00D2555F">
        <w:rPr>
          <w:rStyle w:val="StyleUnderline"/>
        </w:rPr>
        <w:t>The real costs of shortages to patients are likely higher than what we report because in addition to their impact on drug prices</w:t>
      </w:r>
      <w:r w:rsidRPr="00D2555F">
        <w:rPr>
          <w:rStyle w:val="StyleUnderline"/>
          <w:b/>
          <w:bCs/>
        </w:rPr>
        <w:t>, drug shortages can increase health care costs in other ways</w:t>
      </w:r>
      <w:r w:rsidRPr="00D2555F">
        <w:rPr>
          <w:rStyle w:val="StyleUnderline"/>
        </w:rPr>
        <w:t>.</w:t>
      </w:r>
      <w:r w:rsidRPr="00D2555F">
        <w:rPr>
          <w:sz w:val="16"/>
        </w:rPr>
        <w:t xml:space="preserve"> For example, the costs associated with switching patients to a more expensive therapy  or the personnel costs associated with the management of drug shortages can be substantial.</w:t>
      </w:r>
    </w:p>
    <w:p w14:paraId="44FE0BB7" w14:textId="77777777" w:rsidR="00BE1832" w:rsidRPr="00D2555F" w:rsidRDefault="00BE1832" w:rsidP="00BE1832">
      <w:pPr>
        <w:spacing w:after="0"/>
        <w:rPr>
          <w:sz w:val="16"/>
        </w:rPr>
      </w:pPr>
      <w:r w:rsidRPr="00D2555F">
        <w:rPr>
          <w:sz w:val="16"/>
        </w:rPr>
        <w:t>The study combined disparate data sources to assess several pertinent drug-specific variables including drug shortage status, drug prices, and competition levels, and analyzed a recent and large commercial claims database to identify a representative cohort of more than a 1000 generic drugs. We were able to characterize for the first time the secular trends of drug shortages in generic drugs, identify the predictors of drug shortages, and link drug shortages to changes in generic drug prices. However, the findings are limited to drugs commonly used in an outpatient setting (mostly oral and topical formulations), and may not generalize to commonly used inpatient drugs (e.g., injectable formulations). Although the cohort inclusion criteria required drugs to be available as generics for the entirety of the study period, there is little reason to believe that these findings would not extrapolate to more recently approved generic drugs.</w:t>
      </w:r>
    </w:p>
    <w:p w14:paraId="61144970" w14:textId="77777777" w:rsidR="00BE1832" w:rsidRPr="00D2555F" w:rsidRDefault="00BE1832" w:rsidP="00BE1832">
      <w:pPr>
        <w:spacing w:after="0"/>
        <w:rPr>
          <w:rStyle w:val="StyleUnderline"/>
        </w:rPr>
      </w:pPr>
      <w:r w:rsidRPr="00D2555F">
        <w:rPr>
          <w:rStyle w:val="StyleUnderline"/>
        </w:rPr>
        <w:t xml:space="preserve">Drug shortages are challenging </w:t>
      </w:r>
      <w:r w:rsidRPr="00D2555F">
        <w:rPr>
          <w:rStyle w:val="StyleUnderline"/>
          <w:b/>
          <w:bCs/>
        </w:rPr>
        <w:t>public health crises</w:t>
      </w:r>
      <w:r w:rsidRPr="00D2555F">
        <w:rPr>
          <w:rStyle w:val="StyleUnderline"/>
        </w:rPr>
        <w:t xml:space="preserve"> that contribute to patient mortality </w:t>
      </w:r>
    </w:p>
    <w:p w14:paraId="62524559" w14:textId="77777777" w:rsidR="00BE1832" w:rsidRDefault="00BE1832" w:rsidP="00BE1832">
      <w:pPr>
        <w:spacing w:after="0"/>
        <w:rPr>
          <w:sz w:val="16"/>
        </w:rPr>
      </w:pPr>
      <w:r w:rsidRPr="00D2555F">
        <w:rPr>
          <w:sz w:val="16"/>
        </w:rPr>
        <w:t xml:space="preserve">In recent years, there has also been worry that </w:t>
      </w:r>
      <w:r w:rsidRPr="00D2555F">
        <w:rPr>
          <w:rStyle w:val="StyleUnderline"/>
        </w:rPr>
        <w:t xml:space="preserve">drug shortages can </w:t>
      </w:r>
      <w:r w:rsidRPr="00D2555F">
        <w:rPr>
          <w:rStyle w:val="StyleUnderline"/>
          <w:b/>
          <w:bCs/>
        </w:rPr>
        <w:t>lead to generic drug price increases</w:t>
      </w:r>
      <w:r w:rsidRPr="00D2555F">
        <w:rPr>
          <w:rStyle w:val="StyleUnderline"/>
        </w:rPr>
        <w:t xml:space="preserve">, and we found that modest price increases were associated with the outpatient drug shortages in our cohort. </w:t>
      </w:r>
      <w:r w:rsidRPr="00D2555F">
        <w:rPr>
          <w:sz w:val="16"/>
        </w:rPr>
        <w:t xml:space="preserve">Policymakers interested in avoiding spikes in certain generic drug prices should focus on the growing number of factors—such as market competition levels—that have been demonstrably linked to price changes </w:t>
      </w:r>
    </w:p>
    <w:p w14:paraId="093B443F" w14:textId="77777777" w:rsidR="00BE1832" w:rsidRDefault="00BE1832" w:rsidP="00BE1832">
      <w:pPr>
        <w:pStyle w:val="Heading4"/>
        <w:rPr>
          <w:u w:val="single"/>
        </w:rPr>
      </w:pPr>
      <w:r>
        <w:t xml:space="preserve">Drug shortages are a </w:t>
      </w:r>
      <w:r w:rsidRPr="00D2555F">
        <w:rPr>
          <w:u w:val="single"/>
        </w:rPr>
        <w:t xml:space="preserve">national security threat. </w:t>
      </w:r>
    </w:p>
    <w:p w14:paraId="41B5E15B" w14:textId="77777777" w:rsidR="00BE1832" w:rsidRPr="00D2555F" w:rsidRDefault="00BE1832" w:rsidP="00BE1832">
      <w:pPr>
        <w:rPr>
          <w:sz w:val="16"/>
          <w:szCs w:val="16"/>
        </w:rPr>
      </w:pPr>
      <w:r w:rsidRPr="00D2555F">
        <w:rPr>
          <w:b/>
          <w:bCs/>
        </w:rPr>
        <w:t xml:space="preserve">Peters </w:t>
      </w:r>
      <w:r>
        <w:rPr>
          <w:b/>
          <w:bCs/>
        </w:rPr>
        <w:t>23</w:t>
      </w:r>
      <w:r>
        <w:t xml:space="preserve"> </w:t>
      </w:r>
      <w:r w:rsidRPr="00D2555F">
        <w:rPr>
          <w:sz w:val="16"/>
          <w:szCs w:val="16"/>
        </w:rPr>
        <w:t>(Gary Charles Peters Sr. is an American lawyer, politician, and former military officer serving as the junior United States senator from Michigan since 2015</w:t>
      </w:r>
      <w:r>
        <w:rPr>
          <w:sz w:val="16"/>
          <w:szCs w:val="16"/>
        </w:rPr>
        <w:t xml:space="preserve">, </w:t>
      </w:r>
      <w:r w:rsidRPr="00D2555F">
        <w:rPr>
          <w:sz w:val="16"/>
          <w:szCs w:val="16"/>
        </w:rPr>
        <w:t>The Health and National Security Risks of Drug Shortages</w:t>
      </w:r>
      <w:r>
        <w:rPr>
          <w:sz w:val="16"/>
          <w:szCs w:val="16"/>
        </w:rPr>
        <w:t xml:space="preserve">, </w:t>
      </w:r>
      <w:r w:rsidRPr="00D2555F">
        <w:rPr>
          <w:i/>
          <w:iCs/>
          <w:sz w:val="16"/>
          <w:szCs w:val="16"/>
        </w:rPr>
        <w:t xml:space="preserve">Committee on Homeland Security &amp; Governmental Affairs, </w:t>
      </w:r>
      <w:r>
        <w:rPr>
          <w:sz w:val="16"/>
          <w:szCs w:val="16"/>
        </w:rPr>
        <w:t xml:space="preserve">2023---gm) </w:t>
      </w:r>
    </w:p>
    <w:p w14:paraId="799329EF" w14:textId="77777777" w:rsidR="00BE1832" w:rsidRPr="00D2555F" w:rsidRDefault="00BE1832" w:rsidP="00BE1832">
      <w:pPr>
        <w:spacing w:after="0"/>
        <w:rPr>
          <w:sz w:val="16"/>
        </w:rPr>
      </w:pPr>
      <w:r w:rsidRPr="00D2555F">
        <w:rPr>
          <w:sz w:val="16"/>
        </w:rPr>
        <w:t xml:space="preserve">The COVID-19 pandemic laid bare </w:t>
      </w:r>
      <w:r w:rsidRPr="00D2555F">
        <w:rPr>
          <w:u w:val="single"/>
        </w:rPr>
        <w:t xml:space="preserve">the </w:t>
      </w:r>
      <w:r w:rsidRPr="00D2555F">
        <w:rPr>
          <w:b/>
          <w:bCs/>
          <w:u w:val="single"/>
        </w:rPr>
        <w:t>longstanding vulnerabilities</w:t>
      </w:r>
      <w:r w:rsidRPr="00D2555F">
        <w:rPr>
          <w:u w:val="single"/>
        </w:rPr>
        <w:t xml:space="preserve"> within the U.S. pharmaceutical supply chain. Just-in-time manufacturing practices, </w:t>
      </w:r>
      <w:r w:rsidRPr="00D2555F">
        <w:rPr>
          <w:b/>
          <w:bCs/>
          <w:u w:val="single"/>
        </w:rPr>
        <w:t>overreliance on both foreign and geographically concentrated sources for critical drug products</w:t>
      </w:r>
      <w:r w:rsidRPr="00D2555F">
        <w:rPr>
          <w:u w:val="single"/>
        </w:rPr>
        <w:t xml:space="preserve">, and insufficient supply chain visibility, among many other challenges, have resulted in </w:t>
      </w:r>
      <w:r w:rsidRPr="00D2555F">
        <w:rPr>
          <w:b/>
          <w:bCs/>
          <w:u w:val="single"/>
        </w:rPr>
        <w:t>widespread shortages of critical drug products over recent decades</w:t>
      </w:r>
      <w:r w:rsidRPr="00D2555F">
        <w:rPr>
          <w:sz w:val="16"/>
        </w:rPr>
        <w:t>. Shortages of critical medical products, which are commonly used in hospital emergency rooms and outpatient settings, worsened throughout the COVID-19 pandemic as global demand increased and countries began initiating export bans to keep needed products.</w:t>
      </w:r>
    </w:p>
    <w:p w14:paraId="1DBCB9C6" w14:textId="77777777" w:rsidR="00BE1832" w:rsidRPr="00D2555F" w:rsidRDefault="00BE1832" w:rsidP="00BE1832">
      <w:pPr>
        <w:spacing w:after="0"/>
        <w:rPr>
          <w:sz w:val="16"/>
        </w:rPr>
      </w:pPr>
      <w:r w:rsidRPr="00D2555F">
        <w:rPr>
          <w:sz w:val="16"/>
        </w:rPr>
        <w:t xml:space="preserve">The subsequent surge in respiratory viruses in the fall and winter of 2022, with a confluence of COVID-19, RSV, and influenza cases, resulted in increased demand for prescription and over-the- counter medications, further stressing the pharmaceutical supply chain. In addition, staffing shortages and transportation delays continue to present challenges. Since Senator Peters released his 2019 report on drug shortages, the number of active drug shortages has generally continued to rise. 1 As shown in Figure 1, injectable drug products, which can include supportive care medications (like IV saline), sedatives (such as propofol), and chemotherapy drugs, are more than twice as likely to experience shortages compared to other dosage forms, such as oral tablets or topical products. 2 However, recent shortages of basic over- the-counter medications, like pediatric Tylenol and Motrin used to treat children’s flu and fever, have also spiked due to increased demand, leaving many shelves bare and pharmacies limiting sales. </w:t>
      </w:r>
    </w:p>
    <w:p w14:paraId="6C2FB5D2" w14:textId="77777777" w:rsidR="00BE1832" w:rsidRPr="00D2555F" w:rsidRDefault="00BE1832" w:rsidP="00BE1832">
      <w:pPr>
        <w:spacing w:after="0"/>
        <w:rPr>
          <w:b/>
          <w:bCs/>
          <w:u w:val="single"/>
        </w:rPr>
      </w:pPr>
      <w:r w:rsidRPr="00D2555F">
        <w:rPr>
          <w:sz w:val="16"/>
        </w:rPr>
        <w:t xml:space="preserve">Throughout the past few decades, </w:t>
      </w:r>
      <w:r w:rsidRPr="00D2555F">
        <w:rPr>
          <w:u w:val="single"/>
        </w:rPr>
        <w:t xml:space="preserve">drug manufacturers have gradually shifted facilities overseas as </w:t>
      </w:r>
      <w:r w:rsidRPr="00D2555F">
        <w:rPr>
          <w:b/>
          <w:bCs/>
          <w:u w:val="single"/>
        </w:rPr>
        <w:t>foreign governments</w:t>
      </w:r>
      <w:r w:rsidRPr="00D2555F">
        <w:rPr>
          <w:u w:val="single"/>
        </w:rPr>
        <w:t xml:space="preserve"> have offered tax incentives, fewer regulations, and other financial and logistical incentives. While innovations in technology and transportation have resulted in a globalized pharmaceutical supply chain with increased efficiencies, such developments also pose increased risks, such as cybersecurity threats, regulatory challenges, and an </w:t>
      </w:r>
      <w:r w:rsidRPr="00D2555F">
        <w:rPr>
          <w:b/>
          <w:bCs/>
          <w:u w:val="single"/>
        </w:rPr>
        <w:t>overreliance on foreign sources.</w:t>
      </w:r>
    </w:p>
    <w:p w14:paraId="7D5F31C5" w14:textId="77777777" w:rsidR="00BE1832" w:rsidRPr="00D2555F" w:rsidRDefault="00BE1832" w:rsidP="00BE1832">
      <w:pPr>
        <w:spacing w:after="0"/>
        <w:rPr>
          <w:sz w:val="16"/>
        </w:rPr>
      </w:pPr>
      <w:r w:rsidRPr="00D2555F">
        <w:rPr>
          <w:sz w:val="16"/>
        </w:rPr>
        <w:t xml:space="preserve">According to the American Society of Health-System Pharmacists (ASHP), which collects the most robust data on drug shortages, a drug remains in shortage for an average of nearly 1.5 years (537 days. However, certain therapeutic categories may experience shortages for longer periods of time. For example, hormonal agents, which can help slow the onset of certain health conditions, have an average shortage duration of 1201 days; local anesthetics, 878 days; chemotherapy agents, 621 days; and cardiology agents, 618 days.? Over fifteen basic critical care drugs-the majority of which are injectable products have remained in shortage for over a decade. See Figure 2. </w:t>
      </w:r>
    </w:p>
    <w:p w14:paraId="480555C4" w14:textId="77777777" w:rsidR="00BE1832" w:rsidRPr="00D2555F" w:rsidRDefault="00BE1832" w:rsidP="00BE1832">
      <w:pPr>
        <w:spacing w:after="0"/>
        <w:rPr>
          <w:sz w:val="16"/>
        </w:rPr>
      </w:pPr>
      <w:r w:rsidRPr="00D2555F">
        <w:rPr>
          <w:sz w:val="16"/>
        </w:rPr>
        <w:t>Of these products, nearly one third are antimicrobial agents, such as antibiotics, used to prevent and treat bacterial infections. 10 In 2020, the White House directed the FDA to develop a list of "essential medicines, medical countermeasures, and critical inputs" that are "medically necessary to have available at all times."11 The Essential Medicines list that the FDA created in response to this directive includes drugs that, according to FDA, are most needed for patients in U.S. acute care medical facilities, which specialize in short-term treatment for severe injuries or illnesses, and urgent medical conditions. 12 Nearly half of the antimicrobial agents listed on the FDA's Essential Medicines list created in response to this directive, "have no domestic API manufacturing.”</w:t>
      </w:r>
    </w:p>
    <w:p w14:paraId="0FB81C25" w14:textId="77777777" w:rsidR="00BE1832" w:rsidRDefault="00BE1832" w:rsidP="00BE1832">
      <w:pPr>
        <w:spacing w:after="0"/>
        <w:rPr>
          <w:sz w:val="16"/>
        </w:rPr>
      </w:pPr>
      <w:r w:rsidRPr="00D2555F">
        <w:rPr>
          <w:b/>
          <w:bCs/>
          <w:u w:val="single"/>
        </w:rPr>
        <w:t>The Department of Defense (DOD) has acknowledged that it is "wholly dependent" on the commercial market for pharmaceutical products</w:t>
      </w:r>
      <w:r w:rsidRPr="00D2555F">
        <w:rPr>
          <w:sz w:val="16"/>
        </w:rPr>
        <w:t xml:space="preserve"> to ensure the "health, safety, and wellbeing of DOD personnel."14 As Christopher Priest, then Acting Deputy Assistant Director for Health Care Operations and Tricare for the Defense Health Agency, stated in testimony before the U.S.-China Economic and Security Review Commission in 2019, "</w:t>
      </w:r>
      <w:r w:rsidRPr="00D2555F">
        <w:rPr>
          <w:u w:val="single"/>
        </w:rPr>
        <w:t>the national security risks of increased Chinese dominance of the global API market cannot be overstated</w:t>
      </w:r>
      <w:r w:rsidRPr="00D2555F">
        <w:rPr>
          <w:sz w:val="16"/>
        </w:rPr>
        <w:t xml:space="preserve"> . . . [should China decide to limit or restrict the delivery of APIs to the United States, it would have </w:t>
      </w:r>
      <w:r w:rsidRPr="00D2555F">
        <w:rPr>
          <w:u w:val="single"/>
        </w:rPr>
        <w:t xml:space="preserve">a </w:t>
      </w:r>
      <w:r w:rsidRPr="00D2555F">
        <w:rPr>
          <w:strike/>
          <w:u w:val="single"/>
        </w:rPr>
        <w:t xml:space="preserve">debilitating </w:t>
      </w:r>
      <w:r w:rsidRPr="00D2555F">
        <w:rPr>
          <w:u w:val="single"/>
        </w:rPr>
        <w:t xml:space="preserve">effect on </w:t>
      </w:r>
      <w:r w:rsidRPr="00D2555F">
        <w:rPr>
          <w:b/>
          <w:bCs/>
          <w:u w:val="single"/>
        </w:rPr>
        <w:t>U.S. domestic production</w:t>
      </w:r>
      <w:r w:rsidRPr="00D2555F">
        <w:rPr>
          <w:u w:val="single"/>
        </w:rPr>
        <w:t xml:space="preserve"> and could result in severe shortages of pharmaceuticals for both domestic and </w:t>
      </w:r>
      <w:r w:rsidRPr="00D2555F">
        <w:rPr>
          <w:b/>
          <w:bCs/>
          <w:u w:val="single"/>
        </w:rPr>
        <w:t>military uses</w:t>
      </w:r>
      <w:r w:rsidRPr="00D2555F">
        <w:rPr>
          <w:b/>
          <w:bCs/>
          <w:sz w:val="16"/>
        </w:rPr>
        <w:t>."</w:t>
      </w:r>
      <w:r w:rsidRPr="00D2555F">
        <w:rPr>
          <w:sz w:val="16"/>
        </w:rPr>
        <w:t>IS A 2021 Department of Homeland Security (DHS) Key Threats Assessment found that medical products "sourced from abroad or that depend on global supply chains will remain especially vulnerable to disruptions due to sustained demand, foreign government actions to secure supplies of such goods for their country's use, and the length of time required to reconstitute these production capabilities elsewhere."</w:t>
      </w:r>
    </w:p>
    <w:p w14:paraId="006E5E7F" w14:textId="77777777" w:rsidR="00BE1832" w:rsidRDefault="00BE1832" w:rsidP="00BE1832"/>
    <w:p w14:paraId="15A3A240" w14:textId="77777777" w:rsidR="00BE1832" w:rsidRDefault="00BE1832" w:rsidP="00BE1832"/>
    <w:p w14:paraId="27491DA2" w14:textId="77777777" w:rsidR="00BE1832" w:rsidRPr="00DC06F9" w:rsidRDefault="00BE1832" w:rsidP="00BE1832">
      <w:pPr>
        <w:pStyle w:val="Heading4"/>
      </w:pPr>
      <w:r w:rsidRPr="00DC06F9">
        <w:t xml:space="preserve">High drug prices are good --- key to r&amp;d, growth </w:t>
      </w:r>
      <w:r w:rsidRPr="00DC06F9">
        <w:rPr>
          <w:b w:val="0"/>
          <w:bCs/>
        </w:rPr>
        <w:t>(and freedom)</w:t>
      </w:r>
      <w:r w:rsidRPr="00DC06F9">
        <w:t xml:space="preserve">. </w:t>
      </w:r>
    </w:p>
    <w:p w14:paraId="3B02A964" w14:textId="77777777" w:rsidR="00BE1832" w:rsidRPr="00DC06F9" w:rsidRDefault="00BE1832" w:rsidP="00BE1832">
      <w:pPr>
        <w:rPr>
          <w:sz w:val="16"/>
          <w:szCs w:val="16"/>
        </w:rPr>
      </w:pPr>
      <w:r w:rsidRPr="00DC06F9">
        <w:rPr>
          <w:b/>
          <w:bCs/>
        </w:rPr>
        <w:t>Henderson and Hooper 24</w:t>
      </w:r>
      <w:r w:rsidRPr="00DC06F9">
        <w:t xml:space="preserve"> </w:t>
      </w:r>
      <w:r w:rsidRPr="00DC06F9">
        <w:rPr>
          <w:sz w:val="16"/>
          <w:szCs w:val="16"/>
        </w:rPr>
        <w:t xml:space="preserve">(David R. Henderson is a research fellow with the Hoover Institution. He is also a professor of economics at the Naval Postgraduate School in Monterey, California. Charles L. Hooper is President and co-founder of Objective Insights, Inc. Be Thankful for High Drug Prices. https://www.wsj.com/articles/be-thankful-for-high-drug-prices-healthcare-policy-research-and-development-3e603ca8, Washington Street Journal, 2/4/24----gm) </w:t>
      </w:r>
    </w:p>
    <w:p w14:paraId="70293D7D" w14:textId="77777777" w:rsidR="00BE1832" w:rsidRPr="00DC06F9" w:rsidRDefault="00BE1832" w:rsidP="00BE1832">
      <w:pPr>
        <w:spacing w:after="0"/>
        <w:rPr>
          <w:sz w:val="16"/>
        </w:rPr>
      </w:pPr>
      <w:r w:rsidRPr="00DC06F9">
        <w:rPr>
          <w:u w:val="single"/>
        </w:rPr>
        <w:t>Who wants drugs that will save lives?</w:t>
      </w:r>
      <w:r w:rsidRPr="00DC06F9">
        <w:rPr>
          <w:sz w:val="16"/>
        </w:rPr>
        <w:t xml:space="preserve"> Everyone we know.</w:t>
      </w:r>
    </w:p>
    <w:p w14:paraId="7928CE48" w14:textId="77777777" w:rsidR="00BE1832" w:rsidRPr="00DC06F9" w:rsidRDefault="00BE1832" w:rsidP="00BE1832">
      <w:pPr>
        <w:spacing w:after="0"/>
        <w:rPr>
          <w:sz w:val="16"/>
        </w:rPr>
      </w:pPr>
      <w:r w:rsidRPr="00DC06F9">
        <w:rPr>
          <w:sz w:val="16"/>
        </w:rPr>
        <w:t>For Americans, paying for the discovery and development of new drugs rests on our shoulders. If we pay, we get new lifesaving medicines. If we don’t, we don’t.</w:t>
      </w:r>
    </w:p>
    <w:p w14:paraId="2D7E9353" w14:textId="77777777" w:rsidR="00BE1832" w:rsidRPr="00DC06F9" w:rsidRDefault="00BE1832" w:rsidP="00BE1832">
      <w:pPr>
        <w:spacing w:after="0"/>
        <w:rPr>
          <w:u w:val="single"/>
        </w:rPr>
      </w:pPr>
      <w:r w:rsidRPr="00DC06F9">
        <w:rPr>
          <w:sz w:val="16"/>
        </w:rPr>
        <w:t>Almost all new drugs are developed for the U.S. market, no matter where the company’s headquarters are. Why? America is a large, rich country with an advanced medical system</w:t>
      </w:r>
      <w:r w:rsidRPr="00DC06F9">
        <w:rPr>
          <w:u w:val="single"/>
        </w:rPr>
        <w:t xml:space="preserve">. America’s gross domestic product per capita is </w:t>
      </w:r>
      <w:r w:rsidRPr="00DC06F9">
        <w:rPr>
          <w:b/>
          <w:bCs/>
          <w:u w:val="single"/>
        </w:rPr>
        <w:t>65% higher</w:t>
      </w:r>
      <w:r w:rsidRPr="00DC06F9">
        <w:rPr>
          <w:u w:val="single"/>
        </w:rPr>
        <w:t xml:space="preserve"> than Britain’s, 57% higher than Germany’s and 87% higher than France’s. There are four Americans for every German and nine Americans for every Canadian</w:t>
      </w:r>
      <w:r w:rsidRPr="00DC06F9">
        <w:rPr>
          <w:sz w:val="16"/>
        </w:rPr>
        <w:t xml:space="preserve">. We have many wealthy people. The Food and Drug Administration, which moves slowly, is still often faster at approving new drugs than regulatory bodies in other countries. </w:t>
      </w:r>
      <w:r w:rsidRPr="00DC06F9">
        <w:rPr>
          <w:u w:val="single"/>
        </w:rPr>
        <w:t xml:space="preserve">While far from </w:t>
      </w:r>
      <w:r w:rsidRPr="00DC06F9">
        <w:rPr>
          <w:b/>
          <w:bCs/>
          <w:u w:val="single"/>
        </w:rPr>
        <w:t>a free market</w:t>
      </w:r>
      <w:r w:rsidRPr="00DC06F9">
        <w:rPr>
          <w:u w:val="single"/>
        </w:rPr>
        <w:t xml:space="preserve">, our medical system is </w:t>
      </w:r>
      <w:r w:rsidRPr="00DC06F9">
        <w:rPr>
          <w:color w:val="FF0000"/>
          <w:sz w:val="80"/>
          <w:szCs w:val="80"/>
          <w:u w:val="single"/>
        </w:rPr>
        <w:t>fre</w:t>
      </w:r>
      <w:r w:rsidRPr="00DC06F9">
        <w:rPr>
          <w:color w:val="0070C0"/>
          <w:sz w:val="80"/>
          <w:szCs w:val="80"/>
          <w:u w:val="single"/>
        </w:rPr>
        <w:t>er</w:t>
      </w:r>
      <w:r w:rsidRPr="00DC06F9">
        <w:rPr>
          <w:sz w:val="80"/>
          <w:szCs w:val="80"/>
          <w:u w:val="single"/>
        </w:rPr>
        <w:t xml:space="preserve"> </w:t>
      </w:r>
      <w:r w:rsidRPr="00DC06F9">
        <w:rPr>
          <w:u w:val="single"/>
        </w:rPr>
        <w:t>than in many other nations.</w:t>
      </w:r>
      <w:r w:rsidRPr="00DC06F9">
        <w:rPr>
          <w:sz w:val="16"/>
        </w:rPr>
        <w:t xml:space="preserve"> Countries with single-payer systems often take one to two years to negotiate the price of a new drug</w:t>
      </w:r>
      <w:r w:rsidRPr="00DC06F9">
        <w:rPr>
          <w:u w:val="single"/>
        </w:rPr>
        <w:t xml:space="preserve">. If a </w:t>
      </w:r>
      <w:r w:rsidRPr="0032529B">
        <w:rPr>
          <w:rStyle w:val="Emphasis"/>
        </w:rPr>
        <w:t>patent</w:t>
      </w:r>
      <w:r w:rsidRPr="00DC06F9">
        <w:rPr>
          <w:u w:val="single"/>
        </w:rPr>
        <w:t xml:space="preserve"> is granted for 20 years but the first 13 years are dedicated to development and approval, then only seven years of patent-protected sales remain. If two years are added to that timeline for reimbursement negotiations, the interval drops to five years.</w:t>
      </w:r>
    </w:p>
    <w:p w14:paraId="6BE691AB" w14:textId="77777777" w:rsidR="00BE1832" w:rsidRPr="00DC06F9" w:rsidRDefault="00BE1832" w:rsidP="00BE1832">
      <w:pPr>
        <w:spacing w:after="0"/>
        <w:rPr>
          <w:sz w:val="16"/>
        </w:rPr>
      </w:pPr>
      <w:r w:rsidRPr="00DC06F9">
        <w:rPr>
          <w:sz w:val="16"/>
        </w:rPr>
        <w:t>If new drugs can make it in America, they are developed. If they can’t, they aren’t. Other countries are considered secondarily. They are the cherry on top; we’re the sundae.</w:t>
      </w:r>
    </w:p>
    <w:p w14:paraId="076F4802" w14:textId="77777777" w:rsidR="00BE1832" w:rsidRPr="00DC06F9" w:rsidRDefault="00BE1832" w:rsidP="00BE1832">
      <w:pPr>
        <w:spacing w:after="0"/>
        <w:rPr>
          <w:rStyle w:val="StyleUnderline"/>
        </w:rPr>
      </w:pPr>
      <w:r w:rsidRPr="00DC06F9">
        <w:rPr>
          <w:sz w:val="16"/>
        </w:rPr>
        <w:t xml:space="preserve">While only 4% of the world’s population, </w:t>
      </w:r>
      <w:r w:rsidRPr="00DC06F9">
        <w:rPr>
          <w:u w:val="single"/>
        </w:rPr>
        <w:t xml:space="preserve">the U.S. often accounts for half or more of worldwide </w:t>
      </w:r>
      <w:r w:rsidRPr="0032529B">
        <w:rPr>
          <w:b/>
          <w:bCs/>
          <w:u w:val="single"/>
        </w:rPr>
        <w:t>revenue for a new drug</w:t>
      </w:r>
      <w:r w:rsidRPr="00DC06F9">
        <w:rPr>
          <w:sz w:val="16"/>
        </w:rPr>
        <w:t>. The cancer-fighting drug Keytruda was Merck’s top-selling product in 2022, generating sales revenue of approximately $20.9 billion. Around 60% of Keytruda sales were in the U.S. In the U.S</w:t>
      </w:r>
      <w:r w:rsidRPr="00DC06F9">
        <w:rPr>
          <w:rStyle w:val="StyleUnderline"/>
        </w:rPr>
        <w:t xml:space="preserve">., we pay for </w:t>
      </w:r>
      <w:r w:rsidRPr="00DC06F9">
        <w:rPr>
          <w:rStyle w:val="Emphasis"/>
        </w:rPr>
        <w:t>drug research</w:t>
      </w:r>
      <w:r w:rsidRPr="00DC06F9">
        <w:rPr>
          <w:rStyle w:val="StyleUnderline"/>
        </w:rPr>
        <w:t xml:space="preserve"> and development while other countries free-ride on our investments.</w:t>
      </w:r>
    </w:p>
    <w:p w14:paraId="532A2401" w14:textId="77777777" w:rsidR="00BE1832" w:rsidRPr="00DC06F9" w:rsidRDefault="00BE1832" w:rsidP="00BE1832">
      <w:pPr>
        <w:spacing w:after="0"/>
        <w:rPr>
          <w:rStyle w:val="StyleUnderline"/>
        </w:rPr>
      </w:pPr>
      <w:r w:rsidRPr="00DC06F9">
        <w:rPr>
          <w:sz w:val="16"/>
        </w:rPr>
        <w:t xml:space="preserve">Why do other advanced countries get their drugs more cheaply? </w:t>
      </w:r>
      <w:r w:rsidRPr="00DC06F9">
        <w:rPr>
          <w:rStyle w:val="StyleUnderline"/>
        </w:rPr>
        <w:t xml:space="preserve">They have </w:t>
      </w:r>
      <w:r w:rsidRPr="00DC06F9">
        <w:rPr>
          <w:rStyle w:val="StyleUnderline"/>
          <w:b/>
          <w:bCs/>
        </w:rPr>
        <w:t>monopsonistic government</w:t>
      </w:r>
      <w:r w:rsidRPr="00DC06F9">
        <w:rPr>
          <w:rStyle w:val="StyleUnderline"/>
        </w:rPr>
        <w:t xml:space="preserve"> agencies that negotiate drug prices with the attitude that if they can’t get it cheaply, their citizens will do without.</w:t>
      </w:r>
    </w:p>
    <w:p w14:paraId="12B42BCF" w14:textId="77777777" w:rsidR="00BE1832" w:rsidRPr="00DC06F9" w:rsidRDefault="00BE1832" w:rsidP="00BE1832">
      <w:pPr>
        <w:spacing w:after="0"/>
        <w:rPr>
          <w:sz w:val="16"/>
        </w:rPr>
      </w:pPr>
      <w:r w:rsidRPr="00DC06F9">
        <w:rPr>
          <w:sz w:val="16"/>
        </w:rPr>
        <w:t>Pharmaceutical companies go along with this because drugs have high upfront costs and relatively low incremental costs. After those upfront costs are paid by someone, drug companies decide that the extra revenue, perhaps from Canada, covers incremental costs and is better than nothing. Drug companies would prefer that everyone pay the high price, but they have little control over the situation. If the price is too low in Canada, the company won’t launch there. Sometimes, a drug company must accept Canada’s low price or grant a compulsory license to a producer of a generic version, even though the patent is still in force.</w:t>
      </w:r>
    </w:p>
    <w:p w14:paraId="250157D4" w14:textId="77777777" w:rsidR="00BE1832" w:rsidRPr="00DC06F9" w:rsidRDefault="00BE1832" w:rsidP="00BE1832">
      <w:pPr>
        <w:spacing w:after="0"/>
        <w:rPr>
          <w:sz w:val="16"/>
        </w:rPr>
      </w:pPr>
      <w:r w:rsidRPr="00DC06F9">
        <w:rPr>
          <w:sz w:val="16"/>
        </w:rPr>
        <w:t>Americans should be free to purchase drugs from any willing pharmacist, even those in Canada. But don’t expect that to move the needle. Canada’s government is likely to restrict exports so that American buyers don’t scarf up all the drugs. In 2020 Canadian Minister of Health Patricia Hajdu ordered companies not to export any drugs if those sales would create or worsen shortages in Canada.</w:t>
      </w:r>
    </w:p>
    <w:p w14:paraId="3F931943" w14:textId="77777777" w:rsidR="00BE1832" w:rsidRPr="00DC06F9" w:rsidRDefault="00BE1832" w:rsidP="00BE1832">
      <w:pPr>
        <w:spacing w:after="0"/>
        <w:rPr>
          <w:sz w:val="16"/>
        </w:rPr>
      </w:pPr>
      <w:r w:rsidRPr="00DC06F9">
        <w:rPr>
          <w:u w:val="single"/>
        </w:rPr>
        <w:t xml:space="preserve">Capitalized drug development and approval costs have increased at </w:t>
      </w:r>
      <w:r w:rsidRPr="00DC06F9">
        <w:rPr>
          <w:b/>
          <w:bCs/>
          <w:u w:val="single"/>
        </w:rPr>
        <w:t>7.5% a year</w:t>
      </w:r>
      <w:r w:rsidRPr="00DC06F9">
        <w:rPr>
          <w:u w:val="single"/>
        </w:rPr>
        <w:t xml:space="preserve"> in real terms since the mid-1970s, when the cost to develop a new drug and secure FDA approval was estimated at $179 million. It has now certainly surpassed $6 billion. Most drugs are less expensive to develop, but the $6 billion figure accounts for the “dry holes” </w:t>
      </w:r>
      <w:r w:rsidRPr="00DC06F9">
        <w:rPr>
          <w:sz w:val="16"/>
        </w:rPr>
        <w:t>(about 82% of drugs that pass preclinical testing still fail in clinical trials) and the time value of the money spent many years ago. This amount doesn’t account for post-approval clinical trials that the FDA often requires.</w:t>
      </w:r>
    </w:p>
    <w:p w14:paraId="093CF07E" w14:textId="77777777" w:rsidR="00BE1832" w:rsidRPr="00DC06F9" w:rsidRDefault="00BE1832" w:rsidP="00BE1832">
      <w:pPr>
        <w:spacing w:after="0"/>
        <w:rPr>
          <w:u w:val="single"/>
        </w:rPr>
      </w:pPr>
      <w:r w:rsidRPr="00DC06F9">
        <w:rPr>
          <w:u w:val="single"/>
        </w:rPr>
        <w:t xml:space="preserve">Longevity is highly </w:t>
      </w:r>
      <w:r w:rsidRPr="00DC06F9">
        <w:rPr>
          <w:rStyle w:val="Emphasis"/>
        </w:rPr>
        <w:t>correlated with drug R&amp;D</w:t>
      </w:r>
      <w:r w:rsidRPr="00DC06F9">
        <w:rPr>
          <w:sz w:val="16"/>
        </w:rPr>
        <w:t xml:space="preserve">. Columbia University economist Frank Lichtenberg has found that modern drugs were </w:t>
      </w:r>
      <w:r w:rsidRPr="00DC06F9">
        <w:rPr>
          <w:u w:val="single"/>
        </w:rPr>
        <w:t>associated with 73% of the increase in life expectancy that we’ve enjoyed in the last few decades.</w:t>
      </w:r>
    </w:p>
    <w:p w14:paraId="01E2BA64" w14:textId="77777777" w:rsidR="00BE1832" w:rsidRPr="00DC06F9" w:rsidRDefault="00BE1832" w:rsidP="00BE1832">
      <w:pPr>
        <w:spacing w:after="0"/>
        <w:rPr>
          <w:sz w:val="16"/>
        </w:rPr>
      </w:pPr>
      <w:r w:rsidRPr="00DC06F9">
        <w:rPr>
          <w:sz w:val="16"/>
        </w:rPr>
        <w:t>Some people claim that the American medical system isn’t very good because American life expectancy isn’t top tier. But as we know, Americans aren’t always models of health, moderation and safety.</w:t>
      </w:r>
    </w:p>
    <w:p w14:paraId="72152CAC" w14:textId="77777777" w:rsidR="00BE1832" w:rsidRPr="006F3DD5" w:rsidRDefault="00BE1832" w:rsidP="00BE1832">
      <w:pPr>
        <w:spacing w:after="0"/>
        <w:rPr>
          <w:sz w:val="14"/>
        </w:rPr>
      </w:pPr>
      <w:r w:rsidRPr="00DC06F9">
        <w:rPr>
          <w:sz w:val="16"/>
        </w:rPr>
        <w:t>No one in this country is happy that Americans pay for drug R&amp;D while the rest of the world free-rides off our investment. But we don’t run the world. If we try to free-ride too, there won’t be a ride</w:t>
      </w:r>
      <w:r w:rsidRPr="00DC06F9">
        <w:rPr>
          <w:u w:val="single"/>
        </w:rPr>
        <w:t xml:space="preserve">. When we look at our situation as it is, not how we wish it were, we can see </w:t>
      </w:r>
      <w:r w:rsidRPr="00DC06F9">
        <w:rPr>
          <w:b/>
          <w:bCs/>
          <w:u w:val="single"/>
        </w:rPr>
        <w:t>what a good investment drug R&amp;D is</w:t>
      </w:r>
      <w:r w:rsidRPr="00DC06F9">
        <w:rPr>
          <w:u w:val="single"/>
        </w:rPr>
        <w:t xml:space="preserve"> and how cheap-drug schemes such as importing drugs from Canada and “negotiating” Medicare drug prices generally won’t work. If they do, we’ll wish they hadn’t.</w:t>
      </w:r>
    </w:p>
    <w:p w14:paraId="315FB1FB" w14:textId="77777777" w:rsidR="00BE1832" w:rsidRPr="0032529B" w:rsidRDefault="00BE1832" w:rsidP="00BE1832">
      <w:pPr>
        <w:tabs>
          <w:tab w:val="center" w:pos="90"/>
        </w:tabs>
      </w:pPr>
      <w:r w:rsidRPr="006F3DD5">
        <w:rPr>
          <w:sz w:val="14"/>
        </w:rPr>
        <w:t>.</w:t>
      </w:r>
    </w:p>
    <w:p w14:paraId="6BA8015C" w14:textId="77777777" w:rsidR="00BE1832" w:rsidRPr="00BE1832" w:rsidRDefault="00BE1832" w:rsidP="00BE1832"/>
    <w:p w14:paraId="4B572AB3" w14:textId="53157020" w:rsidR="00BE1832" w:rsidRDefault="00BE1832" w:rsidP="00BE1832">
      <w:pPr>
        <w:pStyle w:val="Heading2"/>
      </w:pPr>
      <w:r>
        <w:t>High Drug Prices Bad</w:t>
      </w:r>
    </w:p>
    <w:p w14:paraId="305713C1" w14:textId="432F4F9D" w:rsidR="00BE1832" w:rsidRPr="00BE1832" w:rsidRDefault="00BE1832" w:rsidP="00BE1832">
      <w:pPr>
        <w:pStyle w:val="Heading3"/>
      </w:pPr>
      <w:r>
        <w:t>Drug Prices---UQ---High</w:t>
      </w:r>
    </w:p>
    <w:p w14:paraId="228DC4BF" w14:textId="77777777" w:rsidR="00BE1832" w:rsidRPr="004B7BF7" w:rsidRDefault="00BE1832" w:rsidP="00BE1832">
      <w:pPr>
        <w:pStyle w:val="Heading4"/>
      </w:pPr>
      <w:r>
        <w:t>Drug prices are high.</w:t>
      </w:r>
    </w:p>
    <w:p w14:paraId="33C19879" w14:textId="77777777" w:rsidR="00BE1832" w:rsidRDefault="00BE1832" w:rsidP="00BE1832">
      <w:r w:rsidRPr="004B7BF7">
        <w:rPr>
          <w:rStyle w:val="Style13ptBold"/>
        </w:rPr>
        <w:t>Meller &amp; Ahmed 19</w:t>
      </w:r>
      <w:r>
        <w:t xml:space="preserve"> [Abbey; Organizing Associate at CAP; Hauwa; Former Senior Policy Analyst; Center for American Progress; “How Big Pharma Reaps Profits While Hurting Everyday Americans”; </w:t>
      </w:r>
      <w:r w:rsidRPr="004B7BF7">
        <w:t>https://www.americanprogress.org/article/big-pharma-reaps-profits-hurting-everyday-americans/</w:t>
      </w:r>
      <w:r>
        <w:t>]//kaviWaRu</w:t>
      </w:r>
    </w:p>
    <w:p w14:paraId="25031F91" w14:textId="77777777" w:rsidR="00BE1832" w:rsidRPr="006C2616" w:rsidRDefault="00BE1832" w:rsidP="00BE1832">
      <w:pPr>
        <w:rPr>
          <w:rStyle w:val="StyleUnderline"/>
        </w:rPr>
      </w:pPr>
      <w:r w:rsidRPr="006C2616">
        <w:rPr>
          <w:rStyle w:val="StyleUnderline"/>
        </w:rPr>
        <w:t>A recent Pew Charitable Trusts study found that Americans spent $</w:t>
      </w:r>
      <w:r w:rsidRPr="006C2616">
        <w:rPr>
          <w:rStyle w:val="Emphasis"/>
        </w:rPr>
        <w:t>65.8 billion</w:t>
      </w:r>
      <w:r w:rsidRPr="006C2616">
        <w:rPr>
          <w:sz w:val="16"/>
        </w:rPr>
        <w:t xml:space="preserve">44 </w:t>
      </w:r>
      <w:r w:rsidRPr="006C2616">
        <w:rPr>
          <w:rStyle w:val="Emphasis"/>
        </w:rPr>
        <w:t>out of pocket</w:t>
      </w:r>
      <w:r w:rsidRPr="006C2616">
        <w:rPr>
          <w:rStyle w:val="StyleUnderline"/>
        </w:rPr>
        <w:t xml:space="preserve"> in 2016 for retail prescription drugs, up from $59.5 billion in 2012. The high cost of prescription drugs is a significant driver of medical debt</w:t>
      </w:r>
      <w:r w:rsidRPr="006C2616">
        <w:rPr>
          <w:sz w:val="16"/>
        </w:rPr>
        <w:t>45</w:t>
      </w:r>
      <w:r w:rsidRPr="006C2616">
        <w:rPr>
          <w:rStyle w:val="StyleUnderline"/>
        </w:rPr>
        <w:t xml:space="preserve"> because Americans are increasingly reliant on medication to manage long-term chronic conditions.</w:t>
      </w:r>
      <w:r w:rsidRPr="006C2616">
        <w:rPr>
          <w:sz w:val="16"/>
        </w:rPr>
        <w:t>46</w:t>
      </w:r>
      <w:r w:rsidRPr="006C2616">
        <w:rPr>
          <w:rStyle w:val="StyleUnderline"/>
        </w:rPr>
        <w:t xml:space="preserve"> Additionally, the high cost of prescription drugs has forced many Americans to take </w:t>
      </w:r>
      <w:r w:rsidRPr="00DC70AA">
        <w:rPr>
          <w:rStyle w:val="Emphasis"/>
        </w:rPr>
        <w:t>drastic measures</w:t>
      </w:r>
      <w:r w:rsidRPr="006C2616">
        <w:rPr>
          <w:rStyle w:val="StyleUnderline"/>
        </w:rPr>
        <w:t xml:space="preserve">, including </w:t>
      </w:r>
      <w:r w:rsidRPr="00DC70AA">
        <w:rPr>
          <w:rStyle w:val="Emphasis"/>
        </w:rPr>
        <w:t>foregoing taking their medications</w:t>
      </w:r>
      <w:r w:rsidRPr="006C2616">
        <w:rPr>
          <w:rStyle w:val="StyleUnderline"/>
        </w:rPr>
        <w:t xml:space="preserve"> as prescribed or traveling abroad in order to save on medications. A 2019 Centers for Disease Control and Prevention study found that 11.4 percent</w:t>
      </w:r>
      <w:r w:rsidRPr="006C2616">
        <w:rPr>
          <w:sz w:val="16"/>
        </w:rPr>
        <w:t>47</w:t>
      </w:r>
      <w:r w:rsidRPr="006C2616">
        <w:rPr>
          <w:rStyle w:val="StyleUnderline"/>
        </w:rPr>
        <w:t xml:space="preserve"> of adults aged 18 to 64 </w:t>
      </w:r>
      <w:r w:rsidRPr="00DC70AA">
        <w:rPr>
          <w:rStyle w:val="Emphasis"/>
        </w:rPr>
        <w:t>did not take their prescription drugs</w:t>
      </w:r>
      <w:r w:rsidRPr="006C2616">
        <w:rPr>
          <w:rStyle w:val="StyleUnderline"/>
        </w:rPr>
        <w:t xml:space="preserve"> as prescribed in order to reduce how much they spent on their medications. And, as NPR recently reported, “The U.S government estimates that close to 1 million</w:t>
      </w:r>
      <w:r w:rsidRPr="006C2616">
        <w:rPr>
          <w:sz w:val="16"/>
        </w:rPr>
        <w:t xml:space="preserve">48 </w:t>
      </w:r>
      <w:r w:rsidRPr="006C2616">
        <w:rPr>
          <w:rStyle w:val="StyleUnderline"/>
        </w:rPr>
        <w:t>Americans in California alone go to Mexico annually for health care, including to buy prescription drugs.” In May 2019, a group of Americans</w:t>
      </w:r>
      <w:r w:rsidRPr="006C2616">
        <w:rPr>
          <w:sz w:val="16"/>
        </w:rPr>
        <w:t>49</w:t>
      </w:r>
      <w:r w:rsidRPr="006C2616">
        <w:rPr>
          <w:rStyle w:val="StyleUnderline"/>
        </w:rPr>
        <w:t xml:space="preserve"> living with Type 1 diabetes traveled to Canada to purchase insulin and call on the U.S. government to regulate the cost of lifesaving drugs. The costs associated with </w:t>
      </w:r>
      <w:r w:rsidRPr="00DC70AA">
        <w:rPr>
          <w:rStyle w:val="Emphasis"/>
        </w:rPr>
        <w:t>traveling abroad</w:t>
      </w:r>
      <w:r w:rsidRPr="006C2616">
        <w:rPr>
          <w:rStyle w:val="StyleUnderline"/>
        </w:rPr>
        <w:t xml:space="preserve"> make it </w:t>
      </w:r>
      <w:r w:rsidRPr="00DC70AA">
        <w:rPr>
          <w:rStyle w:val="Emphasis"/>
        </w:rPr>
        <w:t>logistically</w:t>
      </w:r>
      <w:r w:rsidRPr="006C2616">
        <w:rPr>
          <w:rStyle w:val="StyleUnderline"/>
        </w:rPr>
        <w:t xml:space="preserve"> and </w:t>
      </w:r>
      <w:r w:rsidRPr="00DC70AA">
        <w:rPr>
          <w:rStyle w:val="Emphasis"/>
        </w:rPr>
        <w:t>financially impractical</w:t>
      </w:r>
      <w:r w:rsidRPr="006C2616">
        <w:rPr>
          <w:rStyle w:val="StyleUnderline"/>
        </w:rPr>
        <w:t xml:space="preserve"> for most Americans. Further, traveling abroad presents certain health risks given that some countries have lax drug certification standards compared with FDA standards.</w:t>
      </w:r>
    </w:p>
    <w:p w14:paraId="03DECDB4" w14:textId="77777777" w:rsidR="00BE1832" w:rsidRPr="006C2616" w:rsidRDefault="00BE1832" w:rsidP="00BE1832">
      <w:pPr>
        <w:rPr>
          <w:sz w:val="16"/>
        </w:rPr>
      </w:pPr>
    </w:p>
    <w:p w14:paraId="15862592" w14:textId="77777777" w:rsidR="00BE1832" w:rsidRDefault="00BE1832" w:rsidP="00BE1832">
      <w:pPr>
        <w:pStyle w:val="Heading4"/>
      </w:pPr>
      <w:r>
        <w:t>Big pharma invents new diseases to lengthen patents.</w:t>
      </w:r>
    </w:p>
    <w:p w14:paraId="565C07D6" w14:textId="77777777" w:rsidR="00BE1832" w:rsidRDefault="00BE1832" w:rsidP="00BE1832">
      <w:r w:rsidRPr="00CE6507">
        <w:rPr>
          <w:rStyle w:val="Style13ptBold"/>
        </w:rPr>
        <w:t>Andriote 12</w:t>
      </w:r>
      <w:r>
        <w:t xml:space="preserve"> [John-Manuel; He is the author of Victory Deferred and has specialized in HIV/AIDS reporting since 1986. His research materials, correspondence, and recorded interviews are part of a special collection curated by the Smithsonian; 4/3/2012; The Atlantic; “Legal Drug-Pushing: How Disease Mongers Keep Us All Doped Up”; </w:t>
      </w:r>
      <w:r w:rsidRPr="00CE6507">
        <w:t>https://www.theatlantic.com/health/archive/2012/04/legal-drug-pushing-how-disease-mongers-keep-us-all-doped-up/255247/</w:t>
      </w:r>
      <w:r>
        <w:t>]//KaviWaRu</w:t>
      </w:r>
    </w:p>
    <w:p w14:paraId="23A5869E" w14:textId="77777777" w:rsidR="00BE1832" w:rsidRPr="00DC70AA" w:rsidRDefault="00BE1832" w:rsidP="00BE1832">
      <w:pPr>
        <w:rPr>
          <w:sz w:val="16"/>
        </w:rPr>
      </w:pPr>
      <w:r w:rsidRPr="00DC70AA">
        <w:rPr>
          <w:rStyle w:val="Emphasis"/>
        </w:rPr>
        <w:t>Changing the metrics for diagnosing a disease</w:t>
      </w:r>
      <w:r w:rsidRPr="00DC70AA">
        <w:rPr>
          <w:u w:val="single"/>
        </w:rPr>
        <w:t xml:space="preserve"> is one reliable technique</w:t>
      </w:r>
      <w:r w:rsidRPr="00DC70AA">
        <w:rPr>
          <w:sz w:val="16"/>
        </w:rPr>
        <w:t xml:space="preserve">. Dr. Adriane Fugh-Berman, associate professor of pharmacology and director of the industry watchdog group PharmedOut.org at Georgetown University School of Medicine, pointed to </w:t>
      </w:r>
      <w:r w:rsidRPr="00DC70AA">
        <w:rPr>
          <w:u w:val="single"/>
        </w:rPr>
        <w:t xml:space="preserve">how the numbers used to diagnose diabetes and high cholesterol have been lowered over time. "The very numbers we use have been </w:t>
      </w:r>
      <w:r w:rsidRPr="00DC70AA">
        <w:rPr>
          <w:rStyle w:val="Emphasis"/>
        </w:rPr>
        <w:t>reduced to the point of absurdity</w:t>
      </w:r>
      <w:r w:rsidRPr="00DC70AA">
        <w:rPr>
          <w:sz w:val="16"/>
        </w:rPr>
        <w:t>," she said. "</w:t>
      </w:r>
      <w:r w:rsidRPr="00DC70AA">
        <w:rPr>
          <w:u w:val="single"/>
        </w:rPr>
        <w:t>120/80 was considered normal blood pressure; now it's considered 'pre-hypertension.'</w:t>
      </w:r>
      <w:r w:rsidRPr="00DC70AA">
        <w:rPr>
          <w:sz w:val="16"/>
        </w:rPr>
        <w:t>"</w:t>
      </w:r>
    </w:p>
    <w:p w14:paraId="202A2821" w14:textId="77777777" w:rsidR="00BE1832" w:rsidRPr="00DC70AA" w:rsidRDefault="00BE1832" w:rsidP="00BE1832">
      <w:pPr>
        <w:rPr>
          <w:sz w:val="16"/>
        </w:rPr>
      </w:pPr>
      <w:r w:rsidRPr="00DC70AA">
        <w:rPr>
          <w:u w:val="single"/>
        </w:rPr>
        <w:t xml:space="preserve">Entirely new diseases can be, and have been, </w:t>
      </w:r>
      <w:r w:rsidRPr="00DC70AA">
        <w:rPr>
          <w:rStyle w:val="Emphasis"/>
        </w:rPr>
        <w:t>invented to extend a manufacturer's patent</w:t>
      </w:r>
      <w:r w:rsidRPr="00DC70AA">
        <w:rPr>
          <w:u w:val="single"/>
        </w:rPr>
        <w:t xml:space="preserve"> on a highly profitable drug</w:t>
      </w:r>
      <w:r w:rsidRPr="00DC70AA">
        <w:rPr>
          <w:sz w:val="16"/>
        </w:rPr>
        <w:t xml:space="preserve">. Fugh-Berman said </w:t>
      </w:r>
      <w:r w:rsidRPr="00DC70AA">
        <w:rPr>
          <w:u w:val="single"/>
        </w:rPr>
        <w:t xml:space="preserve">Eli Lilly stood to lose a lot of profits once the patent expired on its hugely popular antidepressant Prozac. "So they positioned this </w:t>
      </w:r>
      <w:r w:rsidRPr="00DC70AA">
        <w:rPr>
          <w:rStyle w:val="Emphasis"/>
        </w:rPr>
        <w:t>new condition</w:t>
      </w:r>
      <w:r w:rsidRPr="00DC70AA">
        <w:rPr>
          <w:u w:val="single"/>
        </w:rPr>
        <w:t xml:space="preserve">, PMDD (Pre-Menstrual Dysphoric Disorder), and then went to physicians and the FDA with their highly paid experts who said PMDD is a tragic disease, and they got approved for Sarafem, the same drug. It's an on-label use for a repackaged drug; they </w:t>
      </w:r>
      <w:r w:rsidRPr="00DC70AA">
        <w:rPr>
          <w:rStyle w:val="Emphasis"/>
        </w:rPr>
        <w:t>created the disease</w:t>
      </w:r>
      <w:r w:rsidRPr="00DC70AA">
        <w:rPr>
          <w:u w:val="single"/>
        </w:rPr>
        <w:t xml:space="preserve"> and then </w:t>
      </w:r>
      <w:r w:rsidRPr="00DC70AA">
        <w:rPr>
          <w:rStyle w:val="Emphasis"/>
        </w:rPr>
        <w:t>got a drug re-approved that was going off patent</w:t>
      </w:r>
      <w:r w:rsidRPr="00DC70AA">
        <w:rPr>
          <w:sz w:val="16"/>
        </w:rPr>
        <w:t>."</w:t>
      </w:r>
    </w:p>
    <w:p w14:paraId="0C522D78" w14:textId="77777777" w:rsidR="00BE1832" w:rsidRDefault="00BE1832" w:rsidP="00BE1832">
      <w:pPr>
        <w:pStyle w:val="Heading4"/>
      </w:pPr>
      <w:r>
        <w:t>Drug prices are higher in the United States than any other country---Big pharma companies are the cause.</w:t>
      </w:r>
    </w:p>
    <w:p w14:paraId="47A6FFE7" w14:textId="77777777" w:rsidR="00BE1832" w:rsidRDefault="00BE1832" w:rsidP="00BE1832">
      <w:r w:rsidRPr="00FD7ECB">
        <w:rPr>
          <w:rStyle w:val="Style13ptBold"/>
        </w:rPr>
        <w:t>Mulcahy 2/1</w:t>
      </w:r>
      <w:r>
        <w:t xml:space="preserve"> [Andrew W.; He is a senior health economist at RAND. His key research areas are prescription drugs, payment for health care services and drugs, and policy evaluation in general; 2/1/2024; RAND; “Prescription Drug Prices in the U.S. Are 2.78 Times Those in Other Countries”; </w:t>
      </w:r>
      <w:r w:rsidRPr="00FD7ECB">
        <w:t>https://www.rand.org/news/press/2024/02/01.html</w:t>
      </w:r>
      <w:r>
        <w:t>]//kaviWaRu</w:t>
      </w:r>
    </w:p>
    <w:p w14:paraId="6CB41A4E" w14:textId="77777777" w:rsidR="00BE1832" w:rsidRPr="00DC70AA" w:rsidRDefault="00BE1832" w:rsidP="00BE1832">
      <w:pPr>
        <w:rPr>
          <w:u w:val="single"/>
        </w:rPr>
      </w:pPr>
      <w:r w:rsidRPr="00DC70AA">
        <w:rPr>
          <w:u w:val="single"/>
        </w:rPr>
        <w:t xml:space="preserve">Prescription drug prices in the United States are </w:t>
      </w:r>
      <w:r w:rsidRPr="00DC70AA">
        <w:rPr>
          <w:rStyle w:val="Emphasis"/>
        </w:rPr>
        <w:t>significantly higher</w:t>
      </w:r>
      <w:r w:rsidRPr="00DC70AA">
        <w:rPr>
          <w:u w:val="single"/>
        </w:rPr>
        <w:t xml:space="preserve"> than in other nations, with prices in the United States averaging 2.78 times those seen in 33 other nations, according to a new RAND report.</w:t>
      </w:r>
    </w:p>
    <w:p w14:paraId="546216EC" w14:textId="77777777" w:rsidR="00BE1832" w:rsidRPr="00DC70AA" w:rsidRDefault="00BE1832" w:rsidP="00BE1832">
      <w:pPr>
        <w:rPr>
          <w:u w:val="single"/>
        </w:rPr>
      </w:pPr>
      <w:r w:rsidRPr="00DC70AA">
        <w:rPr>
          <w:u w:val="single"/>
        </w:rPr>
        <w:t xml:space="preserve">The gap between prices in the United States and other countries is </w:t>
      </w:r>
      <w:r w:rsidRPr="00DC70AA">
        <w:rPr>
          <w:rStyle w:val="Emphasis"/>
        </w:rPr>
        <w:t>even larger for brand-named drugs</w:t>
      </w:r>
      <w:r w:rsidRPr="00DC70AA">
        <w:rPr>
          <w:u w:val="single"/>
        </w:rPr>
        <w:t>, with U.S. prices averaging 4.22 times those in comparison nations.</w:t>
      </w:r>
    </w:p>
    <w:p w14:paraId="52164DD9" w14:textId="77777777" w:rsidR="00BE1832" w:rsidRPr="00DC70AA" w:rsidRDefault="00BE1832" w:rsidP="00BE1832">
      <w:pPr>
        <w:rPr>
          <w:u w:val="single"/>
        </w:rPr>
      </w:pPr>
      <w:r w:rsidRPr="00DC70AA">
        <w:rPr>
          <w:u w:val="single"/>
        </w:rPr>
        <w:t>The RAND study found that prices for unbranded generic drugs—which account for 90 percent of prescription volume in the United States—are about 67 percent of the average cost in the comparison nations.</w:t>
      </w:r>
    </w:p>
    <w:p w14:paraId="3CB5702C" w14:textId="77777777" w:rsidR="00BE1832" w:rsidRPr="00DC70AA" w:rsidRDefault="00BE1832" w:rsidP="00BE1832">
      <w:pPr>
        <w:rPr>
          <w:u w:val="single"/>
        </w:rPr>
      </w:pPr>
      <w:r w:rsidRPr="00DC70AA">
        <w:rPr>
          <w:u w:val="single"/>
        </w:rPr>
        <w:t>The new report updates findings from earlier RAND analysis about U.S. drug prices. That analysis compared 2018 manufacturer gross drug prices in the United States with other nations using a price index approach.</w:t>
      </w:r>
    </w:p>
    <w:p w14:paraId="179D28DF" w14:textId="77777777" w:rsidR="00BE1832" w:rsidRPr="00DC70AA" w:rsidRDefault="00BE1832" w:rsidP="00BE1832">
      <w:pPr>
        <w:rPr>
          <w:sz w:val="16"/>
        </w:rPr>
      </w:pPr>
      <w:r w:rsidRPr="00DC70AA">
        <w:rPr>
          <w:sz w:val="16"/>
        </w:rPr>
        <w:t>The new report uses updated information through 2022. It also includes additional analysis that focuses on price comparisons for biosimilars and changes in price comparison results over time.</w:t>
      </w:r>
    </w:p>
    <w:p w14:paraId="0335A12C" w14:textId="77777777" w:rsidR="00BE1832" w:rsidRPr="00DC70AA" w:rsidRDefault="00BE1832" w:rsidP="00BE1832">
      <w:pPr>
        <w:rPr>
          <w:sz w:val="16"/>
        </w:rPr>
      </w:pPr>
      <w:r w:rsidRPr="00DC70AA">
        <w:rPr>
          <w:sz w:val="16"/>
        </w:rPr>
        <w:t>“</w:t>
      </w:r>
      <w:r w:rsidRPr="00DC70AA">
        <w:rPr>
          <w:u w:val="single"/>
        </w:rPr>
        <w:t xml:space="preserve">These findings provide further evidence that manufacturers' gross prices for prescription drugs are </w:t>
      </w:r>
      <w:r w:rsidRPr="00DC70AA">
        <w:rPr>
          <w:rStyle w:val="Emphasis"/>
        </w:rPr>
        <w:t>higher in the United States than in comparison countries</w:t>
      </w:r>
      <w:r w:rsidRPr="00DC70AA">
        <w:rPr>
          <w:sz w:val="16"/>
        </w:rPr>
        <w:t>,” said Andrew Mulcahy, lead author of the study and a senior health economist at RAND, a nonprofit research organization. “We find that the gap is widening for name-brand drugs, while U.S. prices for generic drugs are now proportionally lower than our earlier analysis found.”</w:t>
      </w:r>
    </w:p>
    <w:p w14:paraId="3B74C444" w14:textId="77777777" w:rsidR="00BE1832" w:rsidRPr="00DC70AA" w:rsidRDefault="00BE1832" w:rsidP="00BE1832">
      <w:pPr>
        <w:rPr>
          <w:sz w:val="16"/>
        </w:rPr>
      </w:pPr>
      <w:r w:rsidRPr="00DC70AA">
        <w:rPr>
          <w:sz w:val="16"/>
        </w:rPr>
        <w:t>The RAND analysis provides the most up-to-date estimates of how much higher drug prices are in the United States compared to other countries in the Organisation for Economic Co-operation and Development (OECD).</w:t>
      </w:r>
    </w:p>
    <w:p w14:paraId="099A2FCA" w14:textId="77777777" w:rsidR="00BE1832" w:rsidRPr="00DC70AA" w:rsidRDefault="00BE1832" w:rsidP="00BE1832">
      <w:pPr>
        <w:rPr>
          <w:sz w:val="16"/>
        </w:rPr>
      </w:pPr>
      <w:r w:rsidRPr="00DC70AA">
        <w:rPr>
          <w:u w:val="single"/>
        </w:rPr>
        <w:t xml:space="preserve">Researchers calculated price indexes under a </w:t>
      </w:r>
      <w:r w:rsidRPr="00DC70AA">
        <w:rPr>
          <w:rStyle w:val="Emphasis"/>
        </w:rPr>
        <w:t>wide range of methodological decisions</w:t>
      </w:r>
      <w:r w:rsidRPr="00DC70AA">
        <w:rPr>
          <w:sz w:val="16"/>
        </w:rPr>
        <w:t>. While some sensitivity analyses lowered the differences between U.S. prices compared to those in other nations, under all the scenarios examined overall prescription drug prices remained substantially higher in the United States.</w:t>
      </w:r>
    </w:p>
    <w:p w14:paraId="7B27FCA5" w14:textId="77777777" w:rsidR="00BE1832" w:rsidRPr="00DC70AA" w:rsidRDefault="00BE1832" w:rsidP="00BE1832">
      <w:pPr>
        <w:rPr>
          <w:u w:val="single"/>
        </w:rPr>
      </w:pPr>
      <w:r w:rsidRPr="00DC70AA">
        <w:rPr>
          <w:u w:val="single"/>
        </w:rPr>
        <w:t xml:space="preserve">The analysis used manufacturer gross prices for drugs because net prices—the amounts ultimately retained by manufacturers after negotiated rebates and other discounts are applied—are not systematically available. Even after adjusting U.S. prices downward to account for these discounts, U.S. prices for brand name drugs remained more than </w:t>
      </w:r>
      <w:r w:rsidRPr="00DC70AA">
        <w:rPr>
          <w:rStyle w:val="Emphasis"/>
        </w:rPr>
        <w:t>three times higher</w:t>
      </w:r>
      <w:r w:rsidRPr="00DC70AA">
        <w:rPr>
          <w:u w:val="single"/>
        </w:rPr>
        <w:t xml:space="preserve"> than those in other countries.</w:t>
      </w:r>
    </w:p>
    <w:p w14:paraId="481442D9" w14:textId="77777777" w:rsidR="00BE1832" w:rsidRDefault="00BE1832" w:rsidP="00BE1832">
      <w:pPr>
        <w:pStyle w:val="Heading4"/>
      </w:pPr>
      <w:r>
        <w:t>Drug prices are exceedingly high in the squo.</w:t>
      </w:r>
    </w:p>
    <w:p w14:paraId="4C5550E1" w14:textId="77777777" w:rsidR="00BE1832" w:rsidRDefault="00BE1832" w:rsidP="00BE1832">
      <w:r w:rsidRPr="007F787E">
        <w:rPr>
          <w:rStyle w:val="Style13ptBold"/>
        </w:rPr>
        <w:t>Angelis et al 23</w:t>
      </w:r>
      <w:r>
        <w:t xml:space="preserve"> [Aris; assistance professor in health economics; Roman Polyakov; student who aided in the project; Oliver J. Wouters; assistant professor of health policy; Els Torreele; visiting policy fellow; Martin McKee, professor of European public health; BMJ; “High drug prices are not justified by industry’s spending on research and development”; </w:t>
      </w:r>
      <w:r w:rsidRPr="007F787E">
        <w:t>https://www.bmj.com/content/380/bmj-2022-071710</w:t>
      </w:r>
      <w:r>
        <w:t>]//kaviWaRu</w:t>
      </w:r>
    </w:p>
    <w:p w14:paraId="000C9D9C" w14:textId="77777777" w:rsidR="00BE1832" w:rsidRPr="00DC70AA" w:rsidRDefault="00BE1832" w:rsidP="00BE1832">
      <w:pPr>
        <w:rPr>
          <w:u w:val="single"/>
        </w:rPr>
      </w:pPr>
      <w:r w:rsidRPr="00DC70AA">
        <w:rPr>
          <w:rStyle w:val="Emphasis"/>
        </w:rPr>
        <w:t>Concerns</w:t>
      </w:r>
      <w:r w:rsidRPr="00DC70AA">
        <w:rPr>
          <w:u w:val="single"/>
        </w:rPr>
        <w:t xml:space="preserve"> over the </w:t>
      </w:r>
      <w:r w:rsidRPr="00DC70AA">
        <w:rPr>
          <w:rStyle w:val="Emphasis"/>
        </w:rPr>
        <w:t>prices of new medicines</w:t>
      </w:r>
      <w:r w:rsidRPr="00DC70AA">
        <w:rPr>
          <w:u w:val="single"/>
        </w:rPr>
        <w:t xml:space="preserve"> have been </w:t>
      </w:r>
      <w:r w:rsidRPr="00DC70AA">
        <w:rPr>
          <w:rStyle w:val="Emphasis"/>
        </w:rPr>
        <w:t>growing</w:t>
      </w:r>
      <w:r w:rsidRPr="00DC70AA">
        <w:rPr>
          <w:u w:val="single"/>
        </w:rPr>
        <w:t xml:space="preserve"> over the past decade. In the US, estimated net prices of newly launched prescription drugs increased from a median of around $1400 a year (£1200; €1300) in 2008 to over $150 000 a year in 2021.1 Onasemnogene abeparvovec (Zolgensma), a gene therapy approved by the US Food and Drug Administration in 2019 for spinal muscular atrophy, was at the time of approval the </w:t>
      </w:r>
      <w:r w:rsidRPr="00DC70AA">
        <w:rPr>
          <w:rStyle w:val="Emphasis"/>
        </w:rPr>
        <w:t>most expensive drug</w:t>
      </w:r>
      <w:r w:rsidRPr="00DC70AA">
        <w:rPr>
          <w:u w:val="single"/>
        </w:rPr>
        <w:t xml:space="preserve"> ever, with a price of over $2m for a single dose treatment.2 Several more recent drugs for rare diseases are priced even higher,3 with a gene therapy for haemophilia B approved by the FDA in November 2022 costing $3.5m per dose.4 But </w:t>
      </w:r>
      <w:r w:rsidRPr="00DC70AA">
        <w:rPr>
          <w:rStyle w:val="Emphasis"/>
        </w:rPr>
        <w:t>even old and common drugs have seen inexplicable price increases</w:t>
      </w:r>
      <w:r w:rsidRPr="00DC70AA">
        <w:rPr>
          <w:u w:val="single"/>
        </w:rPr>
        <w:t xml:space="preserve">: in the US, the list price of some insulin products increased more than twofold from 2007 to 2018,5 while a US government report identified 1216 products that had seen </w:t>
      </w:r>
      <w:r w:rsidRPr="00DC70AA">
        <w:rPr>
          <w:rStyle w:val="Emphasis"/>
        </w:rPr>
        <w:t>prices rise above inflation</w:t>
      </w:r>
      <w:r w:rsidRPr="00DC70AA">
        <w:rPr>
          <w:u w:val="single"/>
        </w:rPr>
        <w:t xml:space="preserve"> between July 2021 and July 2022, with an </w:t>
      </w:r>
      <w:r w:rsidRPr="00DC70AA">
        <w:rPr>
          <w:rStyle w:val="Emphasis"/>
        </w:rPr>
        <w:t>average increase of 31.6%.</w:t>
      </w:r>
      <w:r w:rsidRPr="00DC70AA">
        <w:rPr>
          <w:u w:val="single"/>
        </w:rPr>
        <w:t>6</w:t>
      </w:r>
    </w:p>
    <w:p w14:paraId="7F07234A" w14:textId="77777777" w:rsidR="00BE1832" w:rsidRDefault="00BE1832" w:rsidP="00BE1832"/>
    <w:p w14:paraId="4FE1C1DF" w14:textId="77777777" w:rsidR="00BE1832" w:rsidRDefault="00BE1832" w:rsidP="00BE1832">
      <w:pPr>
        <w:pStyle w:val="Heading4"/>
      </w:pPr>
      <w:r>
        <w:t>Anticompetitive business practices result in sky high drug prices</w:t>
      </w:r>
    </w:p>
    <w:p w14:paraId="22D77662" w14:textId="77777777" w:rsidR="00BE1832" w:rsidRPr="005A1506" w:rsidRDefault="00BE1832" w:rsidP="00BE1832">
      <w:r>
        <w:t xml:space="preserve">Robert </w:t>
      </w:r>
      <w:r w:rsidRPr="005A1506">
        <w:rPr>
          <w:rStyle w:val="Style13ptBold"/>
        </w:rPr>
        <w:t>Langreth</w:t>
      </w:r>
      <w:r>
        <w:t xml:space="preserve">, </w:t>
      </w:r>
      <w:r w:rsidRPr="005A1506">
        <w:rPr>
          <w:rStyle w:val="Style13ptBold"/>
        </w:rPr>
        <w:t>6-5</w:t>
      </w:r>
      <w:r>
        <w:t xml:space="preserve">-2024, "Why Prescription Drug Prices in the US Are So High", Bloomberg, (Langreth is a Senior Reporter Bloomberg News and has a degree from Yale University.) </w:t>
      </w:r>
      <w:hyperlink r:id="rId5" w:history="1">
        <w:r w:rsidRPr="00BD4E89">
          <w:rPr>
            <w:rStyle w:val="Hyperlink"/>
          </w:rPr>
          <w:t>https://www.bloomberg.com/news/features/2024-06-06/why-prescription-drug-prices-in-the-us-are-so-high?leadSource=uverify%20wall</w:t>
        </w:r>
      </w:hyperlink>
      <w:r>
        <w:t xml:space="preserve"> Accessed 7-29-2024 /hcc</w:t>
      </w:r>
    </w:p>
    <w:p w14:paraId="3EE5566F" w14:textId="77777777" w:rsidR="00BE1832" w:rsidRPr="00B376E1" w:rsidRDefault="00BE1832" w:rsidP="00BE1832">
      <w:pPr>
        <w:rPr>
          <w:sz w:val="16"/>
        </w:rPr>
      </w:pPr>
      <w:r w:rsidRPr="00B376E1">
        <w:rPr>
          <w:sz w:val="16"/>
        </w:rPr>
        <w:t xml:space="preserve">Americans spend more on prescription drugs than anyone else in the world. It’s true that they take a lot of pills. But what really has set the </w:t>
      </w:r>
      <w:r w:rsidRPr="00D32DAA">
        <w:rPr>
          <w:rStyle w:val="StyleUnderline"/>
        </w:rPr>
        <w:t>US</w:t>
      </w:r>
      <w:r w:rsidRPr="00B376E1">
        <w:rPr>
          <w:sz w:val="16"/>
        </w:rPr>
        <w:t xml:space="preserve"> apart is how much </w:t>
      </w:r>
      <w:r w:rsidRPr="00D32DAA">
        <w:rPr>
          <w:rStyle w:val="StyleUnderline"/>
        </w:rPr>
        <w:t>drugs</w:t>
      </w:r>
      <w:r w:rsidRPr="00B376E1">
        <w:rPr>
          <w:sz w:val="16"/>
        </w:rPr>
        <w:t xml:space="preserve"> cost. Unlike in most other countries, their </w:t>
      </w:r>
      <w:r w:rsidRPr="00D32DAA">
        <w:rPr>
          <w:rStyle w:val="StyleUnderline"/>
        </w:rPr>
        <w:t xml:space="preserve">prices are set </w:t>
      </w:r>
      <w:r w:rsidRPr="006E3C8E">
        <w:rPr>
          <w:rStyle w:val="Emphasis"/>
        </w:rPr>
        <w:t>without</w:t>
      </w:r>
      <w:r w:rsidRPr="00D32DAA">
        <w:rPr>
          <w:rStyle w:val="StyleUnderline"/>
        </w:rPr>
        <w:t xml:space="preserve"> direct government </w:t>
      </w:r>
      <w:r w:rsidRPr="006E3C8E">
        <w:rPr>
          <w:rStyle w:val="Emphasis"/>
        </w:rPr>
        <w:t>intervention</w:t>
      </w:r>
      <w:r w:rsidRPr="00B376E1">
        <w:rPr>
          <w:sz w:val="16"/>
        </w:rPr>
        <w:t>. A new law aims to change that for certain drugs for elderly and disabled patients who rely on the government’s Medicare health program. The pharmaceutical industry opposes the change, and the law faces a raft of lawsuits seeking to stop it from taking effect.</w:t>
      </w:r>
    </w:p>
    <w:p w14:paraId="7F31A913" w14:textId="77777777" w:rsidR="00BE1832" w:rsidRPr="00B376E1" w:rsidRDefault="00BE1832" w:rsidP="00BE1832">
      <w:pPr>
        <w:rPr>
          <w:sz w:val="16"/>
          <w:szCs w:val="16"/>
        </w:rPr>
      </w:pPr>
      <w:r w:rsidRPr="00B376E1">
        <w:rPr>
          <w:sz w:val="16"/>
          <w:szCs w:val="16"/>
        </w:rPr>
        <w:t>How US Prices Compare Internationally</w:t>
      </w:r>
    </w:p>
    <w:p w14:paraId="2F304C6B" w14:textId="77777777" w:rsidR="00BE1832" w:rsidRPr="00D32DAA" w:rsidRDefault="00BE1832" w:rsidP="00BE1832">
      <w:pPr>
        <w:rPr>
          <w:sz w:val="16"/>
        </w:rPr>
      </w:pPr>
      <w:r w:rsidRPr="00D32DAA">
        <w:rPr>
          <w:rStyle w:val="StyleUnderline"/>
        </w:rPr>
        <w:t>Prices for drugs in the US in 2022</w:t>
      </w:r>
      <w:r w:rsidRPr="00D32DAA">
        <w:rPr>
          <w:sz w:val="16"/>
        </w:rPr>
        <w:t xml:space="preserve"> </w:t>
      </w:r>
      <w:r w:rsidRPr="00D32DAA">
        <w:rPr>
          <w:rStyle w:val="StyleUnderline"/>
        </w:rPr>
        <w:t>were</w:t>
      </w:r>
      <w:r w:rsidRPr="00D32DAA">
        <w:rPr>
          <w:sz w:val="16"/>
        </w:rPr>
        <w:t xml:space="preserve"> nearly </w:t>
      </w:r>
      <w:r w:rsidRPr="006E3C8E">
        <w:rPr>
          <w:rStyle w:val="Emphasis"/>
        </w:rPr>
        <w:t>three times</w:t>
      </w:r>
      <w:r w:rsidRPr="00D32DAA">
        <w:rPr>
          <w:rStyle w:val="StyleUnderline"/>
        </w:rPr>
        <w:t xml:space="preserve"> as high as the average in </w:t>
      </w:r>
      <w:r w:rsidRPr="006E3C8E">
        <w:rPr>
          <w:rStyle w:val="Emphasis"/>
        </w:rPr>
        <w:t>33</w:t>
      </w:r>
      <w:r w:rsidRPr="00D32DAA">
        <w:rPr>
          <w:rStyle w:val="StyleUnderline"/>
        </w:rPr>
        <w:t xml:space="preserve"> other countries</w:t>
      </w:r>
      <w:r w:rsidRPr="00D32DAA">
        <w:rPr>
          <w:sz w:val="16"/>
        </w:rPr>
        <w:t xml:space="preserve"> where incomes are high or relatively high, according to an analysis by the research group Rand Health Care. </w:t>
      </w:r>
      <w:r w:rsidRPr="00D32DAA">
        <w:rPr>
          <w:rStyle w:val="StyleUnderline"/>
        </w:rPr>
        <w:t xml:space="preserve">It’s a gap that has </w:t>
      </w:r>
      <w:r w:rsidRPr="006E3C8E">
        <w:rPr>
          <w:rStyle w:val="Emphasis"/>
        </w:rPr>
        <w:t>widened</w:t>
      </w:r>
      <w:r w:rsidRPr="00D32DAA">
        <w:rPr>
          <w:sz w:val="16"/>
        </w:rPr>
        <w:t xml:space="preserve"> </w:t>
      </w:r>
      <w:r w:rsidRPr="00D32DAA">
        <w:rPr>
          <w:rStyle w:val="StyleUnderline"/>
        </w:rPr>
        <w:t>in</w:t>
      </w:r>
      <w:r w:rsidRPr="00D32DAA">
        <w:rPr>
          <w:sz w:val="16"/>
        </w:rPr>
        <w:t xml:space="preserve"> recent years. </w:t>
      </w:r>
      <w:r w:rsidRPr="00D32DAA">
        <w:rPr>
          <w:rStyle w:val="StyleUnderline"/>
        </w:rPr>
        <w:t>In 2022,</w:t>
      </w:r>
      <w:r w:rsidRPr="00D32DAA">
        <w:rPr>
          <w:sz w:val="16"/>
        </w:rPr>
        <w:t xml:space="preserve"> </w:t>
      </w:r>
      <w:r w:rsidRPr="00D32DAA">
        <w:rPr>
          <w:rStyle w:val="StyleUnderline"/>
        </w:rPr>
        <w:t>the annual cost of prescription medications was</w:t>
      </w:r>
      <w:r w:rsidRPr="00D32DAA">
        <w:rPr>
          <w:sz w:val="16"/>
        </w:rPr>
        <w:t xml:space="preserve"> about </w:t>
      </w:r>
      <w:r w:rsidRPr="00D32DAA">
        <w:rPr>
          <w:rStyle w:val="StyleUnderline"/>
        </w:rPr>
        <w:t>$</w:t>
      </w:r>
      <w:r w:rsidRPr="006E3C8E">
        <w:rPr>
          <w:rStyle w:val="Emphasis"/>
        </w:rPr>
        <w:t>1,400 per person</w:t>
      </w:r>
      <w:r w:rsidRPr="00D32DAA">
        <w:rPr>
          <w:rStyle w:val="StyleUnderline"/>
        </w:rPr>
        <w:t>.</w:t>
      </w:r>
      <w:r w:rsidRPr="00D32DAA">
        <w:rPr>
          <w:sz w:val="16"/>
        </w:rPr>
        <w:t xml:space="preserve"> </w:t>
      </w:r>
      <w:r w:rsidRPr="00D32DAA">
        <w:rPr>
          <w:rStyle w:val="StyleUnderline"/>
        </w:rPr>
        <w:t>Prescription</w:t>
      </w:r>
      <w:r w:rsidRPr="00D32DAA">
        <w:rPr>
          <w:sz w:val="16"/>
        </w:rPr>
        <w:t xml:space="preserve"> </w:t>
      </w:r>
      <w:r w:rsidRPr="00D32DAA">
        <w:rPr>
          <w:rStyle w:val="StyleUnderline"/>
        </w:rPr>
        <w:t>drug</w:t>
      </w:r>
      <w:r w:rsidRPr="00D32DAA">
        <w:rPr>
          <w:sz w:val="16"/>
        </w:rPr>
        <w:t xml:space="preserve"> </w:t>
      </w:r>
      <w:r w:rsidRPr="00D32DAA">
        <w:rPr>
          <w:rStyle w:val="StyleUnderline"/>
        </w:rPr>
        <w:t>spending</w:t>
      </w:r>
      <w:r w:rsidRPr="00D32DAA">
        <w:rPr>
          <w:sz w:val="16"/>
        </w:rPr>
        <w:t xml:space="preserve"> in the US </w:t>
      </w:r>
      <w:r w:rsidRPr="00D32DAA">
        <w:rPr>
          <w:rStyle w:val="StyleUnderline"/>
        </w:rPr>
        <w:t>was</w:t>
      </w:r>
      <w:r w:rsidRPr="00D32DAA">
        <w:rPr>
          <w:sz w:val="16"/>
        </w:rPr>
        <w:t xml:space="preserve"> about $</w:t>
      </w:r>
      <w:r w:rsidRPr="006E3C8E">
        <w:rPr>
          <w:rStyle w:val="Emphasis"/>
        </w:rPr>
        <w:t>634 billion</w:t>
      </w:r>
      <w:r w:rsidRPr="00D32DAA">
        <w:rPr>
          <w:rStyle w:val="StyleUnderline"/>
        </w:rPr>
        <w:t xml:space="preserve"> in 2022</w:t>
      </w:r>
      <w:r w:rsidRPr="00D32DAA">
        <w:rPr>
          <w:sz w:val="16"/>
        </w:rPr>
        <w:t xml:space="preserve">, according to a study in the American Journal of Health-System Pharmacy, </w:t>
      </w:r>
      <w:r w:rsidRPr="00D32DAA">
        <w:rPr>
          <w:rStyle w:val="StyleUnderline"/>
        </w:rPr>
        <w:t>and</w:t>
      </w:r>
      <w:r w:rsidRPr="00D32DAA">
        <w:rPr>
          <w:sz w:val="16"/>
        </w:rPr>
        <w:t xml:space="preserve"> </w:t>
      </w:r>
      <w:r w:rsidRPr="00D32DAA">
        <w:rPr>
          <w:rStyle w:val="StyleUnderline"/>
        </w:rPr>
        <w:t>expected</w:t>
      </w:r>
      <w:r w:rsidRPr="00D32DAA">
        <w:rPr>
          <w:sz w:val="16"/>
        </w:rPr>
        <w:t xml:space="preserve"> </w:t>
      </w:r>
      <w:r w:rsidRPr="00D32DAA">
        <w:rPr>
          <w:rStyle w:val="StyleUnderline"/>
        </w:rPr>
        <w:t>to grow</w:t>
      </w:r>
      <w:r w:rsidRPr="00D32DAA">
        <w:rPr>
          <w:sz w:val="16"/>
        </w:rPr>
        <w:t xml:space="preserve"> as much as </w:t>
      </w:r>
      <w:r w:rsidRPr="006E3C8E">
        <w:rPr>
          <w:rStyle w:val="Emphasis"/>
        </w:rPr>
        <w:t>8%</w:t>
      </w:r>
      <w:r w:rsidRPr="00D32DAA">
        <w:rPr>
          <w:rStyle w:val="StyleUnderline"/>
        </w:rPr>
        <w:t xml:space="preserve"> in 2023. That includes drug coverage by insurers and government health programs</w:t>
      </w:r>
      <w:r w:rsidRPr="00D32DAA">
        <w:rPr>
          <w:sz w:val="16"/>
        </w:rPr>
        <w:t xml:space="preserve"> like Medicare, as well as a significant contribution from out-of-pocket spending by consumers.</w:t>
      </w:r>
    </w:p>
    <w:p w14:paraId="6AF06AC7" w14:textId="77777777" w:rsidR="00BE1832" w:rsidRDefault="00BE1832" w:rsidP="00BE1832">
      <w:r>
        <w:t>&lt;CHART OMITTED&gt;</w:t>
      </w:r>
    </w:p>
    <w:p w14:paraId="243D4031" w14:textId="77777777" w:rsidR="00BE1832" w:rsidRPr="00B376E1" w:rsidRDefault="00BE1832" w:rsidP="00BE1832">
      <w:pPr>
        <w:rPr>
          <w:sz w:val="16"/>
          <w:szCs w:val="16"/>
        </w:rPr>
      </w:pPr>
      <w:r w:rsidRPr="00B376E1">
        <w:rPr>
          <w:sz w:val="16"/>
          <w:szCs w:val="16"/>
        </w:rPr>
        <w:t>What That Gap Means for Patients</w:t>
      </w:r>
    </w:p>
    <w:p w14:paraId="5CD460DB" w14:textId="77777777" w:rsidR="00BE1832" w:rsidRPr="00B376E1" w:rsidRDefault="00BE1832" w:rsidP="00BE1832">
      <w:pPr>
        <w:rPr>
          <w:sz w:val="16"/>
        </w:rPr>
      </w:pPr>
      <w:r w:rsidRPr="00B376E1">
        <w:rPr>
          <w:sz w:val="16"/>
        </w:rPr>
        <w:t xml:space="preserve">In one survey, </w:t>
      </w:r>
      <w:r w:rsidRPr="00B376E1">
        <w:rPr>
          <w:rStyle w:val="StyleUnderline"/>
        </w:rPr>
        <w:t>one in five adults in the US said they failed to complete a prescribed course of medicine because of cost</w:t>
      </w:r>
      <w:r w:rsidRPr="00B376E1">
        <w:rPr>
          <w:sz w:val="16"/>
        </w:rPr>
        <w:t xml:space="preserve">. </w:t>
      </w:r>
      <w:r w:rsidRPr="00B376E1">
        <w:rPr>
          <w:rStyle w:val="StyleUnderline"/>
        </w:rPr>
        <w:t xml:space="preserve">The figure was one in 10 in Germany, Canada and Australia. </w:t>
      </w:r>
      <w:r w:rsidRPr="00B376E1">
        <w:rPr>
          <w:sz w:val="16"/>
        </w:rPr>
        <w:t xml:space="preserve">The difference stems not just from the higher prices. </w:t>
      </w:r>
      <w:r w:rsidRPr="00B376E1">
        <w:rPr>
          <w:rStyle w:val="StyleUnderline"/>
        </w:rPr>
        <w:t>Patients in the US</w:t>
      </w:r>
      <w:r w:rsidRPr="00B376E1">
        <w:rPr>
          <w:sz w:val="16"/>
        </w:rPr>
        <w:t xml:space="preserve"> directly </w:t>
      </w:r>
      <w:r w:rsidRPr="00B376E1">
        <w:rPr>
          <w:rStyle w:val="StyleUnderline"/>
        </w:rPr>
        <w:t>pay</w:t>
      </w:r>
      <w:r w:rsidRPr="00B376E1">
        <w:rPr>
          <w:sz w:val="16"/>
        </w:rPr>
        <w:t xml:space="preserve"> about </w:t>
      </w:r>
      <w:r w:rsidRPr="006E3C8E">
        <w:rPr>
          <w:rStyle w:val="Emphasis"/>
        </w:rPr>
        <w:t>14%</w:t>
      </w:r>
      <w:r w:rsidRPr="00B376E1">
        <w:rPr>
          <w:rStyle w:val="StyleUnderline"/>
        </w:rPr>
        <w:t xml:space="preserve"> of the cost of prescription drugs </w:t>
      </w:r>
      <w:r w:rsidRPr="006E3C8E">
        <w:rPr>
          <w:rStyle w:val="Emphasis"/>
        </w:rPr>
        <w:t>out of</w:t>
      </w:r>
      <w:r w:rsidRPr="00B376E1">
        <w:rPr>
          <w:rStyle w:val="StyleUnderline"/>
        </w:rPr>
        <w:t xml:space="preserve"> </w:t>
      </w:r>
      <w:r w:rsidRPr="00B376E1">
        <w:rPr>
          <w:sz w:val="16"/>
        </w:rPr>
        <w:t xml:space="preserve">their own </w:t>
      </w:r>
      <w:r w:rsidRPr="006E3C8E">
        <w:rPr>
          <w:rStyle w:val="Emphasis"/>
        </w:rPr>
        <w:t>pockets</w:t>
      </w:r>
      <w:r w:rsidRPr="00B376E1">
        <w:rPr>
          <w:sz w:val="16"/>
        </w:rPr>
        <w:t xml:space="preserve">. And </w:t>
      </w:r>
      <w:r w:rsidRPr="00B376E1">
        <w:rPr>
          <w:rStyle w:val="StyleUnderline"/>
        </w:rPr>
        <w:t>high drug costs</w:t>
      </w:r>
      <w:r w:rsidRPr="00B376E1">
        <w:rPr>
          <w:sz w:val="16"/>
        </w:rPr>
        <w:t xml:space="preserve"> are ultimately </w:t>
      </w:r>
      <w:r w:rsidRPr="00B376E1">
        <w:rPr>
          <w:rStyle w:val="StyleUnderline"/>
        </w:rPr>
        <w:t>passed</w:t>
      </w:r>
      <w:r w:rsidRPr="00B376E1">
        <w:rPr>
          <w:sz w:val="16"/>
        </w:rPr>
        <w:t xml:space="preserve"> </w:t>
      </w:r>
      <w:r w:rsidRPr="00B376E1">
        <w:rPr>
          <w:rStyle w:val="StyleUnderline"/>
        </w:rPr>
        <w:t>to</w:t>
      </w:r>
      <w:r w:rsidRPr="00B376E1">
        <w:rPr>
          <w:sz w:val="16"/>
        </w:rPr>
        <w:t xml:space="preserve"> members of </w:t>
      </w:r>
      <w:r w:rsidRPr="00B376E1">
        <w:rPr>
          <w:rStyle w:val="StyleUnderline"/>
        </w:rPr>
        <w:t>the public through</w:t>
      </w:r>
      <w:r w:rsidRPr="00B376E1">
        <w:rPr>
          <w:sz w:val="16"/>
        </w:rPr>
        <w:t xml:space="preserve"> the </w:t>
      </w:r>
      <w:r w:rsidRPr="00B376E1">
        <w:rPr>
          <w:rStyle w:val="StyleUnderline"/>
        </w:rPr>
        <w:t>insurance premiums</w:t>
      </w:r>
      <w:r w:rsidRPr="00B376E1">
        <w:rPr>
          <w:sz w:val="16"/>
        </w:rPr>
        <w:t xml:space="preserve"> they pay </w:t>
      </w:r>
      <w:r w:rsidRPr="00B376E1">
        <w:rPr>
          <w:rStyle w:val="StyleUnderline"/>
        </w:rPr>
        <w:t>and</w:t>
      </w:r>
      <w:r w:rsidRPr="00B376E1">
        <w:rPr>
          <w:sz w:val="16"/>
        </w:rPr>
        <w:t xml:space="preserve"> the </w:t>
      </w:r>
      <w:r w:rsidRPr="00B376E1">
        <w:rPr>
          <w:rStyle w:val="StyleUnderline"/>
        </w:rPr>
        <w:t>taxes</w:t>
      </w:r>
      <w:r w:rsidRPr="00B376E1">
        <w:rPr>
          <w:sz w:val="16"/>
        </w:rPr>
        <w:t xml:space="preserve"> that support government insurance programs like Medicare for the elderly or Medicaid, which serves low-income and disabled Americans.</w:t>
      </w:r>
    </w:p>
    <w:p w14:paraId="5A948F38" w14:textId="77777777" w:rsidR="00BE1832" w:rsidRDefault="00BE1832" w:rsidP="00BE1832">
      <w:r>
        <w:t>&lt;CHART OMITTED&gt;</w:t>
      </w:r>
    </w:p>
    <w:p w14:paraId="10473322" w14:textId="77777777" w:rsidR="00BE1832" w:rsidRPr="00B376E1" w:rsidRDefault="00BE1832" w:rsidP="00BE1832">
      <w:pPr>
        <w:rPr>
          <w:sz w:val="16"/>
        </w:rPr>
      </w:pPr>
      <w:r w:rsidRPr="00B376E1">
        <w:rPr>
          <w:sz w:val="16"/>
        </w:rPr>
        <w:t xml:space="preserve">Congressional hearings have focused on the gap between what it costs to make long-established, life-saving drugs such as insulin or Epipen allergy injections and what consumers are charged. In March, a study published in the journal JAMA Network Open concluded that </w:t>
      </w:r>
      <w:r w:rsidRPr="00B376E1">
        <w:rPr>
          <w:rStyle w:val="StyleUnderline"/>
        </w:rPr>
        <w:t>Danish drugmaker Novo Nordisk</w:t>
      </w:r>
      <w:r w:rsidRPr="00B376E1">
        <w:rPr>
          <w:sz w:val="16"/>
        </w:rPr>
        <w:t xml:space="preserve"> A/S </w:t>
      </w:r>
      <w:r w:rsidRPr="00B376E1">
        <w:rPr>
          <w:rStyle w:val="StyleUnderline"/>
        </w:rPr>
        <w:t>could profitably produce a month’s supply</w:t>
      </w:r>
      <w:r w:rsidRPr="00B376E1">
        <w:rPr>
          <w:sz w:val="16"/>
        </w:rPr>
        <w:t xml:space="preserve"> </w:t>
      </w:r>
      <w:r w:rsidRPr="00B376E1">
        <w:rPr>
          <w:rStyle w:val="StyleUnderline"/>
        </w:rPr>
        <w:t>of</w:t>
      </w:r>
      <w:r w:rsidRPr="00B376E1">
        <w:rPr>
          <w:sz w:val="16"/>
        </w:rPr>
        <w:t xml:space="preserve"> its diabetes treatment </w:t>
      </w:r>
      <w:r w:rsidRPr="00B376E1">
        <w:rPr>
          <w:rStyle w:val="StyleUnderline"/>
        </w:rPr>
        <w:t>Ozempic for less than $5. In the US, it charges</w:t>
      </w:r>
      <w:r w:rsidRPr="00B376E1">
        <w:rPr>
          <w:sz w:val="16"/>
        </w:rPr>
        <w:t xml:space="preserve"> almost $</w:t>
      </w:r>
      <w:r w:rsidRPr="00B376E1">
        <w:rPr>
          <w:rStyle w:val="StyleUnderline"/>
        </w:rPr>
        <w:t>1,000 for that amount</w:t>
      </w:r>
      <w:r w:rsidRPr="00B376E1">
        <w:rPr>
          <w:sz w:val="16"/>
        </w:rPr>
        <w:t xml:space="preserve">. </w:t>
      </w:r>
      <w:r w:rsidRPr="00B376E1">
        <w:rPr>
          <w:rStyle w:val="StyleUnderline"/>
        </w:rPr>
        <w:t>In Europe</w:t>
      </w:r>
      <w:r w:rsidRPr="00B376E1">
        <w:rPr>
          <w:sz w:val="16"/>
        </w:rPr>
        <w:t xml:space="preserve"> and other wealthy nations, list prices for the same </w:t>
      </w:r>
      <w:r w:rsidRPr="00B376E1">
        <w:rPr>
          <w:rStyle w:val="StyleUnderline"/>
        </w:rPr>
        <w:t>drugs are</w:t>
      </w:r>
      <w:r w:rsidRPr="00B376E1">
        <w:rPr>
          <w:sz w:val="16"/>
        </w:rPr>
        <w:t xml:space="preserve"> typically </w:t>
      </w:r>
      <w:r w:rsidRPr="00B376E1">
        <w:rPr>
          <w:rStyle w:val="StyleUnderline"/>
        </w:rPr>
        <w:t>85% to 90% lower</w:t>
      </w:r>
      <w:r w:rsidRPr="00B376E1">
        <w:rPr>
          <w:sz w:val="16"/>
        </w:rPr>
        <w:t>, a recent analysis found.</w:t>
      </w:r>
    </w:p>
    <w:p w14:paraId="16816663" w14:textId="77777777" w:rsidR="00BE1832" w:rsidRPr="00B376E1" w:rsidRDefault="00BE1832" w:rsidP="00BE1832">
      <w:pPr>
        <w:rPr>
          <w:sz w:val="16"/>
          <w:szCs w:val="16"/>
        </w:rPr>
      </w:pPr>
      <w:r w:rsidRPr="00B376E1">
        <w:rPr>
          <w:sz w:val="16"/>
          <w:szCs w:val="16"/>
        </w:rPr>
        <w:t>This Is How Drug Prices Are Set Elsewhere</w:t>
      </w:r>
    </w:p>
    <w:p w14:paraId="7D419EEE" w14:textId="77777777" w:rsidR="00BE1832" w:rsidRPr="00B376E1" w:rsidRDefault="00BE1832" w:rsidP="00BE1832">
      <w:pPr>
        <w:rPr>
          <w:sz w:val="16"/>
          <w:szCs w:val="16"/>
        </w:rPr>
      </w:pPr>
      <w:r w:rsidRPr="00B376E1">
        <w:rPr>
          <w:sz w:val="16"/>
          <w:szCs w:val="16"/>
        </w:rPr>
        <w:t>The cost of drugs is regulated almost everywhere. In Europe, the second-largest pharmaceutical market after the US, governments negotiate directly with drugmakers to limit what their state-funded health systems pay. In addition to setting prices, many governments decide which drugs are eligible for coverage. The UK’s National Health Service, for instance, has refused to pay for some cancer drugs widely used in the US on the grounds that they don’t offer sufficient value to justify their cost.</w:t>
      </w:r>
    </w:p>
    <w:p w14:paraId="597B0ECA" w14:textId="77777777" w:rsidR="00BE1832" w:rsidRPr="00B376E1" w:rsidRDefault="00BE1832" w:rsidP="00BE1832">
      <w:pPr>
        <w:rPr>
          <w:sz w:val="16"/>
          <w:szCs w:val="16"/>
        </w:rPr>
      </w:pPr>
      <w:r w:rsidRPr="00B376E1">
        <w:rPr>
          <w:sz w:val="16"/>
          <w:szCs w:val="16"/>
        </w:rPr>
        <w:t>This Is How Drug Prices Are Set in the US</w:t>
      </w:r>
    </w:p>
    <w:p w14:paraId="60F33EA9" w14:textId="77777777" w:rsidR="00BE1832" w:rsidRPr="00B376E1" w:rsidRDefault="00BE1832" w:rsidP="00BE1832">
      <w:pPr>
        <w:rPr>
          <w:rStyle w:val="StyleUnderline"/>
        </w:rPr>
      </w:pPr>
      <w:r w:rsidRPr="00B376E1">
        <w:rPr>
          <w:sz w:val="16"/>
        </w:rPr>
        <w:t xml:space="preserve">In the US, </w:t>
      </w:r>
      <w:r w:rsidRPr="00B376E1">
        <w:rPr>
          <w:rStyle w:val="StyleUnderline"/>
        </w:rPr>
        <w:t>drug</w:t>
      </w:r>
      <w:r w:rsidRPr="00B376E1">
        <w:rPr>
          <w:sz w:val="16"/>
        </w:rPr>
        <w:t xml:space="preserve"> </w:t>
      </w:r>
      <w:r w:rsidRPr="00B376E1">
        <w:rPr>
          <w:rStyle w:val="StyleUnderline"/>
        </w:rPr>
        <w:t>companies</w:t>
      </w:r>
      <w:r w:rsidRPr="00B376E1">
        <w:rPr>
          <w:sz w:val="16"/>
        </w:rPr>
        <w:t xml:space="preserve"> </w:t>
      </w:r>
      <w:r w:rsidRPr="00B376E1">
        <w:rPr>
          <w:rStyle w:val="StyleUnderline"/>
        </w:rPr>
        <w:t>have</w:t>
      </w:r>
      <w:r w:rsidRPr="00B376E1">
        <w:rPr>
          <w:sz w:val="16"/>
        </w:rPr>
        <w:t xml:space="preserve"> more or less </w:t>
      </w:r>
      <w:r w:rsidRPr="00B376E1">
        <w:rPr>
          <w:rStyle w:val="StyleUnderline"/>
        </w:rPr>
        <w:t>been able to set whatever price the market will bear</w:t>
      </w:r>
      <w:r w:rsidRPr="00B376E1">
        <w:rPr>
          <w:sz w:val="16"/>
        </w:rPr>
        <w:t xml:space="preserve">. When prescription-drug benefits were added to Medicare under a 2003 law, </w:t>
      </w:r>
      <w:r w:rsidRPr="00B376E1">
        <w:rPr>
          <w:rStyle w:val="StyleUnderline"/>
        </w:rPr>
        <w:t xml:space="preserve">the pharmaceutical industry successfully </w:t>
      </w:r>
      <w:r w:rsidRPr="006E3C8E">
        <w:rPr>
          <w:rStyle w:val="Emphasis"/>
        </w:rPr>
        <w:t>lobbied</w:t>
      </w:r>
      <w:r w:rsidRPr="00B376E1">
        <w:rPr>
          <w:rStyle w:val="StyleUnderline"/>
        </w:rPr>
        <w:t xml:space="preserve"> to </w:t>
      </w:r>
      <w:r w:rsidRPr="006E3C8E">
        <w:rPr>
          <w:rStyle w:val="Emphasis"/>
        </w:rPr>
        <w:t>prohibit</w:t>
      </w:r>
      <w:r w:rsidRPr="00B376E1">
        <w:rPr>
          <w:rStyle w:val="StyleUnderline"/>
        </w:rPr>
        <w:t xml:space="preserve"> the</w:t>
      </w:r>
      <w:r w:rsidRPr="00B376E1">
        <w:rPr>
          <w:sz w:val="16"/>
        </w:rPr>
        <w:t xml:space="preserve"> federal </w:t>
      </w:r>
      <w:r w:rsidRPr="00B376E1">
        <w:rPr>
          <w:rStyle w:val="StyleUnderline"/>
        </w:rPr>
        <w:t>government</w:t>
      </w:r>
      <w:r w:rsidRPr="00B376E1">
        <w:rPr>
          <w:sz w:val="16"/>
        </w:rPr>
        <w:t xml:space="preserve"> </w:t>
      </w:r>
      <w:r w:rsidRPr="00B376E1">
        <w:rPr>
          <w:rStyle w:val="StyleUnderline"/>
        </w:rPr>
        <w:t>from using its</w:t>
      </w:r>
      <w:r w:rsidRPr="00B376E1">
        <w:rPr>
          <w:sz w:val="16"/>
        </w:rPr>
        <w:t xml:space="preserve"> huge </w:t>
      </w:r>
      <w:r w:rsidRPr="006E3C8E">
        <w:rPr>
          <w:rStyle w:val="Emphasis"/>
        </w:rPr>
        <w:t>purchasing</w:t>
      </w:r>
      <w:r w:rsidRPr="00B376E1">
        <w:rPr>
          <w:rStyle w:val="StyleUnderline"/>
        </w:rPr>
        <w:t xml:space="preserve"> </w:t>
      </w:r>
      <w:r w:rsidRPr="006E3C8E">
        <w:rPr>
          <w:rStyle w:val="Emphasis"/>
        </w:rPr>
        <w:t>power to negotiate</w:t>
      </w:r>
      <w:r w:rsidRPr="00B376E1">
        <w:rPr>
          <w:sz w:val="16"/>
        </w:rPr>
        <w:t xml:space="preserve"> drug </w:t>
      </w:r>
      <w:r w:rsidRPr="006E3C8E">
        <w:rPr>
          <w:rStyle w:val="Emphasis"/>
        </w:rPr>
        <w:t>prices</w:t>
      </w:r>
      <w:r w:rsidRPr="00B376E1">
        <w:rPr>
          <w:sz w:val="16"/>
        </w:rPr>
        <w:t xml:space="preserve">. </w:t>
      </w:r>
      <w:r w:rsidRPr="00B376E1">
        <w:rPr>
          <w:rStyle w:val="StyleUnderline"/>
        </w:rPr>
        <w:t>A congressional committee concluded</w:t>
      </w:r>
      <w:r w:rsidRPr="00B376E1">
        <w:rPr>
          <w:sz w:val="16"/>
        </w:rPr>
        <w:t xml:space="preserve"> at the end of 2021 that </w:t>
      </w:r>
      <w:r w:rsidRPr="00B376E1">
        <w:rPr>
          <w:rStyle w:val="StyleUnderline"/>
        </w:rPr>
        <w:t xml:space="preserve">drug companies had raised prices “with </w:t>
      </w:r>
      <w:r w:rsidRPr="006E3C8E">
        <w:rPr>
          <w:rStyle w:val="Emphasis"/>
        </w:rPr>
        <w:t>abandon</w:t>
      </w:r>
      <w:r w:rsidRPr="00B376E1">
        <w:rPr>
          <w:rStyle w:val="StyleUnderline"/>
        </w:rPr>
        <w:t>,”</w:t>
      </w:r>
      <w:r w:rsidRPr="00B376E1">
        <w:rPr>
          <w:sz w:val="16"/>
        </w:rPr>
        <w:t xml:space="preserve"> </w:t>
      </w:r>
      <w:r w:rsidRPr="00B376E1">
        <w:rPr>
          <w:rStyle w:val="StyleUnderline"/>
        </w:rPr>
        <w:t xml:space="preserve">using </w:t>
      </w:r>
      <w:r w:rsidRPr="006E3C8E">
        <w:rPr>
          <w:rStyle w:val="Emphasis"/>
        </w:rPr>
        <w:t>anticompetitive</w:t>
      </w:r>
      <w:r w:rsidRPr="00B376E1">
        <w:rPr>
          <w:rStyle w:val="StyleUnderline"/>
        </w:rPr>
        <w:t xml:space="preserve"> strategies and </w:t>
      </w:r>
      <w:r w:rsidRPr="006E3C8E">
        <w:rPr>
          <w:rStyle w:val="Emphasis"/>
        </w:rPr>
        <w:t>manipulating</w:t>
      </w:r>
      <w:r w:rsidRPr="00B376E1">
        <w:rPr>
          <w:rStyle w:val="StyleUnderline"/>
        </w:rPr>
        <w:t xml:space="preserve"> the patent system and </w:t>
      </w:r>
      <w:r w:rsidRPr="006E3C8E">
        <w:rPr>
          <w:rStyle w:val="Emphasis"/>
        </w:rPr>
        <w:t>marketing</w:t>
      </w:r>
      <w:r w:rsidRPr="00B376E1">
        <w:rPr>
          <w:rStyle w:val="StyleUnderline"/>
        </w:rPr>
        <w:t xml:space="preserve"> </w:t>
      </w:r>
      <w:r w:rsidRPr="006E3C8E">
        <w:rPr>
          <w:rStyle w:val="Emphasis"/>
        </w:rPr>
        <w:t>exclusivities</w:t>
      </w:r>
      <w:r w:rsidRPr="00B376E1">
        <w:rPr>
          <w:rStyle w:val="StyleUnderline"/>
        </w:rPr>
        <w:t xml:space="preserve"> granted by regulators.</w:t>
      </w:r>
    </w:p>
    <w:p w14:paraId="6EB7CD15" w14:textId="77777777" w:rsidR="00BE1832" w:rsidRDefault="00BE1832" w:rsidP="00BE1832">
      <w:pPr>
        <w:pStyle w:val="Heading4"/>
      </w:pPr>
      <w:r>
        <w:t>The profit motive leads to price hikes at every step of the drug production process</w:t>
      </w:r>
    </w:p>
    <w:p w14:paraId="1C4389DB" w14:textId="77777777" w:rsidR="00BE1832" w:rsidRPr="006A1425" w:rsidRDefault="00BE1832" w:rsidP="00BE1832">
      <w:r>
        <w:t xml:space="preserve">Robert H. </w:t>
      </w:r>
      <w:r w:rsidRPr="005E53DA">
        <w:rPr>
          <w:rStyle w:val="Style13ptBold"/>
        </w:rPr>
        <w:t>Shmerling</w:t>
      </w:r>
      <w:r>
        <w:t xml:space="preserve"> , </w:t>
      </w:r>
      <w:r w:rsidRPr="00017DD3">
        <w:rPr>
          <w:rStyle w:val="Style13ptBold"/>
        </w:rPr>
        <w:t>1-18</w:t>
      </w:r>
      <w:r>
        <w:t xml:space="preserve">-2024, "Why do your prescription drugs cost so much?", Harvard Health, (Dr. Robert H. Shmerling is the former clinical chief of the division of rheumatology at Beth Israel Deaconess Medical Center (BIDMC), and is a current member of the corresponding faculty in medicine at Harvard Medical School.) </w:t>
      </w:r>
      <w:hyperlink r:id="rId6" w:history="1">
        <w:r w:rsidRPr="00BD4E89">
          <w:rPr>
            <w:rStyle w:val="Hyperlink"/>
          </w:rPr>
          <w:t>https://www.health.harvard.edu/blog/why-do-your-prescription-drugs-cost-so-much-202401183007</w:t>
        </w:r>
      </w:hyperlink>
      <w:r>
        <w:t xml:space="preserve"> Accessed 7-29-2024, /hcc</w:t>
      </w:r>
    </w:p>
    <w:p w14:paraId="660C4756" w14:textId="77777777" w:rsidR="00BE1832" w:rsidRPr="00EB4848" w:rsidRDefault="00BE1832" w:rsidP="00BE1832">
      <w:pPr>
        <w:rPr>
          <w:sz w:val="16"/>
        </w:rPr>
      </w:pPr>
      <w:r w:rsidRPr="00E92585">
        <w:rPr>
          <w:rStyle w:val="StyleUnderline"/>
        </w:rPr>
        <w:t>Why</w:t>
      </w:r>
      <w:r w:rsidRPr="00EB4848">
        <w:rPr>
          <w:sz w:val="16"/>
        </w:rPr>
        <w:t xml:space="preserve"> </w:t>
      </w:r>
      <w:r w:rsidRPr="00E92585">
        <w:rPr>
          <w:rStyle w:val="StyleUnderline"/>
        </w:rPr>
        <w:t>are</w:t>
      </w:r>
      <w:r w:rsidRPr="00EB4848">
        <w:rPr>
          <w:sz w:val="16"/>
        </w:rPr>
        <w:t xml:space="preserve"> medicine </w:t>
      </w:r>
      <w:r w:rsidRPr="00E92585">
        <w:rPr>
          <w:rStyle w:val="StyleUnderline"/>
        </w:rPr>
        <w:t>costs</w:t>
      </w:r>
      <w:r w:rsidRPr="00EB4848">
        <w:rPr>
          <w:sz w:val="16"/>
        </w:rPr>
        <w:t xml:space="preserve"> so </w:t>
      </w:r>
      <w:r w:rsidRPr="00E92585">
        <w:rPr>
          <w:rStyle w:val="StyleUnderline"/>
        </w:rPr>
        <w:t>high</w:t>
      </w:r>
      <w:r w:rsidRPr="00EB4848">
        <w:rPr>
          <w:sz w:val="16"/>
        </w:rPr>
        <w:t xml:space="preserve"> in the US?</w:t>
      </w:r>
    </w:p>
    <w:p w14:paraId="0019919A" w14:textId="77777777" w:rsidR="00BE1832" w:rsidRPr="00EB4848" w:rsidRDefault="00BE1832" w:rsidP="00BE1832">
      <w:pPr>
        <w:rPr>
          <w:sz w:val="16"/>
          <w:szCs w:val="16"/>
        </w:rPr>
      </w:pPr>
      <w:r w:rsidRPr="00EB4848">
        <w:rPr>
          <w:sz w:val="16"/>
          <w:szCs w:val="16"/>
        </w:rPr>
        <w:t>My top five contenders are:</w:t>
      </w:r>
    </w:p>
    <w:p w14:paraId="6FF36EE0" w14:textId="77777777" w:rsidR="00BE1832" w:rsidRPr="00EB4848" w:rsidRDefault="00BE1832" w:rsidP="00BE1832">
      <w:pPr>
        <w:rPr>
          <w:sz w:val="16"/>
        </w:rPr>
      </w:pPr>
      <w:r w:rsidRPr="00E92585">
        <w:rPr>
          <w:rStyle w:val="StyleUnderline"/>
        </w:rPr>
        <w:t xml:space="preserve">Drug makers' </w:t>
      </w:r>
      <w:r w:rsidRPr="006E3C8E">
        <w:rPr>
          <w:rStyle w:val="Emphasis"/>
        </w:rPr>
        <w:t>profit motive</w:t>
      </w:r>
      <w:r w:rsidRPr="00EB4848">
        <w:rPr>
          <w:sz w:val="16"/>
        </w:rPr>
        <w:t>. Pharmaceutical companies routinely reject this idea. They say it's expensive to develop new drugs and run the required clinical trials to prove safety and effectiveness. Many promising drugs fail, and the FDA drug approval process is difficult and costly.</w:t>
      </w:r>
    </w:p>
    <w:p w14:paraId="68F16E7A" w14:textId="77777777" w:rsidR="00BE1832" w:rsidRPr="00EB4848" w:rsidRDefault="00BE1832" w:rsidP="00BE1832">
      <w:pPr>
        <w:rPr>
          <w:sz w:val="16"/>
        </w:rPr>
      </w:pPr>
      <w:r w:rsidRPr="00EB4848">
        <w:rPr>
          <w:sz w:val="16"/>
        </w:rPr>
        <w:t xml:space="preserve">Yet </w:t>
      </w:r>
      <w:r w:rsidRPr="00EB4848">
        <w:rPr>
          <w:rStyle w:val="StyleUnderline"/>
        </w:rPr>
        <w:t>one</w:t>
      </w:r>
      <w:r w:rsidRPr="00EB4848">
        <w:rPr>
          <w:sz w:val="16"/>
        </w:rPr>
        <w:t xml:space="preserve"> recent </w:t>
      </w:r>
      <w:r w:rsidRPr="00EB4848">
        <w:rPr>
          <w:rStyle w:val="StyleUnderline"/>
        </w:rPr>
        <w:t>study</w:t>
      </w:r>
      <w:r w:rsidRPr="00EB4848">
        <w:rPr>
          <w:sz w:val="16"/>
        </w:rPr>
        <w:t xml:space="preserve"> published in JAMA Network Open </w:t>
      </w:r>
      <w:r w:rsidRPr="00EB4848">
        <w:rPr>
          <w:rStyle w:val="StyleUnderline"/>
        </w:rPr>
        <w:t>found no connection</w:t>
      </w:r>
      <w:r w:rsidRPr="00EB4848">
        <w:rPr>
          <w:sz w:val="16"/>
        </w:rPr>
        <w:t xml:space="preserve"> </w:t>
      </w:r>
      <w:r w:rsidRPr="00EB4848">
        <w:rPr>
          <w:rStyle w:val="StyleUnderline"/>
        </w:rPr>
        <w:t>between</w:t>
      </w:r>
      <w:r w:rsidRPr="00EB4848">
        <w:rPr>
          <w:sz w:val="16"/>
        </w:rPr>
        <w:t xml:space="preserve"> </w:t>
      </w:r>
      <w:r w:rsidRPr="00EB4848">
        <w:rPr>
          <w:rStyle w:val="StyleUnderline"/>
        </w:rPr>
        <w:t>how much a drug company spends on</w:t>
      </w:r>
      <w:r w:rsidRPr="00EB4848">
        <w:rPr>
          <w:sz w:val="16"/>
        </w:rPr>
        <w:t xml:space="preserve"> research and development (</w:t>
      </w:r>
      <w:r w:rsidRPr="00EB4848">
        <w:rPr>
          <w:rStyle w:val="StyleUnderline"/>
        </w:rPr>
        <w:t>R&amp;D</w:t>
      </w:r>
      <w:r w:rsidRPr="00EB4848">
        <w:rPr>
          <w:sz w:val="16"/>
        </w:rPr>
        <w:t xml:space="preserve">) </w:t>
      </w:r>
      <w:r w:rsidRPr="00EB4848">
        <w:rPr>
          <w:rStyle w:val="StyleUnderline"/>
        </w:rPr>
        <w:t>for a drug and the drug's price</w:t>
      </w:r>
      <w:r w:rsidRPr="00EB4848">
        <w:rPr>
          <w:sz w:val="16"/>
        </w:rPr>
        <w:t xml:space="preserve">. </w:t>
      </w:r>
      <w:r w:rsidRPr="00EB4848">
        <w:rPr>
          <w:rStyle w:val="StyleUnderline"/>
        </w:rPr>
        <w:t>Even after accounting for R&amp;D spending</w:t>
      </w:r>
      <w:r w:rsidRPr="00EB4848">
        <w:rPr>
          <w:sz w:val="16"/>
        </w:rPr>
        <w:t xml:space="preserve">, most of the top 30 </w:t>
      </w:r>
      <w:r w:rsidRPr="00EB4848">
        <w:rPr>
          <w:rStyle w:val="StyleUnderline"/>
        </w:rPr>
        <w:t>pharmaceutical companies make billions</w:t>
      </w:r>
      <w:r w:rsidRPr="00EB4848">
        <w:rPr>
          <w:sz w:val="16"/>
        </w:rPr>
        <w:t xml:space="preserve"> of dollars in profit. And </w:t>
      </w:r>
      <w:r w:rsidRPr="00EB4848">
        <w:rPr>
          <w:rStyle w:val="StyleUnderline"/>
        </w:rPr>
        <w:t>in Europe</w:t>
      </w:r>
      <w:r w:rsidRPr="00EB4848">
        <w:rPr>
          <w:sz w:val="16"/>
        </w:rPr>
        <w:t xml:space="preserve">, where drug prices are negotiated, the very same </w:t>
      </w:r>
      <w:r w:rsidRPr="00EB4848">
        <w:rPr>
          <w:rStyle w:val="StyleUnderline"/>
        </w:rPr>
        <w:t>drugs</w:t>
      </w:r>
      <w:r w:rsidRPr="00EB4848">
        <w:rPr>
          <w:sz w:val="16"/>
        </w:rPr>
        <w:t xml:space="preserve"> made by the same companies for the same health problems typically </w:t>
      </w:r>
      <w:r w:rsidRPr="00EB4848">
        <w:rPr>
          <w:rStyle w:val="StyleUnderline"/>
        </w:rPr>
        <w:t>cost</w:t>
      </w:r>
      <w:r w:rsidRPr="00EB4848">
        <w:rPr>
          <w:sz w:val="16"/>
        </w:rPr>
        <w:t xml:space="preserve"> </w:t>
      </w:r>
      <w:r w:rsidRPr="00EB4848">
        <w:rPr>
          <w:rStyle w:val="StyleUnderline"/>
        </w:rPr>
        <w:t>far</w:t>
      </w:r>
      <w:r w:rsidRPr="00EB4848">
        <w:rPr>
          <w:sz w:val="16"/>
        </w:rPr>
        <w:t xml:space="preserve"> </w:t>
      </w:r>
      <w:r w:rsidRPr="00EB4848">
        <w:rPr>
          <w:rStyle w:val="StyleUnderline"/>
        </w:rPr>
        <w:t>less</w:t>
      </w:r>
      <w:r w:rsidRPr="00EB4848">
        <w:rPr>
          <w:sz w:val="16"/>
        </w:rPr>
        <w:t xml:space="preserve"> than in the US.</w:t>
      </w:r>
    </w:p>
    <w:p w14:paraId="11282367" w14:textId="77777777" w:rsidR="00BE1832" w:rsidRPr="00CE3EC6" w:rsidRDefault="00BE1832" w:rsidP="00BE1832">
      <w:pPr>
        <w:rPr>
          <w:sz w:val="16"/>
        </w:rPr>
      </w:pPr>
      <w:r w:rsidRPr="00237E89">
        <w:rPr>
          <w:rStyle w:val="StyleUnderline"/>
        </w:rPr>
        <w:t>Pharmacy benefit managers</w:t>
      </w:r>
      <w:r w:rsidRPr="00CE3EC6">
        <w:rPr>
          <w:sz w:val="16"/>
        </w:rPr>
        <w:t xml:space="preserve"> (</w:t>
      </w:r>
      <w:r w:rsidRPr="006E3C8E">
        <w:rPr>
          <w:rStyle w:val="Emphasis"/>
        </w:rPr>
        <w:t>PBMs</w:t>
      </w:r>
      <w:r w:rsidRPr="00CE3EC6">
        <w:rPr>
          <w:sz w:val="16"/>
        </w:rPr>
        <w:t xml:space="preserve">) </w:t>
      </w:r>
      <w:r w:rsidRPr="00237E89">
        <w:rPr>
          <w:rStyle w:val="StyleUnderline"/>
        </w:rPr>
        <w:t>handle</w:t>
      </w:r>
      <w:r w:rsidRPr="00CE3EC6">
        <w:rPr>
          <w:sz w:val="16"/>
        </w:rPr>
        <w:t xml:space="preserve"> </w:t>
      </w:r>
      <w:r w:rsidRPr="00237E89">
        <w:rPr>
          <w:rStyle w:val="StyleUnderline"/>
        </w:rPr>
        <w:t>drug benefits for large employers</w:t>
      </w:r>
      <w:r w:rsidRPr="00CE3EC6">
        <w:rPr>
          <w:sz w:val="16"/>
        </w:rPr>
        <w:t xml:space="preserve">, Medicare, and health insurance companies. PBMs </w:t>
      </w:r>
      <w:r w:rsidRPr="006E3C8E">
        <w:rPr>
          <w:rStyle w:val="Emphasis"/>
        </w:rPr>
        <w:t>negotiate prices</w:t>
      </w:r>
      <w:r w:rsidRPr="00CE3EC6">
        <w:rPr>
          <w:sz w:val="16"/>
        </w:rPr>
        <w:t xml:space="preserve"> </w:t>
      </w:r>
      <w:r w:rsidRPr="00CC02AF">
        <w:rPr>
          <w:rStyle w:val="StyleUnderline"/>
        </w:rPr>
        <w:t>with</w:t>
      </w:r>
      <w:r w:rsidRPr="00CE3EC6">
        <w:rPr>
          <w:sz w:val="16"/>
        </w:rPr>
        <w:t xml:space="preserve"> health </w:t>
      </w:r>
      <w:r w:rsidRPr="00CC02AF">
        <w:rPr>
          <w:rStyle w:val="StyleUnderline"/>
        </w:rPr>
        <w:t>insurers</w:t>
      </w:r>
      <w:r w:rsidRPr="00CE3EC6">
        <w:rPr>
          <w:sz w:val="16"/>
        </w:rPr>
        <w:t xml:space="preserve"> </w:t>
      </w:r>
      <w:r w:rsidRPr="00CC02AF">
        <w:rPr>
          <w:rStyle w:val="StyleUnderline"/>
        </w:rPr>
        <w:t>and</w:t>
      </w:r>
      <w:r w:rsidRPr="00CE3EC6">
        <w:rPr>
          <w:sz w:val="16"/>
        </w:rPr>
        <w:t xml:space="preserve"> </w:t>
      </w:r>
      <w:r w:rsidRPr="00CC02AF">
        <w:rPr>
          <w:rStyle w:val="StyleUnderline"/>
        </w:rPr>
        <w:t>pharmacies</w:t>
      </w:r>
      <w:r w:rsidRPr="00CE3EC6">
        <w:rPr>
          <w:sz w:val="16"/>
        </w:rPr>
        <w:t xml:space="preserve">. They help decide which drugs to cover and how much patients pay. </w:t>
      </w:r>
      <w:r w:rsidRPr="00CE3EC6">
        <w:rPr>
          <w:rStyle w:val="StyleUnderline"/>
        </w:rPr>
        <w:t>Their</w:t>
      </w:r>
      <w:r w:rsidRPr="00CE3EC6">
        <w:rPr>
          <w:sz w:val="16"/>
        </w:rPr>
        <w:t xml:space="preserve"> </w:t>
      </w:r>
      <w:r w:rsidRPr="006E3C8E">
        <w:rPr>
          <w:rStyle w:val="Emphasis"/>
        </w:rPr>
        <w:t>fees</w:t>
      </w:r>
      <w:r w:rsidRPr="00CE3EC6">
        <w:rPr>
          <w:sz w:val="16"/>
        </w:rPr>
        <w:t xml:space="preserve"> </w:t>
      </w:r>
      <w:r w:rsidRPr="007E3079">
        <w:rPr>
          <w:rStyle w:val="StyleUnderline"/>
        </w:rPr>
        <w:t>and</w:t>
      </w:r>
      <w:r w:rsidRPr="00CE3EC6">
        <w:rPr>
          <w:sz w:val="16"/>
        </w:rPr>
        <w:t xml:space="preserve"> </w:t>
      </w:r>
      <w:r w:rsidRPr="006E3C8E">
        <w:rPr>
          <w:rStyle w:val="Emphasis"/>
        </w:rPr>
        <w:t>incentives</w:t>
      </w:r>
      <w:r w:rsidRPr="00CE3EC6">
        <w:rPr>
          <w:sz w:val="16"/>
        </w:rPr>
        <w:t xml:space="preserve"> — often a share of total spending on medicines, which might encourage approval of higher-priced drugs — </w:t>
      </w:r>
      <w:r w:rsidRPr="00477313">
        <w:rPr>
          <w:rStyle w:val="StyleUnderline"/>
        </w:rPr>
        <w:t>contribute</w:t>
      </w:r>
      <w:r w:rsidRPr="00CE3EC6">
        <w:rPr>
          <w:sz w:val="16"/>
        </w:rPr>
        <w:t xml:space="preserve"> </w:t>
      </w:r>
      <w:r w:rsidRPr="00477313">
        <w:rPr>
          <w:rStyle w:val="StyleUnderline"/>
        </w:rPr>
        <w:t>to</w:t>
      </w:r>
      <w:r w:rsidRPr="00CE3EC6">
        <w:rPr>
          <w:sz w:val="16"/>
        </w:rPr>
        <w:t xml:space="preserve"> the </w:t>
      </w:r>
      <w:r w:rsidRPr="006E3C8E">
        <w:rPr>
          <w:rStyle w:val="Emphasis"/>
        </w:rPr>
        <w:t>costs</w:t>
      </w:r>
      <w:r w:rsidRPr="00477313">
        <w:rPr>
          <w:rStyle w:val="StyleUnderline"/>
        </w:rPr>
        <w:t xml:space="preserve"> health consumers</w:t>
      </w:r>
      <w:r w:rsidRPr="00CE3EC6">
        <w:rPr>
          <w:sz w:val="16"/>
        </w:rPr>
        <w:t xml:space="preserve"> </w:t>
      </w:r>
      <w:r w:rsidRPr="00477313">
        <w:rPr>
          <w:rStyle w:val="StyleUnderline"/>
        </w:rPr>
        <w:t>wind up paying</w:t>
      </w:r>
      <w:r w:rsidRPr="00CE3EC6">
        <w:rPr>
          <w:sz w:val="16"/>
        </w:rPr>
        <w:t>. A flurry of state and federal legislation is intended to limit what PBMs can do and the transparency of their operations.</w:t>
      </w:r>
    </w:p>
    <w:p w14:paraId="4BE2DB2B" w14:textId="77777777" w:rsidR="00BE1832" w:rsidRPr="00B340C9" w:rsidRDefault="00BE1832" w:rsidP="00BE1832">
      <w:pPr>
        <w:rPr>
          <w:sz w:val="16"/>
        </w:rPr>
      </w:pPr>
      <w:r w:rsidRPr="00CE3EC6">
        <w:rPr>
          <w:rStyle w:val="StyleUnderline"/>
        </w:rPr>
        <w:t>Cost-sharing</w:t>
      </w:r>
      <w:r w:rsidRPr="00B340C9">
        <w:rPr>
          <w:sz w:val="16"/>
        </w:rPr>
        <w:t xml:space="preserve">. In recent years, </w:t>
      </w:r>
      <w:r w:rsidRPr="00CE3EC6">
        <w:rPr>
          <w:rStyle w:val="StyleUnderline"/>
        </w:rPr>
        <w:t>insurers</w:t>
      </w:r>
      <w:r w:rsidRPr="00B340C9">
        <w:rPr>
          <w:sz w:val="16"/>
        </w:rPr>
        <w:t xml:space="preserve"> </w:t>
      </w:r>
      <w:r w:rsidRPr="00CE3EC6">
        <w:rPr>
          <w:rStyle w:val="StyleUnderline"/>
        </w:rPr>
        <w:t>have</w:t>
      </w:r>
      <w:r w:rsidRPr="00B340C9">
        <w:rPr>
          <w:sz w:val="16"/>
        </w:rPr>
        <w:t xml:space="preserve"> </w:t>
      </w:r>
      <w:r w:rsidRPr="00CE3EC6">
        <w:rPr>
          <w:rStyle w:val="StyleUnderline"/>
        </w:rPr>
        <w:t>increasingly</w:t>
      </w:r>
      <w:r w:rsidRPr="00B340C9">
        <w:rPr>
          <w:sz w:val="16"/>
        </w:rPr>
        <w:t xml:space="preserve"> </w:t>
      </w:r>
      <w:r w:rsidRPr="006E3C8E">
        <w:rPr>
          <w:rStyle w:val="Emphasis"/>
        </w:rPr>
        <w:t>shifted costs</w:t>
      </w:r>
      <w:r w:rsidRPr="00B340C9">
        <w:rPr>
          <w:sz w:val="16"/>
        </w:rPr>
        <w:t xml:space="preserve"> </w:t>
      </w:r>
      <w:r w:rsidRPr="00CE3EC6">
        <w:rPr>
          <w:rStyle w:val="StyleUnderline"/>
        </w:rPr>
        <w:t>to</w:t>
      </w:r>
      <w:r w:rsidRPr="00B340C9">
        <w:rPr>
          <w:sz w:val="16"/>
        </w:rPr>
        <w:t xml:space="preserve"> </w:t>
      </w:r>
      <w:r w:rsidRPr="00CE3EC6">
        <w:rPr>
          <w:rStyle w:val="StyleUnderline"/>
        </w:rPr>
        <w:t>patients</w:t>
      </w:r>
      <w:r w:rsidRPr="00B340C9">
        <w:rPr>
          <w:sz w:val="16"/>
        </w:rPr>
        <w:t xml:space="preserve"> </w:t>
      </w:r>
      <w:r w:rsidRPr="00CE3EC6">
        <w:rPr>
          <w:rStyle w:val="StyleUnderline"/>
        </w:rPr>
        <w:t xml:space="preserve">through </w:t>
      </w:r>
      <w:r w:rsidRPr="006E3C8E">
        <w:rPr>
          <w:rStyle w:val="Emphasis"/>
        </w:rPr>
        <w:t>higher copays</w:t>
      </w:r>
      <w:r w:rsidRPr="00CE3EC6">
        <w:rPr>
          <w:rStyle w:val="StyleUnderline"/>
        </w:rPr>
        <w:t>,</w:t>
      </w:r>
      <w:r w:rsidRPr="00B340C9">
        <w:rPr>
          <w:sz w:val="16"/>
        </w:rPr>
        <w:t xml:space="preserve"> </w:t>
      </w:r>
      <w:r w:rsidRPr="006E3C8E">
        <w:rPr>
          <w:rStyle w:val="Emphasis"/>
        </w:rPr>
        <w:t>deductibles</w:t>
      </w:r>
      <w:r w:rsidRPr="00B340C9">
        <w:rPr>
          <w:sz w:val="16"/>
        </w:rPr>
        <w:t xml:space="preserve">, </w:t>
      </w:r>
      <w:r w:rsidRPr="00CE3EC6">
        <w:rPr>
          <w:rStyle w:val="StyleUnderline"/>
        </w:rPr>
        <w:t>and</w:t>
      </w:r>
      <w:r w:rsidRPr="00B340C9">
        <w:rPr>
          <w:sz w:val="16"/>
        </w:rPr>
        <w:t xml:space="preserve"> </w:t>
      </w:r>
      <w:r w:rsidRPr="006E3C8E">
        <w:rPr>
          <w:rStyle w:val="Emphasis"/>
        </w:rPr>
        <w:t>premiums</w:t>
      </w:r>
      <w:r w:rsidRPr="00B340C9">
        <w:rPr>
          <w:sz w:val="16"/>
        </w:rPr>
        <w:t xml:space="preserve">. Sometimes this is justified by the notion that this incentivizes patients to seek care only when truly necessary; of course, </w:t>
      </w:r>
      <w:r w:rsidRPr="00CE3EC6">
        <w:rPr>
          <w:rStyle w:val="StyleUnderline"/>
        </w:rPr>
        <w:t>it</w:t>
      </w:r>
      <w:r w:rsidRPr="00B340C9">
        <w:rPr>
          <w:sz w:val="16"/>
        </w:rPr>
        <w:t xml:space="preserve"> could also </w:t>
      </w:r>
      <w:r w:rsidRPr="006E3C8E">
        <w:rPr>
          <w:rStyle w:val="Emphasis"/>
        </w:rPr>
        <w:t>discourage</w:t>
      </w:r>
      <w:r w:rsidRPr="00B340C9">
        <w:rPr>
          <w:sz w:val="16"/>
        </w:rPr>
        <w:t xml:space="preserve"> </w:t>
      </w:r>
      <w:r w:rsidRPr="00CE3EC6">
        <w:rPr>
          <w:rStyle w:val="StyleUnderline"/>
        </w:rPr>
        <w:t>people from seeking care</w:t>
      </w:r>
      <w:r w:rsidRPr="00B340C9">
        <w:rPr>
          <w:sz w:val="16"/>
        </w:rPr>
        <w:t xml:space="preserve"> even when warranted.</w:t>
      </w:r>
    </w:p>
    <w:p w14:paraId="58FED5AA" w14:textId="77777777" w:rsidR="00BE1832" w:rsidRPr="00B340C9" w:rsidRDefault="00BE1832" w:rsidP="00BE1832">
      <w:pPr>
        <w:rPr>
          <w:sz w:val="16"/>
        </w:rPr>
      </w:pPr>
      <w:r w:rsidRPr="00CE3EC6">
        <w:rPr>
          <w:rStyle w:val="StyleUnderline"/>
        </w:rPr>
        <w:t>Legal maneuvers</w:t>
      </w:r>
      <w:r w:rsidRPr="00B340C9">
        <w:rPr>
          <w:sz w:val="16"/>
        </w:rPr>
        <w:t xml:space="preserve">. Many </w:t>
      </w:r>
      <w:r w:rsidRPr="00CE3EC6">
        <w:rPr>
          <w:rStyle w:val="StyleUnderline"/>
        </w:rPr>
        <w:t xml:space="preserve">drug makers file numerous </w:t>
      </w:r>
      <w:r w:rsidRPr="006E3C8E">
        <w:rPr>
          <w:rStyle w:val="Emphasis"/>
        </w:rPr>
        <w:t>patents</w:t>
      </w:r>
      <w:r w:rsidRPr="00CE3EC6">
        <w:rPr>
          <w:rStyle w:val="StyleUnderline"/>
        </w:rPr>
        <w:t xml:space="preserve"> and </w:t>
      </w:r>
      <w:r w:rsidRPr="006E3C8E">
        <w:rPr>
          <w:rStyle w:val="Emphasis"/>
        </w:rPr>
        <w:t>sue</w:t>
      </w:r>
      <w:r w:rsidRPr="00CE3EC6">
        <w:rPr>
          <w:rStyle w:val="StyleUnderline"/>
        </w:rPr>
        <w:t xml:space="preserve"> potential </w:t>
      </w:r>
      <w:r w:rsidRPr="006E3C8E">
        <w:rPr>
          <w:rStyle w:val="Emphasis"/>
        </w:rPr>
        <w:t>competitors</w:t>
      </w:r>
      <w:r w:rsidRPr="00CE3EC6">
        <w:rPr>
          <w:rStyle w:val="StyleUnderline"/>
        </w:rPr>
        <w:t xml:space="preserve"> to extend their time holding a </w:t>
      </w:r>
      <w:r w:rsidRPr="006E3C8E">
        <w:rPr>
          <w:rStyle w:val="Emphasis"/>
        </w:rPr>
        <w:t>monopoly</w:t>
      </w:r>
      <w:r w:rsidRPr="00CE3EC6">
        <w:rPr>
          <w:rStyle w:val="StyleUnderline"/>
        </w:rPr>
        <w:t xml:space="preserve"> on a particular drug </w:t>
      </w:r>
      <w:r w:rsidRPr="00B340C9">
        <w:rPr>
          <w:sz w:val="16"/>
        </w:rPr>
        <w:t xml:space="preserve">(see example). </w:t>
      </w:r>
      <w:r w:rsidRPr="00894801">
        <w:rPr>
          <w:rStyle w:val="StyleUnderline"/>
        </w:rPr>
        <w:t>Or they create "</w:t>
      </w:r>
      <w:r w:rsidRPr="006E3C8E">
        <w:rPr>
          <w:rStyle w:val="Emphasis"/>
        </w:rPr>
        <w:t>me too" drugs</w:t>
      </w:r>
      <w:r w:rsidRPr="00B340C9">
        <w:rPr>
          <w:sz w:val="16"/>
        </w:rPr>
        <w:t xml:space="preserve"> </w:t>
      </w:r>
      <w:r w:rsidRPr="00894801">
        <w:rPr>
          <w:rStyle w:val="StyleUnderline"/>
        </w:rPr>
        <w:t>by slightly tweaking an existing drug</w:t>
      </w:r>
      <w:r w:rsidRPr="00B340C9">
        <w:rPr>
          <w:sz w:val="16"/>
        </w:rPr>
        <w:t xml:space="preserve"> </w:t>
      </w:r>
      <w:r w:rsidRPr="00992089">
        <w:rPr>
          <w:rStyle w:val="StyleUnderline"/>
        </w:rPr>
        <w:t>so they can patent it</w:t>
      </w:r>
      <w:r w:rsidRPr="00B340C9">
        <w:rPr>
          <w:sz w:val="16"/>
        </w:rPr>
        <w:t xml:space="preserve"> as a brand-new drug. Some </w:t>
      </w:r>
      <w:r w:rsidRPr="00B340C9">
        <w:rPr>
          <w:rStyle w:val="StyleUnderline"/>
        </w:rPr>
        <w:t>pharmaceutical companies acquire patents</w:t>
      </w:r>
      <w:r w:rsidRPr="00B340C9">
        <w:rPr>
          <w:sz w:val="16"/>
        </w:rPr>
        <w:t xml:space="preserve"> </w:t>
      </w:r>
      <w:r w:rsidRPr="00B340C9">
        <w:rPr>
          <w:rStyle w:val="StyleUnderline"/>
        </w:rPr>
        <w:t xml:space="preserve">for older drugs and then </w:t>
      </w:r>
      <w:r w:rsidRPr="006E3C8E">
        <w:rPr>
          <w:rStyle w:val="Emphasis"/>
        </w:rPr>
        <w:t>jack up</w:t>
      </w:r>
      <w:r w:rsidRPr="00B340C9">
        <w:rPr>
          <w:rStyle w:val="StyleUnderline"/>
        </w:rPr>
        <w:t xml:space="preserve"> the price.</w:t>
      </w:r>
      <w:r w:rsidRPr="00B340C9">
        <w:rPr>
          <w:sz w:val="16"/>
        </w:rPr>
        <w:t xml:space="preserve"> </w:t>
      </w:r>
      <w:r w:rsidRPr="00B340C9">
        <w:rPr>
          <w:rStyle w:val="StyleUnderline"/>
        </w:rPr>
        <w:t>Others</w:t>
      </w:r>
      <w:r w:rsidRPr="00B340C9">
        <w:rPr>
          <w:sz w:val="16"/>
        </w:rPr>
        <w:t xml:space="preserve"> have </w:t>
      </w:r>
      <w:r w:rsidRPr="00B340C9">
        <w:rPr>
          <w:rStyle w:val="StyleUnderline"/>
        </w:rPr>
        <w:t>bought</w:t>
      </w:r>
      <w:r w:rsidRPr="00B340C9">
        <w:rPr>
          <w:sz w:val="16"/>
        </w:rPr>
        <w:t xml:space="preserve"> or </w:t>
      </w:r>
      <w:r w:rsidRPr="00B340C9">
        <w:rPr>
          <w:rStyle w:val="StyleUnderline"/>
        </w:rPr>
        <w:t>merged</w:t>
      </w:r>
      <w:r w:rsidRPr="00B340C9">
        <w:rPr>
          <w:sz w:val="16"/>
        </w:rPr>
        <w:t xml:space="preserve"> </w:t>
      </w:r>
      <w:r w:rsidRPr="00B340C9">
        <w:rPr>
          <w:rStyle w:val="StyleUnderline"/>
        </w:rPr>
        <w:t xml:space="preserve">with another drugmaker to avoid </w:t>
      </w:r>
      <w:r w:rsidRPr="00B340C9">
        <w:rPr>
          <w:sz w:val="16"/>
        </w:rPr>
        <w:t xml:space="preserve">price </w:t>
      </w:r>
      <w:r w:rsidRPr="00B340C9">
        <w:rPr>
          <w:rStyle w:val="StyleUnderline"/>
        </w:rPr>
        <w:t>competition</w:t>
      </w:r>
      <w:r w:rsidRPr="00B340C9">
        <w:rPr>
          <w:sz w:val="16"/>
        </w:rPr>
        <w:t>.</w:t>
      </w:r>
    </w:p>
    <w:p w14:paraId="4357BAD1" w14:textId="77777777" w:rsidR="00BE1832" w:rsidRPr="00F46D7E" w:rsidRDefault="00BE1832" w:rsidP="00BE1832">
      <w:pPr>
        <w:rPr>
          <w:sz w:val="16"/>
        </w:rPr>
      </w:pPr>
      <w:r w:rsidRPr="00B340C9">
        <w:rPr>
          <w:rStyle w:val="StyleUnderline"/>
        </w:rPr>
        <w:t xml:space="preserve">Direct-to-consumer </w:t>
      </w:r>
      <w:r w:rsidRPr="006E3C8E">
        <w:rPr>
          <w:rStyle w:val="Emphasis"/>
        </w:rPr>
        <w:t>advertising</w:t>
      </w:r>
      <w:r w:rsidRPr="00F46D7E">
        <w:rPr>
          <w:sz w:val="16"/>
        </w:rPr>
        <w:t xml:space="preserve">. </w:t>
      </w:r>
      <w:r w:rsidRPr="00B340C9">
        <w:rPr>
          <w:rStyle w:val="StyleUnderline"/>
        </w:rPr>
        <w:t>Drug companies spend billions on ads</w:t>
      </w:r>
      <w:r w:rsidRPr="00F46D7E">
        <w:rPr>
          <w:sz w:val="16"/>
        </w:rPr>
        <w:t xml:space="preserve"> (nearly $8.1 billion in 2022). </w:t>
      </w:r>
      <w:r w:rsidRPr="00B340C9">
        <w:rPr>
          <w:rStyle w:val="StyleUnderline"/>
        </w:rPr>
        <w:t>Marketing</w:t>
      </w:r>
      <w:r w:rsidRPr="00F46D7E">
        <w:rPr>
          <w:sz w:val="16"/>
        </w:rPr>
        <w:t xml:space="preserve"> </w:t>
      </w:r>
      <w:r w:rsidRPr="00B340C9">
        <w:rPr>
          <w:rStyle w:val="StyleUnderline"/>
        </w:rPr>
        <w:t>costs</w:t>
      </w:r>
      <w:r w:rsidRPr="00F46D7E">
        <w:rPr>
          <w:sz w:val="16"/>
        </w:rPr>
        <w:t xml:space="preserve"> </w:t>
      </w:r>
      <w:r w:rsidRPr="00B340C9">
        <w:rPr>
          <w:rStyle w:val="StyleUnderline"/>
        </w:rPr>
        <w:t>raise the price of drugs</w:t>
      </w:r>
      <w:r w:rsidRPr="00F46D7E">
        <w:rPr>
          <w:sz w:val="16"/>
        </w:rPr>
        <w:t xml:space="preserve"> while </w:t>
      </w:r>
      <w:r w:rsidRPr="006E3C8E">
        <w:rPr>
          <w:rStyle w:val="Emphasis"/>
        </w:rPr>
        <w:t>boosting demand</w:t>
      </w:r>
      <w:r w:rsidRPr="00F46D7E">
        <w:rPr>
          <w:sz w:val="16"/>
        </w:rPr>
        <w:t xml:space="preserve"> </w:t>
      </w:r>
      <w:r w:rsidRPr="00B340C9">
        <w:rPr>
          <w:rStyle w:val="StyleUnderline"/>
        </w:rPr>
        <w:t>for newer</w:t>
      </w:r>
      <w:r w:rsidRPr="00F46D7E">
        <w:rPr>
          <w:sz w:val="16"/>
        </w:rPr>
        <w:t xml:space="preserve">, heavily promoted </w:t>
      </w:r>
      <w:r w:rsidRPr="00B340C9">
        <w:rPr>
          <w:rStyle w:val="StyleUnderline"/>
        </w:rPr>
        <w:t>drugs</w:t>
      </w:r>
      <w:r w:rsidRPr="00F46D7E">
        <w:rPr>
          <w:sz w:val="16"/>
        </w:rPr>
        <w:t xml:space="preserve">. </w:t>
      </w:r>
      <w:r w:rsidRPr="00F46D7E">
        <w:rPr>
          <w:rStyle w:val="StyleUnderline"/>
        </w:rPr>
        <w:t>Advertised drugs</w:t>
      </w:r>
      <w:r w:rsidRPr="00F46D7E">
        <w:rPr>
          <w:sz w:val="16"/>
        </w:rPr>
        <w:t xml:space="preserve"> tend to be </w:t>
      </w:r>
      <w:r w:rsidRPr="00F46D7E">
        <w:rPr>
          <w:rStyle w:val="StyleUnderline"/>
        </w:rPr>
        <w:t>far more expensive</w:t>
      </w:r>
      <w:r w:rsidRPr="00F46D7E">
        <w:rPr>
          <w:sz w:val="16"/>
        </w:rPr>
        <w:t xml:space="preserve"> (and not always better) than older drugs. Perhaps this is why such advertising is banned in most other countries.</w:t>
      </w:r>
    </w:p>
    <w:p w14:paraId="17A6B886" w14:textId="77777777" w:rsidR="00BE1832" w:rsidRPr="00A3544D" w:rsidRDefault="00BE1832" w:rsidP="00BE1832"/>
    <w:p w14:paraId="7201A2ED" w14:textId="77777777" w:rsidR="00BE1832" w:rsidRPr="000C559F" w:rsidRDefault="00BE1832" w:rsidP="00BE1832"/>
    <w:p w14:paraId="43D44B6B" w14:textId="77777777" w:rsidR="00BE1832" w:rsidRDefault="00BE1832" w:rsidP="00BE1832"/>
    <w:p w14:paraId="138CFB34" w14:textId="77777777" w:rsidR="00BE1832" w:rsidRPr="00BE1832" w:rsidRDefault="00BE1832" w:rsidP="00BE1832"/>
    <w:p w14:paraId="76DA29ED" w14:textId="05375F5A" w:rsidR="00BE1832" w:rsidRDefault="00BE1832" w:rsidP="00BE1832">
      <w:pPr>
        <w:pStyle w:val="Heading3"/>
      </w:pPr>
      <w:r>
        <w:t>Drug Prices---Inequality</w:t>
      </w:r>
    </w:p>
    <w:p w14:paraId="2A877225" w14:textId="77777777" w:rsidR="00BE1832" w:rsidRPr="00FF7720" w:rsidRDefault="00BE1832" w:rsidP="00BE1832">
      <w:pPr>
        <w:pStyle w:val="Heading4"/>
      </w:pPr>
      <w:r>
        <w:t xml:space="preserve">High drug prices </w:t>
      </w:r>
      <w:r w:rsidRPr="00DA480A">
        <w:rPr>
          <w:u w:val="single"/>
        </w:rPr>
        <w:t>disproportionately</w:t>
      </w:r>
      <w:r>
        <w:t xml:space="preserve"> affect women</w:t>
      </w:r>
    </w:p>
    <w:p w14:paraId="2932B176" w14:textId="77777777" w:rsidR="00BE1832" w:rsidRDefault="00BE1832" w:rsidP="00BE1832">
      <w:r>
        <w:t xml:space="preserve">Maggie Jo </w:t>
      </w:r>
      <w:r w:rsidRPr="00B32A3B">
        <w:rPr>
          <w:rStyle w:val="Style13ptBold"/>
        </w:rPr>
        <w:t>Buchanan</w:t>
      </w:r>
      <w:r>
        <w:rPr>
          <w:rStyle w:val="Style13ptBold"/>
        </w:rPr>
        <w:t xml:space="preserve"> &amp; </w:t>
      </w:r>
      <w:r w:rsidRPr="00516F68">
        <w:t>Osub</w:t>
      </w:r>
      <w:r>
        <w:rPr>
          <w:rStyle w:val="Style13ptBold"/>
        </w:rPr>
        <w:t xml:space="preserve"> </w:t>
      </w:r>
      <w:r w:rsidRPr="00516F68">
        <w:rPr>
          <w:rStyle w:val="Style13ptBold"/>
        </w:rPr>
        <w:t>Ahmed</w:t>
      </w:r>
      <w:r>
        <w:t>, 11-20-</w:t>
      </w:r>
      <w:r w:rsidRPr="00B32A3B">
        <w:rPr>
          <w:rStyle w:val="Style13ptBold"/>
        </w:rPr>
        <w:t>2017</w:t>
      </w:r>
      <w:r>
        <w:t xml:space="preserve">, "Prescription Drug Reform Is a Women’s Economic Security Issue", Center for American Progress, (Buchanan has a BA in Anthropology from UNC at Chapel Hill and Ahmed has a Master’s Degree in Health Behavior from UNC at Chapel Hill.)  </w:t>
      </w:r>
      <w:hyperlink r:id="rId7" w:history="1">
        <w:r w:rsidRPr="00BD4E89">
          <w:rPr>
            <w:rStyle w:val="Hyperlink"/>
          </w:rPr>
          <w:t>https://www.americanprogress.org/article/prescription-drug-reform-is-a-womens-economic-security-issue/</w:t>
        </w:r>
      </w:hyperlink>
      <w:r>
        <w:t xml:space="preserve"> Accessed 7-27-2024, /hcc</w:t>
      </w:r>
    </w:p>
    <w:p w14:paraId="18CEC24D" w14:textId="77777777" w:rsidR="00BE1832" w:rsidRPr="004C102B" w:rsidRDefault="00BE1832" w:rsidP="00BE1832">
      <w:r>
        <w:t>*Edited for insensitive language. Denoted with [brackets].</w:t>
      </w:r>
    </w:p>
    <w:p w14:paraId="4F00D3EC" w14:textId="77777777" w:rsidR="00BE1832" w:rsidRPr="00E10965" w:rsidRDefault="00BE1832" w:rsidP="00BE1832">
      <w:pPr>
        <w:rPr>
          <w:sz w:val="16"/>
        </w:rPr>
      </w:pPr>
      <w:r w:rsidRPr="004C102B">
        <w:rPr>
          <w:rStyle w:val="StyleUnderline"/>
        </w:rPr>
        <w:t>Women</w:t>
      </w:r>
      <w:r w:rsidRPr="00E10965">
        <w:rPr>
          <w:sz w:val="16"/>
        </w:rPr>
        <w:t xml:space="preserve">, </w:t>
      </w:r>
      <w:r w:rsidRPr="004C102B">
        <w:rPr>
          <w:rStyle w:val="StyleUnderline"/>
        </w:rPr>
        <w:t>due</w:t>
      </w:r>
      <w:r w:rsidRPr="00E10965">
        <w:rPr>
          <w:sz w:val="16"/>
        </w:rPr>
        <w:t xml:space="preserve"> in part </w:t>
      </w:r>
      <w:r w:rsidRPr="004C102B">
        <w:rPr>
          <w:rStyle w:val="StyleUnderline"/>
        </w:rPr>
        <w:t>to</w:t>
      </w:r>
      <w:r w:rsidRPr="00E10965">
        <w:rPr>
          <w:sz w:val="16"/>
        </w:rPr>
        <w:t xml:space="preserve"> greater </w:t>
      </w:r>
      <w:r w:rsidRPr="004C102B">
        <w:rPr>
          <w:rStyle w:val="StyleUnderline"/>
        </w:rPr>
        <w:t xml:space="preserve">health care </w:t>
      </w:r>
      <w:r w:rsidRPr="00B339B6">
        <w:rPr>
          <w:rStyle w:val="Emphasis"/>
        </w:rPr>
        <w:t>utilization rates</w:t>
      </w:r>
      <w:r w:rsidRPr="00E10965">
        <w:rPr>
          <w:sz w:val="16"/>
        </w:rPr>
        <w:t xml:space="preserve"> </w:t>
      </w:r>
      <w:r w:rsidRPr="004C102B">
        <w:rPr>
          <w:rStyle w:val="StyleUnderline"/>
        </w:rPr>
        <w:t xml:space="preserve">as well as their role as </w:t>
      </w:r>
      <w:r w:rsidRPr="00B339B6">
        <w:rPr>
          <w:rStyle w:val="Emphasis"/>
        </w:rPr>
        <w:t>primary caregivers</w:t>
      </w:r>
      <w:r w:rsidRPr="00E10965">
        <w:rPr>
          <w:sz w:val="16"/>
        </w:rPr>
        <w:t xml:space="preserve"> responsible for others’ medical costs, </w:t>
      </w:r>
      <w:r w:rsidRPr="004C102B">
        <w:rPr>
          <w:rStyle w:val="StyleUnderline"/>
        </w:rPr>
        <w:t xml:space="preserve">are often </w:t>
      </w:r>
      <w:r w:rsidRPr="00B339B6">
        <w:rPr>
          <w:rStyle w:val="Emphasis"/>
        </w:rPr>
        <w:t>saddled</w:t>
      </w:r>
      <w:r w:rsidRPr="004C102B">
        <w:rPr>
          <w:rStyle w:val="StyleUnderline"/>
        </w:rPr>
        <w:t xml:space="preserve"> with significantly higher health care costs</w:t>
      </w:r>
      <w:r w:rsidRPr="00E10965">
        <w:rPr>
          <w:sz w:val="16"/>
        </w:rPr>
        <w:t xml:space="preserve"> than men—costs that are </w:t>
      </w:r>
      <w:r w:rsidRPr="004C102B">
        <w:rPr>
          <w:rStyle w:val="StyleUnderline"/>
        </w:rPr>
        <w:t>tied to the</w:t>
      </w:r>
      <w:r w:rsidRPr="00E10965">
        <w:rPr>
          <w:sz w:val="16"/>
        </w:rPr>
        <w:t xml:space="preserve"> ever-increasing </w:t>
      </w:r>
      <w:r w:rsidRPr="004C102B">
        <w:rPr>
          <w:rStyle w:val="StyleUnderline"/>
        </w:rPr>
        <w:t>price of prescription drugs</w:t>
      </w:r>
      <w:r w:rsidRPr="00E10965">
        <w:rPr>
          <w:sz w:val="16"/>
        </w:rPr>
        <w:t>. This financial burden is further compounded by the wage gap and consequent wealth inequalities that disproportionately affect low-income women and women of color, who already face steep challenges in accessing care.</w:t>
      </w:r>
    </w:p>
    <w:p w14:paraId="6DCED74E" w14:textId="77777777" w:rsidR="00BE1832" w:rsidRPr="00E10965" w:rsidRDefault="00BE1832" w:rsidP="00BE1832">
      <w:pPr>
        <w:rPr>
          <w:sz w:val="16"/>
          <w:szCs w:val="16"/>
        </w:rPr>
      </w:pPr>
      <w:r w:rsidRPr="00E10965">
        <w:rPr>
          <w:sz w:val="16"/>
          <w:szCs w:val="16"/>
        </w:rPr>
        <w:t>It is therefore critical for policymakers to pursue proposals, such as those in the U.S. House-passed reconciliation bill in late 2021, to reduce the cost of prescription drugs. This can be done, for example, by empowering Medicare to negotiate certain high-cost drugs and by addressing dramatic price hikes and the cost of insulin.</w:t>
      </w:r>
    </w:p>
    <w:p w14:paraId="3326AB9F" w14:textId="77777777" w:rsidR="00BE1832" w:rsidRPr="00E10965" w:rsidRDefault="00BE1832" w:rsidP="00BE1832">
      <w:pPr>
        <w:rPr>
          <w:sz w:val="16"/>
          <w:szCs w:val="16"/>
        </w:rPr>
      </w:pPr>
      <w:r w:rsidRPr="00E10965">
        <w:rPr>
          <w:sz w:val="16"/>
          <w:szCs w:val="16"/>
        </w:rPr>
        <w:t>As policymakers continue to look for ways to lower costs for all Americans, a critical part of that endeavor must be lowering drug prices to strengthen the health and economic security of women and their families.</w:t>
      </w:r>
    </w:p>
    <w:p w14:paraId="6D92B5F8" w14:textId="77777777" w:rsidR="00BE1832" w:rsidRPr="00E10965" w:rsidRDefault="00BE1832" w:rsidP="00BE1832">
      <w:pPr>
        <w:rPr>
          <w:sz w:val="16"/>
          <w:szCs w:val="16"/>
        </w:rPr>
      </w:pPr>
      <w:r w:rsidRPr="00E10965">
        <w:rPr>
          <w:sz w:val="16"/>
          <w:szCs w:val="16"/>
        </w:rPr>
        <w:t>Far from being just another health care reform, addressing the exorbitantly high costs of prescription medications would meaningfully improve the health and economic security of women and their families across the country.</w:t>
      </w:r>
    </w:p>
    <w:p w14:paraId="305BE8AD" w14:textId="77777777" w:rsidR="00BE1832" w:rsidRPr="004C102B" w:rsidRDefault="00BE1832" w:rsidP="00BE1832">
      <w:pPr>
        <w:rPr>
          <w:rStyle w:val="StyleUnderline"/>
        </w:rPr>
      </w:pPr>
      <w:r w:rsidRPr="004C102B">
        <w:rPr>
          <w:rStyle w:val="StyleUnderline"/>
        </w:rPr>
        <w:t xml:space="preserve">Women </w:t>
      </w:r>
      <w:r w:rsidRPr="00B339B6">
        <w:rPr>
          <w:rStyle w:val="Emphasis"/>
        </w:rPr>
        <w:t>spend more</w:t>
      </w:r>
      <w:r w:rsidRPr="004C102B">
        <w:rPr>
          <w:rStyle w:val="StyleUnderline"/>
        </w:rPr>
        <w:t xml:space="preserve"> on health care than men</w:t>
      </w:r>
    </w:p>
    <w:p w14:paraId="50F9F8CF" w14:textId="77777777" w:rsidR="00BE1832" w:rsidRPr="004C102B" w:rsidRDefault="00BE1832" w:rsidP="00BE1832">
      <w:pPr>
        <w:rPr>
          <w:rStyle w:val="StyleUnderline"/>
        </w:rPr>
      </w:pPr>
      <w:r w:rsidRPr="00E10965">
        <w:rPr>
          <w:sz w:val="16"/>
        </w:rPr>
        <w:t xml:space="preserve">Women spend significantly more on health care than men. One recent study by the Peterson-KFF Health System Tracker found that </w:t>
      </w:r>
      <w:r w:rsidRPr="004C102B">
        <w:rPr>
          <w:rStyle w:val="StyleUnderline"/>
        </w:rPr>
        <w:t>women’s annual health expenditures</w:t>
      </w:r>
      <w:r w:rsidRPr="00E10965">
        <w:rPr>
          <w:sz w:val="16"/>
        </w:rPr>
        <w:t xml:space="preserve"> </w:t>
      </w:r>
      <w:r w:rsidRPr="004C102B">
        <w:rPr>
          <w:rStyle w:val="StyleUnderline"/>
        </w:rPr>
        <w:t>between</w:t>
      </w:r>
      <w:r w:rsidRPr="00E10965">
        <w:rPr>
          <w:sz w:val="16"/>
        </w:rPr>
        <w:t xml:space="preserve"> the ages of </w:t>
      </w:r>
      <w:r w:rsidRPr="004C102B">
        <w:rPr>
          <w:rStyle w:val="StyleUnderline"/>
        </w:rPr>
        <w:t>19</w:t>
      </w:r>
      <w:r w:rsidRPr="00E10965">
        <w:rPr>
          <w:sz w:val="16"/>
        </w:rPr>
        <w:t xml:space="preserve"> </w:t>
      </w:r>
      <w:r w:rsidRPr="004C102B">
        <w:rPr>
          <w:rStyle w:val="StyleUnderline"/>
        </w:rPr>
        <w:t>and</w:t>
      </w:r>
      <w:r w:rsidRPr="00E10965">
        <w:rPr>
          <w:sz w:val="16"/>
        </w:rPr>
        <w:t xml:space="preserve"> </w:t>
      </w:r>
      <w:r w:rsidRPr="004C102B">
        <w:rPr>
          <w:rStyle w:val="StyleUnderline"/>
        </w:rPr>
        <w:t>34</w:t>
      </w:r>
      <w:r w:rsidRPr="00E10965">
        <w:rPr>
          <w:sz w:val="16"/>
        </w:rPr>
        <w:t xml:space="preserve"> </w:t>
      </w:r>
      <w:r w:rsidRPr="004C102B">
        <w:rPr>
          <w:rStyle w:val="StyleUnderline"/>
        </w:rPr>
        <w:t>are</w:t>
      </w:r>
      <w:r w:rsidRPr="00E10965">
        <w:rPr>
          <w:sz w:val="16"/>
        </w:rPr>
        <w:t xml:space="preserve"> nearly </w:t>
      </w:r>
      <w:r w:rsidRPr="00B339B6">
        <w:rPr>
          <w:rStyle w:val="Emphasis"/>
        </w:rPr>
        <w:t>double</w:t>
      </w:r>
      <w:r w:rsidRPr="004C102B">
        <w:rPr>
          <w:rStyle w:val="StyleUnderline"/>
        </w:rPr>
        <w:t xml:space="preserve"> those of men in the same age range</w:t>
      </w:r>
      <w:r w:rsidRPr="00E10965">
        <w:rPr>
          <w:sz w:val="16"/>
        </w:rPr>
        <w:t xml:space="preserve">. As a result, </w:t>
      </w:r>
      <w:r w:rsidRPr="004C102B">
        <w:rPr>
          <w:rStyle w:val="StyleUnderline"/>
        </w:rPr>
        <w:t>half of women</w:t>
      </w:r>
      <w:r w:rsidRPr="00E10965">
        <w:rPr>
          <w:sz w:val="16"/>
        </w:rPr>
        <w:t xml:space="preserve"> between the ages of 18 and 49 </w:t>
      </w:r>
      <w:r w:rsidRPr="004C102B">
        <w:rPr>
          <w:rStyle w:val="StyleUnderline"/>
        </w:rPr>
        <w:t>report skipping</w:t>
      </w:r>
      <w:r w:rsidRPr="00E10965">
        <w:rPr>
          <w:sz w:val="16"/>
        </w:rPr>
        <w:t xml:space="preserve"> or delaying </w:t>
      </w:r>
      <w:r w:rsidRPr="004C102B">
        <w:rPr>
          <w:rStyle w:val="StyleUnderline"/>
        </w:rPr>
        <w:t>needed medical care due to cost.</w:t>
      </w:r>
    </w:p>
    <w:p w14:paraId="20CAED60" w14:textId="77777777" w:rsidR="00BE1832" w:rsidRPr="00E10965" w:rsidRDefault="00BE1832" w:rsidP="00BE1832">
      <w:pPr>
        <w:rPr>
          <w:sz w:val="16"/>
        </w:rPr>
      </w:pPr>
      <w:r w:rsidRPr="00E10965">
        <w:rPr>
          <w:sz w:val="16"/>
        </w:rPr>
        <w:t xml:space="preserve">Furthermore, </w:t>
      </w:r>
      <w:r w:rsidRPr="004C102B">
        <w:rPr>
          <w:rStyle w:val="StyleUnderline"/>
        </w:rPr>
        <w:t xml:space="preserve">given the significant </w:t>
      </w:r>
      <w:r w:rsidRPr="00B339B6">
        <w:rPr>
          <w:rStyle w:val="Emphasis"/>
        </w:rPr>
        <w:t>wage gap</w:t>
      </w:r>
      <w:r w:rsidRPr="00E10965">
        <w:rPr>
          <w:sz w:val="16"/>
        </w:rPr>
        <w:t xml:space="preserve"> in American—with </w:t>
      </w:r>
      <w:r w:rsidRPr="004C102B">
        <w:rPr>
          <w:rStyle w:val="StyleUnderline"/>
        </w:rPr>
        <w:t>women making</w:t>
      </w:r>
      <w:r w:rsidRPr="00E10965">
        <w:rPr>
          <w:sz w:val="16"/>
        </w:rPr>
        <w:t xml:space="preserve"> just </w:t>
      </w:r>
      <w:r w:rsidRPr="004C102B">
        <w:rPr>
          <w:rStyle w:val="StyleUnderline"/>
        </w:rPr>
        <w:t>83 cents for every dollar earned by men</w:t>
      </w:r>
      <w:r w:rsidRPr="00E10965">
        <w:rPr>
          <w:sz w:val="16"/>
        </w:rPr>
        <w:t xml:space="preserve"> and most </w:t>
      </w:r>
      <w:r w:rsidRPr="004C102B">
        <w:rPr>
          <w:rStyle w:val="StyleUnderline"/>
        </w:rPr>
        <w:t>women of color making</w:t>
      </w:r>
      <w:r w:rsidRPr="00E10965">
        <w:rPr>
          <w:sz w:val="16"/>
        </w:rPr>
        <w:t xml:space="preserve"> much </w:t>
      </w:r>
      <w:r w:rsidRPr="004C102B">
        <w:rPr>
          <w:rStyle w:val="StyleUnderline"/>
        </w:rPr>
        <w:t>less than that</w:t>
      </w:r>
      <w:r w:rsidRPr="00E10965">
        <w:rPr>
          <w:sz w:val="16"/>
        </w:rPr>
        <w:t>—</w:t>
      </w:r>
      <w:r w:rsidRPr="004C102B">
        <w:rPr>
          <w:rStyle w:val="StyleUnderline"/>
        </w:rPr>
        <w:t>these</w:t>
      </w:r>
      <w:r w:rsidRPr="00E10965">
        <w:rPr>
          <w:sz w:val="16"/>
        </w:rPr>
        <w:t xml:space="preserve"> greater </w:t>
      </w:r>
      <w:r w:rsidRPr="004C102B">
        <w:rPr>
          <w:rStyle w:val="StyleUnderline"/>
        </w:rPr>
        <w:t>expenditures</w:t>
      </w:r>
      <w:r w:rsidRPr="00E10965">
        <w:rPr>
          <w:sz w:val="16"/>
        </w:rPr>
        <w:t xml:space="preserve"> </w:t>
      </w:r>
      <w:r w:rsidRPr="00B339B6">
        <w:rPr>
          <w:szCs w:val="32"/>
          <w:u w:val="single"/>
        </w:rPr>
        <w:t xml:space="preserve">mean that a higher percentage of a woman’s income is spent on health care. </w:t>
      </w:r>
      <w:r w:rsidRPr="00E10965">
        <w:rPr>
          <w:sz w:val="16"/>
        </w:rPr>
        <w:t>It should be no surprise, then, that one recent study found that 52 percent of women between the ages of 18 and 49 have problems paying at least one medical bill.</w:t>
      </w:r>
    </w:p>
    <w:p w14:paraId="24013CFD" w14:textId="77777777" w:rsidR="00BE1832" w:rsidRPr="00E10965" w:rsidRDefault="00BE1832" w:rsidP="00BE1832">
      <w:pPr>
        <w:rPr>
          <w:sz w:val="16"/>
          <w:szCs w:val="16"/>
        </w:rPr>
      </w:pPr>
      <w:r w:rsidRPr="00E10965">
        <w:rPr>
          <w:sz w:val="16"/>
          <w:szCs w:val="16"/>
        </w:rPr>
        <w:t>While the difference in expenditures lessens as the population ages, older women on Medicare have significantly lower savings than men while also facing higher out-of-pocket spending.</w:t>
      </w:r>
    </w:p>
    <w:p w14:paraId="5E8D89D4" w14:textId="77777777" w:rsidR="00BE1832" w:rsidRPr="00E10965" w:rsidRDefault="00BE1832" w:rsidP="00BE1832">
      <w:pPr>
        <w:rPr>
          <w:sz w:val="16"/>
          <w:szCs w:val="16"/>
        </w:rPr>
      </w:pPr>
      <w:r w:rsidRPr="00E10965">
        <w:rPr>
          <w:sz w:val="16"/>
          <w:szCs w:val="16"/>
        </w:rPr>
        <w:t>Women also face exceptionally high prescription drug costs</w:t>
      </w:r>
    </w:p>
    <w:p w14:paraId="76ED74A3" w14:textId="77777777" w:rsidR="00BE1832" w:rsidRPr="00E10965" w:rsidRDefault="00BE1832" w:rsidP="00BE1832">
      <w:pPr>
        <w:rPr>
          <w:sz w:val="16"/>
        </w:rPr>
      </w:pPr>
      <w:r w:rsidRPr="00E10965">
        <w:rPr>
          <w:sz w:val="16"/>
        </w:rPr>
        <w:t xml:space="preserve">These increased costs and financial difficulties are also apparent when it comes to prescription drug spending: While </w:t>
      </w:r>
      <w:r w:rsidRPr="004C102B">
        <w:rPr>
          <w:rStyle w:val="StyleUnderline"/>
        </w:rPr>
        <w:t>more than half of all women in the United States use at least one prescription medication on a regular basis</w:t>
      </w:r>
      <w:r w:rsidRPr="00E10965">
        <w:rPr>
          <w:sz w:val="16"/>
        </w:rPr>
        <w:t xml:space="preserve">, compared with about a third of men, nearly </w:t>
      </w:r>
      <w:r w:rsidRPr="004C102B">
        <w:rPr>
          <w:rStyle w:val="StyleUnderline"/>
        </w:rPr>
        <w:t>30 percent of women are</w:t>
      </w:r>
      <w:r w:rsidRPr="00E10965">
        <w:rPr>
          <w:sz w:val="16"/>
        </w:rPr>
        <w:t xml:space="preserve"> still </w:t>
      </w:r>
      <w:r w:rsidRPr="004C102B">
        <w:rPr>
          <w:rStyle w:val="StyleUnderline"/>
        </w:rPr>
        <w:t>unable to afford a prescribed medication in a</w:t>
      </w:r>
      <w:r w:rsidRPr="00E10965">
        <w:rPr>
          <w:sz w:val="16"/>
        </w:rPr>
        <w:t xml:space="preserve"> given </w:t>
      </w:r>
      <w:r w:rsidRPr="004C102B">
        <w:rPr>
          <w:rStyle w:val="StyleUnderline"/>
        </w:rPr>
        <w:t>year</w:t>
      </w:r>
      <w:r w:rsidRPr="00E10965">
        <w:rPr>
          <w:sz w:val="16"/>
        </w:rPr>
        <w:t>, compared with less than 20 percent of men.</w:t>
      </w:r>
    </w:p>
    <w:p w14:paraId="0EA07D44" w14:textId="77777777" w:rsidR="00BE1832" w:rsidRPr="00E10965" w:rsidRDefault="00BE1832" w:rsidP="00BE1832">
      <w:pPr>
        <w:rPr>
          <w:sz w:val="16"/>
          <w:szCs w:val="16"/>
        </w:rPr>
      </w:pPr>
      <w:r w:rsidRPr="00E10965">
        <w:rPr>
          <w:sz w:val="16"/>
          <w:szCs w:val="16"/>
        </w:rPr>
        <w:t>As a result, women are more likely to not only put off health care but also skip medications. This is particularly true for women of color, including Black women, who are more likely than other racial and gender groups to suffer from chronic conditions—such as heart disease, cancer, diabetes, and stroke—that come with high prescription drug costs.</w:t>
      </w:r>
    </w:p>
    <w:p w14:paraId="3DF24A55" w14:textId="77777777" w:rsidR="00BE1832" w:rsidRPr="00E10965" w:rsidRDefault="00BE1832" w:rsidP="00BE1832">
      <w:pPr>
        <w:rPr>
          <w:sz w:val="16"/>
        </w:rPr>
      </w:pPr>
      <w:r w:rsidRPr="00E10965">
        <w:rPr>
          <w:sz w:val="16"/>
        </w:rPr>
        <w:t xml:space="preserve">In addition, </w:t>
      </w:r>
      <w:r w:rsidRPr="004C102B">
        <w:rPr>
          <w:rStyle w:val="StyleUnderline"/>
        </w:rPr>
        <w:t>women</w:t>
      </w:r>
      <w:r w:rsidRPr="00E10965">
        <w:rPr>
          <w:sz w:val="16"/>
        </w:rPr>
        <w:t xml:space="preserve"> </w:t>
      </w:r>
      <w:r w:rsidRPr="004C102B">
        <w:rPr>
          <w:rStyle w:val="StyleUnderline"/>
        </w:rPr>
        <w:t>are more likely to be responsible</w:t>
      </w:r>
      <w:r w:rsidRPr="00E10965">
        <w:rPr>
          <w:sz w:val="16"/>
        </w:rPr>
        <w:t xml:space="preserve"> </w:t>
      </w:r>
      <w:r w:rsidRPr="004C102B">
        <w:rPr>
          <w:rStyle w:val="StyleUnderline"/>
        </w:rPr>
        <w:t>for the costs of their children’s prescription drugs.</w:t>
      </w:r>
      <w:r w:rsidRPr="00E10965">
        <w:rPr>
          <w:sz w:val="16"/>
        </w:rPr>
        <w:t xml:space="preserve"> For many, those costs can be economically crippling. In 2018, for example, a mother from Old Town, Maine, explained in an interview with Ms. magazine: “I want to be able to provide adequately for my family. But one of my paychecks wouldn’t even cover his insulin. How am I to keep my child healthy and alive at prices like that?”</w:t>
      </w:r>
    </w:p>
    <w:p w14:paraId="131A744D" w14:textId="77777777" w:rsidR="00BE1832" w:rsidRPr="00E10965" w:rsidRDefault="00BE1832" w:rsidP="00BE1832">
      <w:pPr>
        <w:rPr>
          <w:sz w:val="16"/>
          <w:szCs w:val="16"/>
        </w:rPr>
      </w:pPr>
      <w:r w:rsidRPr="00E10965">
        <w:rPr>
          <w:sz w:val="16"/>
          <w:szCs w:val="16"/>
        </w:rPr>
        <w:t>Big Pharma’s high prices often target women</w:t>
      </w:r>
    </w:p>
    <w:p w14:paraId="78EC6425" w14:textId="77777777" w:rsidR="00BE1832" w:rsidRPr="00E10965" w:rsidRDefault="00BE1832" w:rsidP="00BE1832">
      <w:pPr>
        <w:rPr>
          <w:sz w:val="16"/>
        </w:rPr>
      </w:pPr>
      <w:r w:rsidRPr="00E10965">
        <w:rPr>
          <w:sz w:val="16"/>
        </w:rPr>
        <w:t xml:space="preserve">What makes this problem all the more troubling is the fact that </w:t>
      </w:r>
      <w:r w:rsidRPr="00E10965">
        <w:rPr>
          <w:rStyle w:val="StyleUnderline"/>
        </w:rPr>
        <w:t>the pharmaceutical industry</w:t>
      </w:r>
      <w:r w:rsidRPr="00E10965">
        <w:rPr>
          <w:sz w:val="16"/>
        </w:rPr>
        <w:t xml:space="preserve"> often dramatically </w:t>
      </w:r>
      <w:r w:rsidRPr="00B339B6">
        <w:rPr>
          <w:rStyle w:val="Emphasis"/>
        </w:rPr>
        <w:t>hikes prices</w:t>
      </w:r>
      <w:r w:rsidRPr="00E10965">
        <w:rPr>
          <w:sz w:val="16"/>
        </w:rPr>
        <w:t xml:space="preserve"> far </w:t>
      </w:r>
      <w:r w:rsidRPr="00B339B6">
        <w:rPr>
          <w:rStyle w:val="Emphasis"/>
        </w:rPr>
        <w:t>past</w:t>
      </w:r>
      <w:r w:rsidRPr="00E10965">
        <w:rPr>
          <w:rStyle w:val="StyleUnderline"/>
        </w:rPr>
        <w:t xml:space="preserve"> the rate of inflation</w:t>
      </w:r>
      <w:r w:rsidRPr="00E10965">
        <w:rPr>
          <w:sz w:val="16"/>
        </w:rPr>
        <w:t xml:space="preserve">, all while </w:t>
      </w:r>
      <w:r w:rsidRPr="00B339B6">
        <w:rPr>
          <w:rStyle w:val="Emphasis"/>
        </w:rPr>
        <w:t>reaping</w:t>
      </w:r>
      <w:r w:rsidRPr="00E10965">
        <w:rPr>
          <w:rStyle w:val="StyleUnderline"/>
        </w:rPr>
        <w:t xml:space="preserve"> significant </w:t>
      </w:r>
      <w:r w:rsidRPr="00B339B6">
        <w:rPr>
          <w:rStyle w:val="Emphasis"/>
        </w:rPr>
        <w:t>profits</w:t>
      </w:r>
      <w:r w:rsidRPr="00E10965">
        <w:rPr>
          <w:rStyle w:val="StyleUnderline"/>
        </w:rPr>
        <w:t>,</w:t>
      </w:r>
      <w:r w:rsidRPr="00E10965">
        <w:rPr>
          <w:sz w:val="16"/>
        </w:rPr>
        <w:t xml:space="preserve"> more generally, </w:t>
      </w:r>
      <w:r w:rsidRPr="00E10965">
        <w:rPr>
          <w:rStyle w:val="StyleUnderline"/>
        </w:rPr>
        <w:t>from drugs that are</w:t>
      </w:r>
      <w:r w:rsidRPr="00E10965">
        <w:rPr>
          <w:sz w:val="16"/>
        </w:rPr>
        <w:t xml:space="preserve"> specifically </w:t>
      </w:r>
      <w:r w:rsidRPr="00E10965">
        <w:rPr>
          <w:rStyle w:val="StyleUnderline"/>
        </w:rPr>
        <w:t>intended for women</w:t>
      </w:r>
      <w:r w:rsidRPr="00E10965">
        <w:rPr>
          <w:sz w:val="16"/>
        </w:rPr>
        <w:t>.</w:t>
      </w:r>
    </w:p>
    <w:p w14:paraId="1FCAC5CC" w14:textId="77777777" w:rsidR="00BE1832" w:rsidRPr="00E10965" w:rsidRDefault="00BE1832" w:rsidP="00BE1832">
      <w:pPr>
        <w:rPr>
          <w:sz w:val="16"/>
        </w:rPr>
      </w:pPr>
      <w:r w:rsidRPr="00E10965">
        <w:rPr>
          <w:rStyle w:val="StyleUnderline"/>
        </w:rPr>
        <w:t>One</w:t>
      </w:r>
      <w:r w:rsidRPr="00E10965">
        <w:rPr>
          <w:sz w:val="16"/>
        </w:rPr>
        <w:t xml:space="preserve"> widely cited </w:t>
      </w:r>
      <w:r w:rsidRPr="00E10965">
        <w:rPr>
          <w:rStyle w:val="StyleUnderline"/>
        </w:rPr>
        <w:t>example is Herceptin,</w:t>
      </w:r>
      <w:r w:rsidRPr="00E10965">
        <w:rPr>
          <w:sz w:val="16"/>
        </w:rPr>
        <w:t xml:space="preserve"> </w:t>
      </w:r>
      <w:r w:rsidRPr="00E10965">
        <w:rPr>
          <w:rStyle w:val="StyleUnderline"/>
        </w:rPr>
        <w:t>a breast cancer drug</w:t>
      </w:r>
      <w:r w:rsidRPr="00E10965">
        <w:rPr>
          <w:sz w:val="16"/>
        </w:rPr>
        <w:t xml:space="preserve"> that </w:t>
      </w:r>
      <w:r w:rsidRPr="00E10965">
        <w:rPr>
          <w:rStyle w:val="StyleUnderline"/>
        </w:rPr>
        <w:t>saw a 78 percent price increase from 2005 to 2017</w:t>
      </w:r>
      <w:r w:rsidRPr="00E10965">
        <w:rPr>
          <w:sz w:val="16"/>
        </w:rPr>
        <w:t>. In fact, breast cancer was found by at least one study to be the most expensive cancer to treat, with medication spending accounting for the largest percentage of spending to treat the condition. And as previous Center for American Progress analysis has detailed, the contraceptive Millicent’s Femring, as well as a drug that treats symptoms of menopause, Teva’s Prefest, were among the drugs with the highest price hikes in January 2021.</w:t>
      </w:r>
    </w:p>
    <w:p w14:paraId="4112DB3B" w14:textId="77777777" w:rsidR="00BE1832" w:rsidRDefault="00BE1832" w:rsidP="00BE1832">
      <w:pPr>
        <w:tabs>
          <w:tab w:val="left" w:pos="6660"/>
        </w:tabs>
        <w:rPr>
          <w:sz w:val="16"/>
        </w:rPr>
      </w:pPr>
      <w:r w:rsidRPr="00E10965">
        <w:rPr>
          <w:sz w:val="16"/>
        </w:rPr>
        <w:t xml:space="preserve">Yet it is important to keep in mind that </w:t>
      </w:r>
      <w:r w:rsidRPr="00E10965">
        <w:rPr>
          <w:rStyle w:val="StyleUnderline"/>
        </w:rPr>
        <w:t>women also use prescription drugs that aren’t</w:t>
      </w:r>
      <w:r w:rsidRPr="00E10965">
        <w:rPr>
          <w:sz w:val="16"/>
        </w:rPr>
        <w:t xml:space="preserve"> </w:t>
      </w:r>
      <w:r w:rsidRPr="00E10965">
        <w:rPr>
          <w:rStyle w:val="StyleUnderline"/>
        </w:rPr>
        <w:t>typically thought of as “women’s drugs” and are</w:t>
      </w:r>
      <w:r w:rsidRPr="00E10965">
        <w:rPr>
          <w:sz w:val="16"/>
        </w:rPr>
        <w:t xml:space="preserve"> therefore </w:t>
      </w:r>
      <w:r w:rsidRPr="00E10965">
        <w:rPr>
          <w:rStyle w:val="StyleUnderline"/>
        </w:rPr>
        <w:t>negatively affected by high drug prices more broadly</w:t>
      </w:r>
      <w:r w:rsidRPr="00E10965">
        <w:rPr>
          <w:sz w:val="16"/>
        </w:rPr>
        <w:t xml:space="preserve"> as well. In fact, one recent study demonstrated that women with diabetes face higher out-of-pocket costs and direct expenditures than do their male counterparts.</w:t>
      </w:r>
    </w:p>
    <w:p w14:paraId="0B714226" w14:textId="77777777" w:rsidR="00BE1832" w:rsidRDefault="00BE1832" w:rsidP="00BE1832">
      <w:pPr>
        <w:pStyle w:val="Heading4"/>
      </w:pPr>
      <w:r>
        <w:t xml:space="preserve">High drugs perpetuate </w:t>
      </w:r>
      <w:r w:rsidRPr="00DA480A">
        <w:rPr>
          <w:u w:val="single"/>
        </w:rPr>
        <w:t>systemic</w:t>
      </w:r>
      <w:r>
        <w:t xml:space="preserve"> racism.</w:t>
      </w:r>
    </w:p>
    <w:p w14:paraId="13036BDF" w14:textId="77777777" w:rsidR="00BE1832" w:rsidRDefault="00BE1832" w:rsidP="00BE1832">
      <w:r>
        <w:t>Tomi Fadeyi-</w:t>
      </w:r>
      <w:r w:rsidRPr="00031BF4">
        <w:rPr>
          <w:rStyle w:val="Heading4Char"/>
        </w:rPr>
        <w:t>Jones</w:t>
      </w:r>
      <w:r>
        <w:rPr>
          <w:rStyle w:val="Heading4Char"/>
        </w:rPr>
        <w:t xml:space="preserve"> et al.</w:t>
      </w:r>
      <w:r>
        <w:t>12-14-</w:t>
      </w:r>
      <w:r w:rsidRPr="00A45C27">
        <w:rPr>
          <w:rStyle w:val="Style13ptBold"/>
        </w:rPr>
        <w:t>2020</w:t>
      </w:r>
      <w:r>
        <w:t xml:space="preserve">, (Chuck Hurley, Gloria Johnson-Cusack, Cal LaRoche, David Mitchell, Nicole Solomon-Mitchell)  "High Prescription Drug Prices Perpetuate Systemic Racism. We Can Change It.", Patients For Affordable Drugs Now, (Jones holds a graduate degree in Business Administration (MBA) from University of Maryland Global Campus, and undergraduate degrees in Human Resources and Marketing.) </w:t>
      </w:r>
      <w:hyperlink r:id="rId8" w:history="1">
        <w:r w:rsidRPr="00BD4E89">
          <w:rPr>
            <w:rStyle w:val="Hyperlink"/>
          </w:rPr>
          <w:t>https://patientsforaffordabledrugsnow.org/2020/12/14/drug-pricing-systemic-racism/</w:t>
        </w:r>
      </w:hyperlink>
      <w:r>
        <w:t xml:space="preserve">  Accessed 7-28-2024, /hcc</w:t>
      </w:r>
    </w:p>
    <w:p w14:paraId="054E091B" w14:textId="77777777" w:rsidR="00BE1832" w:rsidRPr="00BE20C9" w:rsidRDefault="00BE1832" w:rsidP="00BE1832">
      <w:pPr>
        <w:rPr>
          <w:sz w:val="16"/>
        </w:rPr>
      </w:pPr>
      <w:r w:rsidRPr="00BE20C9">
        <w:rPr>
          <w:rStyle w:val="StyleUnderline"/>
        </w:rPr>
        <w:t>Drug corporations</w:t>
      </w:r>
      <w:r w:rsidRPr="00BE20C9">
        <w:rPr>
          <w:sz w:val="16"/>
        </w:rPr>
        <w:t xml:space="preserve"> </w:t>
      </w:r>
      <w:r w:rsidRPr="00BE20C9">
        <w:rPr>
          <w:rStyle w:val="StyleUnderline"/>
        </w:rPr>
        <w:t>tout</w:t>
      </w:r>
      <w:r w:rsidRPr="00BE20C9">
        <w:rPr>
          <w:sz w:val="16"/>
        </w:rPr>
        <w:t xml:space="preserve"> so-called </w:t>
      </w:r>
      <w:r w:rsidRPr="00BE20C9">
        <w:rPr>
          <w:rStyle w:val="StyleUnderline"/>
        </w:rPr>
        <w:t>patient assistance programs</w:t>
      </w:r>
      <w:r w:rsidRPr="00BE20C9">
        <w:rPr>
          <w:sz w:val="16"/>
        </w:rPr>
        <w:t xml:space="preserve"> as a solution for people who cannot afford their drugs. But </w:t>
      </w:r>
      <w:r w:rsidRPr="00BE20C9">
        <w:rPr>
          <w:rStyle w:val="Emphasis"/>
        </w:rPr>
        <w:t xml:space="preserve">97 percent </w:t>
      </w:r>
      <w:r w:rsidRPr="00BE20C9">
        <w:rPr>
          <w:rStyle w:val="StyleUnderline"/>
        </w:rPr>
        <w:t xml:space="preserve">of these programs </w:t>
      </w:r>
      <w:r w:rsidRPr="00BE20C9">
        <w:rPr>
          <w:rStyle w:val="Emphasis"/>
        </w:rPr>
        <w:t>exclude</w:t>
      </w:r>
      <w:r w:rsidRPr="00BE20C9">
        <w:rPr>
          <w:rStyle w:val="StyleUnderline"/>
        </w:rPr>
        <w:t xml:space="preserve"> people who don’t have insurance</w:t>
      </w:r>
      <w:r w:rsidRPr="00BE20C9">
        <w:rPr>
          <w:sz w:val="16"/>
        </w:rPr>
        <w:t xml:space="preserve">. Why? Because these programs are really about selling more drugs at high prices; drug companies want to spend patient assistance money to cover patient copayments in order to leverage the much higher total insurance payment for a drug. Since </w:t>
      </w:r>
      <w:r w:rsidRPr="00BE20C9">
        <w:rPr>
          <w:rStyle w:val="StyleUnderline"/>
        </w:rPr>
        <w:t>Black Americans</w:t>
      </w:r>
      <w:r w:rsidRPr="00BE20C9">
        <w:rPr>
          <w:sz w:val="16"/>
        </w:rPr>
        <w:t xml:space="preserve"> are </w:t>
      </w:r>
      <w:r w:rsidRPr="00BE20C9">
        <w:rPr>
          <w:rStyle w:val="StyleUnderline"/>
        </w:rPr>
        <w:t xml:space="preserve">almost </w:t>
      </w:r>
      <w:r w:rsidRPr="00BE20C9">
        <w:rPr>
          <w:rStyle w:val="Emphasis"/>
        </w:rPr>
        <w:t>twice as likely</w:t>
      </w:r>
      <w:r w:rsidRPr="00BE20C9">
        <w:rPr>
          <w:rStyle w:val="StyleUnderline"/>
        </w:rPr>
        <w:t xml:space="preserve"> to be uninsured</w:t>
      </w:r>
      <w:r w:rsidRPr="00BE20C9">
        <w:rPr>
          <w:sz w:val="16"/>
        </w:rPr>
        <w:t xml:space="preserve">, these </w:t>
      </w:r>
      <w:r w:rsidRPr="00BE20C9">
        <w:rPr>
          <w:rStyle w:val="StyleUnderline"/>
        </w:rPr>
        <w:t>programs</w:t>
      </w:r>
      <w:r w:rsidRPr="00BE20C9">
        <w:rPr>
          <w:sz w:val="16"/>
        </w:rPr>
        <w:t xml:space="preserve"> </w:t>
      </w:r>
      <w:r w:rsidRPr="00BE20C9">
        <w:rPr>
          <w:rStyle w:val="StyleUnderline"/>
        </w:rPr>
        <w:t>are</w:t>
      </w:r>
      <w:r w:rsidRPr="00BE20C9">
        <w:rPr>
          <w:sz w:val="16"/>
        </w:rPr>
        <w:t xml:space="preserve"> frequently </w:t>
      </w:r>
      <w:r w:rsidRPr="00BE20C9">
        <w:rPr>
          <w:rStyle w:val="StyleUnderline"/>
        </w:rPr>
        <w:t>of no help to them</w:t>
      </w:r>
      <w:r w:rsidRPr="00BE20C9">
        <w:rPr>
          <w:sz w:val="16"/>
        </w:rPr>
        <w:t>. Those without insurance are often condemned to pay the high list prices set by drug corporations — not the discounted prices that insurers negotiate for their customers.</w:t>
      </w:r>
    </w:p>
    <w:p w14:paraId="1DC0020A" w14:textId="77777777" w:rsidR="00BE1832" w:rsidRPr="00BE20C9" w:rsidRDefault="00BE1832" w:rsidP="00BE1832">
      <w:pPr>
        <w:rPr>
          <w:rStyle w:val="StyleUnderline"/>
        </w:rPr>
      </w:pPr>
      <w:r w:rsidRPr="00BE20C9">
        <w:rPr>
          <w:sz w:val="16"/>
        </w:rPr>
        <w:t xml:space="preserve">Yet, there is a more insidious and far-reaching impact of our drug pricing system in </w:t>
      </w:r>
      <w:r w:rsidRPr="00BE20C9">
        <w:rPr>
          <w:rStyle w:val="Emphasis"/>
        </w:rPr>
        <w:t>perpetrating</w:t>
      </w:r>
      <w:r w:rsidRPr="00BE20C9">
        <w:rPr>
          <w:rStyle w:val="StyleUnderline"/>
        </w:rPr>
        <w:t xml:space="preserve"> </w:t>
      </w:r>
      <w:r w:rsidRPr="00BE20C9">
        <w:rPr>
          <w:rStyle w:val="Emphasis"/>
        </w:rPr>
        <w:t>systemic</w:t>
      </w:r>
      <w:r w:rsidRPr="00BE20C9">
        <w:rPr>
          <w:rStyle w:val="StyleUnderline"/>
        </w:rPr>
        <w:t xml:space="preserve"> </w:t>
      </w:r>
      <w:r w:rsidRPr="00BE20C9">
        <w:rPr>
          <w:rStyle w:val="Emphasis"/>
        </w:rPr>
        <w:t>racism</w:t>
      </w:r>
      <w:r w:rsidRPr="00BE20C9">
        <w:rPr>
          <w:rStyle w:val="StyleUnderline"/>
        </w:rPr>
        <w:t>:</w:t>
      </w:r>
      <w:r w:rsidRPr="00BE20C9">
        <w:rPr>
          <w:sz w:val="16"/>
        </w:rPr>
        <w:t xml:space="preserve"> We permit </w:t>
      </w:r>
      <w:r w:rsidRPr="00BE20C9">
        <w:rPr>
          <w:rStyle w:val="StyleUnderline"/>
        </w:rPr>
        <w:t>drug corporations</w:t>
      </w:r>
      <w:r w:rsidRPr="00BE20C9">
        <w:rPr>
          <w:sz w:val="16"/>
        </w:rPr>
        <w:t xml:space="preserve"> to </w:t>
      </w:r>
      <w:r w:rsidRPr="00BE20C9">
        <w:rPr>
          <w:rStyle w:val="Emphasis"/>
        </w:rPr>
        <w:t>dictate</w:t>
      </w:r>
      <w:r w:rsidRPr="00BE20C9">
        <w:rPr>
          <w:rStyle w:val="StyleUnderline"/>
        </w:rPr>
        <w:t xml:space="preserve"> whatever price they choose</w:t>
      </w:r>
      <w:r w:rsidRPr="00BE20C9">
        <w:rPr>
          <w:sz w:val="16"/>
        </w:rPr>
        <w:t xml:space="preserve">, and as a result, </w:t>
      </w:r>
      <w:r w:rsidRPr="00BE20C9">
        <w:rPr>
          <w:rStyle w:val="StyleUnderline"/>
        </w:rPr>
        <w:t xml:space="preserve">they extract an </w:t>
      </w:r>
      <w:r w:rsidRPr="00BE20C9">
        <w:rPr>
          <w:rStyle w:val="Emphasis"/>
        </w:rPr>
        <w:t>unearned</w:t>
      </w:r>
      <w:r w:rsidRPr="00BE20C9">
        <w:rPr>
          <w:sz w:val="16"/>
        </w:rPr>
        <w:t xml:space="preserve"> </w:t>
      </w:r>
      <w:r w:rsidRPr="00BE20C9">
        <w:rPr>
          <w:rStyle w:val="StyleUnderline"/>
        </w:rPr>
        <w:t>and</w:t>
      </w:r>
      <w:r w:rsidRPr="00BE20C9">
        <w:rPr>
          <w:sz w:val="16"/>
        </w:rPr>
        <w:t xml:space="preserve"> </w:t>
      </w:r>
      <w:r w:rsidRPr="00BE20C9">
        <w:rPr>
          <w:rStyle w:val="Emphasis"/>
        </w:rPr>
        <w:t>disproportionate</w:t>
      </w:r>
      <w:r w:rsidRPr="00BE20C9">
        <w:rPr>
          <w:rStyle w:val="StyleUnderline"/>
        </w:rPr>
        <w:t xml:space="preserve"> share of the nation’s resources</w:t>
      </w:r>
      <w:r w:rsidRPr="00BE20C9">
        <w:rPr>
          <w:sz w:val="16"/>
        </w:rPr>
        <w:t xml:space="preserve">. </w:t>
      </w:r>
      <w:r w:rsidRPr="00BE20C9">
        <w:rPr>
          <w:rStyle w:val="StyleUnderline"/>
        </w:rPr>
        <w:t>For every dollar of taxpayer money we send to drug corporations</w:t>
      </w:r>
      <w:r w:rsidRPr="00BE20C9">
        <w:rPr>
          <w:sz w:val="16"/>
        </w:rPr>
        <w:t xml:space="preserve"> in unwarranted profits through Medicare and other public programs, </w:t>
      </w:r>
      <w:r w:rsidRPr="00BE20C9">
        <w:rPr>
          <w:rStyle w:val="StyleUnderline"/>
        </w:rPr>
        <w:t xml:space="preserve">that is a dollar we don’t have to provide insurance </w:t>
      </w:r>
      <w:r w:rsidRPr="00BE20C9">
        <w:rPr>
          <w:rStyle w:val="Emphasis"/>
        </w:rPr>
        <w:t>coverage</w:t>
      </w:r>
      <w:r w:rsidRPr="00BE20C9">
        <w:rPr>
          <w:sz w:val="16"/>
        </w:rPr>
        <w:t xml:space="preserve">, </w:t>
      </w:r>
      <w:r w:rsidRPr="00BE20C9">
        <w:rPr>
          <w:rStyle w:val="StyleUnderline"/>
        </w:rPr>
        <w:t>improve</w:t>
      </w:r>
      <w:r w:rsidRPr="00BE20C9">
        <w:rPr>
          <w:sz w:val="16"/>
        </w:rPr>
        <w:t xml:space="preserve"> </w:t>
      </w:r>
      <w:r w:rsidRPr="00BE20C9">
        <w:rPr>
          <w:rStyle w:val="Emphasis"/>
        </w:rPr>
        <w:t>nutrition</w:t>
      </w:r>
      <w:r w:rsidRPr="00BE20C9">
        <w:rPr>
          <w:sz w:val="16"/>
        </w:rPr>
        <w:t xml:space="preserve">, </w:t>
      </w:r>
      <w:r w:rsidRPr="00BE20C9">
        <w:rPr>
          <w:rStyle w:val="StyleUnderline"/>
        </w:rPr>
        <w:t xml:space="preserve">clean up </w:t>
      </w:r>
      <w:r w:rsidRPr="00BE20C9">
        <w:rPr>
          <w:rStyle w:val="Emphasis"/>
        </w:rPr>
        <w:t>water</w:t>
      </w:r>
      <w:r w:rsidRPr="00BE20C9">
        <w:rPr>
          <w:sz w:val="16"/>
        </w:rPr>
        <w:t xml:space="preserve">, </w:t>
      </w:r>
      <w:r w:rsidRPr="00BE20C9">
        <w:rPr>
          <w:rStyle w:val="StyleUnderline"/>
        </w:rPr>
        <w:t xml:space="preserve">increase funding for </w:t>
      </w:r>
      <w:r w:rsidRPr="00BE20C9">
        <w:rPr>
          <w:rStyle w:val="Emphasis"/>
        </w:rPr>
        <w:t>education</w:t>
      </w:r>
      <w:r w:rsidRPr="00BE20C9">
        <w:rPr>
          <w:rStyle w:val="StyleUnderline"/>
        </w:rPr>
        <w:t>, and</w:t>
      </w:r>
      <w:r w:rsidRPr="00BE20C9">
        <w:rPr>
          <w:sz w:val="16"/>
        </w:rPr>
        <w:t xml:space="preserve"> generally </w:t>
      </w:r>
      <w:r w:rsidRPr="00BE20C9">
        <w:rPr>
          <w:rStyle w:val="StyleUnderline"/>
        </w:rPr>
        <w:t xml:space="preserve">support the steps that can lead to a </w:t>
      </w:r>
      <w:r w:rsidRPr="00BE20C9">
        <w:rPr>
          <w:sz w:val="16"/>
        </w:rPr>
        <w:t xml:space="preserve">healthier and </w:t>
      </w:r>
      <w:r w:rsidRPr="00BE20C9">
        <w:rPr>
          <w:rStyle w:val="Emphasis"/>
        </w:rPr>
        <w:t>higher</w:t>
      </w:r>
      <w:r w:rsidRPr="00BE20C9">
        <w:rPr>
          <w:rStyle w:val="StyleUnderline"/>
        </w:rPr>
        <w:t xml:space="preserve"> </w:t>
      </w:r>
      <w:r w:rsidRPr="00BE20C9">
        <w:rPr>
          <w:rStyle w:val="Emphasis"/>
        </w:rPr>
        <w:t>quality</w:t>
      </w:r>
      <w:r w:rsidRPr="00BE20C9">
        <w:rPr>
          <w:rStyle w:val="StyleUnderline"/>
        </w:rPr>
        <w:t xml:space="preserve"> </w:t>
      </w:r>
      <w:r w:rsidRPr="00BE20C9">
        <w:rPr>
          <w:rStyle w:val="Emphasis"/>
        </w:rPr>
        <w:t>of</w:t>
      </w:r>
      <w:r w:rsidRPr="00BE20C9">
        <w:rPr>
          <w:rStyle w:val="StyleUnderline"/>
        </w:rPr>
        <w:t xml:space="preserve"> </w:t>
      </w:r>
      <w:r w:rsidRPr="00BE20C9">
        <w:rPr>
          <w:rStyle w:val="Emphasis"/>
        </w:rPr>
        <w:t>life</w:t>
      </w:r>
      <w:r w:rsidRPr="00BE20C9">
        <w:rPr>
          <w:rStyle w:val="StyleUnderline"/>
        </w:rPr>
        <w:t xml:space="preserve"> for communities of color. </w:t>
      </w:r>
    </w:p>
    <w:p w14:paraId="6A1AFA12" w14:textId="77777777" w:rsidR="00BE1832" w:rsidRDefault="00BE1832" w:rsidP="00BE1832">
      <w:pPr>
        <w:rPr>
          <w:rStyle w:val="StyleUnderline"/>
        </w:rPr>
      </w:pPr>
      <w:r w:rsidRPr="00BE20C9">
        <w:rPr>
          <w:sz w:val="16"/>
        </w:rPr>
        <w:t xml:space="preserve">The bottom line with prescription drug pricing in America is that brand </w:t>
      </w:r>
      <w:r w:rsidRPr="00BE20C9">
        <w:rPr>
          <w:szCs w:val="32"/>
          <w:u w:val="single"/>
        </w:rPr>
        <w:t>drug corporations</w:t>
      </w:r>
      <w:r w:rsidRPr="00BE20C9">
        <w:rPr>
          <w:szCs w:val="32"/>
        </w:rPr>
        <w:t xml:space="preserve"> </w:t>
      </w:r>
      <w:r w:rsidRPr="00BE20C9">
        <w:rPr>
          <w:sz w:val="16"/>
        </w:rPr>
        <w:t xml:space="preserve">insist on unfettered power to set prices as high as they choose, and </w:t>
      </w:r>
      <w:r w:rsidRPr="00BE20C9">
        <w:rPr>
          <w:rStyle w:val="StyleUnderline"/>
        </w:rPr>
        <w:t xml:space="preserve">diverse communities are disproportionately hurt by their practices. </w:t>
      </w:r>
    </w:p>
    <w:p w14:paraId="27F86679" w14:textId="77777777" w:rsidR="00BE1832" w:rsidRDefault="00BE1832" w:rsidP="00BE1832">
      <w:pPr>
        <w:pStyle w:val="Heading4"/>
      </w:pPr>
      <w:r>
        <w:t>High drug prices disproportionally burden indigenous people.</w:t>
      </w:r>
    </w:p>
    <w:p w14:paraId="7F7FF2F0" w14:textId="77777777" w:rsidR="00BE1832" w:rsidRDefault="00BE1832" w:rsidP="00BE1832">
      <w:pPr>
        <w:shd w:val="clear" w:color="auto" w:fill="FFFFFF"/>
        <w:spacing w:line="235" w:lineRule="atLeast"/>
        <w:rPr>
          <w:color w:val="222222"/>
        </w:rPr>
      </w:pPr>
      <w:r>
        <w:rPr>
          <w:b/>
          <w:bCs/>
          <w:color w:val="222222"/>
          <w:sz w:val="26"/>
          <w:szCs w:val="26"/>
        </w:rPr>
        <w:t xml:space="preserve">Protect Our Care, </w:t>
      </w:r>
      <w:r>
        <w:rPr>
          <w:color w:val="222222"/>
        </w:rPr>
        <w:t>7-16-</w:t>
      </w:r>
      <w:r w:rsidRPr="00D43A39">
        <w:rPr>
          <w:rStyle w:val="Style13ptBold"/>
        </w:rPr>
        <w:t>2021</w:t>
      </w:r>
      <w:r>
        <w:rPr>
          <w:color w:val="222222"/>
        </w:rPr>
        <w:t xml:space="preserve">, "NEW REPORT: How High Drug Prices Hurt American Indians and Alaska Natives — Protect Our Care," Protect Our Care, (Protect Our Care is dedicated to making high-quality, affordable and equitable health care a right for everyone in America.) https://www.protectourcare.org/new-report-how-high-drug-prices-hurt-american-indians-and-alaska-natives/,  </w:t>
      </w:r>
    </w:p>
    <w:p w14:paraId="6A97F039" w14:textId="77777777" w:rsidR="00BE1832" w:rsidRPr="00D43A39" w:rsidRDefault="00BE1832" w:rsidP="00BE1832">
      <w:pPr>
        <w:shd w:val="clear" w:color="auto" w:fill="FFFFFF"/>
        <w:spacing w:line="235" w:lineRule="atLeast"/>
        <w:rPr>
          <w:color w:val="222222"/>
          <w:u w:val="single"/>
        </w:rPr>
      </w:pPr>
      <w:r w:rsidRPr="00D43A39">
        <w:rPr>
          <w:color w:val="222222"/>
          <w:u w:val="single"/>
        </w:rPr>
        <w:t xml:space="preserve">Racial inequity </w:t>
      </w:r>
      <w:r w:rsidRPr="00D43A39">
        <w:rPr>
          <w:rStyle w:val="Emphasis"/>
        </w:rPr>
        <w:t>penetrates</w:t>
      </w:r>
      <w:r w:rsidRPr="00D43A39">
        <w:rPr>
          <w:color w:val="222222"/>
          <w:u w:val="single"/>
        </w:rPr>
        <w:t xml:space="preserve"> every corner of the American health care system, and high prescription drug prices are </w:t>
      </w:r>
      <w:r w:rsidRPr="00D43A39">
        <w:rPr>
          <w:rStyle w:val="Emphasis"/>
        </w:rPr>
        <w:t>no exception</w:t>
      </w:r>
      <w:r w:rsidRPr="00D43A39">
        <w:rPr>
          <w:color w:val="222222"/>
          <w:u w:val="single"/>
        </w:rPr>
        <w:t xml:space="preserve">. </w:t>
      </w:r>
      <w:r w:rsidRPr="0015018D">
        <w:rPr>
          <w:color w:val="222222"/>
          <w:sz w:val="16"/>
        </w:rPr>
        <w:t>Nearly</w:t>
      </w:r>
      <w:r w:rsidRPr="00D43A39">
        <w:rPr>
          <w:color w:val="222222"/>
          <w:u w:val="single"/>
        </w:rPr>
        <w:t xml:space="preserve"> 30 percent of individuals taking prescription medications struggle to afford the cost</w:t>
      </w:r>
      <w:r w:rsidRPr="00D43A39">
        <w:rPr>
          <w:color w:val="222222"/>
          <w:sz w:val="16"/>
        </w:rPr>
        <w:t>, with the burden most severely impacting those who make less than </w:t>
      </w:r>
      <w:hyperlink r:id="rId9" w:tgtFrame="_blank" w:history="1">
        <w:r w:rsidRPr="00D43A39">
          <w:rPr>
            <w:rStyle w:val="Hyperlink"/>
            <w:color w:val="000000"/>
          </w:rPr>
          <w:t>$40,000</w:t>
        </w:r>
      </w:hyperlink>
      <w:r w:rsidRPr="00D43A39">
        <w:rPr>
          <w:color w:val="222222"/>
          <w:sz w:val="16"/>
        </w:rPr>
        <w:t> a year and have medication costs over $100. </w:t>
      </w:r>
      <w:r w:rsidRPr="00D43A39">
        <w:rPr>
          <w:color w:val="222222"/>
          <w:u w:val="single"/>
        </w:rPr>
        <w:t xml:space="preserve">These factors </w:t>
      </w:r>
      <w:r w:rsidRPr="0015018D">
        <w:rPr>
          <w:rStyle w:val="Emphasis"/>
        </w:rPr>
        <w:t>disproportionately</w:t>
      </w:r>
      <w:r w:rsidRPr="00D43A39">
        <w:rPr>
          <w:color w:val="222222"/>
          <w:u w:val="single"/>
        </w:rPr>
        <w:t xml:space="preserve"> impact American Indians and Alaska Natives, who are more likely to </w:t>
      </w:r>
      <w:r w:rsidRPr="0015018D">
        <w:rPr>
          <w:rStyle w:val="Emphasis"/>
        </w:rPr>
        <w:t>require</w:t>
      </w:r>
      <w:r w:rsidRPr="00D43A39">
        <w:rPr>
          <w:color w:val="222222"/>
          <w:u w:val="single"/>
        </w:rPr>
        <w:t xml:space="preserve"> </w:t>
      </w:r>
      <w:r w:rsidRPr="0015018D">
        <w:rPr>
          <w:rStyle w:val="Emphasis"/>
        </w:rPr>
        <w:t>medications</w:t>
      </w:r>
      <w:r w:rsidRPr="00D43A39">
        <w:rPr>
          <w:color w:val="222222"/>
          <w:u w:val="single"/>
        </w:rPr>
        <w:t xml:space="preserve"> for chronic health conditions, while </w:t>
      </w:r>
      <w:r w:rsidRPr="0015018D">
        <w:rPr>
          <w:color w:val="222222"/>
          <w:sz w:val="16"/>
        </w:rPr>
        <w:t>simultaneously</w:t>
      </w:r>
      <w:r w:rsidRPr="00D43A39">
        <w:rPr>
          <w:color w:val="222222"/>
          <w:u w:val="single"/>
        </w:rPr>
        <w:t xml:space="preserve"> earning </w:t>
      </w:r>
      <w:r w:rsidRPr="0015018D">
        <w:rPr>
          <w:color w:val="222222"/>
          <w:sz w:val="16"/>
        </w:rPr>
        <w:t>household</w:t>
      </w:r>
      <w:r w:rsidRPr="00D43A39">
        <w:rPr>
          <w:color w:val="222222"/>
          <w:u w:val="single"/>
        </w:rPr>
        <w:t xml:space="preserve"> median incomes nearly </w:t>
      </w:r>
      <w:hyperlink r:id="rId10" w:tgtFrame="_blank" w:history="1">
        <w:r w:rsidRPr="0015018D">
          <w:rPr>
            <w:rStyle w:val="Emphasis"/>
          </w:rPr>
          <w:t>$30,000</w:t>
        </w:r>
      </w:hyperlink>
      <w:r w:rsidRPr="0015018D">
        <w:rPr>
          <w:rStyle w:val="Emphasis"/>
        </w:rPr>
        <w:t> less</w:t>
      </w:r>
      <w:r w:rsidRPr="00D43A39">
        <w:rPr>
          <w:color w:val="222222"/>
          <w:u w:val="single"/>
        </w:rPr>
        <w:t xml:space="preserve"> than white counterparts, </w:t>
      </w:r>
      <w:r w:rsidRPr="0015018D">
        <w:rPr>
          <w:color w:val="222222"/>
          <w:sz w:val="16"/>
        </w:rPr>
        <w:t xml:space="preserve">resulting in </w:t>
      </w:r>
      <w:r w:rsidRPr="0015018D">
        <w:rPr>
          <w:color w:val="222222"/>
          <w:sz w:val="14"/>
          <w:szCs w:val="20"/>
        </w:rPr>
        <w:t xml:space="preserve">reduced </w:t>
      </w:r>
      <w:r w:rsidRPr="0015018D">
        <w:rPr>
          <w:color w:val="222222"/>
          <w:sz w:val="16"/>
        </w:rPr>
        <w:t>ability to pay at the pharmacy counter.</w:t>
      </w:r>
      <w:r w:rsidRPr="00962E0D">
        <w:rPr>
          <w:color w:val="222222"/>
          <w:sz w:val="16"/>
        </w:rPr>
        <w:t xml:space="preserve"> In addition, many </w:t>
      </w:r>
      <w:r w:rsidRPr="00C969A9">
        <w:rPr>
          <w:color w:val="222222"/>
          <w:szCs w:val="32"/>
          <w:u w:val="single"/>
        </w:rPr>
        <w:t>American</w:t>
      </w:r>
      <w:r w:rsidRPr="00C969A9">
        <w:rPr>
          <w:color w:val="222222"/>
          <w:sz w:val="32"/>
          <w:szCs w:val="32"/>
          <w:u w:val="single"/>
        </w:rPr>
        <w:t xml:space="preserve"> </w:t>
      </w:r>
      <w:r w:rsidRPr="00D43A39">
        <w:rPr>
          <w:color w:val="222222"/>
          <w:u w:val="single"/>
        </w:rPr>
        <w:t>Indians and Alaska Natives live in one of the </w:t>
      </w:r>
      <w:hyperlink r:id="rId11" w:tgtFrame="_blank" w:history="1">
        <w:r w:rsidRPr="00D43A39">
          <w:rPr>
            <w:rStyle w:val="Hyperlink"/>
            <w:color w:val="000000"/>
          </w:rPr>
          <w:t>13 states</w:t>
        </w:r>
      </w:hyperlink>
      <w:r w:rsidRPr="00D43A39">
        <w:rPr>
          <w:color w:val="222222"/>
          <w:u w:val="single"/>
        </w:rPr>
        <w:t xml:space="preserve"> yet to implement Medicaid expansion, </w:t>
      </w:r>
      <w:r w:rsidRPr="0084306D">
        <w:rPr>
          <w:color w:val="222222"/>
          <w:sz w:val="16"/>
          <w:szCs w:val="16"/>
        </w:rPr>
        <w:t>with</w:t>
      </w:r>
      <w:r w:rsidRPr="0084306D">
        <w:rPr>
          <w:color w:val="222222"/>
          <w:sz w:val="16"/>
          <w:szCs w:val="16"/>
          <w:u w:val="single"/>
        </w:rPr>
        <w:t xml:space="preserve"> </w:t>
      </w:r>
      <w:r w:rsidRPr="00D43A39">
        <w:rPr>
          <w:color w:val="222222"/>
          <w:u w:val="single"/>
        </w:rPr>
        <w:t>people of color comprising </w:t>
      </w:r>
      <w:hyperlink r:id="rId12" w:tgtFrame="_blank" w:history="1">
        <w:r w:rsidRPr="00DA480A">
          <w:rPr>
            <w:rStyle w:val="Emphasis"/>
          </w:rPr>
          <w:t>60 percent</w:t>
        </w:r>
      </w:hyperlink>
      <w:r w:rsidRPr="00D43A39">
        <w:rPr>
          <w:color w:val="222222"/>
          <w:u w:val="single"/>
        </w:rPr>
        <w:t> of individuals living in the coverage gap. </w:t>
      </w:r>
    </w:p>
    <w:p w14:paraId="61E7B177" w14:textId="77777777" w:rsidR="00BE1832" w:rsidRPr="00D43A39" w:rsidRDefault="00BE1832" w:rsidP="00BE1832">
      <w:pPr>
        <w:shd w:val="clear" w:color="auto" w:fill="FFFFFF"/>
        <w:spacing w:line="235" w:lineRule="atLeast"/>
        <w:rPr>
          <w:color w:val="222222"/>
          <w:sz w:val="16"/>
        </w:rPr>
      </w:pPr>
      <w:r w:rsidRPr="00D43A39">
        <w:rPr>
          <w:color w:val="222222"/>
          <w:u w:val="single"/>
        </w:rPr>
        <w:t xml:space="preserve">“Structural racism has led to American Indians and Alaska Natives being </w:t>
      </w:r>
      <w:r w:rsidRPr="0015018D">
        <w:rPr>
          <w:rStyle w:val="Emphasis"/>
        </w:rPr>
        <w:t>disproportionately burdened</w:t>
      </w:r>
      <w:r w:rsidRPr="00D43A39">
        <w:rPr>
          <w:color w:val="222222"/>
          <w:u w:val="single"/>
        </w:rPr>
        <w:t xml:space="preserve"> by both </w:t>
      </w:r>
      <w:r w:rsidRPr="00DA480A">
        <w:rPr>
          <w:rStyle w:val="Emphasis"/>
        </w:rPr>
        <w:t>high drug prices</w:t>
      </w:r>
      <w:r w:rsidRPr="00D43A39">
        <w:rPr>
          <w:color w:val="222222"/>
          <w:u w:val="single"/>
        </w:rPr>
        <w:t xml:space="preserve"> and wealth inequality in the United States,”</w:t>
      </w:r>
      <w:r w:rsidRPr="00D43A39">
        <w:rPr>
          <w:color w:val="222222"/>
          <w:sz w:val="16"/>
        </w:rPr>
        <w:t> said Protect Our Care Chair Leslie Dach. “It is unacceptable that millions of people can’t afford the drugs they need to survive. </w:t>
      </w:r>
      <w:r w:rsidRPr="00D43A39">
        <w:rPr>
          <w:color w:val="222222"/>
          <w:u w:val="single"/>
        </w:rPr>
        <w:t xml:space="preserve">Bringing down the cost of drugs is an </w:t>
      </w:r>
      <w:r w:rsidRPr="0015018D">
        <w:rPr>
          <w:rStyle w:val="Emphasis"/>
        </w:rPr>
        <w:t>essential step</w:t>
      </w:r>
      <w:r w:rsidRPr="00D43A39">
        <w:rPr>
          <w:color w:val="222222"/>
          <w:u w:val="single"/>
        </w:rPr>
        <w:t xml:space="preserve"> in addressing racial </w:t>
      </w:r>
      <w:r w:rsidRPr="00DA480A">
        <w:rPr>
          <w:rStyle w:val="Emphasis"/>
        </w:rPr>
        <w:t>inequities</w:t>
      </w:r>
      <w:r w:rsidRPr="00D43A39">
        <w:rPr>
          <w:color w:val="222222"/>
          <w:u w:val="single"/>
        </w:rPr>
        <w:t xml:space="preserve"> in health care</w:t>
      </w:r>
      <w:r w:rsidRPr="00D43A39">
        <w:rPr>
          <w:color w:val="222222"/>
          <w:sz w:val="16"/>
        </w:rPr>
        <w:t>. It’s time to put an end to Big Pharma’s greed and give Medicare the power to negotiate for lower drug prices.”</w:t>
      </w:r>
    </w:p>
    <w:p w14:paraId="10901E9D" w14:textId="77777777" w:rsidR="00BE1832" w:rsidRPr="00BE20C9" w:rsidRDefault="00BE1832" w:rsidP="00BE1832">
      <w:pPr>
        <w:rPr>
          <w:rStyle w:val="StyleUnderline"/>
        </w:rPr>
      </w:pPr>
    </w:p>
    <w:p w14:paraId="03F33498" w14:textId="58B621E0" w:rsidR="00BE1832" w:rsidRDefault="00BE1832" w:rsidP="00BE1832">
      <w:pPr>
        <w:pStyle w:val="Heading3"/>
      </w:pPr>
      <w:r>
        <w:t>Drug Prices---Innovation</w:t>
      </w:r>
    </w:p>
    <w:p w14:paraId="2435709B" w14:textId="77777777" w:rsidR="00BE1832" w:rsidRDefault="00BE1832" w:rsidP="00BE1832">
      <w:pPr>
        <w:pStyle w:val="Heading4"/>
      </w:pPr>
      <w:r>
        <w:t xml:space="preserve">High drug prices </w:t>
      </w:r>
      <w:r w:rsidRPr="00F63CE6">
        <w:rPr>
          <w:u w:val="single"/>
        </w:rPr>
        <w:t>discourage</w:t>
      </w:r>
      <w:r>
        <w:t xml:space="preserve"> research and </w:t>
      </w:r>
      <w:r w:rsidRPr="00F63CE6">
        <w:rPr>
          <w:u w:val="single"/>
        </w:rPr>
        <w:t>dampen</w:t>
      </w:r>
      <w:r>
        <w:t xml:space="preserve"> innovation – date.</w:t>
      </w:r>
    </w:p>
    <w:p w14:paraId="312DA56E" w14:textId="77777777" w:rsidR="00BE1832" w:rsidRPr="00123E6A" w:rsidRDefault="00BE1832" w:rsidP="00BE1832">
      <w:r w:rsidRPr="00EB4429">
        <w:rPr>
          <w:rStyle w:val="Style13ptBold"/>
        </w:rPr>
        <w:t>O</w:t>
      </w:r>
      <w:r>
        <w:t xml:space="preserve">pen </w:t>
      </w:r>
      <w:r w:rsidRPr="00EB4429">
        <w:rPr>
          <w:rStyle w:val="Style13ptBold"/>
        </w:rPr>
        <w:t>M</w:t>
      </w:r>
      <w:r>
        <w:t xml:space="preserve">arkets </w:t>
      </w:r>
      <w:r w:rsidRPr="00EB4429">
        <w:rPr>
          <w:rStyle w:val="Style13ptBold"/>
        </w:rPr>
        <w:t>I</w:t>
      </w:r>
      <w:r>
        <w:t xml:space="preserve">nstitute, </w:t>
      </w:r>
      <w:r w:rsidRPr="009D301E">
        <w:rPr>
          <w:rStyle w:val="Style13ptBold"/>
        </w:rPr>
        <w:t>ND</w:t>
      </w:r>
      <w:r>
        <w:t xml:space="preserve">, "High Drug Prices &amp; Monopoly — Open Markets Institute", (The Open Markets Institute is a non-profit organization dedicated to stopping monopolies, strengthening antitrust law and competition policy.) </w:t>
      </w:r>
      <w:hyperlink r:id="rId13" w:history="1">
        <w:r w:rsidRPr="00BD4E89">
          <w:rPr>
            <w:rStyle w:val="Hyperlink"/>
          </w:rPr>
          <w:t>https://www.openmarketsinstitute.org/learn/drug-prices-monopoly</w:t>
        </w:r>
      </w:hyperlink>
      <w:r>
        <w:t xml:space="preserve">  Accessed 7-28-2024, /hcc</w:t>
      </w:r>
    </w:p>
    <w:p w14:paraId="3F302C80" w14:textId="77777777" w:rsidR="00BE1832" w:rsidRPr="00123E6A" w:rsidRDefault="00BE1832" w:rsidP="00BE1832">
      <w:pPr>
        <w:rPr>
          <w:sz w:val="16"/>
        </w:rPr>
      </w:pPr>
      <w:r w:rsidRPr="00123E6A">
        <w:rPr>
          <w:sz w:val="16"/>
        </w:rPr>
        <w:t xml:space="preserve">These policy changes have resulted in many negative effects, starting with monopoly pricing. </w:t>
      </w:r>
      <w:r w:rsidRPr="00123E6A">
        <w:rPr>
          <w:rStyle w:val="StyleUnderline"/>
        </w:rPr>
        <w:t>In the drug</w:t>
      </w:r>
      <w:r w:rsidRPr="00123E6A">
        <w:rPr>
          <w:sz w:val="16"/>
        </w:rPr>
        <w:t xml:space="preserve"> industry, as with any industry, </w:t>
      </w:r>
      <w:r w:rsidRPr="00123E6A">
        <w:rPr>
          <w:rStyle w:val="StyleUnderline"/>
        </w:rPr>
        <w:t xml:space="preserve">consolidation facilitates </w:t>
      </w:r>
      <w:r w:rsidRPr="004A5B05">
        <w:rPr>
          <w:rStyle w:val="Emphasis"/>
        </w:rPr>
        <w:t>collusion</w:t>
      </w:r>
      <w:r w:rsidRPr="00123E6A">
        <w:rPr>
          <w:sz w:val="16"/>
        </w:rPr>
        <w:t xml:space="preserve">. </w:t>
      </w:r>
      <w:r w:rsidRPr="00123E6A">
        <w:rPr>
          <w:rStyle w:val="StyleUnderline"/>
        </w:rPr>
        <w:t>When</w:t>
      </w:r>
      <w:r w:rsidRPr="00123E6A">
        <w:rPr>
          <w:sz w:val="16"/>
        </w:rPr>
        <w:t xml:space="preserve"> a </w:t>
      </w:r>
      <w:r w:rsidRPr="00123E6A">
        <w:rPr>
          <w:rStyle w:val="StyleUnderline"/>
        </w:rPr>
        <w:t>few companies</w:t>
      </w:r>
      <w:r w:rsidRPr="00123E6A">
        <w:rPr>
          <w:sz w:val="16"/>
        </w:rPr>
        <w:t xml:space="preserve"> </w:t>
      </w:r>
      <w:r w:rsidRPr="00123E6A">
        <w:rPr>
          <w:rStyle w:val="StyleUnderline"/>
        </w:rPr>
        <w:t xml:space="preserve">control a market, it becomes easier to maintain an </w:t>
      </w:r>
      <w:r w:rsidRPr="004A5B05">
        <w:rPr>
          <w:rStyle w:val="Emphasis"/>
        </w:rPr>
        <w:t>effective cartel</w:t>
      </w:r>
      <w:r w:rsidRPr="00123E6A">
        <w:rPr>
          <w:sz w:val="16"/>
        </w:rPr>
        <w:t xml:space="preserve"> because </w:t>
      </w:r>
      <w:r w:rsidRPr="00123E6A">
        <w:rPr>
          <w:rStyle w:val="StyleUnderline"/>
        </w:rPr>
        <w:t>no member can step out of the agreement without being</w:t>
      </w:r>
      <w:r w:rsidRPr="00123E6A">
        <w:rPr>
          <w:sz w:val="16"/>
        </w:rPr>
        <w:t xml:space="preserve"> quickly </w:t>
      </w:r>
      <w:r w:rsidRPr="00123E6A">
        <w:rPr>
          <w:rStyle w:val="StyleUnderline"/>
        </w:rPr>
        <w:t>detected by</w:t>
      </w:r>
      <w:r w:rsidRPr="00123E6A">
        <w:rPr>
          <w:sz w:val="16"/>
        </w:rPr>
        <w:t xml:space="preserve"> the </w:t>
      </w:r>
      <w:r w:rsidRPr="00123E6A">
        <w:rPr>
          <w:rStyle w:val="StyleUnderline"/>
        </w:rPr>
        <w:t>others</w:t>
      </w:r>
      <w:r w:rsidRPr="00123E6A">
        <w:rPr>
          <w:sz w:val="16"/>
        </w:rPr>
        <w:t xml:space="preserve">. </w:t>
      </w:r>
      <w:r w:rsidRPr="00123E6A">
        <w:rPr>
          <w:rStyle w:val="StyleUnderline"/>
        </w:rPr>
        <w:t>The market for insulin</w:t>
      </w:r>
      <w:r w:rsidRPr="00123E6A">
        <w:rPr>
          <w:sz w:val="16"/>
        </w:rPr>
        <w:t xml:space="preserve"> may be a </w:t>
      </w:r>
      <w:r w:rsidRPr="00123E6A">
        <w:rPr>
          <w:rStyle w:val="StyleUnderline"/>
        </w:rPr>
        <w:t>case in point</w:t>
      </w:r>
      <w:r w:rsidRPr="00123E6A">
        <w:rPr>
          <w:sz w:val="16"/>
        </w:rPr>
        <w:t>. Since 2010, the three American manufacturers of the drug have all raised their prices by 168 percent, 169 percent, and 325 percent, respectively.</w:t>
      </w:r>
    </w:p>
    <w:p w14:paraId="3628058A" w14:textId="77777777" w:rsidR="00BE1832" w:rsidRPr="00123E6A" w:rsidRDefault="00BE1832" w:rsidP="00BE1832">
      <w:pPr>
        <w:rPr>
          <w:sz w:val="16"/>
        </w:rPr>
      </w:pPr>
      <w:r w:rsidRPr="00123E6A">
        <w:rPr>
          <w:sz w:val="16"/>
        </w:rPr>
        <w:t xml:space="preserve">Even without forming cartels, </w:t>
      </w:r>
      <w:r w:rsidRPr="00123E6A">
        <w:rPr>
          <w:rStyle w:val="StyleUnderline"/>
        </w:rPr>
        <w:t>monopolistic companies</w:t>
      </w:r>
      <w:r w:rsidRPr="00123E6A">
        <w:rPr>
          <w:sz w:val="16"/>
        </w:rPr>
        <w:t xml:space="preserve"> have a greater ability to </w:t>
      </w:r>
      <w:r w:rsidRPr="004A5B05">
        <w:rPr>
          <w:rStyle w:val="Emphasis"/>
        </w:rPr>
        <w:t>raise prices</w:t>
      </w:r>
      <w:r w:rsidRPr="00123E6A">
        <w:rPr>
          <w:sz w:val="16"/>
        </w:rPr>
        <w:t xml:space="preserve"> because </w:t>
      </w:r>
      <w:r w:rsidRPr="00123E6A">
        <w:rPr>
          <w:rStyle w:val="StyleUnderline"/>
        </w:rPr>
        <w:t>they don’t face the</w:t>
      </w:r>
      <w:r w:rsidRPr="00123E6A">
        <w:rPr>
          <w:sz w:val="16"/>
        </w:rPr>
        <w:t xml:space="preserve"> full </w:t>
      </w:r>
      <w:r w:rsidRPr="004A5B05">
        <w:rPr>
          <w:rStyle w:val="Emphasis"/>
        </w:rPr>
        <w:t>pressure</w:t>
      </w:r>
      <w:r w:rsidRPr="00123E6A">
        <w:rPr>
          <w:rStyle w:val="StyleUnderline"/>
        </w:rPr>
        <w:t xml:space="preserve"> of a competitive market</w:t>
      </w:r>
      <w:r w:rsidRPr="00123E6A">
        <w:rPr>
          <w:sz w:val="16"/>
        </w:rPr>
        <w:t>. Mylan Pharmaceuticals could raise the price of its Epipen by 450 percent precisely because it held about 90 percent of the market. And this applies to all kinds of drugs, branded and generic alike. Between 2010 and 2015, for instance, nearly a quarter of all generic drugs saw at least one price increase of 100 percent or more, and some saw increases of 1,000 percent or more.</w:t>
      </w:r>
    </w:p>
    <w:p w14:paraId="38694D35" w14:textId="77777777" w:rsidR="00BE1832" w:rsidRPr="00123E6A" w:rsidRDefault="00BE1832" w:rsidP="00BE1832">
      <w:pPr>
        <w:rPr>
          <w:sz w:val="16"/>
        </w:rPr>
      </w:pPr>
      <w:r w:rsidRPr="00123E6A">
        <w:rPr>
          <w:rStyle w:val="StyleUnderline"/>
        </w:rPr>
        <w:t>Monopolization</w:t>
      </w:r>
      <w:r w:rsidRPr="00123E6A">
        <w:rPr>
          <w:sz w:val="16"/>
        </w:rPr>
        <w:t xml:space="preserve"> also tends to </w:t>
      </w:r>
      <w:r w:rsidRPr="004A5B05">
        <w:rPr>
          <w:rStyle w:val="Emphasis"/>
        </w:rPr>
        <w:t>discourage</w:t>
      </w:r>
      <w:r w:rsidRPr="00123E6A">
        <w:rPr>
          <w:sz w:val="16"/>
        </w:rPr>
        <w:t xml:space="preserve"> </w:t>
      </w:r>
      <w:r w:rsidRPr="004A5B05">
        <w:rPr>
          <w:rStyle w:val="Emphasis"/>
        </w:rPr>
        <w:t>research spending</w:t>
      </w:r>
      <w:r w:rsidRPr="00123E6A">
        <w:rPr>
          <w:sz w:val="16"/>
        </w:rPr>
        <w:t xml:space="preserve"> </w:t>
      </w:r>
      <w:r w:rsidRPr="00123E6A">
        <w:rPr>
          <w:rStyle w:val="StyleUnderline"/>
        </w:rPr>
        <w:t xml:space="preserve">and </w:t>
      </w:r>
      <w:r w:rsidRPr="004A5B05">
        <w:rPr>
          <w:rStyle w:val="Emphasis"/>
        </w:rPr>
        <w:t>depress</w:t>
      </w:r>
      <w:r w:rsidRPr="00123E6A">
        <w:rPr>
          <w:rStyle w:val="StyleUnderline"/>
        </w:rPr>
        <w:t xml:space="preserve"> </w:t>
      </w:r>
      <w:r w:rsidRPr="004A5B05">
        <w:rPr>
          <w:rStyle w:val="Emphasis"/>
        </w:rPr>
        <w:t>innovation</w:t>
      </w:r>
      <w:r w:rsidRPr="00123E6A">
        <w:rPr>
          <w:sz w:val="16"/>
        </w:rPr>
        <w:t xml:space="preserve">. One reason: </w:t>
      </w:r>
      <w:r w:rsidRPr="00123E6A">
        <w:rPr>
          <w:rStyle w:val="StyleUnderline"/>
        </w:rPr>
        <w:t>merging companies</w:t>
      </w:r>
      <w:r w:rsidRPr="00123E6A">
        <w:rPr>
          <w:sz w:val="16"/>
        </w:rPr>
        <w:t xml:space="preserve"> tend to </w:t>
      </w:r>
      <w:r w:rsidRPr="004A5B05">
        <w:rPr>
          <w:rStyle w:val="Emphasis"/>
        </w:rPr>
        <w:t>cut</w:t>
      </w:r>
      <w:r w:rsidRPr="00123E6A">
        <w:rPr>
          <w:rStyle w:val="StyleUnderline"/>
        </w:rPr>
        <w:t xml:space="preserve"> research spending</w:t>
      </w:r>
      <w:r w:rsidRPr="00123E6A">
        <w:rPr>
          <w:sz w:val="16"/>
        </w:rPr>
        <w:t xml:space="preserve">. Both </w:t>
      </w:r>
      <w:r w:rsidRPr="00123E6A">
        <w:rPr>
          <w:rStyle w:val="StyleUnderline"/>
        </w:rPr>
        <w:t>Pfizer and Valeant Pharmaceuticals</w:t>
      </w:r>
      <w:r w:rsidRPr="00123E6A">
        <w:rPr>
          <w:sz w:val="16"/>
        </w:rPr>
        <w:t xml:space="preserve">, </w:t>
      </w:r>
      <w:r w:rsidRPr="00123E6A">
        <w:rPr>
          <w:rStyle w:val="StyleUnderline"/>
        </w:rPr>
        <w:t>for example</w:t>
      </w:r>
      <w:r w:rsidRPr="00123E6A">
        <w:rPr>
          <w:sz w:val="16"/>
        </w:rPr>
        <w:t xml:space="preserve">, </w:t>
      </w:r>
      <w:r w:rsidRPr="00123E6A">
        <w:rPr>
          <w:rStyle w:val="StyleUnderline"/>
        </w:rPr>
        <w:t>cut their R&amp;D spending after acquisitions</w:t>
      </w:r>
      <w:r w:rsidRPr="00123E6A">
        <w:rPr>
          <w:sz w:val="16"/>
        </w:rPr>
        <w:t xml:space="preserve">. </w:t>
      </w:r>
      <w:r w:rsidRPr="00123E6A">
        <w:rPr>
          <w:rStyle w:val="Emphasis"/>
        </w:rPr>
        <w:t>Academic studies</w:t>
      </w:r>
      <w:r w:rsidRPr="00123E6A">
        <w:rPr>
          <w:sz w:val="16"/>
        </w:rPr>
        <w:t xml:space="preserve"> </w:t>
      </w:r>
      <w:r w:rsidRPr="00123E6A">
        <w:rPr>
          <w:rStyle w:val="StyleUnderline"/>
        </w:rPr>
        <w:t>confirm that mergers tend to depress</w:t>
      </w:r>
      <w:r w:rsidRPr="00123E6A">
        <w:rPr>
          <w:sz w:val="16"/>
        </w:rPr>
        <w:t xml:space="preserve"> </w:t>
      </w:r>
      <w:r w:rsidRPr="00123E6A">
        <w:rPr>
          <w:rStyle w:val="StyleUnderline"/>
        </w:rPr>
        <w:t>innovation among drug companies</w:t>
      </w:r>
      <w:r w:rsidRPr="00123E6A">
        <w:rPr>
          <w:sz w:val="16"/>
        </w:rPr>
        <w:t xml:space="preserve">. Indeed, many </w:t>
      </w:r>
      <w:r w:rsidRPr="00123E6A">
        <w:rPr>
          <w:rStyle w:val="StyleUnderline"/>
        </w:rPr>
        <w:t xml:space="preserve">drug companies have turned to mergers and acquisitions to </w:t>
      </w:r>
      <w:r w:rsidRPr="001633F0">
        <w:rPr>
          <w:rStyle w:val="Emphasis"/>
        </w:rPr>
        <w:t xml:space="preserve">make up for </w:t>
      </w:r>
      <w:r w:rsidRPr="00123E6A">
        <w:rPr>
          <w:rStyle w:val="StyleUnderline"/>
        </w:rPr>
        <w:t>their lack of innovation</w:t>
      </w:r>
      <w:r w:rsidRPr="00123E6A">
        <w:rPr>
          <w:sz w:val="16"/>
        </w:rPr>
        <w:t>—</w:t>
      </w:r>
      <w:r w:rsidRPr="00123E6A">
        <w:rPr>
          <w:rStyle w:val="StyleUnderline"/>
        </w:rPr>
        <w:t>acquiring firms with</w:t>
      </w:r>
      <w:r w:rsidRPr="00123E6A">
        <w:rPr>
          <w:sz w:val="16"/>
        </w:rPr>
        <w:t xml:space="preserve"> promising or </w:t>
      </w:r>
      <w:r w:rsidRPr="00123E6A">
        <w:rPr>
          <w:rStyle w:val="StyleUnderline"/>
        </w:rPr>
        <w:t>profitable drugs rather than developing such drugs</w:t>
      </w:r>
      <w:r w:rsidRPr="00123E6A">
        <w:rPr>
          <w:sz w:val="16"/>
        </w:rPr>
        <w:t xml:space="preserve"> in house.</w:t>
      </w:r>
    </w:p>
    <w:p w14:paraId="3AC3CE6F" w14:textId="77777777" w:rsidR="00BE1832" w:rsidRDefault="00BE1832" w:rsidP="00BE1832">
      <w:pPr>
        <w:rPr>
          <w:sz w:val="16"/>
        </w:rPr>
      </w:pPr>
      <w:r w:rsidRPr="00123E6A">
        <w:rPr>
          <w:sz w:val="16"/>
        </w:rPr>
        <w:t xml:space="preserve">These developments and tactics have created the current American pharmaceutical landscape. </w:t>
      </w:r>
      <w:r w:rsidRPr="00123E6A">
        <w:rPr>
          <w:rStyle w:val="StyleUnderline"/>
        </w:rPr>
        <w:t>Drug companies grow larger, pursue more mergers and acquisitions, and raise pric</w:t>
      </w:r>
      <w:r w:rsidRPr="001633F0">
        <w:rPr>
          <w:rStyle w:val="StyleUnderline"/>
        </w:rPr>
        <w:t>es</w:t>
      </w:r>
      <w:r w:rsidRPr="00123E6A">
        <w:rPr>
          <w:sz w:val="16"/>
        </w:rPr>
        <w:t>. Nearly all Americans have felt the effects of this skewed and unequal market.</w:t>
      </w:r>
    </w:p>
    <w:p w14:paraId="22414DB4" w14:textId="77777777" w:rsidR="00BE1832" w:rsidRDefault="00BE1832" w:rsidP="00BE1832"/>
    <w:p w14:paraId="50A1DA58" w14:textId="77777777" w:rsidR="00BE1832" w:rsidRDefault="00BE1832" w:rsidP="00BE1832">
      <w:pPr>
        <w:pStyle w:val="Heading4"/>
      </w:pPr>
      <w:r>
        <w:t xml:space="preserve">High drug prices are </w:t>
      </w:r>
      <w:r w:rsidRPr="0032529B">
        <w:rPr>
          <w:u w:val="single"/>
        </w:rPr>
        <w:t>uniquely bad</w:t>
      </w:r>
      <w:r>
        <w:t xml:space="preserve"> for innovation.  </w:t>
      </w:r>
    </w:p>
    <w:p w14:paraId="6C423536" w14:textId="77777777" w:rsidR="00BE1832" w:rsidRPr="0032529B" w:rsidRDefault="00BE1832" w:rsidP="00BE1832">
      <w:pPr>
        <w:rPr>
          <w:sz w:val="16"/>
          <w:szCs w:val="16"/>
        </w:rPr>
      </w:pPr>
      <w:r w:rsidRPr="0032529B">
        <w:rPr>
          <w:b/>
          <w:bCs/>
        </w:rPr>
        <w:t>Canoy and Tichem 18</w:t>
      </w:r>
      <w:r w:rsidRPr="0032529B">
        <w:rPr>
          <w:sz w:val="16"/>
        </w:rPr>
        <w:t xml:space="preserve"> </w:t>
      </w:r>
      <w:r w:rsidRPr="0032529B">
        <w:rPr>
          <w:sz w:val="16"/>
          <w:szCs w:val="16"/>
        </w:rPr>
        <w:t>(Marcel Canoy is an endowed professor in Health Economics at the department of Ethics, Governance and Society of the School of Business and Economics of the Vrije Universiteit Amsterdam</w:t>
      </w:r>
      <w:r w:rsidRPr="0032529B">
        <w:rPr>
          <w:b/>
          <w:bCs/>
          <w:sz w:val="16"/>
          <w:szCs w:val="16"/>
        </w:rPr>
        <w:t xml:space="preserve">. </w:t>
      </w:r>
      <w:r w:rsidRPr="0032529B">
        <w:rPr>
          <w:rStyle w:val="StyleUnderline"/>
          <w:b/>
          <w:bCs/>
        </w:rPr>
        <w:t>Lower drug prices can improve innovation</w:t>
      </w:r>
      <w:r>
        <w:rPr>
          <w:rStyle w:val="StyleUnderline"/>
        </w:rPr>
        <w:t xml:space="preserve">, </w:t>
      </w:r>
      <w:r w:rsidRPr="0032529B">
        <w:rPr>
          <w:rStyle w:val="StyleUnderline"/>
          <w:sz w:val="16"/>
          <w:szCs w:val="16"/>
        </w:rPr>
        <w:t xml:space="preserve">European Competition Journal, 14(2-3), 12/26/2018---gm) </w:t>
      </w:r>
    </w:p>
    <w:p w14:paraId="43005140" w14:textId="77777777" w:rsidR="00BE1832" w:rsidRPr="0032529B" w:rsidRDefault="00BE1832" w:rsidP="00BE1832">
      <w:pPr>
        <w:rPr>
          <w:sz w:val="16"/>
        </w:rPr>
      </w:pPr>
      <w:r w:rsidRPr="0032529B">
        <w:rPr>
          <w:sz w:val="16"/>
        </w:rPr>
        <w:t>Abstract</w:t>
      </w:r>
    </w:p>
    <w:p w14:paraId="7E39EF05" w14:textId="77777777" w:rsidR="00BE1832" w:rsidRPr="0032529B" w:rsidRDefault="00BE1832" w:rsidP="00BE1832">
      <w:pPr>
        <w:rPr>
          <w:sz w:val="16"/>
        </w:rPr>
      </w:pPr>
      <w:r w:rsidRPr="0032529B">
        <w:rPr>
          <w:sz w:val="16"/>
        </w:rPr>
        <w:t xml:space="preserve">An often made claim is that high drug prices are necessary for innovation. We qualify this claim: </w:t>
      </w:r>
      <w:r w:rsidRPr="0032529B">
        <w:rPr>
          <w:u w:val="single"/>
        </w:rPr>
        <w:t>drug prices can be</w:t>
      </w:r>
      <w:r w:rsidRPr="0032529B">
        <w:rPr>
          <w:rStyle w:val="Emphasis"/>
        </w:rPr>
        <w:t xml:space="preserve"> too high</w:t>
      </w:r>
      <w:r w:rsidRPr="0032529B">
        <w:rPr>
          <w:u w:val="single"/>
        </w:rPr>
        <w:t>, namely when the price exceeds the value of the drug to society</w:t>
      </w:r>
      <w:r w:rsidRPr="0032529B">
        <w:rPr>
          <w:sz w:val="16"/>
        </w:rPr>
        <w:t xml:space="preserve">. Such prices lead to excessive investment in some projects </w:t>
      </w:r>
      <w:r w:rsidRPr="0032529B">
        <w:rPr>
          <w:rStyle w:val="StyleUnderline"/>
        </w:rPr>
        <w:t xml:space="preserve">at the expense </w:t>
      </w:r>
      <w:r w:rsidRPr="0032529B">
        <w:rPr>
          <w:rStyle w:val="StyleUnderline"/>
          <w:b/>
          <w:bCs/>
        </w:rPr>
        <w:t>of other valuable research projects</w:t>
      </w:r>
      <w:r w:rsidRPr="0032529B">
        <w:rPr>
          <w:sz w:val="16"/>
        </w:rPr>
        <w:t>. We propose a benchmark for identifying these cases in practice and we discuss how competition law can be applied in this area. The practical discussion in the paper focuses on the institutional context of the Netherlands but our results are robust for many other institutional settings.</w:t>
      </w:r>
    </w:p>
    <w:p w14:paraId="0F938CCE" w14:textId="77777777" w:rsidR="00BE1832" w:rsidRPr="0032529B" w:rsidRDefault="00BE1832" w:rsidP="00BE1832">
      <w:pPr>
        <w:rPr>
          <w:sz w:val="16"/>
        </w:rPr>
      </w:pPr>
      <w:r w:rsidRPr="0032529B">
        <w:rPr>
          <w:sz w:val="16"/>
        </w:rPr>
        <w:t>1. Introduction</w:t>
      </w:r>
    </w:p>
    <w:p w14:paraId="2A8D6339" w14:textId="77777777" w:rsidR="00BE1832" w:rsidRPr="0032529B" w:rsidRDefault="00BE1832" w:rsidP="00BE1832">
      <w:pPr>
        <w:rPr>
          <w:sz w:val="16"/>
        </w:rPr>
      </w:pPr>
      <w:r w:rsidRPr="0032529B">
        <w:rPr>
          <w:sz w:val="16"/>
        </w:rPr>
        <w:t xml:space="preserve">While the news is packed with articles on high drug prices, </w:t>
      </w:r>
      <w:r w:rsidRPr="0032529B">
        <w:rPr>
          <w:rStyle w:val="StyleUnderline"/>
        </w:rPr>
        <w:t>governments are often reluctant to counteract high prices with the innovation argument in the back of their mind</w:t>
      </w:r>
      <w:r w:rsidRPr="0032529B">
        <w:rPr>
          <w:sz w:val="16"/>
        </w:rPr>
        <w:t xml:space="preserve">. The innovation argument tells us that actions by governments, regulators or competition authorities against high drug prices are detrimental to pharmaceutical companies' incentives to innovate. This innovation argument needs to be qualified. Sure enough, pharmaceutical companies' incentives to invest in drug development are affected by the revenues they expect to realise in case of success: the higher the revenue in case of success, the more attractive it is to invest in the project. It is equally well-known that many drug development projects are ultimately unsuccessful (roughly nine out of ten research projects never receive market authorisation. Hence, high drug prices may be necessary to make development projects attractive ex ante. Although true, </w:t>
      </w:r>
      <w:r w:rsidRPr="0032529B">
        <w:rPr>
          <w:rStyle w:val="StyleUnderline"/>
        </w:rPr>
        <w:t xml:space="preserve">this notion can easily lead to the </w:t>
      </w:r>
      <w:r w:rsidRPr="0032529B">
        <w:rPr>
          <w:rStyle w:val="Emphasis"/>
        </w:rPr>
        <w:t xml:space="preserve">misunderstanding </w:t>
      </w:r>
      <w:r w:rsidRPr="0032529B">
        <w:rPr>
          <w:rStyle w:val="StyleUnderline"/>
        </w:rPr>
        <w:t>that more revenue is always better for innovation. We develop a simple analytical framework showing that this is not necessarily the case</w:t>
      </w:r>
      <w:r w:rsidRPr="0032529B">
        <w:rPr>
          <w:sz w:val="16"/>
        </w:rPr>
        <w:t>. We also identify under which conditions drug revenues generate socially optimal investment incentives.</w:t>
      </w:r>
    </w:p>
    <w:p w14:paraId="0D2457E1" w14:textId="77777777" w:rsidR="00BE1832" w:rsidRPr="0032529B" w:rsidRDefault="00BE1832" w:rsidP="00BE1832">
      <w:pPr>
        <w:rPr>
          <w:sz w:val="16"/>
        </w:rPr>
      </w:pPr>
      <w:r w:rsidRPr="0032529B">
        <w:rPr>
          <w:sz w:val="16"/>
        </w:rPr>
        <w:t xml:space="preserve">The framework shows that - purely from an innovation perspective - </w:t>
      </w:r>
      <w:r w:rsidRPr="0032529B">
        <w:rPr>
          <w:rStyle w:val="StyleUnderline"/>
        </w:rPr>
        <w:t>innovation incentives are socially optimal if the pharmaceutical company can appropriate the entire benefit of a new drug to society</w:t>
      </w:r>
      <w:r w:rsidRPr="0032529B">
        <w:rPr>
          <w:sz w:val="16"/>
        </w:rPr>
        <w:t xml:space="preserve">. In this case the pharmaceutical company internalizes all the public benefits and costs of the drug. If a company extracts less than the entire benefit of a new drug to society, innovation incentives can be too low from a social point of view. </w:t>
      </w:r>
      <w:r w:rsidRPr="0032529B">
        <w:rPr>
          <w:rStyle w:val="StyleUnderline"/>
        </w:rPr>
        <w:t>Apart from investing too little money in the project, it may result in the company's decision not to develop the drug at all even though this would be in the public interest</w:t>
      </w:r>
      <w:r w:rsidRPr="0032529B">
        <w:rPr>
          <w:sz w:val="16"/>
        </w:rPr>
        <w:t xml:space="preserve">. However, if </w:t>
      </w:r>
      <w:r w:rsidRPr="0032529B">
        <w:rPr>
          <w:rStyle w:val="StyleUnderline"/>
        </w:rPr>
        <w:t xml:space="preserve">companies gain more than the benefit of the drug to society, we show that this creates two inefficiencies in innovation. </w:t>
      </w:r>
      <w:r w:rsidRPr="0032529B">
        <w:rPr>
          <w:sz w:val="16"/>
        </w:rPr>
        <w:t xml:space="preserve">First, companies invest too many resources in projects where they expect to be able to gain more than the drug is worth to society. Second, </w:t>
      </w:r>
      <w:r w:rsidRPr="0032529B">
        <w:rPr>
          <w:rStyle w:val="StyleUnderline"/>
        </w:rPr>
        <w:t xml:space="preserve">pharmaceutical companies invest too few resources in other valuable drug development projects. As a result, </w:t>
      </w:r>
      <w:r w:rsidRPr="0032529B">
        <w:rPr>
          <w:rStyle w:val="Emphasis"/>
        </w:rPr>
        <w:t>high drug prices</w:t>
      </w:r>
      <w:r w:rsidRPr="0032529B">
        <w:rPr>
          <w:rStyle w:val="StyleUnderline"/>
          <w:b/>
          <w:bCs/>
        </w:rPr>
        <w:t xml:space="preserve"> lead to crowding out of valuable drug development projects</w:t>
      </w:r>
      <w:r w:rsidRPr="0032529B">
        <w:rPr>
          <w:rStyle w:val="StyleUnderline"/>
        </w:rPr>
        <w:t>.</w:t>
      </w:r>
      <w:r w:rsidRPr="0032529B">
        <w:rPr>
          <w:sz w:val="16"/>
        </w:rPr>
        <w:t xml:space="preserve"> In these instances, </w:t>
      </w:r>
      <w:r w:rsidRPr="0032529B">
        <w:rPr>
          <w:u w:val="single"/>
        </w:rPr>
        <w:t>enforcing lower prices does not harm innovation but improves it</w:t>
      </w:r>
      <w:r w:rsidRPr="0032529B">
        <w:rPr>
          <w:sz w:val="16"/>
        </w:rPr>
        <w:t>, because as a result of lowering those prices future investments will be geared towards projects that are more desirable for society.</w:t>
      </w:r>
    </w:p>
    <w:p w14:paraId="464C01DE" w14:textId="77777777" w:rsidR="00BE1832" w:rsidRDefault="00BE1832" w:rsidP="00BE1832">
      <w:pPr>
        <w:pStyle w:val="Heading4"/>
      </w:pPr>
      <w:r>
        <w:t xml:space="preserve">No correlation between high drug prices and r&amp;d---best studies.  </w:t>
      </w:r>
    </w:p>
    <w:p w14:paraId="6CF08527" w14:textId="77777777" w:rsidR="00BE1832" w:rsidRPr="0032529B" w:rsidRDefault="00BE1832" w:rsidP="00BE1832">
      <w:pPr>
        <w:rPr>
          <w:sz w:val="16"/>
          <w:szCs w:val="16"/>
        </w:rPr>
      </w:pPr>
      <w:r w:rsidRPr="0032529B">
        <w:rPr>
          <w:b/>
          <w:bCs/>
        </w:rPr>
        <w:t>Wouters</w:t>
      </w:r>
      <w:r>
        <w:rPr>
          <w:b/>
          <w:bCs/>
        </w:rPr>
        <w:t xml:space="preserve"> et al. 22 </w:t>
      </w:r>
      <w:r>
        <w:rPr>
          <w:sz w:val="16"/>
          <w:szCs w:val="16"/>
        </w:rPr>
        <w:t>(</w:t>
      </w:r>
      <w:r w:rsidRPr="0032529B">
        <w:rPr>
          <w:sz w:val="16"/>
          <w:szCs w:val="16"/>
        </w:rPr>
        <w:t>Dr Olivier Wouters is an assistant professor at the London School of Economics and Political Science</w:t>
      </w:r>
      <w:r>
        <w:rPr>
          <w:sz w:val="16"/>
          <w:szCs w:val="16"/>
        </w:rPr>
        <w:t xml:space="preserve">, PHD in Health Pharmacy, </w:t>
      </w:r>
      <w:r w:rsidRPr="0032529B">
        <w:rPr>
          <w:sz w:val="16"/>
          <w:szCs w:val="16"/>
        </w:rPr>
        <w:t>Association of Research and Development Investments With Treatment Costs for New Drugs Approved From 2009 to 2018</w:t>
      </w:r>
      <w:r>
        <w:rPr>
          <w:sz w:val="16"/>
          <w:szCs w:val="16"/>
        </w:rPr>
        <w:t xml:space="preserve">, Jama, Sept 2022---gm) </w:t>
      </w:r>
    </w:p>
    <w:p w14:paraId="62310B66" w14:textId="77777777" w:rsidR="00BE1832" w:rsidRPr="0032529B" w:rsidRDefault="00BE1832" w:rsidP="00BE1832">
      <w:pPr>
        <w:rPr>
          <w:u w:val="single"/>
        </w:rPr>
      </w:pPr>
      <w:r w:rsidRPr="0032529B">
        <w:rPr>
          <w:sz w:val="16"/>
        </w:rPr>
        <w:t xml:space="preserve">To our knowledge, </w:t>
      </w:r>
      <w:r w:rsidRPr="00DC06F9">
        <w:rPr>
          <w:rStyle w:val="StyleUnderline"/>
        </w:rPr>
        <w:t>this study was the first to quantitatively explore whether research and development investments were associated with drug prices in the US.</w:t>
      </w:r>
      <w:r w:rsidRPr="0032529B">
        <w:rPr>
          <w:sz w:val="16"/>
        </w:rPr>
        <w:t xml:space="preserve"> Research and development investments for the 60 new drugs </w:t>
      </w:r>
      <w:r w:rsidRPr="00DC06F9">
        <w:rPr>
          <w:rStyle w:val="StyleUnderline"/>
        </w:rPr>
        <w:t xml:space="preserve">examined </w:t>
      </w:r>
      <w:r w:rsidRPr="0032529B">
        <w:rPr>
          <w:rStyle w:val="Emphasis"/>
        </w:rPr>
        <w:t>did not explain variation</w:t>
      </w:r>
      <w:r w:rsidRPr="00DC06F9">
        <w:rPr>
          <w:rStyle w:val="StyleUnderline"/>
        </w:rPr>
        <w:t xml:space="preserve"> in list prices, providing little support for arguments by pharmaceutical manufacturers that high drug prices are justified by high research and development costs. </w:t>
      </w:r>
      <w:r w:rsidRPr="0032529B">
        <w:rPr>
          <w:sz w:val="16"/>
        </w:rPr>
        <w:t xml:space="preserve">Although this empirical evaluation was limited by the number of drugs with available data, the findings were robust to the choice of covariates and the years of the price data (launch vs 2021). A small inverse association between research and development investments and treatment costs from 2021 was observed when generalized linear models were fitted, but this association disappeared in the parsimonious model in which correlated covariates were excluded. </w:t>
      </w:r>
      <w:r w:rsidRPr="0032529B">
        <w:rPr>
          <w:u w:val="single"/>
        </w:rPr>
        <w:t xml:space="preserve">No association was found between </w:t>
      </w:r>
      <w:r w:rsidRPr="0032529B">
        <w:rPr>
          <w:rStyle w:val="Emphasis"/>
        </w:rPr>
        <w:t xml:space="preserve">research and development investments and treatment costs </w:t>
      </w:r>
      <w:r w:rsidRPr="0032529B">
        <w:rPr>
          <w:u w:val="single"/>
        </w:rPr>
        <w:t>that were estimated using net prices for the subset of products for which net pricing data were available.</w:t>
      </w:r>
    </w:p>
    <w:p w14:paraId="0E8F26FE" w14:textId="77777777" w:rsidR="00BE1832" w:rsidRDefault="00BE1832" w:rsidP="00BE1832">
      <w:pPr>
        <w:rPr>
          <w:sz w:val="16"/>
        </w:rPr>
      </w:pPr>
      <w:r w:rsidRPr="0032529B">
        <w:rPr>
          <w:sz w:val="16"/>
        </w:rPr>
        <w:t xml:space="preserve">The lack of association between research and development investments and list prices of drugs was not unexpected, </w:t>
      </w:r>
      <w:r w:rsidRPr="0032529B">
        <w:rPr>
          <w:u w:val="single"/>
        </w:rPr>
        <w:t xml:space="preserve">given that pharmaceutical firms aim to </w:t>
      </w:r>
      <w:r w:rsidRPr="0032529B">
        <w:rPr>
          <w:b/>
          <w:bCs/>
          <w:u w:val="single"/>
        </w:rPr>
        <w:t>maximize profits</w:t>
      </w:r>
      <w:r w:rsidRPr="0032529B">
        <w:rPr>
          <w:u w:val="single"/>
        </w:rPr>
        <w:t xml:space="preserve"> based on consumers' willingness to pay. This study offers empirical evidence that, in the US, drug companies charge what the market will bear. The lack of association between research and development investments and list prices of drugs is, however, of major policy relevance because drug companies and their trade associations o</w:t>
      </w:r>
      <w:r w:rsidRPr="0032529B">
        <w:rPr>
          <w:b/>
          <w:bCs/>
          <w:u w:val="single"/>
        </w:rPr>
        <w:t>ften claim that high drug prices are needed to recover research and development investments</w:t>
      </w:r>
      <w:r w:rsidRPr="0032529B">
        <w:rPr>
          <w:u w:val="single"/>
        </w:rPr>
        <w:t>.</w:t>
      </w:r>
      <w:r w:rsidRPr="0032529B">
        <w:rPr>
          <w:sz w:val="16"/>
        </w:rPr>
        <w:t xml:space="preserve"> If research and development costs justified drug prices, an association between the 2 variables would be found.</w:t>
      </w:r>
    </w:p>
    <w:p w14:paraId="071BE3E9" w14:textId="77777777" w:rsidR="00BE1832" w:rsidRDefault="00BE1832" w:rsidP="00BE1832"/>
    <w:p w14:paraId="1370ED68" w14:textId="3109E25A" w:rsidR="00BE1832" w:rsidRPr="00D2555F" w:rsidRDefault="00BE1832" w:rsidP="00BE1832">
      <w:pPr>
        <w:pStyle w:val="Heading3"/>
      </w:pPr>
      <w:r>
        <w:t>Drug Prices---Health/Development</w:t>
      </w:r>
    </w:p>
    <w:p w14:paraId="24D79712" w14:textId="77777777" w:rsidR="00BE1832" w:rsidRDefault="00BE1832" w:rsidP="00BE1832">
      <w:pPr>
        <w:pStyle w:val="Heading4"/>
      </w:pPr>
      <w:r>
        <w:t xml:space="preserve">High drug prices are modeled and an </w:t>
      </w:r>
      <w:r w:rsidRPr="0032529B">
        <w:rPr>
          <w:u w:val="single"/>
        </w:rPr>
        <w:t>existential threat</w:t>
      </w:r>
      <w:r>
        <w:t xml:space="preserve"> to public health </w:t>
      </w:r>
      <w:r>
        <w:rPr>
          <w:b w:val="0"/>
          <w:bCs/>
        </w:rPr>
        <w:t xml:space="preserve">(HIV) </w:t>
      </w:r>
      <w:r>
        <w:t xml:space="preserve">and global development. </w:t>
      </w:r>
    </w:p>
    <w:p w14:paraId="7DCB5B3C" w14:textId="77777777" w:rsidR="00BE1832" w:rsidRPr="0032529B" w:rsidRDefault="00BE1832" w:rsidP="00BE1832">
      <w:pPr>
        <w:rPr>
          <w:sz w:val="16"/>
          <w:szCs w:val="16"/>
        </w:rPr>
      </w:pPr>
      <w:r w:rsidRPr="0032529B">
        <w:rPr>
          <w:b/>
          <w:bCs/>
        </w:rPr>
        <w:t>Luna 19</w:t>
      </w:r>
      <w:r>
        <w:t xml:space="preserve"> </w:t>
      </w:r>
      <w:r>
        <w:rPr>
          <w:sz w:val="16"/>
          <w:szCs w:val="16"/>
        </w:rPr>
        <w:t xml:space="preserve">(Lauren Luna, JD from University of San Francisco, </w:t>
      </w:r>
      <w:r w:rsidRPr="0032529B">
        <w:rPr>
          <w:sz w:val="16"/>
          <w:szCs w:val="16"/>
        </w:rPr>
        <w:t>Patently Limited: The Conflict Betw</w:t>
      </w:r>
      <w:r>
        <w:rPr>
          <w:sz w:val="16"/>
          <w:szCs w:val="16"/>
        </w:rPr>
        <w:t xml:space="preserve">een </w:t>
      </w:r>
      <w:r w:rsidRPr="0032529B">
        <w:rPr>
          <w:sz w:val="16"/>
          <w:szCs w:val="16"/>
        </w:rPr>
        <w:t>Public Health and Patent Rights</w:t>
      </w:r>
      <w:r>
        <w:rPr>
          <w:sz w:val="16"/>
          <w:szCs w:val="16"/>
        </w:rPr>
        <w:t xml:space="preserve">, </w:t>
      </w:r>
      <w:r w:rsidRPr="0032529B">
        <w:rPr>
          <w:sz w:val="16"/>
          <w:szCs w:val="16"/>
        </w:rPr>
        <w:t>University of San Francisco Law Review</w:t>
      </w:r>
      <w:r>
        <w:rPr>
          <w:sz w:val="16"/>
          <w:szCs w:val="16"/>
        </w:rPr>
        <w:t>, 2019---gm)</w:t>
      </w:r>
    </w:p>
    <w:p w14:paraId="7D781ADC" w14:textId="77777777" w:rsidR="00BE1832" w:rsidRPr="0032529B" w:rsidRDefault="00BE1832" w:rsidP="00BE1832">
      <w:pPr>
        <w:rPr>
          <w:sz w:val="16"/>
        </w:rPr>
      </w:pPr>
      <w:r w:rsidRPr="0032529B">
        <w:rPr>
          <w:sz w:val="16"/>
        </w:rPr>
        <w:t xml:space="preserve">Today, the </w:t>
      </w:r>
      <w:r w:rsidRPr="0032529B">
        <w:rPr>
          <w:rStyle w:val="StyleUnderline"/>
        </w:rPr>
        <w:t xml:space="preserve">world faces </w:t>
      </w:r>
      <w:r w:rsidRPr="0032529B">
        <w:rPr>
          <w:rStyle w:val="StyleUnderline"/>
          <w:b/>
          <w:bCs/>
        </w:rPr>
        <w:t>a fundamental dilemma</w:t>
      </w:r>
      <w:r w:rsidRPr="0032529B">
        <w:rPr>
          <w:rStyle w:val="StyleUnderline"/>
        </w:rPr>
        <w:t xml:space="preserve"> in balancing the interests of patent owners, the public's right to health, and the beneficaries in the most need-the poor. </w:t>
      </w:r>
      <w:r w:rsidRPr="0032529B">
        <w:rPr>
          <w:sz w:val="16"/>
        </w:rPr>
        <w:t>Scientific and technological changes have accelerated and changed the way society approaches public health. Society cites the millennial idea that rapid changes are self-healing and assumes that such advancements immediately provide an "enhanced ability to overcome problems related to poverty and poor health."Is The globe has expanded its technological and economic potential, hoping to strike a balance between the rise of technology and finding a solution to the current health issues. The apparent upside of recent innovations are the associated new medicines and treatments that bear life-saving potential. The down-side, of course, is the high price tag of such innovations.</w:t>
      </w:r>
    </w:p>
    <w:p w14:paraId="03AB52C0" w14:textId="77777777" w:rsidR="00BE1832" w:rsidRPr="0032529B" w:rsidRDefault="00BE1832" w:rsidP="00BE1832">
      <w:pPr>
        <w:rPr>
          <w:rStyle w:val="StyleUnderline"/>
        </w:rPr>
      </w:pPr>
      <w:r w:rsidRPr="0032529B">
        <w:rPr>
          <w:sz w:val="16"/>
        </w:rPr>
        <w:t xml:space="preserve">The reasons for lack </w:t>
      </w:r>
      <w:r w:rsidRPr="0032529B">
        <w:rPr>
          <w:rStyle w:val="StyleUnderline"/>
        </w:rPr>
        <w:t xml:space="preserve">of </w:t>
      </w:r>
      <w:r w:rsidRPr="0032529B">
        <w:rPr>
          <w:rStyle w:val="StyleUnderline"/>
          <w:b/>
          <w:bCs/>
        </w:rPr>
        <w:t>access to essential medicines</w:t>
      </w:r>
      <w:r w:rsidRPr="0032529B">
        <w:rPr>
          <w:sz w:val="16"/>
        </w:rPr>
        <w:t xml:space="preserve"> are numerous and diverse. Available literature suggests that this issue is largely due to inadequate public expenditures, insufficient health coverage, deficient supply of essential medicines, and inflated drug prices.19 Other reasons include storage problems, substandard drug quality, inappropriate selection of drugs, inefficient use of drugs, and inadequate protection of the public's health.? </w:t>
      </w:r>
      <w:r w:rsidRPr="0032529B">
        <w:rPr>
          <w:rStyle w:val="StyleUnderline"/>
        </w:rPr>
        <w:t>Though, one argument not often discussed is the effect international patent protection may have on access to affordable medicines.</w:t>
      </w:r>
      <w:r w:rsidRPr="0032529B">
        <w:rPr>
          <w:sz w:val="16"/>
        </w:rPr>
        <w:t>21</w:t>
      </w:r>
    </w:p>
    <w:p w14:paraId="5E9247B8" w14:textId="77777777" w:rsidR="00BE1832" w:rsidRPr="0032529B" w:rsidRDefault="00BE1832" w:rsidP="00BE1832">
      <w:pPr>
        <w:rPr>
          <w:sz w:val="16"/>
        </w:rPr>
      </w:pPr>
      <w:r w:rsidRPr="0032529B">
        <w:rPr>
          <w:rStyle w:val="StyleUnderline"/>
        </w:rPr>
        <w:t>Intellectual property rights and ownership have also expanded drastically in the last few decades. The nature of the trend is clear: exclusive rights over information have become broader in protection, deeper in granting robust rights, and more severe in enforcing liability against infringers</w:t>
      </w:r>
      <w:r w:rsidRPr="0032529B">
        <w:rPr>
          <w:sz w:val="16"/>
        </w:rPr>
        <w:t>.23 Thus, what effect does strong intellectual property protection have on its beneficiaries, particularly those in least developed countries?</w:t>
      </w:r>
    </w:p>
    <w:p w14:paraId="2CD651FC" w14:textId="77777777" w:rsidR="00BE1832" w:rsidRPr="0032529B" w:rsidRDefault="00BE1832" w:rsidP="00BE1832">
      <w:pPr>
        <w:rPr>
          <w:sz w:val="16"/>
        </w:rPr>
      </w:pPr>
      <w:r w:rsidRPr="0032529B">
        <w:rPr>
          <w:sz w:val="16"/>
        </w:rPr>
        <w:t xml:space="preserve">At first blush, there is no discernable overlap between intellectual property and poverty. There is, however, an </w:t>
      </w:r>
      <w:r w:rsidRPr="0032529B">
        <w:rPr>
          <w:rStyle w:val="StyleUnderline"/>
        </w:rPr>
        <w:t xml:space="preserve">immediate need to recognize the </w:t>
      </w:r>
      <w:r w:rsidRPr="0032529B">
        <w:rPr>
          <w:rStyle w:val="StyleUnderline"/>
          <w:b/>
          <w:bCs/>
        </w:rPr>
        <w:t>correlation between the two vastly different areas</w:t>
      </w:r>
      <w:r w:rsidRPr="0032529B">
        <w:rPr>
          <w:rStyle w:val="StyleUnderline"/>
        </w:rPr>
        <w:t xml:space="preserve"> and the tension created by this relationship. This necessitates a dialogue involving patent-related barriers to access. Therefore, this comment asserts that </w:t>
      </w:r>
      <w:r w:rsidRPr="0032529B">
        <w:rPr>
          <w:rStyle w:val="Emphasis"/>
        </w:rPr>
        <w:t xml:space="preserve">public health access is patently limited by intellectual property protection. </w:t>
      </w:r>
      <w:r w:rsidRPr="0032529B">
        <w:rPr>
          <w:rStyle w:val="StyleUnderline"/>
        </w:rPr>
        <w:t>Specifically, patent protection in the pharmaceutical sector acts as a barrier to the developing world's access to essential medicines</w:t>
      </w:r>
      <w:r w:rsidRPr="0032529B">
        <w:rPr>
          <w:sz w:val="16"/>
        </w:rPr>
        <w:t>.</w:t>
      </w:r>
    </w:p>
    <w:p w14:paraId="3513F8DB" w14:textId="77777777" w:rsidR="00BE1832" w:rsidRPr="0032529B" w:rsidRDefault="00BE1832" w:rsidP="00BE1832">
      <w:pPr>
        <w:rPr>
          <w:sz w:val="16"/>
        </w:rPr>
      </w:pPr>
      <w:r w:rsidRPr="0032529B">
        <w:rPr>
          <w:sz w:val="16"/>
        </w:rPr>
        <w:t>1. The Public Health Perspective: Praying for Palliatives</w:t>
      </w:r>
    </w:p>
    <w:p w14:paraId="5A3EA7E6" w14:textId="77777777" w:rsidR="00BE1832" w:rsidRPr="0032529B" w:rsidRDefault="00BE1832" w:rsidP="00BE1832">
      <w:pPr>
        <w:rPr>
          <w:sz w:val="16"/>
        </w:rPr>
      </w:pPr>
      <w:r w:rsidRPr="0032529B">
        <w:rPr>
          <w:rStyle w:val="StyleUnderline"/>
        </w:rPr>
        <w:t xml:space="preserve">There is </w:t>
      </w:r>
      <w:r w:rsidRPr="0032529B">
        <w:rPr>
          <w:rStyle w:val="StyleUnderline"/>
          <w:b/>
          <w:bCs/>
        </w:rPr>
        <w:t>inequality in the access to medicine</w:t>
      </w:r>
      <w:r w:rsidRPr="0032529B">
        <w:rPr>
          <w:rStyle w:val="StyleUnderline"/>
        </w:rPr>
        <w:t>, specifically in re-source-poor countries. Globally, developing countries account for a small fraction of the pharmaceutical market</w:t>
      </w:r>
      <w:r w:rsidRPr="0032529B">
        <w:rPr>
          <w:sz w:val="16"/>
        </w:rPr>
        <w:t>, whereas high-income countries make up for 80.3% of global pharmaceutical expendi-tures.25 An example of this specific divide is the AIDS26 crisis. The AIDS pandemic, just shy of its fortieth anniversary, remains prevalent since the Centers for Disease Control and Prevention's ("CDC") announcement of this "mysterious new disease" back in 1981.27</w:t>
      </w:r>
    </w:p>
    <w:p w14:paraId="30BC0131" w14:textId="77777777" w:rsidR="00BE1832" w:rsidRPr="0032529B" w:rsidRDefault="00BE1832" w:rsidP="00BE1832">
      <w:pPr>
        <w:rPr>
          <w:sz w:val="10"/>
          <w:szCs w:val="10"/>
        </w:rPr>
      </w:pPr>
      <w:r w:rsidRPr="0032529B">
        <w:rPr>
          <w:sz w:val="10"/>
          <w:szCs w:val="10"/>
        </w:rPr>
        <w:t>A patient who tests positive for HIV has the potential to contract the AIDS disease.As the HIV virus grows in an infected person, it weakens the immune system and the patient becomes susceptible to other infections.29 When a patient loses a significant number of immune cells, the human body cannot fight off infections and diseases, and opportunistic infectious agents take advantage of the patient's weak immune system, and he becomes vulnerable to AIDS.3 The mystery behind this disease lies in the appearance of the body visibly looking and feeling healthy, but in fact, is infected and weakened by the disease.31</w:t>
      </w:r>
    </w:p>
    <w:p w14:paraId="37867816" w14:textId="77777777" w:rsidR="00BE1832" w:rsidRPr="0032529B" w:rsidRDefault="00BE1832" w:rsidP="00BE1832">
      <w:pPr>
        <w:rPr>
          <w:sz w:val="10"/>
          <w:szCs w:val="10"/>
        </w:rPr>
      </w:pPr>
      <w:r w:rsidRPr="0032529B">
        <w:rPr>
          <w:sz w:val="10"/>
          <w:szCs w:val="10"/>
        </w:rPr>
        <w:t>The most reliable way to know one's status is to be tested for</w:t>
      </w:r>
    </w:p>
    <w:p w14:paraId="3CB9C22D" w14:textId="77777777" w:rsidR="00BE1832" w:rsidRPr="0032529B" w:rsidRDefault="00BE1832" w:rsidP="00BE1832">
      <w:pPr>
        <w:rPr>
          <w:sz w:val="10"/>
          <w:szCs w:val="10"/>
        </w:rPr>
      </w:pPr>
      <w:r w:rsidRPr="0032529B">
        <w:rPr>
          <w:sz w:val="10"/>
          <w:szCs w:val="10"/>
        </w:rPr>
        <w:t>HIV.32 An estimated 15% of the people infected with HIV in the United States are unaware of their status.33 About 36.7 million people live with HIV/AIDS worldwide, and the majority do not know they are part of this statistic.34 Unawareness raises concerning issues: anyone infected with HIV can infect other people (absent any symptoms) through certain body fluids such as "blood, semen, vaginal secretions, and breast milk."35 If the HIV-infected fluids enter the bloodstream of another person, then that person joins in on the statistic.36</w:t>
      </w:r>
    </w:p>
    <w:p w14:paraId="3D5B1E8D" w14:textId="77777777" w:rsidR="00BE1832" w:rsidRPr="0032529B" w:rsidRDefault="00BE1832" w:rsidP="00BE1832">
      <w:pPr>
        <w:rPr>
          <w:sz w:val="10"/>
          <w:szCs w:val="10"/>
        </w:rPr>
      </w:pPr>
      <w:r w:rsidRPr="0032529B">
        <w:rPr>
          <w:sz w:val="10"/>
          <w:szCs w:val="10"/>
        </w:rPr>
        <w:t>The HIV virus does not discriminate in the type of person it in-fects, although it is more commonplace in the developing world. 37 Fortunately, in developed countries, such as the United States, an HIV-positive status is no longer viewed as a death sentence.38 Devel oped countries have had access to a combination of antiretrovirals to help alleviate suffering since 1995.39 This combination aided death prevention from this once fatal disease. This treatment, known as the"AIDS Cocktail," can drastically improve the health and life expectancy of a patient. 10 The "daily cocktail of antiretroviral medication transformed HIV/AIDS into a 'treatable and chronic condition for individuals who can afford the treatment. "11 Conversely, the least developed countries have not been quite as fortunate in obtaining such access, emphasis on the 'who can afford' the treatment. As a result, people in developing countries do not receive access to the expensive AIDS treatments, 12 and this early death sentence is evident in present day. Thus, adequate access to such drug treatment in developing countries can transform AIDS into a treatable disease rather than add to the decimating toll. 43</w:t>
      </w:r>
    </w:p>
    <w:p w14:paraId="6BAFD7C5" w14:textId="77777777" w:rsidR="00BE1832" w:rsidRPr="0032529B" w:rsidRDefault="00BE1832" w:rsidP="00BE1832">
      <w:pPr>
        <w:rPr>
          <w:rStyle w:val="StyleUnderline"/>
        </w:rPr>
      </w:pPr>
      <w:r w:rsidRPr="0032529B">
        <w:rPr>
          <w:rStyle w:val="StyleUnderline"/>
        </w:rPr>
        <w:t xml:space="preserve">Furthermore, access to drug treatment is particularly important because the cure to HIV/AIDS has yet to be found. Until a safe, effective, and affordable AIDS vaccine is discovered, health professionals can only continue to </w:t>
      </w:r>
      <w:r w:rsidRPr="0032529B">
        <w:rPr>
          <w:rStyle w:val="StyleUnderline"/>
          <w:b/>
          <w:bCs/>
        </w:rPr>
        <w:t>promote utilizing prevention methods in avoiding HIV/AIDS</w:t>
      </w:r>
      <w:r w:rsidRPr="0032529B">
        <w:rPr>
          <w:rStyle w:val="StyleUnderline"/>
        </w:rPr>
        <w:t xml:space="preserve"> and various treatments in alleviating suffering that is associated with this disease.</w:t>
      </w:r>
    </w:p>
    <w:p w14:paraId="53F58485" w14:textId="77777777" w:rsidR="00BE1832" w:rsidRDefault="00BE1832" w:rsidP="00BE1832">
      <w:pPr>
        <w:rPr>
          <w:sz w:val="16"/>
        </w:rPr>
      </w:pPr>
      <w:r w:rsidRPr="0032529B">
        <w:rPr>
          <w:sz w:val="16"/>
        </w:rPr>
        <w:t xml:space="preserve">While scientific advancements work toward a cure, the crux of health-related human rights relies on the access to effective drug treat-ment. 15 </w:t>
      </w:r>
      <w:r w:rsidRPr="0032529B">
        <w:rPr>
          <w:rStyle w:val="StyleUnderline"/>
        </w:rPr>
        <w:t xml:space="preserve">However, pharmaceutical companies and other proponents of patent law have cited "poverty" as an excuse for lack of sustainable access. 16 Again, the illogic "poverty, not patents" argument distracts lawmakers from any </w:t>
      </w:r>
      <w:r w:rsidRPr="0032529B">
        <w:rPr>
          <w:rStyle w:val="StyleUnderline"/>
          <w:b/>
          <w:bCs/>
        </w:rPr>
        <w:t>intellectual property-based barrier argument.</w:t>
      </w:r>
      <w:r w:rsidRPr="0032529B">
        <w:rPr>
          <w:sz w:val="16"/>
        </w:rPr>
        <w:t xml:space="preserve"> 17</w:t>
      </w:r>
    </w:p>
    <w:p w14:paraId="0CE9C7FF" w14:textId="77777777" w:rsidR="00BE1832" w:rsidRDefault="00BE1832" w:rsidP="00BE1832">
      <w:pPr>
        <w:pStyle w:val="Heading4"/>
      </w:pPr>
      <w:r>
        <w:t xml:space="preserve">HIV escalates </w:t>
      </w:r>
      <w:r w:rsidRPr="0032529B">
        <w:rPr>
          <w:u w:val="single"/>
        </w:rPr>
        <w:t>geopolitical hotspots</w:t>
      </w:r>
      <w:r>
        <w:t xml:space="preserve"> and undermines US </w:t>
      </w:r>
      <w:r w:rsidRPr="0032529B">
        <w:rPr>
          <w:u w:val="single"/>
        </w:rPr>
        <w:t>military strengt</w:t>
      </w:r>
      <w:r>
        <w:rPr>
          <w:u w:val="single"/>
        </w:rPr>
        <w:t>h</w:t>
      </w:r>
      <w:r w:rsidRPr="0032529B">
        <w:t>---</w:t>
      </w:r>
      <w:r>
        <w:t xml:space="preserve">low drug prices are key to treatment. </w:t>
      </w:r>
    </w:p>
    <w:p w14:paraId="7FAA47C4" w14:textId="77777777" w:rsidR="00BE1832" w:rsidRPr="0032529B" w:rsidRDefault="00BE1832" w:rsidP="00BE1832">
      <w:pPr>
        <w:rPr>
          <w:rStyle w:val="StyleUnderline"/>
          <w:i/>
          <w:iCs/>
          <w:sz w:val="16"/>
          <w:szCs w:val="16"/>
        </w:rPr>
      </w:pPr>
      <w:r w:rsidRPr="0032529B">
        <w:rPr>
          <w:rStyle w:val="StyleUnderline"/>
          <w:b/>
          <w:bCs/>
        </w:rPr>
        <w:t xml:space="preserve">Cavanaugh et al. </w:t>
      </w:r>
      <w:r>
        <w:rPr>
          <w:rStyle w:val="StyleUnderline"/>
          <w:b/>
          <w:bCs/>
        </w:rPr>
        <w:t xml:space="preserve">23 </w:t>
      </w:r>
      <w:r w:rsidRPr="0032529B">
        <w:rPr>
          <w:rStyle w:val="StyleUnderline"/>
          <w:sz w:val="12"/>
          <w:szCs w:val="12"/>
        </w:rPr>
        <w:t xml:space="preserve">(CAPT Joseph (Sean) Cavanaugh M.D. (USPHS) is a public health physician who joined MHRP as the Chief of International HIV Prevention and Treatment, Clinton K. Murray (USA), Commanding General, David Chang, USA, is the Chief of the Infectious Disease Service at Ft. Belvoir Community Hospital. Colonel Julie A. Ake, USA, is Director of the Military HIV Research Program at the Walter Reed Army Institute of Research, The Purpose and Impact of the U.S. Military HIV Research Program, National Defense University Press, https://ndupress.ndu.edu/JFQ/Joint-Force-Quarterly-110/Article/Article/3450084/the-purpose-and-impact-of-the-us-military-hiv-research-program/, oct 2023---gm) </w:t>
      </w:r>
    </w:p>
    <w:p w14:paraId="42902B01" w14:textId="77777777" w:rsidR="00BE1832" w:rsidRPr="0032529B" w:rsidRDefault="00BE1832" w:rsidP="00BE1832">
      <w:pPr>
        <w:rPr>
          <w:sz w:val="16"/>
        </w:rPr>
      </w:pPr>
      <w:r w:rsidRPr="0032529B">
        <w:rPr>
          <w:rStyle w:val="StyleUnderline"/>
          <w:b/>
          <w:bCs/>
        </w:rPr>
        <w:t xml:space="preserve">HIV is a threat to </w:t>
      </w:r>
      <w:r w:rsidRPr="0032529B">
        <w:rPr>
          <w:rStyle w:val="Emphasis"/>
        </w:rPr>
        <w:t>U.S. military interests</w:t>
      </w:r>
      <w:r w:rsidRPr="0032529B">
        <w:rPr>
          <w:rStyle w:val="StyleUnderline"/>
        </w:rPr>
        <w:t xml:space="preserve"> for two principal reasons: the direct biomedical threat of, and the costs and consequences incurred by, infection to warfighters and the destabilizing effects that HIV may have on the </w:t>
      </w:r>
      <w:r w:rsidRPr="0032529B">
        <w:rPr>
          <w:rStyle w:val="StyleUnderline"/>
          <w:b/>
          <w:bCs/>
        </w:rPr>
        <w:t>sociopolitical systems of our strategic allies</w:t>
      </w:r>
      <w:r w:rsidRPr="0032529B">
        <w:rPr>
          <w:rStyle w:val="StyleUnderline"/>
        </w:rPr>
        <w:t>.</w:t>
      </w:r>
      <w:r w:rsidRPr="0032529B">
        <w:rPr>
          <w:sz w:val="16"/>
        </w:rPr>
        <w:t xml:space="preserve"> MHRP has a multipronged strategy to counter these biomedical and sociopolitical threats posed by HIV.</w:t>
      </w:r>
    </w:p>
    <w:p w14:paraId="2FCEA87F" w14:textId="77777777" w:rsidR="00BE1832" w:rsidRPr="0032529B" w:rsidRDefault="00BE1832" w:rsidP="00BE1832">
      <w:pPr>
        <w:rPr>
          <w:sz w:val="16"/>
        </w:rPr>
      </w:pPr>
      <w:r w:rsidRPr="0032529B">
        <w:rPr>
          <w:rStyle w:val="StyleUnderline"/>
        </w:rPr>
        <w:t xml:space="preserve">Effective </w:t>
      </w:r>
      <w:r w:rsidRPr="0032529B">
        <w:rPr>
          <w:rStyle w:val="StyleUnderline"/>
          <w:b/>
          <w:bCs/>
        </w:rPr>
        <w:t>prevention of HIV infection is the cornerstone of the strategy</w:t>
      </w:r>
      <w:r w:rsidRPr="0032529B">
        <w:rPr>
          <w:rStyle w:val="StyleUnderline"/>
        </w:rPr>
        <w:t>,</w:t>
      </w:r>
      <w:r w:rsidRPr="0032529B">
        <w:rPr>
          <w:sz w:val="16"/>
        </w:rPr>
        <w:t xml:space="preserve"> and MHRP has emerged as a leader in HIV vaccine research. Areas of research include both the development of effective vaccines and “passive vaccination” approaches with monoclonal antibodies to directly neutralize HIV before infection is established. MHRP also conducts research in acute HIV infection to deepen understanding of the early events of infection. Intervening in acute infection allows for the evaluation of strategies to vastly simplify treatment or even present the possibility of a functional cure, or treatment that effectively suppresses viral replication and blocks immune decline and forward transmission without the requirement for ongoing therapy. In addition to these product development initiatives, MHRP collects and analyzes data on HIV epidemiology and threat patterns, using domestic and international observational studies of both military and civilian populations to identify opportunities to mitigate the risk of HIV and other sexually transmitted infections.</w:t>
      </w:r>
    </w:p>
    <w:p w14:paraId="2622CF87" w14:textId="77777777" w:rsidR="00BE1832" w:rsidRPr="0032529B" w:rsidRDefault="00BE1832" w:rsidP="00BE1832">
      <w:pPr>
        <w:rPr>
          <w:sz w:val="16"/>
        </w:rPr>
      </w:pPr>
    </w:p>
    <w:p w14:paraId="20803B25" w14:textId="77777777" w:rsidR="00BE1832" w:rsidRPr="0032529B" w:rsidRDefault="00BE1832" w:rsidP="00BE1832">
      <w:pPr>
        <w:rPr>
          <w:u w:val="single"/>
        </w:rPr>
      </w:pPr>
      <w:r w:rsidRPr="0032529B">
        <w:rPr>
          <w:sz w:val="16"/>
        </w:rPr>
        <w:t xml:space="preserve">MHRP is also part of a broader Department of Defense (DOD) initiative to provide direct HIV-service delivery across the globe. DOD receives funding from the President’s Emergency Plan for AIDS Relief (PEPFAR) to support HIV services in the military health systems of countries hardest hit by the global HIV pandemic (military-to-military programs, supported principally by the DOD HIV/AIDS Prevention Program). Some of that funding goes to MHRP to provide an array of HIV services to civilian communities that participate in MHRP research (military-to-civilian programs). </w:t>
      </w:r>
      <w:r w:rsidRPr="0032529B">
        <w:rPr>
          <w:rStyle w:val="StyleUnderline"/>
        </w:rPr>
        <w:t xml:space="preserve">These activities represent a broad collaboration across the U.S. military and </w:t>
      </w:r>
      <w:r w:rsidRPr="0032529B">
        <w:rPr>
          <w:rStyle w:val="StyleUnderline"/>
          <w:b/>
          <w:bCs/>
        </w:rPr>
        <w:t xml:space="preserve">are a critical DOD tool to </w:t>
      </w:r>
      <w:r w:rsidRPr="0032529B">
        <w:rPr>
          <w:rStyle w:val="Emphasis"/>
        </w:rPr>
        <w:t>foster stability</w:t>
      </w:r>
      <w:r w:rsidRPr="0032529B">
        <w:rPr>
          <w:rStyle w:val="StyleUnderline"/>
        </w:rPr>
        <w:t>, promote goodwill, and enable strategic alliances and safer deployments.</w:t>
      </w:r>
    </w:p>
    <w:p w14:paraId="7269D0C2" w14:textId="77777777" w:rsidR="00BE1832" w:rsidRPr="0032529B" w:rsidRDefault="00BE1832" w:rsidP="00BE1832">
      <w:pPr>
        <w:rPr>
          <w:sz w:val="16"/>
        </w:rPr>
      </w:pPr>
      <w:r w:rsidRPr="0032529B">
        <w:rPr>
          <w:sz w:val="16"/>
        </w:rPr>
        <w:t>HIV Threats to the Warfighter and Military Services</w:t>
      </w:r>
    </w:p>
    <w:p w14:paraId="607A85E8" w14:textId="77777777" w:rsidR="00BE1832" w:rsidRPr="0032529B" w:rsidRDefault="00BE1832" w:rsidP="00BE1832">
      <w:pPr>
        <w:rPr>
          <w:sz w:val="16"/>
        </w:rPr>
      </w:pPr>
      <w:r w:rsidRPr="0032529B">
        <w:rPr>
          <w:sz w:val="16"/>
        </w:rPr>
        <w:t>In the United States, HIV rates vary widely among groups, with the virus disproportionately affecting African Americans, Latinos, people who live in the American South, and, increasingly, those who are 25 to 34 years old—all groups highly represented in the U.S. military. These elevated infection rates have a negative impact on accessions; HIV remains a bar to enlistment because of restrictions on deployment and concerns about the ability to maintain consistent treatment in battlefield conditions.</w:t>
      </w:r>
    </w:p>
    <w:p w14:paraId="576FF09E" w14:textId="77777777" w:rsidR="00BE1832" w:rsidRPr="0032529B" w:rsidRDefault="00BE1832" w:rsidP="00BE1832">
      <w:pPr>
        <w:rPr>
          <w:sz w:val="16"/>
        </w:rPr>
      </w:pPr>
      <w:r w:rsidRPr="0032529B">
        <w:rPr>
          <w:sz w:val="16"/>
        </w:rPr>
        <w:t>Similarly, the incidence of HIV varies widely across the globe, with particularly elevated rates of infection in many African and some Asian nations, and increasing incidence in Russia, Ukraine, China, Pakistan, the Philippines, Afghanistan, the Middle East, and North Africa, all of which are potential theaters of future military activity or strategic locations for U.S. military presence (figure 1). Of particular note, because of increasing potential for U.S. military presence, Ukraine has the second highest HIV incidence in Europe, behind only Russia, and HIV incidence in the Philippines has increased by an alarming 237 percent since 2010. In such countries, the increasing incidence of HIV and low coverage of treatment poses risks to U.S. Servicemembers through either sexual contact or exposure to blood, blood products, or sharps, which could occur on the battlefield or in forward surgical and medical units. The availability of sufficient and safe blood products during times of conflict is a growing concern. A model run using the Medical Planners’ Toolkit (and the Casualty Rate Estimation Tool) estimated that in a near-peer conflict with over 50,000 casualties in the first 4 days and 2,000 to 3,000 casualties per day after that, more than 70,000 units of red blood cells would be needed over the first 90 days.4 That need would rapidly deplete stocks of available blood products and overwhelm prescreened walking blood bank strategies and therefore pose risks to the supply and to effective treatment. If such a conflict were to happen in an area of rising HIV incidence, such as Russia, where an estimated 1.1 percent of the adult population is HIV-infected, breakthrough contamination to the blood supply employed in the emergent treatment of mass casualties would be likely.</w:t>
      </w:r>
    </w:p>
    <w:p w14:paraId="7C6EC758" w14:textId="77777777" w:rsidR="00BE1832" w:rsidRPr="0032529B" w:rsidRDefault="00BE1832" w:rsidP="00BE1832">
      <w:pPr>
        <w:rPr>
          <w:sz w:val="16"/>
        </w:rPr>
      </w:pPr>
      <w:r w:rsidRPr="0032529B">
        <w:rPr>
          <w:sz w:val="16"/>
        </w:rPr>
        <w:t>Figure 1. HIV Prevalence and Incidence in Selected Countries</w:t>
      </w:r>
    </w:p>
    <w:p w14:paraId="40E27507" w14:textId="77777777" w:rsidR="00BE1832" w:rsidRPr="0032529B" w:rsidRDefault="00BE1832" w:rsidP="00BE1832">
      <w:pPr>
        <w:rPr>
          <w:sz w:val="16"/>
        </w:rPr>
      </w:pPr>
      <w:r w:rsidRPr="0032529B">
        <w:rPr>
          <w:sz w:val="16"/>
        </w:rPr>
        <w:t>There are approximately 350 new HIV infections among Active Servicemembers each year, almost all acquired through unprotected sexual activity, and it has been estimated that there are currently over 2,000 Active Servicemembers with HIV.5 These Servicemembers are typically not deployable given the potential for treatment interruption, which could compromise performance. At a lifetime treatment cost of over $420,000 per HIV-infected Servicemember, HIV imposes a heavy financial burden on the U.S. Military Health System, a burden that could be alleviated by preventing infection and the long-term consequences of HIV disease.6 Preventing and treating HIV is not only a professional obligation for military clinicians, but it is also a tactical measure. Identifying and utilizing the most optimal biomedical tools yield a tactical advantage in medical readiness when facing adversaries that do not mitigate their own HIV threats.</w:t>
      </w:r>
    </w:p>
    <w:p w14:paraId="4AB06356" w14:textId="77777777" w:rsidR="00BE1832" w:rsidRPr="0032529B" w:rsidRDefault="00BE1832" w:rsidP="00BE1832">
      <w:pPr>
        <w:rPr>
          <w:sz w:val="16"/>
        </w:rPr>
      </w:pPr>
      <w:r w:rsidRPr="0032529B">
        <w:rPr>
          <w:sz w:val="16"/>
        </w:rPr>
        <w:t>Geopolitical Threats of HIV</w:t>
      </w:r>
    </w:p>
    <w:p w14:paraId="6BDFB341" w14:textId="77777777" w:rsidR="00BE1832" w:rsidRPr="0032529B" w:rsidRDefault="00BE1832" w:rsidP="00BE1832">
      <w:pPr>
        <w:rPr>
          <w:sz w:val="16"/>
        </w:rPr>
      </w:pPr>
      <w:r w:rsidRPr="0032529B">
        <w:rPr>
          <w:rStyle w:val="StyleUnderline"/>
        </w:rPr>
        <w:t xml:space="preserve">In many ways, </w:t>
      </w:r>
      <w:r w:rsidRPr="0032529B">
        <w:rPr>
          <w:rStyle w:val="StyleUnderline"/>
          <w:b/>
          <w:bCs/>
        </w:rPr>
        <w:t xml:space="preserve">the more pervasive threat of HIV is not clinical but social and </w:t>
      </w:r>
      <w:r w:rsidRPr="0032529B">
        <w:rPr>
          <w:rStyle w:val="Emphasis"/>
        </w:rPr>
        <w:t>geopolitical</w:t>
      </w:r>
      <w:r w:rsidRPr="0032529B">
        <w:rPr>
          <w:rStyle w:val="StyleUnderline"/>
        </w:rPr>
        <w:t xml:space="preserve">. Like many infectious diseases, HIV is both a cause and a consequence of </w:t>
      </w:r>
      <w:r w:rsidRPr="0032529B">
        <w:rPr>
          <w:rStyle w:val="StyleUnderline"/>
          <w:b/>
          <w:bCs/>
        </w:rPr>
        <w:t>war and social unrest</w:t>
      </w:r>
      <w:r w:rsidRPr="0032529B">
        <w:rPr>
          <w:rStyle w:val="StyleUnderline"/>
        </w:rPr>
        <w:t xml:space="preserve">. In the 1990s and early 2000s, entire communities in certain countries were altered by the loss of their most active and productive members, which left them with unsupported orphans, a dwindling socioeconomic base, and increasing social disorder. </w:t>
      </w:r>
      <w:r w:rsidRPr="0032529B">
        <w:rPr>
          <w:rStyle w:val="StyleUnderline"/>
          <w:b/>
          <w:bCs/>
        </w:rPr>
        <w:t>Economic desperation</w:t>
      </w:r>
      <w:r w:rsidRPr="0032529B">
        <w:rPr>
          <w:rStyle w:val="StyleUnderline"/>
        </w:rPr>
        <w:t xml:space="preserve"> and social disorder, either because of HIV itself or as a consequence of civil unrest or war, contributed to forced and commercial sex, illicit drug trafficking, internal migration, and </w:t>
      </w:r>
      <w:r w:rsidRPr="0032529B">
        <w:rPr>
          <w:rStyle w:val="StyleUnderline"/>
          <w:b/>
          <w:bCs/>
        </w:rPr>
        <w:t>limited access to health care</w:t>
      </w:r>
      <w:r w:rsidRPr="0032529B">
        <w:rPr>
          <w:rStyle w:val="StyleUnderline"/>
        </w:rPr>
        <w:t>—thus creating environments even more conducive to the spread of HIV</w:t>
      </w:r>
      <w:r w:rsidRPr="0032529B">
        <w:rPr>
          <w:sz w:val="16"/>
        </w:rPr>
        <w:t>. The United Nations Security Council (UNSC) recognized HIV as an international security issue; it passed Resolution 1308 in July 2000, the first time that a health issue was acknowledged as a threat to peace and security. In June 2011, the UNSC passed Resolution 1983, recognizing the impact of HIV in conflict and postconflict environments.7</w:t>
      </w:r>
    </w:p>
    <w:p w14:paraId="7FECBCB8" w14:textId="77777777" w:rsidR="00BE1832" w:rsidRDefault="00BE1832" w:rsidP="00BE1832">
      <w:pPr>
        <w:rPr>
          <w:sz w:val="16"/>
        </w:rPr>
      </w:pPr>
      <w:r w:rsidRPr="0032529B">
        <w:rPr>
          <w:rStyle w:val="StyleUnderline"/>
          <w:b/>
          <w:bCs/>
        </w:rPr>
        <w:t>Health is a security imperative</w:t>
      </w:r>
      <w:r w:rsidRPr="0032529B">
        <w:rPr>
          <w:rStyle w:val="StyleUnderline"/>
        </w:rPr>
        <w:t xml:space="preserve">, central to the success of the combatant command missions. HIV threatens health security and if left unaddressed can undermine efforts to secure and stabilize volatile regions. As mentioned, military personnel may be at greater risk for acquiring and then transmitting HIV, and if those personnel do not have </w:t>
      </w:r>
      <w:r w:rsidRPr="0032529B">
        <w:rPr>
          <w:rStyle w:val="Emphasis"/>
        </w:rPr>
        <w:t>reliable access to affordable medications</w:t>
      </w:r>
      <w:r w:rsidRPr="0032529B">
        <w:rPr>
          <w:rStyle w:val="StyleUnderline"/>
        </w:rPr>
        <w:t xml:space="preserve"> and quality health care, there is a real risk of amplifying transmission and compromising force readiness.</w:t>
      </w:r>
      <w:r w:rsidRPr="0032529B">
        <w:rPr>
          <w:sz w:val="16"/>
        </w:rPr>
        <w:t xml:space="preserve"> In addition, in regions where U.S. forces serve alongside those of allies, high rates of infection can compromise the allied militaries, thus impeding U.S. strategic interests.</w:t>
      </w:r>
    </w:p>
    <w:p w14:paraId="3810E5A4" w14:textId="77777777" w:rsidR="00BE1832" w:rsidRDefault="00BE1832" w:rsidP="00BE1832">
      <w:pPr>
        <w:rPr>
          <w:sz w:val="16"/>
        </w:rPr>
      </w:pPr>
    </w:p>
    <w:p w14:paraId="7B4695B9" w14:textId="77777777" w:rsidR="00BE1832" w:rsidRDefault="00BE1832" w:rsidP="00BE1832">
      <w:pPr>
        <w:pStyle w:val="Heading4"/>
      </w:pPr>
      <w:r>
        <w:t>Specifically, high drug prices hurt HIV prevention</w:t>
      </w:r>
    </w:p>
    <w:p w14:paraId="5DEACF8B" w14:textId="77777777" w:rsidR="00BE1832" w:rsidRPr="00D2555F" w:rsidRDefault="00BE1832" w:rsidP="00BE1832">
      <w:pPr>
        <w:rPr>
          <w:sz w:val="16"/>
          <w:szCs w:val="16"/>
        </w:rPr>
      </w:pPr>
      <w:r w:rsidRPr="00D2555F">
        <w:rPr>
          <w:b/>
          <w:bCs/>
        </w:rPr>
        <w:t>Penn Medicine 24</w:t>
      </w:r>
      <w:r>
        <w:rPr>
          <w:b/>
          <w:bCs/>
        </w:rPr>
        <w:t xml:space="preserve"> </w:t>
      </w:r>
      <w:r>
        <w:rPr>
          <w:sz w:val="16"/>
          <w:szCs w:val="16"/>
        </w:rPr>
        <w:t>(</w:t>
      </w:r>
      <w:r w:rsidRPr="00D2555F">
        <w:rPr>
          <w:sz w:val="16"/>
          <w:szCs w:val="16"/>
        </w:rPr>
        <w:t>a major multi-hospital health system headquartered in Philadelphia, Pennsylvani</w:t>
      </w:r>
      <w:r>
        <w:rPr>
          <w:sz w:val="16"/>
          <w:szCs w:val="16"/>
        </w:rPr>
        <w:t xml:space="preserve">a, </w:t>
      </w:r>
      <w:r w:rsidRPr="00D2555F">
        <w:rPr>
          <w:sz w:val="16"/>
          <w:szCs w:val="16"/>
        </w:rPr>
        <w:t>Out-of-pocket cost increase could put HIV prevention medications out of reach</w:t>
      </w:r>
      <w:r>
        <w:rPr>
          <w:sz w:val="16"/>
          <w:szCs w:val="16"/>
        </w:rPr>
        <w:t>,</w:t>
      </w:r>
      <w:r w:rsidRPr="00D2555F">
        <w:rPr>
          <w:i/>
          <w:iCs/>
          <w:sz w:val="16"/>
          <w:szCs w:val="16"/>
        </w:rPr>
        <w:t xml:space="preserve"> </w:t>
      </w:r>
      <w:r w:rsidRPr="00D2555F">
        <w:rPr>
          <w:sz w:val="16"/>
          <w:szCs w:val="16"/>
        </w:rPr>
        <w:t>https://www.pennmedicine.org/news/news-releases/2024/january/out-of-pocket-cost-increase-could-put-hiv-prevention-medications-out-of-reach</w:t>
      </w:r>
      <w:r>
        <w:rPr>
          <w:i/>
          <w:iCs/>
          <w:sz w:val="16"/>
          <w:szCs w:val="16"/>
        </w:rPr>
        <w:t xml:space="preserve">, </w:t>
      </w:r>
      <w:r>
        <w:rPr>
          <w:sz w:val="16"/>
          <w:szCs w:val="16"/>
        </w:rPr>
        <w:t xml:space="preserve"> </w:t>
      </w:r>
      <w:r w:rsidRPr="00D2555F">
        <w:rPr>
          <w:i/>
          <w:iCs/>
          <w:sz w:val="16"/>
          <w:szCs w:val="16"/>
        </w:rPr>
        <w:t>Penn Medicine News</w:t>
      </w:r>
      <w:r>
        <w:rPr>
          <w:i/>
          <w:iCs/>
          <w:sz w:val="16"/>
          <w:szCs w:val="16"/>
        </w:rPr>
        <w:t xml:space="preserve">, </w:t>
      </w:r>
      <w:r>
        <w:rPr>
          <w:sz w:val="16"/>
          <w:szCs w:val="16"/>
        </w:rPr>
        <w:t xml:space="preserve">1-08-24---gm) </w:t>
      </w:r>
    </w:p>
    <w:p w14:paraId="1428F292" w14:textId="77777777" w:rsidR="00BE1832" w:rsidRPr="00D2555F" w:rsidRDefault="00BE1832" w:rsidP="00BE1832">
      <w:pPr>
        <w:rPr>
          <w:sz w:val="16"/>
        </w:rPr>
      </w:pPr>
      <w:r w:rsidRPr="00D2555F">
        <w:rPr>
          <w:sz w:val="16"/>
        </w:rPr>
        <w:t xml:space="preserve">PHILADELPHIA </w:t>
      </w:r>
      <w:r w:rsidRPr="00D2555F">
        <w:rPr>
          <w:rStyle w:val="StyleUnderline"/>
        </w:rPr>
        <w:t xml:space="preserve">– Increasing patients’ </w:t>
      </w:r>
      <w:r w:rsidRPr="00D2555F">
        <w:rPr>
          <w:rStyle w:val="StyleUnderline"/>
          <w:b/>
          <w:bCs/>
        </w:rPr>
        <w:t>out of pocket costs</w:t>
      </w:r>
      <w:r w:rsidRPr="00D2555F">
        <w:rPr>
          <w:rStyle w:val="StyleUnderline"/>
        </w:rPr>
        <w:t xml:space="preserve"> for HIV pre-exposure prophylaxis (PrEP), medications, which have been shown to dramatically reduce the risk of HIV infection, could lead to a significant reduction in PrEP use and </w:t>
      </w:r>
      <w:r w:rsidRPr="00D2555F">
        <w:rPr>
          <w:rStyle w:val="StyleUnderline"/>
          <w:b/>
          <w:bCs/>
        </w:rPr>
        <w:t>a rise in HIV infection rates</w:t>
      </w:r>
      <w:r w:rsidRPr="00D2555F">
        <w:rPr>
          <w:sz w:val="16"/>
        </w:rPr>
        <w:t>, according to a new study co-led by researchers at the Perelman School of Medicine at the University of Pennsylvania and Johns Hopkins Bloomberg School of Public Health.</w:t>
      </w:r>
    </w:p>
    <w:p w14:paraId="01EE942C" w14:textId="77777777" w:rsidR="00BE1832" w:rsidRPr="00D2555F" w:rsidRDefault="00BE1832" w:rsidP="00BE1832">
      <w:pPr>
        <w:rPr>
          <w:sz w:val="16"/>
        </w:rPr>
      </w:pPr>
      <w:r w:rsidRPr="00D2555F">
        <w:rPr>
          <w:sz w:val="16"/>
        </w:rPr>
        <w:t xml:space="preserve">The study, published today in the January issue of Health Affairs, was designed, in part, to explore the impact that out-of-pocket cost increases could have, </w:t>
      </w:r>
      <w:r w:rsidRPr="00D2555F">
        <w:rPr>
          <w:rStyle w:val="StyleUnderline"/>
        </w:rPr>
        <w:t>depending on the outcome of an ongoing court case challenging certain provisions of the 2010 Affordable Care Act</w:t>
      </w:r>
      <w:r w:rsidRPr="00D2555F">
        <w:rPr>
          <w:sz w:val="16"/>
        </w:rPr>
        <w:t xml:space="preserve"> (ACA).</w:t>
      </w:r>
    </w:p>
    <w:p w14:paraId="38B71A40" w14:textId="77777777" w:rsidR="00BE1832" w:rsidRPr="00D2555F" w:rsidRDefault="00BE1832" w:rsidP="00BE1832">
      <w:pPr>
        <w:rPr>
          <w:rStyle w:val="StyleUnderline"/>
        </w:rPr>
      </w:pPr>
      <w:r w:rsidRPr="00D2555F">
        <w:rPr>
          <w:sz w:val="16"/>
        </w:rPr>
        <w:t xml:space="preserve">The researchers used a large, proprietary database of medical and pharmacy claims to determine the rates at which patients failed to fill (i.e., abandoned) insurer-approved PrEP prescriptions at different levels of out-of-pocket costs. Their findings suggest that even a small increase, from $0 to $10 in monthly PrEP out-of-pocket costs, would double the rate of PrEP prescription abandonment. </w:t>
      </w:r>
      <w:r w:rsidRPr="00D2555F">
        <w:rPr>
          <w:rStyle w:val="StyleUnderline"/>
        </w:rPr>
        <w:t>Further, an increase in out-of-pocket costs to between $100 and $500 per month would result in nearly one-third of patients abandoning their PrEP prescriptions.</w:t>
      </w:r>
    </w:p>
    <w:p w14:paraId="6376E0EB" w14:textId="77777777" w:rsidR="00BE1832" w:rsidRPr="00D2555F" w:rsidRDefault="00BE1832" w:rsidP="00BE1832">
      <w:pPr>
        <w:rPr>
          <w:sz w:val="16"/>
        </w:rPr>
      </w:pPr>
      <w:r w:rsidRPr="00D2555F">
        <w:rPr>
          <w:sz w:val="16"/>
        </w:rPr>
        <w:t>The analysis also highlighted the negative consequences of abandoning PrEP: The rate of new HIV infections in the year after the initial PrEP prescription was two to three times higher among those who never filled those prescriptions.</w:t>
      </w:r>
    </w:p>
    <w:p w14:paraId="629F75C7" w14:textId="77777777" w:rsidR="00BE1832" w:rsidRPr="00D2555F" w:rsidRDefault="00BE1832" w:rsidP="00BE1832">
      <w:pPr>
        <w:rPr>
          <w:sz w:val="16"/>
        </w:rPr>
      </w:pPr>
      <w:r w:rsidRPr="00D2555F">
        <w:rPr>
          <w:sz w:val="16"/>
        </w:rPr>
        <w:t xml:space="preserve">“Our findings suggest that </w:t>
      </w:r>
      <w:r w:rsidRPr="00D2555F">
        <w:rPr>
          <w:rStyle w:val="StyleUnderline"/>
        </w:rPr>
        <w:t xml:space="preserve">out-of-pocket cost increases for PrEP could </w:t>
      </w:r>
      <w:r w:rsidRPr="00D2555F">
        <w:rPr>
          <w:rStyle w:val="StyleUnderline"/>
          <w:b/>
          <w:bCs/>
        </w:rPr>
        <w:t>upend the progress</w:t>
      </w:r>
      <w:r w:rsidRPr="00D2555F">
        <w:rPr>
          <w:rStyle w:val="StyleUnderline"/>
        </w:rPr>
        <w:t xml:space="preserve"> that has been made towards ending the </w:t>
      </w:r>
      <w:r w:rsidRPr="00D2555F">
        <w:rPr>
          <w:rStyle w:val="StyleUnderline"/>
          <w:b/>
          <w:bCs/>
        </w:rPr>
        <w:t>HIV/AIDS epidemic</w:t>
      </w:r>
      <w:r w:rsidRPr="00D2555F">
        <w:rPr>
          <w:rStyle w:val="StyleUnderline"/>
        </w:rPr>
        <w:t xml:space="preserve"> in the United States,”</w:t>
      </w:r>
      <w:r w:rsidRPr="00D2555F">
        <w:rPr>
          <w:sz w:val="16"/>
        </w:rPr>
        <w:t xml:space="preserve"> said study senior author Jalpa Doshi, PhD, a professor of Medicine and the director of Value-based Insurance Design Initiatives at the Center for Health Incentives and Behavioral Economics at Penn Medicine.</w:t>
      </w:r>
    </w:p>
    <w:p w14:paraId="1A764E67" w14:textId="77777777" w:rsidR="00BE1832" w:rsidRPr="00D2555F" w:rsidRDefault="00BE1832" w:rsidP="00BE1832">
      <w:pPr>
        <w:rPr>
          <w:sz w:val="16"/>
        </w:rPr>
      </w:pPr>
      <w:r w:rsidRPr="00D2555F">
        <w:rPr>
          <w:sz w:val="16"/>
        </w:rPr>
        <w:t>To date, the FDA has approved two HIV PrEP products, each of which combines two standard antiretroviral drugs in a single pill</w:t>
      </w:r>
      <w:r w:rsidRPr="00D2555F">
        <w:rPr>
          <w:rStyle w:val="StyleUnderline"/>
        </w:rPr>
        <w:t>. For the past decade, the U.S. Centers for Disease Control and Prevention (CDC) has recommended PrEP as a way of preventing HIV infection among higher-risk individuals. Expanding access to PrEP is also one of the central pillars of the CDC’s Ending the HIV Epidemic in the U.S. (EHE) initiative, which seeks to reduce new HIV infections in the United States by 90% by 2030. In 2019, the U.S. Preventive Services Task Force (USPSTF), an independent group of experts on disease prevention, gave PrEP an “A” rating</w:t>
      </w:r>
      <w:r w:rsidRPr="00D2555F">
        <w:rPr>
          <w:sz w:val="16"/>
        </w:rPr>
        <w:t xml:space="preserve">. Under a provision of the ACA, that rating has meant that, since 2021, most private insurance plans have been required to provide PrEP to policyholders without cost sharing. </w:t>
      </w:r>
    </w:p>
    <w:p w14:paraId="47AA899A" w14:textId="77777777" w:rsidR="00BE1832" w:rsidRPr="00D2555F" w:rsidRDefault="00BE1832" w:rsidP="00BE1832">
      <w:pPr>
        <w:rPr>
          <w:sz w:val="16"/>
        </w:rPr>
      </w:pPr>
      <w:r w:rsidRPr="00D2555F">
        <w:rPr>
          <w:sz w:val="16"/>
        </w:rPr>
        <w:t>However, an ongoing legal challenge (Braidwood Management, Inc. v. Becerra) may nullify that part of the ACA, allowing insurers to now require out-of-pocket costs for PrEP and other preventive therapies. Against this background, Doshi and her colleagues sought to gauge how out-of-pocket cost changes affect PrEP use.</w:t>
      </w:r>
    </w:p>
    <w:p w14:paraId="746DBE05" w14:textId="77777777" w:rsidR="00BE1832" w:rsidRPr="00D2555F" w:rsidRDefault="00BE1832" w:rsidP="00BE1832">
      <w:pPr>
        <w:rPr>
          <w:sz w:val="16"/>
        </w:rPr>
      </w:pPr>
      <w:r w:rsidRPr="00D2555F">
        <w:rPr>
          <w:rStyle w:val="StyleUnderline"/>
        </w:rPr>
        <w:t>The team reviewed a U.S.-wide database covering insurer-provided health care, including prescription records, dating from 2016-2018</w:t>
      </w:r>
      <w:r w:rsidRPr="00D2555F">
        <w:rPr>
          <w:sz w:val="16"/>
        </w:rPr>
        <w:t>. They analyzed this dataset to determine the rate of PrEP prescription abandonment—defined as a patient not picking up their newly-prescribed and insurer-approved PrEP prescription from the pharmacy within 365 days —at different out-of-pocket cost levels. Their analysis covered 58,529 patients with new, insurer-approved PrEP prescriptions, and adjusted for differences among the patients. Refills did not feature in the analysis.</w:t>
      </w:r>
    </w:p>
    <w:p w14:paraId="311FC74B" w14:textId="77777777" w:rsidR="00BE1832" w:rsidRPr="00D2555F" w:rsidRDefault="00BE1832" w:rsidP="00BE1832">
      <w:pPr>
        <w:rPr>
          <w:rStyle w:val="StyleUnderline"/>
        </w:rPr>
      </w:pPr>
      <w:r w:rsidRPr="00D2555F">
        <w:rPr>
          <w:sz w:val="16"/>
        </w:rPr>
        <w:t xml:space="preserve">They found that </w:t>
      </w:r>
      <w:r w:rsidRPr="00D2555F">
        <w:rPr>
          <w:rStyle w:val="StyleUnderline"/>
        </w:rPr>
        <w:t xml:space="preserve">both the rate of </w:t>
      </w:r>
      <w:r w:rsidRPr="00D2555F">
        <w:rPr>
          <w:rStyle w:val="StyleUnderline"/>
          <w:b/>
          <w:bCs/>
        </w:rPr>
        <w:t xml:space="preserve">PrEP prescription abandonment </w:t>
      </w:r>
      <w:r w:rsidRPr="00D2555F">
        <w:rPr>
          <w:rStyle w:val="StyleUnderline"/>
        </w:rPr>
        <w:t xml:space="preserve">and the rate of delayed prescription fills increased as out-of-pocket </w:t>
      </w:r>
      <w:r w:rsidRPr="00D2555F">
        <w:rPr>
          <w:rStyle w:val="StyleUnderline"/>
          <w:b/>
          <w:bCs/>
        </w:rPr>
        <w:t>costs rose</w:t>
      </w:r>
      <w:r w:rsidRPr="00D2555F">
        <w:rPr>
          <w:rStyle w:val="StyleUnderline"/>
        </w:rPr>
        <w:t xml:space="preserve">. Also, patients who abandoned their PrEP prescription were two to </w:t>
      </w:r>
      <w:r w:rsidRPr="00D2555F">
        <w:rPr>
          <w:rStyle w:val="StyleUnderline"/>
          <w:b/>
          <w:bCs/>
        </w:rPr>
        <w:t>three times more likely</w:t>
      </w:r>
      <w:r w:rsidRPr="00D2555F">
        <w:rPr>
          <w:rStyle w:val="StyleUnderline"/>
        </w:rPr>
        <w:t xml:space="preserve"> to get infected with HIV in the following year, compared to those who filled their PrEP prescription.</w:t>
      </w:r>
    </w:p>
    <w:p w14:paraId="2B2D5D4B" w14:textId="77777777" w:rsidR="00BE1832" w:rsidRDefault="00BE1832" w:rsidP="00BE1832">
      <w:pPr>
        <w:pStyle w:val="Heading4"/>
      </w:pPr>
      <w:r>
        <w:t xml:space="preserve">US high drug prices get modelled internationally.  </w:t>
      </w:r>
    </w:p>
    <w:p w14:paraId="0660BFF2" w14:textId="77777777" w:rsidR="00BE1832" w:rsidRPr="0032529B" w:rsidRDefault="00BE1832" w:rsidP="00BE1832">
      <w:pPr>
        <w:rPr>
          <w:sz w:val="16"/>
          <w:szCs w:val="16"/>
        </w:rPr>
      </w:pPr>
      <w:r w:rsidRPr="0032529B">
        <w:rPr>
          <w:b/>
          <w:bCs/>
        </w:rPr>
        <w:t xml:space="preserve">Jenei el al. </w:t>
      </w:r>
      <w:r>
        <w:rPr>
          <w:b/>
          <w:bCs/>
        </w:rPr>
        <w:t xml:space="preserve">22 </w:t>
      </w:r>
      <w:r>
        <w:rPr>
          <w:sz w:val="16"/>
          <w:szCs w:val="16"/>
        </w:rPr>
        <w:t>(</w:t>
      </w:r>
      <w:r w:rsidRPr="0032529B">
        <w:rPr>
          <w:sz w:val="16"/>
          <w:szCs w:val="16"/>
        </w:rPr>
        <w:t>Kristina Jenei, School of Population and Public</w:t>
      </w:r>
      <w:r>
        <w:rPr>
          <w:sz w:val="16"/>
          <w:szCs w:val="16"/>
        </w:rPr>
        <w:t xml:space="preserve"> </w:t>
      </w:r>
      <w:r w:rsidRPr="0032529B">
        <w:rPr>
          <w:sz w:val="16"/>
          <w:szCs w:val="16"/>
        </w:rPr>
        <w:t>Health, University of British Columbia,</w:t>
      </w:r>
      <w:r>
        <w:rPr>
          <w:sz w:val="16"/>
          <w:szCs w:val="16"/>
        </w:rPr>
        <w:t xml:space="preserve"> </w:t>
      </w:r>
      <w:r w:rsidRPr="0032529B">
        <w:rPr>
          <w:sz w:val="16"/>
          <w:szCs w:val="16"/>
        </w:rPr>
        <w:t>Vinay Prasad</w:t>
      </w:r>
      <w:r>
        <w:rPr>
          <w:sz w:val="16"/>
          <w:szCs w:val="16"/>
        </w:rPr>
        <w:t xml:space="preserve">, </w:t>
      </w:r>
      <w:r w:rsidRPr="0032529B">
        <w:rPr>
          <w:sz w:val="16"/>
          <w:szCs w:val="16"/>
        </w:rPr>
        <w:t>Department of Epidemiology and</w:t>
      </w:r>
      <w:r>
        <w:rPr>
          <w:sz w:val="16"/>
          <w:szCs w:val="16"/>
        </w:rPr>
        <w:t xml:space="preserve"> </w:t>
      </w:r>
      <w:r w:rsidRPr="0032529B">
        <w:rPr>
          <w:sz w:val="16"/>
          <w:szCs w:val="16"/>
        </w:rPr>
        <w:t>Biostatistics, University of California</w:t>
      </w:r>
      <w:r>
        <w:rPr>
          <w:sz w:val="16"/>
          <w:szCs w:val="16"/>
        </w:rPr>
        <w:t xml:space="preserve"> </w:t>
      </w:r>
      <w:r w:rsidRPr="0032529B">
        <w:rPr>
          <w:sz w:val="16"/>
          <w:szCs w:val="16"/>
        </w:rPr>
        <w:t>San Francisco</w:t>
      </w:r>
      <w:r>
        <w:rPr>
          <w:sz w:val="16"/>
          <w:szCs w:val="16"/>
        </w:rPr>
        <w:t xml:space="preserve">. </w:t>
      </w:r>
      <w:r w:rsidRPr="0032529B">
        <w:rPr>
          <w:sz w:val="16"/>
          <w:szCs w:val="16"/>
        </w:rPr>
        <w:t>Mark P. Lythgoe</w:t>
      </w:r>
      <w:r>
        <w:rPr>
          <w:sz w:val="16"/>
          <w:szCs w:val="16"/>
        </w:rPr>
        <w:t xml:space="preserve">, </w:t>
      </w:r>
      <w:r w:rsidRPr="0032529B">
        <w:rPr>
          <w:sz w:val="16"/>
          <w:szCs w:val="16"/>
        </w:rPr>
        <w:t>Department of Surgery and Cancer,</w:t>
      </w:r>
      <w:r>
        <w:rPr>
          <w:sz w:val="16"/>
          <w:szCs w:val="16"/>
        </w:rPr>
        <w:t xml:space="preserve"> </w:t>
      </w:r>
      <w:r w:rsidRPr="0032529B">
        <w:rPr>
          <w:sz w:val="16"/>
          <w:szCs w:val="16"/>
        </w:rPr>
        <w:t>Imperial College London, London,</w:t>
      </w:r>
      <w:r>
        <w:rPr>
          <w:sz w:val="16"/>
          <w:szCs w:val="16"/>
        </w:rPr>
        <w:t xml:space="preserve"> </w:t>
      </w:r>
      <w:r w:rsidRPr="0032529B">
        <w:rPr>
          <w:sz w:val="16"/>
          <w:szCs w:val="16"/>
        </w:rPr>
        <w:t>United Kingdom</w:t>
      </w:r>
      <w:r>
        <w:rPr>
          <w:sz w:val="16"/>
          <w:szCs w:val="16"/>
        </w:rPr>
        <w:t xml:space="preserve">, </w:t>
      </w:r>
      <w:r w:rsidRPr="0032529B">
        <w:rPr>
          <w:sz w:val="16"/>
          <w:szCs w:val="16"/>
        </w:rPr>
        <w:t>High US drug prices have global implications</w:t>
      </w:r>
      <w:r>
        <w:rPr>
          <w:sz w:val="16"/>
          <w:szCs w:val="16"/>
        </w:rPr>
        <w:t xml:space="preserve">, </w:t>
      </w:r>
      <w:r w:rsidRPr="0032529B">
        <w:rPr>
          <w:i/>
          <w:iCs/>
          <w:sz w:val="16"/>
          <w:szCs w:val="16"/>
        </w:rPr>
        <w:t>BMJ</w:t>
      </w:r>
      <w:r>
        <w:rPr>
          <w:i/>
          <w:iCs/>
          <w:sz w:val="16"/>
          <w:szCs w:val="16"/>
        </w:rPr>
        <w:t xml:space="preserve">, </w:t>
      </w:r>
      <w:r>
        <w:rPr>
          <w:sz w:val="16"/>
          <w:szCs w:val="16"/>
        </w:rPr>
        <w:t xml:space="preserve">2022---gm) </w:t>
      </w:r>
    </w:p>
    <w:p w14:paraId="48B05525" w14:textId="77777777" w:rsidR="00BE1832" w:rsidRPr="0032529B" w:rsidRDefault="00BE1832" w:rsidP="00BE1832">
      <w:pPr>
        <w:rPr>
          <w:rStyle w:val="StyleUnderline"/>
          <w:b/>
          <w:bCs/>
        </w:rPr>
      </w:pPr>
      <w:r w:rsidRPr="0032529B">
        <w:rPr>
          <w:rStyle w:val="StyleUnderline"/>
        </w:rPr>
        <w:t>This is a critical time for pharmaceutical reform in the United States</w:t>
      </w:r>
      <w:r w:rsidRPr="0032529B">
        <w:rPr>
          <w:sz w:val="16"/>
        </w:rPr>
        <w:t xml:space="preserve">. The Biden administration introduced the Build Back Better Bill, which included several provisions to reduce prescription drug costs. But the fate of the bill is uncertain. </w:t>
      </w:r>
      <w:r w:rsidRPr="0032529B">
        <w:rPr>
          <w:rStyle w:val="StyleUnderline"/>
        </w:rPr>
        <w:t xml:space="preserve">Although these reforms have direct implications for the US healthcare system, their </w:t>
      </w:r>
      <w:r w:rsidRPr="0032529B">
        <w:rPr>
          <w:rStyle w:val="Emphasis"/>
        </w:rPr>
        <w:t>international impact</w:t>
      </w:r>
      <w:r w:rsidRPr="0032529B">
        <w:rPr>
          <w:rStyle w:val="StyleUnderline"/>
        </w:rPr>
        <w:t xml:space="preserve"> is seldom appreciated</w:t>
      </w:r>
      <w:r w:rsidRPr="0032529B">
        <w:rPr>
          <w:sz w:val="16"/>
        </w:rPr>
        <w:t xml:space="preserve">. Given the global influence of the </w:t>
      </w:r>
      <w:r w:rsidRPr="0032529B">
        <w:rPr>
          <w:rStyle w:val="StyleUnderline"/>
        </w:rPr>
        <w:t xml:space="preserve">US drug market and increasing unaffordability of medicines worldwide, the stakes of </w:t>
      </w:r>
      <w:r w:rsidRPr="0032529B">
        <w:rPr>
          <w:rStyle w:val="StyleUnderline"/>
          <w:b/>
          <w:bCs/>
        </w:rPr>
        <w:t>pricing reform are high.</w:t>
      </w:r>
    </w:p>
    <w:p w14:paraId="2FBF490E" w14:textId="77777777" w:rsidR="00BE1832" w:rsidRPr="0032529B" w:rsidRDefault="00BE1832" w:rsidP="00BE1832">
      <w:pPr>
        <w:rPr>
          <w:sz w:val="16"/>
        </w:rPr>
      </w:pPr>
      <w:r w:rsidRPr="0032529B">
        <w:rPr>
          <w:rStyle w:val="StyleUnderline"/>
        </w:rPr>
        <w:t xml:space="preserve">The US </w:t>
      </w:r>
      <w:r w:rsidRPr="0032529B">
        <w:rPr>
          <w:u w:val="single"/>
        </w:rPr>
        <w:t xml:space="preserve">has the </w:t>
      </w:r>
      <w:r w:rsidRPr="0032529B">
        <w:rPr>
          <w:b/>
          <w:bCs/>
          <w:u w:val="single"/>
        </w:rPr>
        <w:t>largest drug market in the world</w:t>
      </w:r>
      <w:r w:rsidRPr="0032529B">
        <w:rPr>
          <w:sz w:val="16"/>
        </w:rPr>
        <w:t xml:space="preserve">, estimated at over $48bn, over four times larger than the next country (China $88.3bn), and </w:t>
      </w:r>
      <w:r w:rsidRPr="0032529B">
        <w:rPr>
          <w:u w:val="single"/>
        </w:rPr>
        <w:t>accounts for an estimated 46% of global pharmaceutical sales. The US is also the world's largest funder of biomedical research, so it is responsible for funding a substantial proportion of global medicine development</w:t>
      </w:r>
      <w:r w:rsidRPr="0032529B">
        <w:rPr>
          <w:sz w:val="16"/>
        </w:rPr>
        <w:t>. For this reason, many drug and biotechnology companies have a large presence in the country. But drug prices are so high in the US that companies typically earn enough to cover all global research and development costs associated with a new molecule. 3 These features combined-research and development and potential revenues-are a powerful incentive for manufacturers to prioritise admission into the US market.</w:t>
      </w:r>
    </w:p>
    <w:p w14:paraId="5862650B" w14:textId="77777777" w:rsidR="00BE1832" w:rsidRPr="0032529B" w:rsidRDefault="00BE1832" w:rsidP="00BE1832">
      <w:pPr>
        <w:rPr>
          <w:u w:val="single"/>
        </w:rPr>
      </w:pPr>
      <w:r w:rsidRPr="0032529B">
        <w:rPr>
          <w:u w:val="single"/>
        </w:rPr>
        <w:t xml:space="preserve">There are several ways in which </w:t>
      </w:r>
      <w:r w:rsidRPr="0032529B">
        <w:rPr>
          <w:rStyle w:val="Emphasis"/>
        </w:rPr>
        <w:t>high US drug prices affect other countries</w:t>
      </w:r>
      <w:r w:rsidRPr="0032529B">
        <w:rPr>
          <w:u w:val="single"/>
        </w:rPr>
        <w:t>. First, drug prices are often set by whatever the US market will bear</w:t>
      </w:r>
      <w:r w:rsidRPr="0032529B">
        <w:rPr>
          <w:sz w:val="16"/>
        </w:rPr>
        <w:t xml:space="preserve">. The US is the only major economy without any central direct drug price negotiation, so individual public and private insurers negotiate directly with manufacturers. In a decentralized and fragmented environment, </w:t>
      </w:r>
      <w:r w:rsidRPr="0032529B">
        <w:rPr>
          <w:u w:val="single"/>
        </w:rPr>
        <w:t>institutions cannot exert major influence on costs.</w:t>
      </w:r>
      <w:r w:rsidRPr="0032529B">
        <w:rPr>
          <w:sz w:val="16"/>
        </w:rPr>
        <w:t xml:space="preserve">Americans spend, on average, twice as much on medicines as other industrialised countries.4 Drug companies set high prices and increase those prices, without major restraint, each year, which means medicines are often first launched in the US. </w:t>
      </w:r>
      <w:r w:rsidRPr="0032529B">
        <w:rPr>
          <w:u w:val="single"/>
        </w:rPr>
        <w:t xml:space="preserve">Other countries must then negotiate for drugs that have been priced for an unfettered US market. </w:t>
      </w:r>
      <w:r w:rsidRPr="0032529B">
        <w:rPr>
          <w:sz w:val="16"/>
        </w:rPr>
        <w:t>Even after negotiated discounts, medicines in Canada, France, and Germany are only 10-15% cheaper than in the US.</w:t>
      </w:r>
    </w:p>
    <w:p w14:paraId="51CB315C" w14:textId="77777777" w:rsidR="00BE1832" w:rsidRPr="0032529B" w:rsidRDefault="00BE1832" w:rsidP="00BE1832">
      <w:pPr>
        <w:rPr>
          <w:u w:val="single"/>
        </w:rPr>
      </w:pPr>
      <w:r w:rsidRPr="0032529B">
        <w:rPr>
          <w:sz w:val="16"/>
        </w:rPr>
        <w:t xml:space="preserve">Second, </w:t>
      </w:r>
      <w:r w:rsidRPr="0032529B">
        <w:rPr>
          <w:u w:val="single"/>
        </w:rPr>
        <w:t>many countries set their medicine prices based on "list prices" in economically similar countries- a practice called international reference pricing. In Canada, the Patented Medicine Prices Review Board conducts a "median international price comparison," in which the median list prices from seven countries, which typically includes the US, are averaged to form a price ceiling</w:t>
      </w:r>
      <w:r w:rsidRPr="0032529B">
        <w:rPr>
          <w:sz w:val="16"/>
        </w:rPr>
        <w:t xml:space="preserve">. The relation between international reference pricing and Canadian drug prices warrants further exploration, but given that US drug prices are the highest in the world, cross border comparisons inevitably increase the price of new drugs in Canada. Further, </w:t>
      </w:r>
      <w:r w:rsidRPr="0032529B">
        <w:rPr>
          <w:u w:val="single"/>
        </w:rPr>
        <w:t xml:space="preserve">drug companies are aware of national strategies to limit costs, such as international reference pricing, and </w:t>
      </w:r>
      <w:r w:rsidRPr="0032529B">
        <w:rPr>
          <w:b/>
          <w:bCs/>
          <w:u w:val="single"/>
        </w:rPr>
        <w:t>prefer to launch drugs in countries willing to pay higher costs</w:t>
      </w:r>
      <w:r w:rsidRPr="0032529B">
        <w:rPr>
          <w:u w:val="single"/>
        </w:rPr>
        <w:t xml:space="preserve">, thus limiting the effectiveness of price negotiation strategies. </w:t>
      </w:r>
    </w:p>
    <w:p w14:paraId="7B317281" w14:textId="77777777" w:rsidR="00BE1832" w:rsidRPr="0032529B" w:rsidRDefault="00BE1832" w:rsidP="00BE1832">
      <w:pPr>
        <w:rPr>
          <w:sz w:val="16"/>
        </w:rPr>
      </w:pPr>
      <w:r w:rsidRPr="0032529B">
        <w:rPr>
          <w:sz w:val="16"/>
        </w:rPr>
        <w:t xml:space="preserve">Third, several low and middle income countries rely </w:t>
      </w:r>
      <w:r w:rsidRPr="0032529B">
        <w:rPr>
          <w:u w:val="single"/>
        </w:rPr>
        <w:t>on regulatory decisions from foreign agencies to approve new medicine</w:t>
      </w:r>
      <w:r w:rsidRPr="0032529B">
        <w:rPr>
          <w:sz w:val="16"/>
        </w:rPr>
        <w:t xml:space="preserve">s. India, countries </w:t>
      </w:r>
      <w:r w:rsidRPr="0032529B">
        <w:rPr>
          <w:u w:val="single"/>
        </w:rPr>
        <w:t>in Latin America, the Caribbean, and Africa have all reformed their drug approval processes to align with decisions from the US Food and Drug Administration</w:t>
      </w:r>
      <w:r w:rsidRPr="0032529B">
        <w:rPr>
          <w:sz w:val="16"/>
        </w:rPr>
        <w:t xml:space="preserve">.One study, for example, showed that 80% of all medicines approved in Argentina relied on safety and efficacy evaluations made by the FDA. But </w:t>
      </w:r>
      <w:r w:rsidRPr="0032529B">
        <w:rPr>
          <w:u w:val="single"/>
        </w:rPr>
        <w:t>the FDA does not consider drug costs in regulatory decision making</w:t>
      </w:r>
      <w:r w:rsidRPr="0032529B">
        <w:rPr>
          <w:sz w:val="16"/>
        </w:rPr>
        <w:t xml:space="preserve">. Further, less than a third of drugs approved in the US over the past decade were deemed to have high therapeutic value. </w:t>
      </w:r>
      <w:r w:rsidRPr="0032529B">
        <w:rPr>
          <w:u w:val="single"/>
        </w:rPr>
        <w:t xml:space="preserve">Low and middle income countries that align regulatory decisions with the FDA are not prioritising the most effective or </w:t>
      </w:r>
      <w:r w:rsidRPr="0032529B">
        <w:rPr>
          <w:b/>
          <w:bCs/>
          <w:u w:val="single"/>
        </w:rPr>
        <w:t>cost effective medicines</w:t>
      </w:r>
      <w:r w:rsidRPr="0032529B">
        <w:rPr>
          <w:u w:val="single"/>
        </w:rPr>
        <w:t xml:space="preserve">. Drug prices in Argentina have </w:t>
      </w:r>
      <w:r w:rsidRPr="0032529B">
        <w:rPr>
          <w:rStyle w:val="Emphasis"/>
        </w:rPr>
        <w:t>risen in line with increases in the US</w:t>
      </w:r>
      <w:r w:rsidRPr="0032529B">
        <w:rPr>
          <w:u w:val="single"/>
        </w:rPr>
        <w:t>-the average cost of prescription medicines is now $7974 per month</w:t>
      </w:r>
      <w:r w:rsidRPr="0032529B">
        <w:rPr>
          <w:sz w:val="16"/>
        </w:rPr>
        <w:t xml:space="preserve"> (oncology medicines $17 700). </w:t>
      </w:r>
      <w:r w:rsidRPr="0032529B">
        <w:rPr>
          <w:u w:val="single"/>
        </w:rPr>
        <w:t xml:space="preserve">A similar trend was observed in Brazil and other middle income countries, such as Ecuador13 and Colombia.  When adjusted for gross domestic product per capita, these costs are </w:t>
      </w:r>
      <w:r w:rsidRPr="0032529B">
        <w:rPr>
          <w:b/>
          <w:bCs/>
          <w:u w:val="single"/>
        </w:rPr>
        <w:t xml:space="preserve">even less affordable </w:t>
      </w:r>
      <w:r w:rsidRPr="0032529B">
        <w:rPr>
          <w:u w:val="single"/>
        </w:rPr>
        <w:t>relative to the US</w:t>
      </w:r>
      <w:r w:rsidRPr="0032529B">
        <w:rPr>
          <w:sz w:val="16"/>
        </w:rPr>
        <w:t>. Investing resources on marginally effective medicines constrains health systems, harms individuals, and jeopardises universal health coverage.</w:t>
      </w:r>
    </w:p>
    <w:p w14:paraId="3302C822" w14:textId="77777777" w:rsidR="00BE1832" w:rsidRDefault="00BE1832" w:rsidP="00BE1832">
      <w:pPr>
        <w:pStyle w:val="Heading4"/>
      </w:pPr>
      <w:r>
        <w:t>Patent induced high drug prices worsens economic inequality and makes the next pandemic worse.</w:t>
      </w:r>
    </w:p>
    <w:p w14:paraId="0CC49134" w14:textId="77777777" w:rsidR="00BE1832" w:rsidRPr="0032529B" w:rsidRDefault="00BE1832" w:rsidP="00BE1832">
      <w:pPr>
        <w:rPr>
          <w:sz w:val="16"/>
          <w:szCs w:val="16"/>
        </w:rPr>
      </w:pPr>
      <w:r w:rsidRPr="0032529B">
        <w:rPr>
          <w:b/>
          <w:bCs/>
        </w:rPr>
        <w:t>Pogge 23</w:t>
      </w:r>
      <w:r w:rsidRPr="0032529B">
        <w:t xml:space="preserve"> </w:t>
      </w:r>
      <w:r w:rsidRPr="0032529B">
        <w:rPr>
          <w:sz w:val="16"/>
          <w:szCs w:val="16"/>
        </w:rPr>
        <w:t>(</w:t>
      </w:r>
      <w:r>
        <w:rPr>
          <w:sz w:val="16"/>
          <w:szCs w:val="16"/>
        </w:rPr>
        <w:t xml:space="preserve">Thomas Pogge, </w:t>
      </w:r>
      <w:r w:rsidRPr="0032529B">
        <w:rPr>
          <w:sz w:val="16"/>
          <w:szCs w:val="16"/>
        </w:rPr>
        <w:t>Leitner Professor of Philosophy and International Affairs and founding director of the Yale Global Justice Program</w:t>
      </w:r>
      <w:r>
        <w:rPr>
          <w:sz w:val="16"/>
          <w:szCs w:val="16"/>
        </w:rPr>
        <w:t xml:space="preserve">, </w:t>
      </w:r>
      <w:r w:rsidRPr="0032529B">
        <w:rPr>
          <w:sz w:val="16"/>
          <w:szCs w:val="16"/>
        </w:rPr>
        <w:t>Pharmaceutical Patents and Economic Inequality</w:t>
      </w:r>
      <w:r>
        <w:rPr>
          <w:sz w:val="16"/>
          <w:szCs w:val="16"/>
        </w:rPr>
        <w:t xml:space="preserve">, </w:t>
      </w:r>
      <w:r w:rsidRPr="0032529B">
        <w:rPr>
          <w:sz w:val="16"/>
          <w:szCs w:val="16"/>
        </w:rPr>
        <w:t>Health and Human Rights 25, no. 2 (2023)</w:t>
      </w:r>
      <w:r>
        <w:rPr>
          <w:sz w:val="16"/>
          <w:szCs w:val="16"/>
        </w:rPr>
        <w:t xml:space="preserve">, 2023---gm) </w:t>
      </w:r>
    </w:p>
    <w:p w14:paraId="6C032AFD" w14:textId="77777777" w:rsidR="00BE1832" w:rsidRPr="0032529B" w:rsidRDefault="00BE1832" w:rsidP="00BE1832">
      <w:pPr>
        <w:rPr>
          <w:sz w:val="16"/>
        </w:rPr>
      </w:pPr>
      <w:r w:rsidRPr="0032529B">
        <w:rPr>
          <w:sz w:val="16"/>
        </w:rPr>
        <w:t>A human right is realized when all persons have secure access to its object, to what this right is a right to.</w:t>
      </w:r>
    </w:p>
    <w:p w14:paraId="50952777" w14:textId="77777777" w:rsidR="00BE1832" w:rsidRPr="0032529B" w:rsidRDefault="00BE1832" w:rsidP="00BE1832">
      <w:pPr>
        <w:rPr>
          <w:sz w:val="16"/>
        </w:rPr>
      </w:pPr>
      <w:r w:rsidRPr="0032529B">
        <w:rPr>
          <w:sz w:val="16"/>
        </w:rPr>
        <w:t xml:space="preserve">States and particularly governments have a responsibility to make this happen principally by not taking measures that prevent such secure access. </w:t>
      </w:r>
      <w:r w:rsidRPr="0032529B">
        <w:rPr>
          <w:rStyle w:val="StyleUnderline"/>
        </w:rPr>
        <w:t>Governments currently award and enforce 20-year product patents on pharmaceuticals in accordance with the TRIPS Agreement they included in the 1995 founding treaty of the World Trade Organization</w:t>
      </w:r>
      <w:r w:rsidRPr="0032529B">
        <w:rPr>
          <w:sz w:val="16"/>
        </w:rPr>
        <w:t xml:space="preserve">. Patent enforcement involves preventing generic manufacturers from offering patented medicines at competitive prices. So protected from competition, </w:t>
      </w:r>
      <w:r w:rsidRPr="0032529B">
        <w:rPr>
          <w:rStyle w:val="StyleUnderline"/>
        </w:rPr>
        <w:t xml:space="preserve">patented medicines are often sold with exorbitant </w:t>
      </w:r>
      <w:r w:rsidRPr="0032529B">
        <w:rPr>
          <w:rStyle w:val="Emphasis"/>
        </w:rPr>
        <w:t>monopoly markups</w:t>
      </w:r>
      <w:r w:rsidRPr="0032529B">
        <w:rPr>
          <w:rStyle w:val="StyleUnderline"/>
        </w:rPr>
        <w:t xml:space="preserve"> that effectively deprive many </w:t>
      </w:r>
      <w:r w:rsidRPr="0032529B">
        <w:rPr>
          <w:rStyle w:val="Emphasis"/>
        </w:rPr>
        <w:t>poor patients of access to them.</w:t>
      </w:r>
    </w:p>
    <w:p w14:paraId="0517EE4E" w14:textId="77777777" w:rsidR="00BE1832" w:rsidRPr="0032529B" w:rsidRDefault="00BE1832" w:rsidP="00BE1832">
      <w:pPr>
        <w:rPr>
          <w:rStyle w:val="StyleUnderline"/>
        </w:rPr>
      </w:pPr>
      <w:r w:rsidRPr="0032529B">
        <w:rPr>
          <w:sz w:val="16"/>
        </w:rPr>
        <w:t xml:space="preserve">It is true that governments, in their 2001 Doha Declaration, explicitly declared that their "Agreement can and should be interpreted and implemented in a manner supportive of [World Trade Organization] members right to protect public health and, in particular, to promote access to medicines for all."2 </w:t>
      </w:r>
      <w:r w:rsidRPr="0032529B">
        <w:rPr>
          <w:rStyle w:val="StyleUnderline"/>
        </w:rPr>
        <w:t>But these words did not result in universal access to important new medicines</w:t>
      </w:r>
      <w:r w:rsidRPr="0032529B">
        <w:rPr>
          <w:rStyle w:val="StyleUnderline"/>
          <w:b/>
          <w:bCs/>
        </w:rPr>
        <w:t>_far from it.</w:t>
      </w:r>
    </w:p>
    <w:p w14:paraId="021DD34C" w14:textId="77777777" w:rsidR="00BE1832" w:rsidRDefault="00BE1832" w:rsidP="00BE1832">
      <w:pPr>
        <w:rPr>
          <w:sz w:val="16"/>
        </w:rPr>
      </w:pPr>
      <w:r w:rsidRPr="0032529B">
        <w:rPr>
          <w:sz w:val="16"/>
        </w:rPr>
        <w:t>In 2013, an important hepatitis C drug, sofosbuvir, was introduced by Gilead Sciences in the United States at a price roughly 3,000 times its variable cost of production US$84,000 per course of treatment and at lower but similarly unaffordable prices in poorer countries. Five years after its introduction, only about 7% of the 71 million persons living with hepatitis C had been treated. * The others continued to suffer-and to spread the disease. Many who catch hepatitis C nowadays would not have done so if the new drug had reached a larger percentage of the relevant patient population. Insofar as patients suffer or die because willing and able generic manufacturers are prevented by law from selling them the medicines they need for their grave diseases, the governments that adopt and enforce these laws are arguably violating the patients' human rights.</w:t>
      </w:r>
    </w:p>
    <w:p w14:paraId="4D3FBD7C" w14:textId="77777777" w:rsidR="00BE1832" w:rsidRPr="0032529B" w:rsidRDefault="00BE1832" w:rsidP="00BE1832">
      <w:pPr>
        <w:rPr>
          <w:sz w:val="16"/>
        </w:rPr>
      </w:pPr>
      <w:r w:rsidRPr="0032529B">
        <w:rPr>
          <w:sz w:val="16"/>
        </w:rPr>
        <w:t>It is true that Egypt could and did reject Gilead's patent application, finding that sofosbuvir lacks novelty and inventiveness. It is true that Malaysia could and did issue a compulsory license permitting generic production of sofosbuvir for domestic consumption. It is true that the world's "least developed countries" are not required to grant patents on new pharmaceuticals and, lacking domestic manufacturing capacity as they do, may ask a capable state to issue a compulsory license for export to them though the required process is so cumbersome that it has been used only once in the last 20 years, when Canada licensed its firm Apotex to deliver three batches of anti-HIV/AIDS combination therapies to Rwanda.°</w:t>
      </w:r>
    </w:p>
    <w:p w14:paraId="215524B4" w14:textId="77777777" w:rsidR="00BE1832" w:rsidRPr="0032529B" w:rsidRDefault="00BE1832" w:rsidP="00BE1832">
      <w:pPr>
        <w:rPr>
          <w:sz w:val="16"/>
        </w:rPr>
      </w:pPr>
      <w:r w:rsidRPr="0032529B">
        <w:rPr>
          <w:sz w:val="16"/>
        </w:rPr>
        <w:t xml:space="preserve">While the so-called TRIPS flexibilities could be used to substantially improve access by poor people to new medicines, they are not in fact so used. One key reason for this is that </w:t>
      </w:r>
      <w:r w:rsidRPr="0032529B">
        <w:rPr>
          <w:rStyle w:val="StyleUnderline"/>
        </w:rPr>
        <w:t xml:space="preserve">weaker states are reluctant to risk sanctions imposed upon them by powerful pharmaceutical firms and their even more powerful governments. </w:t>
      </w:r>
      <w:r w:rsidRPr="0032529B">
        <w:rPr>
          <w:sz w:val="16"/>
        </w:rPr>
        <w:t>For example, the Office of the US Trade Representative issues Special 301 Reports that place states on a Priority Watch List if they are deemed insufficiently supportive of US firms' legitimate business interests, prominently including their intellectual property rights.</w:t>
      </w:r>
    </w:p>
    <w:p w14:paraId="5A6DD206" w14:textId="77777777" w:rsidR="00BE1832" w:rsidRPr="0032529B" w:rsidRDefault="00BE1832" w:rsidP="00BE1832">
      <w:pPr>
        <w:rPr>
          <w:sz w:val="16"/>
        </w:rPr>
      </w:pPr>
      <w:r w:rsidRPr="0032529B">
        <w:rPr>
          <w:sz w:val="16"/>
        </w:rPr>
        <w:t>It should also be mentioned that some pharmaceutical firms have licensed important new pharmaceuticals for generic production in some poorer countries. Gilead has done this with sofosbuvir. But understandably, these voluntary licenses do not include "the majority of middle-income countries, where most of the hepatitis C burden lies. For example, Argentina, Brazil, China, Georgia, Iran, Mexico, Peru, Turkey, and Ukraine are all excluded from Gilead's voluntary license."</w:t>
      </w:r>
    </w:p>
    <w:p w14:paraId="421F18B4" w14:textId="77777777" w:rsidR="00BE1832" w:rsidRDefault="00BE1832" w:rsidP="00BE1832">
      <w:pPr>
        <w:rPr>
          <w:sz w:val="16"/>
        </w:rPr>
      </w:pPr>
      <w:r w:rsidRPr="0032529B">
        <w:rPr>
          <w:rStyle w:val="StyleUnderline"/>
        </w:rPr>
        <w:t xml:space="preserve">That poor people overwhelmingly </w:t>
      </w:r>
      <w:r w:rsidRPr="0032529B">
        <w:rPr>
          <w:rStyle w:val="StyleUnderline"/>
          <w:b/>
          <w:bCs/>
        </w:rPr>
        <w:t>lack access to new medicines</w:t>
      </w:r>
      <w:r w:rsidRPr="0032529B">
        <w:rPr>
          <w:rStyle w:val="StyleUnderline"/>
        </w:rPr>
        <w:t xml:space="preserve"> is a foreseeable effect of our globalized innovation regime, which makes innovators reliant on monopoly markups and therefore highly motivated to prevent </w:t>
      </w:r>
      <w:r w:rsidRPr="0032529B">
        <w:rPr>
          <w:rStyle w:val="StyleUnderline"/>
          <w:b/>
          <w:bCs/>
        </w:rPr>
        <w:t>low-priced sales</w:t>
      </w:r>
      <w:r w:rsidRPr="0032529B">
        <w:rPr>
          <w:rStyle w:val="StyleUnderline"/>
        </w:rPr>
        <w:t xml:space="preserve"> of their proprietary pharmaceuticals. </w:t>
      </w:r>
      <w:r w:rsidRPr="0032529B">
        <w:rPr>
          <w:sz w:val="16"/>
        </w:rPr>
        <w:t>Originators plausibly fear that such sales would undermine their income from selling their product to the rich and well insured at hundreds, even thousands, of times the cost of production. And they have no chance to earn meaningful profits from sales to the poor, seeing that 42% of the human population--well over three billion people-are so poor that they cannot even afford a healthy diet valued at the purchasing-power equivalent of US$3.66 per person per day on average.</w:t>
      </w:r>
    </w:p>
    <w:p w14:paraId="3E039A24" w14:textId="77777777" w:rsidR="00BE1832" w:rsidRPr="0032529B" w:rsidRDefault="00BE1832" w:rsidP="00BE1832">
      <w:pPr>
        <w:rPr>
          <w:rStyle w:val="StyleUnderline"/>
          <w:b/>
          <w:bCs/>
        </w:rPr>
      </w:pPr>
      <w:r w:rsidRPr="0032529B">
        <w:rPr>
          <w:rStyle w:val="StyleUnderline"/>
        </w:rPr>
        <w:t xml:space="preserve">In the case </w:t>
      </w:r>
      <w:r w:rsidRPr="0032529B">
        <w:rPr>
          <w:rStyle w:val="Emphasis"/>
        </w:rPr>
        <w:t>of infectious diseases</w:t>
      </w:r>
      <w:r w:rsidRPr="0032529B">
        <w:rPr>
          <w:rStyle w:val="StyleUnderline"/>
        </w:rPr>
        <w:t>, patents provide an additional incentive to price medicines out of the reach of less affluent patients, as doing so keeps the target disease alive, thereby ensuring future demand</w:t>
      </w:r>
      <w:r w:rsidRPr="0032529B">
        <w:rPr>
          <w:sz w:val="16"/>
        </w:rPr>
        <w:t xml:space="preserve">. If sofosbuvir were universally accessible, the incidence of hepatitis C, and hence demand for its cure, would dwindle fast. Thus, a patent-holding firm profits even from those who cannot afford its product, as they infect others who can. </w:t>
      </w:r>
      <w:r w:rsidRPr="0032529B">
        <w:rPr>
          <w:rStyle w:val="StyleUnderline"/>
        </w:rPr>
        <w:t xml:space="preserve">That pharmaceutical firms have this incentive is not a criticism of them. It is an indictment of the innovation regime our governments are upholding in our names. This regime is not merely unjust by excluding the poor but also counterproductive by undermining population-level strategies to contain, suppress, and </w:t>
      </w:r>
      <w:r w:rsidRPr="0032529B">
        <w:rPr>
          <w:rStyle w:val="StyleUnderline"/>
          <w:b/>
          <w:bCs/>
        </w:rPr>
        <w:t>eradicate infectious diseases.</w:t>
      </w:r>
    </w:p>
    <w:p w14:paraId="2B3D2E5F" w14:textId="77777777" w:rsidR="00BE1832" w:rsidRPr="0032529B" w:rsidRDefault="00BE1832" w:rsidP="00BE1832">
      <w:pPr>
        <w:rPr>
          <w:sz w:val="16"/>
        </w:rPr>
      </w:pPr>
      <w:r w:rsidRPr="0032529B">
        <w:rPr>
          <w:sz w:val="16"/>
        </w:rPr>
        <w:t>It is worth noting that patent incentives would work poorly in the pharmaceutical sector even if extreme poverty were eradicated. In ordinary markets, as people become more affluent, more of what they need is supplied by competing producers and sellers at prices near the variable cost of production diets improve.</w:t>
      </w:r>
    </w:p>
    <w:p w14:paraId="6528BD70" w14:textId="77777777" w:rsidR="00BE1832" w:rsidRPr="0032529B" w:rsidRDefault="00BE1832" w:rsidP="00BE1832">
      <w:pPr>
        <w:rPr>
          <w:sz w:val="16"/>
        </w:rPr>
      </w:pPr>
      <w:r w:rsidRPr="0032529B">
        <w:rPr>
          <w:sz w:val="16"/>
        </w:rPr>
        <w:t>With an important patented medicine, by contrast, the single seller finds it profitable to raise the price in response to rising ability to pay, ensuring continued exclusion of the less affluent. Here the proportion of patients that it is optimal to exclude depends on the shape of the demand curve. If a minority is much richer than the rest, this demand curve can be highly convex and the profit-maximizing price may then exclude a large majority of the patient population, as happened with sofosbuvir. The patentee rationally sacrifices sales to most potential buyers because lowering its sales price would entail an earnings loss from reduced markup exceeding the earnings gain from increased sales volume. Given large financial inequalities, both globally and in most countries, patented medicines routinely exclude most of the patients who need them.</w:t>
      </w:r>
    </w:p>
    <w:p w14:paraId="66F8641A" w14:textId="77777777" w:rsidR="00BE1832" w:rsidRDefault="00BE1832" w:rsidP="00BE1832">
      <w:pPr>
        <w:rPr>
          <w:sz w:val="16"/>
        </w:rPr>
      </w:pPr>
      <w:r w:rsidRPr="0032529B">
        <w:rPr>
          <w:rStyle w:val="StyleUnderline"/>
        </w:rPr>
        <w:t xml:space="preserve">These </w:t>
      </w:r>
      <w:r w:rsidRPr="0032529B">
        <w:rPr>
          <w:rStyle w:val="Emphasis"/>
        </w:rPr>
        <w:t xml:space="preserve">inequalities </w:t>
      </w:r>
      <w:r w:rsidRPr="0032529B">
        <w:rPr>
          <w:rStyle w:val="StyleUnderline"/>
        </w:rPr>
        <w:t>would continue to aggravate the human rights impact of pharmaceutical patents even if all incomes worldwide were to double or quadruple. Even in an affluent population, patents on an important product that has no close substitute will exclude the hindmost-in sharp opposition to the "Leave No One Behind" motto of the Sustainable Development Goals.</w:t>
      </w:r>
      <w:r w:rsidRPr="0032529B">
        <w:rPr>
          <w:sz w:val="16"/>
        </w:rPr>
        <w:t xml:space="preserve"> As pharmaceutical patents deepen the impact of financial inequality by cutting many patients off from the medicines they need, so greater financial inequality-reflected in a more convex demand curve broadens exclusion from patented medicines.</w:t>
      </w:r>
    </w:p>
    <w:p w14:paraId="6225214B" w14:textId="77777777" w:rsidR="00BE1832" w:rsidRDefault="00BE1832" w:rsidP="00BE1832">
      <w:pPr>
        <w:pStyle w:val="Heading4"/>
      </w:pPr>
      <w:r>
        <w:t xml:space="preserve">No drug shortages---alt causes. </w:t>
      </w:r>
      <w:r w:rsidRPr="00D2555F">
        <w:rPr>
          <w:b w:val="0"/>
          <w:bCs/>
        </w:rPr>
        <w:t>Inserting a graph.</w:t>
      </w:r>
      <w:r>
        <w:t xml:space="preserve"> </w:t>
      </w:r>
    </w:p>
    <w:p w14:paraId="457B3102" w14:textId="77777777" w:rsidR="00BE1832" w:rsidRPr="00D2555F" w:rsidRDefault="00BE1832" w:rsidP="00BE1832">
      <w:pPr>
        <w:rPr>
          <w:sz w:val="16"/>
          <w:szCs w:val="16"/>
        </w:rPr>
      </w:pPr>
      <w:r w:rsidRPr="00D2555F">
        <w:rPr>
          <w:b/>
          <w:bCs/>
        </w:rPr>
        <w:t xml:space="preserve">Shukar </w:t>
      </w:r>
      <w:r>
        <w:rPr>
          <w:b/>
          <w:bCs/>
        </w:rPr>
        <w:t xml:space="preserve">et al. </w:t>
      </w:r>
      <w:r w:rsidRPr="00D2555F">
        <w:rPr>
          <w:b/>
          <w:bCs/>
        </w:rPr>
        <w:t xml:space="preserve">21 </w:t>
      </w:r>
      <w:r>
        <w:rPr>
          <w:sz w:val="16"/>
          <w:szCs w:val="16"/>
        </w:rPr>
        <w:t xml:space="preserve">(Sundus Shukar, </w:t>
      </w:r>
      <w:r w:rsidRPr="00D2555F">
        <w:rPr>
          <w:sz w:val="16"/>
          <w:szCs w:val="16"/>
        </w:rPr>
        <w:t>Pharm-D. MSc in Pharmacy Administration and Clinical Pharmacy</w:t>
      </w:r>
      <w:r>
        <w:rPr>
          <w:sz w:val="16"/>
          <w:szCs w:val="16"/>
        </w:rPr>
        <w:t xml:space="preserve">, </w:t>
      </w:r>
      <w:r w:rsidRPr="00D2555F">
        <w:rPr>
          <w:sz w:val="16"/>
          <w:szCs w:val="16"/>
        </w:rPr>
        <w:t>Drug Shortage: Causes, Impact, and Mitigation Strategies</w:t>
      </w:r>
      <w:r>
        <w:rPr>
          <w:sz w:val="16"/>
          <w:szCs w:val="16"/>
        </w:rPr>
        <w:t xml:space="preserve">, </w:t>
      </w:r>
      <w:r w:rsidRPr="00D2555F">
        <w:rPr>
          <w:sz w:val="16"/>
          <w:szCs w:val="16"/>
        </w:rPr>
        <w:t>Frontiers in Pharmacology</w:t>
      </w:r>
      <w:r>
        <w:rPr>
          <w:sz w:val="16"/>
          <w:szCs w:val="16"/>
        </w:rPr>
        <w:t>,</w:t>
      </w:r>
      <w:r w:rsidRPr="00D2555F">
        <w:rPr>
          <w:i/>
          <w:iCs/>
          <w:sz w:val="16"/>
          <w:szCs w:val="16"/>
        </w:rPr>
        <w:t xml:space="preserve"> Drug Shortage: Causes, Impact, and Mitigation Strategies,</w:t>
      </w:r>
      <w:r>
        <w:rPr>
          <w:sz w:val="16"/>
          <w:szCs w:val="16"/>
        </w:rPr>
        <w:t xml:space="preserve"> </w:t>
      </w:r>
      <w:r w:rsidRPr="00D2555F">
        <w:rPr>
          <w:sz w:val="16"/>
          <w:szCs w:val="16"/>
        </w:rPr>
        <w:t>https://www.frontiersin.org/journals/pharmacology/articles/10.3389/fphar.2021.693426/full</w:t>
      </w:r>
      <w:r>
        <w:rPr>
          <w:sz w:val="16"/>
          <w:szCs w:val="16"/>
        </w:rPr>
        <w:t xml:space="preserve">, 7-08-21---gm) </w:t>
      </w:r>
    </w:p>
    <w:p w14:paraId="2213EFBF" w14:textId="77777777" w:rsidR="00BE1832" w:rsidRPr="00D2555F" w:rsidRDefault="00BE1832" w:rsidP="00BE1832">
      <w:r w:rsidRPr="00D2555F">
        <w:rPr>
          <w:u w:val="single"/>
        </w:rPr>
        <w:t>Reasons of drugs in shortages in 2020</w:t>
      </w:r>
      <w:r w:rsidRPr="00D2555F">
        <w:t xml:space="preserve"> reported by University of Utah Drug Information Services (UUDIS)</w:t>
      </w:r>
    </w:p>
    <w:p w14:paraId="71E139F1" w14:textId="77777777" w:rsidR="00BE1832" w:rsidRPr="00D2555F" w:rsidRDefault="00BE1832" w:rsidP="00BE1832">
      <w:r>
        <w:fldChar w:fldCharType="begin"/>
      </w:r>
      <w:r>
        <w:instrText xml:space="preserve"> INCLUDEPICTURE "https://www.frontiersin.org/files/Articles/693426/fphar-12-693426-HTML/image_m/fphar-12-693426-g004.jpg" \* MERGEFORMATINET </w:instrText>
      </w:r>
      <w:r>
        <w:fldChar w:fldCharType="separate"/>
      </w:r>
      <w:r>
        <w:rPr>
          <w:noProof/>
        </w:rPr>
        <w:drawing>
          <wp:inline distT="0" distB="0" distL="0" distR="0" wp14:anchorId="5930275F" wp14:editId="27634FE3">
            <wp:extent cx="2653241" cy="2794406"/>
            <wp:effectExtent l="0" t="0" r="1270" b="0"/>
            <wp:docPr id="625968930"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8930" name="Picture 1" descr="A diagram of a pi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3206" cy="2825966"/>
                    </a:xfrm>
                    <a:prstGeom prst="rect">
                      <a:avLst/>
                    </a:prstGeom>
                    <a:noFill/>
                    <a:ln>
                      <a:noFill/>
                    </a:ln>
                  </pic:spPr>
                </pic:pic>
              </a:graphicData>
            </a:graphic>
          </wp:inline>
        </w:drawing>
      </w:r>
      <w:r>
        <w:fldChar w:fldCharType="end"/>
      </w:r>
    </w:p>
    <w:p w14:paraId="6878BE4C" w14:textId="77777777" w:rsidR="00BE1832" w:rsidRDefault="00BE1832" w:rsidP="00BE1832">
      <w:pPr>
        <w:pStyle w:val="Heading4"/>
      </w:pPr>
      <w:r>
        <w:t xml:space="preserve">Competition is key to low drug prices---else, inflation. </w:t>
      </w:r>
    </w:p>
    <w:p w14:paraId="7B294B16" w14:textId="77777777" w:rsidR="00BE1832" w:rsidRPr="00D2555F" w:rsidRDefault="00BE1832" w:rsidP="00BE1832">
      <w:pPr>
        <w:rPr>
          <w:sz w:val="16"/>
          <w:szCs w:val="16"/>
        </w:rPr>
      </w:pPr>
      <w:r w:rsidRPr="00D2555F">
        <w:rPr>
          <w:b/>
          <w:bCs/>
        </w:rPr>
        <w:t xml:space="preserve">Pharma News </w:t>
      </w:r>
      <w:r>
        <w:rPr>
          <w:b/>
          <w:bCs/>
        </w:rPr>
        <w:t xml:space="preserve">23 </w:t>
      </w:r>
      <w:r>
        <w:rPr>
          <w:sz w:val="16"/>
          <w:szCs w:val="16"/>
        </w:rPr>
        <w:t>(</w:t>
      </w:r>
      <w:r w:rsidRPr="00D2555F">
        <w:rPr>
          <w:sz w:val="16"/>
          <w:szCs w:val="16"/>
        </w:rPr>
        <w:t>part of the Xtelligent Healthcare Media network, provides coverage of the pharmaceutical industry</w:t>
      </w:r>
      <w:r>
        <w:rPr>
          <w:sz w:val="16"/>
          <w:szCs w:val="16"/>
        </w:rPr>
        <w:t xml:space="preserve">, </w:t>
      </w:r>
      <w:r w:rsidRPr="00D2555F">
        <w:rPr>
          <w:sz w:val="16"/>
          <w:szCs w:val="16"/>
        </w:rPr>
        <w:t>How Inflation, Competition, Biosimilars Affect Prescription Drug Costs</w:t>
      </w:r>
      <w:r>
        <w:rPr>
          <w:sz w:val="16"/>
          <w:szCs w:val="16"/>
        </w:rPr>
        <w:t xml:space="preserve">, </w:t>
      </w:r>
      <w:r w:rsidRPr="00D2555F">
        <w:rPr>
          <w:i/>
          <w:iCs/>
          <w:sz w:val="16"/>
          <w:szCs w:val="16"/>
        </w:rPr>
        <w:t xml:space="preserve">Pharma News Intelligence, </w:t>
      </w:r>
      <w:r w:rsidRPr="00D2555F">
        <w:rPr>
          <w:sz w:val="16"/>
          <w:szCs w:val="16"/>
        </w:rPr>
        <w:t>https://pharmanewsintel.com/features/how-inflation-competition-biosimilars-affect-prescription-drugcosts#:~:text=In%20addition%20to%20using%20policy,treat%20conditions%20without%20adequate%20therapies.</w:t>
      </w:r>
      <w:r>
        <w:rPr>
          <w:sz w:val="16"/>
          <w:szCs w:val="16"/>
        </w:rPr>
        <w:t xml:space="preserve">, </w:t>
      </w:r>
      <w:r w:rsidRPr="00D2555F">
        <w:rPr>
          <w:sz w:val="16"/>
          <w:szCs w:val="16"/>
        </w:rPr>
        <w:t>6/7/24---gm)</w:t>
      </w:r>
    </w:p>
    <w:p w14:paraId="7A329741" w14:textId="77777777" w:rsidR="00BE1832" w:rsidRPr="00D2555F" w:rsidRDefault="00BE1832" w:rsidP="00BE1832">
      <w:pPr>
        <w:spacing w:after="0"/>
        <w:rPr>
          <w:sz w:val="16"/>
        </w:rPr>
      </w:pPr>
      <w:r w:rsidRPr="00D2555F">
        <w:rPr>
          <w:u w:val="single"/>
        </w:rPr>
        <w:t xml:space="preserve">In addition to using policy to manage inflation and </w:t>
      </w:r>
      <w:r w:rsidRPr="00D2555F">
        <w:rPr>
          <w:b/>
          <w:bCs/>
          <w:u w:val="single"/>
        </w:rPr>
        <w:t>keep drug prices low</w:t>
      </w:r>
      <w:r w:rsidRPr="00D2555F">
        <w:rPr>
          <w:sz w:val="16"/>
        </w:rPr>
        <w:t>, a competitive marketplace that promotes innovation can also reduce drug spending.</w:t>
      </w:r>
    </w:p>
    <w:p w14:paraId="01E19A05" w14:textId="77777777" w:rsidR="00BE1832" w:rsidRPr="00D2555F" w:rsidRDefault="00BE1832" w:rsidP="00BE1832">
      <w:pPr>
        <w:spacing w:after="0"/>
        <w:rPr>
          <w:sz w:val="16"/>
        </w:rPr>
      </w:pPr>
      <w:r w:rsidRPr="00D2555F">
        <w:rPr>
          <w:sz w:val="16"/>
        </w:rPr>
        <w:t>“It is important to reward the continued investment in new drug development to treat conditions without adequate therapies. The challenge is that most diseases where innovation is critically needed are severe and frequently extremely specialized,” Lucio stated.</w:t>
      </w:r>
    </w:p>
    <w:p w14:paraId="46DE599A" w14:textId="77777777" w:rsidR="00BE1832" w:rsidRPr="00D2555F" w:rsidRDefault="00BE1832" w:rsidP="00BE1832">
      <w:pPr>
        <w:spacing w:after="0"/>
        <w:rPr>
          <w:sz w:val="16"/>
        </w:rPr>
      </w:pPr>
      <w:r w:rsidRPr="00D2555F">
        <w:rPr>
          <w:sz w:val="16"/>
        </w:rPr>
        <w:t>“Given the severity of the disease, the vulnerability of the patient population treated, and the use of novel technologies, the initial launch prices are extremely high,” he continued.</w:t>
      </w:r>
    </w:p>
    <w:p w14:paraId="5B205418" w14:textId="77777777" w:rsidR="00BE1832" w:rsidRPr="00D2555F" w:rsidRDefault="00BE1832" w:rsidP="00BE1832">
      <w:pPr>
        <w:spacing w:after="0"/>
        <w:rPr>
          <w:u w:val="single"/>
        </w:rPr>
      </w:pPr>
      <w:r w:rsidRPr="00D2555F">
        <w:rPr>
          <w:b/>
          <w:bCs/>
          <w:u w:val="single"/>
        </w:rPr>
        <w:t>Competitio</w:t>
      </w:r>
      <w:r w:rsidRPr="00D2555F">
        <w:rPr>
          <w:u w:val="single"/>
        </w:rPr>
        <w:t xml:space="preserve">n among certain drugs, especially at market entry, reduces the impact of inflation on drug prices. Conversely, a lack of competition allows drug manufacturers to </w:t>
      </w:r>
      <w:r w:rsidRPr="00D2555F">
        <w:rPr>
          <w:b/>
          <w:bCs/>
          <w:u w:val="single"/>
        </w:rPr>
        <w:t>approve regular price increases,</w:t>
      </w:r>
      <w:r w:rsidRPr="00D2555F">
        <w:rPr>
          <w:u w:val="single"/>
        </w:rPr>
        <w:t xml:space="preserve"> with extremely high increases as the loss of exclusivity nears.</w:t>
      </w:r>
    </w:p>
    <w:p w14:paraId="024703D3" w14:textId="77777777" w:rsidR="00BE1832" w:rsidRPr="00D2555F" w:rsidRDefault="00BE1832" w:rsidP="00BE1832">
      <w:pPr>
        <w:spacing w:after="0"/>
        <w:rPr>
          <w:sz w:val="16"/>
        </w:rPr>
      </w:pPr>
      <w:r w:rsidRPr="00D2555F">
        <w:rPr>
          <w:u w:val="single"/>
        </w:rPr>
        <w:t>To incentivize drug development, the FDA grants market exclusivity and patent eligibility to drug developers after FDA approval,</w:t>
      </w:r>
      <w:r w:rsidRPr="00D2555F">
        <w:rPr>
          <w:sz w:val="16"/>
        </w:rPr>
        <w:t xml:space="preserve"> preventing other manufacturers from developing generic forms for the drug. In the biologic space, the equivalent to generic medicines is biosimilar competitors, which mimic the biologic.</w:t>
      </w:r>
    </w:p>
    <w:p w14:paraId="796A66BA" w14:textId="77777777" w:rsidR="00BE1832" w:rsidRPr="00D2555F" w:rsidRDefault="00BE1832" w:rsidP="00BE1832">
      <w:pPr>
        <w:spacing w:after="0"/>
        <w:rPr>
          <w:sz w:val="16"/>
        </w:rPr>
      </w:pPr>
      <w:r w:rsidRPr="00D2555F">
        <w:rPr>
          <w:sz w:val="16"/>
        </w:rPr>
        <w:t>BIOSIMILAR COMPETITION</w:t>
      </w:r>
    </w:p>
    <w:p w14:paraId="01F3ECCE" w14:textId="77777777" w:rsidR="00BE1832" w:rsidRPr="00D2555F" w:rsidRDefault="00BE1832" w:rsidP="00BE1832">
      <w:pPr>
        <w:spacing w:after="0"/>
        <w:rPr>
          <w:sz w:val="16"/>
        </w:rPr>
      </w:pPr>
      <w:r w:rsidRPr="00D2555F">
        <w:rPr>
          <w:sz w:val="16"/>
        </w:rPr>
        <w:t>The biosimilar marketplace has expanded dramatically in recent years, providing alternatives to many expensive brand-name biologic drugs.</w:t>
      </w:r>
    </w:p>
    <w:p w14:paraId="05D04F37" w14:textId="77777777" w:rsidR="00BE1832" w:rsidRPr="00D2555F" w:rsidRDefault="00BE1832" w:rsidP="00BE1832">
      <w:pPr>
        <w:spacing w:after="0"/>
        <w:rPr>
          <w:u w:val="single"/>
        </w:rPr>
      </w:pPr>
      <w:r w:rsidRPr="00D2555F">
        <w:rPr>
          <w:sz w:val="16"/>
        </w:rPr>
        <w:t xml:space="preserve">“At this point, </w:t>
      </w:r>
      <w:r w:rsidRPr="00D2555F">
        <w:rPr>
          <w:u w:val="single"/>
        </w:rPr>
        <w:t xml:space="preserve">there is likely </w:t>
      </w:r>
      <w:r w:rsidRPr="00D2555F">
        <w:rPr>
          <w:b/>
          <w:bCs/>
          <w:u w:val="single"/>
        </w:rPr>
        <w:t>nothing more critical</w:t>
      </w:r>
      <w:r w:rsidRPr="00D2555F">
        <w:rPr>
          <w:u w:val="single"/>
        </w:rPr>
        <w:t xml:space="preserve"> to lower drug prices than encouraging biosimilar consideration and adoption</w:t>
      </w:r>
      <w:r w:rsidRPr="00D2555F">
        <w:rPr>
          <w:sz w:val="16"/>
        </w:rPr>
        <w:t>,” Lucio stressed. “</w:t>
      </w:r>
      <w:r w:rsidRPr="00D2555F">
        <w:rPr>
          <w:u w:val="single"/>
        </w:rPr>
        <w:t xml:space="preserve">Biosimilars offer a large opportunity in </w:t>
      </w:r>
      <w:r w:rsidRPr="00D2555F">
        <w:rPr>
          <w:b/>
          <w:bCs/>
          <w:u w:val="single"/>
        </w:rPr>
        <w:t>cost savings</w:t>
      </w:r>
      <w:r w:rsidRPr="00D2555F">
        <w:rPr>
          <w:u w:val="single"/>
        </w:rPr>
        <w:t>, and continuing to support the biosimilar pathway and limiting excessive patenting as a strategy to prevent competition are steps the government has and can continue to take in managing drug costs.”</w:t>
      </w:r>
    </w:p>
    <w:p w14:paraId="237BA330" w14:textId="77777777" w:rsidR="00BE1832" w:rsidRDefault="00BE1832" w:rsidP="00BE1832">
      <w:pPr>
        <w:spacing w:after="0"/>
        <w:rPr>
          <w:sz w:val="16"/>
        </w:rPr>
      </w:pPr>
      <w:r w:rsidRPr="00D2555F">
        <w:rPr>
          <w:u w:val="single"/>
        </w:rPr>
        <w:t xml:space="preserve">Biosimilar competition is a </w:t>
      </w:r>
      <w:r w:rsidRPr="00D2555F">
        <w:rPr>
          <w:b/>
          <w:bCs/>
          <w:u w:val="single"/>
        </w:rPr>
        <w:t>significant factor in reducing drug prices</w:t>
      </w:r>
      <w:r w:rsidRPr="00D2555F">
        <w:rPr>
          <w:u w:val="single"/>
        </w:rPr>
        <w:t>.</w:t>
      </w:r>
      <w:r w:rsidRPr="00D2555F">
        <w:rPr>
          <w:sz w:val="16"/>
        </w:rPr>
        <w:t xml:space="preserve"> According to a Vizient analysis, biosimilar products and adoption have saved the US healthcare system $12.6 billion from 2014 to 2022. </w:t>
      </w:r>
      <w:r w:rsidRPr="00D2555F">
        <w:rPr>
          <w:u w:val="single"/>
        </w:rPr>
        <w:t>With a highly anticipated biosimilar boom as more companies launch biosimilar alternatives and providers adopt them, many experts project even more future savings</w:t>
      </w:r>
      <w:r w:rsidRPr="00D2555F">
        <w:rPr>
          <w:sz w:val="16"/>
        </w:rPr>
        <w:t xml:space="preserve">. </w:t>
      </w:r>
    </w:p>
    <w:p w14:paraId="6CB0AB20" w14:textId="77777777" w:rsidR="00BE1832" w:rsidRPr="00123E6A" w:rsidRDefault="00BE1832" w:rsidP="00BE1832"/>
    <w:p w14:paraId="04D34C8C" w14:textId="51561AA8" w:rsidR="00BE1832" w:rsidRDefault="00BE1832" w:rsidP="00BE1832">
      <w:pPr>
        <w:pStyle w:val="Heading3"/>
      </w:pPr>
      <w:r>
        <w:t>Drug Prices---Businesses</w:t>
      </w:r>
    </w:p>
    <w:p w14:paraId="392C50A1" w14:textId="77777777" w:rsidR="00BE1832" w:rsidRPr="00F63CE6" w:rsidRDefault="00BE1832" w:rsidP="00BE1832">
      <w:pPr>
        <w:pStyle w:val="Heading4"/>
      </w:pPr>
      <w:r w:rsidRPr="00F63CE6">
        <w:t>High</w:t>
      </w:r>
      <w:r>
        <w:t xml:space="preserve"> drug prices force small businesses to </w:t>
      </w:r>
      <w:r w:rsidRPr="00B21DF7">
        <w:rPr>
          <w:u w:val="single"/>
        </w:rPr>
        <w:t>increase</w:t>
      </w:r>
      <w:r>
        <w:t xml:space="preserve"> costs and </w:t>
      </w:r>
      <w:r w:rsidRPr="00B21DF7">
        <w:rPr>
          <w:u w:val="single"/>
        </w:rPr>
        <w:t>lower</w:t>
      </w:r>
      <w:r>
        <w:t xml:space="preserve"> wages.</w:t>
      </w:r>
    </w:p>
    <w:p w14:paraId="741E0C0C" w14:textId="77777777" w:rsidR="00BE1832" w:rsidRPr="00F075D8" w:rsidRDefault="00BE1832" w:rsidP="00BE1832">
      <w:r w:rsidRPr="00F008CB">
        <w:rPr>
          <w:rStyle w:val="Style13ptBold"/>
        </w:rPr>
        <w:t>Protectourcare</w:t>
      </w:r>
      <w:r>
        <w:t>, 7-20-</w:t>
      </w:r>
      <w:r w:rsidRPr="00F008CB">
        <w:rPr>
          <w:rStyle w:val="Style13ptBold"/>
        </w:rPr>
        <w:t>2021</w:t>
      </w:r>
      <w:r>
        <w:t xml:space="preserve">, "NEW REPORT: How High Drug Prices Hurt Small Businesses — Protect Our Care", Protect Our Care, (Protect Our Care is dedicated to making high-quality, affordable and equitable health care a right.) </w:t>
      </w:r>
      <w:hyperlink r:id="rId15" w:history="1">
        <w:r w:rsidRPr="00CE7EFD">
          <w:rPr>
            <w:rStyle w:val="Hyperlink"/>
          </w:rPr>
          <w:t>https://www.protectourcare.org/new-report-how-high-drug-prices-hurt-small-businesses/</w:t>
        </w:r>
      </w:hyperlink>
      <w:r>
        <w:t xml:space="preserve"> Accessed 7-28-2024, /hcc</w:t>
      </w:r>
    </w:p>
    <w:p w14:paraId="3FC12737" w14:textId="77777777" w:rsidR="00BE1832" w:rsidRPr="00F075D8" w:rsidRDefault="00BE1832" w:rsidP="00BE1832">
      <w:pPr>
        <w:rPr>
          <w:sz w:val="16"/>
        </w:rPr>
      </w:pPr>
      <w:r w:rsidRPr="009717B0">
        <w:rPr>
          <w:u w:val="single"/>
        </w:rPr>
        <w:t xml:space="preserve">The rising cost of </w:t>
      </w:r>
      <w:r w:rsidRPr="00F075D8">
        <w:rPr>
          <w:sz w:val="16"/>
        </w:rPr>
        <w:t>prescription</w:t>
      </w:r>
      <w:r w:rsidRPr="009717B0">
        <w:rPr>
          <w:u w:val="single"/>
        </w:rPr>
        <w:t xml:space="preserve"> drug prices is </w:t>
      </w:r>
      <w:r w:rsidRPr="00F075D8">
        <w:rPr>
          <w:rStyle w:val="Emphasis"/>
        </w:rPr>
        <w:t>crushing</w:t>
      </w:r>
      <w:r w:rsidRPr="009717B0">
        <w:rPr>
          <w:u w:val="single"/>
        </w:rPr>
        <w:t xml:space="preserve"> small businesses</w:t>
      </w:r>
      <w:r w:rsidRPr="00F075D8">
        <w:rPr>
          <w:sz w:val="16"/>
        </w:rPr>
        <w:t xml:space="preserve">. Nearly </w:t>
      </w:r>
      <w:r w:rsidRPr="00F075D8">
        <w:rPr>
          <w:rStyle w:val="Emphasis"/>
        </w:rPr>
        <w:t>one in three</w:t>
      </w:r>
      <w:r w:rsidRPr="00F2198A">
        <w:rPr>
          <w:u w:val="single"/>
        </w:rPr>
        <w:t xml:space="preserve"> small businesses</w:t>
      </w:r>
      <w:r w:rsidRPr="00F075D8">
        <w:rPr>
          <w:sz w:val="16"/>
        </w:rPr>
        <w:t xml:space="preserve"> currently </w:t>
      </w:r>
      <w:r w:rsidRPr="00F075D8">
        <w:rPr>
          <w:u w:val="single"/>
        </w:rPr>
        <w:t>providing health benefits to their workers have considered ending their</w:t>
      </w:r>
      <w:r w:rsidRPr="00F075D8">
        <w:rPr>
          <w:sz w:val="16"/>
        </w:rPr>
        <w:t xml:space="preserve"> sponsored </w:t>
      </w:r>
      <w:r w:rsidRPr="00F075D8">
        <w:rPr>
          <w:u w:val="single"/>
        </w:rPr>
        <w:t>coverage</w:t>
      </w:r>
      <w:r w:rsidRPr="00F075D8">
        <w:rPr>
          <w:sz w:val="16"/>
        </w:rPr>
        <w:t xml:space="preserve"> largely </w:t>
      </w:r>
      <w:r w:rsidRPr="00F075D8">
        <w:rPr>
          <w:u w:val="single"/>
        </w:rPr>
        <w:t>as a result of rising health care costs</w:t>
      </w:r>
      <w:r w:rsidRPr="00F075D8">
        <w:rPr>
          <w:sz w:val="16"/>
        </w:rPr>
        <w:t xml:space="preserve">. 93 percent of small business owners believe the prescription drug market needs to undergo changes, with 66 percent calling for a major overhaul. </w:t>
      </w:r>
    </w:p>
    <w:p w14:paraId="700A3062" w14:textId="77777777" w:rsidR="00BE1832" w:rsidRPr="00F075D8" w:rsidRDefault="00BE1832" w:rsidP="00BE1832">
      <w:pPr>
        <w:rPr>
          <w:sz w:val="16"/>
        </w:rPr>
      </w:pPr>
      <w:r w:rsidRPr="00F075D8">
        <w:rPr>
          <w:u w:val="single"/>
        </w:rPr>
        <w:t>Small businesses are forced to pass along the increased costs of providing coverage to customers and workers.</w:t>
      </w:r>
      <w:r w:rsidRPr="00F075D8">
        <w:rPr>
          <w:sz w:val="16"/>
        </w:rPr>
        <w:t xml:space="preserve"> Many </w:t>
      </w:r>
      <w:r w:rsidRPr="00F075D8">
        <w:rPr>
          <w:u w:val="single"/>
        </w:rPr>
        <w:t>small businesses</w:t>
      </w:r>
      <w:r w:rsidRPr="00F075D8">
        <w:rPr>
          <w:sz w:val="16"/>
        </w:rPr>
        <w:t xml:space="preserve"> report </w:t>
      </w:r>
      <w:r w:rsidRPr="00F075D8">
        <w:rPr>
          <w:u w:val="single"/>
        </w:rPr>
        <w:t>wanting to “do the right thing</w:t>
      </w:r>
      <w:r w:rsidRPr="00F075D8">
        <w:rPr>
          <w:sz w:val="16"/>
        </w:rPr>
        <w:t xml:space="preserve">” when it comes to providing health coverage for their workers. Tragically, </w:t>
      </w:r>
      <w:r w:rsidRPr="00F075D8">
        <w:rPr>
          <w:u w:val="single"/>
        </w:rPr>
        <w:t>that goal is being pushed</w:t>
      </w:r>
      <w:r w:rsidRPr="00F075D8">
        <w:rPr>
          <w:sz w:val="16"/>
        </w:rPr>
        <w:t xml:space="preserve"> increasingly </w:t>
      </w:r>
      <w:r w:rsidRPr="00F075D8">
        <w:rPr>
          <w:rStyle w:val="Emphasis"/>
        </w:rPr>
        <w:t>out of reach</w:t>
      </w:r>
      <w:r w:rsidRPr="00F075D8">
        <w:rPr>
          <w:sz w:val="16"/>
        </w:rPr>
        <w:t xml:space="preserve">, </w:t>
      </w:r>
      <w:r w:rsidRPr="00F075D8">
        <w:rPr>
          <w:u w:val="single"/>
        </w:rPr>
        <w:t>as</w:t>
      </w:r>
      <w:r w:rsidRPr="00F075D8">
        <w:rPr>
          <w:sz w:val="16"/>
        </w:rPr>
        <w:t xml:space="preserve"> many </w:t>
      </w:r>
      <w:r w:rsidRPr="00F075D8">
        <w:rPr>
          <w:u w:val="single"/>
        </w:rPr>
        <w:t>owners are being forced to raise prices on goods and services</w:t>
      </w:r>
      <w:r w:rsidRPr="00F075D8">
        <w:rPr>
          <w:sz w:val="16"/>
        </w:rPr>
        <w:t xml:space="preserve"> </w:t>
      </w:r>
      <w:r w:rsidRPr="00F075D8">
        <w:rPr>
          <w:u w:val="single"/>
        </w:rPr>
        <w:t>and</w:t>
      </w:r>
      <w:r w:rsidRPr="00F075D8">
        <w:rPr>
          <w:sz w:val="16"/>
        </w:rPr>
        <w:t xml:space="preserve">/or </w:t>
      </w:r>
      <w:r w:rsidRPr="00F075D8">
        <w:rPr>
          <w:u w:val="single"/>
        </w:rPr>
        <w:t>increase deductibles and premiums</w:t>
      </w:r>
      <w:r w:rsidRPr="00F075D8">
        <w:rPr>
          <w:sz w:val="16"/>
        </w:rPr>
        <w:t xml:space="preserve"> in order to continue providing coverage. </w:t>
      </w:r>
    </w:p>
    <w:p w14:paraId="51EF23C6" w14:textId="77777777" w:rsidR="00BE1832" w:rsidRPr="00F075D8" w:rsidRDefault="00BE1832" w:rsidP="00BE1832">
      <w:pPr>
        <w:rPr>
          <w:sz w:val="16"/>
        </w:rPr>
      </w:pPr>
      <w:r w:rsidRPr="00F075D8">
        <w:rPr>
          <w:u w:val="single"/>
        </w:rPr>
        <w:t xml:space="preserve">Small businesses demand </w:t>
      </w:r>
      <w:r w:rsidRPr="00F075D8">
        <w:rPr>
          <w:rStyle w:val="Emphasis"/>
        </w:rPr>
        <w:t>bold action</w:t>
      </w:r>
      <w:r w:rsidRPr="00F075D8">
        <w:rPr>
          <w:u w:val="single"/>
        </w:rPr>
        <w:t xml:space="preserve"> to lower prescription drug prices</w:t>
      </w:r>
      <w:r w:rsidRPr="00F075D8">
        <w:rPr>
          <w:sz w:val="16"/>
        </w:rPr>
        <w:t xml:space="preserve">. </w:t>
      </w:r>
      <w:r w:rsidRPr="00F075D8">
        <w:rPr>
          <w:u w:val="single"/>
        </w:rPr>
        <w:t>Regardless of where they sit on the political spectrum</w:t>
      </w:r>
      <w:r w:rsidRPr="00F075D8">
        <w:rPr>
          <w:sz w:val="16"/>
        </w:rPr>
        <w:t xml:space="preserve">, small business owners want strong government action on this issue, with </w:t>
      </w:r>
      <w:r w:rsidRPr="00F075D8">
        <w:rPr>
          <w:rStyle w:val="Emphasis"/>
        </w:rPr>
        <w:t>87 percent</w:t>
      </w:r>
      <w:r w:rsidRPr="00F075D8">
        <w:rPr>
          <w:u w:val="single"/>
        </w:rPr>
        <w:t xml:space="preserve"> stating it is important</w:t>
      </w:r>
      <w:r w:rsidRPr="00F075D8">
        <w:rPr>
          <w:sz w:val="16"/>
        </w:rPr>
        <w:t xml:space="preserve"> for the Biden-Harris administration and Congress </w:t>
      </w:r>
      <w:r w:rsidRPr="00F63CE6">
        <w:rPr>
          <w:szCs w:val="32"/>
          <w:u w:val="single"/>
        </w:rPr>
        <w:t xml:space="preserve">to </w:t>
      </w:r>
      <w:r w:rsidRPr="00F63CE6">
        <w:rPr>
          <w:rStyle w:val="Emphasis"/>
        </w:rPr>
        <w:t>lower</w:t>
      </w:r>
      <w:r w:rsidRPr="00F075D8">
        <w:rPr>
          <w:sz w:val="16"/>
        </w:rPr>
        <w:t xml:space="preserve"> prescription medication </w:t>
      </w:r>
      <w:r w:rsidRPr="00B21DF7">
        <w:rPr>
          <w:szCs w:val="32"/>
          <w:u w:val="single"/>
        </w:rPr>
        <w:t>prices</w:t>
      </w:r>
      <w:r w:rsidRPr="00F075D8">
        <w:rPr>
          <w:sz w:val="16"/>
        </w:rPr>
        <w:t xml:space="preserve">. In a recent survey, small business owners overwhelmingly supported solutions such as capping out-of-pocket costs for seniors, Medicare negotiating drug prices, prohibiting anti-competitive behaviors that delay price competition, and penalizing drug companies that increase their prices faster than inflation. </w:t>
      </w:r>
    </w:p>
    <w:p w14:paraId="5E3C4CA7" w14:textId="77777777" w:rsidR="00BE1832" w:rsidRPr="00F075D8" w:rsidRDefault="00BE1832" w:rsidP="00BE1832">
      <w:pPr>
        <w:rPr>
          <w:sz w:val="16"/>
        </w:rPr>
      </w:pPr>
      <w:r w:rsidRPr="00F075D8">
        <w:rPr>
          <w:sz w:val="16"/>
        </w:rPr>
        <w:t xml:space="preserve">“The cost of healthcare and prescription drugs have skyrocketed for many small businesses and </w:t>
      </w:r>
      <w:r w:rsidRPr="00F075D8">
        <w:rPr>
          <w:u w:val="single"/>
        </w:rPr>
        <w:t xml:space="preserve">it’s having a real impact on their </w:t>
      </w:r>
      <w:r w:rsidRPr="00F075D8">
        <w:rPr>
          <w:rStyle w:val="Emphasis"/>
        </w:rPr>
        <w:t>growth</w:t>
      </w:r>
      <w:r w:rsidRPr="00F075D8">
        <w:rPr>
          <w:u w:val="single"/>
        </w:rPr>
        <w:t>,</w:t>
      </w:r>
      <w:r w:rsidRPr="00F075D8">
        <w:rPr>
          <w:sz w:val="16"/>
        </w:rPr>
        <w:t>” said Small Business for America’s Future Co-Chair Erika Gonzalez, an Allergy &amp; Asthma Medical Professional and small business owner based in San Antonio. “</w:t>
      </w:r>
      <w:r w:rsidRPr="00F075D8">
        <w:rPr>
          <w:u w:val="single"/>
        </w:rPr>
        <w:t>If we are going to have a strong small business sector</w:t>
      </w:r>
      <w:r w:rsidRPr="00F075D8">
        <w:rPr>
          <w:sz w:val="16"/>
        </w:rPr>
        <w:t xml:space="preserve"> </w:t>
      </w:r>
      <w:r w:rsidRPr="00F075D8">
        <w:rPr>
          <w:u w:val="single"/>
        </w:rPr>
        <w:t>and</w:t>
      </w:r>
      <w:r w:rsidRPr="00F075D8">
        <w:rPr>
          <w:sz w:val="16"/>
        </w:rPr>
        <w:t xml:space="preserve"> economic </w:t>
      </w:r>
      <w:r w:rsidRPr="00F075D8">
        <w:rPr>
          <w:u w:val="single"/>
        </w:rPr>
        <w:t>recovery, we need</w:t>
      </w:r>
      <w:r w:rsidRPr="00F075D8">
        <w:rPr>
          <w:sz w:val="16"/>
        </w:rPr>
        <w:t xml:space="preserve"> our policymakers to act </w:t>
      </w:r>
      <w:r w:rsidRPr="00F075D8">
        <w:rPr>
          <w:u w:val="single"/>
        </w:rPr>
        <w:t xml:space="preserve">to </w:t>
      </w:r>
      <w:r w:rsidRPr="00C16440">
        <w:rPr>
          <w:rStyle w:val="Emphasis"/>
        </w:rPr>
        <w:t>rein in</w:t>
      </w:r>
      <w:r w:rsidRPr="00F075D8">
        <w:rPr>
          <w:u w:val="single"/>
        </w:rPr>
        <w:t xml:space="preserve"> these costs.</w:t>
      </w:r>
      <w:r w:rsidRPr="00F075D8">
        <w:rPr>
          <w:sz w:val="16"/>
        </w:rPr>
        <w:t xml:space="preserve"> It’s an urgent priority of small businesses.”</w:t>
      </w:r>
    </w:p>
    <w:p w14:paraId="4A5587D2" w14:textId="77777777" w:rsidR="00BE1832" w:rsidRDefault="00BE1832" w:rsidP="00BE1832">
      <w:pPr>
        <w:rPr>
          <w:sz w:val="16"/>
        </w:rPr>
      </w:pPr>
      <w:r w:rsidRPr="00F075D8">
        <w:rPr>
          <w:sz w:val="16"/>
        </w:rPr>
        <w:t xml:space="preserve">“The American economy is paying the price for high drug costs,” said Protect Our Care Chair Leslie Dach. “As prescription drug prices skyrocket, </w:t>
      </w:r>
      <w:r w:rsidRPr="00F075D8">
        <w:rPr>
          <w:u w:val="single"/>
        </w:rPr>
        <w:t xml:space="preserve">small businesses are </w:t>
      </w:r>
      <w:r w:rsidRPr="00C16440">
        <w:rPr>
          <w:rStyle w:val="Emphasis"/>
        </w:rPr>
        <w:t>paying more</w:t>
      </w:r>
      <w:r w:rsidRPr="00F075D8">
        <w:rPr>
          <w:sz w:val="16"/>
        </w:rPr>
        <w:t xml:space="preserve"> and more </w:t>
      </w:r>
      <w:r w:rsidRPr="00F075D8">
        <w:rPr>
          <w:u w:val="single"/>
        </w:rPr>
        <w:t xml:space="preserve">for health care, forcing them to </w:t>
      </w:r>
      <w:r w:rsidRPr="00C16440">
        <w:rPr>
          <w:rStyle w:val="Emphasis"/>
        </w:rPr>
        <w:t>increase costs</w:t>
      </w:r>
      <w:r w:rsidRPr="00F075D8">
        <w:rPr>
          <w:u w:val="single"/>
        </w:rPr>
        <w:t xml:space="preserve"> and </w:t>
      </w:r>
      <w:r w:rsidRPr="00C16440">
        <w:rPr>
          <w:rStyle w:val="Emphasis"/>
        </w:rPr>
        <w:t>lower wages</w:t>
      </w:r>
      <w:r w:rsidRPr="00F075D8">
        <w:rPr>
          <w:u w:val="single"/>
        </w:rPr>
        <w:t>,</w:t>
      </w:r>
      <w:r w:rsidRPr="00F075D8">
        <w:rPr>
          <w:sz w:val="16"/>
        </w:rPr>
        <w:t xml:space="preserve"> all while </w:t>
      </w:r>
      <w:r w:rsidRPr="00F075D8">
        <w:rPr>
          <w:u w:val="single"/>
        </w:rPr>
        <w:t>big drug companies are spending billions on stock buybacks and shareholder dividends</w:t>
      </w:r>
      <w:r w:rsidRPr="00F075D8">
        <w:rPr>
          <w:sz w:val="16"/>
        </w:rPr>
        <w:t>. T</w:t>
      </w:r>
      <w:r w:rsidRPr="00F075D8">
        <w:rPr>
          <w:u w:val="single"/>
        </w:rPr>
        <w:t>he future of small businesses depends on standing up to Big Pharma’s greed</w:t>
      </w:r>
      <w:r w:rsidRPr="00F075D8">
        <w:rPr>
          <w:sz w:val="16"/>
        </w:rPr>
        <w:t xml:space="preserve"> and giving Medicare the power to negotiate for lower drug prices.” </w:t>
      </w:r>
    </w:p>
    <w:p w14:paraId="4E48655F" w14:textId="1DFEFDB5" w:rsidR="00BE1832" w:rsidRDefault="00BE1832" w:rsidP="00BE1832">
      <w:pPr>
        <w:pStyle w:val="Heading3"/>
      </w:pPr>
      <w:r>
        <w:t>AT: Drug Prices = Innovation</w:t>
      </w:r>
    </w:p>
    <w:p w14:paraId="4A65BE6F" w14:textId="77777777" w:rsidR="00BE1832" w:rsidRDefault="00BE1832" w:rsidP="00BE1832">
      <w:pPr>
        <w:pStyle w:val="Heading4"/>
      </w:pPr>
      <w:r>
        <w:t>Revenue from drug sales is not used to fund R&amp;D activities --- empirics.</w:t>
      </w:r>
    </w:p>
    <w:p w14:paraId="3C4788C2" w14:textId="77777777" w:rsidR="00BE1832" w:rsidRDefault="00BE1832" w:rsidP="00BE1832">
      <w:r>
        <w:t>Aris</w:t>
      </w:r>
      <w:r w:rsidRPr="001D6DE3">
        <w:t xml:space="preserve"> </w:t>
      </w:r>
      <w:r w:rsidRPr="001D6DE3">
        <w:rPr>
          <w:rStyle w:val="Style13ptBold"/>
        </w:rPr>
        <w:t>Angelis, et al</w:t>
      </w:r>
      <w:r>
        <w:t xml:space="preserve">. Feb. </w:t>
      </w:r>
      <w:r w:rsidRPr="00532493">
        <w:rPr>
          <w:rStyle w:val="Style13ptBold"/>
        </w:rPr>
        <w:t>2023</w:t>
      </w:r>
      <w:r>
        <w:t xml:space="preserve"> “High Drug Prices Are Not Justified by Industry’s Spending on Research and Development.” (Dr Aris Angelis is an Assistant Professor in Health Economics with the Department of Health Services Research and Policy at the London School of Hygiene and Tropical Medicine (LSHTM), and a Visiting Fellow with the Department of Health Policy at LSE. Prior joining LSHTM, Aris worked for 10 years with the Medical Technologies Research Group at LSE Health.) </w:t>
      </w:r>
      <w:hyperlink r:id="rId16" w:history="1">
        <w:r w:rsidRPr="00CE7EFD">
          <w:rPr>
            <w:rStyle w:val="Hyperlink"/>
          </w:rPr>
          <w:t>https://doi.org/10.1136/bmj-2022-071710</w:t>
        </w:r>
      </w:hyperlink>
      <w:r>
        <w:t>.  Accessed 7-28-2024, /hcc</w:t>
      </w:r>
    </w:p>
    <w:p w14:paraId="1F564B8D" w14:textId="77777777" w:rsidR="00BE1832" w:rsidRPr="004F4046" w:rsidRDefault="00BE1832" w:rsidP="00BE1832">
      <w:pPr>
        <w:rPr>
          <w:rStyle w:val="StyleUnderline"/>
        </w:rPr>
      </w:pPr>
      <w:r>
        <w:t>‌</w:t>
      </w:r>
      <w:r w:rsidRPr="004F4046">
        <w:rPr>
          <w:rStyle w:val="StyleUnderline"/>
        </w:rPr>
        <w:t>The biopharmaceutical industry has</w:t>
      </w:r>
      <w:r w:rsidRPr="004F4046">
        <w:rPr>
          <w:sz w:val="16"/>
        </w:rPr>
        <w:t xml:space="preserve"> long </w:t>
      </w:r>
      <w:r w:rsidRPr="004F4046">
        <w:rPr>
          <w:rStyle w:val="StyleUnderline"/>
        </w:rPr>
        <w:t>argued</w:t>
      </w:r>
      <w:r w:rsidRPr="004F4046">
        <w:rPr>
          <w:sz w:val="16"/>
        </w:rPr>
        <w:t xml:space="preserve"> </w:t>
      </w:r>
      <w:r w:rsidRPr="004F4046">
        <w:rPr>
          <w:rStyle w:val="StyleUnderline"/>
        </w:rPr>
        <w:t>that</w:t>
      </w:r>
      <w:r w:rsidRPr="004F4046">
        <w:rPr>
          <w:sz w:val="16"/>
        </w:rPr>
        <w:t xml:space="preserve"> </w:t>
      </w:r>
      <w:r w:rsidRPr="004F4046">
        <w:rPr>
          <w:rStyle w:val="StyleUnderline"/>
        </w:rPr>
        <w:t xml:space="preserve">high prices are needed to </w:t>
      </w:r>
      <w:r w:rsidRPr="004F4046">
        <w:rPr>
          <w:rStyle w:val="Emphasis"/>
        </w:rPr>
        <w:t>sustain</w:t>
      </w:r>
      <w:r w:rsidRPr="004F4046">
        <w:rPr>
          <w:sz w:val="16"/>
        </w:rPr>
        <w:t xml:space="preserve"> </w:t>
      </w:r>
      <w:r w:rsidRPr="004F4046">
        <w:rPr>
          <w:rStyle w:val="StyleUnderline"/>
        </w:rPr>
        <w:t>research and development</w:t>
      </w:r>
      <w:r w:rsidRPr="004F4046">
        <w:rPr>
          <w:sz w:val="16"/>
        </w:rPr>
        <w:t xml:space="preserve"> (R&amp;D) </w:t>
      </w:r>
      <w:r w:rsidRPr="004F4046">
        <w:rPr>
          <w:rStyle w:val="StyleUnderline"/>
        </w:rPr>
        <w:t>for new medicines</w:t>
      </w:r>
      <w:r w:rsidRPr="004F4046">
        <w:rPr>
          <w:sz w:val="16"/>
        </w:rPr>
        <w:t xml:space="preserve">. When asked to justify a price tag of $10 000 a month for a drug to treat prostate cancer, a senior executive at </w:t>
      </w:r>
      <w:r w:rsidRPr="004F4046">
        <w:rPr>
          <w:rStyle w:val="StyleUnderline"/>
        </w:rPr>
        <w:t>Johnson &amp; Johnson</w:t>
      </w:r>
      <w:r w:rsidRPr="004F4046">
        <w:rPr>
          <w:sz w:val="16"/>
        </w:rPr>
        <w:t xml:space="preserve"> responded: “</w:t>
      </w:r>
      <w:r w:rsidRPr="004F4046">
        <w:rPr>
          <w:rStyle w:val="StyleUnderline"/>
        </w:rPr>
        <w:t>The easy diseases have</w:t>
      </w:r>
      <w:r w:rsidRPr="004F4046">
        <w:rPr>
          <w:sz w:val="16"/>
        </w:rPr>
        <w:t xml:space="preserve"> largely </w:t>
      </w:r>
      <w:r w:rsidRPr="004F4046">
        <w:rPr>
          <w:rStyle w:val="StyleUnderline"/>
        </w:rPr>
        <w:t>been solved. It gets harder and harder</w:t>
      </w:r>
      <w:r w:rsidRPr="004F4046">
        <w:rPr>
          <w:sz w:val="16"/>
        </w:rPr>
        <w:t xml:space="preserve"> </w:t>
      </w:r>
      <w:r w:rsidRPr="004F4046">
        <w:rPr>
          <w:rStyle w:val="StyleUnderline"/>
        </w:rPr>
        <w:t>as we go after new treatments for</w:t>
      </w:r>
      <w:r w:rsidRPr="004F4046">
        <w:rPr>
          <w:sz w:val="16"/>
        </w:rPr>
        <w:t xml:space="preserve"> ever more </w:t>
      </w:r>
      <w:r w:rsidRPr="004F4046">
        <w:rPr>
          <w:rStyle w:val="StyleUnderline"/>
        </w:rPr>
        <w:t>challenging diseases.</w:t>
      </w:r>
      <w:r w:rsidRPr="004F4046">
        <w:rPr>
          <w:sz w:val="16"/>
        </w:rPr>
        <w:t xml:space="preserve">”7 </w:t>
      </w:r>
      <w:r w:rsidRPr="004F4046">
        <w:rPr>
          <w:rStyle w:val="StyleUnderline"/>
        </w:rPr>
        <w:t>Drug companies</w:t>
      </w:r>
      <w:r w:rsidRPr="004F4046">
        <w:rPr>
          <w:sz w:val="16"/>
        </w:rPr>
        <w:t xml:space="preserve"> often </w:t>
      </w:r>
      <w:r w:rsidRPr="004F4046">
        <w:rPr>
          <w:rStyle w:val="StyleUnderline"/>
        </w:rPr>
        <w:t xml:space="preserve">note how their shareholders and investors could </w:t>
      </w:r>
      <w:r w:rsidRPr="004F4046">
        <w:rPr>
          <w:rStyle w:val="Emphasis"/>
        </w:rPr>
        <w:t>easily shift</w:t>
      </w:r>
      <w:r w:rsidRPr="004F4046">
        <w:rPr>
          <w:rStyle w:val="StyleUnderline"/>
        </w:rPr>
        <w:t xml:space="preserve"> their investments to other more profitable and less risky sectors</w:t>
      </w:r>
      <w:r w:rsidRPr="004F4046">
        <w:rPr>
          <w:sz w:val="16"/>
        </w:rPr>
        <w:t xml:space="preserve">. Indeed, </w:t>
      </w:r>
      <w:r w:rsidRPr="004F4046">
        <w:rPr>
          <w:rStyle w:val="StyleUnderline"/>
        </w:rPr>
        <w:t>there are large financial risks associated with bringing new medicines to market</w:t>
      </w:r>
      <w:r w:rsidRPr="004F4046">
        <w:rPr>
          <w:sz w:val="16"/>
        </w:rPr>
        <w:t xml:space="preserve">, as many candidate molecules will not make it because they are ineffective or harmful, or both. However, </w:t>
      </w:r>
      <w:r w:rsidRPr="004F4046">
        <w:rPr>
          <w:rStyle w:val="Emphasis"/>
        </w:rPr>
        <w:t>analysis</w:t>
      </w:r>
      <w:r w:rsidRPr="004F4046">
        <w:rPr>
          <w:rStyle w:val="StyleUnderline"/>
        </w:rPr>
        <w:t xml:space="preserve"> of drug company </w:t>
      </w:r>
      <w:r w:rsidRPr="004F4046">
        <w:rPr>
          <w:rStyle w:val="Emphasis"/>
        </w:rPr>
        <w:t>spending</w:t>
      </w:r>
      <w:r w:rsidRPr="004F4046">
        <w:rPr>
          <w:rStyle w:val="StyleUnderline"/>
        </w:rPr>
        <w:t xml:space="preserve"> and </w:t>
      </w:r>
      <w:r w:rsidRPr="004F4046">
        <w:rPr>
          <w:rStyle w:val="Emphasis"/>
        </w:rPr>
        <w:t>products</w:t>
      </w:r>
      <w:r w:rsidRPr="004F4046">
        <w:rPr>
          <w:rStyle w:val="StyleUnderline"/>
        </w:rPr>
        <w:t xml:space="preserve"> raises questions about the claim that high drug prices are </w:t>
      </w:r>
      <w:r w:rsidRPr="004F4046">
        <w:rPr>
          <w:rStyle w:val="Emphasis"/>
        </w:rPr>
        <w:t>needed</w:t>
      </w:r>
      <w:r w:rsidRPr="004F4046">
        <w:rPr>
          <w:rStyle w:val="StyleUnderline"/>
        </w:rPr>
        <w:t xml:space="preserve"> to sustain </w:t>
      </w:r>
      <w:r w:rsidRPr="004F4046">
        <w:rPr>
          <w:rStyle w:val="Emphasis"/>
        </w:rPr>
        <w:t>valuable innovation</w:t>
      </w:r>
      <w:r w:rsidRPr="004F4046">
        <w:rPr>
          <w:rStyle w:val="StyleUnderline"/>
        </w:rPr>
        <w:t>.</w:t>
      </w:r>
    </w:p>
    <w:p w14:paraId="4C9D283A" w14:textId="77777777" w:rsidR="00BE1832" w:rsidRPr="004F4046" w:rsidRDefault="00BE1832" w:rsidP="00BE1832">
      <w:pPr>
        <w:rPr>
          <w:sz w:val="16"/>
        </w:rPr>
      </w:pPr>
      <w:r w:rsidRPr="004F4046">
        <w:rPr>
          <w:sz w:val="16"/>
        </w:rPr>
        <w:t xml:space="preserve">Accounting rules make comparisons of profits by the pharmaceutical and other industries complicated,8 but </w:t>
      </w:r>
      <w:r w:rsidRPr="004F4046">
        <w:rPr>
          <w:rStyle w:val="Emphasis"/>
        </w:rPr>
        <w:t>data</w:t>
      </w:r>
      <w:r w:rsidRPr="004F4046">
        <w:rPr>
          <w:u w:val="single"/>
        </w:rPr>
        <w:t xml:space="preserve"> </w:t>
      </w:r>
      <w:r w:rsidRPr="004F4046">
        <w:rPr>
          <w:rStyle w:val="Emphasis"/>
        </w:rPr>
        <w:t>suggest</w:t>
      </w:r>
      <w:r w:rsidRPr="004F4046">
        <w:rPr>
          <w:u w:val="single"/>
        </w:rPr>
        <w:t xml:space="preserve"> that drug companies are</w:t>
      </w:r>
      <w:r w:rsidRPr="004F4046">
        <w:rPr>
          <w:sz w:val="16"/>
        </w:rPr>
        <w:t xml:space="preserve"> </w:t>
      </w:r>
      <w:r w:rsidRPr="004F4046">
        <w:rPr>
          <w:rStyle w:val="Emphasis"/>
        </w:rPr>
        <w:t>particularly profitable</w:t>
      </w:r>
      <w:r w:rsidRPr="004F4046">
        <w:rPr>
          <w:sz w:val="16"/>
        </w:rPr>
        <w:t xml:space="preserve">, </w:t>
      </w:r>
      <w:r w:rsidRPr="004F4046">
        <w:rPr>
          <w:rStyle w:val="StyleUnderline"/>
        </w:rPr>
        <w:t>even after adjusting for R&amp;D spending as a share of revenues</w:t>
      </w:r>
      <w:r w:rsidRPr="004F4046">
        <w:rPr>
          <w:sz w:val="16"/>
        </w:rPr>
        <w:t xml:space="preserve">.910 </w:t>
      </w:r>
      <w:r w:rsidRPr="004F4046">
        <w:rPr>
          <w:rStyle w:val="StyleUnderline"/>
        </w:rPr>
        <w:t>There</w:t>
      </w:r>
      <w:r w:rsidRPr="004F4046">
        <w:rPr>
          <w:sz w:val="16"/>
        </w:rPr>
        <w:t xml:space="preserve"> </w:t>
      </w:r>
      <w:r w:rsidRPr="004F4046">
        <w:rPr>
          <w:rStyle w:val="StyleUnderline"/>
        </w:rPr>
        <w:t>also</w:t>
      </w:r>
      <w:r w:rsidRPr="004F4046">
        <w:rPr>
          <w:sz w:val="16"/>
        </w:rPr>
        <w:t xml:space="preserve"> seems to be </w:t>
      </w:r>
      <w:r w:rsidRPr="004F4046">
        <w:rPr>
          <w:rStyle w:val="StyleUnderline"/>
        </w:rPr>
        <w:t xml:space="preserve">a </w:t>
      </w:r>
      <w:r w:rsidRPr="004F4046">
        <w:rPr>
          <w:rStyle w:val="Emphasis"/>
        </w:rPr>
        <w:t>disconnect</w:t>
      </w:r>
      <w:r w:rsidRPr="004F4046">
        <w:rPr>
          <w:rStyle w:val="StyleUnderline"/>
        </w:rPr>
        <w:t xml:space="preserve"> between product R&amp;D </w:t>
      </w:r>
      <w:r w:rsidRPr="004F4046">
        <w:rPr>
          <w:rStyle w:val="Emphasis"/>
        </w:rPr>
        <w:t>costs</w:t>
      </w:r>
      <w:r w:rsidRPr="004F4046">
        <w:rPr>
          <w:rStyle w:val="StyleUnderline"/>
        </w:rPr>
        <w:t xml:space="preserve"> and </w:t>
      </w:r>
      <w:r w:rsidRPr="004F4046">
        <w:rPr>
          <w:rStyle w:val="Emphasis"/>
        </w:rPr>
        <w:t>prices</w:t>
      </w:r>
      <w:r w:rsidRPr="004F4046">
        <w:rPr>
          <w:sz w:val="16"/>
        </w:rPr>
        <w:t xml:space="preserve">. One </w:t>
      </w:r>
      <w:r w:rsidRPr="004F4046">
        <w:rPr>
          <w:rStyle w:val="StyleUnderline"/>
        </w:rPr>
        <w:t xml:space="preserve">recent study found </w:t>
      </w:r>
      <w:r w:rsidRPr="004F4046">
        <w:rPr>
          <w:rStyle w:val="Emphasis"/>
        </w:rPr>
        <w:t>no association</w:t>
      </w:r>
      <w:r w:rsidRPr="004F4046">
        <w:rPr>
          <w:rStyle w:val="StyleUnderline"/>
        </w:rPr>
        <w:t xml:space="preserve"> between how much drug companies </w:t>
      </w:r>
      <w:r w:rsidRPr="004F4046">
        <w:rPr>
          <w:rStyle w:val="Emphasis"/>
        </w:rPr>
        <w:t>spend on R&amp;D and</w:t>
      </w:r>
      <w:r w:rsidRPr="004F4046">
        <w:rPr>
          <w:sz w:val="16"/>
        </w:rPr>
        <w:t xml:space="preserve"> the </w:t>
      </w:r>
      <w:r w:rsidRPr="004F4046">
        <w:rPr>
          <w:rStyle w:val="Emphasis"/>
        </w:rPr>
        <w:t>prices</w:t>
      </w:r>
      <w:r w:rsidRPr="004F4046">
        <w:rPr>
          <w:sz w:val="16"/>
        </w:rPr>
        <w:t xml:space="preserve"> they charge for new medicines.11</w:t>
      </w:r>
    </w:p>
    <w:p w14:paraId="441D2844" w14:textId="77777777" w:rsidR="00BE1832" w:rsidRPr="002B0520" w:rsidRDefault="00BE1832" w:rsidP="00BE1832">
      <w:pPr>
        <w:rPr>
          <w:sz w:val="16"/>
        </w:rPr>
      </w:pPr>
      <w:r w:rsidRPr="004F4046">
        <w:rPr>
          <w:u w:val="single"/>
        </w:rPr>
        <w:t xml:space="preserve">The justification of high drug prices </w:t>
      </w:r>
      <w:r w:rsidRPr="002B0520">
        <w:rPr>
          <w:sz w:val="16"/>
        </w:rPr>
        <w:t xml:space="preserve">also </w:t>
      </w:r>
      <w:r w:rsidRPr="004F4046">
        <w:rPr>
          <w:u w:val="single"/>
        </w:rPr>
        <w:t xml:space="preserve">ignores the </w:t>
      </w:r>
      <w:r w:rsidRPr="002B0520">
        <w:rPr>
          <w:rStyle w:val="Emphasis"/>
        </w:rPr>
        <w:t>sizeable</w:t>
      </w:r>
      <w:r w:rsidRPr="004F4046">
        <w:rPr>
          <w:u w:val="single"/>
        </w:rPr>
        <w:t xml:space="preserve"> public investments in drug </w:t>
      </w:r>
      <w:r w:rsidRPr="002B0520">
        <w:rPr>
          <w:rStyle w:val="Emphasis"/>
        </w:rPr>
        <w:t>discovery</w:t>
      </w:r>
      <w:r w:rsidRPr="004F4046">
        <w:rPr>
          <w:u w:val="single"/>
        </w:rPr>
        <w:t xml:space="preserve"> and </w:t>
      </w:r>
      <w:r w:rsidRPr="002B0520">
        <w:rPr>
          <w:rStyle w:val="Emphasis"/>
        </w:rPr>
        <w:t>development</w:t>
      </w:r>
      <w:r w:rsidRPr="002B0520">
        <w:rPr>
          <w:sz w:val="16"/>
        </w:rPr>
        <w:t xml:space="preserve">, </w:t>
      </w:r>
      <w:r w:rsidRPr="004F4046">
        <w:rPr>
          <w:u w:val="single"/>
        </w:rPr>
        <w:t>which contributed to the</w:t>
      </w:r>
      <w:r w:rsidRPr="002B0520">
        <w:rPr>
          <w:sz w:val="16"/>
        </w:rPr>
        <w:t xml:space="preserve"> basic and translational </w:t>
      </w:r>
      <w:r w:rsidRPr="004F4046">
        <w:rPr>
          <w:u w:val="single"/>
        </w:rPr>
        <w:t xml:space="preserve">research </w:t>
      </w:r>
      <w:r w:rsidRPr="002B0520">
        <w:rPr>
          <w:rStyle w:val="Emphasis"/>
        </w:rPr>
        <w:t>underpinning</w:t>
      </w:r>
      <w:r w:rsidRPr="004F4046">
        <w:rPr>
          <w:u w:val="single"/>
        </w:rPr>
        <w:t xml:space="preserve"> </w:t>
      </w:r>
      <w:r w:rsidRPr="002B0520">
        <w:rPr>
          <w:rStyle w:val="Emphasis"/>
        </w:rPr>
        <w:t>all</w:t>
      </w:r>
      <w:r w:rsidRPr="004F4046">
        <w:rPr>
          <w:u w:val="single"/>
        </w:rPr>
        <w:t xml:space="preserve"> new drugs approved by the FDA from 2010 to 2016</w:t>
      </w:r>
      <w:r w:rsidRPr="002B0520">
        <w:rPr>
          <w:sz w:val="16"/>
        </w:rPr>
        <w:t xml:space="preserve"> 12; </w:t>
      </w:r>
      <w:r w:rsidRPr="002B0520">
        <w:rPr>
          <w:rStyle w:val="StyleUnderline"/>
        </w:rPr>
        <w:t xml:space="preserve">more than a </w:t>
      </w:r>
      <w:r w:rsidRPr="002B0520">
        <w:rPr>
          <w:rStyle w:val="Emphasis"/>
        </w:rPr>
        <w:t>quarter</w:t>
      </w:r>
      <w:r w:rsidRPr="002B0520">
        <w:rPr>
          <w:rStyle w:val="StyleUnderline"/>
        </w:rPr>
        <w:t xml:space="preserve"> of new drugs</w:t>
      </w:r>
      <w:r w:rsidRPr="002B0520">
        <w:rPr>
          <w:sz w:val="16"/>
        </w:rPr>
        <w:t xml:space="preserve"> approved by the FDA from 2008 to 2017 </w:t>
      </w:r>
      <w:r w:rsidRPr="002B0520">
        <w:rPr>
          <w:rStyle w:val="StyleUnderline"/>
        </w:rPr>
        <w:t xml:space="preserve">were linked to </w:t>
      </w:r>
      <w:r w:rsidRPr="002B0520">
        <w:rPr>
          <w:rStyle w:val="Emphasis"/>
        </w:rPr>
        <w:t>public investment</w:t>
      </w:r>
      <w:r w:rsidRPr="002B0520">
        <w:rPr>
          <w:sz w:val="16"/>
        </w:rPr>
        <w:t xml:space="preserve"> during the late stages of development.13 This means that </w:t>
      </w:r>
      <w:r w:rsidRPr="002B0520">
        <w:rPr>
          <w:rStyle w:val="StyleUnderline"/>
        </w:rPr>
        <w:t>society is</w:t>
      </w:r>
      <w:r w:rsidRPr="002B0520">
        <w:rPr>
          <w:sz w:val="16"/>
        </w:rPr>
        <w:t xml:space="preserve"> potentially </w:t>
      </w:r>
      <w:r w:rsidRPr="002B0520">
        <w:rPr>
          <w:rStyle w:val="Emphasis"/>
        </w:rPr>
        <w:t>paying twice</w:t>
      </w:r>
      <w:r w:rsidRPr="002B0520">
        <w:rPr>
          <w:rStyle w:val="StyleUnderline"/>
        </w:rPr>
        <w:t xml:space="preserve"> for new drugs</w:t>
      </w:r>
      <w:r w:rsidRPr="002B0520">
        <w:rPr>
          <w:sz w:val="16"/>
        </w:rPr>
        <w:t xml:space="preserve">, </w:t>
      </w:r>
      <w:r w:rsidRPr="002B0520">
        <w:rPr>
          <w:rStyle w:val="StyleUnderline"/>
        </w:rPr>
        <w:t>first</w:t>
      </w:r>
      <w:r w:rsidRPr="002B0520">
        <w:rPr>
          <w:sz w:val="16"/>
        </w:rPr>
        <w:t xml:space="preserve"> in the form of </w:t>
      </w:r>
      <w:r w:rsidRPr="002B0520">
        <w:rPr>
          <w:rStyle w:val="StyleUnderline"/>
        </w:rPr>
        <w:t>publicly subsidised research and second through</w:t>
      </w:r>
      <w:r w:rsidRPr="002B0520">
        <w:rPr>
          <w:sz w:val="16"/>
        </w:rPr>
        <w:t xml:space="preserve"> </w:t>
      </w:r>
      <w:r w:rsidRPr="002B0520">
        <w:rPr>
          <w:rStyle w:val="StyleUnderline"/>
        </w:rPr>
        <w:t>high product prices</w:t>
      </w:r>
      <w:r w:rsidRPr="002B0520">
        <w:rPr>
          <w:sz w:val="16"/>
        </w:rPr>
        <w:t>.14</w:t>
      </w:r>
    </w:p>
    <w:p w14:paraId="2D9E8176" w14:textId="77777777" w:rsidR="00BE1832" w:rsidRPr="002B0520" w:rsidRDefault="00BE1832" w:rsidP="00BE1832">
      <w:pPr>
        <w:rPr>
          <w:sz w:val="16"/>
        </w:rPr>
      </w:pPr>
      <w:r w:rsidRPr="002B0520">
        <w:rPr>
          <w:sz w:val="16"/>
        </w:rPr>
        <w:t xml:space="preserve">Most </w:t>
      </w:r>
      <w:r w:rsidRPr="002B0520">
        <w:rPr>
          <w:u w:val="single"/>
        </w:rPr>
        <w:t xml:space="preserve">industry spending is </w:t>
      </w:r>
      <w:r w:rsidRPr="002B0520">
        <w:rPr>
          <w:rStyle w:val="Emphasis"/>
        </w:rPr>
        <w:t>not</w:t>
      </w:r>
      <w:r w:rsidRPr="002B0520">
        <w:rPr>
          <w:u w:val="single"/>
        </w:rPr>
        <w:t xml:space="preserve"> on r</w:t>
      </w:r>
      <w:r w:rsidRPr="002B0520">
        <w:rPr>
          <w:sz w:val="16"/>
        </w:rPr>
        <w:t xml:space="preserve">esearch </w:t>
      </w:r>
      <w:r w:rsidRPr="002B0520">
        <w:rPr>
          <w:u w:val="single"/>
        </w:rPr>
        <w:t>and d</w:t>
      </w:r>
      <w:r w:rsidRPr="002B0520">
        <w:rPr>
          <w:sz w:val="16"/>
        </w:rPr>
        <w:t>evelopment</w:t>
      </w:r>
    </w:p>
    <w:p w14:paraId="34D94DA8" w14:textId="77777777" w:rsidR="00BE1832" w:rsidRPr="002B0520" w:rsidRDefault="00BE1832" w:rsidP="00BE1832">
      <w:pPr>
        <w:rPr>
          <w:sz w:val="16"/>
        </w:rPr>
      </w:pPr>
      <w:r w:rsidRPr="002B0520">
        <w:rPr>
          <w:sz w:val="16"/>
        </w:rPr>
        <w:t xml:space="preserve">Based on publicly available financial reports </w:t>
      </w:r>
      <w:r w:rsidRPr="002B0520">
        <w:rPr>
          <w:u w:val="single"/>
        </w:rPr>
        <w:t xml:space="preserve">from 1999 to 2018, the 15 largest biopharmaceutical companies had total revenues of </w:t>
      </w:r>
      <w:r w:rsidRPr="002B0520">
        <w:rPr>
          <w:rStyle w:val="Emphasis"/>
        </w:rPr>
        <w:t>$7.7tr.</w:t>
      </w:r>
      <w:r w:rsidRPr="002B0520">
        <w:rPr>
          <w:sz w:val="16"/>
        </w:rPr>
        <w:t xml:space="preserve"> </w:t>
      </w:r>
      <w:r w:rsidRPr="002B0520">
        <w:rPr>
          <w:u w:val="single"/>
        </w:rPr>
        <w:t xml:space="preserve">Over this period, they spent </w:t>
      </w:r>
      <w:r w:rsidRPr="002B0520">
        <w:rPr>
          <w:rStyle w:val="Emphasis"/>
        </w:rPr>
        <w:t>$2.2tr</w:t>
      </w:r>
      <w:r w:rsidRPr="002B0520">
        <w:rPr>
          <w:u w:val="single"/>
        </w:rPr>
        <w:t xml:space="preserve"> on costs relating to selling, general, and administrative activities</w:t>
      </w:r>
      <w:r w:rsidRPr="002B0520">
        <w:rPr>
          <w:sz w:val="16"/>
        </w:rPr>
        <w:t>—a category that includes marketing and advertising, as well as almost all other business costs not directly attributable to manufacturing a product or performing a service—</w:t>
      </w:r>
      <w:r w:rsidRPr="002B0520">
        <w:rPr>
          <w:u w:val="single"/>
        </w:rPr>
        <w:t>and $</w:t>
      </w:r>
      <w:r w:rsidRPr="002B0520">
        <w:rPr>
          <w:rStyle w:val="Emphasis"/>
        </w:rPr>
        <w:t>1.4tr</w:t>
      </w:r>
      <w:r w:rsidRPr="002B0520">
        <w:rPr>
          <w:u w:val="single"/>
        </w:rPr>
        <w:t xml:space="preserve"> on R&amp;D </w:t>
      </w:r>
      <w:r w:rsidRPr="002B0520">
        <w:rPr>
          <w:sz w:val="16"/>
        </w:rPr>
        <w:t xml:space="preserve">(fig 1). The precise details of what is included within R&amp;D and selling, general, and administrative activities can be unclear. For example, companies may conduct seeding trials of newly approved drugs as part of the reported R&amp;D spending, but these have been described as having little or no scientific purpose,15 serving more as marketing strategies.16 Notwithstanding this limitation, </w:t>
      </w:r>
      <w:r w:rsidRPr="002B0520">
        <w:rPr>
          <w:u w:val="single"/>
        </w:rPr>
        <w:t xml:space="preserve">it is clear that companies spent more on </w:t>
      </w:r>
      <w:r w:rsidRPr="002B0520">
        <w:rPr>
          <w:rStyle w:val="Emphasis"/>
        </w:rPr>
        <w:t>selling, general, and administrative activities</w:t>
      </w:r>
      <w:r w:rsidRPr="002B0520">
        <w:rPr>
          <w:u w:val="single"/>
        </w:rPr>
        <w:t xml:space="preserve"> </w:t>
      </w:r>
      <w:r w:rsidRPr="002B0520">
        <w:rPr>
          <w:rStyle w:val="Emphasis"/>
        </w:rPr>
        <w:t>than</w:t>
      </w:r>
      <w:r w:rsidRPr="002B0520">
        <w:rPr>
          <w:u w:val="single"/>
        </w:rPr>
        <w:t xml:space="preserve"> on </w:t>
      </w:r>
      <w:r w:rsidRPr="002B0520">
        <w:rPr>
          <w:rStyle w:val="Emphasis"/>
        </w:rPr>
        <w:t>R&amp;D</w:t>
      </w:r>
      <w:r w:rsidRPr="002B0520">
        <w:rPr>
          <w:u w:val="single"/>
        </w:rPr>
        <w:t xml:space="preserve"> every year from 1999 to 2018,</w:t>
      </w:r>
      <w:r w:rsidRPr="002B0520">
        <w:rPr>
          <w:sz w:val="16"/>
        </w:rPr>
        <w:t xml:space="preserve"> </w:t>
      </w:r>
      <w:r w:rsidRPr="002B0520">
        <w:rPr>
          <w:u w:val="single"/>
        </w:rPr>
        <w:t>which is consistent with earlier evidence</w:t>
      </w:r>
      <w:r w:rsidRPr="002B0520">
        <w:rPr>
          <w:sz w:val="16"/>
        </w:rPr>
        <w:t xml:space="preserve"> from 1975 to 2007.1</w:t>
      </w:r>
    </w:p>
    <w:p w14:paraId="0F84EBF1" w14:textId="77777777" w:rsidR="00BE1832" w:rsidRDefault="00BE1832" w:rsidP="00BE1832">
      <w:r>
        <w:t>&lt;FIGURE OMITTED&gt;</w:t>
      </w:r>
    </w:p>
    <w:p w14:paraId="795C4215" w14:textId="77777777" w:rsidR="00BE1832" w:rsidRPr="002B0520" w:rsidRDefault="00BE1832" w:rsidP="00BE1832">
      <w:pPr>
        <w:rPr>
          <w:sz w:val="16"/>
        </w:rPr>
      </w:pPr>
      <w:r w:rsidRPr="002B0520">
        <w:rPr>
          <w:u w:val="single"/>
        </w:rPr>
        <w:t>Most of the same companies</w:t>
      </w:r>
      <w:r w:rsidRPr="002B0520">
        <w:rPr>
          <w:sz w:val="16"/>
        </w:rPr>
        <w:t xml:space="preserve"> also </w:t>
      </w:r>
      <w:r w:rsidRPr="002B0520">
        <w:rPr>
          <w:rStyle w:val="Emphasis"/>
        </w:rPr>
        <w:t>spent more buying</w:t>
      </w:r>
      <w:r w:rsidRPr="002B0520">
        <w:rPr>
          <w:u w:val="single"/>
        </w:rPr>
        <w:t xml:space="preserve"> their own </w:t>
      </w:r>
      <w:r w:rsidRPr="002B0520">
        <w:rPr>
          <w:bCs/>
          <w:iCs/>
          <w:u w:val="single"/>
        </w:rPr>
        <w:t>stocks</w:t>
      </w:r>
      <w:r w:rsidRPr="002B0520">
        <w:rPr>
          <w:sz w:val="16"/>
        </w:rPr>
        <w:t xml:space="preserve">, a practice known as share </w:t>
      </w:r>
      <w:r w:rsidRPr="002B0520">
        <w:rPr>
          <w:rStyle w:val="Emphasis"/>
        </w:rPr>
        <w:t>buybacks</w:t>
      </w:r>
      <w:r w:rsidRPr="002B0520">
        <w:rPr>
          <w:sz w:val="16"/>
        </w:rPr>
        <w:t xml:space="preserve">, </w:t>
      </w:r>
      <w:r w:rsidRPr="002B0520">
        <w:rPr>
          <w:rStyle w:val="Emphasis"/>
        </w:rPr>
        <w:t>than on R&amp;D</w:t>
      </w:r>
      <w:r w:rsidRPr="002B0520">
        <w:rPr>
          <w:sz w:val="16"/>
        </w:rPr>
        <w:t xml:space="preserve"> during this period. </w:t>
      </w:r>
      <w:r w:rsidRPr="002B0520">
        <w:rPr>
          <w:u w:val="single"/>
        </w:rPr>
        <w:t>Share buybacks</w:t>
      </w:r>
      <w:r w:rsidRPr="002B0520">
        <w:rPr>
          <w:sz w:val="16"/>
        </w:rPr>
        <w:t xml:space="preserve"> are expected to </w:t>
      </w:r>
      <w:r w:rsidRPr="002B0520">
        <w:rPr>
          <w:u w:val="single"/>
        </w:rPr>
        <w:t>lift share prices and</w:t>
      </w:r>
      <w:r w:rsidRPr="002B0520">
        <w:rPr>
          <w:sz w:val="16"/>
        </w:rPr>
        <w:t xml:space="preserve"> thus </w:t>
      </w:r>
      <w:r w:rsidRPr="002B0520">
        <w:rPr>
          <w:u w:val="single"/>
        </w:rPr>
        <w:t>benefit shareholders</w:t>
      </w:r>
      <w:r w:rsidRPr="002B0520">
        <w:rPr>
          <w:sz w:val="16"/>
        </w:rPr>
        <w:t xml:space="preserve">. These include senior company executives, whose income is often directly linked to the share price. </w:t>
      </w:r>
      <w:r w:rsidRPr="002B0520">
        <w:rPr>
          <w:u w:val="single"/>
        </w:rPr>
        <w:t>A drug pricing investigation</w:t>
      </w:r>
      <w:r w:rsidRPr="002B0520">
        <w:rPr>
          <w:sz w:val="16"/>
        </w:rPr>
        <w:t xml:space="preserve"> by the US House Committee on Oversight and Reform </w:t>
      </w:r>
      <w:r w:rsidRPr="002B0520">
        <w:rPr>
          <w:u w:val="single"/>
        </w:rPr>
        <w:t xml:space="preserve">showed that, from 2016 to 2020, the 14 largest pharmaceutical companies spent </w:t>
      </w:r>
      <w:r w:rsidRPr="002B0520">
        <w:rPr>
          <w:rStyle w:val="Emphasis"/>
        </w:rPr>
        <w:t>$577bn on share buybacks</w:t>
      </w:r>
      <w:r w:rsidRPr="002B0520">
        <w:rPr>
          <w:u w:val="single"/>
        </w:rPr>
        <w:t xml:space="preserve"> and dividends</w:t>
      </w:r>
      <w:r w:rsidRPr="002B0520">
        <w:rPr>
          <w:rStyle w:val="Emphasis"/>
        </w:rPr>
        <w:t>—$56bn more than</w:t>
      </w:r>
      <w:r w:rsidRPr="002B0520">
        <w:rPr>
          <w:u w:val="single"/>
        </w:rPr>
        <w:t xml:space="preserve"> on </w:t>
      </w:r>
      <w:r w:rsidRPr="002B0520">
        <w:rPr>
          <w:rStyle w:val="Emphasis"/>
        </w:rPr>
        <w:t>R&amp;D</w:t>
      </w:r>
      <w:r w:rsidRPr="002B0520">
        <w:rPr>
          <w:sz w:val="16"/>
        </w:rPr>
        <w:t xml:space="preserve">—at a time when annual executive compensation grew by 14%.18 An </w:t>
      </w:r>
      <w:r w:rsidRPr="002B0520">
        <w:rPr>
          <w:u w:val="single"/>
        </w:rPr>
        <w:t>earlier analysis</w:t>
      </w:r>
      <w:r w:rsidRPr="002B0520">
        <w:rPr>
          <w:sz w:val="16"/>
        </w:rPr>
        <w:t xml:space="preserve"> by the Institute for New Economic Thinking using data from 2006 to 2015 also </w:t>
      </w:r>
      <w:r w:rsidRPr="002B0520">
        <w:rPr>
          <w:u w:val="single"/>
        </w:rPr>
        <w:t>found that 18 large US drug companies spent more on share buybacks and dividends than on R&amp;D,</w:t>
      </w:r>
      <w:r w:rsidRPr="002B0520">
        <w:rPr>
          <w:sz w:val="16"/>
        </w:rPr>
        <w:t xml:space="preserve">19 seemingly </w:t>
      </w:r>
      <w:r w:rsidRPr="002B0520">
        <w:rPr>
          <w:u w:val="single"/>
        </w:rPr>
        <w:t>prioritising short term financial returns over</w:t>
      </w:r>
      <w:r w:rsidRPr="002B0520">
        <w:rPr>
          <w:sz w:val="16"/>
        </w:rPr>
        <w:t xml:space="preserve"> long term investments in </w:t>
      </w:r>
      <w:r w:rsidRPr="002B0520">
        <w:rPr>
          <w:u w:val="single"/>
        </w:rPr>
        <w:t>innovation</w:t>
      </w:r>
      <w:r w:rsidRPr="002B0520">
        <w:rPr>
          <w:sz w:val="16"/>
        </w:rPr>
        <w:t>.</w:t>
      </w:r>
    </w:p>
    <w:p w14:paraId="63600F0C" w14:textId="77777777" w:rsidR="00BE1832" w:rsidRPr="002B0520" w:rsidRDefault="00BE1832" w:rsidP="00BE1832">
      <w:pPr>
        <w:rPr>
          <w:sz w:val="16"/>
        </w:rPr>
      </w:pPr>
      <w:r w:rsidRPr="002B0520">
        <w:rPr>
          <w:u w:val="single"/>
        </w:rPr>
        <w:t xml:space="preserve">This </w:t>
      </w:r>
      <w:r w:rsidRPr="002B0520">
        <w:rPr>
          <w:rStyle w:val="Emphasis"/>
        </w:rPr>
        <w:t>trend</w:t>
      </w:r>
      <w:r w:rsidRPr="002B0520">
        <w:rPr>
          <w:sz w:val="16"/>
        </w:rPr>
        <w:t xml:space="preserve"> </w:t>
      </w:r>
      <w:r w:rsidRPr="002B0520">
        <w:rPr>
          <w:rStyle w:val="StyleUnderline"/>
        </w:rPr>
        <w:t xml:space="preserve">reflects the </w:t>
      </w:r>
      <w:r w:rsidRPr="002B0520">
        <w:rPr>
          <w:rStyle w:val="Emphasis"/>
        </w:rPr>
        <w:t>growing</w:t>
      </w:r>
      <w:r w:rsidRPr="002B0520">
        <w:rPr>
          <w:rStyle w:val="StyleUnderline"/>
        </w:rPr>
        <w:t xml:space="preserve"> </w:t>
      </w:r>
      <w:r w:rsidRPr="002B0520">
        <w:rPr>
          <w:rStyle w:val="Emphasis"/>
        </w:rPr>
        <w:t>financialisaton</w:t>
      </w:r>
      <w:r w:rsidRPr="002B0520">
        <w:rPr>
          <w:sz w:val="16"/>
        </w:rPr>
        <w:t xml:space="preserve"> </w:t>
      </w:r>
      <w:r w:rsidRPr="002B0520">
        <w:rPr>
          <w:u w:val="single"/>
        </w:rPr>
        <w:t>of the pharmaceutical industry</w:t>
      </w:r>
      <w:r w:rsidRPr="002B0520">
        <w:rPr>
          <w:sz w:val="16"/>
        </w:rPr>
        <w:t xml:space="preserve"> in the past decades, </w:t>
      </w:r>
      <w:r w:rsidRPr="002B0520">
        <w:rPr>
          <w:u w:val="single"/>
        </w:rPr>
        <w:t xml:space="preserve">which has generally focused on </w:t>
      </w:r>
      <w:r w:rsidRPr="002B0520">
        <w:rPr>
          <w:rStyle w:val="Emphasis"/>
        </w:rPr>
        <w:t>maximising</w:t>
      </w:r>
      <w:r w:rsidRPr="002B0520">
        <w:rPr>
          <w:u w:val="single"/>
        </w:rPr>
        <w:t xml:space="preserve"> shareholder value</w:t>
      </w:r>
      <w:r w:rsidRPr="002B0520">
        <w:rPr>
          <w:sz w:val="16"/>
        </w:rPr>
        <w:t xml:space="preserve">.20 At the same time, </w:t>
      </w:r>
      <w:r w:rsidRPr="002B0520">
        <w:rPr>
          <w:u w:val="single"/>
        </w:rPr>
        <w:t>share buybacks</w:t>
      </w:r>
      <w:r w:rsidRPr="002B0520">
        <w:rPr>
          <w:sz w:val="16"/>
        </w:rPr>
        <w:t xml:space="preserve"> may </w:t>
      </w:r>
      <w:r w:rsidRPr="002B0520">
        <w:rPr>
          <w:rStyle w:val="Emphasis"/>
        </w:rPr>
        <w:t>signal</w:t>
      </w:r>
      <w:r w:rsidRPr="002B0520">
        <w:rPr>
          <w:u w:val="single"/>
        </w:rPr>
        <w:t xml:space="preserve"> that a company has more cash than investment opportunities</w:t>
      </w:r>
      <w:r w:rsidRPr="002B0520">
        <w:rPr>
          <w:sz w:val="16"/>
        </w:rPr>
        <w:t xml:space="preserve"> </w:t>
      </w:r>
      <w:r w:rsidRPr="002B0520">
        <w:rPr>
          <w:u w:val="single"/>
        </w:rPr>
        <w:t>and</w:t>
      </w:r>
      <w:r w:rsidRPr="002B0520">
        <w:rPr>
          <w:sz w:val="16"/>
        </w:rPr>
        <w:t xml:space="preserve"> therefore </w:t>
      </w:r>
      <w:r w:rsidRPr="002B0520">
        <w:rPr>
          <w:u w:val="single"/>
        </w:rPr>
        <w:t>the company chooses to return “</w:t>
      </w:r>
      <w:r w:rsidRPr="002B0520">
        <w:rPr>
          <w:rStyle w:val="Emphasis"/>
        </w:rPr>
        <w:t>unproductive</w:t>
      </w:r>
      <w:r w:rsidRPr="002B0520">
        <w:rPr>
          <w:u w:val="single"/>
        </w:rPr>
        <w:t>” cash on the books to shareholders</w:t>
      </w:r>
      <w:r w:rsidRPr="002B0520">
        <w:rPr>
          <w:sz w:val="16"/>
        </w:rPr>
        <w:t xml:space="preserve">. However, if </w:t>
      </w:r>
      <w:r w:rsidRPr="002B0520">
        <w:rPr>
          <w:u w:val="single"/>
        </w:rPr>
        <w:t>excessive buybacks</w:t>
      </w:r>
      <w:r w:rsidRPr="002B0520">
        <w:rPr>
          <w:sz w:val="16"/>
        </w:rPr>
        <w:t xml:space="preserve"> take place repeatedly over many years, it </w:t>
      </w:r>
      <w:r w:rsidRPr="002B0520">
        <w:rPr>
          <w:rStyle w:val="Emphasis"/>
        </w:rPr>
        <w:t>raises questions</w:t>
      </w:r>
      <w:r w:rsidRPr="002B0520">
        <w:rPr>
          <w:u w:val="single"/>
        </w:rPr>
        <w:t xml:space="preserve"> about commitments to</w:t>
      </w:r>
      <w:r w:rsidRPr="002B0520">
        <w:rPr>
          <w:sz w:val="16"/>
        </w:rPr>
        <w:t xml:space="preserve"> truly valuable and risky </w:t>
      </w:r>
      <w:r w:rsidRPr="002B0520">
        <w:rPr>
          <w:rStyle w:val="StyleUnderline"/>
        </w:rPr>
        <w:t>biopharmaceutical</w:t>
      </w:r>
      <w:r w:rsidRPr="002B0520">
        <w:rPr>
          <w:sz w:val="16"/>
        </w:rPr>
        <w:t xml:space="preserve"> </w:t>
      </w:r>
      <w:r w:rsidRPr="002B0520">
        <w:rPr>
          <w:rStyle w:val="Emphasis"/>
        </w:rPr>
        <w:t>research</w:t>
      </w:r>
      <w:r w:rsidRPr="002B0520">
        <w:rPr>
          <w:sz w:val="16"/>
        </w:rPr>
        <w:t>.</w:t>
      </w:r>
    </w:p>
    <w:p w14:paraId="772E1D17" w14:textId="77777777" w:rsidR="00BE1832" w:rsidRPr="00616A3C" w:rsidRDefault="00BE1832" w:rsidP="00BE1832">
      <w:pPr>
        <w:rPr>
          <w:sz w:val="16"/>
          <w:szCs w:val="16"/>
        </w:rPr>
      </w:pPr>
      <w:r w:rsidRPr="00616A3C">
        <w:rPr>
          <w:sz w:val="16"/>
          <w:szCs w:val="16"/>
        </w:rPr>
        <w:t>Although companies spent more on both selling, general, and administrative activities and share buybacks than on R&amp;D over the past two decades, selling, general, and administrative expenses (as a share of revenue) dropped from 35% to 27% over this period while R&amp;D spending increased from 16% to 21% (fig 2). This is consistent with data for the 10 drug companies with the largest R&amp;D budgets between 2005 and 2015.21</w:t>
      </w:r>
    </w:p>
    <w:p w14:paraId="3F1F047A" w14:textId="77777777" w:rsidR="00BE1832" w:rsidRDefault="00BE1832" w:rsidP="00BE1832">
      <w:r>
        <w:t>&lt;FIGURE OMITTED&gt;</w:t>
      </w:r>
    </w:p>
    <w:p w14:paraId="23FB7F3C" w14:textId="77777777" w:rsidR="00BE1832" w:rsidRPr="00495B69" w:rsidRDefault="00BE1832" w:rsidP="00BE1832">
      <w:pPr>
        <w:rPr>
          <w:sz w:val="16"/>
        </w:rPr>
      </w:pPr>
      <w:r w:rsidRPr="00495B69">
        <w:rPr>
          <w:sz w:val="16"/>
        </w:rPr>
        <w:t xml:space="preserve">We also know that </w:t>
      </w:r>
      <w:r w:rsidRPr="00495B69">
        <w:rPr>
          <w:rStyle w:val="StyleUnderline"/>
        </w:rPr>
        <w:t>drug companies engage in mergers and acquisitions to access</w:t>
      </w:r>
      <w:r w:rsidRPr="00495B69">
        <w:rPr>
          <w:sz w:val="16"/>
        </w:rPr>
        <w:t xml:space="preserve"> promising </w:t>
      </w:r>
      <w:r w:rsidRPr="00495B69">
        <w:rPr>
          <w:rStyle w:val="StyleUnderline"/>
        </w:rPr>
        <w:t>new</w:t>
      </w:r>
      <w:r w:rsidRPr="00495B69">
        <w:rPr>
          <w:sz w:val="16"/>
        </w:rPr>
        <w:t xml:space="preserve"> </w:t>
      </w:r>
      <w:r w:rsidRPr="00495B69">
        <w:rPr>
          <w:rStyle w:val="StyleUnderline"/>
        </w:rPr>
        <w:t>products</w:t>
      </w:r>
      <w:r w:rsidRPr="00495B69">
        <w:rPr>
          <w:sz w:val="16"/>
        </w:rPr>
        <w:t xml:space="preserve">.22 </w:t>
      </w:r>
      <w:r w:rsidRPr="00495B69">
        <w:rPr>
          <w:rStyle w:val="StyleUnderline"/>
        </w:rPr>
        <w:t>Alongside evidence that</w:t>
      </w:r>
      <w:r w:rsidRPr="00495B69">
        <w:rPr>
          <w:sz w:val="16"/>
        </w:rPr>
        <w:t xml:space="preserve"> large </w:t>
      </w:r>
      <w:r w:rsidRPr="00495B69">
        <w:rPr>
          <w:rStyle w:val="StyleUnderline"/>
        </w:rPr>
        <w:t xml:space="preserve">pharmaceutical companies are </w:t>
      </w:r>
      <w:r w:rsidRPr="00495B69">
        <w:rPr>
          <w:rStyle w:val="Emphasis"/>
        </w:rPr>
        <w:t>not involved</w:t>
      </w:r>
      <w:r w:rsidRPr="00495B69">
        <w:rPr>
          <w:rStyle w:val="StyleUnderline"/>
        </w:rPr>
        <w:t xml:space="preserve"> in the discovery of</w:t>
      </w:r>
      <w:r w:rsidRPr="00495B69">
        <w:rPr>
          <w:sz w:val="16"/>
        </w:rPr>
        <w:t xml:space="preserve"> most new </w:t>
      </w:r>
      <w:r w:rsidRPr="00495B69">
        <w:rPr>
          <w:rStyle w:val="StyleUnderline"/>
        </w:rPr>
        <w:t>drugs</w:t>
      </w:r>
      <w:r w:rsidRPr="00495B69">
        <w:rPr>
          <w:sz w:val="16"/>
        </w:rPr>
        <w:t xml:space="preserve">,23 </w:t>
      </w:r>
      <w:r w:rsidRPr="00495B69">
        <w:rPr>
          <w:rStyle w:val="StyleUnderline"/>
        </w:rPr>
        <w:t xml:space="preserve">this suggests a </w:t>
      </w:r>
      <w:r w:rsidRPr="00495B69">
        <w:rPr>
          <w:rStyle w:val="Emphasis"/>
        </w:rPr>
        <w:t>shift of strategy</w:t>
      </w:r>
      <w:r w:rsidRPr="00495B69">
        <w:rPr>
          <w:rStyle w:val="StyleUnderline"/>
        </w:rPr>
        <w:t xml:space="preserve"> from</w:t>
      </w:r>
      <w:r w:rsidRPr="00495B69">
        <w:rPr>
          <w:sz w:val="16"/>
        </w:rPr>
        <w:t xml:space="preserve"> early stage </w:t>
      </w:r>
      <w:r w:rsidRPr="00495B69">
        <w:rPr>
          <w:rStyle w:val="StyleUnderline"/>
        </w:rPr>
        <w:t>r</w:t>
      </w:r>
      <w:r w:rsidRPr="00495B69">
        <w:rPr>
          <w:sz w:val="16"/>
        </w:rPr>
        <w:t xml:space="preserve">esearch </w:t>
      </w:r>
      <w:r w:rsidRPr="00495B69">
        <w:rPr>
          <w:rStyle w:val="StyleUnderline"/>
        </w:rPr>
        <w:t>and</w:t>
      </w:r>
      <w:r w:rsidRPr="00495B69">
        <w:rPr>
          <w:sz w:val="16"/>
        </w:rPr>
        <w:t xml:space="preserve"> </w:t>
      </w:r>
      <w:r w:rsidRPr="00495B69">
        <w:rPr>
          <w:rStyle w:val="StyleUnderline"/>
        </w:rPr>
        <w:t>d</w:t>
      </w:r>
      <w:r w:rsidRPr="00495B69">
        <w:rPr>
          <w:sz w:val="16"/>
        </w:rPr>
        <w:t xml:space="preserve">iscovery </w:t>
      </w:r>
      <w:r w:rsidRPr="00495B69">
        <w:rPr>
          <w:rStyle w:val="StyleUnderline"/>
        </w:rPr>
        <w:t>to</w:t>
      </w:r>
      <w:r w:rsidRPr="00495B69">
        <w:rPr>
          <w:sz w:val="16"/>
        </w:rPr>
        <w:t xml:space="preserve"> late stage </w:t>
      </w:r>
      <w:r w:rsidRPr="00495B69">
        <w:rPr>
          <w:rStyle w:val="StyleUnderline"/>
        </w:rPr>
        <w:t>acquisition</w:t>
      </w:r>
      <w:r w:rsidRPr="00495B69">
        <w:rPr>
          <w:sz w:val="16"/>
        </w:rPr>
        <w:t xml:space="preserve"> and development.</w:t>
      </w:r>
    </w:p>
    <w:p w14:paraId="024CDC25" w14:textId="77777777" w:rsidR="00BE1832" w:rsidRPr="00BC7E07" w:rsidRDefault="00BE1832" w:rsidP="00BE1832">
      <w:pPr>
        <w:rPr>
          <w:sz w:val="16"/>
        </w:rPr>
      </w:pPr>
      <w:r w:rsidRPr="00BC7E07">
        <w:rPr>
          <w:sz w:val="16"/>
        </w:rPr>
        <w:t xml:space="preserve">Most </w:t>
      </w:r>
      <w:r w:rsidRPr="00495B69">
        <w:rPr>
          <w:u w:val="single"/>
        </w:rPr>
        <w:t>new drugs provide</w:t>
      </w:r>
      <w:r w:rsidRPr="00BC7E07">
        <w:rPr>
          <w:sz w:val="16"/>
        </w:rPr>
        <w:t xml:space="preserve"> little or </w:t>
      </w:r>
      <w:r w:rsidRPr="00BC7E07">
        <w:rPr>
          <w:rStyle w:val="Emphasis"/>
        </w:rPr>
        <w:t>no added</w:t>
      </w:r>
      <w:r w:rsidRPr="00BC7E07">
        <w:rPr>
          <w:sz w:val="16"/>
        </w:rPr>
        <w:t xml:space="preserve"> </w:t>
      </w:r>
      <w:r w:rsidRPr="00BC7E07">
        <w:rPr>
          <w:rStyle w:val="StyleUnderline"/>
        </w:rPr>
        <w:t>clinical value</w:t>
      </w:r>
    </w:p>
    <w:p w14:paraId="59A62585" w14:textId="77777777" w:rsidR="00BE1832" w:rsidRPr="00BC7E07" w:rsidRDefault="00BE1832" w:rsidP="00BE1832">
      <w:pPr>
        <w:rPr>
          <w:sz w:val="16"/>
        </w:rPr>
      </w:pPr>
      <w:r w:rsidRPr="00BC7E07">
        <w:rPr>
          <w:sz w:val="16"/>
        </w:rPr>
        <w:t xml:space="preserve">While manufacturers, regulators, payers, clinicians, and patients may differ in their views of what constitutes pharmaceutical innovation, Light and Lexchin argued that </w:t>
      </w:r>
      <w:r w:rsidRPr="00BC7E07">
        <w:rPr>
          <w:rStyle w:val="StyleUnderline"/>
        </w:rPr>
        <w:t>the “real innovation crisis” in pharmaceutical R&amp;D does not relate to the</w:t>
      </w:r>
      <w:r w:rsidRPr="00BC7E07">
        <w:rPr>
          <w:sz w:val="16"/>
        </w:rPr>
        <w:t xml:space="preserve"> absolute </w:t>
      </w:r>
      <w:r w:rsidRPr="00BC7E07">
        <w:rPr>
          <w:rStyle w:val="StyleUnderline"/>
        </w:rPr>
        <w:t>number of new drugs</w:t>
      </w:r>
      <w:r w:rsidRPr="00BC7E07">
        <w:rPr>
          <w:sz w:val="16"/>
        </w:rPr>
        <w:t xml:space="preserve"> approved </w:t>
      </w:r>
      <w:r w:rsidRPr="00BC7E07">
        <w:rPr>
          <w:rStyle w:val="StyleUnderline"/>
        </w:rPr>
        <w:t>but the proportion representing therapeutic advances</w:t>
      </w:r>
      <w:r w:rsidRPr="00BC7E07">
        <w:rPr>
          <w:sz w:val="16"/>
        </w:rPr>
        <w:t>.24</w:t>
      </w:r>
    </w:p>
    <w:p w14:paraId="55FA545B" w14:textId="77777777" w:rsidR="00BE1832" w:rsidRDefault="00BE1832" w:rsidP="00BE1832">
      <w:pPr>
        <w:rPr>
          <w:sz w:val="16"/>
        </w:rPr>
      </w:pPr>
      <w:r w:rsidRPr="00BC7E07">
        <w:rPr>
          <w:sz w:val="16"/>
        </w:rPr>
        <w:t xml:space="preserve">In the 1970s and the 1980s, around 1 in 6 (16%) new drugs approved by the FDA offered important therapeutic gains, based on FDA assigned scores.25 Another study covering products approved from the mid-1970s to mid-1980s found that only around 1 in 10 (11%) new drugs globally were therapeutically and pharmacologically innovative.26 These figures are consistent with several other recent studies (table 1).272829303132 </w:t>
      </w:r>
      <w:r w:rsidRPr="00BC7E07">
        <w:rPr>
          <w:rStyle w:val="StyleUnderline"/>
        </w:rPr>
        <w:t xml:space="preserve">Analyses of drug evaluation reports </w:t>
      </w:r>
      <w:r w:rsidRPr="00BC7E07">
        <w:rPr>
          <w:sz w:val="16"/>
        </w:rPr>
        <w:t xml:space="preserve">put out by health technology assessment bodies in France and Germany in the 2010s </w:t>
      </w:r>
      <w:r w:rsidRPr="00BC7E07">
        <w:rPr>
          <w:rStyle w:val="StyleUnderline"/>
        </w:rPr>
        <w:t>suggest that</w:t>
      </w:r>
      <w:r w:rsidRPr="00BC7E07">
        <w:rPr>
          <w:sz w:val="16"/>
        </w:rPr>
        <w:t xml:space="preserve"> most </w:t>
      </w:r>
      <w:r w:rsidRPr="00BC7E07">
        <w:rPr>
          <w:rStyle w:val="StyleUnderline"/>
        </w:rPr>
        <w:t>new drugs offer</w:t>
      </w:r>
      <w:r w:rsidRPr="00BC7E07">
        <w:rPr>
          <w:sz w:val="16"/>
        </w:rPr>
        <w:t xml:space="preserve"> little or </w:t>
      </w:r>
      <w:r w:rsidRPr="00BC7E07">
        <w:rPr>
          <w:rStyle w:val="StyleUnderline"/>
        </w:rPr>
        <w:t>no added clinical value</w:t>
      </w:r>
      <w:r w:rsidRPr="00BC7E07">
        <w:rPr>
          <w:sz w:val="16"/>
        </w:rPr>
        <w:t xml:space="preserve">, with </w:t>
      </w:r>
      <w:r w:rsidRPr="00BC7E07">
        <w:rPr>
          <w:rStyle w:val="StyleUnderline"/>
        </w:rPr>
        <w:t xml:space="preserve">only </w:t>
      </w:r>
      <w:r w:rsidRPr="00BC7E07">
        <w:rPr>
          <w:rStyle w:val="Emphasis"/>
        </w:rPr>
        <w:t>a fraction</w:t>
      </w:r>
      <w:r w:rsidRPr="00BC7E07">
        <w:rPr>
          <w:rStyle w:val="StyleUnderline"/>
        </w:rPr>
        <w:t xml:space="preserve"> offering important or major improvements</w:t>
      </w:r>
      <w:r w:rsidRPr="00BC7E07">
        <w:rPr>
          <w:sz w:val="16"/>
        </w:rPr>
        <w:t xml:space="preserve">.3334353637 </w:t>
      </w:r>
      <w:r w:rsidRPr="00BC7E07">
        <w:rPr>
          <w:rStyle w:val="StyleUnderline"/>
        </w:rPr>
        <w:t>A 2022 study</w:t>
      </w:r>
      <w:r w:rsidRPr="00BC7E07">
        <w:rPr>
          <w:sz w:val="16"/>
        </w:rPr>
        <w:t xml:space="preserve"> from the Belgian Healthcare Knowledge Centre </w:t>
      </w:r>
      <w:r w:rsidRPr="00BC7E07">
        <w:rPr>
          <w:rStyle w:val="StyleUnderline"/>
        </w:rPr>
        <w:t xml:space="preserve">found </w:t>
      </w:r>
      <w:r w:rsidRPr="00BC7E07">
        <w:rPr>
          <w:rStyle w:val="Emphasis"/>
        </w:rPr>
        <w:t>considerable uncertainty</w:t>
      </w:r>
      <w:r w:rsidRPr="00BC7E07">
        <w:rPr>
          <w:rStyle w:val="StyleUnderline"/>
        </w:rPr>
        <w:t xml:space="preserve"> about the benefits of </w:t>
      </w:r>
      <w:r w:rsidRPr="00BC7E07">
        <w:rPr>
          <w:sz w:val="16"/>
        </w:rPr>
        <w:t xml:space="preserve">many </w:t>
      </w:r>
      <w:r w:rsidRPr="00BC7E07">
        <w:rPr>
          <w:rStyle w:val="StyleUnderline"/>
        </w:rPr>
        <w:t>new cancer drugs in terms of</w:t>
      </w:r>
      <w:r w:rsidRPr="00BC7E07">
        <w:rPr>
          <w:sz w:val="16"/>
        </w:rPr>
        <w:t xml:space="preserve"> overall </w:t>
      </w:r>
      <w:r w:rsidRPr="00BC7E07">
        <w:rPr>
          <w:rStyle w:val="StyleUnderline"/>
        </w:rPr>
        <w:t>survival</w:t>
      </w:r>
      <w:r w:rsidRPr="00BC7E07">
        <w:rPr>
          <w:sz w:val="16"/>
        </w:rPr>
        <w:t xml:space="preserve"> and quality of life, </w:t>
      </w:r>
      <w:r w:rsidRPr="00BC7E07">
        <w:rPr>
          <w:rStyle w:val="StyleUnderline"/>
        </w:rPr>
        <w:t>despite an increase in</w:t>
      </w:r>
      <w:r w:rsidRPr="00BC7E07">
        <w:rPr>
          <w:sz w:val="16"/>
        </w:rPr>
        <w:t xml:space="preserve"> their </w:t>
      </w:r>
      <w:r w:rsidRPr="00BC7E07">
        <w:rPr>
          <w:rStyle w:val="StyleUnderline"/>
        </w:rPr>
        <w:t>prices</w:t>
      </w:r>
      <w:r w:rsidRPr="00BC7E07">
        <w:rPr>
          <w:sz w:val="16"/>
        </w:rPr>
        <w:t>.38</w:t>
      </w:r>
    </w:p>
    <w:p w14:paraId="7F830D42" w14:textId="77777777" w:rsidR="00BE1832" w:rsidRDefault="00BE1832" w:rsidP="00BE1832">
      <w:pPr>
        <w:pStyle w:val="Heading4"/>
      </w:pPr>
      <w:r>
        <w:t xml:space="preserve">Big pharma’s profits go to buybacks </w:t>
      </w:r>
      <w:r>
        <w:rPr>
          <w:u w:val="single"/>
        </w:rPr>
        <w:t>not</w:t>
      </w:r>
      <w:r>
        <w:t xml:space="preserve"> R&amp;D </w:t>
      </w:r>
    </w:p>
    <w:p w14:paraId="61A093E3" w14:textId="77777777" w:rsidR="00BE1832" w:rsidRPr="00F17E7B" w:rsidRDefault="00BE1832" w:rsidP="00BE1832">
      <w:r>
        <w:t xml:space="preserve">Lynn </w:t>
      </w:r>
      <w:r w:rsidRPr="00532493">
        <w:rPr>
          <w:rStyle w:val="Style13ptBold"/>
        </w:rPr>
        <w:t>Parramore</w:t>
      </w:r>
      <w:r>
        <w:t>, 3-14-</w:t>
      </w:r>
      <w:r w:rsidRPr="00532493">
        <w:rPr>
          <w:rStyle w:val="Style13ptBold"/>
        </w:rPr>
        <w:t>2024</w:t>
      </w:r>
      <w:r>
        <w:t xml:space="preserve">, "Experts: Negotiating Big Pharma's Prices Won't Stifle Innovation—They Don't Use the Money to Innovate!", Institute for New Economic Thinking, (Parramore has a pHD and a MA in English from NYU.) </w:t>
      </w:r>
      <w:hyperlink r:id="rId17" w:history="1">
        <w:r w:rsidRPr="00BD4E89">
          <w:rPr>
            <w:rStyle w:val="Hyperlink"/>
          </w:rPr>
          <w:t>https://www.ineteconomics.org/perspectives/blog/experts-negotiating-big-pharmas-prices-wont-stifle-innovation-they-dont-use-the-money-to-innovate</w:t>
        </w:r>
      </w:hyperlink>
      <w:r>
        <w:t xml:space="preserve">  Accessed 7-28-2024, /hcc</w:t>
      </w:r>
    </w:p>
    <w:p w14:paraId="68564F7E" w14:textId="77777777" w:rsidR="00BE1832" w:rsidRPr="00143807" w:rsidRDefault="00BE1832" w:rsidP="00BE1832">
      <w:pPr>
        <w:rPr>
          <w:sz w:val="16"/>
          <w:szCs w:val="16"/>
        </w:rPr>
      </w:pPr>
      <w:r w:rsidRPr="00143807">
        <w:rPr>
          <w:sz w:val="16"/>
          <w:szCs w:val="16"/>
        </w:rPr>
        <w:t>Big Pharma has been spouting this argument for a long time. Does it hold any water? Two experts who closely study the pharmaceutical industry explain why it doesn’t. Fred Ledley and colleagues show how much taxpayers pony up through agencies like the National Institutes of Health (NIH), which fund research and provide resources for promising projects to the drug industry. William Lazonick exposes how the Wall Street-focused business models of contemporary pharmaceutical giants inhibit innovation and depend on exorbitant prices.</w:t>
      </w:r>
    </w:p>
    <w:p w14:paraId="5234816B" w14:textId="77777777" w:rsidR="00BE1832" w:rsidRPr="00143807" w:rsidRDefault="00BE1832" w:rsidP="00BE1832">
      <w:pPr>
        <w:rPr>
          <w:sz w:val="16"/>
        </w:rPr>
      </w:pPr>
      <w:r w:rsidRPr="00143807">
        <w:rPr>
          <w:sz w:val="16"/>
        </w:rPr>
        <w:t xml:space="preserve">Bottom line: </w:t>
      </w:r>
      <w:r w:rsidRPr="004552AF">
        <w:rPr>
          <w:u w:val="single"/>
        </w:rPr>
        <w:t xml:space="preserve">big drug companies </w:t>
      </w:r>
      <w:r w:rsidRPr="008243E6">
        <w:rPr>
          <w:rStyle w:val="Emphasis"/>
        </w:rPr>
        <w:t>rake in</w:t>
      </w:r>
      <w:r w:rsidRPr="004552AF">
        <w:rPr>
          <w:u w:val="single"/>
        </w:rPr>
        <w:t xml:space="preserve"> enormous profits </w:t>
      </w:r>
      <w:r w:rsidRPr="008243E6">
        <w:rPr>
          <w:rStyle w:val="Emphasis"/>
        </w:rPr>
        <w:t>without</w:t>
      </w:r>
      <w:r w:rsidRPr="004552AF">
        <w:rPr>
          <w:u w:val="single"/>
        </w:rPr>
        <w:t xml:space="preserve"> prioritizing </w:t>
      </w:r>
      <w:r w:rsidRPr="008243E6">
        <w:rPr>
          <w:rStyle w:val="Emphasis"/>
        </w:rPr>
        <w:t>investments</w:t>
      </w:r>
      <w:r w:rsidRPr="004552AF">
        <w:rPr>
          <w:u w:val="single"/>
        </w:rPr>
        <w:t xml:space="preserve"> in</w:t>
      </w:r>
      <w:r w:rsidRPr="00143807">
        <w:rPr>
          <w:sz w:val="16"/>
        </w:rPr>
        <w:t xml:space="preserve"> medication development or </w:t>
      </w:r>
      <w:r w:rsidRPr="004552AF">
        <w:rPr>
          <w:rStyle w:val="StyleUnderline"/>
        </w:rPr>
        <w:t>innovation</w:t>
      </w:r>
      <w:r w:rsidRPr="00143807">
        <w:rPr>
          <w:sz w:val="16"/>
        </w:rPr>
        <w:t xml:space="preserve">. </w:t>
      </w:r>
      <w:r w:rsidRPr="004552AF">
        <w:rPr>
          <w:rStyle w:val="StyleUnderline"/>
        </w:rPr>
        <w:t>They</w:t>
      </w:r>
      <w:r w:rsidRPr="00143807">
        <w:rPr>
          <w:sz w:val="16"/>
        </w:rPr>
        <w:t xml:space="preserve"> simply snap up drug rights that the federal government paid for (us, in other words), </w:t>
      </w:r>
      <w:r w:rsidRPr="004552AF">
        <w:rPr>
          <w:rStyle w:val="StyleUnderline"/>
        </w:rPr>
        <w:t>focus</w:t>
      </w:r>
      <w:r w:rsidRPr="00143807">
        <w:rPr>
          <w:sz w:val="16"/>
        </w:rPr>
        <w:t xml:space="preserve"> </w:t>
      </w:r>
      <w:r w:rsidRPr="004552AF">
        <w:rPr>
          <w:rStyle w:val="StyleUnderline"/>
        </w:rPr>
        <w:t>on</w:t>
      </w:r>
      <w:r w:rsidRPr="00143807">
        <w:rPr>
          <w:sz w:val="16"/>
        </w:rPr>
        <w:t xml:space="preserve"> </w:t>
      </w:r>
      <w:r w:rsidRPr="004552AF">
        <w:rPr>
          <w:rStyle w:val="StyleUnderline"/>
        </w:rPr>
        <w:t>boosting</w:t>
      </w:r>
      <w:r w:rsidRPr="00143807">
        <w:rPr>
          <w:sz w:val="16"/>
        </w:rPr>
        <w:t xml:space="preserve"> their </w:t>
      </w:r>
      <w:r w:rsidRPr="004552AF">
        <w:rPr>
          <w:rStyle w:val="StyleUnderline"/>
        </w:rPr>
        <w:t>stock prices</w:t>
      </w:r>
      <w:r w:rsidRPr="00143807">
        <w:rPr>
          <w:sz w:val="16"/>
        </w:rPr>
        <w:t xml:space="preserve">, </w:t>
      </w:r>
      <w:r w:rsidRPr="004552AF">
        <w:rPr>
          <w:rStyle w:val="StyleUnderline"/>
        </w:rPr>
        <w:t xml:space="preserve">and </w:t>
      </w:r>
      <w:r w:rsidRPr="008243E6">
        <w:rPr>
          <w:rStyle w:val="Emphasis"/>
        </w:rPr>
        <w:t>overcharge</w:t>
      </w:r>
      <w:r w:rsidRPr="004552AF">
        <w:rPr>
          <w:rStyle w:val="StyleUnderline"/>
        </w:rPr>
        <w:t xml:space="preserve"> the public</w:t>
      </w:r>
      <w:r w:rsidRPr="00143807">
        <w:rPr>
          <w:sz w:val="16"/>
        </w:rPr>
        <w:t>. Surely, Americans deserve better.</w:t>
      </w:r>
    </w:p>
    <w:p w14:paraId="4355CE3F" w14:textId="77777777" w:rsidR="00BE1832" w:rsidRPr="00143807" w:rsidRDefault="00BE1832" w:rsidP="00BE1832">
      <w:pPr>
        <w:rPr>
          <w:sz w:val="16"/>
          <w:szCs w:val="16"/>
        </w:rPr>
      </w:pPr>
      <w:r w:rsidRPr="00143807">
        <w:rPr>
          <w:sz w:val="16"/>
          <w:szCs w:val="16"/>
        </w:rPr>
        <w:t>Big Pharma’s Focus on Innovation Changed Decades Ago</w:t>
      </w:r>
    </w:p>
    <w:p w14:paraId="4DD621B3" w14:textId="77777777" w:rsidR="00BE1832" w:rsidRPr="004552AF" w:rsidRDefault="00BE1832" w:rsidP="00BE1832">
      <w:pPr>
        <w:rPr>
          <w:rStyle w:val="StyleUnderline"/>
        </w:rPr>
      </w:pPr>
      <w:r w:rsidRPr="00143807">
        <w:rPr>
          <w:sz w:val="16"/>
        </w:rPr>
        <w:t xml:space="preserve">Fred Ledley, director of Bentley University’s Center for Integration of Science and Industry, is the senior author of a recent study of drug pricing that reveals how much taxpayer money went into research and development for the 10 drugs currently up for negotiation. </w:t>
      </w:r>
      <w:r w:rsidRPr="004552AF">
        <w:rPr>
          <w:rStyle w:val="StyleUnderline"/>
        </w:rPr>
        <w:t>Public investment</w:t>
      </w:r>
      <w:r w:rsidRPr="00143807">
        <w:rPr>
          <w:sz w:val="16"/>
        </w:rPr>
        <w:t xml:space="preserve">, the researchers found, </w:t>
      </w:r>
      <w:r w:rsidRPr="004552AF">
        <w:rPr>
          <w:rStyle w:val="StyleUnderline"/>
        </w:rPr>
        <w:t>totaled</w:t>
      </w:r>
      <w:r w:rsidRPr="00143807">
        <w:rPr>
          <w:sz w:val="16"/>
        </w:rPr>
        <w:t xml:space="preserve"> an eye-popping </w:t>
      </w:r>
      <w:r w:rsidRPr="004552AF">
        <w:rPr>
          <w:rStyle w:val="StyleUnderline"/>
        </w:rPr>
        <w:t>$</w:t>
      </w:r>
      <w:r w:rsidRPr="008243E6">
        <w:rPr>
          <w:rStyle w:val="Emphasis"/>
        </w:rPr>
        <w:t>11.7 billion</w:t>
      </w:r>
      <w:r w:rsidRPr="004552AF">
        <w:rPr>
          <w:rStyle w:val="StyleUnderline"/>
        </w:rPr>
        <w:t xml:space="preserve"> in NIH funding</w:t>
      </w:r>
      <w:r w:rsidRPr="00143807">
        <w:rPr>
          <w:sz w:val="16"/>
        </w:rPr>
        <w:t xml:space="preserve">. </w:t>
      </w:r>
      <w:r w:rsidRPr="004552AF">
        <w:rPr>
          <w:rStyle w:val="StyleUnderline"/>
        </w:rPr>
        <w:t>This</w:t>
      </w:r>
      <w:r w:rsidRPr="00143807">
        <w:rPr>
          <w:sz w:val="16"/>
        </w:rPr>
        <w:t xml:space="preserve"> largesse from taxpayers </w:t>
      </w:r>
      <w:r w:rsidRPr="004552AF">
        <w:rPr>
          <w:rStyle w:val="StyleUnderline"/>
        </w:rPr>
        <w:t>saved drug the industry $</w:t>
      </w:r>
      <w:r w:rsidRPr="008243E6">
        <w:rPr>
          <w:rStyle w:val="Emphasis"/>
        </w:rPr>
        <w:t>1,485 million</w:t>
      </w:r>
      <w:r w:rsidRPr="004552AF">
        <w:rPr>
          <w:rStyle w:val="StyleUnderline"/>
        </w:rPr>
        <w:t xml:space="preserve"> per drug.</w:t>
      </w:r>
    </w:p>
    <w:p w14:paraId="2AD7AF90" w14:textId="77777777" w:rsidR="00BE1832" w:rsidRPr="004552AF" w:rsidRDefault="00BE1832" w:rsidP="00BE1832">
      <w:pPr>
        <w:rPr>
          <w:rStyle w:val="StyleUnderline"/>
        </w:rPr>
      </w:pPr>
      <w:r w:rsidRPr="00143807">
        <w:rPr>
          <w:sz w:val="16"/>
        </w:rPr>
        <w:t>Ledley and his colleagues are unimpressed by the argument that the IRA will have a negative impact on innovation. Why? Because</w:t>
      </w:r>
      <w:r w:rsidRPr="004552AF">
        <w:rPr>
          <w:rStyle w:val="StyleUnderline"/>
        </w:rPr>
        <w:t xml:space="preserve"> the biggest drug companies haven’t been doing</w:t>
      </w:r>
      <w:r w:rsidRPr="00143807">
        <w:rPr>
          <w:sz w:val="16"/>
        </w:rPr>
        <w:t xml:space="preserve"> much </w:t>
      </w:r>
      <w:r w:rsidRPr="004552AF">
        <w:rPr>
          <w:rStyle w:val="StyleUnderline"/>
        </w:rPr>
        <w:t>innovation</w:t>
      </w:r>
      <w:r w:rsidRPr="00143807">
        <w:rPr>
          <w:sz w:val="16"/>
        </w:rPr>
        <w:t xml:space="preserve"> </w:t>
      </w:r>
      <w:r w:rsidRPr="004552AF">
        <w:rPr>
          <w:rStyle w:val="StyleUnderline"/>
        </w:rPr>
        <w:t>in a long time.</w:t>
      </w:r>
    </w:p>
    <w:p w14:paraId="2F76F17E" w14:textId="77777777" w:rsidR="00BE1832" w:rsidRPr="00143807" w:rsidRDefault="00BE1832" w:rsidP="00BE1832">
      <w:pPr>
        <w:rPr>
          <w:sz w:val="16"/>
        </w:rPr>
      </w:pPr>
      <w:r w:rsidRPr="00143807">
        <w:rPr>
          <w:sz w:val="16"/>
        </w:rPr>
        <w:t xml:space="preserve">“This is a very centralized industry with </w:t>
      </w:r>
      <w:r w:rsidRPr="004552AF">
        <w:rPr>
          <w:rStyle w:val="StyleUnderline"/>
        </w:rPr>
        <w:t>the top 25 companies accounting for</w:t>
      </w:r>
      <w:r w:rsidRPr="00143807">
        <w:rPr>
          <w:sz w:val="16"/>
        </w:rPr>
        <w:t xml:space="preserve"> well </w:t>
      </w:r>
      <w:r w:rsidRPr="004552AF">
        <w:rPr>
          <w:rStyle w:val="StyleUnderline"/>
        </w:rPr>
        <w:t>over 70% of all the sales,”</w:t>
      </w:r>
      <w:r w:rsidRPr="00143807">
        <w:rPr>
          <w:sz w:val="16"/>
        </w:rPr>
        <w:t xml:space="preserve"> notes Ledley. “</w:t>
      </w:r>
      <w:r w:rsidRPr="004552AF">
        <w:rPr>
          <w:rStyle w:val="StyleUnderline"/>
        </w:rPr>
        <w:t>That’s not where the innovation is happening</w:t>
      </w:r>
      <w:r w:rsidRPr="00143807">
        <w:rPr>
          <w:sz w:val="16"/>
        </w:rPr>
        <w:t xml:space="preserve">.” He points out that since </w:t>
      </w:r>
      <w:r w:rsidRPr="004552AF">
        <w:rPr>
          <w:rStyle w:val="StyleUnderline"/>
        </w:rPr>
        <w:t>major companies prioritize marketing</w:t>
      </w:r>
      <w:r w:rsidRPr="00143807">
        <w:rPr>
          <w:sz w:val="16"/>
        </w:rPr>
        <w:t xml:space="preserve"> and selling drugs </w:t>
      </w:r>
      <w:r w:rsidRPr="004552AF">
        <w:rPr>
          <w:rStyle w:val="StyleUnderline"/>
        </w:rPr>
        <w:t>rather than developing</w:t>
      </w:r>
      <w:r w:rsidRPr="00143807">
        <w:rPr>
          <w:sz w:val="16"/>
        </w:rPr>
        <w:t xml:space="preserve"> them, a revenue dip will hardly make a dent in innovation.</w:t>
      </w:r>
    </w:p>
    <w:p w14:paraId="011B41E0" w14:textId="77777777" w:rsidR="00BE1832" w:rsidRPr="00143807" w:rsidRDefault="00BE1832" w:rsidP="00BE1832">
      <w:pPr>
        <w:rPr>
          <w:sz w:val="16"/>
          <w:szCs w:val="16"/>
        </w:rPr>
      </w:pPr>
      <w:r w:rsidRPr="00143807">
        <w:rPr>
          <w:sz w:val="16"/>
          <w:szCs w:val="16"/>
        </w:rPr>
        <w:t>Ledley gives the example of Imbruvica, a cancer drug developed first by a small biotech company called Pharmacyclics in 2015. He points out that Pharmacyclics’ primary focus wasn’t product development but rather investing in pure innovation. “They hit on a great drug, and then they were acquired by AbbVie, which is a very large, very successful company,” says Ledley.</w:t>
      </w:r>
    </w:p>
    <w:p w14:paraId="0DBACC5A" w14:textId="77777777" w:rsidR="00BE1832" w:rsidRPr="00143807" w:rsidRDefault="00BE1832" w:rsidP="00BE1832">
      <w:pPr>
        <w:rPr>
          <w:sz w:val="16"/>
          <w:szCs w:val="16"/>
        </w:rPr>
      </w:pPr>
      <w:r w:rsidRPr="00143807">
        <w:rPr>
          <w:sz w:val="16"/>
          <w:szCs w:val="16"/>
        </w:rPr>
        <w:t>He explains that while AbbVie is marketing the drug, it was never the innovator, stressing that much of today’s innovation reaches Big Pharma through acquisitions. “It’s not happening organically,” he explains. “The small companies are better positioned to innovate because they aren’t as dependent upon revenues as the large ones.”</w:t>
      </w:r>
    </w:p>
    <w:p w14:paraId="523E3EFC" w14:textId="77777777" w:rsidR="00BE1832" w:rsidRPr="00143807" w:rsidRDefault="00BE1832" w:rsidP="00BE1832">
      <w:pPr>
        <w:rPr>
          <w:sz w:val="16"/>
          <w:szCs w:val="16"/>
        </w:rPr>
      </w:pPr>
      <w:r w:rsidRPr="00143807">
        <w:rPr>
          <w:sz w:val="16"/>
          <w:szCs w:val="16"/>
        </w:rPr>
        <w:t>Ledley’s study shows that Imbruvica received $566 million of NIH funding as it was developed.</w:t>
      </w:r>
    </w:p>
    <w:p w14:paraId="390327EB" w14:textId="77777777" w:rsidR="00BE1832" w:rsidRPr="00143807" w:rsidRDefault="00BE1832" w:rsidP="00BE1832">
      <w:pPr>
        <w:rPr>
          <w:sz w:val="16"/>
          <w:szCs w:val="16"/>
        </w:rPr>
      </w:pPr>
      <w:r w:rsidRPr="00143807">
        <w:rPr>
          <w:sz w:val="16"/>
          <w:szCs w:val="16"/>
        </w:rPr>
        <w:t>“It’s these little companies where the investment in innovation is happening,” underscores Ledley. “We don’t think they’re going to be adversely affected by the types of fair pricing that’s likely to come out of the Inflation Reduction Act.”</w:t>
      </w:r>
    </w:p>
    <w:p w14:paraId="491F46DA" w14:textId="77777777" w:rsidR="00BE1832" w:rsidRPr="00143807" w:rsidRDefault="00BE1832" w:rsidP="00BE1832">
      <w:pPr>
        <w:rPr>
          <w:sz w:val="16"/>
          <w:szCs w:val="16"/>
        </w:rPr>
      </w:pPr>
      <w:r w:rsidRPr="00143807">
        <w:rPr>
          <w:sz w:val="16"/>
          <w:szCs w:val="16"/>
        </w:rPr>
        <w:t>More Wall Street Schemes, Less Innovation</w:t>
      </w:r>
    </w:p>
    <w:p w14:paraId="4FEDE2ED" w14:textId="77777777" w:rsidR="00BE1832" w:rsidRPr="00143807" w:rsidRDefault="00BE1832" w:rsidP="00BE1832">
      <w:pPr>
        <w:rPr>
          <w:sz w:val="16"/>
        </w:rPr>
      </w:pPr>
      <w:r w:rsidRPr="00143807">
        <w:rPr>
          <w:sz w:val="16"/>
        </w:rPr>
        <w:t xml:space="preserve">Economist and business historian William Lazonick argues that </w:t>
      </w:r>
      <w:r w:rsidRPr="001F7A5D">
        <w:rPr>
          <w:rStyle w:val="StyleUnderline"/>
        </w:rPr>
        <w:t>Big Pharma is</w:t>
      </w:r>
      <w:r w:rsidRPr="00143807">
        <w:rPr>
          <w:sz w:val="16"/>
        </w:rPr>
        <w:t xml:space="preserve"> more </w:t>
      </w:r>
      <w:r w:rsidRPr="001F7A5D">
        <w:rPr>
          <w:rStyle w:val="StyleUnderline"/>
        </w:rPr>
        <w:t xml:space="preserve">focused on Wall Street games to enrich executives </w:t>
      </w:r>
      <w:r w:rsidRPr="00143807">
        <w:rPr>
          <w:sz w:val="16"/>
        </w:rPr>
        <w:t>and shareholders than making medicines.</w:t>
      </w:r>
    </w:p>
    <w:p w14:paraId="74276DBE" w14:textId="77777777" w:rsidR="00BE1832" w:rsidRPr="00143807" w:rsidRDefault="00BE1832" w:rsidP="00BE1832">
      <w:pPr>
        <w:rPr>
          <w:sz w:val="16"/>
          <w:szCs w:val="16"/>
        </w:rPr>
      </w:pPr>
      <w:r w:rsidRPr="00143807">
        <w:rPr>
          <w:sz w:val="16"/>
          <w:szCs w:val="16"/>
        </w:rPr>
        <w:t>The name of the game is stock buybacks.</w:t>
      </w:r>
    </w:p>
    <w:p w14:paraId="27AA1573" w14:textId="77777777" w:rsidR="00BE1832" w:rsidRPr="00143807" w:rsidRDefault="00BE1832" w:rsidP="00BE1832">
      <w:pPr>
        <w:rPr>
          <w:sz w:val="16"/>
        </w:rPr>
      </w:pPr>
      <w:r w:rsidRPr="00143807">
        <w:rPr>
          <w:sz w:val="16"/>
        </w:rPr>
        <w:t xml:space="preserve">Few practices have generated as much controversy and debate in recent years as that of </w:t>
      </w:r>
      <w:r w:rsidRPr="001F7A5D">
        <w:rPr>
          <w:rStyle w:val="StyleUnderline"/>
        </w:rPr>
        <w:t>companies inflating</w:t>
      </w:r>
      <w:r w:rsidRPr="00143807">
        <w:rPr>
          <w:sz w:val="16"/>
        </w:rPr>
        <w:t xml:space="preserve"> their </w:t>
      </w:r>
      <w:r w:rsidRPr="001F7A5D">
        <w:rPr>
          <w:rStyle w:val="StyleUnderline"/>
        </w:rPr>
        <w:t>stock prices by repurchasing shares of their own stock</w:t>
      </w:r>
      <w:r w:rsidRPr="00143807">
        <w:rPr>
          <w:sz w:val="16"/>
        </w:rPr>
        <w:t xml:space="preserve"> from the open market – stock </w:t>
      </w:r>
      <w:r w:rsidRPr="008243E6">
        <w:rPr>
          <w:rStyle w:val="Emphasis"/>
        </w:rPr>
        <w:t>buybacks</w:t>
      </w:r>
      <w:r w:rsidRPr="00143807">
        <w:rPr>
          <w:sz w:val="16"/>
        </w:rPr>
        <w:t xml:space="preserve">, as they are called. Lazonick, who has been at the forefront of the debate, has long warned that buybacks </w:t>
      </w:r>
      <w:r w:rsidRPr="001F7A5D">
        <w:rPr>
          <w:rStyle w:val="StyleUnderline"/>
        </w:rPr>
        <w:t xml:space="preserve">come at a </w:t>
      </w:r>
      <w:r w:rsidRPr="008243E6">
        <w:rPr>
          <w:rStyle w:val="Emphasis"/>
        </w:rPr>
        <w:t>significant cost</w:t>
      </w:r>
      <w:r w:rsidRPr="001F7A5D">
        <w:rPr>
          <w:rStyle w:val="StyleUnderline"/>
        </w:rPr>
        <w:t xml:space="preserve"> to innovation and</w:t>
      </w:r>
      <w:r w:rsidRPr="00143807">
        <w:rPr>
          <w:sz w:val="16"/>
        </w:rPr>
        <w:t xml:space="preserve"> long-term </w:t>
      </w:r>
      <w:r w:rsidRPr="001F7A5D">
        <w:rPr>
          <w:rStyle w:val="StyleUnderline"/>
        </w:rPr>
        <w:t>growth</w:t>
      </w:r>
      <w:r w:rsidRPr="00143807">
        <w:rPr>
          <w:sz w:val="16"/>
        </w:rPr>
        <w:t xml:space="preserve">. He warns that </w:t>
      </w:r>
      <w:r w:rsidRPr="001F7A5D">
        <w:rPr>
          <w:rStyle w:val="StyleUnderline"/>
        </w:rPr>
        <w:t xml:space="preserve">resources diverted to buybacks come at the </w:t>
      </w:r>
      <w:r w:rsidRPr="008243E6">
        <w:rPr>
          <w:rStyle w:val="Emphasis"/>
        </w:rPr>
        <w:t>expense</w:t>
      </w:r>
      <w:r w:rsidRPr="001F7A5D">
        <w:rPr>
          <w:rStyle w:val="StyleUnderline"/>
        </w:rPr>
        <w:t xml:space="preserve"> of</w:t>
      </w:r>
      <w:r w:rsidRPr="00143807">
        <w:rPr>
          <w:sz w:val="16"/>
        </w:rPr>
        <w:t xml:space="preserve"> productive investments like </w:t>
      </w:r>
      <w:r w:rsidRPr="008243E6">
        <w:rPr>
          <w:rStyle w:val="Emphasis"/>
        </w:rPr>
        <w:t>research</w:t>
      </w:r>
      <w:r w:rsidRPr="001F7A5D">
        <w:rPr>
          <w:rStyle w:val="StyleUnderline"/>
        </w:rPr>
        <w:t xml:space="preserve"> and </w:t>
      </w:r>
      <w:r w:rsidRPr="008243E6">
        <w:rPr>
          <w:rStyle w:val="Emphasis"/>
        </w:rPr>
        <w:t>development</w:t>
      </w:r>
      <w:r w:rsidRPr="00143807">
        <w:rPr>
          <w:sz w:val="16"/>
        </w:rPr>
        <w:t xml:space="preserve">, employee training, and capital expenditures. As he sees it, this </w:t>
      </w:r>
      <w:r w:rsidRPr="001F7A5D">
        <w:rPr>
          <w:rStyle w:val="StyleUnderline"/>
        </w:rPr>
        <w:t>myopic focus on stock manipulation</w:t>
      </w:r>
      <w:r w:rsidRPr="00143807">
        <w:rPr>
          <w:sz w:val="16"/>
        </w:rPr>
        <w:t xml:space="preserve"> tactics in the name of immediate shareholder returns and stock-based executive compensation is what </w:t>
      </w:r>
      <w:r w:rsidRPr="001F7A5D">
        <w:rPr>
          <w:rStyle w:val="StyleUnderline"/>
        </w:rPr>
        <w:t>really stifles long-term innovation</w:t>
      </w:r>
      <w:r w:rsidRPr="00143807">
        <w:rPr>
          <w:sz w:val="16"/>
        </w:rPr>
        <w:t>.</w:t>
      </w:r>
    </w:p>
    <w:p w14:paraId="4305A72E" w14:textId="77777777" w:rsidR="00BE1832" w:rsidRPr="00143807" w:rsidRDefault="00BE1832" w:rsidP="00BE1832">
      <w:pPr>
        <w:rPr>
          <w:sz w:val="16"/>
          <w:szCs w:val="16"/>
        </w:rPr>
      </w:pPr>
      <w:r w:rsidRPr="00143807">
        <w:rPr>
          <w:sz w:val="16"/>
          <w:szCs w:val="16"/>
        </w:rPr>
        <w:t>Surprise! Big Pharma is a big fan of buybacks.</w:t>
      </w:r>
    </w:p>
    <w:p w14:paraId="4AEB77B6" w14:textId="77777777" w:rsidR="00BE1832" w:rsidRPr="00143807" w:rsidRDefault="00BE1832" w:rsidP="00BE1832">
      <w:pPr>
        <w:rPr>
          <w:sz w:val="16"/>
          <w:szCs w:val="16"/>
        </w:rPr>
      </w:pPr>
      <w:r w:rsidRPr="00143807">
        <w:rPr>
          <w:sz w:val="16"/>
          <w:szCs w:val="16"/>
        </w:rPr>
        <w:t>Lazonick delves into the case of pharmaceutical giant Merck, a company extensively examined by him and colleague Öner Tulum. He highlights that Merck’s shift away from investing in new drugs was influenced by the biotechnology revolution of the 1980s, a period when startups began attracting venture capital and going public on the stock market, often yielding substantial returns for investors even before product development. “The startups basically became the research entities,” explains Lazonick, “attracting both the university knowledge and the scientists – the people who once might have worked for Big Pharma.”</w:t>
      </w:r>
    </w:p>
    <w:p w14:paraId="465C5F74" w14:textId="77777777" w:rsidR="00BE1832" w:rsidRPr="00143807" w:rsidRDefault="00BE1832" w:rsidP="00BE1832">
      <w:pPr>
        <w:rPr>
          <w:sz w:val="16"/>
          <w:szCs w:val="16"/>
        </w:rPr>
      </w:pPr>
      <w:r w:rsidRPr="00143807">
        <w:rPr>
          <w:sz w:val="16"/>
          <w:szCs w:val="16"/>
        </w:rPr>
        <w:t>Commencing in the late 1990s, the pharmaceutical landscape witnessed a significant consolidation trend, with mergers of Big Pharma companies: “The goal was for one Big Pharma company to merge with another one that had blockbuster drugs that could mean a billion dollars a year or more in sales, with lots of patent rights left on them,” says Lazonick.</w:t>
      </w:r>
    </w:p>
    <w:p w14:paraId="60C6B2EA" w14:textId="77777777" w:rsidR="00BE1832" w:rsidRDefault="00BE1832" w:rsidP="00BE1832">
      <w:pPr>
        <w:rPr>
          <w:sz w:val="16"/>
        </w:rPr>
      </w:pPr>
      <w:r w:rsidRPr="00143807">
        <w:rPr>
          <w:sz w:val="16"/>
        </w:rPr>
        <w:t xml:space="preserve">According to him, Big Pharma’s strategy boils down to this: </w:t>
      </w:r>
      <w:r w:rsidRPr="001F7A5D">
        <w:rPr>
          <w:rStyle w:val="StyleUnderline"/>
        </w:rPr>
        <w:t>big companies demand high prices on</w:t>
      </w:r>
      <w:r w:rsidRPr="00143807">
        <w:rPr>
          <w:sz w:val="16"/>
        </w:rPr>
        <w:t xml:space="preserve"> blockbuster </w:t>
      </w:r>
      <w:r w:rsidRPr="001F7A5D">
        <w:rPr>
          <w:rStyle w:val="StyleUnderline"/>
        </w:rPr>
        <w:t>patented drugs</w:t>
      </w:r>
      <w:r w:rsidRPr="00143807">
        <w:rPr>
          <w:sz w:val="16"/>
        </w:rPr>
        <w:t xml:space="preserve"> and </w:t>
      </w:r>
      <w:r w:rsidRPr="001F7A5D">
        <w:rPr>
          <w:rStyle w:val="StyleUnderline"/>
        </w:rPr>
        <w:t>then use profits to pay dividends and do stock buybacks rather than</w:t>
      </w:r>
      <w:r w:rsidRPr="00143807">
        <w:rPr>
          <w:sz w:val="16"/>
        </w:rPr>
        <w:t xml:space="preserve"> their own </w:t>
      </w:r>
      <w:r w:rsidRPr="001F7A5D">
        <w:rPr>
          <w:rStyle w:val="StyleUnderline"/>
        </w:rPr>
        <w:t>innovation</w:t>
      </w:r>
      <w:r w:rsidRPr="00143807">
        <w:rPr>
          <w:sz w:val="16"/>
        </w:rPr>
        <w:t>. “</w:t>
      </w:r>
      <w:r w:rsidRPr="001F7A5D">
        <w:rPr>
          <w:rStyle w:val="StyleUnderline"/>
        </w:rPr>
        <w:t xml:space="preserve">That’s what </w:t>
      </w:r>
      <w:r w:rsidRPr="008243E6">
        <w:rPr>
          <w:rStyle w:val="Emphasis"/>
        </w:rPr>
        <w:t>shoots down</w:t>
      </w:r>
      <w:r w:rsidRPr="001F7A5D">
        <w:rPr>
          <w:rStyle w:val="StyleUnderline"/>
        </w:rPr>
        <w:t xml:space="preserve"> the argument that the big companies need high drug prices for innovation,”</w:t>
      </w:r>
      <w:r w:rsidRPr="00143807">
        <w:rPr>
          <w:sz w:val="16"/>
        </w:rPr>
        <w:t xml:space="preserve"> he says. “They need high drug prices to keep up stock prices to further enrich the executives and Wall Street.”</w:t>
      </w:r>
    </w:p>
    <w:p w14:paraId="41CAA9AD" w14:textId="77777777" w:rsidR="00BE1832" w:rsidRDefault="00BE1832" w:rsidP="00BE1832">
      <w:pPr>
        <w:rPr>
          <w:sz w:val="16"/>
        </w:rPr>
      </w:pPr>
    </w:p>
    <w:p w14:paraId="16DC368E" w14:textId="77777777" w:rsidR="00BE1832" w:rsidRDefault="00BE1832" w:rsidP="00BE1832">
      <w:pPr>
        <w:pStyle w:val="Heading4"/>
      </w:pPr>
      <w:r>
        <w:t xml:space="preserve">Lower drug prices would result in </w:t>
      </w:r>
      <w:r w:rsidRPr="00897816">
        <w:rPr>
          <w:u w:val="single"/>
        </w:rPr>
        <w:t>TWO</w:t>
      </w:r>
      <w:r>
        <w:t xml:space="preserve"> fewer drugs</w:t>
      </w:r>
    </w:p>
    <w:p w14:paraId="19259DDC" w14:textId="77777777" w:rsidR="00BE1832" w:rsidRPr="00752ABF" w:rsidRDefault="00BE1832" w:rsidP="00BE1832">
      <w:r>
        <w:t xml:space="preserve">David </w:t>
      </w:r>
      <w:r w:rsidRPr="00261785">
        <w:rPr>
          <w:rStyle w:val="Style13ptBold"/>
        </w:rPr>
        <w:t>Bluementhal et al.</w:t>
      </w:r>
      <w:r>
        <w:t xml:space="preserve"> , 10-1-</w:t>
      </w:r>
      <w:r w:rsidRPr="003533B5">
        <w:rPr>
          <w:rStyle w:val="Style13ptBold"/>
        </w:rPr>
        <w:t>2021</w:t>
      </w:r>
      <w:r>
        <w:t xml:space="preserve">, "The U.S. Can Lower Drug Prices Without Sacrificing Innovation", The Common Wealth Fund, (Dr. Blumenthal is formerly the Samuel O. Thier Professor of Medicine at Harvard Medical School and Chief Health Information and Innovation Officer at Partners Healthcare System in Boston (now Mass General Brigham).) </w:t>
      </w:r>
      <w:hyperlink r:id="rId18" w:history="1">
        <w:r w:rsidRPr="00BD4E89">
          <w:rPr>
            <w:rStyle w:val="Hyperlink"/>
          </w:rPr>
          <w:t>https://www.commonwealthfund.org/blog/2021/us-can-lower-drug-prices-without-sacrificing-innovation</w:t>
        </w:r>
      </w:hyperlink>
      <w:r>
        <w:t xml:space="preserve"> Accessed 7-28-2024, /hcc</w:t>
      </w:r>
    </w:p>
    <w:p w14:paraId="5325C435" w14:textId="77777777" w:rsidR="00BE1832" w:rsidRPr="00F16F47" w:rsidRDefault="00BE1832" w:rsidP="00BE1832">
      <w:pPr>
        <w:rPr>
          <w:sz w:val="16"/>
        </w:rPr>
      </w:pPr>
      <w:r w:rsidRPr="00C83DCE">
        <w:rPr>
          <w:rStyle w:val="StyleUnderline"/>
        </w:rPr>
        <w:t xml:space="preserve">The Congressional Budget Office </w:t>
      </w:r>
      <w:r w:rsidRPr="008243E6">
        <w:rPr>
          <w:rStyle w:val="Emphasis"/>
        </w:rPr>
        <w:t>estimated</w:t>
      </w:r>
      <w:r w:rsidRPr="00C83DCE">
        <w:rPr>
          <w:rStyle w:val="StyleUnderline"/>
        </w:rPr>
        <w:t xml:space="preserve"> that reducing the pharmaceutical industry’s revenues would result in </w:t>
      </w:r>
      <w:r w:rsidRPr="008243E6">
        <w:rPr>
          <w:rStyle w:val="Emphasis"/>
        </w:rPr>
        <w:t>two fewer drugs</w:t>
      </w:r>
      <w:r w:rsidRPr="00C83DCE">
        <w:rPr>
          <w:rStyle w:val="StyleUnderline"/>
        </w:rPr>
        <w:t xml:space="preserve"> in the next </w:t>
      </w:r>
      <w:r w:rsidRPr="008243E6">
        <w:rPr>
          <w:rStyle w:val="Emphasis"/>
        </w:rPr>
        <w:t>decade</w:t>
      </w:r>
      <w:r w:rsidRPr="00F16F47">
        <w:rPr>
          <w:sz w:val="16"/>
        </w:rPr>
        <w:t xml:space="preserve">, 23 fewer in the following decade, and 34 fewer drugs in the third decade. Predictions 20 to 30 years out are necessarily imprecise, but in any case, many of </w:t>
      </w:r>
      <w:r w:rsidRPr="00C83DCE">
        <w:rPr>
          <w:rStyle w:val="StyleUnderline"/>
        </w:rPr>
        <w:t>those</w:t>
      </w:r>
      <w:r w:rsidRPr="00F16F47">
        <w:rPr>
          <w:sz w:val="16"/>
        </w:rPr>
        <w:t xml:space="preserve"> </w:t>
      </w:r>
      <w:r w:rsidRPr="00C83DCE">
        <w:rPr>
          <w:rStyle w:val="StyleUnderline"/>
        </w:rPr>
        <w:t>projected</w:t>
      </w:r>
      <w:r w:rsidRPr="00F16F47">
        <w:rPr>
          <w:sz w:val="16"/>
        </w:rPr>
        <w:t xml:space="preserve"> new </w:t>
      </w:r>
      <w:r w:rsidRPr="00C83DCE">
        <w:rPr>
          <w:rStyle w:val="StyleUnderline"/>
        </w:rPr>
        <w:t>therapies</w:t>
      </w:r>
      <w:r w:rsidRPr="00F16F47">
        <w:rPr>
          <w:sz w:val="16"/>
        </w:rPr>
        <w:t xml:space="preserve"> </w:t>
      </w:r>
      <w:r w:rsidRPr="00C83DCE">
        <w:rPr>
          <w:rStyle w:val="StyleUnderline"/>
        </w:rPr>
        <w:t>would</w:t>
      </w:r>
      <w:r w:rsidRPr="00F16F47">
        <w:rPr>
          <w:sz w:val="16"/>
        </w:rPr>
        <w:t xml:space="preserve"> </w:t>
      </w:r>
      <w:r w:rsidRPr="00C83DCE">
        <w:rPr>
          <w:rStyle w:val="StyleUnderline"/>
        </w:rPr>
        <w:t xml:space="preserve">likely be neither </w:t>
      </w:r>
      <w:r w:rsidRPr="008243E6">
        <w:rPr>
          <w:rStyle w:val="Emphasis"/>
        </w:rPr>
        <w:t>novel</w:t>
      </w:r>
      <w:r w:rsidRPr="00C83DCE">
        <w:rPr>
          <w:rStyle w:val="StyleUnderline"/>
        </w:rPr>
        <w:t xml:space="preserve"> nor more </w:t>
      </w:r>
      <w:r w:rsidRPr="008243E6">
        <w:rPr>
          <w:rStyle w:val="Emphasis"/>
        </w:rPr>
        <w:t>valuable</w:t>
      </w:r>
      <w:r w:rsidRPr="00F16F47">
        <w:rPr>
          <w:sz w:val="16"/>
        </w:rPr>
        <w:t xml:space="preserve"> than existing drugs. That is, </w:t>
      </w:r>
      <w:r w:rsidRPr="00C83DCE">
        <w:rPr>
          <w:rStyle w:val="StyleUnderline"/>
        </w:rPr>
        <w:t xml:space="preserve">they </w:t>
      </w:r>
      <w:r w:rsidRPr="008243E6">
        <w:rPr>
          <w:rStyle w:val="Emphasis"/>
        </w:rPr>
        <w:t>wouldn’t be</w:t>
      </w:r>
      <w:r w:rsidRPr="00C83DCE">
        <w:rPr>
          <w:rStyle w:val="StyleUnderline"/>
        </w:rPr>
        <w:t xml:space="preserve"> </w:t>
      </w:r>
      <w:r w:rsidRPr="008243E6">
        <w:rPr>
          <w:rStyle w:val="Emphasis"/>
        </w:rPr>
        <w:t>innovative</w:t>
      </w:r>
      <w:r w:rsidRPr="00F16F47">
        <w:rPr>
          <w:sz w:val="16"/>
        </w:rPr>
        <w:t>.</w:t>
      </w:r>
    </w:p>
    <w:p w14:paraId="6AE50370" w14:textId="77777777" w:rsidR="00BE1832" w:rsidRDefault="00BE1832" w:rsidP="00BE1832">
      <w:pPr>
        <w:rPr>
          <w:sz w:val="16"/>
        </w:rPr>
      </w:pPr>
      <w:r w:rsidRPr="00C83DCE">
        <w:rPr>
          <w:rStyle w:val="StyleUnderline"/>
        </w:rPr>
        <w:t>Many would be modified versions of existing drugs</w:t>
      </w:r>
      <w:r w:rsidRPr="00F16F47">
        <w:rPr>
          <w:sz w:val="16"/>
        </w:rPr>
        <w:t xml:space="preserve">, </w:t>
      </w:r>
      <w:r w:rsidRPr="00C83DCE">
        <w:rPr>
          <w:rStyle w:val="StyleUnderline"/>
        </w:rPr>
        <w:t>created</w:t>
      </w:r>
      <w:r w:rsidRPr="00F16F47">
        <w:rPr>
          <w:sz w:val="16"/>
        </w:rPr>
        <w:t xml:space="preserve"> merely </w:t>
      </w:r>
      <w:r w:rsidRPr="00C83DCE">
        <w:rPr>
          <w:rStyle w:val="StyleUnderline"/>
        </w:rPr>
        <w:t>to extend patent protections</w:t>
      </w:r>
      <w:r w:rsidRPr="00F16F47">
        <w:rPr>
          <w:sz w:val="16"/>
        </w:rPr>
        <w:t xml:space="preserve"> </w:t>
      </w:r>
      <w:r w:rsidRPr="00C83DCE">
        <w:rPr>
          <w:rStyle w:val="StyleUnderline"/>
        </w:rPr>
        <w:t>and</w:t>
      </w:r>
      <w:r w:rsidRPr="00F16F47">
        <w:rPr>
          <w:sz w:val="16"/>
        </w:rPr>
        <w:t xml:space="preserve"> </w:t>
      </w:r>
      <w:r w:rsidRPr="00C83DCE">
        <w:rPr>
          <w:rStyle w:val="StyleUnderline"/>
        </w:rPr>
        <w:t>thus monopolies</w:t>
      </w:r>
      <w:r w:rsidRPr="00F16F47">
        <w:rPr>
          <w:sz w:val="16"/>
        </w:rPr>
        <w:t xml:space="preserve"> </w:t>
      </w:r>
      <w:r w:rsidRPr="00F16F47">
        <w:rPr>
          <w:rStyle w:val="StyleUnderline"/>
        </w:rPr>
        <w:t>over existing therapeutics</w:t>
      </w:r>
      <w:r w:rsidRPr="00F16F47">
        <w:rPr>
          <w:sz w:val="16"/>
        </w:rPr>
        <w:t xml:space="preserve">. </w:t>
      </w:r>
      <w:r w:rsidRPr="00F16F47">
        <w:rPr>
          <w:rStyle w:val="StyleUnderline"/>
        </w:rPr>
        <w:t>When Medicare Part D</w:t>
      </w:r>
      <w:r w:rsidRPr="00F16F47">
        <w:rPr>
          <w:sz w:val="16"/>
        </w:rPr>
        <w:t xml:space="preserve"> dramatically </w:t>
      </w:r>
      <w:r w:rsidRPr="00F16F47">
        <w:rPr>
          <w:rStyle w:val="StyleUnderline"/>
        </w:rPr>
        <w:t>increased the pharmaceutical industry’s revenues</w:t>
      </w:r>
      <w:r w:rsidRPr="00F16F47">
        <w:rPr>
          <w:sz w:val="16"/>
        </w:rPr>
        <w:t xml:space="preserve"> </w:t>
      </w:r>
      <w:r w:rsidRPr="00F16F47">
        <w:rPr>
          <w:rStyle w:val="StyleUnderline"/>
        </w:rPr>
        <w:t>18 years ago</w:t>
      </w:r>
      <w:r w:rsidRPr="00F16F47">
        <w:rPr>
          <w:sz w:val="16"/>
        </w:rPr>
        <w:t xml:space="preserve">, major </w:t>
      </w:r>
      <w:r w:rsidRPr="00F16F47">
        <w:rPr>
          <w:rStyle w:val="StyleUnderline"/>
        </w:rPr>
        <w:t>drug companies directed their</w:t>
      </w:r>
      <w:r w:rsidRPr="00F16F47">
        <w:rPr>
          <w:sz w:val="16"/>
        </w:rPr>
        <w:t xml:space="preserve"> drug-</w:t>
      </w:r>
      <w:r w:rsidRPr="00F16F47">
        <w:rPr>
          <w:rStyle w:val="StyleUnderline"/>
        </w:rPr>
        <w:t>development efforts</w:t>
      </w:r>
      <w:r w:rsidRPr="00F16F47">
        <w:rPr>
          <w:sz w:val="16"/>
        </w:rPr>
        <w:t xml:space="preserve"> primarily </w:t>
      </w:r>
      <w:r w:rsidRPr="00F16F47">
        <w:rPr>
          <w:rStyle w:val="StyleUnderline"/>
        </w:rPr>
        <w:t xml:space="preserve">at drug classes where there were already </w:t>
      </w:r>
      <w:r w:rsidRPr="00B32B98">
        <w:rPr>
          <w:rStyle w:val="Emphasis"/>
        </w:rPr>
        <w:t>five or more</w:t>
      </w:r>
      <w:r w:rsidRPr="00F16F47">
        <w:rPr>
          <w:rStyle w:val="StyleUnderline"/>
        </w:rPr>
        <w:t xml:space="preserve"> products on the market. </w:t>
      </w:r>
      <w:r w:rsidRPr="00F16F47">
        <w:rPr>
          <w:sz w:val="16"/>
        </w:rPr>
        <w:t>Currently, the majority of new patents filed by large pharmaceutical companies are modifications of drugs already on the market.</w:t>
      </w:r>
    </w:p>
    <w:p w14:paraId="6EC1C5E3" w14:textId="72DFF659" w:rsidR="00BE1832" w:rsidRDefault="00BE1832" w:rsidP="00BE1832">
      <w:pPr>
        <w:pStyle w:val="Heading3"/>
      </w:pPr>
      <w:r>
        <w:t>Drug Prices---AT: Small Firms</w:t>
      </w:r>
    </w:p>
    <w:p w14:paraId="1AD18C61" w14:textId="77777777" w:rsidR="00BE1832" w:rsidRDefault="00BE1832" w:rsidP="00BE1832">
      <w:pPr>
        <w:pStyle w:val="Heading4"/>
      </w:pPr>
      <w:r>
        <w:t>Direct funding to small firms provides sufficient resources to drive R&amp;D.</w:t>
      </w:r>
    </w:p>
    <w:p w14:paraId="740322E7" w14:textId="77777777" w:rsidR="00BE1832" w:rsidRPr="009978BC" w:rsidRDefault="00BE1832" w:rsidP="00BE1832">
      <w:r>
        <w:t xml:space="preserve">Tyler Austin </w:t>
      </w:r>
      <w:r w:rsidRPr="009978BC">
        <w:rPr>
          <w:rStyle w:val="Style13ptBold"/>
        </w:rPr>
        <w:t>Harper</w:t>
      </w:r>
      <w:r>
        <w:t>, 9-18-</w:t>
      </w:r>
      <w:r w:rsidRPr="009978BC">
        <w:rPr>
          <w:rStyle w:val="Style13ptBold"/>
        </w:rPr>
        <w:t>2023</w:t>
      </w:r>
      <w:r>
        <w:t xml:space="preserve">, "No, Sky-High Drug Prices Aren’t Funding Crucial New Medical Research", Jacobin, </w:t>
      </w:r>
      <w:hyperlink r:id="rId19" w:history="1">
        <w:r w:rsidRPr="00CE7EFD">
          <w:rPr>
            <w:rStyle w:val="Hyperlink"/>
          </w:rPr>
          <w:t>https://jacobin.com/2023/09/big-pharma-research-and-development-new-drugs-buybacks-biden-medicare-negotiation</w:t>
        </w:r>
      </w:hyperlink>
      <w:r>
        <w:t xml:space="preserve"> , Accessed 7-28-2024, /hcc</w:t>
      </w:r>
    </w:p>
    <w:p w14:paraId="375EE491" w14:textId="77777777" w:rsidR="00BE1832" w:rsidRPr="00853FDB" w:rsidRDefault="00BE1832" w:rsidP="00BE1832">
      <w:r>
        <w:t>*Edited for insensitive language. Denoted with [brackets]</w:t>
      </w:r>
    </w:p>
    <w:p w14:paraId="4E7350B0" w14:textId="77777777" w:rsidR="00BE1832" w:rsidRPr="00262AB6" w:rsidRDefault="00BE1832" w:rsidP="00BE1832">
      <w:pPr>
        <w:rPr>
          <w:sz w:val="16"/>
        </w:rPr>
      </w:pPr>
      <w:r w:rsidRPr="00262AB6">
        <w:rPr>
          <w:sz w:val="16"/>
        </w:rPr>
        <w:t xml:space="preserve">The truth is, </w:t>
      </w:r>
      <w:r w:rsidRPr="002E0764">
        <w:rPr>
          <w:rStyle w:val="StyleUnderline"/>
        </w:rPr>
        <w:t>the biggest pharmaceutical companies aren’t</w:t>
      </w:r>
      <w:r w:rsidRPr="00262AB6">
        <w:rPr>
          <w:sz w:val="16"/>
        </w:rPr>
        <w:t xml:space="preserve"> really </w:t>
      </w:r>
      <w:r w:rsidRPr="002E0764">
        <w:rPr>
          <w:rStyle w:val="StyleUnderline"/>
        </w:rPr>
        <w:t>drug development companies</w:t>
      </w:r>
      <w:r w:rsidRPr="00262AB6">
        <w:rPr>
          <w:sz w:val="16"/>
        </w:rPr>
        <w:t xml:space="preserve"> at all: </w:t>
      </w:r>
      <w:r w:rsidRPr="002E0764">
        <w:rPr>
          <w:rStyle w:val="StyleUnderline"/>
        </w:rPr>
        <w:t>they’re marketing, lobbying, and litigation firms with patent portfolios</w:t>
      </w:r>
      <w:r w:rsidRPr="00262AB6">
        <w:rPr>
          <w:sz w:val="16"/>
        </w:rPr>
        <w:t xml:space="preserve">. While Big Pharma holds vast portfolios of existing patents for prescription drugs, </w:t>
      </w:r>
      <w:r w:rsidRPr="002E0764">
        <w:rPr>
          <w:rStyle w:val="StyleUnderline"/>
        </w:rPr>
        <w:t xml:space="preserve">the </w:t>
      </w:r>
      <w:r w:rsidRPr="00E8625D">
        <w:rPr>
          <w:rStyle w:val="Emphasis"/>
        </w:rPr>
        <w:t>innovation</w:t>
      </w:r>
      <w:r w:rsidRPr="002E0764">
        <w:rPr>
          <w:rStyle w:val="StyleUnderline"/>
        </w:rPr>
        <w:t xml:space="preserve"> </w:t>
      </w:r>
      <w:r w:rsidRPr="00E8625D">
        <w:rPr>
          <w:rStyle w:val="Emphasis"/>
        </w:rPr>
        <w:t>pipeline</w:t>
      </w:r>
      <w:r w:rsidRPr="002E0764">
        <w:rPr>
          <w:rStyle w:val="StyleUnderline"/>
        </w:rPr>
        <w:t xml:space="preserve"> </w:t>
      </w:r>
      <w:r w:rsidRPr="00E8625D">
        <w:rPr>
          <w:rStyle w:val="StyleUnderline"/>
        </w:rPr>
        <w:t>for new</w:t>
      </w:r>
      <w:r w:rsidRPr="002E0764">
        <w:rPr>
          <w:rStyle w:val="StyleUnderline"/>
        </w:rPr>
        <w:t xml:space="preserve"> drugs</w:t>
      </w:r>
      <w:r w:rsidRPr="00262AB6">
        <w:rPr>
          <w:sz w:val="16"/>
        </w:rPr>
        <w:t xml:space="preserve"> actually </w:t>
      </w:r>
      <w:r w:rsidRPr="002E0764">
        <w:rPr>
          <w:rStyle w:val="StyleUnderline"/>
        </w:rPr>
        <w:t xml:space="preserve">has </w:t>
      </w:r>
      <w:r w:rsidRPr="00E8625D">
        <w:rPr>
          <w:rStyle w:val="Emphasis"/>
        </w:rPr>
        <w:t>very little</w:t>
      </w:r>
      <w:r w:rsidRPr="002E0764">
        <w:rPr>
          <w:rStyle w:val="StyleUnderline"/>
        </w:rPr>
        <w:t xml:space="preserve"> to do with Big Pharma</w:t>
      </w:r>
      <w:r w:rsidRPr="00262AB6">
        <w:rPr>
          <w:sz w:val="16"/>
        </w:rPr>
        <w:t xml:space="preserve">. In reality, </w:t>
      </w:r>
      <w:r w:rsidRPr="002E0764">
        <w:rPr>
          <w:rStyle w:val="StyleUnderline"/>
        </w:rPr>
        <w:t>public sources</w:t>
      </w:r>
      <w:r w:rsidRPr="00262AB6">
        <w:rPr>
          <w:sz w:val="16"/>
        </w:rPr>
        <w:t xml:space="preserve"> — especially </w:t>
      </w:r>
      <w:r w:rsidRPr="002E0764">
        <w:rPr>
          <w:rStyle w:val="StyleUnderline"/>
        </w:rPr>
        <w:t>the NI</w:t>
      </w:r>
      <w:r w:rsidRPr="00262AB6">
        <w:rPr>
          <w:sz w:val="16"/>
        </w:rPr>
        <w:t xml:space="preserve">H — </w:t>
      </w:r>
      <w:r w:rsidRPr="002E0764">
        <w:rPr>
          <w:rStyle w:val="StyleUnderline"/>
        </w:rPr>
        <w:t xml:space="preserve">fund the basic research that makes scientific </w:t>
      </w:r>
      <w:r w:rsidRPr="00E8625D">
        <w:rPr>
          <w:rStyle w:val="Emphasis"/>
        </w:rPr>
        <w:t>breakthroughs</w:t>
      </w:r>
      <w:r w:rsidRPr="00262AB6">
        <w:rPr>
          <w:sz w:val="16"/>
        </w:rPr>
        <w:t>. Then small, boutique biotech and pharmaceutical firms take that publicly generated knowledge and do the final stages of research, like running clinical trials, that get the drugs to market. The share of small companies in the supply of new drugs is huge, and it’s still growing. Fully two-thirds of new drugs now come from these small companies, up from one-third twenty years ago. It is not the research labs of Pfizer that are developing new drugs.</w:t>
      </w:r>
    </w:p>
    <w:p w14:paraId="38EB4AC0" w14:textId="77777777" w:rsidR="00BE1832" w:rsidRPr="00262AB6" w:rsidRDefault="00BE1832" w:rsidP="00BE1832">
      <w:pPr>
        <w:rPr>
          <w:sz w:val="16"/>
        </w:rPr>
      </w:pPr>
      <w:r w:rsidRPr="00262AB6">
        <w:rPr>
          <w:sz w:val="16"/>
        </w:rPr>
        <w:t xml:space="preserve">In fact, it’s typically only at the point that a proven drug already exists that Big Pharma enters the picture. </w:t>
      </w:r>
      <w:r w:rsidRPr="00262AB6">
        <w:rPr>
          <w:rStyle w:val="StyleUnderline"/>
        </w:rPr>
        <w:t>With</w:t>
      </w:r>
      <w:r w:rsidRPr="00262AB6">
        <w:rPr>
          <w:sz w:val="16"/>
        </w:rPr>
        <w:t xml:space="preserve"> these companies’ </w:t>
      </w:r>
      <w:r w:rsidRPr="00262AB6">
        <w:rPr>
          <w:rStyle w:val="StyleUnderline"/>
        </w:rPr>
        <w:t>deep pockets derived from sales of existing drugs with patent protection</w:t>
      </w:r>
      <w:r w:rsidRPr="00262AB6">
        <w:rPr>
          <w:sz w:val="16"/>
        </w:rPr>
        <w:t xml:space="preserve">, </w:t>
      </w:r>
      <w:r w:rsidRPr="00262AB6">
        <w:rPr>
          <w:rStyle w:val="StyleUnderline"/>
        </w:rPr>
        <w:t>they purchase</w:t>
      </w:r>
      <w:r w:rsidRPr="00262AB6">
        <w:rPr>
          <w:sz w:val="16"/>
        </w:rPr>
        <w:t xml:space="preserve"> the </w:t>
      </w:r>
      <w:r w:rsidRPr="00262AB6">
        <w:rPr>
          <w:rStyle w:val="StyleUnderline"/>
        </w:rPr>
        <w:t>companies that have developed</w:t>
      </w:r>
      <w:r w:rsidRPr="00262AB6">
        <w:rPr>
          <w:sz w:val="16"/>
        </w:rPr>
        <w:t xml:space="preserve"> the proven </w:t>
      </w:r>
      <w:r w:rsidRPr="00262AB6">
        <w:rPr>
          <w:rStyle w:val="StyleUnderline"/>
        </w:rPr>
        <w:t>winners</w:t>
      </w:r>
      <w:r w:rsidRPr="00262AB6">
        <w:rPr>
          <w:sz w:val="16"/>
        </w:rPr>
        <w:t xml:space="preserve"> — </w:t>
      </w:r>
      <w:r w:rsidRPr="00262AB6">
        <w:rPr>
          <w:rStyle w:val="StyleUnderline"/>
        </w:rPr>
        <w:t>and</w:t>
      </w:r>
      <w:r w:rsidRPr="00262AB6">
        <w:rPr>
          <w:sz w:val="16"/>
        </w:rPr>
        <w:t xml:space="preserve"> </w:t>
      </w:r>
      <w:r w:rsidRPr="00262AB6">
        <w:rPr>
          <w:rStyle w:val="StyleUnderline"/>
        </w:rPr>
        <w:t>their</w:t>
      </w:r>
      <w:r w:rsidRPr="00262AB6">
        <w:rPr>
          <w:sz w:val="16"/>
        </w:rPr>
        <w:t xml:space="preserve"> </w:t>
      </w:r>
      <w:r w:rsidRPr="00262AB6">
        <w:rPr>
          <w:rStyle w:val="StyleUnderline"/>
        </w:rPr>
        <w:t>patent</w:t>
      </w:r>
      <w:r w:rsidRPr="00262AB6">
        <w:rPr>
          <w:sz w:val="16"/>
        </w:rPr>
        <w:t xml:space="preserve"> </w:t>
      </w:r>
      <w:r w:rsidRPr="00262AB6">
        <w:rPr>
          <w:rStyle w:val="StyleUnderline"/>
        </w:rPr>
        <w:t>rights</w:t>
      </w:r>
      <w:r w:rsidRPr="00262AB6">
        <w:rPr>
          <w:sz w:val="16"/>
        </w:rPr>
        <w:t xml:space="preserve">. In other words, </w:t>
      </w:r>
      <w:r w:rsidRPr="00262AB6">
        <w:rPr>
          <w:rStyle w:val="StyleUnderline"/>
        </w:rPr>
        <w:t>Big Pharma</w:t>
      </w:r>
      <w:r w:rsidRPr="00262AB6">
        <w:rPr>
          <w:sz w:val="16"/>
        </w:rPr>
        <w:t xml:space="preserve"> doesn’t invest up front to develop new drugs; it </w:t>
      </w:r>
      <w:r w:rsidRPr="00262AB6">
        <w:rPr>
          <w:rStyle w:val="StyleUnderline"/>
        </w:rPr>
        <w:t>steps in at the</w:t>
      </w:r>
      <w:r w:rsidRPr="00262AB6">
        <w:rPr>
          <w:sz w:val="16"/>
        </w:rPr>
        <w:t xml:space="preserve"> very </w:t>
      </w:r>
      <w:r w:rsidRPr="00E8625D">
        <w:rPr>
          <w:rStyle w:val="Emphasis"/>
        </w:rPr>
        <w:t>end</w:t>
      </w:r>
      <w:r w:rsidRPr="00262AB6">
        <w:rPr>
          <w:sz w:val="16"/>
        </w:rPr>
        <w:t xml:space="preserve">, </w:t>
      </w:r>
      <w:r w:rsidRPr="00262AB6">
        <w:rPr>
          <w:rStyle w:val="StyleUnderline"/>
        </w:rPr>
        <w:t>helping</w:t>
      </w:r>
      <w:r w:rsidRPr="00262AB6">
        <w:rPr>
          <w:sz w:val="16"/>
        </w:rPr>
        <w:t xml:space="preserve"> early, speculative investors in </w:t>
      </w:r>
      <w:r w:rsidRPr="00262AB6">
        <w:rPr>
          <w:rStyle w:val="StyleUnderline"/>
        </w:rPr>
        <w:t>boutique firms</w:t>
      </w:r>
      <w:r w:rsidRPr="00262AB6">
        <w:rPr>
          <w:sz w:val="16"/>
        </w:rPr>
        <w:t xml:space="preserve"> to cash out. As the Financial Times recently put it, “large pharma businesses have no choice but to pursue M&amp;A [mergers and acquisitions], because they have to fill the innovation gaps in their drug pipelines.”</w:t>
      </w:r>
    </w:p>
    <w:p w14:paraId="359F8749" w14:textId="77777777" w:rsidR="00BE1832" w:rsidRPr="00DC7F58" w:rsidRDefault="00BE1832" w:rsidP="00BE1832">
      <w:pPr>
        <w:rPr>
          <w:sz w:val="16"/>
        </w:rPr>
      </w:pPr>
      <w:r w:rsidRPr="00DC7F58">
        <w:rPr>
          <w:sz w:val="16"/>
        </w:rPr>
        <w:t>Once it has bought out the innovators, Big Pharma’s real competitive strengths come into play: marketing, government relations, and litigation. It was Big Pharma’s fearsome lobbying strength, after all, that kept Obamacare away from the industry’s profits. And on the litigation side, Big Pharma has had great success using the courts to engage in tactics like “pay for delay,” where companies sue generic manufacturers for patent infringement, and then pay them off to keep the drugs off the market longer in the eventual settlement. Big Pharma also excels at gaming patent and other regulatory exclusivities in other ways — by means such as evergreening old drugs (for example, changing a drug from a capsule to a tablet) and indiscriminate patenting, the latter often slow-walked over time to maximize the length of patent protection.</w:t>
      </w:r>
    </w:p>
    <w:p w14:paraId="4415C5B3" w14:textId="77777777" w:rsidR="00BE1832" w:rsidRPr="00262AB6" w:rsidRDefault="00BE1832" w:rsidP="00BE1832">
      <w:pPr>
        <w:rPr>
          <w:rStyle w:val="StyleUnderline"/>
        </w:rPr>
      </w:pPr>
      <w:r w:rsidRPr="00DC7F58">
        <w:rPr>
          <w:sz w:val="16"/>
        </w:rPr>
        <w:t xml:space="preserve">At this point, we can make out the outlines of the Rube Goldberg machine by which overpaying for drugs supposedly leads to medical innovation. We massively overpay Big Pharma for patent-protected drugs, on purpose. While a big chunk of those monopoly profits are siphoned off to Wall Street, some of it trickles down to help Big Pharma buy out smaller, innovative drug companies — with Wall Street banks and law firms of course taking a cut in this acquisition process. Finally, </w:t>
      </w:r>
      <w:r w:rsidRPr="00262AB6">
        <w:rPr>
          <w:rStyle w:val="StyleUnderline"/>
        </w:rPr>
        <w:t>the argument goes,</w:t>
      </w:r>
      <w:r w:rsidRPr="00DC7F58">
        <w:rPr>
          <w:sz w:val="16"/>
        </w:rPr>
        <w:t xml:space="preserve"> </w:t>
      </w:r>
      <w:r w:rsidRPr="00262AB6">
        <w:rPr>
          <w:rStyle w:val="StyleUnderline"/>
        </w:rPr>
        <w:t xml:space="preserve">the small innovators depend on the expectation of </w:t>
      </w:r>
      <w:r w:rsidRPr="00DC7F58">
        <w:rPr>
          <w:sz w:val="16"/>
        </w:rPr>
        <w:t xml:space="preserve">just such </w:t>
      </w:r>
      <w:r w:rsidRPr="00262AB6">
        <w:rPr>
          <w:rStyle w:val="StyleUnderline"/>
        </w:rPr>
        <w:t>buyouts to motivate themselves</w:t>
      </w:r>
      <w:r w:rsidRPr="00DC7F58">
        <w:rPr>
          <w:sz w:val="16"/>
        </w:rPr>
        <w:t xml:space="preserve"> </w:t>
      </w:r>
      <w:r w:rsidRPr="00262AB6">
        <w:rPr>
          <w:rStyle w:val="StyleUnderline"/>
        </w:rPr>
        <w:t>to undertake difficult and costly clinical trials.</w:t>
      </w:r>
      <w:r w:rsidRPr="00DC7F58">
        <w:rPr>
          <w:sz w:val="16"/>
        </w:rPr>
        <w:t xml:space="preserve"> Ergo, if Medicare squeezes Big Pharma’s profits, </w:t>
      </w:r>
      <w:r w:rsidRPr="00262AB6">
        <w:rPr>
          <w:rStyle w:val="StyleUnderline"/>
        </w:rPr>
        <w:t>all incentives to innovate will be lost.</w:t>
      </w:r>
    </w:p>
    <w:p w14:paraId="124E3720" w14:textId="77777777" w:rsidR="00BE1832" w:rsidRPr="00DC7F58" w:rsidRDefault="00BE1832" w:rsidP="00BE1832">
      <w:pPr>
        <w:rPr>
          <w:sz w:val="16"/>
        </w:rPr>
      </w:pPr>
      <w:r w:rsidRPr="00DC7F58">
        <w:rPr>
          <w:sz w:val="16"/>
        </w:rPr>
        <w:t xml:space="preserve">Now, it is true that </w:t>
      </w:r>
      <w:r w:rsidRPr="00015363">
        <w:rPr>
          <w:rStyle w:val="StyleUnderline"/>
        </w:rPr>
        <w:t xml:space="preserve">developing </w:t>
      </w:r>
      <w:r w:rsidRPr="00E8625D">
        <w:rPr>
          <w:rStyle w:val="Emphasis"/>
        </w:rPr>
        <w:t>new drugs</w:t>
      </w:r>
      <w:r w:rsidRPr="00DC7F58">
        <w:rPr>
          <w:sz w:val="16"/>
        </w:rPr>
        <w:t xml:space="preserve"> is risky and costly. It definitely does </w:t>
      </w:r>
      <w:r w:rsidRPr="00E8625D">
        <w:rPr>
          <w:rStyle w:val="Emphasis"/>
        </w:rPr>
        <w:t>require</w:t>
      </w:r>
      <w:r w:rsidRPr="00015363">
        <w:rPr>
          <w:rStyle w:val="StyleUnderline"/>
        </w:rPr>
        <w:t xml:space="preserve"> </w:t>
      </w:r>
      <w:r w:rsidRPr="00E8625D">
        <w:rPr>
          <w:rStyle w:val="Emphasis"/>
        </w:rPr>
        <w:t>public</w:t>
      </w:r>
      <w:r w:rsidRPr="00015363">
        <w:rPr>
          <w:rStyle w:val="StyleUnderline"/>
        </w:rPr>
        <w:t xml:space="preserve"> </w:t>
      </w:r>
      <w:r w:rsidRPr="00E8625D">
        <w:rPr>
          <w:rStyle w:val="Emphasis"/>
        </w:rPr>
        <w:t>subsidies</w:t>
      </w:r>
      <w:r w:rsidRPr="00DC7F58">
        <w:rPr>
          <w:sz w:val="16"/>
        </w:rPr>
        <w:t xml:space="preserve"> of some kind, </w:t>
      </w:r>
      <w:r w:rsidRPr="00015363">
        <w:rPr>
          <w:rStyle w:val="StyleUnderline"/>
        </w:rPr>
        <w:t>which the U</w:t>
      </w:r>
      <w:r w:rsidRPr="00DC7F58">
        <w:rPr>
          <w:sz w:val="16"/>
        </w:rPr>
        <w:t xml:space="preserve">nited </w:t>
      </w:r>
      <w:r w:rsidRPr="00015363">
        <w:rPr>
          <w:rStyle w:val="StyleUnderline"/>
        </w:rPr>
        <w:t>S</w:t>
      </w:r>
      <w:r w:rsidRPr="00DC7F58">
        <w:rPr>
          <w:sz w:val="16"/>
        </w:rPr>
        <w:t xml:space="preserve">tates </w:t>
      </w:r>
      <w:r w:rsidRPr="00015363">
        <w:rPr>
          <w:rStyle w:val="StyleUnderline"/>
        </w:rPr>
        <w:t>provides on</w:t>
      </w:r>
      <w:r w:rsidRPr="00DC7F58">
        <w:rPr>
          <w:sz w:val="16"/>
        </w:rPr>
        <w:t xml:space="preserve"> both </w:t>
      </w:r>
      <w:r w:rsidRPr="00015363">
        <w:rPr>
          <w:rStyle w:val="StyleUnderline"/>
        </w:rPr>
        <w:t>the supply side</w:t>
      </w:r>
      <w:r w:rsidRPr="00DC7F58">
        <w:rPr>
          <w:sz w:val="16"/>
        </w:rPr>
        <w:t xml:space="preserve"> (</w:t>
      </w:r>
      <w:r w:rsidRPr="00015363">
        <w:rPr>
          <w:rStyle w:val="StyleUnderline"/>
        </w:rPr>
        <w:t>NIH research</w:t>
      </w:r>
      <w:r w:rsidRPr="00DC7F58">
        <w:rPr>
          <w:sz w:val="16"/>
        </w:rPr>
        <w:t xml:space="preserve">) </w:t>
      </w:r>
      <w:r w:rsidRPr="00015363">
        <w:rPr>
          <w:rStyle w:val="StyleUnderline"/>
        </w:rPr>
        <w:t>and the demand side</w:t>
      </w:r>
      <w:r w:rsidRPr="00DC7F58">
        <w:rPr>
          <w:sz w:val="16"/>
        </w:rPr>
        <w:t xml:space="preserve"> (</w:t>
      </w:r>
      <w:r w:rsidRPr="00015363">
        <w:rPr>
          <w:rStyle w:val="StyleUnderline"/>
        </w:rPr>
        <w:t>patent protection</w:t>
      </w:r>
      <w:r w:rsidRPr="00DC7F58">
        <w:rPr>
          <w:sz w:val="16"/>
        </w:rPr>
        <w:t>, all the prices Medicare doesn’t negotiate). If we didn’t subsidize pharma through overpaying for drugs, we would have to finance innovation in some other way.</w:t>
      </w:r>
    </w:p>
    <w:p w14:paraId="5DA58AF5" w14:textId="77777777" w:rsidR="00BE1832" w:rsidRPr="00DC7F58" w:rsidRDefault="00BE1832" w:rsidP="00BE1832">
      <w:pPr>
        <w:rPr>
          <w:sz w:val="16"/>
        </w:rPr>
      </w:pPr>
      <w:r w:rsidRPr="00DC7F58">
        <w:rPr>
          <w:sz w:val="16"/>
        </w:rPr>
        <w:t xml:space="preserve">Are there alternative models for financing innovation? Economist Dean Baker has long pointed out one obvious alternative: </w:t>
      </w:r>
      <w:r w:rsidRPr="00DC7F58">
        <w:rPr>
          <w:rStyle w:val="StyleUnderline"/>
        </w:rPr>
        <w:t xml:space="preserve">instead of the </w:t>
      </w:r>
      <w:r w:rsidRPr="00E8625D">
        <w:rPr>
          <w:rStyle w:val="Emphasis"/>
        </w:rPr>
        <w:t>Rube Goldberg monopoly machine</w:t>
      </w:r>
      <w:r w:rsidRPr="00DC7F58">
        <w:rPr>
          <w:sz w:val="16"/>
        </w:rPr>
        <w:t xml:space="preserve"> that we have now, </w:t>
      </w:r>
      <w:r w:rsidRPr="00DC7F58">
        <w:rPr>
          <w:rStyle w:val="StyleUnderline"/>
        </w:rPr>
        <w:t xml:space="preserve">we could just pay for R&amp;D </w:t>
      </w:r>
      <w:r w:rsidRPr="00E8625D">
        <w:rPr>
          <w:rStyle w:val="Emphasis"/>
        </w:rPr>
        <w:t>ourselves</w:t>
      </w:r>
      <w:r w:rsidRPr="00DC7F58">
        <w:rPr>
          <w:rStyle w:val="StyleUnderline"/>
        </w:rPr>
        <w:t xml:space="preserve"> from basic research through to commercialization</w:t>
      </w:r>
      <w:r w:rsidRPr="00DC7F58">
        <w:rPr>
          <w:sz w:val="16"/>
        </w:rPr>
        <w:t xml:space="preserve"> — directly. As Baker points out, </w:t>
      </w:r>
      <w:r w:rsidRPr="00DC7F58">
        <w:rPr>
          <w:rStyle w:val="StyleUnderline"/>
        </w:rPr>
        <w:t>drug companies are the biggest proponents of</w:t>
      </w:r>
      <w:r w:rsidRPr="00DC7F58">
        <w:rPr>
          <w:sz w:val="16"/>
        </w:rPr>
        <w:t xml:space="preserve"> public </w:t>
      </w:r>
      <w:r w:rsidRPr="00DC7F58">
        <w:rPr>
          <w:rStyle w:val="StyleUnderline"/>
        </w:rPr>
        <w:t>funding for NIH</w:t>
      </w:r>
      <w:r w:rsidRPr="00DC7F58">
        <w:rPr>
          <w:sz w:val="16"/>
        </w:rPr>
        <w:t xml:space="preserve"> pharmaceutical </w:t>
      </w:r>
      <w:r w:rsidRPr="00DC7F58">
        <w:rPr>
          <w:rStyle w:val="StyleUnderline"/>
        </w:rPr>
        <w:t>research</w:t>
      </w:r>
      <w:r w:rsidRPr="00DC7F58">
        <w:rPr>
          <w:sz w:val="16"/>
        </w:rPr>
        <w:t xml:space="preserve">, which they rely on and value heavily. </w:t>
      </w:r>
      <w:r w:rsidRPr="00DC7F58">
        <w:rPr>
          <w:rStyle w:val="StyleUnderline"/>
        </w:rPr>
        <w:t>But</w:t>
      </w:r>
      <w:r w:rsidRPr="00DC7F58">
        <w:rPr>
          <w:sz w:val="16"/>
        </w:rPr>
        <w:t xml:space="preserve"> they </w:t>
      </w:r>
      <w:r w:rsidRPr="00DC7F58">
        <w:rPr>
          <w:rStyle w:val="StyleUnderline"/>
        </w:rPr>
        <w:t>also</w:t>
      </w:r>
      <w:r w:rsidRPr="00DC7F58">
        <w:rPr>
          <w:sz w:val="16"/>
        </w:rPr>
        <w:t xml:space="preserve"> </w:t>
      </w:r>
      <w:r w:rsidRPr="00DC7F58">
        <w:rPr>
          <w:rStyle w:val="StyleUnderline"/>
        </w:rPr>
        <w:t>insist</w:t>
      </w:r>
      <w:r w:rsidRPr="00DC7F58">
        <w:rPr>
          <w:sz w:val="16"/>
        </w:rPr>
        <w:t xml:space="preserve"> </w:t>
      </w:r>
      <w:r w:rsidRPr="00DC7F58">
        <w:rPr>
          <w:rStyle w:val="StyleUnderline"/>
        </w:rPr>
        <w:t>on privatization of the clinical trials stage</w:t>
      </w:r>
      <w:r w:rsidRPr="00DC7F58">
        <w:rPr>
          <w:sz w:val="16"/>
        </w:rPr>
        <w:t xml:space="preserve"> — seemingly </w:t>
      </w:r>
      <w:r w:rsidRPr="00DC7F58">
        <w:rPr>
          <w:rStyle w:val="StyleUnderline"/>
        </w:rPr>
        <w:t>arguing that those</w:t>
      </w:r>
      <w:r w:rsidRPr="00DC7F58">
        <w:rPr>
          <w:sz w:val="16"/>
        </w:rPr>
        <w:t xml:space="preserve"> same brilliant </w:t>
      </w:r>
      <w:r w:rsidRPr="00DC7F58">
        <w:rPr>
          <w:rStyle w:val="StyleUnderline"/>
        </w:rPr>
        <w:t>NIH</w:t>
      </w:r>
      <w:r w:rsidRPr="00DC7F58">
        <w:rPr>
          <w:sz w:val="16"/>
        </w:rPr>
        <w:t xml:space="preserve"> </w:t>
      </w:r>
      <w:r w:rsidRPr="00DC7F58">
        <w:rPr>
          <w:rStyle w:val="StyleUnderline"/>
        </w:rPr>
        <w:t>researchers</w:t>
      </w:r>
      <w:r w:rsidRPr="00DC7F58">
        <w:rPr>
          <w:sz w:val="16"/>
        </w:rPr>
        <w:t xml:space="preserve"> </w:t>
      </w:r>
      <w:r w:rsidRPr="00DC7F58">
        <w:rPr>
          <w:rStyle w:val="StyleUnderline"/>
        </w:rPr>
        <w:t>suddenly</w:t>
      </w:r>
      <w:r w:rsidRPr="00DC7F58">
        <w:rPr>
          <w:sz w:val="16"/>
        </w:rPr>
        <w:t xml:space="preserve"> </w:t>
      </w:r>
      <w:r w:rsidRPr="00DC7F58">
        <w:rPr>
          <w:rStyle w:val="StyleUnderline"/>
        </w:rPr>
        <w:t>turn</w:t>
      </w:r>
      <w:r w:rsidRPr="00DC7F58">
        <w:rPr>
          <w:sz w:val="16"/>
        </w:rPr>
        <w:t xml:space="preserve"> </w:t>
      </w:r>
      <w:r w:rsidRPr="00DC7F58">
        <w:rPr>
          <w:rStyle w:val="StyleUnderline"/>
        </w:rPr>
        <w:t>into</w:t>
      </w:r>
      <w:r w:rsidRPr="00DC7F58">
        <w:rPr>
          <w:sz w:val="16"/>
        </w:rPr>
        <w:t xml:space="preserve"> </w:t>
      </w:r>
      <w:r w:rsidRPr="00E8625D">
        <w:rPr>
          <w:rStyle w:val="Emphasis"/>
        </w:rPr>
        <w:t>incompetent</w:t>
      </w:r>
      <w:r w:rsidRPr="00DC7F58">
        <w:rPr>
          <w:rStyle w:val="StyleUnderline"/>
        </w:rPr>
        <w:t xml:space="preserve"> </w:t>
      </w:r>
      <w:r w:rsidRPr="00E8625D">
        <w:rPr>
          <w:rStyle w:val="Emphasis"/>
        </w:rPr>
        <w:t>hacks</w:t>
      </w:r>
      <w:r w:rsidRPr="00DC7F58">
        <w:rPr>
          <w:sz w:val="16"/>
        </w:rPr>
        <w:t xml:space="preserve"> at that point.</w:t>
      </w:r>
    </w:p>
    <w:p w14:paraId="32D0CC05" w14:textId="77777777" w:rsidR="00BE1832" w:rsidRPr="00DC7F58" w:rsidRDefault="00BE1832" w:rsidP="00BE1832">
      <w:pPr>
        <w:rPr>
          <w:sz w:val="16"/>
        </w:rPr>
      </w:pPr>
      <w:r w:rsidRPr="00DC7F58">
        <w:rPr>
          <w:sz w:val="16"/>
        </w:rPr>
        <w:t xml:space="preserve">Moreover, even if we believed the private sector was more effective at innovation, overpaying for drugs is far from the most obvious way to harness the private sector for public good. Instead of patent monopolies and Medicare subsidies, </w:t>
      </w:r>
      <w:r w:rsidRPr="00853FDB">
        <w:rPr>
          <w:rStyle w:val="StyleUnderline"/>
        </w:rPr>
        <w:t>the government could</w:t>
      </w:r>
      <w:r w:rsidRPr="00DC7F58">
        <w:rPr>
          <w:sz w:val="16"/>
        </w:rPr>
        <w:t xml:space="preserve"> simply </w:t>
      </w:r>
      <w:r w:rsidRPr="00E8625D">
        <w:rPr>
          <w:rStyle w:val="Emphasis"/>
        </w:rPr>
        <w:t>contract</w:t>
      </w:r>
      <w:r w:rsidRPr="00853FDB">
        <w:rPr>
          <w:rStyle w:val="StyleUnderline"/>
        </w:rPr>
        <w:t xml:space="preserve"> with the</w:t>
      </w:r>
      <w:r w:rsidRPr="00DC7F58">
        <w:rPr>
          <w:sz w:val="16"/>
        </w:rPr>
        <w:t xml:space="preserve"> same </w:t>
      </w:r>
      <w:r w:rsidRPr="00853FDB">
        <w:rPr>
          <w:rStyle w:val="StyleUnderline"/>
        </w:rPr>
        <w:t>small</w:t>
      </w:r>
      <w:r w:rsidRPr="00DC7F58">
        <w:rPr>
          <w:sz w:val="16"/>
        </w:rPr>
        <w:t xml:space="preserve"> </w:t>
      </w:r>
      <w:r w:rsidRPr="00853FDB">
        <w:rPr>
          <w:rStyle w:val="StyleUnderline"/>
        </w:rPr>
        <w:t>firms</w:t>
      </w:r>
      <w:r w:rsidRPr="00DC7F58">
        <w:rPr>
          <w:sz w:val="16"/>
        </w:rPr>
        <w:t xml:space="preserve"> </w:t>
      </w:r>
      <w:r w:rsidRPr="00853FDB">
        <w:rPr>
          <w:rStyle w:val="StyleUnderline"/>
        </w:rPr>
        <w:t xml:space="preserve">that Big Pharma </w:t>
      </w:r>
      <w:r w:rsidRPr="00DC7F58">
        <w:rPr>
          <w:sz w:val="16"/>
        </w:rPr>
        <w:t xml:space="preserve">currently </w:t>
      </w:r>
      <w:r w:rsidRPr="00853FDB">
        <w:rPr>
          <w:rStyle w:val="StyleUnderline"/>
        </w:rPr>
        <w:t>targets for buyouts,</w:t>
      </w:r>
      <w:r w:rsidRPr="00DC7F58">
        <w:rPr>
          <w:sz w:val="16"/>
        </w:rPr>
        <w:t xml:space="preserve"> and </w:t>
      </w:r>
      <w:r w:rsidRPr="00E8625D">
        <w:rPr>
          <w:sz w:val="24"/>
          <w:szCs w:val="36"/>
          <w:u w:val="single"/>
        </w:rPr>
        <w:t>cut out the</w:t>
      </w:r>
      <w:r w:rsidRPr="00E8625D">
        <w:rPr>
          <w:sz w:val="24"/>
          <w:szCs w:val="36"/>
        </w:rPr>
        <w:t xml:space="preserve"> </w:t>
      </w:r>
      <w:r w:rsidRPr="00E8625D">
        <w:rPr>
          <w:szCs w:val="32"/>
        </w:rPr>
        <w:t>[</w:t>
      </w:r>
      <w:r w:rsidRPr="006A0C86">
        <w:rPr>
          <w:rStyle w:val="StyleUnderline"/>
        </w:rPr>
        <w:t>intermediary</w:t>
      </w:r>
      <w:r w:rsidRPr="00E8625D">
        <w:rPr>
          <w:szCs w:val="32"/>
        </w:rPr>
        <w:t>]</w:t>
      </w:r>
      <w:r w:rsidRPr="00DC7F58">
        <w:rPr>
          <w:sz w:val="16"/>
        </w:rPr>
        <w:t xml:space="preserve"> </w:t>
      </w:r>
      <w:r w:rsidRPr="00DC7F58">
        <w:rPr>
          <w:sz w:val="16"/>
          <w:szCs w:val="10"/>
        </w:rPr>
        <w:t>middleman</w:t>
      </w:r>
      <w:r w:rsidRPr="00DC7F58">
        <w:rPr>
          <w:sz w:val="16"/>
        </w:rPr>
        <w:t xml:space="preserve"> — </w:t>
      </w:r>
      <w:r w:rsidRPr="00853FDB">
        <w:rPr>
          <w:rStyle w:val="StyleUnderline"/>
        </w:rPr>
        <w:t>paying them to develop drugs</w:t>
      </w:r>
      <w:r w:rsidRPr="00DC7F58">
        <w:rPr>
          <w:sz w:val="16"/>
        </w:rPr>
        <w:t>. The military-industrial complex has hardly been hampered in its ability to develop life-destroying innovations through a similar procurement process; why would lifesaving innovations be any different?</w:t>
      </w:r>
    </w:p>
    <w:p w14:paraId="0F2FAEB1" w14:textId="77777777" w:rsidR="00BE1832" w:rsidRDefault="00BE1832" w:rsidP="00BE1832">
      <w:pPr>
        <w:rPr>
          <w:sz w:val="16"/>
        </w:rPr>
      </w:pPr>
      <w:r w:rsidRPr="00DC7F58">
        <w:rPr>
          <w:sz w:val="16"/>
        </w:rPr>
        <w:t xml:space="preserve">Finally, there are plenty of reasons to believe that </w:t>
      </w:r>
      <w:r w:rsidRPr="006A0C86">
        <w:rPr>
          <w:rStyle w:val="StyleUnderline"/>
        </w:rPr>
        <w:t>market incentives driving drug development</w:t>
      </w:r>
      <w:r w:rsidRPr="00DC7F58">
        <w:rPr>
          <w:sz w:val="16"/>
        </w:rPr>
        <w:t xml:space="preserve"> may </w:t>
      </w:r>
      <w:r w:rsidRPr="006A0C86">
        <w:rPr>
          <w:rStyle w:val="StyleUnderline"/>
        </w:rPr>
        <w:t xml:space="preserve">do </w:t>
      </w:r>
      <w:r w:rsidRPr="00DC7F58">
        <w:rPr>
          <w:sz w:val="16"/>
        </w:rPr>
        <w:t xml:space="preserve">more </w:t>
      </w:r>
      <w:r w:rsidRPr="00E8625D">
        <w:rPr>
          <w:rStyle w:val="Emphasis"/>
        </w:rPr>
        <w:t>harm</w:t>
      </w:r>
      <w:r w:rsidRPr="00DC7F58">
        <w:rPr>
          <w:sz w:val="16"/>
        </w:rPr>
        <w:t xml:space="preserve"> than good in health care industries, because </w:t>
      </w:r>
      <w:r w:rsidRPr="006A0C86">
        <w:rPr>
          <w:rStyle w:val="StyleUnderline"/>
        </w:rPr>
        <w:t>market prices</w:t>
      </w:r>
      <w:r w:rsidRPr="00DC7F58">
        <w:rPr>
          <w:sz w:val="16"/>
        </w:rPr>
        <w:t xml:space="preserve"> </w:t>
      </w:r>
      <w:r w:rsidRPr="006A0C86">
        <w:rPr>
          <w:rStyle w:val="StyleUnderline"/>
        </w:rPr>
        <w:t xml:space="preserve">drastically </w:t>
      </w:r>
      <w:r w:rsidRPr="00E8625D">
        <w:rPr>
          <w:rStyle w:val="Emphasis"/>
        </w:rPr>
        <w:t>underprice social benefits</w:t>
      </w:r>
      <w:r w:rsidRPr="00DC7F58">
        <w:rPr>
          <w:sz w:val="16"/>
        </w:rPr>
        <w:t xml:space="preserve">. For example, </w:t>
      </w:r>
      <w:r w:rsidRPr="006A0C86">
        <w:rPr>
          <w:rStyle w:val="StyleUnderline"/>
        </w:rPr>
        <w:t>the current incentives for</w:t>
      </w:r>
      <w:r w:rsidRPr="00DC7F58">
        <w:rPr>
          <w:sz w:val="16"/>
        </w:rPr>
        <w:t xml:space="preserve"> pharmaceutical </w:t>
      </w:r>
      <w:r w:rsidRPr="006A0C86">
        <w:rPr>
          <w:rStyle w:val="StyleUnderline"/>
        </w:rPr>
        <w:t>firms</w:t>
      </w:r>
      <w:r w:rsidRPr="00DC7F58">
        <w:rPr>
          <w:sz w:val="16"/>
        </w:rPr>
        <w:t xml:space="preserve"> </w:t>
      </w:r>
      <w:r w:rsidRPr="006A0C86">
        <w:rPr>
          <w:rStyle w:val="StyleUnderline"/>
        </w:rPr>
        <w:t>are</w:t>
      </w:r>
      <w:r w:rsidRPr="00DC7F58">
        <w:rPr>
          <w:sz w:val="16"/>
        </w:rPr>
        <w:t xml:space="preserve"> </w:t>
      </w:r>
      <w:r w:rsidRPr="006A0C86">
        <w:rPr>
          <w:rStyle w:val="StyleUnderline"/>
        </w:rPr>
        <w:t xml:space="preserve">to create drugs that treat </w:t>
      </w:r>
      <w:r w:rsidRPr="00E8625D">
        <w:rPr>
          <w:rStyle w:val="Emphasis"/>
        </w:rPr>
        <w:t>chronic</w:t>
      </w:r>
      <w:r w:rsidRPr="00DC7F58">
        <w:rPr>
          <w:sz w:val="16"/>
        </w:rPr>
        <w:t xml:space="preserve"> conditions, even relatively </w:t>
      </w:r>
      <w:r w:rsidRPr="00E8625D">
        <w:rPr>
          <w:rStyle w:val="Emphasis"/>
        </w:rPr>
        <w:t>unserious</w:t>
      </w:r>
      <w:r w:rsidRPr="006A0C86">
        <w:rPr>
          <w:rStyle w:val="StyleUnderline"/>
        </w:rPr>
        <w:t xml:space="preserve"> </w:t>
      </w:r>
      <w:r w:rsidRPr="00E8625D">
        <w:rPr>
          <w:rStyle w:val="Emphasis"/>
        </w:rPr>
        <w:t>conditions</w:t>
      </w:r>
      <w:r w:rsidRPr="00DC7F58">
        <w:rPr>
          <w:sz w:val="16"/>
        </w:rPr>
        <w:t xml:space="preserve"> like erectile dysfunction, </w:t>
      </w:r>
      <w:r w:rsidRPr="006A0C86">
        <w:rPr>
          <w:rStyle w:val="StyleUnderline"/>
        </w:rPr>
        <w:t>rather than</w:t>
      </w:r>
      <w:r w:rsidRPr="00DC7F58">
        <w:rPr>
          <w:sz w:val="16"/>
        </w:rPr>
        <w:t xml:space="preserve"> </w:t>
      </w:r>
      <w:r w:rsidRPr="006A0C86">
        <w:rPr>
          <w:rStyle w:val="StyleUnderline"/>
        </w:rPr>
        <w:t>cure life-threatening diseases</w:t>
      </w:r>
      <w:r w:rsidRPr="00DC7F58">
        <w:rPr>
          <w:sz w:val="16"/>
        </w:rPr>
        <w:t xml:space="preserve">, </w:t>
      </w:r>
      <w:r w:rsidRPr="006A0C86">
        <w:rPr>
          <w:rStyle w:val="StyleUnderline"/>
        </w:rPr>
        <w:t>which</w:t>
      </w:r>
      <w:r w:rsidRPr="00DC7F58">
        <w:rPr>
          <w:sz w:val="16"/>
        </w:rPr>
        <w:t xml:space="preserve">, after all, </w:t>
      </w:r>
      <w:r w:rsidRPr="006A0C86">
        <w:rPr>
          <w:rStyle w:val="StyleUnderline"/>
        </w:rPr>
        <w:t xml:space="preserve">only need curing </w:t>
      </w:r>
      <w:r w:rsidRPr="00E8625D">
        <w:rPr>
          <w:rStyle w:val="Emphasis"/>
        </w:rPr>
        <w:t>once</w:t>
      </w:r>
      <w:r w:rsidRPr="00DC7F58">
        <w:rPr>
          <w:sz w:val="16"/>
        </w:rPr>
        <w:t>. During a recent severe Ebola outbreak, public attention was briefly focused on the failure of the pharmaceutical industry to develop effective vaccines or treatments for the disease. The World Health Organization director-general at the time, Margaret Chan, lambasted the pharmaceutical industry, blaming the for-profit nature of the industry for its failure to invest in treatments for life-threatening illnesses. “The R&amp;D incentive is virtually nonexistent,” she said. “</w:t>
      </w:r>
      <w:r w:rsidRPr="006A0C86">
        <w:rPr>
          <w:rStyle w:val="StyleUnderline"/>
        </w:rPr>
        <w:t>A profit-driven industry does not invest in products for markets that cannot pay</w:t>
      </w:r>
      <w:r w:rsidRPr="00DC7F58">
        <w:rPr>
          <w:sz w:val="16"/>
        </w:rPr>
        <w:t>.”</w:t>
      </w:r>
    </w:p>
    <w:p w14:paraId="334D6BBB" w14:textId="08CCDD19" w:rsidR="00BE1832" w:rsidRDefault="00BE1832" w:rsidP="00BE1832">
      <w:pPr>
        <w:pStyle w:val="Heading3"/>
      </w:pPr>
      <w:r>
        <w:t>Pharma---K---Link</w:t>
      </w:r>
    </w:p>
    <w:p w14:paraId="3C2ABDF3" w14:textId="77777777" w:rsidR="00BE1832" w:rsidRDefault="00BE1832" w:rsidP="00BE1832">
      <w:pPr>
        <w:pStyle w:val="Heading4"/>
      </w:pPr>
      <w:r>
        <w:t xml:space="preserve">The pharmaceutical industry is </w:t>
      </w:r>
      <w:r w:rsidRPr="00475F27">
        <w:rPr>
          <w:u w:val="single"/>
        </w:rPr>
        <w:t>epistemically</w:t>
      </w:r>
      <w:r>
        <w:t xml:space="preserve"> corrupted.</w:t>
      </w:r>
    </w:p>
    <w:p w14:paraId="4EC5E506" w14:textId="77777777" w:rsidR="00BE1832" w:rsidRDefault="00BE1832" w:rsidP="00BE1832">
      <w:r>
        <w:t xml:space="preserve">Sergio </w:t>
      </w:r>
      <w:r w:rsidRPr="004D64E4">
        <w:rPr>
          <w:rStyle w:val="Style13ptBold"/>
        </w:rPr>
        <w:t>Sismondo</w:t>
      </w:r>
      <w:r>
        <w:t>, 3-7-</w:t>
      </w:r>
      <w:r w:rsidRPr="004D64E4">
        <w:rPr>
          <w:rStyle w:val="Style13ptBold"/>
        </w:rPr>
        <w:t>2021</w:t>
      </w:r>
      <w:r>
        <w:t>, "Frontiers", Frontiers, (Sismondo has a PhD in Science and Technology Studies from Cornell University.) https://www.frontiersin.org/journals/research-metrics-and-analytics/articles/10.3389/frma.2021.614013/full Acessed 7-29-2024, /hcc</w:t>
      </w:r>
    </w:p>
    <w:p w14:paraId="18EFF78A" w14:textId="77777777" w:rsidR="00BE1832" w:rsidRPr="00B71F8E" w:rsidRDefault="00BE1832" w:rsidP="00BE1832">
      <w:pPr>
        <w:rPr>
          <w:sz w:val="16"/>
        </w:rPr>
      </w:pPr>
      <w:r w:rsidRPr="00B71F8E">
        <w:rPr>
          <w:rStyle w:val="StyleUnderline"/>
        </w:rPr>
        <w:t>When a knowledge</w:t>
      </w:r>
      <w:r w:rsidRPr="00B71F8E">
        <w:rPr>
          <w:sz w:val="16"/>
        </w:rPr>
        <w:t xml:space="preserve"> </w:t>
      </w:r>
      <w:r w:rsidRPr="00B71F8E">
        <w:rPr>
          <w:rStyle w:val="StyleUnderline"/>
        </w:rPr>
        <w:t>system</w:t>
      </w:r>
      <w:r w:rsidRPr="00B71F8E">
        <w:rPr>
          <w:sz w:val="16"/>
        </w:rPr>
        <w:t xml:space="preserve"> importantly </w:t>
      </w:r>
      <w:r w:rsidRPr="00B71F8E">
        <w:rPr>
          <w:rStyle w:val="Emphasis"/>
        </w:rPr>
        <w:t>loses integrity</w:t>
      </w:r>
      <w:r w:rsidRPr="00B71F8E">
        <w:rPr>
          <w:sz w:val="16"/>
        </w:rPr>
        <w:t xml:space="preserve">, </w:t>
      </w:r>
      <w:r w:rsidRPr="00B71F8E">
        <w:rPr>
          <w:rStyle w:val="StyleUnderline"/>
        </w:rPr>
        <w:t>ceasing</w:t>
      </w:r>
      <w:r w:rsidRPr="00B71F8E">
        <w:rPr>
          <w:sz w:val="16"/>
        </w:rPr>
        <w:t xml:space="preserve"> </w:t>
      </w:r>
      <w:r w:rsidRPr="00B71F8E">
        <w:rPr>
          <w:rStyle w:val="StyleUnderline"/>
        </w:rPr>
        <w:t>to provide</w:t>
      </w:r>
      <w:r w:rsidRPr="00B71F8E">
        <w:rPr>
          <w:sz w:val="16"/>
        </w:rPr>
        <w:t xml:space="preserve"> the kinds of </w:t>
      </w:r>
      <w:r w:rsidRPr="00B71F8E">
        <w:rPr>
          <w:rStyle w:val="Emphasis"/>
        </w:rPr>
        <w:t>trusted knowledge</w:t>
      </w:r>
      <w:r w:rsidRPr="00B71F8E">
        <w:rPr>
          <w:sz w:val="16"/>
        </w:rPr>
        <w:t xml:space="preserve"> expected of it, we can label </w:t>
      </w:r>
      <w:r w:rsidRPr="00B71F8E">
        <w:rPr>
          <w:rStyle w:val="StyleUnderline"/>
        </w:rPr>
        <w:t>this</w:t>
      </w:r>
      <w:r w:rsidRPr="00B71F8E">
        <w:rPr>
          <w:sz w:val="16"/>
        </w:rPr>
        <w:t xml:space="preserve"> </w:t>
      </w:r>
      <w:r w:rsidRPr="00B71F8E">
        <w:rPr>
          <w:rStyle w:val="StyleUnderline"/>
        </w:rPr>
        <w:t>epistemic</w:t>
      </w:r>
      <w:r w:rsidRPr="00B71F8E">
        <w:rPr>
          <w:sz w:val="16"/>
        </w:rPr>
        <w:t xml:space="preserve"> </w:t>
      </w:r>
      <w:r w:rsidRPr="00B71F8E">
        <w:rPr>
          <w:rStyle w:val="StyleUnderline"/>
        </w:rPr>
        <w:t>corruption</w:t>
      </w:r>
      <w:r w:rsidRPr="00B71F8E">
        <w:rPr>
          <w:sz w:val="16"/>
        </w:rPr>
        <w:t xml:space="preserve">. </w:t>
      </w:r>
      <w:r w:rsidRPr="00B71F8E">
        <w:rPr>
          <w:rStyle w:val="Emphasis"/>
        </w:rPr>
        <w:t>Epistemic corruption</w:t>
      </w:r>
      <w:r w:rsidRPr="00B71F8E">
        <w:rPr>
          <w:sz w:val="16"/>
        </w:rPr>
        <w:t xml:space="preserve"> often </w:t>
      </w:r>
      <w:r w:rsidRPr="00B71F8E">
        <w:rPr>
          <w:rStyle w:val="StyleUnderline"/>
        </w:rPr>
        <w:t>occurs</w:t>
      </w:r>
      <w:r w:rsidRPr="00B71F8E">
        <w:rPr>
          <w:sz w:val="16"/>
        </w:rPr>
        <w:t xml:space="preserve"> </w:t>
      </w:r>
      <w:r w:rsidRPr="00B71F8E">
        <w:rPr>
          <w:rStyle w:val="StyleUnderline"/>
        </w:rPr>
        <w:t>because</w:t>
      </w:r>
      <w:r w:rsidRPr="00B71F8E">
        <w:rPr>
          <w:sz w:val="16"/>
        </w:rPr>
        <w:t xml:space="preserve"> </w:t>
      </w:r>
      <w:r w:rsidRPr="00B71F8E">
        <w:rPr>
          <w:rStyle w:val="StyleUnderline"/>
        </w:rPr>
        <w:t xml:space="preserve">the system has been </w:t>
      </w:r>
      <w:r w:rsidRPr="00B71F8E">
        <w:rPr>
          <w:rStyle w:val="Emphasis"/>
        </w:rPr>
        <w:t>co-opted</w:t>
      </w:r>
      <w:r w:rsidRPr="00B71F8E">
        <w:rPr>
          <w:rStyle w:val="StyleUnderline"/>
        </w:rPr>
        <w:t xml:space="preserve"> for interests at odds with some of the </w:t>
      </w:r>
      <w:r w:rsidRPr="00B71F8E">
        <w:rPr>
          <w:rStyle w:val="Emphasis"/>
        </w:rPr>
        <w:t>central goals thought</w:t>
      </w:r>
      <w:r w:rsidRPr="00B71F8E">
        <w:rPr>
          <w:rStyle w:val="StyleUnderline"/>
        </w:rPr>
        <w:t xml:space="preserve"> to lie behind it.</w:t>
      </w:r>
      <w:r w:rsidRPr="00B71F8E">
        <w:rPr>
          <w:sz w:val="16"/>
        </w:rPr>
        <w:t xml:space="preserve"> </w:t>
      </w:r>
      <w:r w:rsidRPr="00B71F8E">
        <w:rPr>
          <w:rStyle w:val="StyleUnderline"/>
        </w:rPr>
        <w:t>There is</w:t>
      </w:r>
      <w:r w:rsidRPr="00B71F8E">
        <w:rPr>
          <w:sz w:val="16"/>
        </w:rPr>
        <w:t xml:space="preserve"> now </w:t>
      </w:r>
      <w:r w:rsidRPr="00B71F8E">
        <w:rPr>
          <w:rStyle w:val="Emphasis"/>
        </w:rPr>
        <w:t>abundant</w:t>
      </w:r>
      <w:r w:rsidRPr="00B71F8E">
        <w:rPr>
          <w:rStyle w:val="StyleUnderline"/>
        </w:rPr>
        <w:t xml:space="preserve"> </w:t>
      </w:r>
      <w:r w:rsidRPr="00B71F8E">
        <w:rPr>
          <w:rStyle w:val="Emphasis"/>
        </w:rPr>
        <w:t>evidence</w:t>
      </w:r>
      <w:r w:rsidRPr="00B71F8E">
        <w:rPr>
          <w:sz w:val="16"/>
        </w:rPr>
        <w:t xml:space="preserve"> </w:t>
      </w:r>
      <w:r w:rsidRPr="00B71F8E">
        <w:rPr>
          <w:rStyle w:val="StyleUnderline"/>
        </w:rPr>
        <w:t xml:space="preserve">that the involvement of pharmaceutical companies </w:t>
      </w:r>
      <w:r w:rsidRPr="00B71F8E">
        <w:rPr>
          <w:rStyle w:val="Emphasis"/>
        </w:rPr>
        <w:t>corrupts</w:t>
      </w:r>
      <w:r w:rsidRPr="00B71F8E">
        <w:rPr>
          <w:rStyle w:val="StyleUnderline"/>
        </w:rPr>
        <w:t xml:space="preserve"> </w:t>
      </w:r>
      <w:r w:rsidRPr="00B71F8E">
        <w:rPr>
          <w:rStyle w:val="Emphasis"/>
        </w:rPr>
        <w:t>medical</w:t>
      </w:r>
      <w:r w:rsidRPr="00B71F8E">
        <w:rPr>
          <w:rStyle w:val="StyleUnderline"/>
        </w:rPr>
        <w:t xml:space="preserve"> </w:t>
      </w:r>
      <w:r w:rsidRPr="00B71F8E">
        <w:rPr>
          <w:rStyle w:val="Emphasis"/>
        </w:rPr>
        <w:t>science</w:t>
      </w:r>
      <w:r w:rsidRPr="00B71F8E">
        <w:rPr>
          <w:rStyle w:val="StyleUnderline"/>
        </w:rPr>
        <w:t xml:space="preserve">. </w:t>
      </w:r>
      <w:r w:rsidRPr="00B71F8E">
        <w:rPr>
          <w:sz w:val="16"/>
        </w:rPr>
        <w:t>Within the medical community, this is generally assumed to be the result of conflicts of interest. However, some important ways that the industry corrupts are not captured well by standard analyses in terms of conflicts of interest. It is not just that there is a body of medical science perverted by industry largesse. Instead, much of the corruption of medical science via the pharmaceutical industry happens through grafting activities: Pharmaceutical companies do their own research and smoothly integrate it with medical science, taking advantage of the legitimacy of the latter.</w:t>
      </w:r>
    </w:p>
    <w:p w14:paraId="48F8333D" w14:textId="77777777" w:rsidR="00BE1832" w:rsidRPr="00B71F8E" w:rsidRDefault="00BE1832" w:rsidP="00BE1832">
      <w:pPr>
        <w:rPr>
          <w:sz w:val="16"/>
          <w:szCs w:val="16"/>
        </w:rPr>
      </w:pPr>
      <w:r w:rsidRPr="00B71F8E">
        <w:rPr>
          <w:sz w:val="16"/>
          <w:szCs w:val="16"/>
        </w:rPr>
        <w:t>Introduction: Epistemic Corruption</w:t>
      </w:r>
    </w:p>
    <w:p w14:paraId="74D27749" w14:textId="77777777" w:rsidR="00BE1832" w:rsidRPr="00BF6C9B" w:rsidRDefault="00BE1832" w:rsidP="00BE1832">
      <w:pPr>
        <w:rPr>
          <w:sz w:val="16"/>
          <w:szCs w:val="16"/>
        </w:rPr>
      </w:pPr>
      <w:r w:rsidRPr="00BF6C9B">
        <w:rPr>
          <w:sz w:val="16"/>
          <w:szCs w:val="16"/>
        </w:rPr>
        <w:t>“Corrupt” and its cognates are old terms with many metaphorical uses. Bodies, fruits and meats are corrupted when they begin to rot, decompose, or otherwise spoil. What is thought pure is corrupted when mixed with something foul or lesser, as when air is made foul by pestilence or smoke, noble lineages are supposedly lessened by poor marriages, or people become less good simply because of the pressures of society. “Each of us is born with a share of purity, predestined to be corrupted by our commerce with mankind, by that sin against solitude” (Cioran 2012 [1949]).</w:t>
      </w:r>
    </w:p>
    <w:p w14:paraId="49371A57" w14:textId="77777777" w:rsidR="00BE1832" w:rsidRPr="00BF6C9B" w:rsidRDefault="00BE1832" w:rsidP="00BE1832">
      <w:pPr>
        <w:rPr>
          <w:sz w:val="16"/>
          <w:szCs w:val="16"/>
        </w:rPr>
      </w:pPr>
      <w:r w:rsidRPr="00BF6C9B">
        <w:rPr>
          <w:sz w:val="16"/>
          <w:szCs w:val="16"/>
        </w:rPr>
        <w:t>It is only a small step from the introduction of pollution to the perversion of ends, as when a public official is corrupted by money or power for a purpose, to serve some interests rather than others. This is the most familiar kind of corruption today—so common that the metaphor has largely died—in which corrupted office holders and institutions have been captured by outside interests, or perhaps serve only their own interests. Thus there is a United Nations Convention against Corruption, which never needs to explicitly define “corruption,” though it identifies it as involving a constellation of crimes that include bribery, embezzlement, influence peddling, illicit enrichment, etc., (United Nations 2004).</w:t>
      </w:r>
    </w:p>
    <w:p w14:paraId="61FA47F5" w14:textId="77777777" w:rsidR="00BE1832" w:rsidRPr="00BF6C9B" w:rsidRDefault="00BE1832" w:rsidP="00BE1832">
      <w:pPr>
        <w:rPr>
          <w:sz w:val="16"/>
        </w:rPr>
      </w:pPr>
      <w:r w:rsidRPr="00BF6C9B">
        <w:rPr>
          <w:sz w:val="16"/>
        </w:rPr>
        <w:t xml:space="preserve">There can be value in analyzing knowledge systems in terms of all the above and other senses of the metaphor. </w:t>
      </w:r>
      <w:r w:rsidRPr="00BF6C9B">
        <w:rPr>
          <w:rStyle w:val="StyleUnderline"/>
        </w:rPr>
        <w:t>When a knowledge system</w:t>
      </w:r>
      <w:r w:rsidRPr="00BF6C9B">
        <w:rPr>
          <w:sz w:val="16"/>
        </w:rPr>
        <w:t xml:space="preserve"> importantly </w:t>
      </w:r>
      <w:r w:rsidRPr="00BF6C9B">
        <w:rPr>
          <w:rStyle w:val="StyleUnderline"/>
        </w:rPr>
        <w:t>loses integrity</w:t>
      </w:r>
      <w:r w:rsidRPr="00BF6C9B">
        <w:rPr>
          <w:sz w:val="16"/>
        </w:rPr>
        <w:t xml:space="preserve">, </w:t>
      </w:r>
      <w:r w:rsidRPr="00BF6C9B">
        <w:rPr>
          <w:rStyle w:val="StyleUnderline"/>
        </w:rPr>
        <w:t>ceasing to provide</w:t>
      </w:r>
      <w:r w:rsidRPr="00BF6C9B">
        <w:rPr>
          <w:sz w:val="16"/>
        </w:rPr>
        <w:t xml:space="preserve"> the kinds of </w:t>
      </w:r>
      <w:r w:rsidRPr="00BF6C9B">
        <w:rPr>
          <w:rStyle w:val="StyleUnderline"/>
        </w:rPr>
        <w:t>trusted knowledge</w:t>
      </w:r>
      <w:r w:rsidRPr="00BF6C9B">
        <w:rPr>
          <w:sz w:val="16"/>
        </w:rPr>
        <w:t xml:space="preserve"> expected of it, </w:t>
      </w:r>
      <w:r w:rsidRPr="00BF6C9B">
        <w:rPr>
          <w:rStyle w:val="StyleUnderline"/>
        </w:rPr>
        <w:t>or</w:t>
      </w:r>
      <w:r w:rsidRPr="00BF6C9B">
        <w:rPr>
          <w:sz w:val="16"/>
        </w:rPr>
        <w:t xml:space="preserve"> even in some cases </w:t>
      </w:r>
      <w:r w:rsidRPr="00BF6C9B">
        <w:rPr>
          <w:rStyle w:val="StyleUnderline"/>
        </w:rPr>
        <w:t>when it ceases to establish trust</w:t>
      </w:r>
      <w:r w:rsidRPr="00BF6C9B">
        <w:rPr>
          <w:sz w:val="16"/>
        </w:rPr>
        <w:t xml:space="preserve">, we can label </w:t>
      </w:r>
      <w:r w:rsidRPr="00BF6C9B">
        <w:rPr>
          <w:rStyle w:val="StyleUnderline"/>
        </w:rPr>
        <w:t>this</w:t>
      </w:r>
      <w:r w:rsidRPr="00BF6C9B">
        <w:rPr>
          <w:sz w:val="16"/>
        </w:rPr>
        <w:t xml:space="preserve"> </w:t>
      </w:r>
      <w:r w:rsidRPr="00B43C54">
        <w:rPr>
          <w:rStyle w:val="Emphasis"/>
        </w:rPr>
        <w:t>epistemic corruption</w:t>
      </w:r>
      <w:r w:rsidRPr="00BF6C9B">
        <w:rPr>
          <w:sz w:val="16"/>
        </w:rPr>
        <w:t>. For example, the weaknesses of mathematical models can become entrenched, especially if they are constantly adjusted through curve-fitting, as has been claimed about several epidemiological models of the spread of Covid-19 (e.g., Jewell et al., 2020). Or, environmental toxicology may systematically lack information about the risks of a large number of industrial and agricultural chemicals, because powerful entities can control private science (e.g., on fluorinated compounds see Richter et al., 2018) and shape public science (e.g., on glyphosate, see Thacker 2019). And, outside the sciences, although many accusations of “fake news” are wide of the mark, large swaths of both social and traditional media are genuinely untrustworthy, whether because of interests that shape the creation or the dissemination of news, or because of inherent weaknesses of systems designed to capture audiences’ attention.</w:t>
      </w:r>
    </w:p>
    <w:p w14:paraId="59A75F5D" w14:textId="77777777" w:rsidR="00BE1832" w:rsidRPr="00BF6C9B" w:rsidRDefault="00BE1832" w:rsidP="00BE1832">
      <w:pPr>
        <w:rPr>
          <w:sz w:val="16"/>
        </w:rPr>
      </w:pPr>
      <w:r w:rsidRPr="00BF6C9B">
        <w:rPr>
          <w:sz w:val="16"/>
        </w:rPr>
        <w:t xml:space="preserve">My focus here is on how the pharmaceutical industry corrupts medical science. Using its very substantial resources, </w:t>
      </w:r>
      <w:r w:rsidRPr="00BF6C9B">
        <w:rPr>
          <w:rStyle w:val="StyleUnderline"/>
        </w:rPr>
        <w:t>pharmaceutical companies co-</w:t>
      </w:r>
      <w:r w:rsidRPr="00B43C54">
        <w:rPr>
          <w:rStyle w:val="Emphasis"/>
        </w:rPr>
        <w:t>opt medical knowledge systems</w:t>
      </w:r>
      <w:r w:rsidRPr="00BF6C9B">
        <w:rPr>
          <w:rStyle w:val="StyleUnderline"/>
        </w:rPr>
        <w:t xml:space="preserve"> for their</w:t>
      </w:r>
      <w:r w:rsidRPr="00BF6C9B">
        <w:rPr>
          <w:sz w:val="16"/>
        </w:rPr>
        <w:t xml:space="preserve"> particular </w:t>
      </w:r>
      <w:r w:rsidRPr="00BF6C9B">
        <w:rPr>
          <w:rStyle w:val="StyleUnderline"/>
        </w:rPr>
        <w:t>interests</w:t>
      </w:r>
      <w:r w:rsidRPr="00BF6C9B">
        <w:rPr>
          <w:sz w:val="16"/>
        </w:rPr>
        <w:t xml:space="preserve">, </w:t>
      </w:r>
      <w:r w:rsidRPr="00BF6C9B">
        <w:rPr>
          <w:rStyle w:val="StyleUnderline"/>
        </w:rPr>
        <w:t>interests</w:t>
      </w:r>
      <w:r w:rsidRPr="00BF6C9B">
        <w:rPr>
          <w:sz w:val="16"/>
        </w:rPr>
        <w:t xml:space="preserve"> </w:t>
      </w:r>
      <w:r w:rsidRPr="00BF6C9B">
        <w:rPr>
          <w:rStyle w:val="StyleUnderline"/>
        </w:rPr>
        <w:t>that conflict with the integrity</w:t>
      </w:r>
      <w:r w:rsidRPr="00BF6C9B">
        <w:rPr>
          <w:sz w:val="16"/>
        </w:rPr>
        <w:t xml:space="preserve"> </w:t>
      </w:r>
      <w:r w:rsidRPr="00BF6C9B">
        <w:rPr>
          <w:rStyle w:val="StyleUnderline"/>
        </w:rPr>
        <w:t>and</w:t>
      </w:r>
      <w:r w:rsidRPr="00BF6C9B">
        <w:rPr>
          <w:sz w:val="16"/>
        </w:rPr>
        <w:t xml:space="preserve"> at least some of the central </w:t>
      </w:r>
      <w:r w:rsidRPr="00BF6C9B">
        <w:rPr>
          <w:rStyle w:val="StyleUnderline"/>
        </w:rPr>
        <w:t>goals</w:t>
      </w:r>
      <w:r w:rsidRPr="00BF6C9B">
        <w:rPr>
          <w:sz w:val="16"/>
        </w:rPr>
        <w:t xml:space="preserve"> thought to lie </w:t>
      </w:r>
      <w:r w:rsidRPr="00BF6C9B">
        <w:rPr>
          <w:rStyle w:val="StyleUnderline"/>
        </w:rPr>
        <w:t>behind</w:t>
      </w:r>
      <w:r w:rsidRPr="00BF6C9B">
        <w:rPr>
          <w:sz w:val="16"/>
        </w:rPr>
        <w:t xml:space="preserve"> </w:t>
      </w:r>
      <w:r w:rsidRPr="00BF6C9B">
        <w:rPr>
          <w:rStyle w:val="StyleUnderline"/>
        </w:rPr>
        <w:t>medicine</w:t>
      </w:r>
      <w:r w:rsidRPr="00BF6C9B">
        <w:rPr>
          <w:sz w:val="16"/>
        </w:rPr>
        <w:t>. It would seem that the body of medical science is corrupted because some assumed purity—though purity is always notional—</w:t>
      </w:r>
      <w:r w:rsidRPr="00BF6C9B">
        <w:rPr>
          <w:rStyle w:val="StyleUnderline"/>
        </w:rPr>
        <w:t>has been affected by contact with outside interests</w:t>
      </w:r>
      <w:r w:rsidRPr="00BF6C9B">
        <w:rPr>
          <w:sz w:val="16"/>
        </w:rPr>
        <w:t>.</w:t>
      </w:r>
    </w:p>
    <w:p w14:paraId="05025911" w14:textId="77777777" w:rsidR="00BE1832" w:rsidRPr="00C552FE" w:rsidRDefault="00BE1832" w:rsidP="00BE1832">
      <w:pPr>
        <w:rPr>
          <w:rStyle w:val="StyleUnderline"/>
        </w:rPr>
      </w:pPr>
      <w:r w:rsidRPr="00C552FE">
        <w:rPr>
          <w:rStyle w:val="StyleUnderline"/>
        </w:rPr>
        <w:t xml:space="preserve">Pharmaceutical Industry </w:t>
      </w:r>
      <w:r w:rsidRPr="00B43C54">
        <w:rPr>
          <w:rStyle w:val="Emphasis"/>
        </w:rPr>
        <w:t>Affects Medical Research</w:t>
      </w:r>
    </w:p>
    <w:p w14:paraId="461F9254" w14:textId="77777777" w:rsidR="00BE1832" w:rsidRPr="0097106F" w:rsidRDefault="00BE1832" w:rsidP="00BE1832">
      <w:pPr>
        <w:rPr>
          <w:sz w:val="16"/>
        </w:rPr>
      </w:pPr>
      <w:r w:rsidRPr="0097106F">
        <w:rPr>
          <w:sz w:val="16"/>
        </w:rPr>
        <w:t xml:space="preserve">For the past 25 years, researchers have been studying the effects of industry funding—most often from pharmaceutical companies—on medical science. One </w:t>
      </w:r>
      <w:r w:rsidRPr="00CD1C9A">
        <w:rPr>
          <w:rStyle w:val="StyleUnderline"/>
        </w:rPr>
        <w:t>typical</w:t>
      </w:r>
      <w:r w:rsidRPr="0097106F">
        <w:rPr>
          <w:sz w:val="16"/>
        </w:rPr>
        <w:t xml:space="preserve"> </w:t>
      </w:r>
      <w:r w:rsidRPr="00CD1C9A">
        <w:rPr>
          <w:rStyle w:val="StyleUnderline"/>
        </w:rPr>
        <w:t>protocol</w:t>
      </w:r>
      <w:r w:rsidRPr="0097106F">
        <w:rPr>
          <w:sz w:val="16"/>
        </w:rPr>
        <w:t xml:space="preserve"> </w:t>
      </w:r>
      <w:r w:rsidRPr="00CD1C9A">
        <w:rPr>
          <w:rStyle w:val="StyleUnderline"/>
        </w:rPr>
        <w:t>compares outcomes in industry-funded and other clinical trials</w:t>
      </w:r>
      <w:r w:rsidRPr="0097106F">
        <w:rPr>
          <w:sz w:val="16"/>
        </w:rPr>
        <w:t xml:space="preserve"> in some therapeutic area, or for some class of drugs or medical devices, working either from searches of the published literature or from some other sample, such as conference abstracts. Most reports of clinical trials declare sources of funding, so analysts can often cleanly divide publications and make comparisons. In addition, clinical trials within areas often have enough uniformity that at meta-analyses can sometimes be done. Since the mid-1990s, there have been hundreds of published studies of industry influence, comparing many thousands of clinical trials across all domains of medicine. The researchers designing and following these protocols often frame them as analogous to medical studies, with industry funding being the intervention, and the integrity and stability of the body of medical research being the outcome.</w:t>
      </w:r>
    </w:p>
    <w:p w14:paraId="443D8059" w14:textId="77777777" w:rsidR="00BE1832" w:rsidRPr="0097106F" w:rsidRDefault="00BE1832" w:rsidP="00BE1832">
      <w:pPr>
        <w:rPr>
          <w:sz w:val="16"/>
        </w:rPr>
      </w:pPr>
      <w:r w:rsidRPr="00CD1C9A">
        <w:rPr>
          <w:rStyle w:val="StyleUnderline"/>
        </w:rPr>
        <w:t>A</w:t>
      </w:r>
      <w:r w:rsidRPr="0097106F">
        <w:rPr>
          <w:sz w:val="16"/>
        </w:rPr>
        <w:t xml:space="preserve"> 2017 Cochrane Review (Lundh et al., 2017, updated from; Lundh et al., 2012) provides a </w:t>
      </w:r>
      <w:r w:rsidRPr="00B43C54">
        <w:rPr>
          <w:rStyle w:val="Emphasis"/>
        </w:rPr>
        <w:t>meta-analysis</w:t>
      </w:r>
      <w:r w:rsidRPr="0097106F">
        <w:rPr>
          <w:sz w:val="16"/>
        </w:rPr>
        <w:t xml:space="preserve"> </w:t>
      </w:r>
      <w:r w:rsidRPr="00CD1C9A">
        <w:rPr>
          <w:rStyle w:val="StyleUnderline"/>
        </w:rPr>
        <w:t>of such studies of industry funding</w:t>
      </w:r>
      <w:r w:rsidRPr="0097106F">
        <w:rPr>
          <w:sz w:val="16"/>
        </w:rPr>
        <w:t xml:space="preserve">, in which </w:t>
      </w:r>
      <w:r w:rsidRPr="00B43C54">
        <w:rPr>
          <w:rStyle w:val="Emphasis"/>
        </w:rPr>
        <w:t>75 studies</w:t>
      </w:r>
      <w:r w:rsidRPr="0097106F">
        <w:rPr>
          <w:sz w:val="16"/>
        </w:rPr>
        <w:t xml:space="preserve">, </w:t>
      </w:r>
      <w:r w:rsidRPr="00CD1C9A">
        <w:rPr>
          <w:rStyle w:val="StyleUnderline"/>
        </w:rPr>
        <w:t xml:space="preserve">comparing </w:t>
      </w:r>
      <w:r w:rsidRPr="00B43C54">
        <w:rPr>
          <w:rStyle w:val="Emphasis"/>
        </w:rPr>
        <w:t>more than 8,000 trials</w:t>
      </w:r>
      <w:r w:rsidRPr="0097106F">
        <w:rPr>
          <w:sz w:val="16"/>
        </w:rPr>
        <w:t xml:space="preserve">, met inclusion criteria. In all of its dimensions, the 2017 meta-analysis arrives at the same or similar results as had earlier quantitative and qualitative reviews (Bekelman et al., 2003; Lexchin et al., 2003; Schott et al., 2010). </w:t>
      </w:r>
      <w:r w:rsidRPr="00CD1C9A">
        <w:rPr>
          <w:rStyle w:val="StyleUnderline"/>
        </w:rPr>
        <w:t>In the meta-analysis, industry funding had a risk ratio of 1.27</w:t>
      </w:r>
      <w:r w:rsidRPr="0097106F">
        <w:rPr>
          <w:sz w:val="16"/>
        </w:rPr>
        <w:t xml:space="preserve"> (95% CI: 1.17–1.51) </w:t>
      </w:r>
      <w:r w:rsidRPr="00CD1C9A">
        <w:rPr>
          <w:rStyle w:val="StyleUnderline"/>
        </w:rPr>
        <w:t>of producing favorable efficacy results</w:t>
      </w:r>
      <w:r w:rsidRPr="0097106F">
        <w:rPr>
          <w:sz w:val="16"/>
        </w:rPr>
        <w:t xml:space="preserve">, </w:t>
      </w:r>
      <w:r w:rsidRPr="00CD1C9A">
        <w:rPr>
          <w:rStyle w:val="StyleUnderline"/>
        </w:rPr>
        <w:t>and of 1.34</w:t>
      </w:r>
      <w:r w:rsidRPr="0097106F">
        <w:rPr>
          <w:sz w:val="16"/>
        </w:rPr>
        <w:t xml:space="preserve"> (95% CI: 1.19–1.51) </w:t>
      </w:r>
      <w:r w:rsidRPr="00CD1C9A">
        <w:rPr>
          <w:rStyle w:val="StyleUnderline"/>
        </w:rPr>
        <w:t>of drawing favorable overall conclusions</w:t>
      </w:r>
      <w:r w:rsidRPr="0097106F">
        <w:rPr>
          <w:sz w:val="16"/>
        </w:rPr>
        <w:t xml:space="preserve"> (in this study the harm results were not statistically different between industry and non-industry funding). Since </w:t>
      </w:r>
      <w:r w:rsidRPr="00CD1C9A">
        <w:rPr>
          <w:rStyle w:val="StyleUnderline"/>
        </w:rPr>
        <w:t>there is no reason to think that non-industry funding skews results in any consistent direction</w:t>
      </w:r>
      <w:r w:rsidRPr="0097106F">
        <w:rPr>
          <w:sz w:val="16"/>
        </w:rPr>
        <w:t xml:space="preserve">, one can only conclude that </w:t>
      </w:r>
      <w:r w:rsidRPr="00CD1C9A">
        <w:rPr>
          <w:rStyle w:val="StyleUnderline"/>
        </w:rPr>
        <w:t xml:space="preserve">industry funding </w:t>
      </w:r>
      <w:r w:rsidRPr="00B43C54">
        <w:rPr>
          <w:rStyle w:val="Emphasis"/>
        </w:rPr>
        <w:t>biases the outcomes</w:t>
      </w:r>
      <w:r w:rsidRPr="00CD1C9A">
        <w:rPr>
          <w:rStyle w:val="StyleUnderline"/>
        </w:rPr>
        <w:t xml:space="preserve"> of clinical trials.</w:t>
      </w:r>
      <w:r w:rsidRPr="0097106F">
        <w:rPr>
          <w:sz w:val="16"/>
        </w:rPr>
        <w:t xml:space="preserve"> Put simply, </w:t>
      </w:r>
      <w:r w:rsidRPr="00CD1C9A">
        <w:rPr>
          <w:rStyle w:val="StyleUnderline"/>
        </w:rPr>
        <w:t>if</w:t>
      </w:r>
      <w:r w:rsidRPr="0097106F">
        <w:rPr>
          <w:sz w:val="16"/>
        </w:rPr>
        <w:t xml:space="preserve"> a </w:t>
      </w:r>
      <w:r w:rsidRPr="00CD1C9A">
        <w:rPr>
          <w:rStyle w:val="StyleUnderline"/>
        </w:rPr>
        <w:t>pharmaceutical company funds a trial</w:t>
      </w:r>
      <w:r w:rsidRPr="0097106F">
        <w:rPr>
          <w:sz w:val="16"/>
        </w:rPr>
        <w:t xml:space="preserve">, </w:t>
      </w:r>
      <w:r w:rsidRPr="00CD1C9A">
        <w:rPr>
          <w:rStyle w:val="StyleUnderline"/>
        </w:rPr>
        <w:t xml:space="preserve">the chances of results and conclusions in that company’s favor are increased. </w:t>
      </w:r>
      <w:r w:rsidRPr="0097106F">
        <w:rPr>
          <w:sz w:val="16"/>
        </w:rPr>
        <w:t xml:space="preserve">However, in this study, </w:t>
      </w:r>
      <w:r w:rsidRPr="00CD1C9A">
        <w:rPr>
          <w:rStyle w:val="StyleUnderline"/>
        </w:rPr>
        <w:t>industry</w:t>
      </w:r>
      <w:r w:rsidRPr="0097106F">
        <w:rPr>
          <w:sz w:val="16"/>
        </w:rPr>
        <w:t xml:space="preserve"> </w:t>
      </w:r>
      <w:r w:rsidRPr="00CD1C9A">
        <w:rPr>
          <w:rStyle w:val="StyleUnderline"/>
        </w:rPr>
        <w:t>and</w:t>
      </w:r>
      <w:r w:rsidRPr="0097106F">
        <w:rPr>
          <w:sz w:val="16"/>
        </w:rPr>
        <w:t xml:space="preserve"> </w:t>
      </w:r>
      <w:r w:rsidRPr="00CD1C9A">
        <w:rPr>
          <w:rStyle w:val="StyleUnderline"/>
        </w:rPr>
        <w:t>non-industry research</w:t>
      </w:r>
      <w:r w:rsidRPr="0097106F">
        <w:rPr>
          <w:sz w:val="16"/>
        </w:rPr>
        <w:t xml:space="preserve"> </w:t>
      </w:r>
      <w:r w:rsidRPr="0097106F">
        <w:rPr>
          <w:rStyle w:val="StyleUnderline"/>
        </w:rPr>
        <w:t>did not differ</w:t>
      </w:r>
      <w:r w:rsidRPr="0097106F">
        <w:rPr>
          <w:sz w:val="16"/>
        </w:rPr>
        <w:t xml:space="preserve"> on such standard methodological quality concerns as sequence generation, allocation concealment, follow-up, or selective outcome reporting; and industry sponsored studies even had better blinding procedures.</w:t>
      </w:r>
    </w:p>
    <w:p w14:paraId="0671BC63" w14:textId="77777777" w:rsidR="00BE1832" w:rsidRPr="0097106F" w:rsidRDefault="00BE1832" w:rsidP="00BE1832">
      <w:pPr>
        <w:rPr>
          <w:sz w:val="16"/>
        </w:rPr>
      </w:pPr>
      <w:r w:rsidRPr="0097106F">
        <w:rPr>
          <w:sz w:val="16"/>
        </w:rPr>
        <w:t xml:space="preserve">The authors of the Cochrane Review conclude: “Our </w:t>
      </w:r>
      <w:r w:rsidRPr="0097106F">
        <w:rPr>
          <w:rStyle w:val="StyleUnderline"/>
        </w:rPr>
        <w:t xml:space="preserve">analyses suggest the existence of an industry bias that </w:t>
      </w:r>
      <w:r w:rsidRPr="00B43C54">
        <w:rPr>
          <w:rStyle w:val="Emphasis"/>
        </w:rPr>
        <w:t>cannot be explained</w:t>
      </w:r>
      <w:r w:rsidRPr="0097106F">
        <w:rPr>
          <w:rStyle w:val="StyleUnderline"/>
        </w:rPr>
        <w:t xml:space="preserve"> </w:t>
      </w:r>
      <w:r w:rsidRPr="00B43C54">
        <w:rPr>
          <w:rStyle w:val="Emphasis"/>
        </w:rPr>
        <w:t>by</w:t>
      </w:r>
      <w:r w:rsidRPr="0097106F">
        <w:rPr>
          <w:rStyle w:val="StyleUnderline"/>
        </w:rPr>
        <w:t xml:space="preserve"> standard ‘</w:t>
      </w:r>
      <w:r w:rsidRPr="00B43C54">
        <w:rPr>
          <w:rStyle w:val="Emphasis"/>
        </w:rPr>
        <w:t>Risk of bias’</w:t>
      </w:r>
      <w:r w:rsidRPr="0097106F">
        <w:rPr>
          <w:rStyle w:val="StyleUnderline"/>
        </w:rPr>
        <w:t xml:space="preserve"> assessments</w:t>
      </w:r>
      <w:r w:rsidRPr="0097106F">
        <w:rPr>
          <w:sz w:val="16"/>
        </w:rPr>
        <w:t xml:space="preserve">” (Lundh et al., 2017). </w:t>
      </w:r>
      <w:r w:rsidRPr="0097106F">
        <w:rPr>
          <w:rStyle w:val="StyleUnderline"/>
        </w:rPr>
        <w:t>When pharmaceutical</w:t>
      </w:r>
      <w:r w:rsidRPr="0097106F">
        <w:rPr>
          <w:sz w:val="16"/>
        </w:rPr>
        <w:t xml:space="preserve"> and other </w:t>
      </w:r>
      <w:r w:rsidRPr="0097106F">
        <w:rPr>
          <w:rStyle w:val="StyleUnderline"/>
        </w:rPr>
        <w:t xml:space="preserve">companies sponsor research </w:t>
      </w:r>
      <w:r w:rsidRPr="00B43C54">
        <w:rPr>
          <w:rStyle w:val="Emphasis"/>
        </w:rPr>
        <w:t>there is a bias</w:t>
      </w:r>
      <w:r w:rsidRPr="0097106F">
        <w:rPr>
          <w:sz w:val="16"/>
        </w:rPr>
        <w:t xml:space="preserve">—a systematic tendency </w:t>
      </w:r>
      <w:r w:rsidRPr="0097106F">
        <w:rPr>
          <w:rStyle w:val="StyleUnderline"/>
        </w:rPr>
        <w:t xml:space="preserve">toward results </w:t>
      </w:r>
      <w:r w:rsidRPr="00B43C54">
        <w:rPr>
          <w:rStyle w:val="Emphasis"/>
        </w:rPr>
        <w:t>serving</w:t>
      </w:r>
      <w:r w:rsidRPr="0097106F">
        <w:rPr>
          <w:rStyle w:val="StyleUnderline"/>
        </w:rPr>
        <w:t xml:space="preserve"> their </w:t>
      </w:r>
      <w:r w:rsidRPr="00B43C54">
        <w:rPr>
          <w:rStyle w:val="Emphasis"/>
        </w:rPr>
        <w:t>interests</w:t>
      </w:r>
      <w:r w:rsidRPr="0097106F">
        <w:rPr>
          <w:sz w:val="16"/>
        </w:rPr>
        <w:t xml:space="preserve">—but </w:t>
      </w:r>
      <w:r w:rsidRPr="0097106F">
        <w:rPr>
          <w:rStyle w:val="StyleUnderline"/>
        </w:rPr>
        <w:t xml:space="preserve">the bias is not seen in the formal factors </w:t>
      </w:r>
      <w:r w:rsidRPr="0097106F">
        <w:rPr>
          <w:sz w:val="16"/>
        </w:rPr>
        <w:t xml:space="preserve">routinely </w:t>
      </w:r>
      <w:r w:rsidRPr="0097106F">
        <w:rPr>
          <w:rStyle w:val="StyleUnderline"/>
        </w:rPr>
        <w:t xml:space="preserve">associated with </w:t>
      </w:r>
      <w:r w:rsidRPr="00B43C54">
        <w:rPr>
          <w:rStyle w:val="Emphasis"/>
        </w:rPr>
        <w:t>low-quality science</w:t>
      </w:r>
      <w:r w:rsidRPr="0097106F">
        <w:rPr>
          <w:sz w:val="16"/>
        </w:rPr>
        <w:t>. The implication is that industry funding itself should be considered a standard “risk of bias” factor in clinical trials, one that is quantifiable, and even quantified, and pushes in predictable directions. Industry funding affects the results of clinical trials.</w:t>
      </w:r>
    </w:p>
    <w:p w14:paraId="5454E493" w14:textId="77777777" w:rsidR="00BE1832" w:rsidRPr="00315F9D" w:rsidRDefault="00BE1832" w:rsidP="00BE1832">
      <w:pPr>
        <w:rPr>
          <w:sz w:val="16"/>
          <w:szCs w:val="16"/>
        </w:rPr>
      </w:pPr>
      <w:r w:rsidRPr="00315F9D">
        <w:rPr>
          <w:sz w:val="16"/>
          <w:szCs w:val="16"/>
        </w:rPr>
        <w:t>But Funding is Rarely just Funding</w:t>
      </w:r>
    </w:p>
    <w:p w14:paraId="57D1C799" w14:textId="77777777" w:rsidR="00BE1832" w:rsidRPr="00315F9D" w:rsidRDefault="00BE1832" w:rsidP="00BE1832">
      <w:pPr>
        <w:rPr>
          <w:sz w:val="16"/>
          <w:szCs w:val="16"/>
        </w:rPr>
      </w:pPr>
      <w:r w:rsidRPr="00315F9D">
        <w:rPr>
          <w:sz w:val="16"/>
          <w:szCs w:val="16"/>
        </w:rPr>
        <w:t>The Cochrane Review I have just described shows that the pharmaceutical industry corruption of medical science doesn’t happen through the mechanisms currently assessed by typical formal methodological measures. Funding itself corrupts medical science. But this does not mean that it is mysterious.</w:t>
      </w:r>
    </w:p>
    <w:p w14:paraId="25E31D83" w14:textId="77777777" w:rsidR="00BE1832" w:rsidRPr="00315F9D" w:rsidRDefault="00BE1832" w:rsidP="00BE1832">
      <w:pPr>
        <w:rPr>
          <w:sz w:val="16"/>
        </w:rPr>
      </w:pPr>
      <w:r w:rsidRPr="00315F9D">
        <w:rPr>
          <w:sz w:val="16"/>
        </w:rPr>
        <w:t xml:space="preserve">The most common way of understanding corruption through funding is in terms of conflict of interest. Perhaps </w:t>
      </w:r>
      <w:r w:rsidRPr="00B43C54">
        <w:rPr>
          <w:rStyle w:val="Emphasis"/>
        </w:rPr>
        <w:t>funding</w:t>
      </w:r>
      <w:r w:rsidRPr="00315F9D">
        <w:rPr>
          <w:rStyle w:val="StyleUnderline"/>
        </w:rPr>
        <w:t xml:space="preserve"> and </w:t>
      </w:r>
      <w:r w:rsidRPr="00B43C54">
        <w:rPr>
          <w:rStyle w:val="Emphasis"/>
        </w:rPr>
        <w:t>payments</w:t>
      </w:r>
      <w:r w:rsidRPr="00315F9D">
        <w:rPr>
          <w:sz w:val="16"/>
        </w:rPr>
        <w:t xml:space="preserve"> to researchers </w:t>
      </w:r>
      <w:r w:rsidRPr="00315F9D">
        <w:rPr>
          <w:rStyle w:val="StyleUnderline"/>
        </w:rPr>
        <w:t>create conflicts of interest</w:t>
      </w:r>
      <w:r w:rsidRPr="00315F9D">
        <w:rPr>
          <w:sz w:val="16"/>
        </w:rPr>
        <w:t xml:space="preserve">, </w:t>
      </w:r>
      <w:r w:rsidRPr="00315F9D">
        <w:rPr>
          <w:rStyle w:val="StyleUnderline"/>
        </w:rPr>
        <w:t>which</w:t>
      </w:r>
      <w:r w:rsidRPr="00315F9D">
        <w:rPr>
          <w:sz w:val="16"/>
        </w:rPr>
        <w:t>—for conscious or unconscious reasons—</w:t>
      </w:r>
      <w:r w:rsidRPr="00B43C54">
        <w:rPr>
          <w:rStyle w:val="Emphasis"/>
        </w:rPr>
        <w:t>affect</w:t>
      </w:r>
      <w:r w:rsidRPr="00315F9D">
        <w:rPr>
          <w:sz w:val="16"/>
        </w:rPr>
        <w:t xml:space="preserve"> their </w:t>
      </w:r>
      <w:r w:rsidRPr="00B43C54">
        <w:rPr>
          <w:rStyle w:val="Emphasis"/>
        </w:rPr>
        <w:t>actions</w:t>
      </w:r>
      <w:r w:rsidRPr="00315F9D">
        <w:rPr>
          <w:sz w:val="16"/>
        </w:rPr>
        <w:t xml:space="preserve">, their </w:t>
      </w:r>
      <w:r w:rsidRPr="00B43C54">
        <w:rPr>
          <w:rStyle w:val="Emphasis"/>
        </w:rPr>
        <w:t>judgments</w:t>
      </w:r>
      <w:r w:rsidRPr="00315F9D">
        <w:rPr>
          <w:sz w:val="16"/>
        </w:rPr>
        <w:t xml:space="preserve">, </w:t>
      </w:r>
      <w:r w:rsidRPr="00315F9D">
        <w:rPr>
          <w:rStyle w:val="StyleUnderline"/>
        </w:rPr>
        <w:t>and</w:t>
      </w:r>
      <w:r w:rsidRPr="00315F9D">
        <w:rPr>
          <w:sz w:val="16"/>
        </w:rPr>
        <w:t xml:space="preserve"> their </w:t>
      </w:r>
      <w:r w:rsidRPr="00B43C54">
        <w:rPr>
          <w:rStyle w:val="Emphasis"/>
        </w:rPr>
        <w:t>conclusions</w:t>
      </w:r>
      <w:r w:rsidRPr="00315F9D">
        <w:rPr>
          <w:sz w:val="16"/>
        </w:rPr>
        <w:t xml:space="preserve">. As a result, these </w:t>
      </w:r>
      <w:r w:rsidRPr="00315F9D">
        <w:rPr>
          <w:rStyle w:val="StyleUnderline"/>
        </w:rPr>
        <w:t xml:space="preserve">conflicted researchers become more likely to </w:t>
      </w:r>
      <w:r w:rsidRPr="00B43C54">
        <w:rPr>
          <w:rStyle w:val="Emphasis"/>
        </w:rPr>
        <w:t>report outcomes</w:t>
      </w:r>
      <w:r w:rsidRPr="00315F9D">
        <w:rPr>
          <w:sz w:val="16"/>
        </w:rPr>
        <w:t xml:space="preserve"> friendly to their funders. However, something else is at play here as well, and it is this that I want to illustrate below.</w:t>
      </w:r>
    </w:p>
    <w:p w14:paraId="14EFF7C5" w14:textId="77777777" w:rsidR="00BE1832" w:rsidRPr="00DE2AE6" w:rsidRDefault="00BE1832" w:rsidP="00BE1832">
      <w:pPr>
        <w:rPr>
          <w:sz w:val="16"/>
        </w:rPr>
      </w:pPr>
      <w:r w:rsidRPr="00DE2AE6">
        <w:rPr>
          <w:sz w:val="16"/>
        </w:rPr>
        <w:t xml:space="preserve">There is abundant evidence that conflicts of interest are important in many domains, including across medicine. For example, </w:t>
      </w:r>
      <w:r w:rsidRPr="00B43C54">
        <w:rPr>
          <w:rStyle w:val="Emphasis"/>
        </w:rPr>
        <w:t>financial conflicts</w:t>
      </w:r>
      <w:r w:rsidRPr="00DE2AE6">
        <w:rPr>
          <w:rStyle w:val="StyleUnderline"/>
        </w:rPr>
        <w:t xml:space="preserve"> on committees</w:t>
      </w:r>
      <w:r w:rsidRPr="00DE2AE6">
        <w:rPr>
          <w:sz w:val="16"/>
        </w:rPr>
        <w:t xml:space="preserve"> </w:t>
      </w:r>
      <w:r w:rsidRPr="00DE2AE6">
        <w:rPr>
          <w:rStyle w:val="StyleUnderline"/>
        </w:rPr>
        <w:t>producing</w:t>
      </w:r>
      <w:r w:rsidRPr="00DE2AE6">
        <w:rPr>
          <w:sz w:val="16"/>
        </w:rPr>
        <w:t xml:space="preserve"> </w:t>
      </w:r>
      <w:r w:rsidRPr="00DE2AE6">
        <w:rPr>
          <w:rStyle w:val="StyleUnderline"/>
        </w:rPr>
        <w:t xml:space="preserve">clinical practice guidelines tend to produce </w:t>
      </w:r>
      <w:r w:rsidRPr="00B43C54">
        <w:rPr>
          <w:rStyle w:val="Emphasis"/>
        </w:rPr>
        <w:t>assessments</w:t>
      </w:r>
      <w:r w:rsidRPr="00DE2AE6">
        <w:rPr>
          <w:rStyle w:val="StyleUnderline"/>
        </w:rPr>
        <w:t xml:space="preserve"> of evidence and </w:t>
      </w:r>
      <w:r w:rsidRPr="00B43C54">
        <w:rPr>
          <w:rStyle w:val="Emphasis"/>
        </w:rPr>
        <w:t>recommendations</w:t>
      </w:r>
      <w:r w:rsidRPr="00DE2AE6">
        <w:rPr>
          <w:rStyle w:val="StyleUnderline"/>
        </w:rPr>
        <w:t xml:space="preserve"> that favor the </w:t>
      </w:r>
      <w:r w:rsidRPr="00B43C54">
        <w:rPr>
          <w:rStyle w:val="Emphasis"/>
        </w:rPr>
        <w:t>companies</w:t>
      </w:r>
      <w:r w:rsidRPr="00DE2AE6">
        <w:rPr>
          <w:rStyle w:val="StyleUnderline"/>
        </w:rPr>
        <w:t xml:space="preserve"> and </w:t>
      </w:r>
      <w:r w:rsidRPr="00B43C54">
        <w:rPr>
          <w:rStyle w:val="Emphasis"/>
        </w:rPr>
        <w:t>industries</w:t>
      </w:r>
      <w:r w:rsidRPr="00DE2AE6">
        <w:rPr>
          <w:rStyle w:val="StyleUnderline"/>
        </w:rPr>
        <w:t xml:space="preserve"> involved</w:t>
      </w:r>
      <w:r w:rsidRPr="00DE2AE6">
        <w:rPr>
          <w:sz w:val="16"/>
        </w:rPr>
        <w:t xml:space="preserve"> (Cosgrove et al., 2013; Lexchin 2020). In terms of medical practice, a recent systematic review shows that </w:t>
      </w:r>
      <w:r w:rsidRPr="00DE2AE6">
        <w:rPr>
          <w:rStyle w:val="StyleUnderline"/>
        </w:rPr>
        <w:t xml:space="preserve">payments to physicians </w:t>
      </w:r>
      <w:r w:rsidRPr="00B43C54">
        <w:rPr>
          <w:rStyle w:val="Emphasis"/>
        </w:rPr>
        <w:t>influence prescribing</w:t>
      </w:r>
      <w:r w:rsidRPr="00DE2AE6">
        <w:rPr>
          <w:sz w:val="16"/>
        </w:rPr>
        <w:t xml:space="preserve"> (Mitchell et al., 2020). The broad issue of conflict of interest is important enough that the United States Institute of Medicine issued a detailed report on it, overwhelmingly about how financial conflicts involving industry affect researchers’ and physicians’ judgment (Institute of Medicine, 2009). Despite such evidence, a focus on conflict of interest hides how pharmaceutical companies influence published results and outcomes.</w:t>
      </w:r>
    </w:p>
    <w:p w14:paraId="5500F77D" w14:textId="77777777" w:rsidR="00BE1832" w:rsidRPr="00DE2AE6" w:rsidRDefault="00BE1832" w:rsidP="00BE1832">
      <w:pPr>
        <w:rPr>
          <w:sz w:val="16"/>
        </w:rPr>
      </w:pPr>
      <w:r w:rsidRPr="00DE2AE6">
        <w:rPr>
          <w:rStyle w:val="StyleUnderline"/>
        </w:rPr>
        <w:t>Funding is rarely just funding</w:t>
      </w:r>
      <w:r w:rsidRPr="00DE2AE6">
        <w:rPr>
          <w:sz w:val="16"/>
        </w:rPr>
        <w:t xml:space="preserve">. Most </w:t>
      </w:r>
      <w:r w:rsidRPr="00DE2AE6">
        <w:rPr>
          <w:rStyle w:val="StyleUnderline"/>
        </w:rPr>
        <w:t xml:space="preserve">pharmaceutical company-sponsored clinical trials are </w:t>
      </w:r>
      <w:r w:rsidRPr="00B43C54">
        <w:rPr>
          <w:rStyle w:val="Emphasis"/>
        </w:rPr>
        <w:t>designed</w:t>
      </w:r>
      <w:r w:rsidRPr="00DE2AE6">
        <w:rPr>
          <w:rStyle w:val="StyleUnderline"/>
        </w:rPr>
        <w:t>,</w:t>
      </w:r>
      <w:r w:rsidRPr="00DE2AE6">
        <w:rPr>
          <w:sz w:val="16"/>
        </w:rPr>
        <w:t xml:space="preserve"> </w:t>
      </w:r>
      <w:r w:rsidRPr="00B43C54">
        <w:rPr>
          <w:rStyle w:val="Emphasis"/>
        </w:rPr>
        <w:t>organized</w:t>
      </w:r>
      <w:r w:rsidRPr="00DE2AE6">
        <w:rPr>
          <w:rStyle w:val="StyleUnderline"/>
        </w:rPr>
        <w:t xml:space="preserve">, </w:t>
      </w:r>
      <w:r w:rsidRPr="00B43C54">
        <w:rPr>
          <w:rStyle w:val="Emphasis"/>
        </w:rPr>
        <w:t>audited</w:t>
      </w:r>
      <w:r w:rsidRPr="00DE2AE6">
        <w:rPr>
          <w:rStyle w:val="StyleUnderline"/>
        </w:rPr>
        <w:t xml:space="preserve">, </w:t>
      </w:r>
      <w:r w:rsidRPr="00B43C54">
        <w:rPr>
          <w:rStyle w:val="Emphasis"/>
        </w:rPr>
        <w:t>analyzed</w:t>
      </w:r>
      <w:r w:rsidRPr="00DE2AE6">
        <w:rPr>
          <w:rStyle w:val="StyleUnderline"/>
        </w:rPr>
        <w:t xml:space="preserve">, and written up </w:t>
      </w:r>
      <w:r w:rsidRPr="00B43C54">
        <w:rPr>
          <w:rStyle w:val="Emphasis"/>
        </w:rPr>
        <w:t>by</w:t>
      </w:r>
      <w:r w:rsidRPr="00DE2AE6">
        <w:rPr>
          <w:rStyle w:val="StyleUnderline"/>
        </w:rPr>
        <w:t xml:space="preserve"> the </w:t>
      </w:r>
      <w:r w:rsidRPr="00B43C54">
        <w:rPr>
          <w:rStyle w:val="Emphasis"/>
        </w:rPr>
        <w:t>companies</w:t>
      </w:r>
      <w:r w:rsidRPr="00DE2AE6">
        <w:rPr>
          <w:rStyle w:val="StyleUnderline"/>
        </w:rPr>
        <w:t xml:space="preserve"> and their hired subcontractors</w:t>
      </w:r>
      <w:r w:rsidRPr="00DE2AE6">
        <w:rPr>
          <w:sz w:val="16"/>
        </w:rPr>
        <w:t xml:space="preserve">. This is all work that happens behind the scenes, </w:t>
      </w:r>
      <w:r w:rsidRPr="00DE2AE6">
        <w:rPr>
          <w:rStyle w:val="StyleUnderline"/>
        </w:rPr>
        <w:t xml:space="preserve">obscured by the form of academic publication. </w:t>
      </w:r>
      <w:r w:rsidRPr="00DE2AE6">
        <w:rPr>
          <w:sz w:val="16"/>
        </w:rPr>
        <w:t xml:space="preserve">Thus much of the </w:t>
      </w:r>
      <w:r w:rsidRPr="00DE2AE6">
        <w:rPr>
          <w:rStyle w:val="StyleUnderline"/>
        </w:rPr>
        <w:t xml:space="preserve">corruption can happen through more </w:t>
      </w:r>
      <w:r w:rsidRPr="00B43C54">
        <w:rPr>
          <w:rStyle w:val="Emphasis"/>
        </w:rPr>
        <w:t>substantive</w:t>
      </w:r>
      <w:r w:rsidRPr="00DE2AE6">
        <w:rPr>
          <w:rStyle w:val="StyleUnderline"/>
        </w:rPr>
        <w:t xml:space="preserve"> medical choices and through </w:t>
      </w:r>
      <w:r w:rsidRPr="00B43C54">
        <w:rPr>
          <w:rStyle w:val="Emphasis"/>
        </w:rPr>
        <w:t>structures</w:t>
      </w:r>
      <w:r w:rsidRPr="00DE2AE6">
        <w:rPr>
          <w:rStyle w:val="StyleUnderline"/>
        </w:rPr>
        <w:t xml:space="preserve"> of </w:t>
      </w:r>
      <w:r w:rsidRPr="00B43C54">
        <w:rPr>
          <w:rStyle w:val="Emphasis"/>
        </w:rPr>
        <w:t>influence</w:t>
      </w:r>
      <w:r w:rsidRPr="00DE2AE6">
        <w:rPr>
          <w:rStyle w:val="StyleUnderline"/>
        </w:rPr>
        <w:t xml:space="preserve"> and </w:t>
      </w:r>
      <w:r w:rsidRPr="00B43C54">
        <w:rPr>
          <w:rStyle w:val="Emphasis"/>
        </w:rPr>
        <w:t>control</w:t>
      </w:r>
      <w:r w:rsidRPr="00DE2AE6">
        <w:rPr>
          <w:rStyle w:val="StyleUnderline"/>
        </w:rPr>
        <w:t>,</w:t>
      </w:r>
      <w:r w:rsidRPr="00DE2AE6">
        <w:rPr>
          <w:sz w:val="16"/>
        </w:rPr>
        <w:t xml:space="preserve"> as I describe below.</w:t>
      </w:r>
    </w:p>
    <w:p w14:paraId="212355B9" w14:textId="77777777" w:rsidR="00BE1832" w:rsidRPr="00DE2AE6" w:rsidRDefault="00BE1832" w:rsidP="00BE1832">
      <w:pPr>
        <w:rPr>
          <w:sz w:val="16"/>
          <w:szCs w:val="16"/>
        </w:rPr>
      </w:pPr>
      <w:r w:rsidRPr="00DE2AE6">
        <w:rPr>
          <w:sz w:val="16"/>
          <w:szCs w:val="16"/>
        </w:rPr>
        <w:t>Roughly 70–75% of the industry’s expenditures on clinical trials go to contract research organizations (CROs), rather than to independent researchers in the form of grants (Mirowski and Van Horn 2005; Fisher 2008; Westrock 2016). CROs together have revenue estimated to be approximately US$50 billion in 2020, most of it coming from pharmaceutical industry clinical trials (Fortune Business Insights, 2019). As a result, in the comparison of “industry-sponsored” and independent research, in most cases the “sponsorship” involves direct control over the research.</w:t>
      </w:r>
    </w:p>
    <w:p w14:paraId="639C4F7B" w14:textId="77777777" w:rsidR="00BE1832" w:rsidRPr="00DE2AE6" w:rsidRDefault="00BE1832" w:rsidP="00BE1832">
      <w:pPr>
        <w:rPr>
          <w:sz w:val="16"/>
          <w:szCs w:val="16"/>
        </w:rPr>
      </w:pPr>
      <w:r w:rsidRPr="00DE2AE6">
        <w:rPr>
          <w:sz w:val="16"/>
          <w:szCs w:val="16"/>
        </w:rPr>
        <w:t>Even when it appears that industry-sponsored trials are led by academic or other actors, and that their subjects are recruited via independent clinics, hospitals and academic medical centers, it is most likely that at a higher level they are run by CROs working for pharmaceutical companies, and analyzed by company statisticians and others. Manuscripts are most likely drafted by ghostwriters on structures created by publication planners, and then shepherded through to publication by those planners, with limited opportunities for their academic and other independent authors to contribute (Fugh-Berman and Dodgson, 2008; Sismondo 2009; Matheson 2016). The published articles, then, are largely creations of the companies, even if the nominal authors include independent researchers. All of this constitutes the “ghost-management” of medical research (Sismondo 2018).</w:t>
      </w:r>
    </w:p>
    <w:p w14:paraId="7EA20124" w14:textId="77777777" w:rsidR="00BE1832" w:rsidRPr="00A768DE" w:rsidRDefault="00BE1832" w:rsidP="00BE1832">
      <w:pPr>
        <w:rPr>
          <w:sz w:val="16"/>
        </w:rPr>
      </w:pPr>
      <w:r w:rsidRPr="00A768DE">
        <w:rPr>
          <w:sz w:val="16"/>
        </w:rPr>
        <w:t xml:space="preserve">The </w:t>
      </w:r>
      <w:r w:rsidRPr="00B43C54">
        <w:rPr>
          <w:rStyle w:val="Emphasis"/>
        </w:rPr>
        <w:t>ghost-management</w:t>
      </w:r>
      <w:r w:rsidRPr="00A768DE">
        <w:rPr>
          <w:rStyle w:val="StyleUnderline"/>
        </w:rPr>
        <w:t xml:space="preserve"> of trials affords </w:t>
      </w:r>
      <w:r w:rsidRPr="00B43C54">
        <w:rPr>
          <w:rStyle w:val="Emphasis"/>
        </w:rPr>
        <w:t>many opportunities</w:t>
      </w:r>
      <w:r w:rsidRPr="00A768DE">
        <w:rPr>
          <w:rStyle w:val="StyleUnderline"/>
        </w:rPr>
        <w:t xml:space="preserve"> to </w:t>
      </w:r>
      <w:r w:rsidRPr="00B43C54">
        <w:rPr>
          <w:rStyle w:val="Emphasis"/>
        </w:rPr>
        <w:t>intervene</w:t>
      </w:r>
      <w:r w:rsidRPr="00A768DE">
        <w:rPr>
          <w:rStyle w:val="StyleUnderline"/>
        </w:rPr>
        <w:t xml:space="preserve"> on </w:t>
      </w:r>
      <w:r w:rsidRPr="00B43C54">
        <w:rPr>
          <w:rStyle w:val="Emphasis"/>
        </w:rPr>
        <w:t>individual publications</w:t>
      </w:r>
      <w:r w:rsidRPr="00A768DE">
        <w:rPr>
          <w:rStyle w:val="StyleUnderline"/>
        </w:rPr>
        <w:t xml:space="preserve"> and to affect the </w:t>
      </w:r>
      <w:r w:rsidRPr="00B43C54">
        <w:rPr>
          <w:rStyle w:val="Emphasis"/>
        </w:rPr>
        <w:t>published record</w:t>
      </w:r>
      <w:r w:rsidRPr="00A768DE">
        <w:rPr>
          <w:rStyle w:val="StyleUnderline"/>
        </w:rPr>
        <w:t>, producing the effects of industry sponsorship</w:t>
      </w:r>
      <w:r w:rsidRPr="00A768DE">
        <w:rPr>
          <w:sz w:val="16"/>
        </w:rPr>
        <w:t xml:space="preserve"> I described above. I list some significant categories, for each of which </w:t>
      </w:r>
      <w:r w:rsidRPr="00A768DE">
        <w:rPr>
          <w:szCs w:val="32"/>
          <w:u w:val="single"/>
        </w:rPr>
        <w:t>I</w:t>
      </w:r>
      <w:r w:rsidRPr="00A768DE">
        <w:rPr>
          <w:szCs w:val="32"/>
        </w:rPr>
        <w:t xml:space="preserve"> </w:t>
      </w:r>
      <w:r w:rsidRPr="00A768DE">
        <w:rPr>
          <w:rStyle w:val="StyleUnderline"/>
        </w:rPr>
        <w:t xml:space="preserve">provide an </w:t>
      </w:r>
      <w:r w:rsidRPr="00B43C54">
        <w:rPr>
          <w:rStyle w:val="Emphasis"/>
        </w:rPr>
        <w:t>example</w:t>
      </w:r>
      <w:r w:rsidRPr="00A768DE">
        <w:rPr>
          <w:rStyle w:val="StyleUnderline"/>
        </w:rPr>
        <w:t xml:space="preserve"> or </w:t>
      </w:r>
      <w:r w:rsidRPr="00B43C54">
        <w:rPr>
          <w:rStyle w:val="Emphasis"/>
        </w:rPr>
        <w:t>evidence</w:t>
      </w:r>
      <w:r w:rsidRPr="00A768DE">
        <w:rPr>
          <w:sz w:val="16"/>
        </w:rPr>
        <w:t>.</w:t>
      </w:r>
    </w:p>
    <w:p w14:paraId="2812ABA7" w14:textId="77777777" w:rsidR="00BE1832" w:rsidRPr="006C61FA" w:rsidRDefault="00BE1832" w:rsidP="00BE1832">
      <w:pPr>
        <w:rPr>
          <w:sz w:val="16"/>
        </w:rPr>
      </w:pPr>
      <w:r w:rsidRPr="006C61FA">
        <w:rPr>
          <w:sz w:val="16"/>
        </w:rPr>
        <w:t xml:space="preserve">(a) </w:t>
      </w:r>
      <w:r w:rsidRPr="00A768DE">
        <w:rPr>
          <w:rStyle w:val="StyleUnderline"/>
        </w:rPr>
        <w:t xml:space="preserve">Companies can design studies that are </w:t>
      </w:r>
      <w:r w:rsidRPr="00B43C54">
        <w:rPr>
          <w:rStyle w:val="Emphasis"/>
        </w:rPr>
        <w:t>likely to produce favorable results</w:t>
      </w:r>
      <w:r w:rsidRPr="00A768DE">
        <w:rPr>
          <w:rStyle w:val="StyleUnderline"/>
        </w:rPr>
        <w:t xml:space="preserve">, making </w:t>
      </w:r>
      <w:r w:rsidRPr="00B43C54">
        <w:rPr>
          <w:rStyle w:val="Emphasis"/>
        </w:rPr>
        <w:t>careful choices</w:t>
      </w:r>
      <w:r w:rsidRPr="00A768DE">
        <w:rPr>
          <w:rStyle w:val="StyleUnderline"/>
        </w:rPr>
        <w:t xml:space="preserve"> of </w:t>
      </w:r>
      <w:r w:rsidRPr="00B43C54">
        <w:rPr>
          <w:rStyle w:val="Emphasis"/>
        </w:rPr>
        <w:t>comparators</w:t>
      </w:r>
      <w:r w:rsidRPr="00A768DE">
        <w:rPr>
          <w:rStyle w:val="StyleUnderline"/>
        </w:rPr>
        <w:t xml:space="preserve">, </w:t>
      </w:r>
      <w:r w:rsidRPr="00B43C54">
        <w:rPr>
          <w:rStyle w:val="Emphasis"/>
        </w:rPr>
        <w:t>doses</w:t>
      </w:r>
      <w:r w:rsidRPr="00A768DE">
        <w:rPr>
          <w:rStyle w:val="StyleUnderline"/>
        </w:rPr>
        <w:t xml:space="preserve">, </w:t>
      </w:r>
      <w:r w:rsidRPr="00B43C54">
        <w:rPr>
          <w:rStyle w:val="Emphasis"/>
        </w:rPr>
        <w:t>experimental</w:t>
      </w:r>
      <w:r w:rsidRPr="00A768DE">
        <w:rPr>
          <w:rStyle w:val="StyleUnderline"/>
        </w:rPr>
        <w:t xml:space="preserve"> </w:t>
      </w:r>
      <w:r w:rsidRPr="00B43C54">
        <w:rPr>
          <w:rStyle w:val="Emphasis"/>
        </w:rPr>
        <w:t>populations</w:t>
      </w:r>
      <w:r w:rsidRPr="00A768DE">
        <w:rPr>
          <w:rStyle w:val="StyleUnderline"/>
        </w:rPr>
        <w:t xml:space="preserve">, </w:t>
      </w:r>
      <w:r w:rsidRPr="00B43C54">
        <w:rPr>
          <w:rStyle w:val="Emphasis"/>
        </w:rPr>
        <w:t>surrogate endpoints</w:t>
      </w:r>
      <w:r w:rsidRPr="00A768DE">
        <w:rPr>
          <w:rStyle w:val="StyleUnderline"/>
        </w:rPr>
        <w:t xml:space="preserve">, trial </w:t>
      </w:r>
      <w:r w:rsidRPr="00B43C54">
        <w:rPr>
          <w:rStyle w:val="Emphasis"/>
        </w:rPr>
        <w:t>durations</w:t>
      </w:r>
      <w:r w:rsidRPr="00A768DE">
        <w:rPr>
          <w:rStyle w:val="StyleUnderline"/>
        </w:rPr>
        <w:t xml:space="preserve">, and </w:t>
      </w:r>
      <w:r w:rsidRPr="00B43C54">
        <w:rPr>
          <w:rStyle w:val="Emphasis"/>
        </w:rPr>
        <w:t>definitions</w:t>
      </w:r>
      <w:r w:rsidRPr="006C61FA">
        <w:rPr>
          <w:sz w:val="16"/>
        </w:rPr>
        <w:t>. For example, in Merck’s testing of its COX-2 inhibitor rofecoxib, it used most of these techniques to improve one or another of its published trials (Whitstock 2018).</w:t>
      </w:r>
    </w:p>
    <w:p w14:paraId="6F4FFCF5" w14:textId="77777777" w:rsidR="00BE1832" w:rsidRDefault="00BE1832" w:rsidP="00BE1832"/>
    <w:p w14:paraId="6AA8344B" w14:textId="77777777" w:rsidR="00BE1832" w:rsidRPr="006C61FA" w:rsidRDefault="00BE1832" w:rsidP="00BE1832">
      <w:pPr>
        <w:rPr>
          <w:sz w:val="16"/>
        </w:rPr>
      </w:pPr>
      <w:r w:rsidRPr="006C61FA">
        <w:rPr>
          <w:sz w:val="16"/>
        </w:rPr>
        <w:t xml:space="preserve">(b) </w:t>
      </w:r>
      <w:r w:rsidRPr="00A768DE">
        <w:rPr>
          <w:rStyle w:val="StyleUnderline"/>
        </w:rPr>
        <w:t xml:space="preserve">Given the ghost-management of industry-funded research, </w:t>
      </w:r>
      <w:r w:rsidRPr="00B43C54">
        <w:rPr>
          <w:rStyle w:val="Emphasis"/>
        </w:rPr>
        <w:t>funding</w:t>
      </w:r>
      <w:r w:rsidRPr="00A768DE">
        <w:rPr>
          <w:rStyle w:val="StyleUnderline"/>
        </w:rPr>
        <w:t xml:space="preserve"> almost certainly </w:t>
      </w:r>
      <w:r w:rsidRPr="00B43C54">
        <w:rPr>
          <w:rStyle w:val="Emphasis"/>
        </w:rPr>
        <w:t>affects</w:t>
      </w:r>
      <w:r w:rsidRPr="00A768DE">
        <w:rPr>
          <w:rStyle w:val="StyleUnderline"/>
        </w:rPr>
        <w:t xml:space="preserve"> the </w:t>
      </w:r>
      <w:r w:rsidRPr="00B43C54">
        <w:rPr>
          <w:rStyle w:val="Emphasis"/>
        </w:rPr>
        <w:t>interpretation of data</w:t>
      </w:r>
      <w:r w:rsidRPr="00A768DE">
        <w:rPr>
          <w:rStyle w:val="StyleUnderline"/>
        </w:rPr>
        <w:t xml:space="preserve"> and the writing of articles</w:t>
      </w:r>
      <w:r w:rsidRPr="006C61FA">
        <w:rPr>
          <w:sz w:val="16"/>
        </w:rPr>
        <w:t>. Internal company documents and presentations show that the companies are fully aware of the opportunities for spin (e.g., Moffatt and Elliott 2007; McHenry 2010).</w:t>
      </w:r>
    </w:p>
    <w:p w14:paraId="51EB13A9" w14:textId="77777777" w:rsidR="00BE1832" w:rsidRPr="00A768DE" w:rsidRDefault="00BE1832" w:rsidP="00BE1832">
      <w:pPr>
        <w:rPr>
          <w:sz w:val="16"/>
        </w:rPr>
      </w:pPr>
      <w:r w:rsidRPr="00A768DE">
        <w:rPr>
          <w:sz w:val="16"/>
        </w:rPr>
        <w:t xml:space="preserve">(c) Sometimes the </w:t>
      </w:r>
      <w:r w:rsidRPr="00A768DE">
        <w:rPr>
          <w:rStyle w:val="StyleUnderline"/>
        </w:rPr>
        <w:t xml:space="preserve">corruption goes so far as to count as scientific misconduct, such as </w:t>
      </w:r>
      <w:r w:rsidRPr="00B43C54">
        <w:rPr>
          <w:rStyle w:val="Emphasis"/>
        </w:rPr>
        <w:t>direct manipulation</w:t>
      </w:r>
      <w:r w:rsidRPr="00A768DE">
        <w:rPr>
          <w:rStyle w:val="StyleUnderline"/>
        </w:rPr>
        <w:t xml:space="preserve"> of </w:t>
      </w:r>
      <w:r w:rsidRPr="00B43C54">
        <w:rPr>
          <w:rStyle w:val="Emphasis"/>
        </w:rPr>
        <w:t>data</w:t>
      </w:r>
      <w:r w:rsidRPr="00A768DE">
        <w:rPr>
          <w:rStyle w:val="StyleUnderline"/>
        </w:rPr>
        <w:t xml:space="preserve">, </w:t>
      </w:r>
      <w:r w:rsidRPr="00B43C54">
        <w:rPr>
          <w:rStyle w:val="Emphasis"/>
        </w:rPr>
        <w:t>omission</w:t>
      </w:r>
      <w:r w:rsidRPr="00A768DE">
        <w:rPr>
          <w:rStyle w:val="StyleUnderline"/>
        </w:rPr>
        <w:t xml:space="preserve"> of </w:t>
      </w:r>
      <w:r w:rsidRPr="00B43C54">
        <w:rPr>
          <w:rStyle w:val="Emphasis"/>
        </w:rPr>
        <w:t>adverse events</w:t>
      </w:r>
      <w:r w:rsidRPr="00A768DE">
        <w:rPr>
          <w:rStyle w:val="StyleUnderline"/>
        </w:rPr>
        <w:t>, etc</w:t>
      </w:r>
      <w:r w:rsidRPr="00A768DE">
        <w:rPr>
          <w:sz w:val="16"/>
        </w:rPr>
        <w:t>. On the basis of documents from litigation against Forest Laboratories for misleading marketing of citalopram, Jureidini et al. (2016) establish conclusively that the ghost-management of the research allowed company employees to publish efficacy and safety conclusions that were inconsistent with what the trial data could support.</w:t>
      </w:r>
    </w:p>
    <w:p w14:paraId="425E223F" w14:textId="77777777" w:rsidR="00BE1832" w:rsidRPr="00A768DE" w:rsidRDefault="00BE1832" w:rsidP="00BE1832">
      <w:pPr>
        <w:rPr>
          <w:sz w:val="16"/>
        </w:rPr>
      </w:pPr>
      <w:r w:rsidRPr="00A768DE">
        <w:rPr>
          <w:sz w:val="16"/>
        </w:rPr>
        <w:t xml:space="preserve">(d) </w:t>
      </w:r>
      <w:r w:rsidRPr="00A768DE">
        <w:rPr>
          <w:rStyle w:val="StyleUnderline"/>
        </w:rPr>
        <w:t xml:space="preserve">Industry trials with positive results are </w:t>
      </w:r>
      <w:r w:rsidRPr="00B43C54">
        <w:rPr>
          <w:rStyle w:val="Emphasis"/>
        </w:rPr>
        <w:t>over</w:t>
      </w:r>
      <w:r w:rsidRPr="00A768DE">
        <w:rPr>
          <w:rStyle w:val="StyleUnderline"/>
        </w:rPr>
        <w:t>-</w:t>
      </w:r>
      <w:r w:rsidRPr="00B43C54">
        <w:rPr>
          <w:rStyle w:val="Emphasis"/>
        </w:rPr>
        <w:t>represented</w:t>
      </w:r>
      <w:r w:rsidRPr="00A768DE">
        <w:rPr>
          <w:rStyle w:val="StyleUnderline"/>
        </w:rPr>
        <w:t xml:space="preserve"> in the medical journals, and those with negative results are </w:t>
      </w:r>
      <w:r w:rsidRPr="00B43C54">
        <w:rPr>
          <w:rStyle w:val="Emphasis"/>
        </w:rPr>
        <w:t>under</w:t>
      </w:r>
      <w:r w:rsidRPr="00A768DE">
        <w:rPr>
          <w:rStyle w:val="StyleUnderline"/>
        </w:rPr>
        <w:t>-</w:t>
      </w:r>
      <w:r w:rsidRPr="00B43C54">
        <w:rPr>
          <w:rStyle w:val="Emphasis"/>
        </w:rPr>
        <w:t>represented</w:t>
      </w:r>
      <w:r w:rsidRPr="00A768DE">
        <w:rPr>
          <w:rStyle w:val="StyleUnderline"/>
        </w:rPr>
        <w:t xml:space="preserve">, resulting in </w:t>
      </w:r>
      <w:r w:rsidRPr="00B43C54">
        <w:rPr>
          <w:rStyle w:val="Emphasis"/>
        </w:rPr>
        <w:t>significant</w:t>
      </w:r>
      <w:r w:rsidRPr="00A768DE">
        <w:rPr>
          <w:rStyle w:val="StyleUnderline"/>
        </w:rPr>
        <w:t xml:space="preserve"> </w:t>
      </w:r>
      <w:r w:rsidRPr="00B43C54">
        <w:rPr>
          <w:rStyle w:val="Emphasis"/>
        </w:rPr>
        <w:t>publication</w:t>
      </w:r>
      <w:r w:rsidRPr="00A768DE">
        <w:rPr>
          <w:rStyle w:val="StyleUnderline"/>
        </w:rPr>
        <w:t xml:space="preserve"> </w:t>
      </w:r>
      <w:r w:rsidRPr="00B43C54">
        <w:rPr>
          <w:rStyle w:val="Emphasis"/>
        </w:rPr>
        <w:t>biases</w:t>
      </w:r>
      <w:r w:rsidRPr="00A768DE">
        <w:rPr>
          <w:sz w:val="16"/>
        </w:rPr>
        <w:t xml:space="preserve">. In antidepressant trials submitted to regulatory agencies such as the United States Food and Drug Administration (Turner et al., 2008) or the Swedish regulatory agency (Melander et al., 2003)—and thus all industry trials—positive results are much more likely to be published. The </w:t>
      </w:r>
      <w:r w:rsidRPr="00A768DE">
        <w:rPr>
          <w:rStyle w:val="StyleUnderline"/>
        </w:rPr>
        <w:t>positive trials are often multiply published by lumping and splitting, than are those with negative results</w:t>
      </w:r>
      <w:r w:rsidRPr="00A768DE">
        <w:rPr>
          <w:sz w:val="16"/>
        </w:rPr>
        <w:t>. This has produced an impression in the medical literature that the evidence for the effectiveness of antidepressants is much stronger than it actually is.</w:t>
      </w:r>
    </w:p>
    <w:p w14:paraId="30549B49" w14:textId="77777777" w:rsidR="00BE1832" w:rsidRPr="00A768DE" w:rsidRDefault="00BE1832" w:rsidP="00BE1832">
      <w:pPr>
        <w:rPr>
          <w:sz w:val="16"/>
        </w:rPr>
      </w:pPr>
      <w:r w:rsidRPr="00A768DE">
        <w:rPr>
          <w:sz w:val="16"/>
        </w:rPr>
        <w:t xml:space="preserve">(e) </w:t>
      </w:r>
      <w:r w:rsidRPr="00A768DE">
        <w:rPr>
          <w:rStyle w:val="StyleUnderline"/>
        </w:rPr>
        <w:t>Industry trials are more cited than are non-industry trials</w:t>
      </w:r>
      <w:r w:rsidRPr="00A768DE">
        <w:rPr>
          <w:sz w:val="16"/>
        </w:rPr>
        <w:t xml:space="preserve"> (Gorry 2015). This may be because </w:t>
      </w:r>
      <w:r w:rsidRPr="00A768DE">
        <w:rPr>
          <w:rStyle w:val="StyleUnderline"/>
        </w:rPr>
        <w:t>when publication planners assign a manuscript to a ghostwriter, it appears that a list of references is frequently one of the key inputs, and companies have good marketing reasons to cite themselves</w:t>
      </w:r>
      <w:r w:rsidRPr="00A768DE">
        <w:rPr>
          <w:sz w:val="16"/>
        </w:rPr>
        <w:t xml:space="preserve"> (Sismondo 2020). However, the higher level of citation may be simply a result of the fact that pharmaceutical companies have much better resources for promoting their own trials than individual researchers have. For example, the companies employ thousands upon thousands of “key opinion leaders” to give talks to physicians, using prepared slide shows, on recent clinical research (Moynihan 2008; Sismondo 2018).</w:t>
      </w:r>
    </w:p>
    <w:p w14:paraId="38D6158A" w14:textId="77777777" w:rsidR="00BE1832" w:rsidRPr="006C61FA" w:rsidRDefault="00BE1832" w:rsidP="00BE1832">
      <w:pPr>
        <w:rPr>
          <w:sz w:val="16"/>
          <w:szCs w:val="16"/>
        </w:rPr>
      </w:pPr>
      <w:r w:rsidRPr="006C61FA">
        <w:rPr>
          <w:sz w:val="16"/>
          <w:szCs w:val="16"/>
        </w:rPr>
        <w:t>The pharmaceutical industry corrupts medical science and the medical literature through these mechanisms and many more (Sismondo 2018). In the ghost-management of research, much of the corruption does not happen via traditionally conceived conflicts of interest of independent medical researchers. Instead, it happens by more direct actions by drug companies and their agents, such as those listed in (a) to (e) above.</w:t>
      </w:r>
    </w:p>
    <w:p w14:paraId="080516B1" w14:textId="77777777" w:rsidR="00BE1832" w:rsidRDefault="00BE1832" w:rsidP="00BE1832"/>
    <w:p w14:paraId="464449AF" w14:textId="77777777" w:rsidR="00BE1832" w:rsidRDefault="00BE1832" w:rsidP="00BE1832">
      <w:pPr>
        <w:pStyle w:val="Heading4"/>
      </w:pPr>
      <w:r>
        <w:t xml:space="preserve">Lack of accountability allows the pharmaceutical industry to evade punishments and continue engaging in </w:t>
      </w:r>
      <w:r w:rsidRPr="005861D2">
        <w:rPr>
          <w:u w:val="single"/>
        </w:rPr>
        <w:t>illegal</w:t>
      </w:r>
      <w:r>
        <w:t xml:space="preserve"> and </w:t>
      </w:r>
      <w:r w:rsidRPr="005861D2">
        <w:rPr>
          <w:u w:val="single"/>
        </w:rPr>
        <w:t>immoral</w:t>
      </w:r>
      <w:r>
        <w:t xml:space="preserve"> activities.</w:t>
      </w:r>
    </w:p>
    <w:p w14:paraId="44CBA00E" w14:textId="77777777" w:rsidR="00BE1832" w:rsidRPr="00861DFB" w:rsidRDefault="00BE1832" w:rsidP="00BE1832">
      <w:r>
        <w:t xml:space="preserve">Annastasia </w:t>
      </w:r>
      <w:r w:rsidRPr="00CD3E6B">
        <w:rPr>
          <w:rStyle w:val="Style13ptBold"/>
        </w:rPr>
        <w:t>Morairty</w:t>
      </w:r>
      <w:r>
        <w:t>, 2-26-</w:t>
      </w:r>
      <w:r w:rsidRPr="00CD3E6B">
        <w:rPr>
          <w:rStyle w:val="Style13ptBold"/>
        </w:rPr>
        <w:t>2020</w:t>
      </w:r>
      <w:r>
        <w:t xml:space="preserve">, "Avoiding Accountability: The Insulation of Pharmaceutical Companies from Criminal Liability", Journal of Health and Biomedical Law, (Morairty has a J.D.) </w:t>
      </w:r>
      <w:hyperlink r:id="rId20" w:history="1">
        <w:r w:rsidRPr="00BD4E89">
          <w:rPr>
            <w:rStyle w:val="Hyperlink"/>
          </w:rPr>
          <w:t>https://sites.suffolk.edu/jhbl/2020/02/26/avoiding-accountability-the-insulation-of-pharmaceutical-companies-from-criminal-liability/</w:t>
        </w:r>
      </w:hyperlink>
      <w:r>
        <w:t xml:space="preserve"> Accessed 7-29-2024, /hcc</w:t>
      </w:r>
    </w:p>
    <w:p w14:paraId="52C81EFD" w14:textId="77777777" w:rsidR="00BE1832" w:rsidRPr="00C22397" w:rsidRDefault="00BE1832" w:rsidP="00BE1832">
      <w:pPr>
        <w:rPr>
          <w:sz w:val="16"/>
        </w:rPr>
      </w:pPr>
      <w:r w:rsidRPr="0089765D">
        <w:rPr>
          <w:rStyle w:val="Emphasis"/>
        </w:rPr>
        <w:t>Fraud</w:t>
      </w:r>
      <w:r w:rsidRPr="00C22397">
        <w:rPr>
          <w:sz w:val="16"/>
        </w:rPr>
        <w:t xml:space="preserve">, </w:t>
      </w:r>
      <w:r w:rsidRPr="0089765D">
        <w:rPr>
          <w:rStyle w:val="Emphasis"/>
        </w:rPr>
        <w:t>misconduct</w:t>
      </w:r>
      <w:r w:rsidRPr="00C22397">
        <w:rPr>
          <w:sz w:val="16"/>
        </w:rPr>
        <w:t xml:space="preserve">, </w:t>
      </w:r>
      <w:r w:rsidRPr="00C22397">
        <w:rPr>
          <w:rStyle w:val="StyleUnderline"/>
        </w:rPr>
        <w:t>and</w:t>
      </w:r>
      <w:r w:rsidRPr="00C22397">
        <w:rPr>
          <w:sz w:val="16"/>
        </w:rPr>
        <w:t xml:space="preserve"> </w:t>
      </w:r>
      <w:r w:rsidRPr="0089765D">
        <w:rPr>
          <w:rStyle w:val="Emphasis"/>
        </w:rPr>
        <w:t>illegal activity</w:t>
      </w:r>
      <w:r w:rsidRPr="00C22397">
        <w:rPr>
          <w:sz w:val="16"/>
        </w:rPr>
        <w:t xml:space="preserve"> are </w:t>
      </w:r>
      <w:r w:rsidRPr="00C22397">
        <w:rPr>
          <w:rStyle w:val="StyleUnderline"/>
        </w:rPr>
        <w:t>well-known aspects of pharmaceutical companies’ business practices.</w:t>
      </w:r>
      <w:r w:rsidRPr="00C22397">
        <w:rPr>
          <w:sz w:val="16"/>
        </w:rPr>
        <w:t xml:space="preserve"> Unlike other large industries, while business practices may be potentially unethical, but not illegal, those in </w:t>
      </w:r>
      <w:r w:rsidRPr="00C22397">
        <w:rPr>
          <w:rStyle w:val="StyleUnderline"/>
        </w:rPr>
        <w:t>the</w:t>
      </w:r>
      <w:r w:rsidRPr="00C22397">
        <w:rPr>
          <w:sz w:val="16"/>
        </w:rPr>
        <w:t xml:space="preserve"> </w:t>
      </w:r>
      <w:r w:rsidRPr="00C22397">
        <w:rPr>
          <w:rStyle w:val="StyleUnderline"/>
        </w:rPr>
        <w:t>pharmaceutical</w:t>
      </w:r>
      <w:r w:rsidRPr="00C22397">
        <w:rPr>
          <w:sz w:val="16"/>
        </w:rPr>
        <w:t xml:space="preserve"> </w:t>
      </w:r>
      <w:r w:rsidRPr="00C22397">
        <w:rPr>
          <w:rStyle w:val="StyleUnderline"/>
        </w:rPr>
        <w:t>industry</w:t>
      </w:r>
      <w:r w:rsidRPr="00C22397">
        <w:rPr>
          <w:sz w:val="16"/>
        </w:rPr>
        <w:t xml:space="preserve"> routinely and </w:t>
      </w:r>
      <w:r w:rsidRPr="0089765D">
        <w:rPr>
          <w:rStyle w:val="Emphasis"/>
        </w:rPr>
        <w:t>flagrantly</w:t>
      </w:r>
      <w:r w:rsidRPr="00C22397">
        <w:rPr>
          <w:rStyle w:val="StyleUnderline"/>
        </w:rPr>
        <w:t xml:space="preserve"> engage in illegal activity</w:t>
      </w:r>
      <w:r w:rsidRPr="00C22397">
        <w:rPr>
          <w:sz w:val="16"/>
        </w:rPr>
        <w:t xml:space="preserve"> </w:t>
      </w:r>
      <w:r w:rsidRPr="00C22397">
        <w:rPr>
          <w:rStyle w:val="StyleUnderline"/>
        </w:rPr>
        <w:t>without</w:t>
      </w:r>
      <w:r w:rsidRPr="00C22397">
        <w:rPr>
          <w:sz w:val="16"/>
        </w:rPr>
        <w:t xml:space="preserve"> facing any deterrent </w:t>
      </w:r>
      <w:r w:rsidRPr="00C22397">
        <w:rPr>
          <w:rStyle w:val="StyleUnderline"/>
        </w:rPr>
        <w:t>consequences</w:t>
      </w:r>
      <w:r w:rsidRPr="00C22397">
        <w:rPr>
          <w:sz w:val="16"/>
        </w:rPr>
        <w:t xml:space="preserve">. The Food and Drug Administration (FDA) and the False Claims Act (FCA) deem </w:t>
      </w:r>
      <w:r w:rsidRPr="00C22397">
        <w:rPr>
          <w:rStyle w:val="StyleUnderline"/>
        </w:rPr>
        <w:t>pharmaceutical companies</w:t>
      </w:r>
      <w:r w:rsidRPr="00C22397">
        <w:rPr>
          <w:sz w:val="16"/>
        </w:rPr>
        <w:t xml:space="preserve"> </w:t>
      </w:r>
      <w:r w:rsidRPr="0089765D">
        <w:rPr>
          <w:rStyle w:val="Emphasis"/>
        </w:rPr>
        <w:t>criminally</w:t>
      </w:r>
      <w:r w:rsidRPr="00C22397">
        <w:rPr>
          <w:sz w:val="16"/>
        </w:rPr>
        <w:t xml:space="preserve"> and civilly </w:t>
      </w:r>
      <w:r w:rsidRPr="0089765D">
        <w:rPr>
          <w:rStyle w:val="Emphasis"/>
        </w:rPr>
        <w:t>liable</w:t>
      </w:r>
      <w:r w:rsidRPr="00C22397">
        <w:rPr>
          <w:sz w:val="16"/>
        </w:rPr>
        <w:t xml:space="preserve"> </w:t>
      </w:r>
      <w:r w:rsidRPr="00C22397">
        <w:rPr>
          <w:rStyle w:val="StyleUnderline"/>
        </w:rPr>
        <w:t>for</w:t>
      </w:r>
      <w:r w:rsidRPr="00C22397">
        <w:rPr>
          <w:sz w:val="16"/>
        </w:rPr>
        <w:t xml:space="preserve"> engaging in conduct including, but not limited to, </w:t>
      </w:r>
      <w:r w:rsidRPr="0089765D">
        <w:rPr>
          <w:rStyle w:val="Emphasis"/>
        </w:rPr>
        <w:t>misbranding</w:t>
      </w:r>
      <w:r w:rsidRPr="00C22397">
        <w:rPr>
          <w:rStyle w:val="StyleUnderline"/>
        </w:rPr>
        <w:t xml:space="preserve"> and </w:t>
      </w:r>
      <w:r w:rsidRPr="0089765D">
        <w:rPr>
          <w:rStyle w:val="Emphasis"/>
        </w:rPr>
        <w:t>mislabeling</w:t>
      </w:r>
      <w:r w:rsidRPr="00C22397">
        <w:rPr>
          <w:rStyle w:val="StyleUnderline"/>
        </w:rPr>
        <w:t xml:space="preserve"> products,</w:t>
      </w:r>
      <w:r w:rsidRPr="00C22397">
        <w:rPr>
          <w:sz w:val="16"/>
        </w:rPr>
        <w:t xml:space="preserve"> </w:t>
      </w:r>
      <w:r w:rsidRPr="00C052A4">
        <w:rPr>
          <w:rStyle w:val="StyleUnderline"/>
        </w:rPr>
        <w:t>promoting products for off-label or non-FDA approved uses</w:t>
      </w:r>
      <w:r w:rsidRPr="00C22397">
        <w:rPr>
          <w:sz w:val="16"/>
        </w:rPr>
        <w:t xml:space="preserve">, </w:t>
      </w:r>
      <w:r w:rsidRPr="0089765D">
        <w:rPr>
          <w:rStyle w:val="Emphasis"/>
        </w:rPr>
        <w:t>misrepresenting</w:t>
      </w:r>
      <w:r w:rsidRPr="00C22397">
        <w:rPr>
          <w:rStyle w:val="StyleUnderline"/>
        </w:rPr>
        <w:t xml:space="preserve"> or </w:t>
      </w:r>
      <w:r w:rsidRPr="0089765D">
        <w:rPr>
          <w:rStyle w:val="Emphasis"/>
        </w:rPr>
        <w:t>adulterating</w:t>
      </w:r>
      <w:r w:rsidRPr="00C22397">
        <w:rPr>
          <w:rStyle w:val="StyleUnderline"/>
        </w:rPr>
        <w:t xml:space="preserve"> data and clinical trial </w:t>
      </w:r>
      <w:r w:rsidRPr="00C052A4">
        <w:t>results</w:t>
      </w:r>
      <w:r w:rsidRPr="00C22397">
        <w:rPr>
          <w:sz w:val="16"/>
        </w:rPr>
        <w:t xml:space="preserve">, and </w:t>
      </w:r>
      <w:r w:rsidRPr="0089765D">
        <w:rPr>
          <w:rStyle w:val="Emphasis"/>
        </w:rPr>
        <w:t>failing to disclose</w:t>
      </w:r>
      <w:r w:rsidRPr="00C22397">
        <w:rPr>
          <w:rStyle w:val="StyleUnderline"/>
        </w:rPr>
        <w:t xml:space="preserve"> </w:t>
      </w:r>
      <w:r w:rsidRPr="00C052A4">
        <w:rPr>
          <w:rStyle w:val="StyleUnderline"/>
        </w:rPr>
        <w:t>or adequately warn</w:t>
      </w:r>
      <w:r w:rsidRPr="00C22397">
        <w:rPr>
          <w:rStyle w:val="StyleUnderline"/>
        </w:rPr>
        <w:t xml:space="preserve"> consumers of potential</w:t>
      </w:r>
      <w:r w:rsidRPr="00C22397">
        <w:rPr>
          <w:sz w:val="16"/>
        </w:rPr>
        <w:t xml:space="preserve"> risks and </w:t>
      </w:r>
      <w:r w:rsidRPr="00C22397">
        <w:rPr>
          <w:rStyle w:val="StyleUnderline"/>
        </w:rPr>
        <w:t>side effects</w:t>
      </w:r>
      <w:r w:rsidRPr="00C22397">
        <w:rPr>
          <w:sz w:val="16"/>
        </w:rPr>
        <w:t xml:space="preserve">. </w:t>
      </w:r>
      <w:r w:rsidRPr="00C22397">
        <w:rPr>
          <w:rStyle w:val="StyleUnderline"/>
        </w:rPr>
        <w:t>Violations of</w:t>
      </w:r>
      <w:r w:rsidRPr="00C22397">
        <w:rPr>
          <w:sz w:val="16"/>
        </w:rPr>
        <w:t xml:space="preserve"> these </w:t>
      </w:r>
      <w:r w:rsidRPr="00C22397">
        <w:rPr>
          <w:rStyle w:val="StyleUnderline"/>
        </w:rPr>
        <w:t>laws and regulations</w:t>
      </w:r>
      <w:r w:rsidRPr="00C22397">
        <w:rPr>
          <w:sz w:val="16"/>
        </w:rPr>
        <w:t xml:space="preserve"> </w:t>
      </w:r>
      <w:r w:rsidRPr="00C22397">
        <w:rPr>
          <w:rStyle w:val="StyleUnderline"/>
        </w:rPr>
        <w:t>are</w:t>
      </w:r>
      <w:r w:rsidRPr="00C22397">
        <w:rPr>
          <w:sz w:val="16"/>
        </w:rPr>
        <w:t xml:space="preserve"> so </w:t>
      </w:r>
      <w:r w:rsidRPr="00C052A4">
        <w:rPr>
          <w:rStyle w:val="Emphasis"/>
        </w:rPr>
        <w:t>widespread</w:t>
      </w:r>
      <w:r w:rsidRPr="00C22397">
        <w:rPr>
          <w:sz w:val="16"/>
        </w:rPr>
        <w:t xml:space="preserve"> </w:t>
      </w:r>
      <w:r w:rsidRPr="00C22397">
        <w:rPr>
          <w:rStyle w:val="StyleUnderline"/>
        </w:rPr>
        <w:t>and</w:t>
      </w:r>
      <w:r w:rsidRPr="00C22397">
        <w:rPr>
          <w:sz w:val="16"/>
        </w:rPr>
        <w:t xml:space="preserve"> </w:t>
      </w:r>
      <w:r w:rsidRPr="00C052A4">
        <w:rPr>
          <w:rStyle w:val="Emphasis"/>
        </w:rPr>
        <w:t>regular</w:t>
      </w:r>
      <w:r w:rsidRPr="00C22397">
        <w:rPr>
          <w:sz w:val="16"/>
        </w:rPr>
        <w:t xml:space="preserve">, that </w:t>
      </w:r>
      <w:r w:rsidRPr="00C22397">
        <w:rPr>
          <w:rStyle w:val="StyleUnderline"/>
        </w:rPr>
        <w:t xml:space="preserve">it is difficult to argue </w:t>
      </w:r>
      <w:r w:rsidRPr="00C22397">
        <w:rPr>
          <w:sz w:val="16"/>
        </w:rPr>
        <w:t xml:space="preserve">that </w:t>
      </w:r>
      <w:r w:rsidRPr="00C052A4">
        <w:rPr>
          <w:rStyle w:val="Emphasis"/>
        </w:rPr>
        <w:t>they are</w:t>
      </w:r>
      <w:r w:rsidRPr="00C22397">
        <w:rPr>
          <w:rStyle w:val="StyleUnderline"/>
        </w:rPr>
        <w:t xml:space="preserve"> not </w:t>
      </w:r>
      <w:r w:rsidRPr="00C052A4">
        <w:rPr>
          <w:rStyle w:val="Emphasis"/>
        </w:rPr>
        <w:t>purposeful</w:t>
      </w:r>
      <w:r w:rsidRPr="00C22397">
        <w:rPr>
          <w:sz w:val="16"/>
        </w:rPr>
        <w:t>. For example, a recent landmark bribery case, Insys Therapeutics executives were found guilty of bribing doctors to prescribe a fentanyl-based opioid pain medication without medical necessity. This case marks the first time pharmaceutical executives have been sentenced to jail time for their knowing participation in unethical and illegal conduct.</w:t>
      </w:r>
    </w:p>
    <w:p w14:paraId="6259AAF2" w14:textId="77777777" w:rsidR="00BE1832" w:rsidRPr="00CD3E6B" w:rsidRDefault="00BE1832" w:rsidP="00BE1832">
      <w:pPr>
        <w:rPr>
          <w:sz w:val="16"/>
          <w:szCs w:val="16"/>
        </w:rPr>
      </w:pPr>
      <w:r w:rsidRPr="00CD3E6B">
        <w:rPr>
          <w:sz w:val="16"/>
          <w:szCs w:val="16"/>
        </w:rPr>
        <w:t>A number of factors contribute to this pattern:</w:t>
      </w:r>
    </w:p>
    <w:p w14:paraId="24FFFA5B" w14:textId="77777777" w:rsidR="00BE1832" w:rsidRPr="00C22397" w:rsidRDefault="00BE1832" w:rsidP="00BE1832">
      <w:pPr>
        <w:rPr>
          <w:rStyle w:val="StyleUnderline"/>
        </w:rPr>
      </w:pPr>
      <w:r w:rsidRPr="00C052A4">
        <w:rPr>
          <w:rStyle w:val="Emphasis"/>
        </w:rPr>
        <w:t>Inadequate</w:t>
      </w:r>
      <w:r w:rsidRPr="00C22397">
        <w:rPr>
          <w:rStyle w:val="StyleUnderline"/>
        </w:rPr>
        <w:t xml:space="preserve"> Regulation and </w:t>
      </w:r>
      <w:r w:rsidRPr="00C052A4">
        <w:rPr>
          <w:rStyle w:val="Emphasis"/>
        </w:rPr>
        <w:t>Enforcement</w:t>
      </w:r>
    </w:p>
    <w:p w14:paraId="0B3432E1" w14:textId="77777777" w:rsidR="00BE1832" w:rsidRPr="00CD3E6B" w:rsidRDefault="00BE1832" w:rsidP="00BE1832">
      <w:pPr>
        <w:rPr>
          <w:sz w:val="16"/>
        </w:rPr>
      </w:pPr>
      <w:r w:rsidRPr="00CD3E6B">
        <w:rPr>
          <w:sz w:val="16"/>
        </w:rPr>
        <w:t xml:space="preserve">Though the FDA has seemingly far-reaching regulatory power, </w:t>
      </w:r>
      <w:r w:rsidRPr="00C22397">
        <w:rPr>
          <w:rStyle w:val="StyleUnderline"/>
        </w:rPr>
        <w:t>enforcing</w:t>
      </w:r>
      <w:r w:rsidRPr="00CD3E6B">
        <w:rPr>
          <w:sz w:val="16"/>
        </w:rPr>
        <w:t xml:space="preserve"> these </w:t>
      </w:r>
      <w:r w:rsidRPr="00C22397">
        <w:rPr>
          <w:rStyle w:val="StyleUnderline"/>
        </w:rPr>
        <w:t>regulations</w:t>
      </w:r>
      <w:r w:rsidRPr="00CD3E6B">
        <w:rPr>
          <w:sz w:val="16"/>
        </w:rPr>
        <w:t xml:space="preserve"> can be quite </w:t>
      </w:r>
      <w:r w:rsidRPr="00C22397">
        <w:rPr>
          <w:rStyle w:val="StyleUnderline"/>
        </w:rPr>
        <w:t>difficult</w:t>
      </w:r>
      <w:r w:rsidRPr="00CD3E6B">
        <w:rPr>
          <w:sz w:val="16"/>
        </w:rPr>
        <w:t xml:space="preserve">. One of the major failings of the </w:t>
      </w:r>
      <w:r w:rsidRPr="00C22397">
        <w:rPr>
          <w:rStyle w:val="StyleUnderline"/>
        </w:rPr>
        <w:t>FDA’s enforcement</w:t>
      </w:r>
      <w:r w:rsidRPr="00CD3E6B">
        <w:rPr>
          <w:sz w:val="16"/>
        </w:rPr>
        <w:t xml:space="preserve"> power </w:t>
      </w:r>
      <w:r w:rsidRPr="00C22397">
        <w:rPr>
          <w:rStyle w:val="StyleUnderline"/>
        </w:rPr>
        <w:t>is</w:t>
      </w:r>
      <w:r w:rsidRPr="00CD3E6B">
        <w:rPr>
          <w:sz w:val="16"/>
        </w:rPr>
        <w:t xml:space="preserve"> the fact that they are simply </w:t>
      </w:r>
      <w:r w:rsidRPr="00C052A4">
        <w:rPr>
          <w:rStyle w:val="Emphasis"/>
        </w:rPr>
        <w:t>outnumbered</w:t>
      </w:r>
      <w:r w:rsidRPr="00CD3E6B">
        <w:rPr>
          <w:sz w:val="16"/>
        </w:rPr>
        <w:t xml:space="preserve">. Because </w:t>
      </w:r>
      <w:r w:rsidRPr="00CD3E6B">
        <w:rPr>
          <w:rStyle w:val="StyleUnderline"/>
        </w:rPr>
        <w:t>the FDA is in charge of regulating</w:t>
      </w:r>
      <w:r w:rsidRPr="00CD3E6B">
        <w:rPr>
          <w:sz w:val="16"/>
        </w:rPr>
        <w:t xml:space="preserve"> both </w:t>
      </w:r>
      <w:r w:rsidRPr="00CD3E6B">
        <w:rPr>
          <w:rStyle w:val="StyleUnderline"/>
        </w:rPr>
        <w:t>pre and postmarket stages of drug</w:t>
      </w:r>
      <w:r w:rsidRPr="00CD3E6B">
        <w:rPr>
          <w:sz w:val="16"/>
        </w:rPr>
        <w:t xml:space="preserve"> </w:t>
      </w:r>
      <w:r w:rsidRPr="00CD3E6B">
        <w:rPr>
          <w:rStyle w:val="StyleUnderline"/>
        </w:rPr>
        <w:t>production</w:t>
      </w:r>
      <w:r w:rsidRPr="00CD3E6B">
        <w:rPr>
          <w:sz w:val="16"/>
        </w:rPr>
        <w:t xml:space="preserve"> </w:t>
      </w:r>
      <w:r w:rsidRPr="00CD3E6B">
        <w:rPr>
          <w:rStyle w:val="StyleUnderline"/>
        </w:rPr>
        <w:t>and marketing,</w:t>
      </w:r>
      <w:r w:rsidRPr="00CD3E6B">
        <w:rPr>
          <w:sz w:val="16"/>
        </w:rPr>
        <w:t xml:space="preserve"> it is responsible for </w:t>
      </w:r>
      <w:r w:rsidRPr="00CD3E6B">
        <w:rPr>
          <w:rStyle w:val="StyleUnderline"/>
        </w:rPr>
        <w:t>overseeing</w:t>
      </w:r>
      <w:r w:rsidRPr="00CD3E6B">
        <w:rPr>
          <w:sz w:val="16"/>
        </w:rPr>
        <w:t xml:space="preserve"> </w:t>
      </w:r>
      <w:r w:rsidRPr="00CD3E6B">
        <w:rPr>
          <w:rStyle w:val="StyleUnderline"/>
        </w:rPr>
        <w:t>a vast amount of information and activity</w:t>
      </w:r>
      <w:r w:rsidRPr="00CD3E6B">
        <w:rPr>
          <w:sz w:val="16"/>
        </w:rPr>
        <w:t xml:space="preserve">. As a result, </w:t>
      </w:r>
      <w:r w:rsidRPr="00CD3E6B">
        <w:rPr>
          <w:rStyle w:val="StyleUnderline"/>
        </w:rPr>
        <w:t>pharmaceutical company</w:t>
      </w:r>
      <w:r w:rsidRPr="00CD3E6B">
        <w:rPr>
          <w:sz w:val="16"/>
        </w:rPr>
        <w:t xml:space="preserve"> </w:t>
      </w:r>
      <w:r w:rsidRPr="00CD3E6B">
        <w:rPr>
          <w:rStyle w:val="StyleUnderline"/>
        </w:rPr>
        <w:t>compliance</w:t>
      </w:r>
      <w:r w:rsidRPr="00CD3E6B">
        <w:rPr>
          <w:sz w:val="16"/>
        </w:rPr>
        <w:t xml:space="preserve"> </w:t>
      </w:r>
      <w:r w:rsidRPr="00CD3E6B">
        <w:rPr>
          <w:rStyle w:val="StyleUnderline"/>
        </w:rPr>
        <w:t>becomes</w:t>
      </w:r>
      <w:r w:rsidRPr="00CD3E6B">
        <w:rPr>
          <w:sz w:val="16"/>
        </w:rPr>
        <w:t xml:space="preserve"> essentially </w:t>
      </w:r>
      <w:r w:rsidRPr="00CD3E6B">
        <w:rPr>
          <w:rStyle w:val="StyleUnderline"/>
        </w:rPr>
        <w:t xml:space="preserve">an </w:t>
      </w:r>
      <w:r w:rsidRPr="00C052A4">
        <w:rPr>
          <w:rStyle w:val="Emphasis"/>
        </w:rPr>
        <w:t>honor syste</w:t>
      </w:r>
      <w:r w:rsidRPr="00CD3E6B">
        <w:rPr>
          <w:rStyle w:val="StyleUnderline"/>
        </w:rPr>
        <w:t>m</w:t>
      </w:r>
      <w:r w:rsidRPr="00CD3E6B">
        <w:rPr>
          <w:sz w:val="16"/>
        </w:rPr>
        <w:t xml:space="preserve"> </w:t>
      </w:r>
      <w:r w:rsidRPr="00CD3E6B">
        <w:rPr>
          <w:rStyle w:val="StyleUnderline"/>
        </w:rPr>
        <w:t>that relies</w:t>
      </w:r>
      <w:r w:rsidRPr="00CD3E6B">
        <w:rPr>
          <w:sz w:val="16"/>
        </w:rPr>
        <w:t xml:space="preserve"> </w:t>
      </w:r>
      <w:r w:rsidRPr="00CD3E6B">
        <w:rPr>
          <w:rStyle w:val="StyleUnderline"/>
        </w:rPr>
        <w:t xml:space="preserve">on </w:t>
      </w:r>
      <w:r w:rsidRPr="00C052A4">
        <w:rPr>
          <w:rStyle w:val="Emphasis"/>
        </w:rPr>
        <w:t>self-regulation</w:t>
      </w:r>
      <w:r w:rsidRPr="00CD3E6B">
        <w:rPr>
          <w:sz w:val="16"/>
        </w:rPr>
        <w:t xml:space="preserve"> </w:t>
      </w:r>
      <w:r w:rsidRPr="00CD3E6B">
        <w:rPr>
          <w:rStyle w:val="StyleUnderline"/>
        </w:rPr>
        <w:t>and</w:t>
      </w:r>
      <w:r w:rsidRPr="00CD3E6B">
        <w:rPr>
          <w:sz w:val="16"/>
        </w:rPr>
        <w:t xml:space="preserve"> </w:t>
      </w:r>
      <w:r w:rsidRPr="00C052A4">
        <w:rPr>
          <w:rStyle w:val="Emphasis"/>
        </w:rPr>
        <w:t>insider whistleblowers</w:t>
      </w:r>
      <w:r w:rsidRPr="00CD3E6B">
        <w:rPr>
          <w:sz w:val="16"/>
        </w:rPr>
        <w:t xml:space="preserve"> that expose misconduct. The FDA does not have the power to bring criminal charges against drug manufacturers or pharmaceutical executives, all claims must be “whistleblower” or qui tam suits in which an individual or group brings suit on behalf of the Federal Government, personal injury claims, or brought by the Department of Justice itself.</w:t>
      </w:r>
    </w:p>
    <w:p w14:paraId="6C908F98" w14:textId="77777777" w:rsidR="00BE1832" w:rsidRPr="00CD3E6B" w:rsidRDefault="00BE1832" w:rsidP="00BE1832">
      <w:pPr>
        <w:rPr>
          <w:sz w:val="16"/>
        </w:rPr>
      </w:pPr>
      <w:r w:rsidRPr="00CD3E6B">
        <w:rPr>
          <w:sz w:val="16"/>
        </w:rPr>
        <w:t xml:space="preserve">The other main difficulty the FDA faces in vetting and evaluating the statements and data presented by drug companies is that </w:t>
      </w:r>
      <w:r w:rsidRPr="00CD3E6B">
        <w:rPr>
          <w:rStyle w:val="StyleUnderline"/>
        </w:rPr>
        <w:t>the FDA does not perform clinical trials itself</w:t>
      </w:r>
      <w:r w:rsidRPr="00CD3E6B">
        <w:rPr>
          <w:sz w:val="16"/>
        </w:rPr>
        <w:t xml:space="preserve">. </w:t>
      </w:r>
      <w:r w:rsidRPr="00CD3E6B">
        <w:rPr>
          <w:rStyle w:val="StyleUnderline"/>
        </w:rPr>
        <w:t>It relies on the data reported in New Drug Applications based on clinical trials conducted by the drug companies themselves</w:t>
      </w:r>
      <w:r w:rsidRPr="00CD3E6B">
        <w:rPr>
          <w:sz w:val="16"/>
        </w:rPr>
        <w:t>.</w:t>
      </w:r>
    </w:p>
    <w:p w14:paraId="00E19A5B" w14:textId="77777777" w:rsidR="00BE1832" w:rsidRPr="00CD3E6B" w:rsidRDefault="00BE1832" w:rsidP="00BE1832">
      <w:pPr>
        <w:rPr>
          <w:rStyle w:val="StyleUnderline"/>
        </w:rPr>
      </w:pPr>
      <w:r w:rsidRPr="00C052A4">
        <w:rPr>
          <w:rStyle w:val="Emphasis"/>
        </w:rPr>
        <w:t>Insufficient</w:t>
      </w:r>
      <w:r w:rsidRPr="00CD3E6B">
        <w:rPr>
          <w:rStyle w:val="StyleUnderline"/>
        </w:rPr>
        <w:t xml:space="preserve"> Financial </w:t>
      </w:r>
      <w:r w:rsidRPr="00C052A4">
        <w:rPr>
          <w:rStyle w:val="Emphasis"/>
        </w:rPr>
        <w:t>Consequences</w:t>
      </w:r>
    </w:p>
    <w:p w14:paraId="69EB4A55" w14:textId="77777777" w:rsidR="00BE1832" w:rsidRPr="00ED587A" w:rsidRDefault="00BE1832" w:rsidP="00BE1832">
      <w:pPr>
        <w:rPr>
          <w:sz w:val="16"/>
        </w:rPr>
      </w:pPr>
      <w:r w:rsidRPr="00ED587A">
        <w:rPr>
          <w:sz w:val="16"/>
        </w:rPr>
        <w:t xml:space="preserve">We are all likely familiar with the corporate concept of “the cost of doing business.” This refers to all expenses a company incurs in running its business, producing its goods, and/or performing its services. Each industry factors unique expenses into their costs of doing business but for the pharmaceutical industry, one factored expense exposes a disturbing industry practice: the cost of settling lawsuits resulting from corporate misconduct. While it is reasonable for pharmaceutical companies to anticipate litigation relating to personal injury claims, some of the most </w:t>
      </w:r>
      <w:r w:rsidRPr="00CD3E6B">
        <w:rPr>
          <w:rStyle w:val="StyleUnderline"/>
        </w:rPr>
        <w:t>common</w:t>
      </w:r>
      <w:r w:rsidRPr="00ED587A">
        <w:rPr>
          <w:sz w:val="16"/>
        </w:rPr>
        <w:t xml:space="preserve"> types of </w:t>
      </w:r>
      <w:r w:rsidRPr="00CD3E6B">
        <w:rPr>
          <w:rStyle w:val="StyleUnderline"/>
        </w:rPr>
        <w:t>pharmaceutical lawsuits</w:t>
      </w:r>
      <w:r w:rsidRPr="00ED587A">
        <w:rPr>
          <w:sz w:val="16"/>
        </w:rPr>
        <w:t xml:space="preserve"> </w:t>
      </w:r>
      <w:r w:rsidRPr="00CD3E6B">
        <w:rPr>
          <w:rStyle w:val="StyleUnderline"/>
        </w:rPr>
        <w:t>involve</w:t>
      </w:r>
      <w:r w:rsidRPr="00ED587A">
        <w:rPr>
          <w:sz w:val="16"/>
        </w:rPr>
        <w:t xml:space="preserve"> </w:t>
      </w:r>
      <w:r w:rsidRPr="00C052A4">
        <w:rPr>
          <w:rStyle w:val="Emphasis"/>
        </w:rPr>
        <w:t>illegal off-label</w:t>
      </w:r>
      <w:r w:rsidRPr="00CD3E6B">
        <w:rPr>
          <w:rStyle w:val="StyleUnderline"/>
        </w:rPr>
        <w:t xml:space="preserve"> </w:t>
      </w:r>
      <w:r w:rsidRPr="00C052A4">
        <w:rPr>
          <w:rStyle w:val="Emphasis"/>
        </w:rPr>
        <w:t>marketing</w:t>
      </w:r>
      <w:r w:rsidRPr="00ED587A">
        <w:rPr>
          <w:sz w:val="16"/>
        </w:rPr>
        <w:t xml:space="preserve">, </w:t>
      </w:r>
      <w:r w:rsidRPr="00C052A4">
        <w:rPr>
          <w:rStyle w:val="Emphasis"/>
        </w:rPr>
        <w:t>research</w:t>
      </w:r>
      <w:r w:rsidRPr="00CD3E6B">
        <w:rPr>
          <w:rStyle w:val="StyleUnderline"/>
        </w:rPr>
        <w:t xml:space="preserve"> and </w:t>
      </w:r>
      <w:r w:rsidRPr="00C052A4">
        <w:rPr>
          <w:rStyle w:val="Emphasis"/>
        </w:rPr>
        <w:t>data</w:t>
      </w:r>
      <w:r w:rsidRPr="00CD3E6B">
        <w:rPr>
          <w:rStyle w:val="StyleUnderline"/>
        </w:rPr>
        <w:t xml:space="preserve"> </w:t>
      </w:r>
      <w:r w:rsidRPr="00C052A4">
        <w:rPr>
          <w:rStyle w:val="Emphasis"/>
        </w:rPr>
        <w:t>misrepresentation</w:t>
      </w:r>
      <w:r w:rsidRPr="00ED587A">
        <w:rPr>
          <w:sz w:val="16"/>
        </w:rPr>
        <w:t xml:space="preserve">, </w:t>
      </w:r>
      <w:r w:rsidRPr="00CD3E6B">
        <w:rPr>
          <w:rStyle w:val="StyleUnderline"/>
        </w:rPr>
        <w:t xml:space="preserve">and </w:t>
      </w:r>
      <w:r w:rsidRPr="00C052A4">
        <w:rPr>
          <w:rStyle w:val="Emphasis"/>
        </w:rPr>
        <w:t>Medicare</w:t>
      </w:r>
      <w:r w:rsidRPr="00CD3E6B">
        <w:rPr>
          <w:rStyle w:val="StyleUnderline"/>
        </w:rPr>
        <w:t xml:space="preserve"> and </w:t>
      </w:r>
      <w:r w:rsidRPr="00C052A4">
        <w:rPr>
          <w:rStyle w:val="Emphasis"/>
        </w:rPr>
        <w:t>Medicaid</w:t>
      </w:r>
      <w:r w:rsidRPr="00CD3E6B">
        <w:rPr>
          <w:rStyle w:val="StyleUnderline"/>
        </w:rPr>
        <w:t xml:space="preserve"> </w:t>
      </w:r>
      <w:r w:rsidRPr="00C052A4">
        <w:rPr>
          <w:rStyle w:val="Emphasis"/>
        </w:rPr>
        <w:t>fraud</w:t>
      </w:r>
      <w:r w:rsidRPr="00CD3E6B">
        <w:rPr>
          <w:rStyle w:val="StyleUnderline"/>
        </w:rPr>
        <w:t>. These lawsuits are so common</w:t>
      </w:r>
      <w:r w:rsidRPr="00ED587A">
        <w:rPr>
          <w:sz w:val="16"/>
        </w:rPr>
        <w:t xml:space="preserve"> that </w:t>
      </w:r>
      <w:r w:rsidRPr="00CD3E6B">
        <w:rPr>
          <w:rStyle w:val="StyleUnderline"/>
        </w:rPr>
        <w:t>pharmaceutical companies</w:t>
      </w:r>
      <w:r w:rsidRPr="00ED587A">
        <w:rPr>
          <w:sz w:val="16"/>
        </w:rPr>
        <w:t xml:space="preserve"> routinely </w:t>
      </w:r>
      <w:r w:rsidRPr="00CD3E6B">
        <w:rPr>
          <w:rStyle w:val="StyleUnderline"/>
        </w:rPr>
        <w:t>set up</w:t>
      </w:r>
      <w:r w:rsidRPr="00ED587A">
        <w:rPr>
          <w:sz w:val="16"/>
        </w:rPr>
        <w:t xml:space="preserve"> reserve or “</w:t>
      </w:r>
      <w:r w:rsidRPr="00CD3E6B">
        <w:rPr>
          <w:rStyle w:val="StyleUnderline"/>
        </w:rPr>
        <w:t>liability” accounts to cover the costs of settling these suits</w:t>
      </w:r>
      <w:r w:rsidRPr="00ED587A">
        <w:rPr>
          <w:sz w:val="16"/>
        </w:rPr>
        <w:t xml:space="preserve">. Further, </w:t>
      </w:r>
      <w:r w:rsidRPr="00CD3E6B">
        <w:rPr>
          <w:rStyle w:val="StyleUnderline"/>
        </w:rPr>
        <w:t xml:space="preserve">the cost of settling these lawsuits is so </w:t>
      </w:r>
      <w:r w:rsidRPr="00C052A4">
        <w:rPr>
          <w:rStyle w:val="Emphasis"/>
        </w:rPr>
        <w:t>insignificant</w:t>
      </w:r>
      <w:r w:rsidRPr="00CD3E6B">
        <w:rPr>
          <w:rStyle w:val="StyleUnderline"/>
        </w:rPr>
        <w:t xml:space="preserve"> when compared to the the </w:t>
      </w:r>
      <w:r w:rsidRPr="00C052A4">
        <w:rPr>
          <w:rStyle w:val="Emphasis"/>
        </w:rPr>
        <w:t>profit</w:t>
      </w:r>
      <w:r w:rsidRPr="00CD3E6B">
        <w:rPr>
          <w:rStyle w:val="StyleUnderline"/>
        </w:rPr>
        <w:t xml:space="preserve"> made by the </w:t>
      </w:r>
      <w:r w:rsidRPr="00C052A4">
        <w:rPr>
          <w:rStyle w:val="Emphasis"/>
        </w:rPr>
        <w:t>fraud</w:t>
      </w:r>
      <w:r w:rsidRPr="00CD3E6B">
        <w:rPr>
          <w:rStyle w:val="StyleUnderline"/>
        </w:rPr>
        <w:t xml:space="preserve"> or </w:t>
      </w:r>
      <w:r w:rsidRPr="00C052A4">
        <w:rPr>
          <w:rStyle w:val="Emphasis"/>
        </w:rPr>
        <w:t>misconduct</w:t>
      </w:r>
      <w:r w:rsidRPr="00ED587A">
        <w:rPr>
          <w:sz w:val="16"/>
        </w:rPr>
        <w:t xml:space="preserve">, that </w:t>
      </w:r>
      <w:r w:rsidRPr="00CD3E6B">
        <w:rPr>
          <w:rStyle w:val="StyleUnderline"/>
        </w:rPr>
        <w:t>the financial incentives to break the law</w:t>
      </w:r>
      <w:r w:rsidRPr="00ED587A">
        <w:rPr>
          <w:sz w:val="16"/>
        </w:rPr>
        <w:t xml:space="preserve"> </w:t>
      </w:r>
      <w:r w:rsidRPr="00CD3E6B">
        <w:rPr>
          <w:rStyle w:val="StyleUnderline"/>
        </w:rPr>
        <w:t xml:space="preserve">far outweigh any </w:t>
      </w:r>
      <w:r w:rsidRPr="00CD3E6B">
        <w:rPr>
          <w:rStyle w:val="Emphasis"/>
        </w:rPr>
        <w:t>moral reasons</w:t>
      </w:r>
      <w:r w:rsidRPr="00CD3E6B">
        <w:rPr>
          <w:rStyle w:val="StyleUnderline"/>
        </w:rPr>
        <w:t xml:space="preserve"> to follow it.</w:t>
      </w:r>
      <w:r w:rsidRPr="00ED587A">
        <w:rPr>
          <w:sz w:val="16"/>
        </w:rPr>
        <w:t xml:space="preserve"> For example, </w:t>
      </w:r>
      <w:r w:rsidRPr="00321C69">
        <w:rPr>
          <w:rStyle w:val="StyleUnderline"/>
        </w:rPr>
        <w:t>Pfizer</w:t>
      </w:r>
      <w:r w:rsidRPr="00ED587A">
        <w:rPr>
          <w:sz w:val="16"/>
        </w:rPr>
        <w:t xml:space="preserve">, </w:t>
      </w:r>
      <w:r w:rsidRPr="00321C69">
        <w:rPr>
          <w:rStyle w:val="StyleUnderline"/>
        </w:rPr>
        <w:t>when</w:t>
      </w:r>
      <w:r w:rsidRPr="00ED587A">
        <w:rPr>
          <w:sz w:val="16"/>
        </w:rPr>
        <w:t xml:space="preserve"> </w:t>
      </w:r>
      <w:r w:rsidRPr="00321C69">
        <w:rPr>
          <w:rStyle w:val="StyleUnderline"/>
        </w:rPr>
        <w:t>charged with illegally marketing Neurontin</w:t>
      </w:r>
      <w:r w:rsidRPr="00ED587A">
        <w:rPr>
          <w:sz w:val="16"/>
        </w:rPr>
        <w:t xml:space="preserve"> off-label, </w:t>
      </w:r>
      <w:r w:rsidRPr="00ED587A">
        <w:rPr>
          <w:rStyle w:val="StyleUnderline"/>
        </w:rPr>
        <w:t>settled</w:t>
      </w:r>
      <w:r w:rsidRPr="00ED587A">
        <w:rPr>
          <w:sz w:val="16"/>
        </w:rPr>
        <w:t xml:space="preserve"> out of court </w:t>
      </w:r>
      <w:r w:rsidRPr="00ED587A">
        <w:rPr>
          <w:rStyle w:val="StyleUnderline"/>
        </w:rPr>
        <w:t>for $430 million dollars</w:t>
      </w:r>
      <w:r w:rsidRPr="00ED587A">
        <w:rPr>
          <w:sz w:val="16"/>
        </w:rPr>
        <w:t xml:space="preserve">. While this amount would bankrupt many companies, </w:t>
      </w:r>
      <w:r w:rsidRPr="00ED587A">
        <w:rPr>
          <w:rStyle w:val="StyleUnderline"/>
        </w:rPr>
        <w:t xml:space="preserve">Pfizer’s stock remained </w:t>
      </w:r>
      <w:r w:rsidRPr="00C052A4">
        <w:rPr>
          <w:rStyle w:val="Emphasis"/>
        </w:rPr>
        <w:t>unaffected</w:t>
      </w:r>
      <w:r w:rsidRPr="00ED587A">
        <w:rPr>
          <w:sz w:val="16"/>
        </w:rPr>
        <w:t>. The profits gained from their marketing of Neurontin the year before the suit alone was $2.7 billion, with 90% of prescriptions being for off-label uses. Pfizer had entered into three separate corporate integrity agreements with the Department of Health and Human Services the year before this suit was filed. Pfizer paid almost three billion dollars in off-label penalties alone, however, this amounted to only about one percent of Pfizer’s revenue for the four-year period for which they were fined.</w:t>
      </w:r>
    </w:p>
    <w:p w14:paraId="028F7E58" w14:textId="77777777" w:rsidR="00BE1832" w:rsidRPr="00ED587A" w:rsidRDefault="00BE1832" w:rsidP="00BE1832">
      <w:pPr>
        <w:rPr>
          <w:rStyle w:val="StyleUnderline"/>
        </w:rPr>
      </w:pPr>
      <w:r w:rsidRPr="00C052A4">
        <w:rPr>
          <w:rStyle w:val="Emphasis"/>
        </w:rPr>
        <w:t>Lack</w:t>
      </w:r>
      <w:r w:rsidRPr="00ED587A">
        <w:rPr>
          <w:rStyle w:val="StyleUnderline"/>
        </w:rPr>
        <w:t xml:space="preserve"> of </w:t>
      </w:r>
      <w:r w:rsidRPr="00C052A4">
        <w:rPr>
          <w:rStyle w:val="Emphasis"/>
        </w:rPr>
        <w:t>Individual</w:t>
      </w:r>
      <w:r w:rsidRPr="00ED587A">
        <w:rPr>
          <w:rStyle w:val="StyleUnderline"/>
        </w:rPr>
        <w:t xml:space="preserve"> </w:t>
      </w:r>
      <w:r w:rsidRPr="00C052A4">
        <w:rPr>
          <w:rStyle w:val="Emphasis"/>
        </w:rPr>
        <w:t>Liability</w:t>
      </w:r>
    </w:p>
    <w:p w14:paraId="55EE9E47" w14:textId="77777777" w:rsidR="00BE1832" w:rsidRPr="0089765D" w:rsidRDefault="00BE1832" w:rsidP="00BE1832">
      <w:pPr>
        <w:rPr>
          <w:sz w:val="16"/>
        </w:rPr>
      </w:pPr>
      <w:r w:rsidRPr="0089765D">
        <w:rPr>
          <w:sz w:val="16"/>
        </w:rPr>
        <w:t xml:space="preserve">Not only do companies avoid accountability through insurance and incidentals accounts, the </w:t>
      </w:r>
      <w:r w:rsidRPr="00C052A4">
        <w:rPr>
          <w:rStyle w:val="Emphasis"/>
        </w:rPr>
        <w:t>individual</w:t>
      </w:r>
      <w:r w:rsidRPr="00ED587A">
        <w:rPr>
          <w:rStyle w:val="StyleUnderline"/>
        </w:rPr>
        <w:t xml:space="preserve"> corporate </w:t>
      </w:r>
      <w:r w:rsidRPr="00C052A4">
        <w:rPr>
          <w:rStyle w:val="Emphasis"/>
        </w:rPr>
        <w:t>actors</w:t>
      </w:r>
      <w:r w:rsidRPr="0089765D">
        <w:rPr>
          <w:sz w:val="16"/>
        </w:rPr>
        <w:t xml:space="preserve"> </w:t>
      </w:r>
      <w:r w:rsidRPr="0050308F">
        <w:rPr>
          <w:rStyle w:val="StyleUnderline"/>
        </w:rPr>
        <w:t>who</w:t>
      </w:r>
      <w:r w:rsidRPr="0089765D">
        <w:rPr>
          <w:sz w:val="16"/>
        </w:rPr>
        <w:t xml:space="preserve"> orchestrate and </w:t>
      </w:r>
      <w:r w:rsidRPr="00C052A4">
        <w:rPr>
          <w:rStyle w:val="Emphasis"/>
        </w:rPr>
        <w:t>perpetuate</w:t>
      </w:r>
      <w:r w:rsidRPr="0050308F">
        <w:rPr>
          <w:rStyle w:val="StyleUnderline"/>
        </w:rPr>
        <w:t xml:space="preserve"> illegal business</w:t>
      </w:r>
      <w:r w:rsidRPr="0089765D">
        <w:rPr>
          <w:sz w:val="16"/>
        </w:rPr>
        <w:t xml:space="preserve"> </w:t>
      </w:r>
      <w:r w:rsidRPr="0050308F">
        <w:rPr>
          <w:rStyle w:val="StyleUnderline"/>
        </w:rPr>
        <w:t xml:space="preserve">practices walk away </w:t>
      </w:r>
      <w:r w:rsidRPr="00C052A4">
        <w:rPr>
          <w:rStyle w:val="Emphasis"/>
        </w:rPr>
        <w:t>without</w:t>
      </w:r>
      <w:r w:rsidRPr="0050308F">
        <w:rPr>
          <w:rStyle w:val="StyleUnderline"/>
        </w:rPr>
        <w:t xml:space="preserve"> facing personal </w:t>
      </w:r>
      <w:r w:rsidRPr="00C052A4">
        <w:rPr>
          <w:rStyle w:val="Emphasis"/>
        </w:rPr>
        <w:t>liability</w:t>
      </w:r>
      <w:r w:rsidRPr="0050308F">
        <w:rPr>
          <w:rStyle w:val="StyleUnderline"/>
        </w:rPr>
        <w:t>.</w:t>
      </w:r>
      <w:r w:rsidRPr="0089765D">
        <w:rPr>
          <w:sz w:val="16"/>
        </w:rPr>
        <w:t xml:space="preserve"> There is a disturbing practice of pharmaceutical companies being subject to punitive civil punishment for criminal offenses. Under the FCA and Title 18 of the United States Code </w:t>
      </w:r>
      <w:r w:rsidRPr="0050308F">
        <w:rPr>
          <w:rStyle w:val="StyleUnderline"/>
        </w:rPr>
        <w:t>these actors</w:t>
      </w:r>
      <w:r w:rsidRPr="0089765D">
        <w:rPr>
          <w:sz w:val="16"/>
        </w:rPr>
        <w:t xml:space="preserve"> </w:t>
      </w:r>
      <w:r w:rsidRPr="0050308F">
        <w:rPr>
          <w:rStyle w:val="StyleUnderline"/>
        </w:rPr>
        <w:t>are subject to prosecution, but</w:t>
      </w:r>
      <w:r w:rsidRPr="0089765D">
        <w:rPr>
          <w:sz w:val="16"/>
        </w:rPr>
        <w:t xml:space="preserve"> </w:t>
      </w:r>
      <w:r w:rsidRPr="0050308F">
        <w:rPr>
          <w:rStyle w:val="StyleUnderline"/>
        </w:rPr>
        <w:t xml:space="preserve">these options are </w:t>
      </w:r>
      <w:r w:rsidRPr="00C052A4">
        <w:rPr>
          <w:rStyle w:val="Emphasis"/>
        </w:rPr>
        <w:t>rarely exercised</w:t>
      </w:r>
      <w:r w:rsidRPr="0089765D">
        <w:rPr>
          <w:sz w:val="16"/>
        </w:rPr>
        <w:t xml:space="preserve">. </w:t>
      </w:r>
      <w:r w:rsidRPr="0050308F">
        <w:rPr>
          <w:rStyle w:val="StyleUnderline"/>
        </w:rPr>
        <w:t xml:space="preserve">The Government is </w:t>
      </w:r>
      <w:r w:rsidRPr="00C052A4">
        <w:rPr>
          <w:rStyle w:val="Emphasis"/>
        </w:rPr>
        <w:t>reluctant</w:t>
      </w:r>
      <w:r w:rsidRPr="0050308F">
        <w:rPr>
          <w:rStyle w:val="StyleUnderline"/>
        </w:rPr>
        <w:t xml:space="preserve"> </w:t>
      </w:r>
      <w:r w:rsidRPr="00C052A4">
        <w:rPr>
          <w:rStyle w:val="StyleUnderline"/>
        </w:rPr>
        <w:t>to</w:t>
      </w:r>
      <w:r w:rsidRPr="0050308F">
        <w:rPr>
          <w:rStyle w:val="StyleUnderline"/>
        </w:rPr>
        <w:t xml:space="preserve"> incur the costs of prosecuting individuals, and</w:t>
      </w:r>
      <w:r w:rsidRPr="0089765D">
        <w:rPr>
          <w:sz w:val="16"/>
        </w:rPr>
        <w:t xml:space="preserve"> </w:t>
      </w:r>
      <w:r w:rsidRPr="0050308F">
        <w:rPr>
          <w:rStyle w:val="StyleUnderline"/>
        </w:rPr>
        <w:t>the</w:t>
      </w:r>
      <w:r w:rsidRPr="0089765D">
        <w:rPr>
          <w:sz w:val="16"/>
        </w:rPr>
        <w:t xml:space="preserve"> often prohibitively high burden of proof prosecutors face in proving criminal liability </w:t>
      </w:r>
      <w:r w:rsidRPr="0050308F">
        <w:rPr>
          <w:rStyle w:val="StyleUnderline"/>
        </w:rPr>
        <w:t xml:space="preserve">allows </w:t>
      </w:r>
      <w:r w:rsidRPr="00C052A4">
        <w:rPr>
          <w:rStyle w:val="Emphasis"/>
        </w:rPr>
        <w:t>guilty</w:t>
      </w:r>
      <w:r w:rsidRPr="0050308F">
        <w:rPr>
          <w:rStyle w:val="StyleUnderline"/>
        </w:rPr>
        <w:t xml:space="preserve"> and </w:t>
      </w:r>
      <w:r w:rsidRPr="00C052A4">
        <w:rPr>
          <w:rStyle w:val="Emphasis"/>
        </w:rPr>
        <w:t>complicit</w:t>
      </w:r>
      <w:r w:rsidRPr="0050308F">
        <w:rPr>
          <w:rStyle w:val="StyleUnderline"/>
        </w:rPr>
        <w:t xml:space="preserve"> executives to </w:t>
      </w:r>
      <w:r w:rsidRPr="00C052A4">
        <w:rPr>
          <w:rStyle w:val="Emphasis"/>
        </w:rPr>
        <w:t>avoid</w:t>
      </w:r>
      <w:r w:rsidRPr="0050308F">
        <w:rPr>
          <w:rStyle w:val="StyleUnderline"/>
        </w:rPr>
        <w:t xml:space="preserve"> punishment</w:t>
      </w:r>
      <w:r w:rsidRPr="0089765D">
        <w:rPr>
          <w:sz w:val="16"/>
        </w:rPr>
        <w:t xml:space="preserve">. In many cases, executives are able to admit to criminal behavior and the DOJ pursues civil money penalties against their company in lieu of criminal penalties against the responsible individuals. Pharmaceutical settlements generate large amounts of money for the Government, and </w:t>
      </w:r>
      <w:r w:rsidRPr="0050308F">
        <w:rPr>
          <w:rStyle w:val="StyleUnderline"/>
        </w:rPr>
        <w:t xml:space="preserve">the costs of criminal litigation often </w:t>
      </w:r>
      <w:r w:rsidRPr="00C052A4">
        <w:rPr>
          <w:rStyle w:val="Emphasis"/>
        </w:rPr>
        <w:t>outweigh</w:t>
      </w:r>
      <w:r w:rsidRPr="0050308F">
        <w:rPr>
          <w:rStyle w:val="StyleUnderline"/>
        </w:rPr>
        <w:t xml:space="preserve"> the societal benefits of holding criminal executives accountable.</w:t>
      </w:r>
    </w:p>
    <w:p w14:paraId="3E3AFF5C" w14:textId="77777777" w:rsidR="00BE1832" w:rsidRDefault="00BE1832" w:rsidP="00BE1832">
      <w:pPr>
        <w:pStyle w:val="Heading4"/>
      </w:pPr>
      <w:r>
        <w:t>Big pharma intentionally deploys tactics to extract profits from the public</w:t>
      </w:r>
    </w:p>
    <w:p w14:paraId="786336AC" w14:textId="77777777" w:rsidR="00BE1832" w:rsidRPr="003C2147" w:rsidRDefault="00BE1832" w:rsidP="00BE1832">
      <w:r>
        <w:t xml:space="preserve">Rhiannon Meyers </w:t>
      </w:r>
      <w:r w:rsidRPr="00675D8C">
        <w:rPr>
          <w:rStyle w:val="Style13ptBold"/>
        </w:rPr>
        <w:t>Collette</w:t>
      </w:r>
      <w:r>
        <w:t>, 12-10-</w:t>
      </w:r>
      <w:r w:rsidRPr="006F53E4">
        <w:rPr>
          <w:rStyle w:val="Style13ptBold"/>
        </w:rPr>
        <w:t>2021</w:t>
      </w:r>
      <w:r>
        <w:t xml:space="preserve">, "Arnold Ventures", Arnold Ventures, (Collette has a bachelor’s degree in journalism from Texas A&amp;M University and is a health care communications expert.) </w:t>
      </w:r>
      <w:hyperlink r:id="rId21" w:history="1">
        <w:r w:rsidRPr="00BD4E89">
          <w:rPr>
            <w:rStyle w:val="Hyperlink"/>
          </w:rPr>
          <w:t>https://www.arnoldventures.org/stories/congress-pharmas-price-gouging-is-purposeful Accessed 7-29-2024</w:t>
        </w:r>
      </w:hyperlink>
      <w:r>
        <w:t>, /hcc</w:t>
      </w:r>
    </w:p>
    <w:p w14:paraId="113564EA" w14:textId="77777777" w:rsidR="00BE1832" w:rsidRPr="006F53E4" w:rsidRDefault="00BE1832" w:rsidP="00BE1832">
      <w:pPr>
        <w:rPr>
          <w:sz w:val="16"/>
        </w:rPr>
      </w:pPr>
      <w:r w:rsidRPr="006F53E4">
        <w:rPr>
          <w:sz w:val="16"/>
        </w:rPr>
        <w:t xml:space="preserve">For decades, </w:t>
      </w:r>
      <w:r w:rsidRPr="00436F25">
        <w:rPr>
          <w:rStyle w:val="StyleUnderline"/>
        </w:rPr>
        <w:t>pharmaceutical companies</w:t>
      </w:r>
      <w:r w:rsidRPr="006F53E4">
        <w:rPr>
          <w:sz w:val="16"/>
        </w:rPr>
        <w:t xml:space="preserve"> </w:t>
      </w:r>
      <w:r w:rsidRPr="00436F25">
        <w:rPr>
          <w:rStyle w:val="StyleUnderline"/>
        </w:rPr>
        <w:t xml:space="preserve">have </w:t>
      </w:r>
      <w:r w:rsidRPr="006F53E4">
        <w:rPr>
          <w:rStyle w:val="Emphasis"/>
        </w:rPr>
        <w:t>gamed</w:t>
      </w:r>
      <w:r w:rsidRPr="00436F25">
        <w:rPr>
          <w:rStyle w:val="StyleUnderline"/>
        </w:rPr>
        <w:t xml:space="preserve"> the U.S. patent system</w:t>
      </w:r>
      <w:r w:rsidRPr="006F53E4">
        <w:rPr>
          <w:sz w:val="16"/>
        </w:rPr>
        <w:t xml:space="preserve"> </w:t>
      </w:r>
      <w:r w:rsidRPr="00436F25">
        <w:rPr>
          <w:rStyle w:val="StyleUnderline"/>
        </w:rPr>
        <w:t xml:space="preserve">and engaged in </w:t>
      </w:r>
      <w:r w:rsidRPr="006F53E4">
        <w:rPr>
          <w:rStyle w:val="Emphasis"/>
        </w:rPr>
        <w:t>anticompetitive</w:t>
      </w:r>
      <w:r w:rsidRPr="00436F25">
        <w:rPr>
          <w:rStyle w:val="StyleUnderline"/>
        </w:rPr>
        <w:t xml:space="preserve"> </w:t>
      </w:r>
      <w:r w:rsidRPr="006F53E4">
        <w:rPr>
          <w:rStyle w:val="Emphasis"/>
        </w:rPr>
        <w:t>behaviors</w:t>
      </w:r>
      <w:r w:rsidRPr="00436F25">
        <w:rPr>
          <w:rStyle w:val="StyleUnderline"/>
        </w:rPr>
        <w:t xml:space="preserve"> to </w:t>
      </w:r>
      <w:r w:rsidRPr="006F53E4">
        <w:rPr>
          <w:rStyle w:val="Emphasis"/>
        </w:rPr>
        <w:t>drive up</w:t>
      </w:r>
      <w:r w:rsidRPr="00436F25">
        <w:rPr>
          <w:rStyle w:val="StyleUnderline"/>
        </w:rPr>
        <w:t xml:space="preserve"> prices,</w:t>
      </w:r>
      <w:r w:rsidRPr="006F53E4">
        <w:rPr>
          <w:sz w:val="16"/>
        </w:rPr>
        <w:t xml:space="preserve"> </w:t>
      </w:r>
      <w:r w:rsidRPr="00436F25">
        <w:rPr>
          <w:rStyle w:val="StyleUnderline"/>
        </w:rPr>
        <w:t>making</w:t>
      </w:r>
      <w:r w:rsidRPr="006F53E4">
        <w:rPr>
          <w:sz w:val="16"/>
        </w:rPr>
        <w:t xml:space="preserve"> </w:t>
      </w:r>
      <w:r w:rsidRPr="00436F25">
        <w:rPr>
          <w:rStyle w:val="StyleUnderline"/>
        </w:rPr>
        <w:t>it</w:t>
      </w:r>
      <w:r w:rsidRPr="006F53E4">
        <w:rPr>
          <w:sz w:val="16"/>
        </w:rPr>
        <w:t xml:space="preserve"> increasingly </w:t>
      </w:r>
      <w:r w:rsidRPr="006F53E4">
        <w:rPr>
          <w:rStyle w:val="Emphasis"/>
        </w:rPr>
        <w:t>difficult</w:t>
      </w:r>
      <w:r w:rsidRPr="00436F25">
        <w:rPr>
          <w:rStyle w:val="StyleUnderline"/>
        </w:rPr>
        <w:t xml:space="preserve"> for </w:t>
      </w:r>
      <w:r w:rsidRPr="006F53E4">
        <w:rPr>
          <w:sz w:val="16"/>
        </w:rPr>
        <w:t xml:space="preserve">American </w:t>
      </w:r>
      <w:r w:rsidRPr="00436F25">
        <w:rPr>
          <w:rStyle w:val="StyleUnderline"/>
        </w:rPr>
        <w:t>families to afford</w:t>
      </w:r>
      <w:r w:rsidRPr="006F53E4">
        <w:rPr>
          <w:sz w:val="16"/>
        </w:rPr>
        <w:t xml:space="preserve"> life-saving </w:t>
      </w:r>
      <w:r w:rsidRPr="00436F25">
        <w:rPr>
          <w:rStyle w:val="StyleUnderline"/>
        </w:rPr>
        <w:t>drugs</w:t>
      </w:r>
      <w:r w:rsidRPr="006F53E4">
        <w:rPr>
          <w:sz w:val="16"/>
        </w:rPr>
        <w:t>.</w:t>
      </w:r>
    </w:p>
    <w:p w14:paraId="486D2539" w14:textId="77777777" w:rsidR="00BE1832" w:rsidRPr="006F53E4" w:rsidRDefault="00BE1832" w:rsidP="00BE1832">
      <w:pPr>
        <w:rPr>
          <w:sz w:val="16"/>
        </w:rPr>
      </w:pPr>
      <w:r w:rsidRPr="00436F25">
        <w:rPr>
          <w:rStyle w:val="StyleUnderline"/>
        </w:rPr>
        <w:t>Those findings</w:t>
      </w:r>
      <w:r w:rsidRPr="006F53E4">
        <w:rPr>
          <w:sz w:val="16"/>
        </w:rPr>
        <w:t xml:space="preserve">, released Friday, were </w:t>
      </w:r>
      <w:r w:rsidRPr="00436F25">
        <w:rPr>
          <w:rStyle w:val="StyleUnderline"/>
        </w:rPr>
        <w:t>the culmination</w:t>
      </w:r>
      <w:r w:rsidRPr="006F53E4">
        <w:rPr>
          <w:sz w:val="16"/>
        </w:rPr>
        <w:t xml:space="preserve"> </w:t>
      </w:r>
      <w:r w:rsidRPr="00436F25">
        <w:rPr>
          <w:rStyle w:val="StyleUnderline"/>
        </w:rPr>
        <w:t>of</w:t>
      </w:r>
      <w:r w:rsidRPr="006F53E4">
        <w:rPr>
          <w:sz w:val="16"/>
        </w:rPr>
        <w:t xml:space="preserve"> </w:t>
      </w:r>
      <w:r w:rsidRPr="006F53E4">
        <w:rPr>
          <w:rStyle w:val="Emphasis"/>
        </w:rPr>
        <w:t>three years</w:t>
      </w:r>
      <w:r w:rsidRPr="00436F25">
        <w:rPr>
          <w:rStyle w:val="StyleUnderline"/>
        </w:rPr>
        <w:t xml:space="preserve"> of Congressional </w:t>
      </w:r>
      <w:r w:rsidRPr="006F53E4">
        <w:rPr>
          <w:rStyle w:val="Emphasis"/>
        </w:rPr>
        <w:t>investigation</w:t>
      </w:r>
      <w:r w:rsidRPr="006F53E4">
        <w:rPr>
          <w:sz w:val="16"/>
        </w:rPr>
        <w:t xml:space="preserve"> </w:t>
      </w:r>
      <w:r w:rsidRPr="00436F25">
        <w:rPr>
          <w:rStyle w:val="StyleUnderline"/>
        </w:rPr>
        <w:t xml:space="preserve">into pharma’s price </w:t>
      </w:r>
      <w:r w:rsidRPr="006F53E4">
        <w:rPr>
          <w:rStyle w:val="Emphasis"/>
        </w:rPr>
        <w:t>gouging</w:t>
      </w:r>
      <w:r w:rsidRPr="006F53E4">
        <w:rPr>
          <w:sz w:val="16"/>
        </w:rPr>
        <w:t xml:space="preserve"> </w:t>
      </w:r>
      <w:r w:rsidRPr="00436F25">
        <w:rPr>
          <w:rStyle w:val="StyleUnderline"/>
        </w:rPr>
        <w:t>and</w:t>
      </w:r>
      <w:r w:rsidRPr="006F53E4">
        <w:rPr>
          <w:sz w:val="16"/>
        </w:rPr>
        <w:t xml:space="preserve"> </w:t>
      </w:r>
      <w:r w:rsidRPr="006F53E4">
        <w:rPr>
          <w:rStyle w:val="Emphasis"/>
        </w:rPr>
        <w:t>anticompetitive</w:t>
      </w:r>
      <w:r w:rsidRPr="00436F25">
        <w:rPr>
          <w:rStyle w:val="StyleUnderline"/>
        </w:rPr>
        <w:t xml:space="preserve"> business </w:t>
      </w:r>
      <w:r w:rsidRPr="006F53E4">
        <w:rPr>
          <w:rStyle w:val="Emphasis"/>
        </w:rPr>
        <w:t>practices</w:t>
      </w:r>
      <w:r w:rsidRPr="006F53E4">
        <w:rPr>
          <w:sz w:val="16"/>
        </w:rPr>
        <w:t>.</w:t>
      </w:r>
    </w:p>
    <w:p w14:paraId="1E39C8BC" w14:textId="77777777" w:rsidR="00BE1832" w:rsidRPr="006F53E4" w:rsidRDefault="00BE1832" w:rsidP="00BE1832">
      <w:pPr>
        <w:rPr>
          <w:sz w:val="16"/>
        </w:rPr>
      </w:pPr>
      <w:r w:rsidRPr="00436F25">
        <w:rPr>
          <w:rStyle w:val="StyleUnderline"/>
        </w:rPr>
        <w:t>The</w:t>
      </w:r>
      <w:r w:rsidRPr="006F53E4">
        <w:rPr>
          <w:sz w:val="16"/>
        </w:rPr>
        <w:t xml:space="preserve"> House Oversight Committee </w:t>
      </w:r>
      <w:r w:rsidRPr="00436F25">
        <w:rPr>
          <w:rStyle w:val="StyleUnderline"/>
        </w:rPr>
        <w:t>investigation</w:t>
      </w:r>
      <w:r w:rsidRPr="006F53E4">
        <w:rPr>
          <w:sz w:val="16"/>
        </w:rPr>
        <w:t xml:space="preserve">, led by Democrats, </w:t>
      </w:r>
      <w:r w:rsidRPr="00436F25">
        <w:rPr>
          <w:rStyle w:val="StyleUnderline"/>
        </w:rPr>
        <w:t xml:space="preserve">relied upon </w:t>
      </w:r>
      <w:r w:rsidRPr="006F53E4">
        <w:rPr>
          <w:rStyle w:val="Emphasis"/>
        </w:rPr>
        <w:t>hundreds of pages</w:t>
      </w:r>
      <w:r w:rsidRPr="00436F25">
        <w:rPr>
          <w:rStyle w:val="StyleUnderline"/>
        </w:rPr>
        <w:t xml:space="preserve"> of</w:t>
      </w:r>
      <w:r w:rsidRPr="006F53E4">
        <w:rPr>
          <w:sz w:val="16"/>
        </w:rPr>
        <w:t xml:space="preserve"> </w:t>
      </w:r>
      <w:r w:rsidRPr="00436F25">
        <w:rPr>
          <w:rStyle w:val="StyleUnderline"/>
        </w:rPr>
        <w:t>internal documents</w:t>
      </w:r>
      <w:r w:rsidRPr="006F53E4">
        <w:rPr>
          <w:sz w:val="16"/>
        </w:rPr>
        <w:t xml:space="preserve"> </w:t>
      </w:r>
      <w:r w:rsidRPr="00436F25">
        <w:rPr>
          <w:rStyle w:val="StyleUnderline"/>
        </w:rPr>
        <w:t>and</w:t>
      </w:r>
      <w:r w:rsidRPr="006F53E4">
        <w:rPr>
          <w:sz w:val="16"/>
        </w:rPr>
        <w:t xml:space="preserve"> </w:t>
      </w:r>
      <w:r w:rsidRPr="006F53E4">
        <w:rPr>
          <w:rStyle w:val="Emphasis"/>
        </w:rPr>
        <w:t>dozens of hours</w:t>
      </w:r>
      <w:r w:rsidRPr="00436F25">
        <w:rPr>
          <w:rStyle w:val="StyleUnderline"/>
        </w:rPr>
        <w:t xml:space="preserve"> of </w:t>
      </w:r>
      <w:r w:rsidRPr="006F53E4">
        <w:rPr>
          <w:sz w:val="16"/>
        </w:rPr>
        <w:t xml:space="preserve">Congressional </w:t>
      </w:r>
      <w:r w:rsidRPr="00436F25">
        <w:rPr>
          <w:rStyle w:val="StyleUnderline"/>
        </w:rPr>
        <w:t>testimony</w:t>
      </w:r>
      <w:r w:rsidRPr="006F53E4">
        <w:rPr>
          <w:sz w:val="16"/>
        </w:rPr>
        <w:t xml:space="preserve">. The investigation found that </w:t>
      </w:r>
      <w:r w:rsidRPr="00436F25">
        <w:rPr>
          <w:rStyle w:val="StyleUnderline"/>
        </w:rPr>
        <w:t>pharma</w:t>
      </w:r>
      <w:r w:rsidRPr="006F53E4">
        <w:rPr>
          <w:sz w:val="16"/>
        </w:rPr>
        <w:t xml:space="preserve"> </w:t>
      </w:r>
      <w:r w:rsidRPr="00436F25">
        <w:rPr>
          <w:rStyle w:val="StyleUnderline"/>
        </w:rPr>
        <w:t xml:space="preserve">deploys an </w:t>
      </w:r>
      <w:r w:rsidRPr="006F53E4">
        <w:rPr>
          <w:rStyle w:val="Emphasis"/>
        </w:rPr>
        <w:t>intentional</w:t>
      </w:r>
      <w:r w:rsidRPr="00436F25">
        <w:rPr>
          <w:rStyle w:val="StyleUnderline"/>
        </w:rPr>
        <w:t xml:space="preserve"> strategy</w:t>
      </w:r>
      <w:r w:rsidRPr="006F53E4">
        <w:rPr>
          <w:sz w:val="16"/>
        </w:rPr>
        <w:t xml:space="preserve"> </w:t>
      </w:r>
      <w:r w:rsidRPr="00436F25">
        <w:rPr>
          <w:rStyle w:val="StyleUnderline"/>
        </w:rPr>
        <w:t xml:space="preserve">to </w:t>
      </w:r>
      <w:r w:rsidRPr="006F53E4">
        <w:rPr>
          <w:rStyle w:val="Emphasis"/>
        </w:rPr>
        <w:t>extract profits</w:t>
      </w:r>
      <w:r w:rsidRPr="00436F25">
        <w:rPr>
          <w:rStyle w:val="StyleUnderline"/>
        </w:rPr>
        <w:t xml:space="preserve"> off the backs of American </w:t>
      </w:r>
      <w:r w:rsidRPr="006F53E4">
        <w:rPr>
          <w:rStyle w:val="Emphasis"/>
        </w:rPr>
        <w:t>patients</w:t>
      </w:r>
      <w:r w:rsidRPr="006F53E4">
        <w:rPr>
          <w:sz w:val="16"/>
        </w:rPr>
        <w:t xml:space="preserve">, </w:t>
      </w:r>
      <w:r w:rsidRPr="006F53E4">
        <w:rPr>
          <w:rStyle w:val="Emphasis"/>
        </w:rPr>
        <w:t>employers</w:t>
      </w:r>
      <w:r w:rsidRPr="006F53E4">
        <w:rPr>
          <w:sz w:val="16"/>
        </w:rPr>
        <w:t xml:space="preserve">, </w:t>
      </w:r>
      <w:r w:rsidRPr="00436F25">
        <w:rPr>
          <w:rStyle w:val="StyleUnderline"/>
        </w:rPr>
        <w:t xml:space="preserve">and </w:t>
      </w:r>
      <w:r w:rsidRPr="006F53E4">
        <w:rPr>
          <w:rStyle w:val="Emphasis"/>
        </w:rPr>
        <w:t>taxpayers</w:t>
      </w:r>
      <w:r w:rsidRPr="00436F25">
        <w:rPr>
          <w:rStyle w:val="StyleUnderline"/>
        </w:rPr>
        <w:t> </w:t>
      </w:r>
      <w:r w:rsidRPr="006F53E4">
        <w:rPr>
          <w:sz w:val="16"/>
        </w:rPr>
        <w:t>— </w:t>
      </w:r>
      <w:r w:rsidRPr="00436F25">
        <w:rPr>
          <w:rStyle w:val="StyleUnderline"/>
        </w:rPr>
        <w:t>raising prices to meet revenue targets</w:t>
      </w:r>
      <w:r w:rsidRPr="006F53E4">
        <w:rPr>
          <w:sz w:val="16"/>
        </w:rPr>
        <w:t xml:space="preserve">, </w:t>
      </w:r>
      <w:r w:rsidRPr="006F53E4">
        <w:rPr>
          <w:rStyle w:val="Emphasis"/>
        </w:rPr>
        <w:t>incentivizing executives</w:t>
      </w:r>
      <w:r w:rsidRPr="00436F25">
        <w:rPr>
          <w:rStyle w:val="StyleUnderline"/>
        </w:rPr>
        <w:t xml:space="preserve"> to hike prices</w:t>
      </w:r>
      <w:r w:rsidRPr="006F53E4">
        <w:rPr>
          <w:sz w:val="16"/>
        </w:rPr>
        <w:t xml:space="preserve">, </w:t>
      </w:r>
      <w:r w:rsidRPr="006F53E4">
        <w:rPr>
          <w:rStyle w:val="Emphasis"/>
        </w:rPr>
        <w:t>targeting the U.S</w:t>
      </w:r>
      <w:r w:rsidRPr="00436F25">
        <w:rPr>
          <w:rStyle w:val="StyleUnderline"/>
        </w:rPr>
        <w:t>. for higher prices</w:t>
      </w:r>
      <w:r w:rsidRPr="006F53E4">
        <w:rPr>
          <w:sz w:val="16"/>
        </w:rPr>
        <w:t xml:space="preserve"> while </w:t>
      </w:r>
      <w:r w:rsidRPr="00436F25">
        <w:rPr>
          <w:rStyle w:val="StyleUnderline"/>
        </w:rPr>
        <w:t>discounting the same</w:t>
      </w:r>
      <w:r w:rsidRPr="006F53E4">
        <w:rPr>
          <w:sz w:val="16"/>
        </w:rPr>
        <w:t xml:space="preserve"> exact </w:t>
      </w:r>
      <w:r w:rsidRPr="00436F25">
        <w:rPr>
          <w:rStyle w:val="StyleUnderline"/>
        </w:rPr>
        <w:t>drugs elsewhere</w:t>
      </w:r>
      <w:r w:rsidRPr="006F53E4">
        <w:rPr>
          <w:sz w:val="16"/>
        </w:rPr>
        <w:t xml:space="preserve">, </w:t>
      </w:r>
      <w:r w:rsidRPr="006F53E4">
        <w:rPr>
          <w:rStyle w:val="Emphasis"/>
        </w:rPr>
        <w:t>abusing</w:t>
      </w:r>
      <w:r w:rsidRPr="00436F25">
        <w:rPr>
          <w:rStyle w:val="StyleUnderline"/>
        </w:rPr>
        <w:t xml:space="preserve"> the patent system to </w:t>
      </w:r>
      <w:r w:rsidRPr="006F53E4">
        <w:rPr>
          <w:rStyle w:val="Emphasis"/>
        </w:rPr>
        <w:t>suppress</w:t>
      </w:r>
      <w:r w:rsidRPr="00436F25">
        <w:rPr>
          <w:rStyle w:val="StyleUnderline"/>
        </w:rPr>
        <w:t xml:space="preserve"> </w:t>
      </w:r>
      <w:r w:rsidRPr="006F53E4">
        <w:rPr>
          <w:rStyle w:val="StyleUnderline"/>
        </w:rPr>
        <w:t>competition</w:t>
      </w:r>
      <w:r w:rsidRPr="00436F25">
        <w:rPr>
          <w:rStyle w:val="StyleUnderline"/>
        </w:rPr>
        <w:t xml:space="preserve"> and maintain monopoly pricing</w:t>
      </w:r>
      <w:r w:rsidRPr="006F53E4">
        <w:rPr>
          <w:sz w:val="16"/>
        </w:rPr>
        <w:t>, and so on.</w:t>
      </w:r>
    </w:p>
    <w:p w14:paraId="29D6A3A6" w14:textId="77777777" w:rsidR="00BE1832" w:rsidRPr="006F53E4" w:rsidRDefault="00BE1832" w:rsidP="00BE1832">
      <w:pPr>
        <w:rPr>
          <w:sz w:val="16"/>
        </w:rPr>
      </w:pPr>
      <w:r w:rsidRPr="006F53E4">
        <w:rPr>
          <w:sz w:val="16"/>
        </w:rPr>
        <w:t xml:space="preserve">“While there are many actors that contribute to high drug prices, this investigation again reveals how pharmaceutical companies conduct business and reinforces the need for Congressional action to end anticompetitive behavior and price-gouging tactics that curtail access,” said Mark Miller, executive vice president of health care at Arnold Ventures. ​“Research has long shown that pharmaceutical companies engage in behaviors that drive up drug prices, but the </w:t>
      </w:r>
      <w:r w:rsidRPr="00436F25">
        <w:rPr>
          <w:rStyle w:val="StyleUnderline"/>
        </w:rPr>
        <w:t>internal documents</w:t>
      </w:r>
      <w:r w:rsidRPr="006F53E4">
        <w:rPr>
          <w:sz w:val="16"/>
        </w:rPr>
        <w:t xml:space="preserve"> obtained by the Oversight Committee </w:t>
      </w:r>
      <w:r w:rsidRPr="00436F25">
        <w:rPr>
          <w:rStyle w:val="StyleUnderline"/>
        </w:rPr>
        <w:t>reveal</w:t>
      </w:r>
      <w:r w:rsidRPr="006F53E4">
        <w:rPr>
          <w:sz w:val="16"/>
        </w:rPr>
        <w:t xml:space="preserve"> that </w:t>
      </w:r>
      <w:r w:rsidRPr="00436F25">
        <w:rPr>
          <w:rStyle w:val="StyleUnderline"/>
        </w:rPr>
        <w:t>these</w:t>
      </w:r>
      <w:r w:rsidRPr="006F53E4">
        <w:rPr>
          <w:sz w:val="16"/>
        </w:rPr>
        <w:t xml:space="preserve"> </w:t>
      </w:r>
      <w:r w:rsidRPr="00436F25">
        <w:rPr>
          <w:rStyle w:val="StyleUnderline"/>
        </w:rPr>
        <w:t xml:space="preserve">behaviors are part of a </w:t>
      </w:r>
      <w:r w:rsidRPr="006F53E4">
        <w:rPr>
          <w:rStyle w:val="Emphasis"/>
        </w:rPr>
        <w:t>concerted</w:t>
      </w:r>
      <w:r w:rsidRPr="00436F25">
        <w:rPr>
          <w:rStyle w:val="StyleUnderline"/>
        </w:rPr>
        <w:t xml:space="preserve"> and </w:t>
      </w:r>
      <w:r w:rsidRPr="006F53E4">
        <w:rPr>
          <w:rStyle w:val="Emphasis"/>
        </w:rPr>
        <w:t>coordinated</w:t>
      </w:r>
      <w:r w:rsidRPr="00436F25">
        <w:rPr>
          <w:rStyle w:val="StyleUnderline"/>
        </w:rPr>
        <w:t xml:space="preserve"> attempt to </w:t>
      </w:r>
      <w:r w:rsidRPr="006F53E4">
        <w:rPr>
          <w:rStyle w:val="Emphasis"/>
        </w:rPr>
        <w:t>maximize</w:t>
      </w:r>
      <w:r w:rsidRPr="00436F25">
        <w:rPr>
          <w:rStyle w:val="StyleUnderline"/>
        </w:rPr>
        <w:t xml:space="preserve"> profits at the expense of access</w:t>
      </w:r>
      <w:r w:rsidRPr="006F53E4">
        <w:rPr>
          <w:sz w:val="16"/>
        </w:rPr>
        <w:t>. Bottom line: Congress must enact reforms that protect patients – allowing them to afford drugs they desperately need – and drive down the costs that have burdened employers and taxpayers.”</w:t>
      </w:r>
    </w:p>
    <w:p w14:paraId="2A50D87E" w14:textId="77777777" w:rsidR="00BE1832" w:rsidRPr="00A67DB7" w:rsidRDefault="00BE1832" w:rsidP="00BE1832">
      <w:r>
        <w:rPr>
          <w:noProof/>
        </w:rPr>
        <w:drawing>
          <wp:inline distT="0" distB="0" distL="0" distR="0" wp14:anchorId="053DD70A" wp14:editId="306F4831">
            <wp:extent cx="5943600" cy="3362325"/>
            <wp:effectExtent l="0" t="0" r="0" b="9525"/>
            <wp:docPr id="2141213010" name="Picture 1" descr="A table with numbers and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3010" name="Picture 1" descr="A table with numbers and a pric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7A8E34A9" w14:textId="77777777" w:rsidR="00BE1832" w:rsidRPr="006F53E4" w:rsidRDefault="00BE1832" w:rsidP="00BE1832">
      <w:pPr>
        <w:rPr>
          <w:rStyle w:val="StyleUnderline"/>
        </w:rPr>
      </w:pPr>
      <w:r w:rsidRPr="006F53E4">
        <w:rPr>
          <w:sz w:val="16"/>
          <w:szCs w:val="16"/>
        </w:rPr>
        <w:t xml:space="preserve">Separately on Friday, Republicans on the Oversight committee issued their own report, laying the blame on pharmacy benefit managers (PBMs) for the dramatic increases in prices and drug spending. Both pharmaceutical companies and PBMs engage in bad behaviors that contribute to rising drug prices — however, independent and nonpartisan research has long demonstrated that </w:t>
      </w:r>
      <w:r w:rsidRPr="006F53E4">
        <w:rPr>
          <w:rStyle w:val="StyleUnderline"/>
        </w:rPr>
        <w:t>PBMs contribute to a much smaller fraction of the problem</w:t>
      </w:r>
      <w:r w:rsidRPr="006F53E4">
        <w:t xml:space="preserve"> </w:t>
      </w:r>
      <w:r w:rsidRPr="006F53E4">
        <w:rPr>
          <w:rStyle w:val="StyleUnderline"/>
        </w:rPr>
        <w:t>than</w:t>
      </w:r>
      <w:r w:rsidRPr="006F53E4">
        <w:t xml:space="preserve"> </w:t>
      </w:r>
      <w:r w:rsidRPr="006F53E4">
        <w:rPr>
          <w:rStyle w:val="StyleUnderline"/>
        </w:rPr>
        <w:t>large pharmaceutical companies.</w:t>
      </w:r>
    </w:p>
    <w:p w14:paraId="3C871DE6" w14:textId="77777777" w:rsidR="00BE1832" w:rsidRPr="006F53E4" w:rsidRDefault="00BE1832" w:rsidP="00BE1832">
      <w:pPr>
        <w:rPr>
          <w:sz w:val="16"/>
          <w:szCs w:val="16"/>
        </w:rPr>
      </w:pPr>
      <w:r w:rsidRPr="006F53E4">
        <w:rPr>
          <w:sz w:val="16"/>
          <w:szCs w:val="16"/>
        </w:rPr>
        <w:t>The Build Back Better Act would empower Medicare to negotiate drug prices and require drugmakers to reimburse taxpayers when they hike drug prices higher than inflation. The package has been passed by the House and is now awaiting approval in the Senate. Comprehensive drug pricing reform is necessary — and should include measures that address the holistic failures inherent across the system — however, as Americans continue to struggle to afford their prescriptions, Congress has an opportunity now to take action to help lower drug prices while continuing to work in the future to ensure affordability and accessibility.</w:t>
      </w:r>
    </w:p>
    <w:p w14:paraId="2692C69D" w14:textId="77777777" w:rsidR="00BE1832" w:rsidRPr="006F53E4" w:rsidRDefault="00BE1832" w:rsidP="00BE1832">
      <w:pPr>
        <w:rPr>
          <w:sz w:val="16"/>
          <w:szCs w:val="16"/>
        </w:rPr>
      </w:pPr>
      <w:r w:rsidRPr="006F53E4">
        <w:rPr>
          <w:sz w:val="16"/>
          <w:szCs w:val="16"/>
        </w:rPr>
        <w:t>David Mitchell, president and founder of Patients for Affordable Drugs, whose experience with an incurable but treatable blood cancer galvanized his fight to make prescription drugs more accessible and affordable, urged lawmakers to take necessary steps to lower drug prices immediately.</w:t>
      </w:r>
    </w:p>
    <w:p w14:paraId="67DA4881" w14:textId="77777777" w:rsidR="00BE1832" w:rsidRPr="006F53E4" w:rsidRDefault="00BE1832" w:rsidP="00BE1832">
      <w:pPr>
        <w:rPr>
          <w:sz w:val="16"/>
        </w:rPr>
      </w:pPr>
      <w:r w:rsidRPr="006F53E4">
        <w:rPr>
          <w:sz w:val="16"/>
        </w:rPr>
        <w:t xml:space="preserve">“My experience has taught me an irrefutable fact, and that is, </w:t>
      </w:r>
      <w:r w:rsidRPr="00436F25">
        <w:rPr>
          <w:rStyle w:val="StyleUnderline"/>
        </w:rPr>
        <w:t xml:space="preserve">drugs </w:t>
      </w:r>
      <w:r w:rsidRPr="00436F25">
        <w:rPr>
          <w:rStyle w:val="Emphasis"/>
        </w:rPr>
        <w:t>don’t work</w:t>
      </w:r>
      <w:r w:rsidRPr="00436F25">
        <w:rPr>
          <w:rStyle w:val="StyleUnderline"/>
        </w:rPr>
        <w:t xml:space="preserve"> if people can’t afford them,</w:t>
      </w:r>
      <w:r w:rsidRPr="006F53E4">
        <w:rPr>
          <w:sz w:val="16"/>
        </w:rPr>
        <w:t>” Mitchell said.</w:t>
      </w:r>
    </w:p>
    <w:p w14:paraId="3C1C640A" w14:textId="77777777" w:rsidR="00BE1832" w:rsidRDefault="00BE1832" w:rsidP="00BE1832">
      <w:pPr>
        <w:pStyle w:val="Heading4"/>
      </w:pPr>
      <w:r>
        <w:t>The profit motive drives pharmaceutical companies to recklessly gouge prices</w:t>
      </w:r>
    </w:p>
    <w:p w14:paraId="2836B20B" w14:textId="77777777" w:rsidR="00BE1832" w:rsidRDefault="00BE1832" w:rsidP="00BE1832">
      <w:r>
        <w:t xml:space="preserve">Abbey </w:t>
      </w:r>
      <w:r w:rsidRPr="0018667C">
        <w:rPr>
          <w:rStyle w:val="Style13ptBold"/>
        </w:rPr>
        <w:t>Meller</w:t>
      </w:r>
      <w:r>
        <w:rPr>
          <w:rStyle w:val="Style13ptBold"/>
        </w:rPr>
        <w:t xml:space="preserve"> </w:t>
      </w:r>
      <w:r w:rsidRPr="007F6039">
        <w:rPr>
          <w:rStyle w:val="Style13ptBold"/>
        </w:rPr>
        <w:t>&amp;</w:t>
      </w:r>
      <w:r w:rsidRPr="007F6039">
        <w:t xml:space="preserve"> Hauwa</w:t>
      </w:r>
      <w:r>
        <w:rPr>
          <w:rStyle w:val="Style13ptBold"/>
        </w:rPr>
        <w:t xml:space="preserve"> Ahmed</w:t>
      </w:r>
      <w:r>
        <w:t>, 8-30-</w:t>
      </w:r>
      <w:r w:rsidRPr="0018667C">
        <w:rPr>
          <w:rStyle w:val="Style13ptBold"/>
        </w:rPr>
        <w:t>2019</w:t>
      </w:r>
      <w:r>
        <w:t xml:space="preserve">, "How Big Pharma Reaps Profits While Hurting Everyday Americans", Center for American Progress, (Meller has a Bachelor’s Degree in Health Promotion and Behavior from The University of Georgia. Ahmed has a BSc in Human Physiology from Ahmadu Bello University.) </w:t>
      </w:r>
      <w:hyperlink r:id="rId23" w:history="1">
        <w:r w:rsidRPr="00BD4E89">
          <w:rPr>
            <w:rStyle w:val="Hyperlink"/>
          </w:rPr>
          <w:t>https://www.americanprogress.org/article/big-pharma-reaps-profits-hurting-everyday-americans/</w:t>
        </w:r>
      </w:hyperlink>
      <w:r>
        <w:t xml:space="preserve"> Accessed 7-29-2024 /hcc</w:t>
      </w:r>
    </w:p>
    <w:p w14:paraId="555924BD" w14:textId="77777777" w:rsidR="00BE1832" w:rsidRPr="00786339" w:rsidRDefault="00BE1832" w:rsidP="00BE1832">
      <w:pPr>
        <w:rPr>
          <w:rStyle w:val="StyleUnderline"/>
        </w:rPr>
      </w:pPr>
      <w:r w:rsidRPr="00786339">
        <w:rPr>
          <w:rStyle w:val="StyleUnderline"/>
        </w:rPr>
        <w:t xml:space="preserve">Big Pharma’s drug pricing </w:t>
      </w:r>
      <w:r w:rsidRPr="0018667C">
        <w:rPr>
          <w:rStyle w:val="Emphasis"/>
        </w:rPr>
        <w:t>maximizes</w:t>
      </w:r>
      <w:r w:rsidRPr="00786339">
        <w:rPr>
          <w:rStyle w:val="StyleUnderline"/>
        </w:rPr>
        <w:t xml:space="preserve"> profits</w:t>
      </w:r>
    </w:p>
    <w:p w14:paraId="57E35135" w14:textId="77777777" w:rsidR="00BE1832" w:rsidRPr="0018667C" w:rsidRDefault="00BE1832" w:rsidP="00BE1832">
      <w:pPr>
        <w:rPr>
          <w:sz w:val="16"/>
        </w:rPr>
      </w:pPr>
      <w:r w:rsidRPr="0018667C">
        <w:rPr>
          <w:sz w:val="16"/>
        </w:rPr>
        <w:t xml:space="preserve">Despite these taxpayer subsidies, prescription </w:t>
      </w:r>
      <w:r w:rsidRPr="00786339">
        <w:rPr>
          <w:rStyle w:val="StyleUnderline"/>
        </w:rPr>
        <w:t>drug prices are</w:t>
      </w:r>
      <w:r w:rsidRPr="0018667C">
        <w:rPr>
          <w:sz w:val="16"/>
        </w:rPr>
        <w:t xml:space="preserve"> nonetheless </w:t>
      </w:r>
      <w:r w:rsidRPr="00786339">
        <w:rPr>
          <w:rStyle w:val="StyleUnderline"/>
        </w:rPr>
        <w:t xml:space="preserve">increasing at an </w:t>
      </w:r>
      <w:r w:rsidRPr="0018667C">
        <w:rPr>
          <w:rStyle w:val="Emphasis"/>
        </w:rPr>
        <w:t>alarming rate</w:t>
      </w:r>
      <w:r w:rsidRPr="0018667C">
        <w:rPr>
          <w:sz w:val="16"/>
        </w:rPr>
        <w:t xml:space="preserve">. In </w:t>
      </w:r>
      <w:r w:rsidRPr="00786339">
        <w:rPr>
          <w:rStyle w:val="StyleUnderline"/>
        </w:rPr>
        <w:t>2019,</w:t>
      </w:r>
      <w:r w:rsidRPr="0018667C">
        <w:rPr>
          <w:sz w:val="16"/>
        </w:rPr>
        <w:t xml:space="preserve"> </w:t>
      </w:r>
      <w:r w:rsidRPr="00786339">
        <w:rPr>
          <w:rStyle w:val="StyleUnderline"/>
        </w:rPr>
        <w:t>price increases</w:t>
      </w:r>
      <w:r w:rsidRPr="0018667C">
        <w:rPr>
          <w:sz w:val="16"/>
        </w:rPr>
        <w:t xml:space="preserve"> from drug manufacturers </w:t>
      </w:r>
      <w:r w:rsidRPr="00786339">
        <w:rPr>
          <w:rStyle w:val="StyleUnderline"/>
        </w:rPr>
        <w:t xml:space="preserve">affected more than </w:t>
      </w:r>
      <w:r w:rsidRPr="0018667C">
        <w:rPr>
          <w:rStyle w:val="Emphasis"/>
        </w:rPr>
        <w:t>3,40026 drugs</w:t>
      </w:r>
      <w:r w:rsidRPr="0018667C">
        <w:rPr>
          <w:sz w:val="16"/>
        </w:rPr>
        <w:t xml:space="preserve">. For example, </w:t>
      </w:r>
      <w:r w:rsidRPr="00786339">
        <w:rPr>
          <w:rStyle w:val="StyleUnderline"/>
        </w:rPr>
        <w:t>Allergan</w:t>
      </w:r>
      <w:r w:rsidRPr="0018667C">
        <w:rPr>
          <w:sz w:val="16"/>
        </w:rPr>
        <w:t xml:space="preserve">, a major pharmaceutical manufacturer, </w:t>
      </w:r>
      <w:r w:rsidRPr="00A75600">
        <w:rPr>
          <w:rStyle w:val="StyleUnderline"/>
        </w:rPr>
        <w:t>raised prices on 51 drugs</w:t>
      </w:r>
      <w:r w:rsidRPr="0018667C">
        <w:rPr>
          <w:sz w:val="16"/>
        </w:rPr>
        <w:t xml:space="preserve">, just </w:t>
      </w:r>
      <w:r w:rsidRPr="00A75600">
        <w:rPr>
          <w:rStyle w:val="StyleUnderline"/>
        </w:rPr>
        <w:t>more than half its portfolio</w:t>
      </w:r>
      <w:r w:rsidRPr="0018667C">
        <w:rPr>
          <w:sz w:val="16"/>
        </w:rPr>
        <w:t xml:space="preserve">. Some medications that Allergan manufactures saw a 9.5 percent jump in cost, while others saw a 4.9 percent increase in cost.27 </w:t>
      </w:r>
      <w:r w:rsidRPr="00A75600">
        <w:rPr>
          <w:rStyle w:val="StyleUnderline"/>
        </w:rPr>
        <w:t>Teva</w:t>
      </w:r>
      <w:r w:rsidRPr="0018667C">
        <w:rPr>
          <w:sz w:val="16"/>
        </w:rPr>
        <w:t xml:space="preserve"> Pharmaceutical Industries Ltd., </w:t>
      </w:r>
      <w:r w:rsidRPr="00A75600">
        <w:rPr>
          <w:rStyle w:val="StyleUnderline"/>
        </w:rPr>
        <w:t>the largest generic drug manufacturer in the world, increased</w:t>
      </w:r>
      <w:r w:rsidRPr="0018667C">
        <w:rPr>
          <w:sz w:val="16"/>
        </w:rPr>
        <w:t xml:space="preserve"> its drug </w:t>
      </w:r>
      <w:r w:rsidRPr="00A75600">
        <w:rPr>
          <w:rStyle w:val="StyleUnderline"/>
        </w:rPr>
        <w:t>prices by more than 9 percent</w:t>
      </w:r>
      <w:r w:rsidRPr="0018667C">
        <w:rPr>
          <w:sz w:val="16"/>
        </w:rPr>
        <w:t xml:space="preserve">.28 These sharp increases in price occur as </w:t>
      </w:r>
      <w:r w:rsidRPr="00A75600">
        <w:rPr>
          <w:rStyle w:val="StyleUnderline"/>
        </w:rPr>
        <w:t>companies</w:t>
      </w:r>
      <w:r w:rsidRPr="0018667C">
        <w:rPr>
          <w:sz w:val="16"/>
        </w:rPr>
        <w:t xml:space="preserve"> continue to </w:t>
      </w:r>
      <w:r w:rsidRPr="00A75600">
        <w:rPr>
          <w:rStyle w:val="StyleUnderline"/>
        </w:rPr>
        <w:t>report</w:t>
      </w:r>
      <w:r w:rsidRPr="0018667C">
        <w:rPr>
          <w:sz w:val="16"/>
        </w:rPr>
        <w:t xml:space="preserve"> </w:t>
      </w:r>
      <w:r w:rsidRPr="00A75600">
        <w:rPr>
          <w:rStyle w:val="StyleUnderline"/>
        </w:rPr>
        <w:t>millions of dollars in revenue</w:t>
      </w:r>
      <w:r w:rsidRPr="0018667C">
        <w:rPr>
          <w:sz w:val="16"/>
        </w:rPr>
        <w:t>. In 2018, Allergan reported $15.8 million29 in revenue, while Teva Pharmaceuticals reported $18.8 million30 in revenue.</w:t>
      </w:r>
    </w:p>
    <w:p w14:paraId="46AF4355" w14:textId="77777777" w:rsidR="00BE1832" w:rsidRPr="0018667C" w:rsidRDefault="00BE1832" w:rsidP="00BE1832">
      <w:pPr>
        <w:rPr>
          <w:sz w:val="16"/>
        </w:rPr>
      </w:pPr>
      <w:r w:rsidRPr="00A75600">
        <w:rPr>
          <w:rStyle w:val="StyleUnderline"/>
        </w:rPr>
        <w:t>Pharmaceutical companies’</w:t>
      </w:r>
      <w:r w:rsidRPr="0018667C">
        <w:rPr>
          <w:sz w:val="16"/>
        </w:rPr>
        <w:t xml:space="preserve"> </w:t>
      </w:r>
      <w:r w:rsidRPr="00A75600">
        <w:rPr>
          <w:rStyle w:val="StyleUnderline"/>
        </w:rPr>
        <w:t>profit</w:t>
      </w:r>
      <w:r w:rsidRPr="0018667C">
        <w:rPr>
          <w:sz w:val="16"/>
        </w:rPr>
        <w:t xml:space="preserve"> </w:t>
      </w:r>
      <w:r w:rsidRPr="00A75600">
        <w:rPr>
          <w:rStyle w:val="StyleUnderline"/>
        </w:rPr>
        <w:t>margins</w:t>
      </w:r>
      <w:r w:rsidRPr="0018667C">
        <w:rPr>
          <w:sz w:val="16"/>
        </w:rPr>
        <w:t xml:space="preserve"> </w:t>
      </w:r>
      <w:r w:rsidRPr="00A75600">
        <w:rPr>
          <w:rStyle w:val="StyleUnderline"/>
        </w:rPr>
        <w:t>receive</w:t>
      </w:r>
      <w:r w:rsidRPr="0018667C">
        <w:rPr>
          <w:sz w:val="16"/>
        </w:rPr>
        <w:t xml:space="preserve"> significant </w:t>
      </w:r>
      <w:r w:rsidRPr="00A75600">
        <w:rPr>
          <w:rStyle w:val="StyleUnderline"/>
        </w:rPr>
        <w:t>bumps</w:t>
      </w:r>
      <w:r w:rsidRPr="0018667C">
        <w:rPr>
          <w:sz w:val="16"/>
        </w:rPr>
        <w:t xml:space="preserve"> </w:t>
      </w:r>
      <w:r w:rsidRPr="00A75600">
        <w:rPr>
          <w:rStyle w:val="StyleUnderline"/>
        </w:rPr>
        <w:t>when they launch new drugs</w:t>
      </w:r>
      <w:r w:rsidRPr="0018667C">
        <w:rPr>
          <w:sz w:val="16"/>
        </w:rPr>
        <w:t xml:space="preserve">, specifically specialty drugs, used to treat life-threatening conditions. These drugs often cost more than most Americans can afford. Pharmaceutical companies have stated that the prices are high because the drugs are difficult to manufacture. In 2013, for example, industry giant Gilead Sciences launched Sovaldi, a hepatitis C drug, at $1,000 per pill31, or $84,00032 per treatment, which could last 12 to 24 weeks.33 After </w:t>
      </w:r>
      <w:r w:rsidRPr="00A75600">
        <w:rPr>
          <w:rStyle w:val="StyleUnderline"/>
        </w:rPr>
        <w:t>an 18-month investigation</w:t>
      </w:r>
      <w:r w:rsidRPr="0018667C">
        <w:rPr>
          <w:sz w:val="16"/>
        </w:rPr>
        <w:t xml:space="preserve"> into the company’s pricing, </w:t>
      </w:r>
      <w:r w:rsidRPr="00A75600">
        <w:rPr>
          <w:rStyle w:val="StyleUnderline"/>
        </w:rPr>
        <w:t>the Senate Finance Committee</w:t>
      </w:r>
      <w:r w:rsidRPr="0018667C">
        <w:rPr>
          <w:sz w:val="16"/>
        </w:rPr>
        <w:t xml:space="preserve"> </w:t>
      </w:r>
      <w:r w:rsidRPr="00A75600">
        <w:rPr>
          <w:rStyle w:val="StyleUnderline"/>
        </w:rPr>
        <w:t>concluded</w:t>
      </w:r>
      <w:r w:rsidRPr="0018667C">
        <w:rPr>
          <w:sz w:val="16"/>
        </w:rPr>
        <w:t xml:space="preserve"> that </w:t>
      </w:r>
      <w:r w:rsidRPr="00A75600">
        <w:rPr>
          <w:rStyle w:val="StyleUnderline"/>
        </w:rPr>
        <w:t>Gilead</w:t>
      </w:r>
      <w:r w:rsidRPr="0018667C">
        <w:rPr>
          <w:sz w:val="16"/>
        </w:rPr>
        <w:t xml:space="preserve"> </w:t>
      </w:r>
      <w:r w:rsidRPr="00A75600">
        <w:rPr>
          <w:rStyle w:val="StyleUnderline"/>
        </w:rPr>
        <w:t>had pursued a</w:t>
      </w:r>
      <w:r w:rsidRPr="0018667C">
        <w:rPr>
          <w:sz w:val="16"/>
        </w:rPr>
        <w:t xml:space="preserve"> </w:t>
      </w:r>
      <w:r w:rsidRPr="00A75600">
        <w:rPr>
          <w:rStyle w:val="StyleUnderline"/>
        </w:rPr>
        <w:t>marketing</w:t>
      </w:r>
      <w:r w:rsidRPr="0018667C">
        <w:rPr>
          <w:sz w:val="16"/>
        </w:rPr>
        <w:t xml:space="preserve"> and </w:t>
      </w:r>
      <w:r w:rsidRPr="00A75600">
        <w:rPr>
          <w:rStyle w:val="StyleUnderline"/>
        </w:rPr>
        <w:t>pricing strategy designed to “</w:t>
      </w:r>
      <w:r w:rsidRPr="0018667C">
        <w:rPr>
          <w:rStyle w:val="Emphasis"/>
        </w:rPr>
        <w:t>maximize revenue</w:t>
      </w:r>
      <w:r w:rsidRPr="00A75600">
        <w:rPr>
          <w:rStyle w:val="StyleUnderline"/>
        </w:rPr>
        <w:t xml:space="preserve"> with </w:t>
      </w:r>
      <w:r w:rsidRPr="0018667C">
        <w:rPr>
          <w:rStyle w:val="Emphasis"/>
        </w:rPr>
        <w:t>little</w:t>
      </w:r>
      <w:r w:rsidRPr="00A75600">
        <w:rPr>
          <w:rStyle w:val="StyleUnderline"/>
        </w:rPr>
        <w:t xml:space="preserve"> </w:t>
      </w:r>
      <w:r w:rsidRPr="0018667C">
        <w:rPr>
          <w:rStyle w:val="Emphasis"/>
        </w:rPr>
        <w:t>concern</w:t>
      </w:r>
      <w:r w:rsidRPr="00A75600">
        <w:rPr>
          <w:rStyle w:val="StyleUnderline"/>
        </w:rPr>
        <w:t xml:space="preserve"> for </w:t>
      </w:r>
      <w:r w:rsidRPr="0018667C">
        <w:rPr>
          <w:rStyle w:val="Emphasis"/>
        </w:rPr>
        <w:t>access</w:t>
      </w:r>
      <w:r w:rsidRPr="00A75600">
        <w:rPr>
          <w:rStyle w:val="StyleUnderline"/>
        </w:rPr>
        <w:t xml:space="preserve"> </w:t>
      </w:r>
      <w:r w:rsidRPr="0018667C">
        <w:rPr>
          <w:rStyle w:val="StyleUnderline"/>
        </w:rPr>
        <w:t>or</w:t>
      </w:r>
      <w:r w:rsidRPr="00A75600">
        <w:rPr>
          <w:rStyle w:val="StyleUnderline"/>
        </w:rPr>
        <w:t xml:space="preserve"> </w:t>
      </w:r>
      <w:r w:rsidRPr="0018667C">
        <w:rPr>
          <w:rStyle w:val="Emphasis"/>
        </w:rPr>
        <w:t>affordability</w:t>
      </w:r>
      <w:r w:rsidRPr="00A75600">
        <w:rPr>
          <w:rStyle w:val="StyleUnderline"/>
        </w:rPr>
        <w:t>.</w:t>
      </w:r>
      <w:r w:rsidRPr="0018667C">
        <w:rPr>
          <w:sz w:val="16"/>
        </w:rPr>
        <w:t>”34</w:t>
      </w:r>
    </w:p>
    <w:p w14:paraId="4CB6EEFE" w14:textId="77777777" w:rsidR="00BE1832" w:rsidRPr="00A75600" w:rsidRDefault="00BE1832" w:rsidP="00BE1832">
      <w:pPr>
        <w:rPr>
          <w:rStyle w:val="StyleUnderline"/>
        </w:rPr>
      </w:pPr>
      <w:r w:rsidRPr="0018667C">
        <w:rPr>
          <w:sz w:val="16"/>
        </w:rPr>
        <w:t xml:space="preserve">Drug companies also benefit from patents, which give them monopoly power for their on-patent products. These patents ensure that prices remain high by reducing competition. Drug patents last for 20 years after the filing date. Pharmaceutical companies have also employed tactics such as evergreening and thicketing to prolong a drug’s exclusivity. </w:t>
      </w:r>
      <w:r w:rsidRPr="00A75600">
        <w:rPr>
          <w:rStyle w:val="StyleUnderline"/>
        </w:rPr>
        <w:t>When evergreening</w:t>
      </w:r>
      <w:r w:rsidRPr="0018667C">
        <w:rPr>
          <w:sz w:val="16"/>
        </w:rPr>
        <w:t xml:space="preserve">, </w:t>
      </w:r>
      <w:r w:rsidRPr="00A75600">
        <w:rPr>
          <w:rStyle w:val="StyleUnderline"/>
        </w:rPr>
        <w:t>pharmaceutical companies make</w:t>
      </w:r>
      <w:r w:rsidRPr="0018667C">
        <w:rPr>
          <w:sz w:val="16"/>
        </w:rPr>
        <w:t xml:space="preserve"> certain </w:t>
      </w:r>
      <w:r w:rsidRPr="00A75600">
        <w:rPr>
          <w:rStyle w:val="StyleUnderline"/>
        </w:rPr>
        <w:t xml:space="preserve">modifications to a drug </w:t>
      </w:r>
      <w:r w:rsidRPr="0018667C">
        <w:rPr>
          <w:sz w:val="16"/>
        </w:rPr>
        <w:t xml:space="preserve">such as changing its35 chemical composition </w:t>
      </w:r>
      <w:r w:rsidRPr="00A75600">
        <w:rPr>
          <w:rStyle w:val="StyleUnderline"/>
        </w:rPr>
        <w:t>slightly</w:t>
      </w:r>
      <w:r w:rsidRPr="0018667C">
        <w:rPr>
          <w:sz w:val="16"/>
        </w:rPr>
        <w:t xml:space="preserve"> or making an external change as minor as adding a stripe to a pill36 in order </w:t>
      </w:r>
      <w:r w:rsidRPr="00A75600">
        <w:rPr>
          <w:rStyle w:val="StyleUnderline"/>
        </w:rPr>
        <w:t>to preserve their patents</w:t>
      </w:r>
      <w:r w:rsidRPr="0018667C">
        <w:rPr>
          <w:sz w:val="16"/>
        </w:rPr>
        <w:t xml:space="preserve">. A 2018 study in the Journal of Law and the Biosciences found that </w:t>
      </w:r>
      <w:r w:rsidRPr="00A75600">
        <w:rPr>
          <w:rStyle w:val="StyleUnderline"/>
        </w:rPr>
        <w:t>78 percent</w:t>
      </w:r>
      <w:r w:rsidRPr="0018667C">
        <w:rPr>
          <w:sz w:val="16"/>
        </w:rPr>
        <w:t xml:space="preserve">37 </w:t>
      </w:r>
      <w:r w:rsidRPr="00A75600">
        <w:rPr>
          <w:rStyle w:val="StyleUnderline"/>
        </w:rPr>
        <w:t>of new drug patents</w:t>
      </w:r>
      <w:r w:rsidRPr="0018667C">
        <w:rPr>
          <w:sz w:val="16"/>
        </w:rPr>
        <w:t xml:space="preserve"> </w:t>
      </w:r>
      <w:r w:rsidRPr="00A75600">
        <w:rPr>
          <w:rStyle w:val="StyleUnderline"/>
        </w:rPr>
        <w:t>awarded in the past decade went to drugs that already existed</w:t>
      </w:r>
      <w:r w:rsidRPr="0018667C">
        <w:rPr>
          <w:sz w:val="16"/>
        </w:rPr>
        <w:t xml:space="preserve">. Seventy percent 38 of the nearly 100 bestselling drugs extended their exclusivity protections at least once, and 50 percent extended their patents more than once. The second tactic—thicketing—involves flooding the U.S. Patent and Trademark Office and the courts with excessive patents and applications to make it difficult for competing firms to secure patents. </w:t>
      </w:r>
      <w:r w:rsidRPr="00A75600">
        <w:rPr>
          <w:rStyle w:val="StyleUnderline"/>
        </w:rPr>
        <w:t>These tactics</w:t>
      </w:r>
      <w:r w:rsidRPr="0018667C">
        <w:rPr>
          <w:sz w:val="16"/>
        </w:rPr>
        <w:t xml:space="preserve"> </w:t>
      </w:r>
      <w:r w:rsidRPr="0018667C">
        <w:rPr>
          <w:szCs w:val="32"/>
          <w:u w:val="single"/>
        </w:rPr>
        <w:t>help preserve pharmaceutical companies’ monopolies</w:t>
      </w:r>
      <w:r w:rsidRPr="0018667C">
        <w:rPr>
          <w:szCs w:val="32"/>
        </w:rPr>
        <w:t xml:space="preserve"> </w:t>
      </w:r>
      <w:r w:rsidRPr="0018667C">
        <w:rPr>
          <w:sz w:val="16"/>
        </w:rPr>
        <w:t xml:space="preserve">and </w:t>
      </w:r>
      <w:r w:rsidRPr="00A75600">
        <w:rPr>
          <w:rStyle w:val="StyleUnderline"/>
        </w:rPr>
        <w:t>ensure</w:t>
      </w:r>
      <w:r w:rsidRPr="0018667C">
        <w:rPr>
          <w:sz w:val="16"/>
        </w:rPr>
        <w:t xml:space="preserve"> that </w:t>
      </w:r>
      <w:r w:rsidRPr="00A75600">
        <w:rPr>
          <w:rStyle w:val="StyleUnderline"/>
        </w:rPr>
        <w:t>drug prices remain</w:t>
      </w:r>
      <w:r w:rsidRPr="0018667C">
        <w:rPr>
          <w:sz w:val="16"/>
        </w:rPr>
        <w:t xml:space="preserve"> </w:t>
      </w:r>
      <w:r w:rsidRPr="0018667C">
        <w:rPr>
          <w:rStyle w:val="Emphasis"/>
        </w:rPr>
        <w:t>uncompetitive</w:t>
      </w:r>
      <w:r w:rsidRPr="0018667C">
        <w:rPr>
          <w:szCs w:val="32"/>
        </w:rPr>
        <w:t xml:space="preserve"> </w:t>
      </w:r>
      <w:r w:rsidRPr="0018667C">
        <w:rPr>
          <w:sz w:val="16"/>
        </w:rPr>
        <w:t xml:space="preserve">and thus </w:t>
      </w:r>
      <w:r w:rsidRPr="0018667C">
        <w:rPr>
          <w:rStyle w:val="Emphasis"/>
        </w:rPr>
        <w:t>less affordable</w:t>
      </w:r>
      <w:r w:rsidRPr="00A75600">
        <w:rPr>
          <w:rStyle w:val="StyleUnderline"/>
        </w:rPr>
        <w:t xml:space="preserve"> for everyday Americans.</w:t>
      </w:r>
    </w:p>
    <w:p w14:paraId="20FB5B52" w14:textId="77777777" w:rsidR="00BE1832" w:rsidRPr="0018667C" w:rsidRDefault="00BE1832" w:rsidP="00BE1832">
      <w:pPr>
        <w:rPr>
          <w:sz w:val="16"/>
        </w:rPr>
      </w:pPr>
      <w:r w:rsidRPr="0018667C">
        <w:rPr>
          <w:sz w:val="16"/>
        </w:rPr>
        <w:t xml:space="preserve">While consumers continue to pay the price of this market manipulation, a Government Accountability Office (GAO) report on the pharmaceutical industry found that these </w:t>
      </w:r>
      <w:r w:rsidRPr="00A75600">
        <w:rPr>
          <w:rStyle w:val="StyleUnderline"/>
        </w:rPr>
        <w:t>unfair practices are significantly</w:t>
      </w:r>
      <w:r w:rsidRPr="0018667C">
        <w:rPr>
          <w:sz w:val="16"/>
        </w:rPr>
        <w:t xml:space="preserve"> </w:t>
      </w:r>
      <w:r w:rsidRPr="0018667C">
        <w:rPr>
          <w:rStyle w:val="Emphasis"/>
        </w:rPr>
        <w:t>enriching</w:t>
      </w:r>
      <w:r w:rsidRPr="00A75600">
        <w:rPr>
          <w:rStyle w:val="StyleUnderline"/>
        </w:rPr>
        <w:t xml:space="preserve"> </w:t>
      </w:r>
      <w:r w:rsidRPr="0018667C">
        <w:rPr>
          <w:rStyle w:val="Emphasis"/>
        </w:rPr>
        <w:t>manufacturers</w:t>
      </w:r>
      <w:r w:rsidRPr="0018667C">
        <w:rPr>
          <w:sz w:val="16"/>
        </w:rPr>
        <w:t>. As the report stated, “</w:t>
      </w:r>
      <w:r w:rsidRPr="00A75600">
        <w:rPr>
          <w:rStyle w:val="StyleUnderline"/>
        </w:rPr>
        <w:t>Among the largest 25 companies,</w:t>
      </w:r>
      <w:r w:rsidRPr="0018667C">
        <w:rPr>
          <w:sz w:val="16"/>
        </w:rPr>
        <w:t xml:space="preserve"> annual average </w:t>
      </w:r>
      <w:r w:rsidRPr="00A75600">
        <w:rPr>
          <w:rStyle w:val="StyleUnderline"/>
        </w:rPr>
        <w:t>profit margin</w:t>
      </w:r>
      <w:r w:rsidRPr="0018667C">
        <w:rPr>
          <w:sz w:val="16"/>
        </w:rPr>
        <w:t xml:space="preserve"> fluctuated between 15 and </w:t>
      </w:r>
      <w:r w:rsidRPr="00A75600">
        <w:rPr>
          <w:rStyle w:val="StyleUnderline"/>
        </w:rPr>
        <w:t>20 percent</w:t>
      </w:r>
      <w:r w:rsidRPr="0018667C">
        <w:rPr>
          <w:sz w:val="16"/>
        </w:rPr>
        <w:t>.”39 The GAO contextualizes these profits by comparing the pharmaceutical industry’s profits with those of its counterparts, stating that “</w:t>
      </w:r>
      <w:r w:rsidRPr="00A75600">
        <w:rPr>
          <w:rStyle w:val="StyleUnderline"/>
        </w:rPr>
        <w:t>the annual average profit margin across non-drug companies among the largest 500 globally</w:t>
      </w:r>
      <w:r w:rsidRPr="0018667C">
        <w:rPr>
          <w:sz w:val="16"/>
        </w:rPr>
        <w:t xml:space="preserve"> fluctuated between </w:t>
      </w:r>
      <w:r w:rsidRPr="00A75600">
        <w:rPr>
          <w:rStyle w:val="StyleUnderline"/>
        </w:rPr>
        <w:t>4</w:t>
      </w:r>
      <w:r w:rsidRPr="0018667C">
        <w:rPr>
          <w:sz w:val="16"/>
        </w:rPr>
        <w:t xml:space="preserve"> and 9 </w:t>
      </w:r>
      <w:r w:rsidRPr="00A75600">
        <w:rPr>
          <w:rStyle w:val="StyleUnderline"/>
        </w:rPr>
        <w:t>percent</w:t>
      </w:r>
      <w:r w:rsidRPr="0018667C">
        <w:rPr>
          <w:sz w:val="16"/>
        </w:rPr>
        <w:t>.”</w:t>
      </w:r>
    </w:p>
    <w:p w14:paraId="65EB127B" w14:textId="77777777" w:rsidR="00BE1832" w:rsidRPr="00A75600" w:rsidRDefault="00BE1832" w:rsidP="00BE1832">
      <w:pPr>
        <w:rPr>
          <w:rStyle w:val="StyleUnderline"/>
        </w:rPr>
      </w:pPr>
      <w:r w:rsidRPr="0018667C">
        <w:rPr>
          <w:sz w:val="16"/>
        </w:rPr>
        <w:t xml:space="preserve">In 2018 alone, the CEOs of major pharmaceutical companies Allergan, Johnson &amp; Johnson, and Pfizer Inc. made a total of $90 million.40 Meanwhile, according to a CBS News report, Americans spent $535 billion41 on prescription drugs in 2018—an increase of 50 percent since 2010.42 </w:t>
      </w:r>
      <w:r w:rsidRPr="00A75600">
        <w:rPr>
          <w:rStyle w:val="StyleUnderline"/>
        </w:rPr>
        <w:t>As pharmaceutical industry profits increase</w:t>
      </w:r>
      <w:r w:rsidRPr="0018667C">
        <w:rPr>
          <w:sz w:val="16"/>
        </w:rPr>
        <w:t xml:space="preserve">43, everyday </w:t>
      </w:r>
      <w:r w:rsidRPr="00A75600">
        <w:rPr>
          <w:rStyle w:val="StyleUnderline"/>
        </w:rPr>
        <w:t>Americans</w:t>
      </w:r>
      <w:r w:rsidRPr="0018667C">
        <w:rPr>
          <w:sz w:val="16"/>
        </w:rPr>
        <w:t>—</w:t>
      </w:r>
      <w:r w:rsidRPr="00A75600">
        <w:rPr>
          <w:rStyle w:val="StyleUnderline"/>
        </w:rPr>
        <w:t>whose</w:t>
      </w:r>
      <w:r w:rsidRPr="0018667C">
        <w:rPr>
          <w:sz w:val="16"/>
        </w:rPr>
        <w:t xml:space="preserve"> tax </w:t>
      </w:r>
      <w:r w:rsidRPr="0018667C">
        <w:rPr>
          <w:szCs w:val="32"/>
          <w:u w:val="single"/>
        </w:rPr>
        <w:t>dollars</w:t>
      </w:r>
      <w:r w:rsidRPr="0018667C">
        <w:rPr>
          <w:szCs w:val="32"/>
        </w:rPr>
        <w:t xml:space="preserve"> </w:t>
      </w:r>
      <w:r w:rsidRPr="00A75600">
        <w:rPr>
          <w:rStyle w:val="StyleUnderline"/>
        </w:rPr>
        <w:t xml:space="preserve">play a </w:t>
      </w:r>
      <w:r w:rsidRPr="0018667C">
        <w:rPr>
          <w:rStyle w:val="Emphasis"/>
        </w:rPr>
        <w:t>critical</w:t>
      </w:r>
      <w:r w:rsidRPr="00A75600">
        <w:rPr>
          <w:rStyle w:val="StyleUnderline"/>
        </w:rPr>
        <w:t xml:space="preserve"> role in </w:t>
      </w:r>
      <w:r w:rsidRPr="0018667C">
        <w:rPr>
          <w:rStyle w:val="Emphasis"/>
        </w:rPr>
        <w:t>funding</w:t>
      </w:r>
      <w:r w:rsidRPr="00A75600">
        <w:rPr>
          <w:rStyle w:val="StyleUnderline"/>
        </w:rPr>
        <w:t xml:space="preserve"> the </w:t>
      </w:r>
      <w:r w:rsidRPr="0018667C">
        <w:rPr>
          <w:rStyle w:val="Emphasis"/>
        </w:rPr>
        <w:t>research</w:t>
      </w:r>
      <w:r w:rsidRPr="00A75600">
        <w:rPr>
          <w:rStyle w:val="StyleUnderline"/>
        </w:rPr>
        <w:t xml:space="preserve"> and </w:t>
      </w:r>
      <w:r w:rsidRPr="0018667C">
        <w:rPr>
          <w:rStyle w:val="Emphasis"/>
        </w:rPr>
        <w:t>development</w:t>
      </w:r>
      <w:r w:rsidRPr="0018667C">
        <w:rPr>
          <w:sz w:val="16"/>
        </w:rPr>
        <w:t xml:space="preserve"> of these medications—</w:t>
      </w:r>
      <w:r w:rsidRPr="00A75600">
        <w:rPr>
          <w:rStyle w:val="StyleUnderline"/>
        </w:rPr>
        <w:t>are not receiving</w:t>
      </w:r>
      <w:r w:rsidRPr="0018667C">
        <w:rPr>
          <w:sz w:val="16"/>
        </w:rPr>
        <w:t xml:space="preserve"> anything close to </w:t>
      </w:r>
      <w:r w:rsidRPr="00A75600">
        <w:rPr>
          <w:rStyle w:val="StyleUnderline"/>
        </w:rPr>
        <w:t xml:space="preserve">a </w:t>
      </w:r>
      <w:r w:rsidRPr="0018667C">
        <w:rPr>
          <w:rStyle w:val="Emphasis"/>
        </w:rPr>
        <w:t>fair return</w:t>
      </w:r>
      <w:r w:rsidRPr="00A75600">
        <w:rPr>
          <w:rStyle w:val="StyleUnderline"/>
        </w:rPr>
        <w:t xml:space="preserve"> on their investment.</w:t>
      </w:r>
    </w:p>
    <w:p w14:paraId="0630F3A5" w14:textId="77777777" w:rsidR="00BE1832" w:rsidRPr="0018667C" w:rsidRDefault="00BE1832" w:rsidP="00BE1832">
      <w:pPr>
        <w:rPr>
          <w:sz w:val="16"/>
        </w:rPr>
      </w:pPr>
      <w:r w:rsidRPr="0018667C">
        <w:rPr>
          <w:sz w:val="16"/>
        </w:rPr>
        <w:t xml:space="preserve">A recent Pew Charitable Trusts study found that </w:t>
      </w:r>
      <w:r w:rsidRPr="00A75600">
        <w:rPr>
          <w:rStyle w:val="StyleUnderline"/>
        </w:rPr>
        <w:t>Americans spent $</w:t>
      </w:r>
      <w:r w:rsidRPr="0018667C">
        <w:rPr>
          <w:rStyle w:val="Emphasis"/>
        </w:rPr>
        <w:t>65.8 billion</w:t>
      </w:r>
      <w:r w:rsidRPr="0018667C">
        <w:rPr>
          <w:sz w:val="16"/>
        </w:rPr>
        <w:t xml:space="preserve">44 out of pocket in 2016 </w:t>
      </w:r>
      <w:r w:rsidRPr="00A75600">
        <w:rPr>
          <w:rStyle w:val="StyleUnderline"/>
        </w:rPr>
        <w:t>for retail prescription drugs</w:t>
      </w:r>
      <w:r w:rsidRPr="0018667C">
        <w:rPr>
          <w:sz w:val="16"/>
        </w:rPr>
        <w:t xml:space="preserve">, up from $59.5 billion in 2012. </w:t>
      </w:r>
      <w:r w:rsidRPr="00A75600">
        <w:rPr>
          <w:rStyle w:val="StyleUnderline"/>
        </w:rPr>
        <w:t>The high cost of prescription drugs</w:t>
      </w:r>
      <w:r w:rsidRPr="0018667C">
        <w:rPr>
          <w:sz w:val="16"/>
        </w:rPr>
        <w:t xml:space="preserve"> </w:t>
      </w:r>
      <w:r w:rsidRPr="00A75600">
        <w:rPr>
          <w:rStyle w:val="StyleUnderline"/>
        </w:rPr>
        <w:t>is a significant driver of</w:t>
      </w:r>
      <w:r w:rsidRPr="0018667C">
        <w:rPr>
          <w:sz w:val="16"/>
        </w:rPr>
        <w:t xml:space="preserve"> medical </w:t>
      </w:r>
      <w:r w:rsidRPr="0018667C">
        <w:rPr>
          <w:rStyle w:val="Emphasis"/>
        </w:rPr>
        <w:t>debt</w:t>
      </w:r>
      <w:r w:rsidRPr="0018667C">
        <w:rPr>
          <w:sz w:val="16"/>
        </w:rPr>
        <w:t xml:space="preserve">45 </w:t>
      </w:r>
      <w:r w:rsidRPr="00A75600">
        <w:rPr>
          <w:rStyle w:val="StyleUnderline"/>
        </w:rPr>
        <w:t xml:space="preserve">because Americans are </w:t>
      </w:r>
      <w:r w:rsidRPr="0018667C">
        <w:rPr>
          <w:sz w:val="16"/>
        </w:rPr>
        <w:t xml:space="preserve">increasingly </w:t>
      </w:r>
      <w:r w:rsidRPr="00A75600">
        <w:rPr>
          <w:rStyle w:val="StyleUnderline"/>
        </w:rPr>
        <w:t xml:space="preserve">reliant on medication to manage long-term </w:t>
      </w:r>
      <w:r>
        <w:rPr>
          <w:rStyle w:val="StyleUnderline"/>
        </w:rPr>
        <w:t xml:space="preserve"> </w:t>
      </w:r>
      <w:r w:rsidRPr="00A75600">
        <w:rPr>
          <w:rStyle w:val="StyleUnderline"/>
        </w:rPr>
        <w:t>chronic conditions</w:t>
      </w:r>
      <w:r w:rsidRPr="0018667C">
        <w:rPr>
          <w:sz w:val="16"/>
        </w:rPr>
        <w:t xml:space="preserve">.46 Additionally, </w:t>
      </w:r>
      <w:r w:rsidRPr="00A75600">
        <w:rPr>
          <w:rStyle w:val="StyleUnderline"/>
        </w:rPr>
        <w:t>the</w:t>
      </w:r>
      <w:r w:rsidRPr="0018667C">
        <w:rPr>
          <w:sz w:val="16"/>
        </w:rPr>
        <w:t xml:space="preserve"> </w:t>
      </w:r>
      <w:r w:rsidRPr="00A75600">
        <w:rPr>
          <w:rStyle w:val="StyleUnderline"/>
        </w:rPr>
        <w:t>high</w:t>
      </w:r>
      <w:r w:rsidRPr="0018667C">
        <w:rPr>
          <w:sz w:val="16"/>
        </w:rPr>
        <w:t xml:space="preserve"> </w:t>
      </w:r>
      <w:r w:rsidRPr="00A75600">
        <w:rPr>
          <w:rStyle w:val="StyleUnderline"/>
        </w:rPr>
        <w:t>cost</w:t>
      </w:r>
      <w:r w:rsidRPr="0018667C">
        <w:rPr>
          <w:sz w:val="16"/>
        </w:rPr>
        <w:t xml:space="preserve"> </w:t>
      </w:r>
      <w:r w:rsidRPr="00A75600">
        <w:rPr>
          <w:rStyle w:val="StyleUnderline"/>
        </w:rPr>
        <w:t>of</w:t>
      </w:r>
      <w:r w:rsidRPr="0018667C">
        <w:rPr>
          <w:sz w:val="16"/>
        </w:rPr>
        <w:t xml:space="preserve"> prescription </w:t>
      </w:r>
      <w:r w:rsidRPr="00A75600">
        <w:rPr>
          <w:rStyle w:val="StyleUnderline"/>
        </w:rPr>
        <w:t>drugs</w:t>
      </w:r>
      <w:r w:rsidRPr="0018667C">
        <w:rPr>
          <w:sz w:val="16"/>
        </w:rPr>
        <w:t xml:space="preserve"> </w:t>
      </w:r>
      <w:r w:rsidRPr="00A75600">
        <w:rPr>
          <w:rStyle w:val="StyleUnderline"/>
        </w:rPr>
        <w:t>has forced</w:t>
      </w:r>
      <w:r w:rsidRPr="0018667C">
        <w:rPr>
          <w:sz w:val="16"/>
        </w:rPr>
        <w:t xml:space="preserve"> many </w:t>
      </w:r>
      <w:r w:rsidRPr="00A75600">
        <w:rPr>
          <w:rStyle w:val="StyleUnderline"/>
        </w:rPr>
        <w:t>Americans</w:t>
      </w:r>
      <w:r w:rsidRPr="0018667C">
        <w:rPr>
          <w:sz w:val="16"/>
        </w:rPr>
        <w:t xml:space="preserve"> </w:t>
      </w:r>
      <w:r w:rsidRPr="00A75600">
        <w:rPr>
          <w:rStyle w:val="StyleUnderline"/>
        </w:rPr>
        <w:t>to</w:t>
      </w:r>
      <w:r w:rsidRPr="0018667C">
        <w:rPr>
          <w:sz w:val="16"/>
        </w:rPr>
        <w:t xml:space="preserve"> take drastic measures, including </w:t>
      </w:r>
      <w:r w:rsidRPr="00A75600">
        <w:rPr>
          <w:rStyle w:val="StyleUnderline"/>
        </w:rPr>
        <w:t>foregoing</w:t>
      </w:r>
      <w:r w:rsidRPr="0018667C">
        <w:rPr>
          <w:sz w:val="16"/>
        </w:rPr>
        <w:t xml:space="preserve"> </w:t>
      </w:r>
      <w:r w:rsidRPr="00A75600">
        <w:rPr>
          <w:rStyle w:val="StyleUnderline"/>
        </w:rPr>
        <w:t>taking their medications</w:t>
      </w:r>
      <w:r w:rsidRPr="0018667C">
        <w:rPr>
          <w:sz w:val="16"/>
        </w:rPr>
        <w:t xml:space="preserve"> as prescribed </w:t>
      </w:r>
      <w:r w:rsidRPr="00A75600">
        <w:rPr>
          <w:rStyle w:val="StyleUnderline"/>
        </w:rPr>
        <w:t>or traveling abroad</w:t>
      </w:r>
      <w:r w:rsidRPr="0018667C">
        <w:rPr>
          <w:sz w:val="16"/>
        </w:rPr>
        <w:t xml:space="preserve"> in order to save on medications. A 2019 Centers for Disease Control and Prevention study found that 11.4 percent47 of adults aged 18 to 64 did not take their prescription drugs as prescribed in order to reduce how much they spent on their medications. And, as NPR recently reported, “The U.S government estimates that close to 1 million48 Americans in California alone go to Mexico annually for health care, including to buy prescription drugs.” In May 2019, a group of Americans49 living with Type 1 diabetes traveled to Canada to purchase insulin and call on the U.S. government to regulate the cost of lifesaving drugs. The costs associated with traveling abroad make it logistically and financially impractical for most Americans. Further, traveling abroad presents certain health risks given that some countries have lax drug certification standards compared with FDA standards.</w:t>
      </w:r>
    </w:p>
    <w:sectPr w:rsidR="00BE1832" w:rsidRPr="00186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832"/>
    <w:rsid w:val="002160A3"/>
    <w:rsid w:val="00A56FE2"/>
    <w:rsid w:val="00BE1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72867"/>
  <w15:chartTrackingRefBased/>
  <w15:docId w15:val="{38C6112A-02A3-AD45-AE60-D4157671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6FE2"/>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A56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6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6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
    <w:basedOn w:val="Normal"/>
    <w:next w:val="Normal"/>
    <w:link w:val="Heading4Char"/>
    <w:uiPriority w:val="3"/>
    <w:qFormat/>
    <w:rsid w:val="00A56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6FE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E1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6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FE2"/>
  </w:style>
  <w:style w:type="character" w:customStyle="1" w:styleId="Heading1Char">
    <w:name w:val="Heading 1 Char"/>
    <w:aliases w:val="Pocket Char"/>
    <w:basedOn w:val="DefaultParagraphFont"/>
    <w:link w:val="Heading1"/>
    <w:rsid w:val="00A56FE2"/>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6FE2"/>
    <w:rPr>
      <w:rFonts w:ascii="Arial" w:eastAsiaTheme="majorEastAsia" w:hAnsi="Arial"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56FE2"/>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A56FE2"/>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semiHidden/>
    <w:rsid w:val="00A56FE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E1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832"/>
    <w:rPr>
      <w:rFonts w:eastAsiaTheme="majorEastAsia" w:cstheme="majorBidi"/>
      <w:color w:val="272727" w:themeColor="text1" w:themeTint="D8"/>
    </w:rPr>
  </w:style>
  <w:style w:type="paragraph" w:styleId="Title">
    <w:name w:val="Title"/>
    <w:basedOn w:val="Normal"/>
    <w:next w:val="Normal"/>
    <w:link w:val="TitleChar"/>
    <w:uiPriority w:val="10"/>
    <w:qFormat/>
    <w:rsid w:val="00BE1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832"/>
    <w:pPr>
      <w:spacing w:before="160"/>
      <w:jc w:val="center"/>
    </w:pPr>
    <w:rPr>
      <w:i/>
      <w:iCs/>
      <w:color w:val="404040" w:themeColor="text1" w:themeTint="BF"/>
    </w:rPr>
  </w:style>
  <w:style w:type="character" w:customStyle="1" w:styleId="QuoteChar">
    <w:name w:val="Quote Char"/>
    <w:basedOn w:val="DefaultParagraphFont"/>
    <w:link w:val="Quote"/>
    <w:uiPriority w:val="29"/>
    <w:rsid w:val="00BE1832"/>
    <w:rPr>
      <w:i/>
      <w:iCs/>
      <w:color w:val="404040" w:themeColor="text1" w:themeTint="BF"/>
    </w:rPr>
  </w:style>
  <w:style w:type="paragraph" w:styleId="ListParagraph">
    <w:name w:val="List Paragraph"/>
    <w:basedOn w:val="Normal"/>
    <w:uiPriority w:val="34"/>
    <w:qFormat/>
    <w:rsid w:val="00BE1832"/>
    <w:pPr>
      <w:ind w:left="720"/>
      <w:contextualSpacing/>
    </w:pPr>
  </w:style>
  <w:style w:type="character" w:styleId="IntenseEmphasis">
    <w:name w:val="Intense Emphasis"/>
    <w:basedOn w:val="DefaultParagraphFont"/>
    <w:uiPriority w:val="21"/>
    <w:qFormat/>
    <w:rsid w:val="00BE1832"/>
    <w:rPr>
      <w:i/>
      <w:iCs/>
      <w:color w:val="0F4761" w:themeColor="accent1" w:themeShade="BF"/>
    </w:rPr>
  </w:style>
  <w:style w:type="paragraph" w:styleId="IntenseQuote">
    <w:name w:val="Intense Quote"/>
    <w:basedOn w:val="Normal"/>
    <w:next w:val="Normal"/>
    <w:link w:val="IntenseQuoteChar"/>
    <w:uiPriority w:val="30"/>
    <w:qFormat/>
    <w:rsid w:val="00BE1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832"/>
    <w:rPr>
      <w:i/>
      <w:iCs/>
      <w:color w:val="0F4761" w:themeColor="accent1" w:themeShade="BF"/>
    </w:rPr>
  </w:style>
  <w:style w:type="character" w:styleId="IntenseReference">
    <w:name w:val="Intense Reference"/>
    <w:basedOn w:val="DefaultParagraphFont"/>
    <w:uiPriority w:val="32"/>
    <w:qFormat/>
    <w:rsid w:val="00BE183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B"/>
    <w:basedOn w:val="DefaultParagraphFont"/>
    <w:link w:val="textbold"/>
    <w:uiPriority w:val="8"/>
    <w:qFormat/>
    <w:rsid w:val="00A56FE2"/>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56FE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6FE2"/>
    <w:rPr>
      <w:b/>
      <w:bCs/>
      <w:sz w:val="26"/>
      <w:u w:val="singl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A56FE2"/>
    <w:rPr>
      <w:b w:val="0"/>
      <w:sz w:val="22"/>
      <w:u w:val="single"/>
    </w:rPr>
  </w:style>
  <w:style w:type="character" w:styleId="Strong">
    <w:name w:val="Strong"/>
    <w:basedOn w:val="DefaultParagraphFont"/>
    <w:uiPriority w:val="22"/>
    <w:qFormat/>
    <w:rsid w:val="00A56FE2"/>
    <w:rPr>
      <w:b/>
      <w:bCs/>
    </w:rPr>
  </w:style>
  <w:style w:type="character" w:styleId="BookTitle">
    <w:name w:val="Book Title"/>
    <w:basedOn w:val="DefaultParagraphFont"/>
    <w:uiPriority w:val="33"/>
    <w:qFormat/>
    <w:rsid w:val="00A56FE2"/>
    <w:rPr>
      <w:b/>
      <w:bCs/>
      <w:i/>
      <w:iCs/>
      <w:spacing w:val="5"/>
    </w:rPr>
  </w:style>
  <w:style w:type="numbering" w:styleId="111111">
    <w:name w:val="Outline List 2"/>
    <w:basedOn w:val="NoList"/>
    <w:uiPriority w:val="99"/>
    <w:semiHidden/>
    <w:unhideWhenUsed/>
    <w:rsid w:val="00A56FE2"/>
  </w:style>
  <w:style w:type="paragraph" w:styleId="Header">
    <w:name w:val="header"/>
    <w:basedOn w:val="Normal"/>
    <w:link w:val="HeaderChar"/>
    <w:uiPriority w:val="99"/>
    <w:semiHidden/>
    <w:rsid w:val="00A56F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6FE2"/>
    <w:rPr>
      <w:rFonts w:ascii="Arial" w:hAnsi="Arial" w:cs="Arial"/>
      <w:kern w:val="0"/>
      <w:sz w:val="22"/>
      <w:szCs w:val="22"/>
      <w14:ligatures w14:val="none"/>
    </w:rPr>
  </w:style>
  <w:style w:type="paragraph" w:styleId="Footer">
    <w:name w:val="footer"/>
    <w:basedOn w:val="Normal"/>
    <w:link w:val="FooterChar"/>
    <w:uiPriority w:val="99"/>
    <w:semiHidden/>
    <w:rsid w:val="00A56F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6FE2"/>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A56FE2"/>
    <w:pPr>
      <w:spacing w:after="120"/>
    </w:pPr>
  </w:style>
  <w:style w:type="character" w:customStyle="1" w:styleId="BodyTextChar">
    <w:name w:val="Body Text Char"/>
    <w:basedOn w:val="DefaultParagraphFont"/>
    <w:link w:val="BodyText"/>
    <w:uiPriority w:val="99"/>
    <w:semiHidden/>
    <w:rsid w:val="00A56FE2"/>
    <w:rPr>
      <w:rFonts w:ascii="Arial" w:hAnsi="Arial" w:cs="Arial"/>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ard,Clear"/>
    <w:link w:val="NoSpacingChar"/>
    <w:uiPriority w:val="99"/>
    <w:unhideWhenUsed/>
    <w:qFormat/>
    <w:rsid w:val="00A56FE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56FE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A56FE2"/>
    <w:rPr>
      <w:color w:val="467886" w:themeColor="hyperlink"/>
      <w:u w:val="single"/>
    </w:rPr>
  </w:style>
  <w:style w:type="character" w:styleId="UnresolvedMention">
    <w:name w:val="Unresolved Mention"/>
    <w:basedOn w:val="DefaultParagraphFont"/>
    <w:uiPriority w:val="99"/>
    <w:semiHidden/>
    <w:unhideWhenUsed/>
    <w:rsid w:val="00A56FE2"/>
    <w:rPr>
      <w:color w:val="605E5C"/>
      <w:shd w:val="clear" w:color="auto" w:fill="E1DFDD"/>
    </w:rPr>
  </w:style>
  <w:style w:type="paragraph" w:customStyle="1" w:styleId="DeleteAnalytics">
    <w:name w:val="Delete Analytics"/>
    <w:basedOn w:val="Normal"/>
    <w:link w:val="DeleteAnalyticsChar"/>
    <w:autoRedefine/>
    <w:uiPriority w:val="4"/>
    <w:qFormat/>
    <w:rsid w:val="00BE1832"/>
    <w:rPr>
      <w:rFonts w:ascii="Bahnschrift" w:hAnsi="Bahnschrift"/>
      <w:color w:val="7030A0"/>
    </w:rPr>
  </w:style>
  <w:style w:type="character" w:customStyle="1" w:styleId="DeleteAnalyticsChar">
    <w:name w:val="Delete Analytics Char"/>
    <w:basedOn w:val="DefaultParagraphFont"/>
    <w:link w:val="DeleteAnalytics"/>
    <w:uiPriority w:val="4"/>
    <w:rsid w:val="00BE1832"/>
    <w:rPr>
      <w:rFonts w:ascii="Bahnschrift" w:hAnsi="Bahnschrift" w:cs="Arial"/>
      <w:color w:val="7030A0"/>
      <w:kern w:val="0"/>
      <w:sz w:val="22"/>
      <w:szCs w:val="22"/>
      <w14:ligatures w14:val="none"/>
    </w:rPr>
  </w:style>
  <w:style w:type="paragraph" w:customStyle="1" w:styleId="textbold">
    <w:name w:val="text bold"/>
    <w:basedOn w:val="Normal"/>
    <w:link w:val="Emphasis"/>
    <w:uiPriority w:val="8"/>
    <w:qFormat/>
    <w:rsid w:val="00BE1832"/>
    <w:pPr>
      <w:spacing w:after="0" w:line="240"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ientsforaffordabledrugsnow.org/2020/12/14/drug-pricing-systemic-racism/" TargetMode="External"/><Relationship Id="rId13" Type="http://schemas.openxmlformats.org/officeDocument/2006/relationships/hyperlink" Target="https://www.openmarketsinstitute.org/learn/drug-prices-monopoly" TargetMode="External"/><Relationship Id="rId18" Type="http://schemas.openxmlformats.org/officeDocument/2006/relationships/hyperlink" Target="https://www.commonwealthfund.org/blog/2021/us-can-lower-drug-prices-without-sacrificing-innovation" TargetMode="External"/><Relationship Id="rId3" Type="http://schemas.openxmlformats.org/officeDocument/2006/relationships/settings" Target="settings.xml"/><Relationship Id="rId21" Type="http://schemas.openxmlformats.org/officeDocument/2006/relationships/hyperlink" Target="https://www.arnoldventures.org/stories/congress-pharmas-price-gouging-is-purposeful%20Acessed%207-29-2024" TargetMode="External"/><Relationship Id="rId7" Type="http://schemas.openxmlformats.org/officeDocument/2006/relationships/hyperlink" Target="https://www.americanprogress.org/article/prescription-drug-reform-is-a-womens-economic-security-issue/" TargetMode="External"/><Relationship Id="rId12" Type="http://schemas.openxmlformats.org/officeDocument/2006/relationships/hyperlink" Target="https://www.cbpp.org/research/health/closing-medicaid-coverage-gap-would-help-diverse-group-and-narrow-racial" TargetMode="External"/><Relationship Id="rId17" Type="http://schemas.openxmlformats.org/officeDocument/2006/relationships/hyperlink" Target="https://www.ineteconomics.org/perspectives/blog/experts-negotiating-big-pharmas-prices-wont-stifle-innovation-they-dont-use-the-money-to-innovat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36/bmj-2022-071710" TargetMode="External"/><Relationship Id="rId20" Type="http://schemas.openxmlformats.org/officeDocument/2006/relationships/hyperlink" Target="https://sites.suffolk.edu/jhbl/2020/02/26/avoiding-accountability-the-insulation-of-pharmaceutical-companies-from-criminal-liability/" TargetMode="External"/><Relationship Id="rId1" Type="http://schemas.openxmlformats.org/officeDocument/2006/relationships/numbering" Target="numbering.xml"/><Relationship Id="rId6" Type="http://schemas.openxmlformats.org/officeDocument/2006/relationships/hyperlink" Target="https://www.health.harvard.edu/blog/why-do-your-prescription-drugs-cost-so-much-202401183007" TargetMode="External"/><Relationship Id="rId11" Type="http://schemas.openxmlformats.org/officeDocument/2006/relationships/hyperlink" Target="https://www.kff.org/medicaid/issue-brief/status-of-state-medicaid-expansion-decisions-interactive-map/" TargetMode="External"/><Relationship Id="rId24" Type="http://schemas.openxmlformats.org/officeDocument/2006/relationships/fontTable" Target="fontTable.xml"/><Relationship Id="rId5" Type="http://schemas.openxmlformats.org/officeDocument/2006/relationships/hyperlink" Target="https://www.bloomberg.com/news/features/2024-06-06/why-prescription-drug-prices-in-the-us-are-so-high?leadSource=uverify%20wall" TargetMode="External"/><Relationship Id="rId15" Type="http://schemas.openxmlformats.org/officeDocument/2006/relationships/hyperlink" Target="https://www.protectourcare.org/new-report-how-high-drug-prices-hurt-small-businesses/" TargetMode="External"/><Relationship Id="rId23" Type="http://schemas.openxmlformats.org/officeDocument/2006/relationships/hyperlink" Target="https://www.americanprogress.org/article/big-pharma-reaps-profits-hurting-everyday-americans/" TargetMode="External"/><Relationship Id="rId10" Type="http://schemas.openxmlformats.org/officeDocument/2006/relationships/hyperlink" Target="https://www.census.gov/newsroom/facts-for-features/2017/aian-month.html" TargetMode="External"/><Relationship Id="rId19" Type="http://schemas.openxmlformats.org/officeDocument/2006/relationships/hyperlink" Target="https://jacobin.com/2023/09/big-pharma-research-and-development-new-drugs-buybacks-biden-medicare-negotiation" TargetMode="External"/><Relationship Id="rId4" Type="http://schemas.openxmlformats.org/officeDocument/2006/relationships/webSettings" Target="webSettings.xml"/><Relationship Id="rId9" Type="http://schemas.openxmlformats.org/officeDocument/2006/relationships/hyperlink" Target="https://www.kff.org/health-costs/press-release/poll-nearly-1-in-4-americans-taking-prescription-drugs-say-its-difficult-to-afford-medicines-including-larger-shares-with-low-incomes/" TargetMode="External"/><Relationship Id="rId14" Type="http://schemas.openxmlformats.org/officeDocument/2006/relationships/image" Target="media/image1.jpeg"/><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imi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25616</Words>
  <Characters>146014</Characters>
  <Application>Microsoft Office Word</Application>
  <DocSecurity>0</DocSecurity>
  <Lines>1216</Lines>
  <Paragraphs>342</Paragraphs>
  <ScaleCrop>false</ScaleCrop>
  <Company/>
  <LinksUpToDate>false</LinksUpToDate>
  <CharactersWithSpaces>171288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 Semrick</dc:creator>
  <cp:keywords/>
  <dc:description/>
  <cp:lastModifiedBy>Jet Semrick</cp:lastModifiedBy>
  <cp:revision>2</cp:revision>
  <dcterms:created xsi:type="dcterms:W3CDTF">2024-07-30T03:33:00Z</dcterms:created>
  <dcterms:modified xsi:type="dcterms:W3CDTF">2024-07-30T17:35:00Z</dcterms:modified>
</cp:coreProperties>
</file>