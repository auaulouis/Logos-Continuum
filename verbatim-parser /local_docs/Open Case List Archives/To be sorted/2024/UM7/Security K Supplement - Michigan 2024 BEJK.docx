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80408" w14:textId="525A6A6B" w:rsidR="00E42C62" w:rsidRDefault="00202CC3" w:rsidP="00FB3BA3">
      <w:pPr>
        <w:pStyle w:val="Heading1"/>
      </w:pPr>
      <w:r>
        <w:t>K---Security Supplement---BEJJKP</w:t>
      </w:r>
    </w:p>
    <w:p w14:paraId="2440A9C5" w14:textId="2E2D5216" w:rsidR="00FB3BA3" w:rsidRDefault="00FB3BA3" w:rsidP="00FB3BA3">
      <w:r>
        <w:t xml:space="preserve">Thanks to </w:t>
      </w:r>
      <w:proofErr w:type="spellStart"/>
      <w:r>
        <w:t>Annanth</w:t>
      </w:r>
      <w:proofErr w:type="spellEnd"/>
      <w:r>
        <w:t>, Annika, Carl, Kailash, Pranav, and Maya for their work on th</w:t>
      </w:r>
      <w:r w:rsidR="00202CC3">
        <w:t>ese cards</w:t>
      </w:r>
      <w:r>
        <w:t xml:space="preserve">. </w:t>
      </w:r>
    </w:p>
    <w:p w14:paraId="330D60BC" w14:textId="1370369F" w:rsidR="00FB3BA3" w:rsidRPr="00FB3BA3" w:rsidRDefault="00FB3BA3" w:rsidP="00FB3BA3">
      <w:r>
        <w:t>Gabe Jankovsky (gabjan@umich.edu)</w:t>
      </w:r>
    </w:p>
    <w:p w14:paraId="787BFA14" w14:textId="19123F3C" w:rsidR="00FB3BA3" w:rsidRDefault="00FB3BA3" w:rsidP="00FB3BA3">
      <w:pPr>
        <w:pStyle w:val="Heading1"/>
      </w:pPr>
      <w:r>
        <w:t>Links</w:t>
      </w:r>
    </w:p>
    <w:p w14:paraId="1B88446C" w14:textId="69556292" w:rsidR="00FB3BA3" w:rsidRDefault="00FB3BA3" w:rsidP="00FB3BA3">
      <w:pPr>
        <w:pStyle w:val="Heading2"/>
      </w:pPr>
      <w:r>
        <w:t>Links---IPR</w:t>
      </w:r>
    </w:p>
    <w:p w14:paraId="7DB42461" w14:textId="43EA3BC5" w:rsidR="00FB3BA3" w:rsidRDefault="00FB3BA3" w:rsidP="00FB3BA3">
      <w:pPr>
        <w:pStyle w:val="Heading3"/>
      </w:pPr>
      <w:r>
        <w:t>Link---IPR</w:t>
      </w:r>
      <w:r w:rsidR="00DD022D">
        <w:t>---2NC</w:t>
      </w:r>
    </w:p>
    <w:p w14:paraId="1178A837" w14:textId="77777777" w:rsidR="00FB3BA3" w:rsidRPr="006B557E" w:rsidRDefault="00FB3BA3" w:rsidP="00FB3BA3">
      <w:pPr>
        <w:pStyle w:val="Heading4"/>
        <w:rPr>
          <w:sz w:val="28"/>
        </w:rPr>
      </w:pPr>
      <w:r>
        <w:rPr>
          <w:rStyle w:val="Style13ptBold"/>
          <w:b/>
          <w:bCs w:val="0"/>
        </w:rPr>
        <w:t xml:space="preserve">The 1ACs construction of </w:t>
      </w:r>
      <w:r w:rsidRPr="00380B91">
        <w:rPr>
          <w:rStyle w:val="Style13ptBold"/>
          <w:b/>
          <w:bCs w:val="0"/>
          <w:u w:val="single"/>
        </w:rPr>
        <w:t>IP theft</w:t>
      </w:r>
      <w:r>
        <w:rPr>
          <w:rStyle w:val="Style13ptBold"/>
          <w:b/>
          <w:bCs w:val="0"/>
        </w:rPr>
        <w:t xml:space="preserve"> as a “</w:t>
      </w:r>
      <w:r w:rsidRPr="00380B91">
        <w:rPr>
          <w:rStyle w:val="Style13ptBold"/>
          <w:b/>
          <w:bCs w:val="0"/>
          <w:u w:val="single"/>
        </w:rPr>
        <w:t>national security issue</w:t>
      </w:r>
      <w:r>
        <w:rPr>
          <w:rStyle w:val="Style13ptBold"/>
          <w:b/>
          <w:bCs w:val="0"/>
        </w:rPr>
        <w:t xml:space="preserve">” justifies US </w:t>
      </w:r>
      <w:r w:rsidRPr="00380B91">
        <w:rPr>
          <w:rStyle w:val="Style13ptBold"/>
          <w:b/>
          <w:bCs w:val="0"/>
          <w:u w:val="single"/>
        </w:rPr>
        <w:t>interventions</w:t>
      </w:r>
      <w:r>
        <w:rPr>
          <w:rStyle w:val="Style13ptBold"/>
          <w:b/>
          <w:bCs w:val="0"/>
        </w:rPr>
        <w:t xml:space="preserve"> and </w:t>
      </w:r>
      <w:r w:rsidRPr="00380B91">
        <w:rPr>
          <w:rStyle w:val="Style13ptBold"/>
          <w:b/>
          <w:bCs w:val="0"/>
          <w:u w:val="single"/>
        </w:rPr>
        <w:t>military adventurism</w:t>
      </w:r>
      <w:r>
        <w:rPr>
          <w:rStyle w:val="Style13ptBold"/>
          <w:b/>
          <w:bCs w:val="0"/>
        </w:rPr>
        <w:t xml:space="preserve"> in the field </w:t>
      </w:r>
      <w:r w:rsidRPr="00380B91">
        <w:rPr>
          <w:rStyle w:val="Style13ptBold"/>
          <w:b/>
          <w:bCs w:val="0"/>
          <w:u w:val="single"/>
        </w:rPr>
        <w:t>cybersecurity</w:t>
      </w:r>
      <w:r>
        <w:rPr>
          <w:rStyle w:val="Style13ptBold"/>
          <w:b/>
          <w:bCs w:val="0"/>
        </w:rPr>
        <w:t xml:space="preserve">. The alternative is a </w:t>
      </w:r>
      <w:r w:rsidRPr="00380B91">
        <w:rPr>
          <w:rStyle w:val="Style13ptBold"/>
          <w:b/>
          <w:bCs w:val="0"/>
          <w:u w:val="single"/>
        </w:rPr>
        <w:t>comprehensive analysis</w:t>
      </w:r>
      <w:r>
        <w:rPr>
          <w:rStyle w:val="Style13ptBold"/>
          <w:b/>
          <w:bCs w:val="0"/>
        </w:rPr>
        <w:t xml:space="preserve"> of securitization and a rejection of the 1AC.</w:t>
      </w:r>
    </w:p>
    <w:p w14:paraId="5CDA02D2" w14:textId="77777777" w:rsidR="00FB3BA3" w:rsidRDefault="00FB3BA3" w:rsidP="00FB3BA3">
      <w:r w:rsidRPr="006B557E">
        <w:rPr>
          <w:rStyle w:val="Style13ptBold"/>
        </w:rPr>
        <w:t>Halbert ’16</w:t>
      </w:r>
      <w:r w:rsidRPr="006B557E">
        <w:t xml:space="preserve"> [Debora; May 31; Department of Political Science, University of Hawaii at </w:t>
      </w:r>
      <w:proofErr w:type="spellStart"/>
      <w:r w:rsidRPr="006B557E">
        <w:t>Mānoa</w:t>
      </w:r>
      <w:proofErr w:type="spellEnd"/>
      <w:r w:rsidRPr="006B557E">
        <w:t xml:space="preserve">, Honolulu, Hawaii, USA; The </w:t>
      </w:r>
      <w:r>
        <w:t>I</w:t>
      </w:r>
      <w:r w:rsidRPr="006B557E">
        <w:t>nformation Society, "Intellectual property theft and national security: Agendas and assumptions," Volume 32</w:t>
      </w:r>
      <w:r>
        <w:t>; Issue 4]</w:t>
      </w:r>
    </w:p>
    <w:p w14:paraId="32AB1F03" w14:textId="77777777" w:rsidR="00FB3BA3" w:rsidRDefault="00FB3BA3" w:rsidP="00FB3BA3">
      <w:pPr>
        <w:rPr>
          <w:sz w:val="16"/>
        </w:rPr>
      </w:pPr>
      <w:r w:rsidRPr="00541E10">
        <w:rPr>
          <w:sz w:val="16"/>
        </w:rPr>
        <w:t xml:space="preserve">U.S. national security (as opposed to economic security) is relatively new and only tangentially discussed in the literature on intellectual property (which is primarily focused on legal analysis) or the literature on cybersecurity (which deals with the concept of IP uncritically). The </w:t>
      </w:r>
      <w:r w:rsidRPr="002E3A02">
        <w:rPr>
          <w:rStyle w:val="StyleUnderline"/>
          <w:highlight w:val="cyan"/>
        </w:rPr>
        <w:t xml:space="preserve">discourse that advances IP as a </w:t>
      </w:r>
      <w:r w:rsidRPr="002E3A02">
        <w:rPr>
          <w:rStyle w:val="Emphasis"/>
          <w:highlight w:val="cyan"/>
        </w:rPr>
        <w:t>national security</w:t>
      </w:r>
      <w:r w:rsidRPr="002E3A02">
        <w:rPr>
          <w:rStyle w:val="StyleUnderline"/>
          <w:highlight w:val="cyan"/>
        </w:rPr>
        <w:t xml:space="preserve"> issue</w:t>
      </w:r>
      <w:r w:rsidRPr="00541E10">
        <w:rPr>
          <w:sz w:val="16"/>
        </w:rPr>
        <w:t xml:space="preserve"> makes two important narrative moves. First, it </w:t>
      </w:r>
      <w:r w:rsidRPr="002E3A02">
        <w:rPr>
          <w:rStyle w:val="StyleUnderline"/>
        </w:rPr>
        <w:t>blurs</w:t>
      </w:r>
      <w:r w:rsidRPr="00541E10">
        <w:rPr>
          <w:sz w:val="16"/>
        </w:rPr>
        <w:t xml:space="preserve"> </w:t>
      </w:r>
      <w:r w:rsidRPr="002E3A02">
        <w:rPr>
          <w:rStyle w:val="StyleUnderline"/>
        </w:rPr>
        <w:t>the lines between domestic</w:t>
      </w:r>
      <w:r w:rsidRPr="00541E10">
        <w:rPr>
          <w:sz w:val="16"/>
        </w:rPr>
        <w:t xml:space="preserve"> economic </w:t>
      </w:r>
      <w:r w:rsidRPr="002E3A02">
        <w:rPr>
          <w:rStyle w:val="StyleUnderline"/>
        </w:rPr>
        <w:t>innovation and the production of classified information</w:t>
      </w:r>
      <w:r w:rsidRPr="00541E10">
        <w:rPr>
          <w:sz w:val="16"/>
        </w:rPr>
        <w:t xml:space="preserve">. Second, </w:t>
      </w:r>
      <w:r w:rsidRPr="002E3A02">
        <w:rPr>
          <w:rStyle w:val="StyleUnderline"/>
        </w:rPr>
        <w:t xml:space="preserve">it asserts that </w:t>
      </w:r>
      <w:r w:rsidRPr="002E3A02">
        <w:rPr>
          <w:rStyle w:val="Emphasis"/>
        </w:rPr>
        <w:t>other states</w:t>
      </w:r>
      <w:r w:rsidRPr="00541E10">
        <w:rPr>
          <w:sz w:val="16"/>
        </w:rPr>
        <w:t xml:space="preserve"> (with a focus on China) </w:t>
      </w:r>
      <w:r w:rsidRPr="002E3A02">
        <w:rPr>
          <w:rStyle w:val="Emphasis"/>
        </w:rPr>
        <w:t>are responsible for the theft of IP</w:t>
      </w:r>
      <w:r w:rsidRPr="00541E10">
        <w:rPr>
          <w:sz w:val="16"/>
        </w:rPr>
        <w:t xml:space="preserve">, and </w:t>
      </w:r>
      <w:r w:rsidRPr="002E3A02">
        <w:rPr>
          <w:rStyle w:val="StyleUnderline"/>
        </w:rPr>
        <w:t>not just hackers, criminals, and commercial enterprises</w:t>
      </w:r>
      <w:r w:rsidRPr="00541E10">
        <w:rPr>
          <w:sz w:val="16"/>
        </w:rPr>
        <w:t xml:space="preserve">. Contrary to the uncritical acceptance that </w:t>
      </w:r>
      <w:r w:rsidRPr="002E3A02">
        <w:rPr>
          <w:rStyle w:val="StyleUnderline"/>
        </w:rPr>
        <w:t>the</w:t>
      </w:r>
      <w:r w:rsidRPr="00541E10">
        <w:rPr>
          <w:sz w:val="16"/>
        </w:rPr>
        <w:t xml:space="preserve"> theft of IP constitutes a national security threat, this article interrogates </w:t>
      </w:r>
      <w:r w:rsidRPr="002E3A02">
        <w:rPr>
          <w:rStyle w:val="StyleUnderline"/>
        </w:rPr>
        <w:t xml:space="preserve">treatment of IP as a national security issue </w:t>
      </w:r>
      <w:r w:rsidRPr="00541E10">
        <w:rPr>
          <w:sz w:val="16"/>
        </w:rPr>
        <w:t xml:space="preserve">and thereby a </w:t>
      </w:r>
      <w:r w:rsidRPr="002E3A02">
        <w:rPr>
          <w:rStyle w:val="StyleUnderline"/>
        </w:rPr>
        <w:t>justification for enhancing security in cyberspace</w:t>
      </w:r>
      <w:r w:rsidRPr="00541E10">
        <w:rPr>
          <w:sz w:val="16"/>
        </w:rPr>
        <w:t xml:space="preserve">. It argues that despite lack of clarity on the part of security analysts and government officials about what IP </w:t>
      </w:r>
      <w:proofErr w:type="gramStart"/>
      <w:r w:rsidRPr="00541E10">
        <w:rPr>
          <w:sz w:val="16"/>
        </w:rPr>
        <w:t>actually is</w:t>
      </w:r>
      <w:proofErr w:type="gramEnd"/>
      <w:r w:rsidRPr="00541E10">
        <w:rPr>
          <w:sz w:val="16"/>
        </w:rPr>
        <w:t xml:space="preserve">, the </w:t>
      </w:r>
      <w:r w:rsidRPr="002E3A02">
        <w:rPr>
          <w:rStyle w:val="StyleUnderline"/>
          <w:highlight w:val="cyan"/>
        </w:rPr>
        <w:t>theft of IP</w:t>
      </w:r>
      <w:r w:rsidRPr="002E3A02">
        <w:rPr>
          <w:rStyle w:val="StyleUnderline"/>
        </w:rPr>
        <w:t xml:space="preserve"> is being </w:t>
      </w:r>
      <w:r w:rsidRPr="002E3A02">
        <w:rPr>
          <w:rStyle w:val="StyleUnderline"/>
          <w:highlight w:val="cyan"/>
        </w:rPr>
        <w:t>used to legitimize</w:t>
      </w:r>
      <w:r w:rsidRPr="00541E10">
        <w:rPr>
          <w:sz w:val="16"/>
        </w:rPr>
        <w:t xml:space="preserve"> the presence of </w:t>
      </w:r>
      <w:r w:rsidRPr="002E3A02">
        <w:rPr>
          <w:rStyle w:val="StyleUnderline"/>
          <w:highlight w:val="cyan"/>
        </w:rPr>
        <w:t>U.S</w:t>
      </w:r>
      <w:r w:rsidRPr="002E3A02">
        <w:rPr>
          <w:rStyle w:val="StyleUnderline"/>
        </w:rPr>
        <w:t xml:space="preserve">. national </w:t>
      </w:r>
      <w:r w:rsidRPr="002E3A02">
        <w:rPr>
          <w:rStyle w:val="StyleUnderline"/>
          <w:highlight w:val="cyan"/>
        </w:rPr>
        <w:t>security interests in the</w:t>
      </w:r>
      <w:r w:rsidRPr="00541E10">
        <w:rPr>
          <w:sz w:val="16"/>
        </w:rPr>
        <w:t xml:space="preserve"> new “</w:t>
      </w:r>
      <w:r w:rsidRPr="002E3A02">
        <w:rPr>
          <w:rStyle w:val="Emphasis"/>
          <w:highlight w:val="cyan"/>
        </w:rPr>
        <w:t>operational domain</w:t>
      </w:r>
      <w:r w:rsidRPr="002E3A02">
        <w:rPr>
          <w:rStyle w:val="StyleUnderline"/>
          <w:highlight w:val="cyan"/>
        </w:rPr>
        <w:t>” of cyberspace</w:t>
      </w:r>
      <w:r w:rsidRPr="00541E10">
        <w:rPr>
          <w:sz w:val="16"/>
        </w:rPr>
        <w:t xml:space="preserve"> (Uzal et al. 2014, 407). In making this argument, this article does not question the threat of cyberattacks (or the threat of attacks) on U.S. computer infrastructure; such attacks are well documented and of concern (Deibert 2013; Deibert and </w:t>
      </w:r>
      <w:proofErr w:type="spellStart"/>
      <w:r w:rsidRPr="00541E10">
        <w:rPr>
          <w:sz w:val="16"/>
        </w:rPr>
        <w:t>Rohozinski</w:t>
      </w:r>
      <w:proofErr w:type="spellEnd"/>
      <w:r w:rsidRPr="00541E10">
        <w:rPr>
          <w:sz w:val="16"/>
        </w:rPr>
        <w:t xml:space="preserve"> 2010). It instead argues that </w:t>
      </w:r>
      <w:r w:rsidRPr="002E3A02">
        <w:rPr>
          <w:rStyle w:val="StyleUnderline"/>
          <w:highlight w:val="cyan"/>
        </w:rPr>
        <w:t>use of IP</w:t>
      </w:r>
      <w:r w:rsidRPr="002E3A02">
        <w:rPr>
          <w:rStyle w:val="StyleUnderline"/>
        </w:rPr>
        <w:t xml:space="preserve"> to justify enhanced cybersecurity </w:t>
      </w:r>
      <w:r w:rsidRPr="002E3A02">
        <w:rPr>
          <w:rStyle w:val="StyleUnderline"/>
          <w:highlight w:val="cyan"/>
        </w:rPr>
        <w:t xml:space="preserve">should be </w:t>
      </w:r>
      <w:r w:rsidRPr="002E3A02">
        <w:rPr>
          <w:rStyle w:val="Emphasis"/>
          <w:highlight w:val="cyan"/>
        </w:rPr>
        <w:t>examined</w:t>
      </w:r>
      <w:r w:rsidRPr="002E3A02">
        <w:rPr>
          <w:rStyle w:val="Emphasis"/>
        </w:rPr>
        <w:t xml:space="preserve"> </w:t>
      </w:r>
      <w:r w:rsidRPr="002E3A02">
        <w:rPr>
          <w:rStyle w:val="Emphasis"/>
          <w:highlight w:val="cyan"/>
        </w:rPr>
        <w:t>critically</w:t>
      </w:r>
      <w:r w:rsidRPr="00541E10">
        <w:rPr>
          <w:sz w:val="16"/>
        </w:rPr>
        <w:t xml:space="preserve">. The politics of </w:t>
      </w:r>
      <w:r w:rsidRPr="002E3A02">
        <w:rPr>
          <w:rStyle w:val="StyleUnderline"/>
        </w:rPr>
        <w:t>creating a new “</w:t>
      </w:r>
      <w:r w:rsidRPr="002E3A02">
        <w:rPr>
          <w:rStyle w:val="Emphasis"/>
          <w:highlight w:val="cyan"/>
        </w:rPr>
        <w:t>discourse of danger</w:t>
      </w:r>
      <w:r w:rsidRPr="00541E10">
        <w:rPr>
          <w:sz w:val="16"/>
        </w:rPr>
        <w:t xml:space="preserve">” (Campbell 1998) will have </w:t>
      </w:r>
      <w:r w:rsidRPr="002E3A02">
        <w:rPr>
          <w:rStyle w:val="StyleUnderline"/>
        </w:rPr>
        <w:t>long-term ramifications for open access to knowledge and alternative models of innovation</w:t>
      </w:r>
      <w:r w:rsidRPr="00541E10">
        <w:rPr>
          <w:sz w:val="16"/>
        </w:rPr>
        <w:t xml:space="preserve">. The </w:t>
      </w:r>
      <w:r w:rsidRPr="002E3A02">
        <w:rPr>
          <w:rStyle w:val="StyleUnderline"/>
        </w:rPr>
        <w:t>theft of i</w:t>
      </w:r>
      <w:r w:rsidRPr="00541E10">
        <w:rPr>
          <w:sz w:val="16"/>
        </w:rPr>
        <w:t xml:space="preserve">ntellectual </w:t>
      </w:r>
      <w:r w:rsidRPr="002E3A02">
        <w:rPr>
          <w:rStyle w:val="StyleUnderline"/>
        </w:rPr>
        <w:t>p</w:t>
      </w:r>
      <w:r w:rsidRPr="00541E10">
        <w:rPr>
          <w:sz w:val="16"/>
        </w:rPr>
        <w:t xml:space="preserve">roperty </w:t>
      </w:r>
      <w:r w:rsidRPr="002E3A02">
        <w:rPr>
          <w:rStyle w:val="StyleUnderline"/>
        </w:rPr>
        <w:t>framed as a national security issue</w:t>
      </w:r>
      <w:r w:rsidRPr="00541E10">
        <w:rPr>
          <w:sz w:val="16"/>
        </w:rPr>
        <w:t xml:space="preserve"> allows the U.S. government to </w:t>
      </w:r>
      <w:r w:rsidRPr="002E3A02">
        <w:rPr>
          <w:rStyle w:val="StyleUnderline"/>
          <w:highlight w:val="cyan"/>
        </w:rPr>
        <w:t xml:space="preserve">justify </w:t>
      </w:r>
      <w:r w:rsidRPr="002E3A02">
        <w:rPr>
          <w:rStyle w:val="Emphasis"/>
          <w:highlight w:val="cyan"/>
        </w:rPr>
        <w:t>enhanced surveillance</w:t>
      </w:r>
      <w:r w:rsidRPr="002E3A02">
        <w:rPr>
          <w:rStyle w:val="StyleUnderline"/>
        </w:rPr>
        <w:t xml:space="preserve"> and </w:t>
      </w:r>
      <w:r w:rsidRPr="002E3A02">
        <w:rPr>
          <w:rStyle w:val="Emphasis"/>
        </w:rPr>
        <w:t>control over the Internet</w:t>
      </w:r>
      <w:r w:rsidRPr="002E3A02">
        <w:rPr>
          <w:rStyle w:val="StyleUnderline"/>
        </w:rPr>
        <w:t xml:space="preserve"> in the name of protecting American information assets,</w:t>
      </w:r>
      <w:r w:rsidRPr="00541E10">
        <w:rPr>
          <w:sz w:val="16"/>
        </w:rPr>
        <w:t xml:space="preserve"> now defined as intellectual property. Such a framing, however, has </w:t>
      </w:r>
      <w:r w:rsidRPr="002E3A02">
        <w:rPr>
          <w:rStyle w:val="StyleUnderline"/>
        </w:rPr>
        <w:t>consequences for future information exchange</w:t>
      </w:r>
      <w:r w:rsidRPr="00541E10">
        <w:rPr>
          <w:sz w:val="16"/>
        </w:rPr>
        <w:t xml:space="preserve"> on the Internet, </w:t>
      </w:r>
      <w:r w:rsidRPr="002E3A02">
        <w:rPr>
          <w:rStyle w:val="StyleUnderline"/>
        </w:rPr>
        <w:t>as well as</w:t>
      </w:r>
      <w:r w:rsidRPr="00541E10">
        <w:rPr>
          <w:sz w:val="16"/>
        </w:rPr>
        <w:t xml:space="preserve"> for </w:t>
      </w:r>
      <w:r w:rsidRPr="002E3A02">
        <w:rPr>
          <w:rStyle w:val="StyleUnderline"/>
        </w:rPr>
        <w:t>the future of U.S. diplomatic relations</w:t>
      </w:r>
      <w:r w:rsidRPr="00541E10">
        <w:rPr>
          <w:sz w:val="16"/>
        </w:rPr>
        <w:t xml:space="preserve"> around the globe. More broadly, </w:t>
      </w:r>
      <w:r w:rsidRPr="002E3A02">
        <w:rPr>
          <w:rStyle w:val="StyleUnderline"/>
        </w:rPr>
        <w:t>in</w:t>
      </w:r>
      <w:r w:rsidRPr="00541E10">
        <w:rPr>
          <w:sz w:val="16"/>
        </w:rPr>
        <w:t xml:space="preserve"> building up the </w:t>
      </w:r>
      <w:r w:rsidRPr="002E3A02">
        <w:rPr>
          <w:rStyle w:val="StyleUnderline"/>
        </w:rPr>
        <w:t>moral panic</w:t>
      </w:r>
      <w:r w:rsidRPr="00541E10">
        <w:rPr>
          <w:sz w:val="16"/>
        </w:rPr>
        <w:t xml:space="preserve"> around IP theft and using this theft as a justification for enhanced national security measures in cyberspace, </w:t>
      </w:r>
      <w:r w:rsidRPr="002E3A02">
        <w:rPr>
          <w:rStyle w:val="StyleUnderline"/>
        </w:rPr>
        <w:t>the U.S.</w:t>
      </w:r>
      <w:r w:rsidRPr="00541E10">
        <w:rPr>
          <w:sz w:val="16"/>
        </w:rPr>
        <w:t xml:space="preserve"> government </w:t>
      </w:r>
      <w:r w:rsidRPr="002E3A02">
        <w:rPr>
          <w:rStyle w:val="StyleUnderline"/>
        </w:rPr>
        <w:t>endorses a way of thinking about information, development, and nationalism that sees</w:t>
      </w:r>
      <w:r w:rsidRPr="00541E10">
        <w:rPr>
          <w:sz w:val="16"/>
        </w:rPr>
        <w:t xml:space="preserve"> almost all </w:t>
      </w:r>
      <w:r w:rsidRPr="002E3A02">
        <w:rPr>
          <w:rStyle w:val="Emphasis"/>
        </w:rPr>
        <w:t>exchange of information</w:t>
      </w:r>
      <w:r w:rsidRPr="002E3A02">
        <w:rPr>
          <w:rStyle w:val="StyleUnderline"/>
        </w:rPr>
        <w:t xml:space="preserve"> as </w:t>
      </w:r>
      <w:r w:rsidRPr="002E3A02">
        <w:rPr>
          <w:rStyle w:val="Emphasis"/>
        </w:rPr>
        <w:t>threatening</w:t>
      </w:r>
      <w:r w:rsidRPr="00541E10">
        <w:rPr>
          <w:sz w:val="16"/>
        </w:rPr>
        <w:t xml:space="preserve">. Manjikian observes that where the utopian, and to some degree the liberal, approach to the Internet sees information sharing as a larger good, the realist sees information sharing as a threat (Manjikian 2010). In making IP a security threat, the </w:t>
      </w:r>
      <w:r w:rsidRPr="002E3A02">
        <w:rPr>
          <w:rStyle w:val="Emphasis"/>
          <w:highlight w:val="cyan"/>
        </w:rPr>
        <w:t>realists</w:t>
      </w:r>
      <w:r w:rsidRPr="002E3A02">
        <w:rPr>
          <w:rStyle w:val="StyleUnderline"/>
        </w:rPr>
        <w:t xml:space="preserve"> are </w:t>
      </w:r>
      <w:r w:rsidRPr="002E3A02">
        <w:rPr>
          <w:rStyle w:val="StyleUnderline"/>
          <w:highlight w:val="cyan"/>
        </w:rPr>
        <w:t>establishing the rhetorical stage for</w:t>
      </w:r>
      <w:r w:rsidRPr="002E3A02">
        <w:rPr>
          <w:rStyle w:val="StyleUnderline"/>
        </w:rPr>
        <w:t xml:space="preserve"> the </w:t>
      </w:r>
      <w:r w:rsidRPr="002E3A02">
        <w:rPr>
          <w:rStyle w:val="StyleUnderline"/>
          <w:highlight w:val="cyan"/>
        </w:rPr>
        <w:t xml:space="preserve">dominance of </w:t>
      </w:r>
      <w:r w:rsidRPr="002E3A02">
        <w:rPr>
          <w:rStyle w:val="Emphasis"/>
          <w:highlight w:val="cyan"/>
        </w:rPr>
        <w:t>their interpretation</w:t>
      </w:r>
      <w:r w:rsidRPr="002E3A02">
        <w:rPr>
          <w:rStyle w:val="StyleUnderline"/>
        </w:rPr>
        <w:t xml:space="preserve"> of </w:t>
      </w:r>
      <w:r w:rsidRPr="002E3A02">
        <w:rPr>
          <w:rStyle w:val="Emphasis"/>
        </w:rPr>
        <w:t>cyberspace</w:t>
      </w:r>
      <w:r w:rsidRPr="00541E10">
        <w:rPr>
          <w:sz w:val="16"/>
        </w:rPr>
        <w:t xml:space="preserve">. This article is structured as follows. The next section traces the articulation of IP as a national security issue by examining the available public documents, including cybersecurity reports issued by the White House, security agencies, and other players. The subsequent section unpacks the concept of IP and shows why it is problematic to treat it as a national security threat. The final section situates this discourse in the larger debate on U.S. cybersecurity and investigates the implications of treating IP theft as a national security threat. The convergence of intellectual property and national security Ronald Reagan’s National Security Decision Directive 145 noted that “Government systems as well as those which process the private or proprietary information of US persons and businesses can become targets for foreign exploitation” (Reagan 1984). While it does not carry the language of intellectual property that is central to cybersecurity claims today, this early directive advances the convergence of private industry and public national security. In 2003 the Bush administration issued the first “National Strategy to Secure Cyberspace” report, the document that set the stage for merging issues of cyberspace with those of national security.1 It focused primarily upon the potential harms caused by insecure networks and security flaws, especially in computerized systems controlling our nation’s critical infrastructure (The White House 2003). While intellectual property was mentioned, it was not yet central to the articulation of cybersecurity in a post-9/11 world. Toward the end of the Bush administration, the Center for Strategic and International Studies (CSIS) issued a “Report to the 44th President of the United States on Cybersecurity.” This report raised the crucial cybersecurity issues the next president of the United States would need to address. It noted that as of 2008, despite over a decade of evolution and growth of the Internet, its national security implications had yet to be fully discussed or developed. Specifically, “America’s failure to protect cyberspace is one of the most urgent national security problems facing the new administration that will take office in January 2008” (Langevin et al. 2008, 11). Thus, recommendations to the new president set the stage for a more comprehensive approach to national cybersecurity. To emphasize the importance of IP, the authors argued that: The immediate risk lies with the economy. Most companies’ business plans involve the use of cyberspace to deliver services, manage supply chains, or interact with customers. Equally important, intellectual property is now stored in digital form, easily accessible to rivals. Weak cybersecurity dilutes our investment in innovation while subsidizing the research and development efforts of foreign competitors. In the new global competition, where economic strength and technological leadership are as important to national power as military force, failing to secure cyberspace puts us at a disadvantage. (Langevin et al. 2008, 11) The report never provides a definition of intellectual property in use except to say this “property” is stored on computers and thus more vulnerable than before.2 What is significant is that intellectual property generally described, which is vital to our economic strength, is deemed as important as military force.3 The report goes even further, saying this is “a strategic issue on par with weapons of mass destruction and global jihad” (Langevin et al. 2008, 15). Here we see just how far the policy discourse on IP moved from early economic concerns to those of national security. The CSIS report, including language on the importance of intellectual property, was cited in one of President Obama’s first forays into cyberspace policy—his 2009 “Cyberspace Policy Review” (The White House 2009). President Obama took up the call of cybersecurity and has made addressing the theft of intellectual property a top priority. In the May 2011 report “International Strategy for Cyberspace,” the follow-up to the 2003 Bush administration report, Obama details the threat facing the United States in this integrated and networked world.4 The report lists several principal cyber threats to national security—cyberattacks that disrupt service; criminal behaviors such as fraud, identity theft, and child exploitation that undermine trust in the digital world; and theft of intellectual property that “threatens national competitiveness and the innovation that drives it” (Obama 2011, 4). According to the report, these challenges emerge because the anonymity of the Internet creates “safe havens” for criminals who pose cybersecurity threats that can even “endanger international peace and security” (Obama 2011, 4). In other words, the anonymity of the Internet, which is celebrated in many quarters, is now also a threat to the U.S. government. In contrast to those calling for collective determination of cyber norms premised upon prevailing social norms (Mueller, Mathiason, and Klein 2007; Hurwitz 2015; Svensson and Larsson 2012; Larsson 2013), this report establishes government mandated international norms that respect intellectual property. Furthermore, the report goes on to outline the U.S. response should the norms now articulated be violated. Specifically, the United States will first continue to pursue diplomacy, it will also work to dissuade potential actors from engaging in norm violating behavior, and, finally, the United States will seek to deter any possible threat to its national and economic security (Obama 2011). The report is clear that violence is an acceptable response to threats to U.S. cybersecurity. It notes that: THE INFORMATION SOCIETY 257 When warranted, the United States will respond to hostile acts in cyberspace as we would to any other threat to our country. All states possess an inherent right to </w:t>
      </w:r>
      <w:proofErr w:type="spellStart"/>
      <w:r w:rsidRPr="00541E10">
        <w:rPr>
          <w:sz w:val="16"/>
        </w:rPr>
        <w:t>selfdefense</w:t>
      </w:r>
      <w:proofErr w:type="spellEnd"/>
      <w:r w:rsidRPr="00541E10">
        <w:rPr>
          <w:sz w:val="16"/>
        </w:rPr>
        <w:t xml:space="preserve">, and we recognize that certain hostile acts conducted through cyberspace could compel actions under the commitments we have with our military treaty partners. We reserve the right to use all necessary means— diplomatic, informational, military, and economic—as appropriate and consistent with applicable international law, </w:t>
      </w:r>
      <w:proofErr w:type="gramStart"/>
      <w:r w:rsidRPr="00541E10">
        <w:rPr>
          <w:sz w:val="16"/>
        </w:rPr>
        <w:t>in order to</w:t>
      </w:r>
      <w:proofErr w:type="gramEnd"/>
      <w:r w:rsidRPr="00541E10">
        <w:rPr>
          <w:sz w:val="16"/>
        </w:rPr>
        <w:t xml:space="preserve"> defend our Nation, our allies, our partners, and our interests. (Obama 2011, 12) Also in 2011, the Office of the National Counterintelligence Executive issued its report to Congress covering acts of economic espionage for the 2009–2011 period (Office of the National Counterintelligence Executive 2011). This report provides specific examples of industrial and economic espionage and defines what constitutes the theft of trade secrets. While often overlooked in discussions of intellectual property (that focus primarily on copyrights, patents, and trademarks), trade secrets are a protected form of IP nationally and internationally via the TRIPS (The Agreement on Trade-Related Aspects of Intellectual Property Rights) agreement; Pooley 2013). The 2011 report focuses upon industrial espionage in cyberspace instead of the general cybersecurity threats discussed in other documents and provides additional justification for government intervention to make the Internet a secure place for business and government. The report noted that it is difficult to assign value to things stolen from industry computers. After all, how much value should be placed on an internal memo listing business talking points (Office of the National Counterintelligence Executive 2011, 3)? </w:t>
      </w:r>
      <w:proofErr w:type="gramStart"/>
      <w:r w:rsidRPr="00541E10">
        <w:rPr>
          <w:sz w:val="16"/>
        </w:rPr>
        <w:t>That being said, the</w:t>
      </w:r>
      <w:proofErr w:type="gramEnd"/>
      <w:r w:rsidRPr="00541E10">
        <w:rPr>
          <w:sz w:val="16"/>
        </w:rPr>
        <w:t xml:space="preserve"> report offers several insights into how both industry and government entities perceive IP as a national security issue. First, the report recounts that in a 2010 conference hosted by the Office of the National Counterintelligence Executive (ONCE), it emerged that industry actors did not see a significant difference between “cybercrime—for example, identity theft or the misappropriation of intellectual property such as the counterfeiting of commercial video or audio recordings—and the collection of economic or technology information by intelligence services or other foreign entities” (Office of the National Counterintelligence Executive 2011, 1). In effect, industry saw the theft of their intellectual property as the same thing as the theft of state secrets. Second, the report discusses what the authors consider to be non-cyber methods of generating valuable knowledge through economic espionage, including the use of </w:t>
      </w:r>
      <w:proofErr w:type="gramStart"/>
      <w:r w:rsidRPr="00541E10">
        <w:rPr>
          <w:sz w:val="16"/>
        </w:rPr>
        <w:t>open source</w:t>
      </w:r>
      <w:proofErr w:type="gramEnd"/>
      <w:r w:rsidRPr="00541E10">
        <w:rPr>
          <w:sz w:val="16"/>
        </w:rPr>
        <w:t xml:space="preserve"> materials—meaning published information in scholarly journals and websites. Given that increasingly these materials are available via online sources, often with some sort of pay-wall, it is not a huge step to see how the U.S. government could reconfigure hacking an academic database, such as JSTOR, into a crime of industrial espionage.5 More broadly, however, the notion that even acquiring knowledge through opensource materials can be interpreted as a threat to U.S. economic security implies a significantly different approach to scholarly production than what is found in the academy and the growing open access movement. Finally, to capitalize on the “</w:t>
      </w:r>
      <w:proofErr w:type="spellStart"/>
      <w:r w:rsidRPr="00541E10">
        <w:rPr>
          <w:sz w:val="16"/>
        </w:rPr>
        <w:t>hactivist</w:t>
      </w:r>
      <w:proofErr w:type="spellEnd"/>
      <w:r w:rsidRPr="00541E10">
        <w:rPr>
          <w:sz w:val="16"/>
        </w:rPr>
        <w:t xml:space="preserve">” threat posed by Wikileaks, the report argues that future threats may come from activists seeking to make a lifesaving drug available more cheaply or antiwar activists interested in averting the deployment of a new U.S. weapons system. In either scenario, these activists would leak proprietary information to the public and thus undermine U.S. economic and/or national security. In other words, potential security threats are threats coming from intellectual property violations. These activists, along with the emergence of possible regional state actors, are perceived as possible “game changers” in the increasingly complex world of industrial espionage and U.S. national security The report of the Office of the National Counterintelligence Executive provided the data for the President’s February 2013 national strategy to deal with the theft of U.S. trade secrets (and is attached at the end of the President’s document). Focused on industrial and economic espionage, the President’s February 2013 report tells the public that the full scope of the U.S. administrative infrastructure will be deployed to fight against IP theft. Gone are the days when the FBI had bigger criminal plots to unravel than intellectual property theft—this is now central in the FBI mission.6 The report’s analysis is limited to trade secrets instead of constructing and using a generic concept of “intellectual property” as a foil against which to pitch an argument for increased cybersecurity. </w:t>
      </w:r>
      <w:proofErr w:type="gramStart"/>
      <w:r w:rsidRPr="00541E10">
        <w:rPr>
          <w:sz w:val="16"/>
        </w:rPr>
        <w:t>That being said, what</w:t>
      </w:r>
      <w:proofErr w:type="gramEnd"/>
      <w:r w:rsidRPr="00541E10">
        <w:rPr>
          <w:sz w:val="16"/>
        </w:rPr>
        <w:t xml:space="preserve"> constitutes a trade secret in the context of this report and of course in the U.S. assessment of damage done to American industry and national security is everything that might be held on a computer. Thus, no matter how banal or irrelevant, </w:t>
      </w:r>
      <w:proofErr w:type="gramStart"/>
      <w:r w:rsidRPr="00541E10">
        <w:rPr>
          <w:sz w:val="16"/>
        </w:rPr>
        <w:t>as long as</w:t>
      </w:r>
      <w:proofErr w:type="gramEnd"/>
      <w:r w:rsidRPr="00541E10">
        <w:rPr>
          <w:sz w:val="16"/>
        </w:rPr>
        <w:t xml:space="preserve"> it is on a computer, it is a trade secret and must be protected against theft.7 While Russia is considered a serious offender in terms of industrial espionage, the reports on trade secrets and cybersecurity all point to China as the most aggressive cybersecurity threat. According to Schmidt and Sanger, recent federal indictments of Chinese hackers were directed at positioning U.S. claims about intellectual property theft at the center of United States–China diplomacy (Schmidt and Sanger 2014). In 2011, Bloomberg reported that at least 760 companies had been hacked, primarily by Chinese sources, calling China’s efforts an “undeclared cyber war” (Riley and Walcott 258 D. HALBERT 2011). While the reporting was short on specifics, Scott Borg, director of the U.S. Cyber Consequences Unit, noted, “We’re talking about stealing entire industries.” He said, “This may be the biggest transfer of wealth in a short period of time that the world has ever seen” (Riley and Walcott 2011, online para. 16).8 The issue of state-based Chinese hacking emerged again in March 2012 when the Department of Defense issued a press release on what it called “the greatest wealth transfer in history.” According to this press release, this wealth transfer resulted from the Chinese hacking of critical resources in U.S. industry, universities, and government (Daniel 2012). Here the security firm Mandiant noted that while it may be possible that the Chinese hackers acted without state sponsorship, by far the most likely scenario is that they were deployed by the Chinese state to appropriate U.S. intellectual property (Mandiant Intelligence Center 2013). The Commission on the Theft of American Intellectual Property recommended that the national security advisor be designated as the “</w:t>
      </w:r>
      <w:proofErr w:type="gramStart"/>
      <w:r w:rsidRPr="00541E10">
        <w:rPr>
          <w:sz w:val="16"/>
        </w:rPr>
        <w:t>principle</w:t>
      </w:r>
      <w:proofErr w:type="gramEnd"/>
      <w:r w:rsidRPr="00541E10">
        <w:rPr>
          <w:sz w:val="16"/>
        </w:rPr>
        <w:t xml:space="preserve"> policy coordinator for all actions on the protection of American IP” (Blair and Huntsman 2013, 4). While cybersecurity is already within the scope of the National Security Council mandate, such a designation would shift some of the interests in intellectual property protection from its civilian host in the U.S. Intellectual Property Enforcement Coordinator’s office, itself only a few years old, to a new position within the National Security Council. The Department of Homeland Security (DHS) is also in the picture when issues of cybersecurity and intellectual property converge. While the DHS is a vast federal bureaucracy with widespread duties from border control to domestic terrorism, its recent report to Congress did not leave out the threats posed by intellectual property theft. Acting Secretary Rand in his report to the Senate Committee on Homeland Security and Government Affairs on the State of the Homeland told the committee that the cyberworld is fraught with dangers: This is critical, time-sensitive work, because we confront a dangerous combination of known and unknown cyber vulnerabilities, and adversaries with strong and rapidly expanding capabilities. Threats range from </w:t>
      </w:r>
      <w:proofErr w:type="gramStart"/>
      <w:r w:rsidRPr="00541E10">
        <w:rPr>
          <w:sz w:val="16"/>
        </w:rPr>
        <w:t>denial of service</w:t>
      </w:r>
      <w:proofErr w:type="gramEnd"/>
      <w:r w:rsidRPr="00541E10">
        <w:rPr>
          <w:sz w:val="16"/>
        </w:rPr>
        <w:t xml:space="preserve"> attacks, to theft of valuable trade secrets, to intrusions against government networks and systems that control critical infrastructure. These attacks come from every part of the globe, every minute of every day, and are continually increasing in seriousness and sophistication. (Beers 2013, online para. 66) Other aspects of the threat to the homeland included hackers testing our networks, the sale of counterfeit goods via the Internet, and ongoing attacks on the network from foreign and domestic sources alike (Beers 2013). These dangers were part of the justification used by the Acting Secretary to request additional funding for DHS in the next fiscal year. Other reports come closer to linking national security and the protection of American lives to IP theft. Attached to the 2013 report by the Obama administration about trade secret theft is yet another report about the importance of protecting U.S. intellectual property. This report for 2012, part of a yearly endeavor by the Defense Security Service, begins by stating that: The stakes are high in the battle against foreign collection efforts and espionage that target U.S. technology, intellectual property, trade secrets, and proprietary information. Our national security relies on our collective success at thwarting these persistent attacks. Every time our adversaries gain access to sensitive or classified information and technology, it jeopardizes the lives of our warfighters, since these adversaries can exploit the information and technology to develop more lethal weapons or countermeasures to our systems. Our national security is also at risk in the potential loss of our technological edge, which is closely tied to the economic success of the cleared contractor community and the well-being of our economy. (Defense Security Service 2012, 5) The language equivocates between stolen national secrets and whatever is meant here by intellectual property, where trade secrets and proprietary information are separate categories. However, with each report linking intellectual property to the national security state, the importance of intellectual property is enhanced, even as what constitutes intellectual property is never clarified. The Center for a New American Security also issued a 2013 report on cybersecurity that further enforces the growing link between cybersecurity, national security, and intellectual property theft. The new turn, as the report author Irving </w:t>
      </w:r>
      <w:proofErr w:type="spellStart"/>
      <w:r w:rsidRPr="00541E10">
        <w:rPr>
          <w:sz w:val="16"/>
        </w:rPr>
        <w:t>Lachow</w:t>
      </w:r>
      <w:proofErr w:type="spellEnd"/>
      <w:r w:rsidRPr="00541E10">
        <w:rPr>
          <w:sz w:val="16"/>
        </w:rPr>
        <w:t xml:space="preserve"> notes, is that an active </w:t>
      </w:r>
      <w:proofErr w:type="spellStart"/>
      <w:r w:rsidRPr="00541E10">
        <w:rPr>
          <w:sz w:val="16"/>
        </w:rPr>
        <w:t>cyberdefense</w:t>
      </w:r>
      <w:proofErr w:type="spellEnd"/>
      <w:r w:rsidRPr="00541E10">
        <w:rPr>
          <w:sz w:val="16"/>
        </w:rPr>
        <w:t xml:space="preserve"> (ACD) is necessary because the threat now comes from state-sponsored spies and sophisticated criminals who create what he calls an advanced persistent threat (APT) (</w:t>
      </w:r>
      <w:proofErr w:type="spellStart"/>
      <w:r w:rsidRPr="00541E10">
        <w:rPr>
          <w:sz w:val="16"/>
        </w:rPr>
        <w:t>Lachow</w:t>
      </w:r>
      <w:proofErr w:type="spellEnd"/>
      <w:r w:rsidRPr="00541E10">
        <w:rPr>
          <w:sz w:val="16"/>
        </w:rPr>
        <w:t xml:space="preserve"> 2013, 2). These new threats focus on “stealing intellectual property and defrauding individuals and businesses” (</w:t>
      </w:r>
      <w:proofErr w:type="spellStart"/>
      <w:r w:rsidRPr="00541E10">
        <w:rPr>
          <w:sz w:val="16"/>
        </w:rPr>
        <w:t>Lachow</w:t>
      </w:r>
      <w:proofErr w:type="spellEnd"/>
      <w:r w:rsidRPr="00541E10">
        <w:rPr>
          <w:sz w:val="16"/>
        </w:rPr>
        <w:t xml:space="preserve"> 2013, 2). It is exclusively the threat to intellectual property that </w:t>
      </w:r>
      <w:proofErr w:type="spellStart"/>
      <w:r w:rsidRPr="00541E10">
        <w:rPr>
          <w:sz w:val="16"/>
        </w:rPr>
        <w:t>Lachow</w:t>
      </w:r>
      <w:proofErr w:type="spellEnd"/>
      <w:r w:rsidRPr="00541E10">
        <w:rPr>
          <w:sz w:val="16"/>
        </w:rPr>
        <w:t xml:space="preserve"> uses to justify his ACD system in the cyber-engagement zone (CEZ), a system where security forces seek to actively intervene in </w:t>
      </w:r>
      <w:proofErr w:type="spellStart"/>
      <w:r w:rsidRPr="00541E10">
        <w:rPr>
          <w:sz w:val="16"/>
        </w:rPr>
        <w:t>cyberinvasions</w:t>
      </w:r>
      <w:proofErr w:type="spellEnd"/>
      <w:r w:rsidRPr="00541E10">
        <w:rPr>
          <w:sz w:val="16"/>
        </w:rPr>
        <w:t xml:space="preserve"> as they are happening (</w:t>
      </w:r>
      <w:proofErr w:type="spellStart"/>
      <w:r w:rsidRPr="00541E10">
        <w:rPr>
          <w:sz w:val="16"/>
        </w:rPr>
        <w:t>Lachow</w:t>
      </w:r>
      <w:proofErr w:type="spellEnd"/>
      <w:r w:rsidRPr="00541E10">
        <w:rPr>
          <w:sz w:val="16"/>
        </w:rPr>
        <w:t xml:space="preserve"> 2013). Space does not allow me to continue to trace the ongoing development of intellectual property as a security concern and its theft as increasingly central to the U.S. security discourses. One last point must be made. In a TED talk via remote computer, Edward Snowden discussed his reasons for disclosing the scope of NSA spying THE INFORMATION SOCIETY 259 and his perspectives on U.S. national security. As someone who has advocated for civil liberties and privacy rights for the individual, Snowden argued that protection of intellectual property justified rejecting NSA efforts to install backdoors in Internet systems. When asked whether we became less secure </w:t>
      </w:r>
      <w:proofErr w:type="gramStart"/>
      <w:r w:rsidRPr="00541E10">
        <w:rPr>
          <w:sz w:val="16"/>
        </w:rPr>
        <w:t>as a result of</w:t>
      </w:r>
      <w:proofErr w:type="gramEnd"/>
      <w:r w:rsidRPr="00541E10">
        <w:rPr>
          <w:sz w:val="16"/>
        </w:rPr>
        <w:t xml:space="preserve"> such backdoors, he said: If we hack a Chinese business and steal their secrets, if we hack a government office in Berlin and steal their secrets, that has less value to the American people than making sure that the Chinese can’t get access to our secrets. </w:t>
      </w:r>
      <w:proofErr w:type="gramStart"/>
      <w:r w:rsidRPr="00541E10">
        <w:rPr>
          <w:sz w:val="16"/>
        </w:rPr>
        <w:t>So</w:t>
      </w:r>
      <w:proofErr w:type="gramEnd"/>
      <w:r w:rsidRPr="00541E10">
        <w:rPr>
          <w:sz w:val="16"/>
        </w:rPr>
        <w:t xml:space="preserve"> by reducing the security of our communications, they’re not only putting the world at risk, they’re putting America at risk in a fundamental way, because intellectual property is the basis, the foundation of our economy, and if we put that at risk through weak security, we’re going to be paying for it for years. (Snowden, 2014) </w:t>
      </w:r>
      <w:r w:rsidRPr="002E3A02">
        <w:rPr>
          <w:rStyle w:val="StyleUnderline"/>
          <w:highlight w:val="cyan"/>
        </w:rPr>
        <w:t>Protection of</w:t>
      </w:r>
      <w:r w:rsidRPr="00541E10">
        <w:rPr>
          <w:sz w:val="16"/>
        </w:rPr>
        <w:t xml:space="preserve"> United States </w:t>
      </w:r>
      <w:r w:rsidRPr="002E3A02">
        <w:rPr>
          <w:rStyle w:val="StyleUnderline"/>
          <w:highlight w:val="cyan"/>
        </w:rPr>
        <w:t xml:space="preserve">IP has become the </w:t>
      </w:r>
      <w:r w:rsidRPr="002E3A02">
        <w:rPr>
          <w:rStyle w:val="Emphasis"/>
          <w:highlight w:val="cyan"/>
        </w:rPr>
        <w:t>rallying cry</w:t>
      </w:r>
      <w:r w:rsidRPr="002E3A02">
        <w:rPr>
          <w:rStyle w:val="StyleUnderline"/>
          <w:highlight w:val="cyan"/>
        </w:rPr>
        <w:t xml:space="preserve"> for a secure network</w:t>
      </w:r>
      <w:r w:rsidRPr="002E3A02">
        <w:rPr>
          <w:rStyle w:val="StyleUnderline"/>
        </w:rPr>
        <w:t xml:space="preserve">. The world understood through these reports </w:t>
      </w:r>
      <w:r w:rsidRPr="002E3A02">
        <w:rPr>
          <w:rStyle w:val="Emphasis"/>
        </w:rPr>
        <w:t>is not an open system where knowledge is shared</w:t>
      </w:r>
      <w:r w:rsidRPr="002E3A02">
        <w:rPr>
          <w:rStyle w:val="StyleUnderline"/>
        </w:rPr>
        <w:t xml:space="preserve"> for the sake of learning, poverty alleviation, or economic development, but instead one where </w:t>
      </w:r>
      <w:r w:rsidRPr="002E3A02">
        <w:rPr>
          <w:rStyle w:val="Emphasis"/>
          <w:highlight w:val="cyan"/>
        </w:rPr>
        <w:t>knowledge is owned</w:t>
      </w:r>
      <w:r w:rsidRPr="002E3A02">
        <w:rPr>
          <w:rStyle w:val="Emphasis"/>
        </w:rPr>
        <w:t xml:space="preserve"> and controlled </w:t>
      </w:r>
      <w:r w:rsidRPr="002E3A02">
        <w:rPr>
          <w:rStyle w:val="Emphasis"/>
          <w:highlight w:val="cyan"/>
        </w:rPr>
        <w:t>by industrial</w:t>
      </w:r>
      <w:r w:rsidRPr="002E3A02">
        <w:rPr>
          <w:rStyle w:val="Emphasis"/>
        </w:rPr>
        <w:t xml:space="preserve"> and state </w:t>
      </w:r>
      <w:r w:rsidRPr="002E3A02">
        <w:rPr>
          <w:rStyle w:val="Emphasis"/>
          <w:highlight w:val="cyan"/>
        </w:rPr>
        <w:t>actors</w:t>
      </w:r>
      <w:r w:rsidRPr="002E3A02">
        <w:rPr>
          <w:rStyle w:val="StyleUnderline"/>
        </w:rPr>
        <w:t xml:space="preserve"> and its existence as a secret must be preserved and protected at all costs.</w:t>
      </w:r>
      <w:r w:rsidRPr="00541E10">
        <w:rPr>
          <w:sz w:val="16"/>
        </w:rPr>
        <w:t xml:space="preserve"> In fact, higher education is being reimagined as a national security threat. The National Bureau of Asian Research’s Report on the Commission on the Theft of American Intellectual Property argued that immigrants coming to study in the United States return home to use their “IP knowledge” to compete against the United States (Blair and Huntsman 2013). These students turn into “walking IP” and “take trade secrets with them when they leave” (Blair and Huntsman 2013, 13). More nefarious are foreign students who come to Western higher educational institutions to act as spies for their home countries. The open space of the university may need to be rethought when educating students becomes a threat to national security. However, before we collectively agree that the theft of IP by foreign states is a significant national security threat of the information age, as the reports in this section have claimed, it might be worthwhile to know exactly what is meant by IP and how it has been stolen. The new face of IP and national security. The previous section sought to demonstrate that the concept of intellectual property has now been built into the national security discourse justifying a U.S. security role in cyberspace. This section interrogates the inclusion of IP in these reports. </w:t>
      </w:r>
      <w:r w:rsidRPr="002E3A02">
        <w:rPr>
          <w:rStyle w:val="StyleUnderline"/>
        </w:rPr>
        <w:t>To</w:t>
      </w:r>
      <w:r w:rsidRPr="00541E10">
        <w:rPr>
          <w:sz w:val="16"/>
        </w:rPr>
        <w:t xml:space="preserve"> </w:t>
      </w:r>
      <w:r w:rsidRPr="002E3A02">
        <w:rPr>
          <w:rStyle w:val="StyleUnderline"/>
        </w:rPr>
        <w:t>remake IP theft into a security issue</w:t>
      </w:r>
      <w:r w:rsidRPr="00541E10">
        <w:rPr>
          <w:sz w:val="16"/>
        </w:rPr>
        <w:t xml:space="preserve">, the report </w:t>
      </w:r>
      <w:r w:rsidRPr="002E3A02">
        <w:rPr>
          <w:rStyle w:val="StyleUnderline"/>
        </w:rPr>
        <w:t>authors do not delve into the</w:t>
      </w:r>
      <w:r w:rsidRPr="00541E10">
        <w:rPr>
          <w:sz w:val="16"/>
        </w:rPr>
        <w:t xml:space="preserve"> technical </w:t>
      </w:r>
      <w:r w:rsidRPr="002E3A02">
        <w:rPr>
          <w:rStyle w:val="StyleUnderline"/>
        </w:rPr>
        <w:t>differences between i</w:t>
      </w:r>
      <w:r w:rsidRPr="00541E10">
        <w:rPr>
          <w:sz w:val="16"/>
        </w:rPr>
        <w:t xml:space="preserve">ntellectual </w:t>
      </w:r>
      <w:r w:rsidRPr="002E3A02">
        <w:rPr>
          <w:rStyle w:val="StyleUnderline"/>
        </w:rPr>
        <w:t>p</w:t>
      </w:r>
      <w:r w:rsidRPr="00541E10">
        <w:rPr>
          <w:sz w:val="16"/>
        </w:rPr>
        <w:t xml:space="preserve">roperty </w:t>
      </w:r>
      <w:r w:rsidRPr="002E3A02">
        <w:rPr>
          <w:rStyle w:val="StyleUnderline"/>
        </w:rPr>
        <w:t>r</w:t>
      </w:r>
      <w:r w:rsidRPr="00541E10">
        <w:rPr>
          <w:sz w:val="16"/>
        </w:rPr>
        <w:t xml:space="preserve">egimes </w:t>
      </w:r>
      <w:r w:rsidRPr="002E3A02">
        <w:rPr>
          <w:rStyle w:val="StyleUnderline"/>
        </w:rPr>
        <w:t>such as copyright, patent, trademark</w:t>
      </w:r>
      <w:r w:rsidRPr="00541E10">
        <w:rPr>
          <w:sz w:val="16"/>
        </w:rPr>
        <w:t xml:space="preserve">, and trade secrets, </w:t>
      </w:r>
      <w:r w:rsidRPr="002E3A02">
        <w:rPr>
          <w:rStyle w:val="StyleUnderline"/>
        </w:rPr>
        <w:t>they do not discuss that this is</w:t>
      </w:r>
      <w:r w:rsidRPr="00541E10">
        <w:rPr>
          <w:sz w:val="16"/>
        </w:rPr>
        <w:t xml:space="preserve"> primarily </w:t>
      </w:r>
      <w:r w:rsidRPr="002E3A02">
        <w:rPr>
          <w:rStyle w:val="StyleUnderline"/>
        </w:rPr>
        <w:t>an economic doctrine</w:t>
      </w:r>
      <w:r w:rsidRPr="00541E10">
        <w:rPr>
          <w:sz w:val="16"/>
        </w:rPr>
        <w:t xml:space="preserve"> designed to facilitate the exchange of ideas, and they do not discuss that copyright and patent law deals with infringement in the context of unauthorized copies or use of an idea, not theft. Instead, </w:t>
      </w:r>
      <w:r w:rsidRPr="002E3A02">
        <w:rPr>
          <w:rStyle w:val="StyleUnderline"/>
        </w:rPr>
        <w:t xml:space="preserve">these documents reference an </w:t>
      </w:r>
      <w:r w:rsidRPr="002E3A02">
        <w:rPr>
          <w:rStyle w:val="Emphasis"/>
        </w:rPr>
        <w:t>abstract notion of “intellectual property</w:t>
      </w:r>
      <w:r w:rsidRPr="002E3A02">
        <w:rPr>
          <w:rStyle w:val="StyleUnderline"/>
        </w:rPr>
        <w:t>”</w:t>
      </w:r>
      <w:r w:rsidRPr="00541E10">
        <w:rPr>
          <w:sz w:val="16"/>
        </w:rPr>
        <w:t xml:space="preserve"> located within the national sphere of the U.S. state. There is little clear thinking or analysis presented that distinguishes between economic threats to private industry and hackers stealing government secrets. Intellectual property itself is never defined in any meaningful detail. The specifics of the actual damage done (given that what is taken is a copy) and how it has impacted innovation or progress are not articulated. </w:t>
      </w:r>
      <w:r w:rsidRPr="002E3A02">
        <w:rPr>
          <w:rStyle w:val="StyleUnderline"/>
        </w:rPr>
        <w:t>Rather</w:t>
      </w:r>
      <w:r w:rsidRPr="00541E10">
        <w:rPr>
          <w:sz w:val="16"/>
        </w:rPr>
        <w:t xml:space="preserve">, </w:t>
      </w:r>
      <w:r w:rsidRPr="002E3A02">
        <w:rPr>
          <w:rStyle w:val="StyleUnderline"/>
        </w:rPr>
        <w:t>there is an assertion that what has happened constitutes a</w:t>
      </w:r>
      <w:r w:rsidRPr="00541E10">
        <w:rPr>
          <w:sz w:val="16"/>
        </w:rPr>
        <w:t xml:space="preserve"> significant </w:t>
      </w:r>
      <w:r w:rsidRPr="002E3A02">
        <w:rPr>
          <w:rStyle w:val="StyleUnderline"/>
        </w:rPr>
        <w:t>threat to American national security</w:t>
      </w:r>
      <w:r w:rsidRPr="00541E10">
        <w:rPr>
          <w:sz w:val="16"/>
        </w:rPr>
        <w:t xml:space="preserve">. </w:t>
      </w:r>
      <w:r w:rsidRPr="002E3A02">
        <w:rPr>
          <w:rStyle w:val="StyleUnderline"/>
        </w:rPr>
        <w:t>That</w:t>
      </w:r>
      <w:r w:rsidRPr="00541E10">
        <w:rPr>
          <w:sz w:val="16"/>
        </w:rPr>
        <w:t xml:space="preserve"> threat </w:t>
      </w:r>
      <w:r w:rsidRPr="002E3A02">
        <w:rPr>
          <w:rStyle w:val="StyleUnderline"/>
        </w:rPr>
        <w:t>blurs the distinction between protection of private economic interests and</w:t>
      </w:r>
      <w:r w:rsidRPr="00541E10">
        <w:rPr>
          <w:sz w:val="16"/>
        </w:rPr>
        <w:t xml:space="preserve"> </w:t>
      </w:r>
      <w:r w:rsidRPr="002E3A02">
        <w:rPr>
          <w:rStyle w:val="StyleUnderline"/>
        </w:rPr>
        <w:t>that of the nation-state</w:t>
      </w:r>
      <w:r w:rsidRPr="00541E10">
        <w:rPr>
          <w:sz w:val="16"/>
        </w:rPr>
        <w:t xml:space="preserve">. First, the concept of intellectual property is a misnomer that implies something has been stolen when it has not. The scholarship critical of expansion and restrictive control of intellectual property has been well established and the concept itself is contested, including the language of theft associated with it (Lessig 2005; Lessig 2006; Lessig 2002; Doctorow 2008; Stallman, Lessig, and Gay 2002; Halbert 2005; May 2000; Boyle 2003; McLeod 2007; Penalver and Katyal ~ 2010; Boyle 1996; Bollier 2002; </w:t>
      </w:r>
      <w:proofErr w:type="spellStart"/>
      <w:r w:rsidRPr="00541E10">
        <w:rPr>
          <w:sz w:val="16"/>
        </w:rPr>
        <w:t>Hemmungs</w:t>
      </w:r>
      <w:proofErr w:type="spellEnd"/>
      <w:r w:rsidRPr="00541E10">
        <w:rPr>
          <w:sz w:val="16"/>
        </w:rPr>
        <w:t xml:space="preserve"> </w:t>
      </w:r>
      <w:proofErr w:type="spellStart"/>
      <w:r w:rsidRPr="00541E10">
        <w:rPr>
          <w:sz w:val="16"/>
        </w:rPr>
        <w:t>Wirten</w:t>
      </w:r>
      <w:proofErr w:type="spellEnd"/>
      <w:r w:rsidRPr="00541E10">
        <w:rPr>
          <w:sz w:val="16"/>
        </w:rPr>
        <w:t xml:space="preserve"> 2004; May and Sell 2006; Drahos 2003; Correa 2000; Boldrin and Levine 2008; Stallman 2006; </w:t>
      </w:r>
      <w:proofErr w:type="spellStart"/>
      <w:r w:rsidRPr="00541E10">
        <w:rPr>
          <w:sz w:val="16"/>
        </w:rPr>
        <w:t>Bettig</w:t>
      </w:r>
      <w:proofErr w:type="spellEnd"/>
      <w:r w:rsidRPr="00541E10">
        <w:rPr>
          <w:sz w:val="16"/>
        </w:rPr>
        <w:t xml:space="preserve"> 1996; Vaidhyanathan 2001). It is difficult to know why the report authors remain ignorant or nonresponsive to the IP policy field they have appropriated, given that the relevant literature has existed for decades. One explanation is that they intentionally equivocate about the different types of IP to enhance the perception of the threat. Looking more critically at the theft of IP claim, if intellectual property can be stolen, then its theft means some sort of loss has occurred for its owners. However, IP laws protect </w:t>
      </w:r>
      <w:proofErr w:type="spellStart"/>
      <w:r w:rsidRPr="00541E10">
        <w:rPr>
          <w:sz w:val="16"/>
        </w:rPr>
        <w:t>nonrivalrous</w:t>
      </w:r>
      <w:proofErr w:type="spellEnd"/>
      <w:r w:rsidRPr="00541E10">
        <w:rPr>
          <w:sz w:val="16"/>
        </w:rPr>
        <w:t xml:space="preserve"> goods. </w:t>
      </w:r>
      <w:r w:rsidRPr="002E3A02">
        <w:rPr>
          <w:rStyle w:val="StyleUnderline"/>
        </w:rPr>
        <w:t>Unlike tangible property, multiple people can use IP simultaneously. At its worst, the IP discussed in these reports are copies of work produced by others</w:t>
      </w:r>
      <w:r w:rsidRPr="00541E10">
        <w:rPr>
          <w:sz w:val="16"/>
        </w:rPr>
        <w:t xml:space="preserve">, but </w:t>
      </w:r>
      <w:r w:rsidRPr="002E3A02">
        <w:rPr>
          <w:rStyle w:val="StyleUnderline"/>
        </w:rPr>
        <w:t>the victims of theft have not been deprived of their original works</w:t>
      </w:r>
      <w:r w:rsidRPr="00541E10">
        <w:rPr>
          <w:sz w:val="16"/>
        </w:rPr>
        <w:t xml:space="preserve">, unless there is malicious erasing. </w:t>
      </w:r>
      <w:r w:rsidRPr="002E3A02">
        <w:rPr>
          <w:rStyle w:val="StyleUnderline"/>
        </w:rPr>
        <w:t>IP exists to create scarcity</w:t>
      </w:r>
      <w:r w:rsidRPr="00541E10">
        <w:rPr>
          <w:sz w:val="16"/>
        </w:rPr>
        <w:t xml:space="preserve"> in information by imposing limited monopolies on otherwise intangible and easy-to-share expressions and ideas. Thus, the larger question remains, </w:t>
      </w:r>
      <w:r w:rsidRPr="002E3A02">
        <w:rPr>
          <w:rStyle w:val="StyleUnderline"/>
        </w:rPr>
        <w:t>what has been stolen when a “theft” of IP has taken place</w:t>
      </w:r>
      <w:r w:rsidRPr="00541E10">
        <w:rPr>
          <w:sz w:val="16"/>
        </w:rPr>
        <w:t xml:space="preserve">? Basically, </w:t>
      </w:r>
      <w:r w:rsidRPr="002E3A02">
        <w:rPr>
          <w:rStyle w:val="StyleUnderline"/>
        </w:rPr>
        <w:t xml:space="preserve">it is the theft of a </w:t>
      </w:r>
      <w:r w:rsidRPr="002E3A02">
        <w:rPr>
          <w:rStyle w:val="Emphasis"/>
        </w:rPr>
        <w:t>temporary monopoly</w:t>
      </w:r>
      <w:r w:rsidRPr="00541E10">
        <w:rPr>
          <w:sz w:val="16"/>
        </w:rPr>
        <w:t xml:space="preserve"> over how ideas are shared or, in 260 D. HALBERT some cases here, classified works. Such a vague construction of intellectual property must be challenged. IP theft is substantively different from other forms of theft and </w:t>
      </w:r>
      <w:r w:rsidRPr="002E3A02">
        <w:rPr>
          <w:rStyle w:val="StyleUnderline"/>
        </w:rPr>
        <w:t>the use of the word property to describe these actions conceals as much as it reveals</w:t>
      </w:r>
      <w:r w:rsidRPr="00541E10">
        <w:rPr>
          <w:sz w:val="16"/>
        </w:rPr>
        <w:t xml:space="preserve">. If the specific legal codes that fall under the general umbrella term intellectual property were used instead, then it would be possible to determine more clearly what was “stolen.” IP is simply a quick way of referring to the multiple legal codes that protect the distinct legal regimes of copyrights, patents, trademarks, and trade secrets. The notion that one could aggregate these disparate rights into a single concept and claim it to be of such significance that our national security depends upon its protection is deeply problematic. By contrast, if what is stolen is trade secrets we might have a better idea of the problem. If, on the other hand, the appropriation is of a trademark and related works, then the national security implications seem unclear. Disaggregation of the “theft of IP” into what type of IP has been threatened can help us better understand what in fact was copied. Second, as a body of law, </w:t>
      </w:r>
      <w:r w:rsidRPr="002E3A02">
        <w:rPr>
          <w:rStyle w:val="StyleUnderline"/>
        </w:rPr>
        <w:t>IP is</w:t>
      </w:r>
      <w:r w:rsidRPr="00541E10">
        <w:rPr>
          <w:sz w:val="16"/>
        </w:rPr>
        <w:t xml:space="preserve"> primarily </w:t>
      </w:r>
      <w:r w:rsidRPr="002E3A02">
        <w:rPr>
          <w:rStyle w:val="StyleUnderline"/>
        </w:rPr>
        <w:t>economic and public</w:t>
      </w:r>
      <w:r w:rsidRPr="00541E10">
        <w:rPr>
          <w:sz w:val="16"/>
        </w:rPr>
        <w:t xml:space="preserve"> in nature </w:t>
      </w:r>
      <w:r w:rsidRPr="002E3A02">
        <w:rPr>
          <w:rStyle w:val="StyleUnderline"/>
        </w:rPr>
        <w:t>and</w:t>
      </w:r>
      <w:r w:rsidRPr="00541E10">
        <w:rPr>
          <w:sz w:val="16"/>
        </w:rPr>
        <w:t xml:space="preserve"> thus </w:t>
      </w:r>
      <w:r w:rsidRPr="002E3A02">
        <w:rPr>
          <w:rStyle w:val="StyleUnderline"/>
        </w:rPr>
        <w:t>should not be conflated with government secrets or</w:t>
      </w:r>
      <w:r w:rsidRPr="00541E10">
        <w:rPr>
          <w:sz w:val="16"/>
        </w:rPr>
        <w:t xml:space="preserve"> other forms of </w:t>
      </w:r>
      <w:r w:rsidRPr="002E3A02">
        <w:rPr>
          <w:rStyle w:val="StyleUnderline"/>
        </w:rPr>
        <w:t>classified information</w:t>
      </w:r>
      <w:r w:rsidRPr="00541E10">
        <w:rPr>
          <w:sz w:val="16"/>
        </w:rPr>
        <w:t xml:space="preserve">. In other words, it cannot be divorced from a public process, as the FBI agent who deposited a copy of a secret interrogation manual after registering it with the copyright office found out (Baumann 2013). </w:t>
      </w:r>
      <w:proofErr w:type="gramStart"/>
      <w:r w:rsidRPr="00541E10">
        <w:rPr>
          <w:sz w:val="16"/>
        </w:rPr>
        <w:t>With the exception of</w:t>
      </w:r>
      <w:proofErr w:type="gramEnd"/>
      <w:r w:rsidRPr="00541E10">
        <w:rPr>
          <w:sz w:val="16"/>
        </w:rPr>
        <w:t xml:space="preserve"> trade secrets and the extension of copyright to unpublished works, IP law grants a limited monopoly to the author or inventor of a work in exchange for public disclosure of the creative work. Secret military documents are valuable to national security, but to call them IP in the conventional sense of this word is inaccurate. In fact, to register a copyright, a copy of the document must be filed with the U.S. copyright office (though copyright is automatically attached upon the fixation of something in a tangible form and without registration, so technically one could call all written work copyrighted). Patents and trademarks go through similar public processes. While inventions can be classified as secret if they are deemed to risk national security, classifying them in such a manner means that the patent is not awarded. Here, while the technology is kept secret, economic potential may be lost. Ironically, </w:t>
      </w:r>
      <w:r w:rsidRPr="002E3A02">
        <w:rPr>
          <w:rStyle w:val="StyleUnderline"/>
        </w:rPr>
        <w:t>if policymakers link economic security to national security, the resulting rendering of some inventions secret could have a</w:t>
      </w:r>
      <w:r w:rsidRPr="00541E10">
        <w:rPr>
          <w:sz w:val="16"/>
        </w:rPr>
        <w:t xml:space="preserve"> significant </w:t>
      </w:r>
      <w:r w:rsidRPr="002E3A02">
        <w:rPr>
          <w:rStyle w:val="StyleUnderline"/>
        </w:rPr>
        <w:t>negative economic</w:t>
      </w:r>
      <w:r w:rsidRPr="00541E10">
        <w:rPr>
          <w:sz w:val="16"/>
        </w:rPr>
        <w:t xml:space="preserve"> </w:t>
      </w:r>
      <w:r w:rsidRPr="002E3A02">
        <w:rPr>
          <w:rStyle w:val="StyleUnderline"/>
        </w:rPr>
        <w:t>impact in the United States</w:t>
      </w:r>
      <w:r w:rsidRPr="00541E10">
        <w:rPr>
          <w:sz w:val="16"/>
        </w:rPr>
        <w:t xml:space="preserve"> (Schulz 2013). Trade secret laws exist to provide companies with a way of protecting their private knowledge from theft. However, </w:t>
      </w:r>
      <w:r w:rsidRPr="002E3A02">
        <w:rPr>
          <w:rStyle w:val="StyleUnderline"/>
        </w:rPr>
        <w:t>industrial espionage predates the</w:t>
      </w:r>
      <w:r w:rsidRPr="00541E10">
        <w:rPr>
          <w:sz w:val="16"/>
        </w:rPr>
        <w:t xml:space="preserve"> </w:t>
      </w:r>
      <w:r w:rsidRPr="002E3A02">
        <w:rPr>
          <w:rStyle w:val="StyleUnderline"/>
        </w:rPr>
        <w:t>security concern over hackers</w:t>
      </w:r>
      <w:r w:rsidRPr="00541E10">
        <w:rPr>
          <w:sz w:val="16"/>
        </w:rPr>
        <w:t xml:space="preserve"> using computers to steal IP. In the reports analyzed, the </w:t>
      </w:r>
      <w:r w:rsidRPr="002E3A02">
        <w:rPr>
          <w:rStyle w:val="StyleUnderline"/>
        </w:rPr>
        <w:t>examples of industrial spying did not involve hackers but rather</w:t>
      </w:r>
      <w:r w:rsidRPr="00541E10">
        <w:rPr>
          <w:sz w:val="16"/>
        </w:rPr>
        <w:t xml:space="preserve"> the </w:t>
      </w:r>
      <w:r w:rsidRPr="002E3A02">
        <w:rPr>
          <w:rStyle w:val="StyleUnderline"/>
        </w:rPr>
        <w:t>theft</w:t>
      </w:r>
      <w:r w:rsidRPr="00541E10">
        <w:rPr>
          <w:sz w:val="16"/>
        </w:rPr>
        <w:t xml:space="preserve"> of materials </w:t>
      </w:r>
      <w:r w:rsidRPr="002E3A02">
        <w:rPr>
          <w:rStyle w:val="StyleUnderline"/>
        </w:rPr>
        <w:t>by employees</w:t>
      </w:r>
      <w:r w:rsidRPr="00541E10">
        <w:rPr>
          <w:sz w:val="16"/>
        </w:rPr>
        <w:t xml:space="preserve">—the conventional method of industrial spying. Third, given the critique of theft in the preceding section, it is unclear how one assesses the economic damage when what is “taken” is intangible and technically not lost. These reports claim that billions of dollars have been stolen </w:t>
      </w:r>
      <w:proofErr w:type="gramStart"/>
      <w:r w:rsidRPr="00541E10">
        <w:rPr>
          <w:sz w:val="16"/>
        </w:rPr>
        <w:t>as a result of</w:t>
      </w:r>
      <w:proofErr w:type="gramEnd"/>
      <w:r w:rsidRPr="00541E10">
        <w:rPr>
          <w:sz w:val="16"/>
        </w:rPr>
        <w:t xml:space="preserve"> intellectual property theft. For example, in the recent New York Times coverage of the Chinese indictment, the Attorney General claimed that the hackers stole 700,000 pages of e-mails from one company, which sounds significant (Schmidt and Sanger 2014). However, how many of these e-mails were of any “value”? How do you assign value to e-mails? Would only the e-mails including technical details count as valuable? It may be that after sifting through 700,000 e-mails, a Chinese innovator will be able to use whatever technical processes have been distilled to create a competitive advantage. The same could be said of the thousands of old scientific articles “stolen” from public libraries in the United States. However, as Thomas Rid argues, “Tacit knowledge is a major challenge for espionage, especially industrial espionage” (Rid 2013, 84). Since taking knowledge is much easier than putting it to use, theft of trade secrets has had a relatively limited impact on competitive economic development (Rid 2013). However, though illegal, theft of trade secrets does not limit the company from which the information was stolen from pursuing its own innovative path. The underlying assumption in these reports is that foreign governments steal our ideas but then take these ideas and make superior products before we can. Perhaps instead of feeling threatened, it might be worthwhile to ask why American businesses are not bringing their innovations to market more quickly—this is, after all, the entire point of a free-market competitive system. Finally, while this type of “theft” may be of economic concern, blurring it into a national security threat is problematic. These types of distinctions are absent from the policy analysis presented in the statements made about how much the theft of IP costs the United States. What becomes clear when looking at the confluence of reports and statements from public figures and the relevant think tanks is that without any critical nuance, intellectual property theft has achieved a level of political valence akin to the elusive threat posed by the war on terror. It is likely we can never know what has been “stolen” when the government claims China is stealing our intellectual property, in part because it may be classified information and in part because the vagueness of the claim allows any number of otherwise innocuous items to be counted as stolen. However, there are reasons we THE INFORMATION SOCIETY 261 should be concerned about such claims and challenge the wholesale use of the concept of IP to justify national security efforts in cyberspace. Why we should care about the securitization of intellectual property theft Intellectual property has grown in importance since the mid-1990s when it became clear that the networking possibilities of the information age were changing the way people communicated, did business, shared information and much more. As discussed earlier, commercial interests, especially entertainment companies, were among the first to recognize the threat to their business models posed by the Internet. They embarked upon a now decades-long effort to preserve their way of doing business using all possible strategies, from changing the law to educational campaigns advancing a framework of </w:t>
      </w:r>
      <w:proofErr w:type="spellStart"/>
      <w:r w:rsidRPr="00541E10">
        <w:rPr>
          <w:sz w:val="16"/>
        </w:rPr>
        <w:t>cybernorms</w:t>
      </w:r>
      <w:proofErr w:type="spellEnd"/>
      <w:r w:rsidRPr="00541E10">
        <w:rPr>
          <w:sz w:val="16"/>
        </w:rPr>
        <w:t xml:space="preserve"> that suited their commercial interests. While it is arguable that the industry has lost anywhere near the amounts of money it claims, what has been successfully accomplished is the uncritical acceptance of the IP theft narrative at all levels of American government as a truth. The Copenhagen School initially developed securitization theory in the 1990s as a form of critical security studies. A security threat, according to the Copenhagen School, does not exist “naturally” but is instead narrated into being (van Munster 2005, 2). Such an understanding of securitization “follows the recognition that security is socially constructed and politically powerful” (Browning and McDonald 2011, 236). </w:t>
      </w:r>
      <w:r w:rsidRPr="002E3A02">
        <w:rPr>
          <w:rStyle w:val="StyleUnderline"/>
        </w:rPr>
        <w:t>To qualify as a securitizing act</w:t>
      </w:r>
      <w:r w:rsidRPr="00541E10">
        <w:rPr>
          <w:sz w:val="16"/>
        </w:rPr>
        <w:t xml:space="preserve">, according to the Copenhagen School, </w:t>
      </w:r>
      <w:r w:rsidRPr="002E3A02">
        <w:rPr>
          <w:rStyle w:val="StyleUnderline"/>
        </w:rPr>
        <w:t>three criteria must be met</w:t>
      </w:r>
      <w:r w:rsidRPr="00541E10">
        <w:rPr>
          <w:sz w:val="16"/>
        </w:rPr>
        <w:t xml:space="preserve">: (a) </w:t>
      </w:r>
      <w:r w:rsidRPr="002E3A02">
        <w:rPr>
          <w:rStyle w:val="Emphasis"/>
          <w:highlight w:val="cyan"/>
        </w:rPr>
        <w:t>existential threats</w:t>
      </w:r>
      <w:r w:rsidRPr="002E3A02">
        <w:rPr>
          <w:rStyle w:val="StyleUnderline"/>
          <w:highlight w:val="cyan"/>
        </w:rPr>
        <w:t xml:space="preserve"> to</w:t>
      </w:r>
      <w:r w:rsidRPr="00541E10">
        <w:rPr>
          <w:sz w:val="16"/>
        </w:rPr>
        <w:t xml:space="preserve"> the survival of </w:t>
      </w:r>
      <w:r w:rsidRPr="002E3A02">
        <w:rPr>
          <w:rStyle w:val="StyleUnderline"/>
          <w:highlight w:val="cyan"/>
        </w:rPr>
        <w:t>some kind of</w:t>
      </w:r>
      <w:r w:rsidRPr="002E3A02">
        <w:rPr>
          <w:rStyle w:val="StyleUnderline"/>
        </w:rPr>
        <w:t xml:space="preserve"> referent </w:t>
      </w:r>
      <w:r w:rsidRPr="002E3A02">
        <w:rPr>
          <w:rStyle w:val="StyleUnderline"/>
          <w:highlight w:val="cyan"/>
        </w:rPr>
        <w:t>object that</w:t>
      </w:r>
      <w:r w:rsidRPr="00541E10">
        <w:rPr>
          <w:sz w:val="16"/>
        </w:rPr>
        <w:t xml:space="preserve"> (b) </w:t>
      </w:r>
      <w:r w:rsidRPr="002E3A02">
        <w:rPr>
          <w:rStyle w:val="StyleUnderline"/>
          <w:highlight w:val="cyan"/>
        </w:rPr>
        <w:t xml:space="preserve">require </w:t>
      </w:r>
      <w:r w:rsidRPr="002E3A02">
        <w:rPr>
          <w:rStyle w:val="Emphasis"/>
          <w:highlight w:val="cyan"/>
        </w:rPr>
        <w:t>exceptional measures</w:t>
      </w:r>
      <w:r w:rsidRPr="002E3A02">
        <w:rPr>
          <w:rStyle w:val="StyleUnderline"/>
          <w:highlight w:val="cyan"/>
        </w:rPr>
        <w:t xml:space="preserve"> to protect</w:t>
      </w:r>
      <w:r w:rsidRPr="00541E10">
        <w:rPr>
          <w:sz w:val="16"/>
        </w:rPr>
        <w:t xml:space="preserve"> the threatened referent object, </w:t>
      </w:r>
      <w:r w:rsidRPr="002E3A02">
        <w:rPr>
          <w:rStyle w:val="StyleUnderline"/>
          <w:highlight w:val="cyan"/>
        </w:rPr>
        <w:t>which</w:t>
      </w:r>
      <w:r w:rsidRPr="002E3A02">
        <w:rPr>
          <w:rStyle w:val="StyleUnderline"/>
        </w:rPr>
        <w:t xml:space="preserve"> (c) </w:t>
      </w:r>
      <w:r w:rsidRPr="002E3A02">
        <w:rPr>
          <w:rStyle w:val="StyleUnderline"/>
          <w:highlight w:val="cyan"/>
        </w:rPr>
        <w:t>justify</w:t>
      </w:r>
      <w:r w:rsidRPr="002E3A02">
        <w:rPr>
          <w:rStyle w:val="StyleUnderline"/>
        </w:rPr>
        <w:t xml:space="preserve"> and </w:t>
      </w:r>
      <w:proofErr w:type="spellStart"/>
      <w:r w:rsidRPr="002E3A02">
        <w:rPr>
          <w:rStyle w:val="StyleUnderline"/>
        </w:rPr>
        <w:t>legitimise</w:t>
      </w:r>
      <w:proofErr w:type="spellEnd"/>
      <w:r w:rsidRPr="002E3A02">
        <w:rPr>
          <w:rStyle w:val="StyleUnderline"/>
        </w:rPr>
        <w:t xml:space="preserve"> the </w:t>
      </w:r>
      <w:r w:rsidRPr="002E3A02">
        <w:rPr>
          <w:rStyle w:val="Emphasis"/>
          <w:highlight w:val="cyan"/>
        </w:rPr>
        <w:t xml:space="preserve">breaking free of </w:t>
      </w:r>
      <w:r w:rsidRPr="002E3A02">
        <w:rPr>
          <w:rStyle w:val="StyleUnderline"/>
          <w:highlight w:val="cyan"/>
        </w:rPr>
        <w:t>normal</w:t>
      </w:r>
      <w:r w:rsidRPr="002E3A02">
        <w:rPr>
          <w:rStyle w:val="StyleUnderline"/>
        </w:rPr>
        <w:t xml:space="preserve"> </w:t>
      </w:r>
      <w:r w:rsidRPr="002E3A02">
        <w:rPr>
          <w:rStyle w:val="Emphasis"/>
          <w:highlight w:val="cyan"/>
        </w:rPr>
        <w:t>democratic procedures</w:t>
      </w:r>
      <w:r w:rsidRPr="002E3A02">
        <w:rPr>
          <w:rStyle w:val="StyleUnderline"/>
        </w:rPr>
        <w:t>.</w:t>
      </w:r>
      <w:r w:rsidRPr="00541E10">
        <w:rPr>
          <w:sz w:val="16"/>
        </w:rPr>
        <w:t xml:space="preserve"> (van Munster 2005, 3) Furthermore, to become securitized, an actor must make a securitizing move that is accepted by a target audience and justifies actions that “break the normal political rules of the game” (Buzan et al. 1997, 24). Over the last two decades, several critiques to the original Copenhagen School paradigm have emerged. Specifically, some argue that a focus on existential threats is too limiting. For an issue to meet the mandates set by securitization theory, an “existential threat” through which new and extraordinary measures must be taken outside conventional politics must exist (Williams 2003). As van Munster points out, while the original articulation of securitization focused upon existential threats, the ongoing war on terror helps us to understand securitizing moves as also articulating the risk of potential threats (van Munster 2005). Cybersecurity is another such threat. According to Hansen and Nissenbaum, the Copenhagen School rejected the need to theorize cybersecurity as an autonomous security issue in the 1990s (Hansen and Nissenbaum 2009, 1156). Yet the potential risk posed by cyberwar and the underlying and associated risks posed by IP theft are now playing a central role in how the United States articulates its security policy. How </w:t>
      </w:r>
      <w:r w:rsidRPr="002E3A02">
        <w:rPr>
          <w:rStyle w:val="StyleUnderline"/>
        </w:rPr>
        <w:t xml:space="preserve">the state, accompanied by private security-based actors, constructs a </w:t>
      </w:r>
      <w:r w:rsidRPr="002E3A02">
        <w:rPr>
          <w:rStyle w:val="Emphasis"/>
          <w:highlight w:val="cyan"/>
        </w:rPr>
        <w:t>discourse of security surrounding</w:t>
      </w:r>
      <w:r w:rsidRPr="002E3A02">
        <w:rPr>
          <w:rStyle w:val="Emphasis"/>
        </w:rPr>
        <w:t xml:space="preserve"> the protection of </w:t>
      </w:r>
      <w:r w:rsidRPr="002E3A02">
        <w:rPr>
          <w:rStyle w:val="Emphasis"/>
          <w:highlight w:val="cyan"/>
        </w:rPr>
        <w:t>IP</w:t>
      </w:r>
      <w:r w:rsidRPr="002E3A02">
        <w:rPr>
          <w:rStyle w:val="StyleUnderline"/>
        </w:rPr>
        <w:t xml:space="preserve"> and shifts the security agenda to </w:t>
      </w:r>
      <w:r w:rsidRPr="002E3A02">
        <w:rPr>
          <w:rStyle w:val="StyleUnderline"/>
          <w:highlight w:val="cyan"/>
        </w:rPr>
        <w:t>reflect the new</w:t>
      </w:r>
      <w:r w:rsidRPr="002E3A02">
        <w:rPr>
          <w:rStyle w:val="StyleUnderline"/>
        </w:rPr>
        <w:t xml:space="preserve"> socially constructed </w:t>
      </w:r>
      <w:r w:rsidRPr="002E3A02">
        <w:rPr>
          <w:rStyle w:val="StyleUnderline"/>
          <w:highlight w:val="cyan"/>
        </w:rPr>
        <w:t>threat is important to analyze.</w:t>
      </w:r>
      <w:r w:rsidRPr="002E3A02">
        <w:rPr>
          <w:rStyle w:val="StyleUnderline"/>
        </w:rPr>
        <w:t xml:space="preserve"> Thus, the securitization of IP as traced in the reports discussed here takes an unconventional security threat and translates it into a threat that can be understood using very conventional security language.</w:t>
      </w:r>
      <w:r w:rsidRPr="00541E10">
        <w:rPr>
          <w:sz w:val="16"/>
        </w:rPr>
        <w:t xml:space="preserve"> </w:t>
      </w:r>
      <w:proofErr w:type="spellStart"/>
      <w:r w:rsidRPr="00541E10">
        <w:rPr>
          <w:sz w:val="16"/>
        </w:rPr>
        <w:t>Cavelty</w:t>
      </w:r>
      <w:proofErr w:type="spellEnd"/>
      <w:r w:rsidRPr="00541E10">
        <w:rPr>
          <w:sz w:val="16"/>
        </w:rPr>
        <w:t xml:space="preserve"> says of cybersecurity that while it may not have been successful as a securitizing move, “what has evolved, however, is a new logic of security (</w:t>
      </w:r>
      <w:proofErr w:type="spellStart"/>
      <w:r w:rsidRPr="00541E10">
        <w:rPr>
          <w:sz w:val="16"/>
        </w:rPr>
        <w:t>Cavelty</w:t>
      </w:r>
      <w:proofErr w:type="spellEnd"/>
      <w:r w:rsidRPr="00541E10">
        <w:rPr>
          <w:sz w:val="16"/>
        </w:rPr>
        <w:t xml:space="preserve"> 2007, 137). This new logic of security, where cyberspace generally is seen as a national security threat and the theft of intellectual property is understood to be a significant justification for further defending cyberspace, is why we should take the claims made in these reports seriously. </w:t>
      </w:r>
      <w:proofErr w:type="spellStart"/>
      <w:r w:rsidRPr="00541E10">
        <w:rPr>
          <w:sz w:val="16"/>
        </w:rPr>
        <w:t>Cavelty</w:t>
      </w:r>
      <w:proofErr w:type="spellEnd"/>
      <w:r w:rsidRPr="00541E10">
        <w:rPr>
          <w:sz w:val="16"/>
        </w:rPr>
        <w:t xml:space="preserve"> is interested not in the securitization move itself, but in the nature of the measures drafted as a result—how a securitizing move leads to policy decisions and countermeasures. </w:t>
      </w:r>
      <w:r w:rsidRPr="002E3A02">
        <w:rPr>
          <w:rStyle w:val="StyleUnderline"/>
        </w:rPr>
        <w:t>This is the focus of “threat politics,” which pushes security studies to the next stage</w:t>
      </w:r>
      <w:r w:rsidRPr="00541E10">
        <w:rPr>
          <w:sz w:val="16"/>
        </w:rPr>
        <w:t xml:space="preserve"> (</w:t>
      </w:r>
      <w:proofErr w:type="spellStart"/>
      <w:r w:rsidRPr="00541E10">
        <w:rPr>
          <w:sz w:val="16"/>
        </w:rPr>
        <w:t>Cavelty</w:t>
      </w:r>
      <w:proofErr w:type="spellEnd"/>
      <w:r w:rsidRPr="00541E10">
        <w:rPr>
          <w:sz w:val="16"/>
        </w:rPr>
        <w:t xml:space="preserve"> 2007, 26). In the case of cyberspace and IP theft, it is worth remarking that </w:t>
      </w:r>
      <w:r w:rsidRPr="002E3A02">
        <w:rPr>
          <w:rStyle w:val="StyleUnderline"/>
        </w:rPr>
        <w:t xml:space="preserve">state actors have assimilated IP into their justification for defending U.S. territory, this time in </w:t>
      </w:r>
      <w:r w:rsidRPr="002E3A02">
        <w:rPr>
          <w:rStyle w:val="Emphasis"/>
        </w:rPr>
        <w:t>cyberspace</w:t>
      </w:r>
      <w:r w:rsidRPr="002E3A02">
        <w:rPr>
          <w:rStyle w:val="StyleUnderline"/>
        </w:rPr>
        <w:t>.</w:t>
      </w:r>
      <w:r w:rsidRPr="00541E10">
        <w:rPr>
          <w:sz w:val="16"/>
        </w:rPr>
        <w:t xml:space="preserve"> This section uncovers why the articulation of IP as a security threat matters in the context of threat politics. Ultimately, </w:t>
      </w:r>
      <w:r w:rsidRPr="002E3A02">
        <w:rPr>
          <w:rStyle w:val="StyleUnderline"/>
          <w:highlight w:val="cyan"/>
        </w:rPr>
        <w:t>by shifting IP into a national security frame, the lines between theft and information sharing</w:t>
      </w:r>
      <w:r w:rsidRPr="002E3A02">
        <w:rPr>
          <w:rStyle w:val="StyleUnderline"/>
        </w:rPr>
        <w:t xml:space="preserve"> are increasingly </w:t>
      </w:r>
      <w:r w:rsidRPr="002E3A02">
        <w:rPr>
          <w:rStyle w:val="StyleUnderline"/>
          <w:highlight w:val="cyan"/>
        </w:rPr>
        <w:t>blurred and the U.S.</w:t>
      </w:r>
      <w:r w:rsidRPr="002E3A02">
        <w:rPr>
          <w:rStyle w:val="StyleUnderline"/>
        </w:rPr>
        <w:t xml:space="preserve"> government </w:t>
      </w:r>
      <w:r w:rsidRPr="002E3A02">
        <w:rPr>
          <w:rStyle w:val="StyleUnderline"/>
          <w:highlight w:val="cyan"/>
        </w:rPr>
        <w:t>positions itself</w:t>
      </w:r>
      <w:r w:rsidRPr="002E3A02">
        <w:rPr>
          <w:rStyle w:val="StyleUnderline"/>
        </w:rPr>
        <w:t xml:space="preserve"> even </w:t>
      </w:r>
      <w:r w:rsidRPr="002E3A02">
        <w:rPr>
          <w:rStyle w:val="StyleUnderline"/>
          <w:highlight w:val="cyan"/>
        </w:rPr>
        <w:t>closer to using cyberspace as</w:t>
      </w:r>
      <w:r w:rsidRPr="002E3A02">
        <w:rPr>
          <w:rStyle w:val="StyleUnderline"/>
        </w:rPr>
        <w:t xml:space="preserve"> a justification for </w:t>
      </w:r>
      <w:r w:rsidRPr="002E3A02">
        <w:rPr>
          <w:rStyle w:val="StyleUnderline"/>
          <w:highlight w:val="cyan"/>
        </w:rPr>
        <w:t>war</w:t>
      </w:r>
      <w:r w:rsidRPr="00541E10">
        <w:rPr>
          <w:sz w:val="16"/>
        </w:rPr>
        <w:t xml:space="preserve"> (virtual or conventional). One possible justification for the securitization of IP is that it can </w:t>
      </w:r>
      <w:r w:rsidRPr="002E3A02">
        <w:rPr>
          <w:rStyle w:val="StyleUnderline"/>
        </w:rPr>
        <w:t>help mobilize U.S. efforts to enhance military budgets</w:t>
      </w:r>
      <w:r w:rsidRPr="00541E10">
        <w:rPr>
          <w:sz w:val="16"/>
        </w:rPr>
        <w:t xml:space="preserve">. For example, </w:t>
      </w:r>
      <w:r w:rsidRPr="002E3A02">
        <w:rPr>
          <w:rStyle w:val="StyleUnderline"/>
        </w:rPr>
        <w:t>the D</w:t>
      </w:r>
      <w:r w:rsidRPr="00541E10">
        <w:rPr>
          <w:sz w:val="16"/>
        </w:rPr>
        <w:t xml:space="preserve">epartment </w:t>
      </w:r>
      <w:r w:rsidRPr="002E3A02">
        <w:rPr>
          <w:rStyle w:val="StyleUnderline"/>
        </w:rPr>
        <w:t>o</w:t>
      </w:r>
      <w:r w:rsidRPr="00541E10">
        <w:rPr>
          <w:sz w:val="16"/>
        </w:rPr>
        <w:t xml:space="preserve">f </w:t>
      </w:r>
      <w:r w:rsidRPr="002E3A02">
        <w:rPr>
          <w:rStyle w:val="StyleUnderline"/>
        </w:rPr>
        <w:t>D</w:t>
      </w:r>
      <w:r w:rsidRPr="00541E10">
        <w:rPr>
          <w:sz w:val="16"/>
        </w:rPr>
        <w:t xml:space="preserve">efense </w:t>
      </w:r>
      <w:r w:rsidRPr="002E3A02">
        <w:rPr>
          <w:rStyle w:val="StyleUnderline"/>
        </w:rPr>
        <w:t xml:space="preserve">now has a “cyber strategy” requiring a buildup of </w:t>
      </w:r>
      <w:r w:rsidRPr="002E3A02">
        <w:rPr>
          <w:rStyle w:val="Emphasis"/>
        </w:rPr>
        <w:t>cyber resources and personnel</w:t>
      </w:r>
      <w:r w:rsidRPr="00541E10">
        <w:rPr>
          <w:sz w:val="16"/>
        </w:rPr>
        <w:t xml:space="preserve"> to address the growing threat posed by the cyber domain, including the theft of intellectual property from state and nonstate actors (Carter 2015). In a March 2012 press release, the Department of Defense (DOD) called for increased funding (to $3.4 billion for FY 2013) for a coordinated approach to cybersecurity that involves the DOD, the Department of 262 D. HALBERT Homeland Security, the FBI, and private industry (Daniel 2012). According to General Keith B. Alexander, “Cyber is a team sport, it is increasingly critical to our national and economic security. … The theft of intellectual property is astounding” (Daniel 2012, online para. 8). Thus, IP theft within the new </w:t>
      </w:r>
      <w:proofErr w:type="spellStart"/>
      <w:r w:rsidRPr="00541E10">
        <w:rPr>
          <w:sz w:val="16"/>
        </w:rPr>
        <w:t>cyberdomain</w:t>
      </w:r>
      <w:proofErr w:type="spellEnd"/>
      <w:r w:rsidRPr="00541E10">
        <w:rPr>
          <w:sz w:val="16"/>
        </w:rPr>
        <w:t xml:space="preserve"> can help justify ongoing defense budgetary allocations. Despite these efforts to shore up military budgets, cybersecurity is an uneasy fit with the conventional understanding of national security threats. While the reports just described assert unequivocally that the theft of IP is a national security threat, to position IP theft as a national security threat is questionable. For example, the Chinese hacking incident(s) has been instrumental in helping justify increased cybersecurity to protect intellectual property. As Clarke and Knake argue, “Even if a major cyberwar involving the U.S. never happens, Chinese cyber espionage and intellectual property war may swing the balance of power in the world away from America. We need to make protecting this information a much higher priority, and we need to confront China about its activities” (Clarke and Knake 2010, 237). What “intellectual property war” might be in this context is a matter of speculation. What information needs protecting is also unclear, but the concept is broad enough to establish any Chinese knowledge acquisition as a threat. It is argued that the data theft undertaken by the Chinese is specifically designed to improve their military and technological capacities to better compete with the United States (Eun and </w:t>
      </w:r>
      <w:proofErr w:type="spellStart"/>
      <w:r w:rsidRPr="00541E10">
        <w:rPr>
          <w:sz w:val="16"/>
        </w:rPr>
        <w:t>Abmann</w:t>
      </w:r>
      <w:proofErr w:type="spellEnd"/>
      <w:r w:rsidRPr="00541E10">
        <w:rPr>
          <w:sz w:val="16"/>
        </w:rPr>
        <w:t xml:space="preserve"> 2014). This </w:t>
      </w:r>
      <w:proofErr w:type="gramStart"/>
      <w:r w:rsidRPr="00541E10">
        <w:rPr>
          <w:sz w:val="16"/>
        </w:rPr>
        <w:t>particular threat</w:t>
      </w:r>
      <w:proofErr w:type="gramEnd"/>
      <w:r w:rsidRPr="00541E10">
        <w:rPr>
          <w:sz w:val="16"/>
        </w:rPr>
        <w:t xml:space="preserve"> is not based upon superior weaponry, but upon superior use of information. In other words, the fear is that China may be smarter than the United States and that the vast downloading of information from U.S. computers will help them achieve international dominance. More significantly, and what makes the securitization of IP a new rhetorical move worth remarking upon and raising concern about, the Chinese state is now the culprit in this new narrative of IP war. The United States has pointed to China’s intellectual property pirates for decades (Halbert 1997; Neigel 2000; Yu 2006; Yu 2005; Mertha 2005). However, the focus has been on the lax enforcement of intellectual property rights that allowed Chinese pirates to make illegal copies of U.S. movies, music, software, and designs. The shift from a failure of the Chinese state to protect U.S. intellectual property (movies, software, music, etc.) to the public accusation by American officials that the Chinese government itself is responsible for intellectual property theft is an important new dimension in the evolution of international intellectual property conflicts. The state as IP pirate makes for a different set of possible responses in the context of a threat politics—diplomatic and military—and requires a far more vigilant system of surveillance on the part of the United States. If the rhetorical effort to establish IP theft as a concern for American national security is to be taken seriously, where does this logic lead us in terms of future international relations? If virtually all policy treatments of cybersecurity point to the theft of IP as a significant justification for more security, less sharing, and more national vigilance in protecting “our IP,” then what kind of future battles does such logic set up? Among the first to call theft of information a type of warfare was computer scientist Dorothy E. Denning, who included IP theft in her hierarchies of offensive operations that could be conducted in cyberspace (Denning 1998). However, there remain serious questions about whether “cyber” fits the concept of war at all. There is an ongoing debate in security circles on the potential of cyberwar and what it really means (Gartzke 2013; Gjelten 2013; Ophardt 2010; Rid 2012; Farwell and </w:t>
      </w:r>
      <w:proofErr w:type="spellStart"/>
      <w:r w:rsidRPr="00541E10">
        <w:rPr>
          <w:sz w:val="16"/>
        </w:rPr>
        <w:t>Rohozinski</w:t>
      </w:r>
      <w:proofErr w:type="spellEnd"/>
      <w:r w:rsidRPr="00541E10">
        <w:rPr>
          <w:sz w:val="16"/>
        </w:rPr>
        <w:t xml:space="preserve"> 2012; Sharma 2010; Stevens 2012; Stone 2013; McGraw 2013; </w:t>
      </w:r>
      <w:proofErr w:type="spellStart"/>
      <w:r w:rsidRPr="00541E10">
        <w:rPr>
          <w:sz w:val="16"/>
        </w:rPr>
        <w:t>Ventre</w:t>
      </w:r>
      <w:proofErr w:type="spellEnd"/>
      <w:r w:rsidRPr="00541E10">
        <w:rPr>
          <w:sz w:val="16"/>
        </w:rPr>
        <w:t xml:space="preserve"> 2011; Singer and Friedman 2014). Jerry Brito and Tate Watkins argue that cyberwar is primarily hype produced by the growing cybersecurity industrial complex, and they suggest that more clear definitions of the threat and more realistic assessments need to be made (Brito and Watkins 2011). Rand senior policy analyst Martin C. </w:t>
      </w:r>
      <w:proofErr w:type="spellStart"/>
      <w:r w:rsidRPr="00541E10">
        <w:rPr>
          <w:sz w:val="16"/>
        </w:rPr>
        <w:t>Libicki</w:t>
      </w:r>
      <w:proofErr w:type="spellEnd"/>
      <w:r w:rsidRPr="00541E10">
        <w:rPr>
          <w:sz w:val="16"/>
        </w:rPr>
        <w:t xml:space="preserve"> also downplays the significance of what remains primarily a theoretical threat (</w:t>
      </w:r>
      <w:proofErr w:type="spellStart"/>
      <w:r w:rsidRPr="00541E10">
        <w:rPr>
          <w:sz w:val="16"/>
        </w:rPr>
        <w:t>Libicki</w:t>
      </w:r>
      <w:proofErr w:type="spellEnd"/>
      <w:r w:rsidRPr="00541E10">
        <w:rPr>
          <w:sz w:val="16"/>
        </w:rPr>
        <w:t xml:space="preserve"> 2007). Rid argues that the concept of cyberwar is highly problematic and that, in fact, cyberattacks </w:t>
      </w:r>
      <w:proofErr w:type="gramStart"/>
      <w:r w:rsidRPr="00541E10">
        <w:rPr>
          <w:sz w:val="16"/>
        </w:rPr>
        <w:t>actually significantly</w:t>
      </w:r>
      <w:proofErr w:type="gramEnd"/>
      <w:r w:rsidRPr="00541E10">
        <w:rPr>
          <w:sz w:val="16"/>
        </w:rPr>
        <w:t xml:space="preserve"> diminish violence instead of enhancing it (Rid 2013). International law requires a state-actor as the instigator of an act of war, which may not be discernable in a potential cyberwar (Ophardt 2010). The territory under attack, as well as the territory from where the attack originates, may also be unclear, a divide that distinguishes cybercrime from cyberwar in contexts where the two are not deliberately blurred (Hollis 2011). According to Ophardt, we are already seeing glimpses of tomorrow’s cyberwars in the dynamic between industry-hired mercenaries and file sharers. The fact that file sharing is being used as an example of the wars of the future does not bode well for demarcation of IP in future conflicts. We have not yet gone so far as to claim IP theft as an act of war. In the aftermath of the Chinese hacker scandal, the Pentagon issued a report on cybersecurity in which it recommended that some cyberattacks could be considered acts of </w:t>
      </w:r>
      <w:proofErr w:type="gramStart"/>
      <w:r w:rsidRPr="00541E10">
        <w:rPr>
          <w:sz w:val="16"/>
        </w:rPr>
        <w:t>war, but</w:t>
      </w:r>
      <w:proofErr w:type="gramEnd"/>
      <w:r w:rsidRPr="00541E10">
        <w:rPr>
          <w:sz w:val="16"/>
        </w:rPr>
        <w:t xml:space="preserve"> noted that “routine theft of intellectual property” was “generally” not considered to be in that category (Michaels 2013). The widely discussed Tallinn Manual on the International Law Applicable to Cyber Warfare also explicitly excludes protection of private intellectual property from consideration as an THE INFORMATION SOCIETY 263 activity governed by the law of armed conflict (Schmitt 2013). It sees the law of armed conflict applicable only when state–state actions are involved. Despite the implications intellectual property theft has for national security, Schmitt does not think it belongs in this domain (Schmitt 2013). However, given that the shift in discourses over the threat to the national security of American IP comes from other states, the lines between protection of commercial and government IP assets are getting ever </w:t>
      </w:r>
      <w:proofErr w:type="gramStart"/>
      <w:r w:rsidRPr="00541E10">
        <w:rPr>
          <w:sz w:val="16"/>
        </w:rPr>
        <w:t>more blurry</w:t>
      </w:r>
      <w:proofErr w:type="gramEnd"/>
      <w:r w:rsidRPr="00541E10">
        <w:rPr>
          <w:sz w:val="16"/>
        </w:rPr>
        <w:t xml:space="preserve">. Given the incessant ramping up of the threat posed by IP theft, it is likely that claims regarding IP theft as an act of war are not too far in the future. Of additional concern is the fact that by making IP theft a national security threat without being clear about what </w:t>
      </w:r>
      <w:proofErr w:type="gramStart"/>
      <w:r w:rsidRPr="00541E10">
        <w:rPr>
          <w:sz w:val="16"/>
        </w:rPr>
        <w:t>actually constitutes</w:t>
      </w:r>
      <w:proofErr w:type="gramEnd"/>
      <w:r w:rsidRPr="00541E10">
        <w:rPr>
          <w:sz w:val="16"/>
        </w:rPr>
        <w:t xml:space="preserve"> intellectual property, not only does the U.S. government create a new reason for a militarized Internet, but it also sets the stage for companies to assert that a range of other activities from file sharing to producing counterfeit DVDs threaten national security and require further state intervention. Already, private industry has sought to link IP theft to terrorism </w:t>
      </w:r>
      <w:proofErr w:type="gramStart"/>
      <w:r w:rsidRPr="00541E10">
        <w:rPr>
          <w:sz w:val="16"/>
        </w:rPr>
        <w:t>in an effort to</w:t>
      </w:r>
      <w:proofErr w:type="gramEnd"/>
      <w:r w:rsidRPr="00541E10">
        <w:rPr>
          <w:sz w:val="16"/>
        </w:rPr>
        <w:t xml:space="preserve"> deploy the U.S. security state to defend its business practices (</w:t>
      </w:r>
      <w:proofErr w:type="spellStart"/>
      <w:r w:rsidRPr="00541E10">
        <w:rPr>
          <w:sz w:val="16"/>
        </w:rPr>
        <w:t>Treverton</w:t>
      </w:r>
      <w:proofErr w:type="spellEnd"/>
      <w:r w:rsidRPr="00541E10">
        <w:rPr>
          <w:sz w:val="16"/>
        </w:rPr>
        <w:t xml:space="preserve"> et al. 2009; Donahue and Hirschmann 2008). Whatever form IP theft might take in the national security configuration, from the unauthorized download of an internal departmental memorandum to counterfeit food production to illegal song downloads, the framing of the policy documents discussed here provides justification for further restriction of the openness of the Internet. Conclusion This article sought to raise concerns about appropriating the concept of IP as a national security issue and using it to justify the protection of cyberspace. The question remains open, however, as to what the U.S. response should be, not only to possible cybercrime but also to cybersecurity more generally. As Clarke and Knake warn, “Countries need to recognize that cyber espionage can easily be mistaken for preparation of the battlefield and that such actions may be seen to be provocative” (Clarke and Knake 2010, 236). Given the fact that the Obama administration reserves the right to respond with force to any credible threat to its security, even in cyberspace, the possibility of military escalation is there. Despite the current popularity of using the language of IP theft to justify enhanced national security in cyberspace and to expand U.S. military oversight of cyberspace, other justifications for such actions should be sought and IP should remain in the civilian and economic realms. Ultimately, the implications of securitizing IP are significant. As a result of the threat to American national security created by this framing of the theft of IP, more sophisticated </w:t>
      </w:r>
      <w:proofErr w:type="spellStart"/>
      <w:r w:rsidRPr="00541E10">
        <w:rPr>
          <w:sz w:val="16"/>
        </w:rPr>
        <w:t>cyberdefenses</w:t>
      </w:r>
      <w:proofErr w:type="spellEnd"/>
      <w:r w:rsidRPr="00541E10">
        <w:rPr>
          <w:sz w:val="16"/>
        </w:rPr>
        <w:t xml:space="preserve">, public/ private information sharing, and Internet surveillance are justified. The lines being blurred to promote IP theft as a threat could undermine the basic connective capacity of the Internet itself. Utilizing the Internet to fight an offensive information war will encourage the already existing trend of Internet Balkanization that has been in part motivated by American online spying, as other countries seek to protect themselves from potential cyber threats. Instead of heightening tension between states over information sharing and setting the stage for future cyberwars over the theft of IP, there could be other possible ways to work through issues of information exchange and possible theft outside the national security/military paradigm. Hollis, for example, suggests that because it is so difficult to identify the origin of a cyberattack, the focus should instead be on constructing a duty to assist in the event of such an attack (Hollis 2011, 209), rather than focusing on the origin of the attack. Such a perspective sees the Internet as a common “international” space, rather than the sovereign domain of nation-states. While the debate over what possible international </w:t>
      </w:r>
      <w:proofErr w:type="spellStart"/>
      <w:r w:rsidRPr="00541E10">
        <w:rPr>
          <w:sz w:val="16"/>
        </w:rPr>
        <w:t>cybernorms</w:t>
      </w:r>
      <w:proofErr w:type="spellEnd"/>
      <w:r w:rsidRPr="00541E10">
        <w:rPr>
          <w:sz w:val="16"/>
        </w:rPr>
        <w:t xml:space="preserve"> might govern cyberspace is ongoing and few issues have been resolved (Hurwitz 2015), considering an approach where at least minimum international standards not dictated only by U.S. security interests prevail is another possible avenue to diffuse the securitization of IP currently underway. In other words, possibilities other than understanding IP theft as a threat to U.S. national security exist, possibilities where the exchange of information and the benefits of an open Internet still prevail, even when discussing the potential threat China plays (Lindsay 2015). I have sought to argue that the securitization of IP should be of significant concern, and yet the academic literature on securitization studies may not acknowledge its importance because of the limited way in which that literature defines securitization. One path forward is to engage more critically with the academic literature on securitization studies. While </w:t>
      </w:r>
      <w:proofErr w:type="spellStart"/>
      <w:r w:rsidRPr="00541E10">
        <w:rPr>
          <w:sz w:val="16"/>
        </w:rPr>
        <w:t>Cavelty’s</w:t>
      </w:r>
      <w:proofErr w:type="spellEnd"/>
      <w:r w:rsidRPr="00541E10">
        <w:rPr>
          <w:sz w:val="16"/>
        </w:rPr>
        <w:t xml:space="preserve"> work on threat politics helps provide new avenues for articulating new threats, more can be done in this area. Securitization studies were intended to be critical of mainstream international relations; however, their commitment to theorizing within the constraints of their definitional model limits the application. Thus, one way forward includes a more robust theory of securitization that allows for the discussion of new types of threats in cyberspace. 264 D. HALBERT An additional </w:t>
      </w:r>
      <w:r w:rsidRPr="002E3A02">
        <w:rPr>
          <w:rStyle w:val="StyleUnderline"/>
          <w:highlight w:val="cyan"/>
        </w:rPr>
        <w:t>path forward is to use</w:t>
      </w:r>
      <w:r w:rsidRPr="002E3A02">
        <w:rPr>
          <w:rStyle w:val="StyleUnderline"/>
        </w:rPr>
        <w:t xml:space="preserve"> </w:t>
      </w:r>
      <w:r w:rsidRPr="002E3A02">
        <w:rPr>
          <w:rStyle w:val="StyleUnderline"/>
          <w:highlight w:val="cyan"/>
        </w:rPr>
        <w:t xml:space="preserve">the </w:t>
      </w:r>
      <w:r w:rsidRPr="002E3A02">
        <w:rPr>
          <w:rStyle w:val="Emphasis"/>
          <w:highlight w:val="cyan"/>
        </w:rPr>
        <w:t>analysis of securitizing IP</w:t>
      </w:r>
      <w:r w:rsidRPr="002E3A02">
        <w:rPr>
          <w:rStyle w:val="StyleUnderline"/>
        </w:rPr>
        <w:t xml:space="preserve"> developed here </w:t>
      </w:r>
      <w:r w:rsidRPr="002E3A02">
        <w:rPr>
          <w:rStyle w:val="StyleUnderline"/>
          <w:highlight w:val="cyan"/>
        </w:rPr>
        <w:t>to delve more deeply into</w:t>
      </w:r>
      <w:r w:rsidRPr="002E3A02">
        <w:rPr>
          <w:rStyle w:val="StyleUnderline"/>
        </w:rPr>
        <w:t xml:space="preserve"> the specific cybersecurity examples used by advocates of the </w:t>
      </w:r>
      <w:r w:rsidRPr="002E3A02">
        <w:rPr>
          <w:rStyle w:val="StyleUnderline"/>
          <w:highlight w:val="cyan"/>
        </w:rPr>
        <w:t>securitizing IP school of thought</w:t>
      </w:r>
      <w:r w:rsidRPr="002E3A02">
        <w:rPr>
          <w:rStyle w:val="StyleUnderline"/>
        </w:rPr>
        <w:t xml:space="preserve"> and determine much more clearly what the implications of massive copying of intellectual property are.</w:t>
      </w:r>
      <w:r w:rsidRPr="00541E10">
        <w:rPr>
          <w:sz w:val="16"/>
        </w:rPr>
        <w:t xml:space="preserve"> This article is intended to raise awareness of how the “theft of IP” language is being appropriated to justify enhanced cybersecurity, but space limitations preclude more detailed analysis. Such analysis would build upon the documentation provided here regarding the evolution of a securitizing discourse surrounding the theft of IP. Finally, </w:t>
      </w:r>
      <w:r w:rsidRPr="002E3A02">
        <w:rPr>
          <w:rStyle w:val="StyleUnderline"/>
        </w:rPr>
        <w:t>understanding the implications of this rhetorical move has</w:t>
      </w:r>
      <w:r w:rsidRPr="00541E10">
        <w:rPr>
          <w:sz w:val="16"/>
        </w:rPr>
        <w:t xml:space="preserve"> very </w:t>
      </w:r>
      <w:proofErr w:type="gramStart"/>
      <w:r w:rsidRPr="002E3A02">
        <w:rPr>
          <w:rStyle w:val="StyleUnderline"/>
        </w:rPr>
        <w:t>real world</w:t>
      </w:r>
      <w:proofErr w:type="gramEnd"/>
      <w:r w:rsidRPr="002E3A02">
        <w:rPr>
          <w:rStyle w:val="StyleUnderline"/>
        </w:rPr>
        <w:t xml:space="preserve"> applications. These </w:t>
      </w:r>
      <w:r w:rsidRPr="002E3A02">
        <w:rPr>
          <w:rStyle w:val="StyleUnderline"/>
          <w:highlight w:val="cyan"/>
        </w:rPr>
        <w:t xml:space="preserve">securitizing moves are not </w:t>
      </w:r>
      <w:proofErr w:type="gramStart"/>
      <w:r w:rsidRPr="002E3A02">
        <w:rPr>
          <w:rStyle w:val="StyleUnderline"/>
          <w:highlight w:val="cyan"/>
        </w:rPr>
        <w:t>academic, but</w:t>
      </w:r>
      <w:proofErr w:type="gramEnd"/>
      <w:r w:rsidRPr="002E3A02">
        <w:rPr>
          <w:rStyle w:val="StyleUnderline"/>
          <w:highlight w:val="cyan"/>
        </w:rPr>
        <w:t xml:space="preserve"> will have real</w:t>
      </w:r>
      <w:r w:rsidRPr="002E3A02">
        <w:rPr>
          <w:rStyle w:val="StyleUnderline"/>
        </w:rPr>
        <w:t xml:space="preserve"> </w:t>
      </w:r>
      <w:r w:rsidRPr="002E3A02">
        <w:rPr>
          <w:rStyle w:val="StyleUnderline"/>
          <w:highlight w:val="cyan"/>
        </w:rPr>
        <w:t>consequences for</w:t>
      </w:r>
      <w:r w:rsidRPr="002E3A02">
        <w:rPr>
          <w:rStyle w:val="StyleUnderline"/>
        </w:rPr>
        <w:t xml:space="preserve"> how the national security state moves forward in cyberspace, how </w:t>
      </w:r>
      <w:r w:rsidRPr="002E3A02">
        <w:rPr>
          <w:rStyle w:val="StyleUnderline"/>
          <w:highlight w:val="cyan"/>
        </w:rPr>
        <w:t>surveillance is justified</w:t>
      </w:r>
      <w:r w:rsidRPr="002E3A02">
        <w:rPr>
          <w:rStyle w:val="StyleUnderline"/>
        </w:rPr>
        <w:t>, how military budgets are constructed, and much more.</w:t>
      </w:r>
      <w:r w:rsidRPr="00541E10">
        <w:rPr>
          <w:sz w:val="16"/>
        </w:rPr>
        <w:t xml:space="preserve"> To that end, the type of information society we wish to inhabit in the future is implicated in the struggles this article has attempted to make visible, and more can be done to articulate the vision of a more positive future regarding how information is shared across national boundaries. The struggle between open access and proprietary knowledge has been raging for as long as intellectual property laws have existed. The securitization of intellectual property takes the debate to the next level. As the language of national security colonizes the debate about intellectual property, those who would advocate for open access, free sharing of information, and even technology transfers will find themselves with even more limited ground upon which to stand if this narrative move is not resisted. The future is not a bright one when anything shared on a computer might now violate the national security of the United States.</w:t>
      </w:r>
    </w:p>
    <w:p w14:paraId="2B3F807B" w14:textId="77777777" w:rsidR="00642697" w:rsidRDefault="00642697" w:rsidP="00642697">
      <w:pPr>
        <w:pStyle w:val="Heading4"/>
      </w:pPr>
      <w:r>
        <w:t>Securitization of IP turns case- militarizes cyber space, causes arms races, and drives secrecy</w:t>
      </w:r>
    </w:p>
    <w:p w14:paraId="3E30B065" w14:textId="77777777" w:rsidR="00642697" w:rsidRDefault="00642697" w:rsidP="00642697">
      <w:r>
        <w:t>Halbert 16. (Debora Halbert,</w:t>
      </w:r>
      <w:r w:rsidRPr="00B53F30">
        <w:t xml:space="preserve"> Department of Political Science, University of Hawai'i at </w:t>
      </w:r>
      <w:proofErr w:type="spellStart"/>
      <w:r w:rsidRPr="00B53F30">
        <w:t>Mānoa</w:t>
      </w:r>
      <w:proofErr w:type="spellEnd"/>
      <w:r w:rsidRPr="00B53F30">
        <w:t>, Honolulu, Hawai'i, USA</w:t>
      </w:r>
      <w:r>
        <w:t xml:space="preserve">. “Intellectual property theft and national security: Agendas and assumptions.” May 31, 2016. </w:t>
      </w:r>
      <w:hyperlink r:id="rId8" w:anchor=":~:text=https%3A//doi.org/10.1080/01972243.2016.1177762" w:history="1">
        <w:r w:rsidRPr="0001176A">
          <w:rPr>
            <w:rStyle w:val="Hyperlink"/>
          </w:rPr>
          <w:t>https://www.tandfonline.com/doi/abs/10.1080/01972243.2016.1177762#:~:text=https%3A//doi.org/10.1080/01972243.2016.1177762</w:t>
        </w:r>
      </w:hyperlink>
      <w:r>
        <w:t xml:space="preserve"> ==MJ)</w:t>
      </w:r>
    </w:p>
    <w:p w14:paraId="1A93981E" w14:textId="27A5AF16" w:rsidR="00642697" w:rsidRPr="00642697" w:rsidRDefault="00642697" w:rsidP="00FB3BA3">
      <w:pPr>
        <w:rPr>
          <w:sz w:val="14"/>
        </w:rPr>
      </w:pPr>
      <w:r w:rsidRPr="008E0967">
        <w:rPr>
          <w:sz w:val="14"/>
        </w:rPr>
        <w:t xml:space="preserve">The report of the Office of the National Counterintelligence Executive provided the data for the President’s February 2013 national strategy to deal with the theft of U.S. trade secrets (and is attached at the end of the President’s document). Focused on industrial and economic espionage, the President’s February 2013 report tells the public that </w:t>
      </w:r>
      <w:r w:rsidRPr="001B06AF">
        <w:rPr>
          <w:rStyle w:val="StyleUnderline"/>
        </w:rPr>
        <w:t xml:space="preserve">the full scope of the U.S. administrative infrastructure will be deployed to fight against IP theft. </w:t>
      </w:r>
      <w:r w:rsidRPr="001B06AF">
        <w:rPr>
          <w:rStyle w:val="Emphasis"/>
        </w:rPr>
        <w:t>Gone are the days when the FBI had bigger criminal plots to unravel than intellectual property theft—this is now central in the FBI mission</w:t>
      </w:r>
      <w:r w:rsidRPr="008E0967">
        <w:rPr>
          <w:sz w:val="14"/>
        </w:rPr>
        <w:t xml:space="preserve">.6 The report’s analysis is limited to trade secrets instead of constructing and using a generic concept of “intellectual property” as a foil against which to pitch an argument for increased cybersecurity. </w:t>
      </w:r>
      <w:proofErr w:type="gramStart"/>
      <w:r w:rsidRPr="008E0967">
        <w:rPr>
          <w:sz w:val="14"/>
        </w:rPr>
        <w:t>That being said, what</w:t>
      </w:r>
      <w:proofErr w:type="gramEnd"/>
      <w:r w:rsidRPr="008E0967">
        <w:rPr>
          <w:sz w:val="14"/>
        </w:rPr>
        <w:t xml:space="preserve"> constitutes a trade secret in the context of this report and of course in the U.S. assessment of damage done to American industry and national security is everything that might be held on a computer. Thus, no matter how banal or irrelevant, </w:t>
      </w:r>
      <w:proofErr w:type="gramStart"/>
      <w:r w:rsidRPr="008E0967">
        <w:rPr>
          <w:sz w:val="14"/>
        </w:rPr>
        <w:t>as long as</w:t>
      </w:r>
      <w:proofErr w:type="gramEnd"/>
      <w:r w:rsidRPr="008E0967">
        <w:rPr>
          <w:sz w:val="14"/>
        </w:rPr>
        <w:t xml:space="preserve"> it is on a computer, it is a trade secret and must be protected against theft.7 While Russia is considered a serious offender in terms of industrial espionage, </w:t>
      </w:r>
      <w:r w:rsidRPr="001B06AF">
        <w:rPr>
          <w:rStyle w:val="StyleUnderline"/>
        </w:rPr>
        <w:t>the reports on trade secrets and cybersecurity all point to China as the most aggressive cybersecurity threat</w:t>
      </w:r>
      <w:r w:rsidRPr="008E0967">
        <w:rPr>
          <w:sz w:val="14"/>
        </w:rPr>
        <w:t>. According to Schmidt and Sanger, recent federal indictments of Chinese hackers were directed at positioning U.S. claims about intellectual property theft at the center of United States–China diplomacy (Schmidt and Sanger 2014). In 2011, Bloomberg reported that at least 760 companies had been hacked, primarily by Chinese sources, calling China’s efforts an “undeclared cyber war” (Riley and Walcott 258 D. HALBERT Downloaded by [University of Hawaii at Manoa] at 12:01 01 June 2016</w:t>
      </w:r>
      <w:proofErr w:type="gramStart"/>
      <w:r w:rsidRPr="008E0967">
        <w:rPr>
          <w:sz w:val="14"/>
        </w:rPr>
        <w:t xml:space="preserve"> 2011</w:t>
      </w:r>
      <w:proofErr w:type="gramEnd"/>
      <w:r w:rsidRPr="008E0967">
        <w:rPr>
          <w:sz w:val="14"/>
        </w:rPr>
        <w:t>). While the reporting was short on specifics, Scott Borg, director of the U.S. Cyber Consequences Unit, noted, “</w:t>
      </w:r>
      <w:r w:rsidRPr="001B06AF">
        <w:rPr>
          <w:rStyle w:val="StyleUnderline"/>
        </w:rPr>
        <w:t xml:space="preserve">We’re talking about stealing entire industries.” He said, “This may be the biggest transfer of wealth in a short period of time that the world has ever seen” </w:t>
      </w:r>
      <w:r w:rsidRPr="008E0967">
        <w:rPr>
          <w:sz w:val="14"/>
        </w:rPr>
        <w:t xml:space="preserve">(Riley and Walcott 2011, online para. 16).8 The issue of state-based Chinese hacking emerged again in March 2012 when the Department of Defense issued a press release on what it called “the greatest wealth transfer in history.” According to this press release, this wealth transfer resulted from the Chinese hacking of critical resources in U.S. industry, universities, and government (Daniel 2012). Here the security firm Mandiant noted that while it may be possible that the Chinese hackers acted without state sponsorship, </w:t>
      </w:r>
      <w:r w:rsidRPr="001B06AF">
        <w:rPr>
          <w:rStyle w:val="StyleUnderline"/>
        </w:rPr>
        <w:t>by far the most likely scenario is that they were deployed by the Chinese state to appropriate U.S. intellectual property (Mandiant Intelligence Center 2013). The Commission on the Theft of American Intellectual Property recommended that the national security advisor be designated as the “</w:t>
      </w:r>
      <w:proofErr w:type="gramStart"/>
      <w:r w:rsidRPr="001B06AF">
        <w:rPr>
          <w:rStyle w:val="StyleUnderline"/>
        </w:rPr>
        <w:t>principle</w:t>
      </w:r>
      <w:proofErr w:type="gramEnd"/>
      <w:r w:rsidRPr="001B06AF">
        <w:rPr>
          <w:rStyle w:val="StyleUnderline"/>
        </w:rPr>
        <w:t xml:space="preserve"> policy coordinator for all actions on the protection of American IP”</w:t>
      </w:r>
      <w:r w:rsidRPr="008E0967">
        <w:rPr>
          <w:sz w:val="14"/>
        </w:rPr>
        <w:t xml:space="preserve"> (Blair and Huntsman 2013, 4). While cybersecurity is already within the scope of the National Security Council mandate, such a designation would shift some of the interests in intellectual property protection from its civilian host in the U.S. Intellectual Property Enforcement Coordinator’s office, itself only a few years old, to a new position within the National Security Council. The Department of Homeland Security (DHS) is also in the picture when issues of cybersecurity and intellectual property converge. While the DHS is a vast federal bureaucracy with widespread duties from border control to domestic terrorism, </w:t>
      </w:r>
      <w:r w:rsidRPr="001B06AF">
        <w:rPr>
          <w:rStyle w:val="StyleUnderline"/>
        </w:rPr>
        <w:t>its recent report to Congress did not leave out the threats posed by intellectual property theft.</w:t>
      </w:r>
      <w:r w:rsidRPr="008E0967">
        <w:rPr>
          <w:sz w:val="14"/>
        </w:rPr>
        <w:t xml:space="preserve"> Acting Secretary Rand in his report to the Senate Committee on Homeland Security and Government Affairs on the State of the Homeland told the committee that the cyberworld is fraught with dangers: </w:t>
      </w:r>
      <w:r w:rsidRPr="001B06AF">
        <w:rPr>
          <w:rStyle w:val="StyleUnderline"/>
        </w:rPr>
        <w:t xml:space="preserve">This is critical, time-sensitive work, because we confront a dangerous combination of known and unknown cyber vulnerabilities, and adversaries with strong and rapidly expanding capabilities. Threats range from </w:t>
      </w:r>
      <w:proofErr w:type="gramStart"/>
      <w:r w:rsidRPr="001B06AF">
        <w:rPr>
          <w:rStyle w:val="StyleUnderline"/>
        </w:rPr>
        <w:t>denial of service</w:t>
      </w:r>
      <w:proofErr w:type="gramEnd"/>
      <w:r w:rsidRPr="001B06AF">
        <w:rPr>
          <w:rStyle w:val="StyleUnderline"/>
        </w:rPr>
        <w:t xml:space="preserve"> attacks, to theft of valuable trade secrets, to intrusions against government networks and systems that control critical infrastructure.</w:t>
      </w:r>
      <w:r w:rsidRPr="008E0967">
        <w:rPr>
          <w:sz w:val="14"/>
        </w:rPr>
        <w:t xml:space="preserve"> These attacks come from every part of the globe, every minute of every day, and are continually increasing in seriousness and sophistication. (Beers 2013, online para. 66) Other aspects of the threat to the homeland included hackers testing our networks, the sale of counterfeit goods via the Internet, and ongoing attacks on the network from foreign and domestic sources alike (Beers 2013). These dangers were part of the justification used by the Acting Secretary to request additional funding for DHS in the next fiscal year. </w:t>
      </w:r>
      <w:r w:rsidRPr="001B06AF">
        <w:rPr>
          <w:rStyle w:val="StyleUnderline"/>
        </w:rPr>
        <w:t>Other reports come closer to linking national security and the protection of American lives to IP theft.</w:t>
      </w:r>
      <w:r w:rsidRPr="008E0967">
        <w:rPr>
          <w:sz w:val="14"/>
        </w:rPr>
        <w:t xml:space="preserve"> Attached to the 2013 report by the </w:t>
      </w:r>
      <w:r w:rsidRPr="001B06AF">
        <w:rPr>
          <w:rStyle w:val="StyleUnderline"/>
        </w:rPr>
        <w:t>Obama administration</w:t>
      </w:r>
      <w:r w:rsidRPr="008E0967">
        <w:rPr>
          <w:sz w:val="14"/>
        </w:rPr>
        <w:t xml:space="preserve"> about trade secret theft is yet another report about the importance of protecting U.S. intellectual property. This report for 2012, part of a yearly endeavor by the Defense Security Service, begins by stating that: </w:t>
      </w:r>
      <w:r w:rsidRPr="001B06AF">
        <w:rPr>
          <w:rStyle w:val="StyleUnderline"/>
        </w:rPr>
        <w:t>The stakes are high in the battle against foreign collection efforts and espionage that target U.S. technology, intellectual property, trade secrets, and proprietary information. Our national security relies on our collective success at thwarting these persistent attacks.</w:t>
      </w:r>
      <w:r w:rsidRPr="008E0967">
        <w:rPr>
          <w:sz w:val="14"/>
        </w:rPr>
        <w:t xml:space="preserve"> Every time our adversaries gain access to sensitive or classified information and technology, it jeopardizes the lives of our warfighters, since these adversaries can exploit the information and technology to develop more lethal weapons or countermeasures to our systems. Our national security is also at risk in the potential loss of our technological edge, which is closely tied to the economic success of the cleared contractor community and the well-being of our economy. (Defense Security Service 2012, 5) </w:t>
      </w:r>
      <w:r w:rsidRPr="001B06AF">
        <w:rPr>
          <w:rStyle w:val="StyleUnderline"/>
        </w:rPr>
        <w:t>The language equivocates between stolen national secrets and whatever is meant here by intellectual property</w:t>
      </w:r>
      <w:r w:rsidRPr="008E0967">
        <w:rPr>
          <w:sz w:val="14"/>
        </w:rPr>
        <w:t xml:space="preserve">, where trade secrets and proprietary information are separate categories. However, </w:t>
      </w:r>
      <w:r w:rsidRPr="001B06AF">
        <w:rPr>
          <w:rStyle w:val="StyleUnderline"/>
        </w:rPr>
        <w:t>with each report linking intellectual property to the national security state, the importance of intellectual property is enhanced, even as what constitutes intellectual property is never clarified</w:t>
      </w:r>
      <w:r w:rsidRPr="008E0967">
        <w:rPr>
          <w:sz w:val="14"/>
        </w:rPr>
        <w:t xml:space="preserve">. The Center for a New American Security also issued a 2013 report on cybersecurity that further enforces the growing link between cybersecurity, national security, and intellectual property theft. The new turn, as the report author Irving </w:t>
      </w:r>
      <w:proofErr w:type="spellStart"/>
      <w:r w:rsidRPr="008E0967">
        <w:rPr>
          <w:sz w:val="14"/>
        </w:rPr>
        <w:t>Lachow</w:t>
      </w:r>
      <w:proofErr w:type="spellEnd"/>
      <w:r w:rsidRPr="008E0967">
        <w:rPr>
          <w:sz w:val="14"/>
        </w:rPr>
        <w:t xml:space="preserve"> notes, is that an active </w:t>
      </w:r>
      <w:proofErr w:type="spellStart"/>
      <w:r w:rsidRPr="008E0967">
        <w:rPr>
          <w:sz w:val="14"/>
        </w:rPr>
        <w:t>cyberdefense</w:t>
      </w:r>
      <w:proofErr w:type="spellEnd"/>
      <w:r w:rsidRPr="008E0967">
        <w:rPr>
          <w:sz w:val="14"/>
        </w:rPr>
        <w:t xml:space="preserve"> (ACD) is necessary because the threat now comes from state-sponsored spies and sophisticated criminals who create what he calls an advanced persistent threat (APT) (</w:t>
      </w:r>
      <w:proofErr w:type="spellStart"/>
      <w:r w:rsidRPr="008E0967">
        <w:rPr>
          <w:sz w:val="14"/>
        </w:rPr>
        <w:t>Lachow</w:t>
      </w:r>
      <w:proofErr w:type="spellEnd"/>
      <w:r w:rsidRPr="008E0967">
        <w:rPr>
          <w:sz w:val="14"/>
        </w:rPr>
        <w:t xml:space="preserve"> 2013, 2). These new threats focus on “stealing intellectual property and defrauding individuals and businesses” (</w:t>
      </w:r>
      <w:proofErr w:type="spellStart"/>
      <w:r w:rsidRPr="008E0967">
        <w:rPr>
          <w:sz w:val="14"/>
        </w:rPr>
        <w:t>Lachow</w:t>
      </w:r>
      <w:proofErr w:type="spellEnd"/>
      <w:r w:rsidRPr="008E0967">
        <w:rPr>
          <w:sz w:val="14"/>
        </w:rPr>
        <w:t xml:space="preserve"> 2013, 2</w:t>
      </w:r>
      <w:r w:rsidRPr="001B06AF">
        <w:rPr>
          <w:rStyle w:val="StyleUnderline"/>
        </w:rPr>
        <w:t xml:space="preserve">). It is exclusively the threat to intellectual property that </w:t>
      </w:r>
      <w:proofErr w:type="spellStart"/>
      <w:r w:rsidRPr="001B06AF">
        <w:rPr>
          <w:rStyle w:val="StyleUnderline"/>
        </w:rPr>
        <w:t>Lachow</w:t>
      </w:r>
      <w:proofErr w:type="spellEnd"/>
      <w:r w:rsidRPr="001B06AF">
        <w:rPr>
          <w:rStyle w:val="StyleUnderline"/>
        </w:rPr>
        <w:t xml:space="preserve"> uses to justify his ACD system in the cyber-engagement zone (CEZ), a system where security forces seek to actively intervene in </w:t>
      </w:r>
      <w:proofErr w:type="spellStart"/>
      <w:r w:rsidRPr="001B06AF">
        <w:rPr>
          <w:rStyle w:val="StyleUnderline"/>
        </w:rPr>
        <w:t>cyberinvasions</w:t>
      </w:r>
      <w:proofErr w:type="spellEnd"/>
      <w:r w:rsidRPr="001B06AF">
        <w:rPr>
          <w:rStyle w:val="StyleUnderline"/>
        </w:rPr>
        <w:t xml:space="preserve"> as they are happening (</w:t>
      </w:r>
      <w:proofErr w:type="spellStart"/>
      <w:r w:rsidRPr="001B06AF">
        <w:rPr>
          <w:rStyle w:val="StyleUnderline"/>
        </w:rPr>
        <w:t>Lachow</w:t>
      </w:r>
      <w:proofErr w:type="spellEnd"/>
      <w:r w:rsidRPr="001B06AF">
        <w:rPr>
          <w:rStyle w:val="StyleUnderline"/>
        </w:rPr>
        <w:t xml:space="preserve"> 2013)</w:t>
      </w:r>
      <w:r w:rsidRPr="008E0967">
        <w:rPr>
          <w:sz w:val="14"/>
        </w:rPr>
        <w:t xml:space="preserve">. Space does not allow me to continue to trace the ongoing development of intellectual property as a security concern and its theft as increasingly central to the U.S. security discourses. One last point must be made. In a TED talk via remote computer, Edward Snowden discussed his reasons for disclosing the scope of NSA spying and his perspectives on U.S. national security. As someone who has advocated for civil liberties and privacy rights for the individual, </w:t>
      </w:r>
      <w:r w:rsidRPr="001B06AF">
        <w:rPr>
          <w:rStyle w:val="Emphasis"/>
        </w:rPr>
        <w:t>Snowden argued that protection of intellectual property justified rejecting NSA efforts to install backdoors in Internet systems</w:t>
      </w:r>
      <w:r w:rsidRPr="008E0967">
        <w:rPr>
          <w:sz w:val="14"/>
        </w:rPr>
        <w:t xml:space="preserve">. When asked whether we became less secure </w:t>
      </w:r>
      <w:proofErr w:type="gramStart"/>
      <w:r w:rsidRPr="008E0967">
        <w:rPr>
          <w:sz w:val="14"/>
        </w:rPr>
        <w:t>as a result of</w:t>
      </w:r>
      <w:proofErr w:type="gramEnd"/>
      <w:r w:rsidRPr="008E0967">
        <w:rPr>
          <w:sz w:val="14"/>
        </w:rPr>
        <w:t xml:space="preserve"> such backdoors, he said: If we hack a Chinese business and steal their secrets, if we hack a government office in Berlin and steal their secrets, that has less value to the American people than making sure that the Chinese can’t get access to our secrets. </w:t>
      </w:r>
      <w:proofErr w:type="gramStart"/>
      <w:r w:rsidRPr="008E0967">
        <w:rPr>
          <w:sz w:val="14"/>
        </w:rPr>
        <w:t>So</w:t>
      </w:r>
      <w:proofErr w:type="gramEnd"/>
      <w:r w:rsidRPr="008E0967">
        <w:rPr>
          <w:sz w:val="14"/>
        </w:rPr>
        <w:t xml:space="preserve"> by reducing the security of our communications, they’re not only putting the world at risk, they’re putting America at risk in a fundamental way, </w:t>
      </w:r>
      <w:r w:rsidRPr="001B06AF">
        <w:rPr>
          <w:rStyle w:val="StyleUnderline"/>
        </w:rPr>
        <w:t>because intellectual property is the basis, the foundation of our economy, and if we put that at risk through weak security, we’re going to be paying for it for years</w:t>
      </w:r>
      <w:r w:rsidRPr="008E0967">
        <w:rPr>
          <w:sz w:val="14"/>
        </w:rPr>
        <w:t xml:space="preserve">. (Snowden, 2014) Protection of United States IP has become the rallying cry for a secure network. The world understood through these reports is not an open system where knowledge is shared for the sake of learning, poverty alleviation, or economic development, but instead one where knowledge is owned and controlled by industrial and state actors and its existence as a secret must be preserved and protected at all costs. In fact, higher education is being reimagined as a national security threat. The National Bureau of Asian Research’s Report on the Commission on the Theft of American Intellectual Property argued that immigrants coming to study in the United States return home to use their “IP knowledge” to compete against the United States (Blair and Huntsman 2013). These students turn into “walking IP” and “take trade secrets with them when they leave” (Blair and Huntsman 2013, 13). More nefarious are foreign students who come to Western higher educational institutions to act as spies for their home countries. </w:t>
      </w:r>
      <w:r w:rsidRPr="001B06AF">
        <w:rPr>
          <w:rStyle w:val="StyleUnderline"/>
        </w:rPr>
        <w:t>The open space of the university may need to be rethought when educating students becomes a threat to national security</w:t>
      </w:r>
      <w:r w:rsidRPr="008E0967">
        <w:rPr>
          <w:sz w:val="14"/>
        </w:rPr>
        <w:t xml:space="preserve">. However, before we collectively agree that the theft of IP by foreign states is a significant national security threat of the information age, as the reports in this section have claimed, it might be worthwhile to know exactly what is meant by IP and how it has been stolen. The new face of IP and national security </w:t>
      </w:r>
      <w:proofErr w:type="gramStart"/>
      <w:r w:rsidRPr="008E0967">
        <w:rPr>
          <w:sz w:val="14"/>
        </w:rPr>
        <w:t>The</w:t>
      </w:r>
      <w:proofErr w:type="gramEnd"/>
      <w:r w:rsidRPr="008E0967">
        <w:rPr>
          <w:sz w:val="14"/>
        </w:rPr>
        <w:t xml:space="preserve"> previous section sought to demonstrate that the concept of intellectual property has now been built into the national security discourse justifying a U.S. security role in cyberspace. This section interrogates the inclusion of IP in these reports. </w:t>
      </w:r>
      <w:r w:rsidRPr="001B06AF">
        <w:rPr>
          <w:rStyle w:val="Emphasis"/>
        </w:rPr>
        <w:t>To remake IP theft into a security issue, the report authors do not delve into the technical differences between intellectual property regimes such as copyright, patent, trademark, and trade secrets,</w:t>
      </w:r>
      <w:r w:rsidRPr="008E0967">
        <w:rPr>
          <w:sz w:val="14"/>
        </w:rPr>
        <w:t xml:space="preserve"> they do not discuss that this is primarily an economic doctrine designed to facilitate the exchange of ideas, and they do not discuss that copyright and patent law deals with infringement in the context of unauthorized copies or use of an idea, not theft</w:t>
      </w:r>
      <w:r w:rsidRPr="001B06AF">
        <w:rPr>
          <w:rStyle w:val="StyleUnderline"/>
        </w:rPr>
        <w:t>. Instead, these documents reference an abstract notion of “intellectual property”</w:t>
      </w:r>
      <w:r w:rsidRPr="008E0967">
        <w:rPr>
          <w:sz w:val="14"/>
        </w:rPr>
        <w:t xml:space="preserve"> located within the national sphere of the U.S. state. </w:t>
      </w:r>
      <w:r w:rsidRPr="001B06AF">
        <w:rPr>
          <w:rStyle w:val="StyleUnderline"/>
        </w:rPr>
        <w:t>There is little clear thinking or analysis presented that distinguishes between economic threats to private industry and hackers stealing government secrets</w:t>
      </w:r>
      <w:r w:rsidRPr="008E0967">
        <w:rPr>
          <w:sz w:val="14"/>
        </w:rPr>
        <w:t xml:space="preserve">. </w:t>
      </w:r>
      <w:r w:rsidRPr="001B06AF">
        <w:rPr>
          <w:rStyle w:val="Emphasis"/>
        </w:rPr>
        <w:t>Intellectual property itself is never defined in any meaningful detail</w:t>
      </w:r>
      <w:r w:rsidRPr="008E0967">
        <w:rPr>
          <w:sz w:val="14"/>
        </w:rPr>
        <w:t xml:space="preserve">. The specifics of the actual damage done (given that what is taken is a copy) and how it has impacted innovation or progress are not articulated. Rather, there is an assertion that what has happened constitutes a significant threat to American national security. </w:t>
      </w:r>
      <w:r w:rsidRPr="001B06AF">
        <w:rPr>
          <w:rStyle w:val="StyleUnderline"/>
        </w:rPr>
        <w:t xml:space="preserve">That threat blurs the distinction between protection of private economic interests and that of the nation-state. First, the concept of intellectual property is a misnomer that implies something has been stolen when it has not. </w:t>
      </w:r>
      <w:r w:rsidRPr="008E0967">
        <w:rPr>
          <w:sz w:val="14"/>
        </w:rPr>
        <w:t xml:space="preserve">The scholarship critical of expansion and restrictive control of intellectual property has been well established and the concept itself is contested, including the language of theft associated with it (Lessig 2005; Lessig 2006; Lessig 2002; Doctorow 2008; Stallman, Lessig, and Gay 2002; Halbert 2005; May 2000; Boyle 2003; McLeod 2007; Penalver and Katyal ~ 2010; Boyle 1996; Bollier 2002; </w:t>
      </w:r>
      <w:proofErr w:type="spellStart"/>
      <w:r w:rsidRPr="008E0967">
        <w:rPr>
          <w:sz w:val="14"/>
        </w:rPr>
        <w:t>Hemmungs</w:t>
      </w:r>
      <w:proofErr w:type="spellEnd"/>
      <w:r w:rsidRPr="008E0967">
        <w:rPr>
          <w:sz w:val="14"/>
        </w:rPr>
        <w:t xml:space="preserve"> </w:t>
      </w:r>
      <w:proofErr w:type="spellStart"/>
      <w:r w:rsidRPr="008E0967">
        <w:rPr>
          <w:sz w:val="14"/>
        </w:rPr>
        <w:t>Wirten</w:t>
      </w:r>
      <w:proofErr w:type="spellEnd"/>
      <w:r w:rsidRPr="008E0967">
        <w:rPr>
          <w:sz w:val="14"/>
        </w:rPr>
        <w:t xml:space="preserve"> 2004; May and Sell 2006; Drahos 2003; Correa 2000; Boldrin and Levine 2008; Stallman 2006; </w:t>
      </w:r>
      <w:proofErr w:type="spellStart"/>
      <w:r w:rsidRPr="008E0967">
        <w:rPr>
          <w:sz w:val="14"/>
        </w:rPr>
        <w:t>Bettig</w:t>
      </w:r>
      <w:proofErr w:type="spellEnd"/>
      <w:r w:rsidRPr="008E0967">
        <w:rPr>
          <w:sz w:val="14"/>
        </w:rPr>
        <w:t xml:space="preserve"> 1996; Vaidhyanathan 2001). It is difficult to know why the report authors remain ignorant or nonresponsive to the IP policy field they have appropriated, given that the relevant literature has existed for decades. </w:t>
      </w:r>
      <w:r w:rsidRPr="001B06AF">
        <w:rPr>
          <w:rStyle w:val="StyleUnderline"/>
        </w:rPr>
        <w:t>One explanation is that they intentionally equivocate about the different types of IP to enhance the perception of the threat.</w:t>
      </w:r>
      <w:r w:rsidRPr="008E0967">
        <w:rPr>
          <w:sz w:val="14"/>
        </w:rPr>
        <w:t xml:space="preserve"> Looking more critically at the theft of IP claim, </w:t>
      </w:r>
      <w:r w:rsidRPr="001B06AF">
        <w:rPr>
          <w:rStyle w:val="StyleUnderline"/>
        </w:rPr>
        <w:t xml:space="preserve">if intellectual property can be stolen, then its theft means some sort of loss has occurred for its owners. However, IP laws protect </w:t>
      </w:r>
      <w:proofErr w:type="spellStart"/>
      <w:r w:rsidRPr="001B06AF">
        <w:rPr>
          <w:rStyle w:val="StyleUnderline"/>
        </w:rPr>
        <w:t>nonrivalrous</w:t>
      </w:r>
      <w:proofErr w:type="spellEnd"/>
      <w:r w:rsidRPr="001B06AF">
        <w:rPr>
          <w:rStyle w:val="StyleUnderline"/>
        </w:rPr>
        <w:t xml:space="preserve"> goods. </w:t>
      </w:r>
      <w:r w:rsidRPr="008E0967">
        <w:rPr>
          <w:sz w:val="14"/>
        </w:rPr>
        <w:t xml:space="preserve">Unlike tangible property, multiple people can use IP simultaneously. At its worst, the IP discussed in these reports are copies of work produced by others, but the victims of theft have not been deprived of their original works, unless there is malicious erasing. IP exists to create scarcity in information by imposing limited monopolies on otherwise intangible and easy-to-share expressions and ideas. Thus, the larger question remains, what has been stolen when a “theft” of IP has taken place? Basically, it is the theft of a temporary monopoly over how ideas are shared or, in 260 D. HALBERT Downloaded by [University of Hawaii at Manoa] at 12:01 01 June 2016 some cases here, classified works. </w:t>
      </w:r>
      <w:r w:rsidRPr="001B06AF">
        <w:rPr>
          <w:rStyle w:val="Emphasis"/>
        </w:rPr>
        <w:t>Such a vague construction of intellectual property must be challenged.</w:t>
      </w:r>
      <w:r w:rsidRPr="008E0967">
        <w:rPr>
          <w:sz w:val="14"/>
        </w:rPr>
        <w:t xml:space="preserve"> </w:t>
      </w:r>
      <w:r w:rsidRPr="001B06AF">
        <w:rPr>
          <w:rStyle w:val="StyleUnderline"/>
        </w:rPr>
        <w:t>IP theft is substantively different from other forms of theft and the use of the word property to describe these actions conceals as much as it reveals</w:t>
      </w:r>
      <w:r w:rsidRPr="008E0967">
        <w:rPr>
          <w:sz w:val="14"/>
        </w:rPr>
        <w:t xml:space="preserve">. If the specific legal codes that fall under the general umbrella term intellectual property were used instead, then it would be possible to determine more clearly what was “stolen.” IP is simply a quick way of referring to the multiple legal codes that protect the distinct legal regimes of copyrights, patents, trademarks, and trade secrets. </w:t>
      </w:r>
      <w:r w:rsidRPr="001B06AF">
        <w:rPr>
          <w:rStyle w:val="Emphasis"/>
        </w:rPr>
        <w:t>The notion that one could aggregate these disparate rights into a single concept and claim it to be of such significance that our national security depends upon its protection is deeply problematic.</w:t>
      </w:r>
      <w:r w:rsidRPr="008E0967">
        <w:rPr>
          <w:sz w:val="14"/>
        </w:rPr>
        <w:t xml:space="preserve"> By contrast, if what is stolen is trade secrets we might have a better idea of the problem. If, on the other hand, the appropriation is of a trademark and related works, then the national security implications seem unclear. Disaggregation of the “theft of IP” into what type of IP has been threatened can help us better understand what in fact was copied. Second, as a body of law, IP is primarily economic and public in nature and thus should not be conflated with government secrets or other forms of classified information. In other words, it cannot be divorced from a public process, as the FBI agent who deposited a copy of a secret interrogation manual after registering it with the copyright office found out (Baumann 2013). </w:t>
      </w:r>
      <w:proofErr w:type="gramStart"/>
      <w:r w:rsidRPr="008E0967">
        <w:rPr>
          <w:sz w:val="14"/>
        </w:rPr>
        <w:t>With the exception of</w:t>
      </w:r>
      <w:proofErr w:type="gramEnd"/>
      <w:r w:rsidRPr="008E0967">
        <w:rPr>
          <w:sz w:val="14"/>
        </w:rPr>
        <w:t xml:space="preserve"> trade secrets and the extension of copyright to unpublished works, IP law grants a limited monopoly to the author or inventor of a work in exchange for public disclosure of the creative work. </w:t>
      </w:r>
      <w:r w:rsidRPr="001B06AF">
        <w:rPr>
          <w:rStyle w:val="StyleUnderline"/>
        </w:rPr>
        <w:t>Secret military documents are valuable to national security, but to call them IP in the conventional sense of this word is inaccurate</w:t>
      </w:r>
      <w:r w:rsidRPr="008E0967">
        <w:rPr>
          <w:sz w:val="14"/>
        </w:rPr>
        <w:t xml:space="preserve">. In fact, to register a copyright, a copy of the document must be filed with the U.S. copyright office (though copyright is automatically attached upon the fixation of something in a tangible form and without registration, so technically one could call all written work copyrighted). Patents and trademarks go through similar public processes. While inventions can be classified as secret if they are deemed to risk national security, classifying them in such a manner means that the patent is not awarded. Here, while the technology is kept secret, economic potential may be lost. </w:t>
      </w:r>
      <w:r w:rsidRPr="001B06AF">
        <w:rPr>
          <w:rStyle w:val="StyleUnderline"/>
        </w:rPr>
        <w:t>Ironically, if policymakers link economic security to national security, the resulting rendering of some inventions secret could have a significant negative economic impact in the United States</w:t>
      </w:r>
      <w:r w:rsidRPr="008E0967">
        <w:rPr>
          <w:sz w:val="14"/>
        </w:rPr>
        <w:t xml:space="preserve"> (Schulz 2013). Trade secret laws exist to provide companies with a way of protecting their private knowledge from theft. However, industrial espionage predates the security concern over hackers using computers to steal IP. In the reports analyzed, the examples of industrial spying did not involve hackers but rather the theft of materials by employees—the conventional method of industrial spying. Third, given the critique of theft in the preceding section</w:t>
      </w:r>
      <w:r w:rsidRPr="001B06AF">
        <w:rPr>
          <w:rStyle w:val="StyleUnderline"/>
        </w:rPr>
        <w:t xml:space="preserve">, it is unclear how one assesses the economic damage when what is “taken” is intangible and technically not lost. </w:t>
      </w:r>
      <w:r w:rsidRPr="008E0967">
        <w:rPr>
          <w:sz w:val="14"/>
        </w:rPr>
        <w:t xml:space="preserve">These reports claim that billions of dollars have been stolen </w:t>
      </w:r>
      <w:proofErr w:type="gramStart"/>
      <w:r w:rsidRPr="008E0967">
        <w:rPr>
          <w:sz w:val="14"/>
        </w:rPr>
        <w:t>as a result of</w:t>
      </w:r>
      <w:proofErr w:type="gramEnd"/>
      <w:r w:rsidRPr="008E0967">
        <w:rPr>
          <w:sz w:val="14"/>
        </w:rPr>
        <w:t xml:space="preserve"> intellectual property theft. For example, in the recent New York Times coverage of the Chinese indictment, the Attorney General claimed that the hackers stole 700,000 pages of e-mails from one company, which sounds significant (Schmidt and Sanger 2014). However, how many of these e-mails were of any “value”? How do you assign value to e-mails? Would only the e-mails including technical details count as valuable? It may be that after sifting through 700,000 e-mails, a Chinese innovator will be able to use whatever technical processes have been distilled to create a competitive advantage. The same could be said of the thousands of old scientific articles “stolen” from public libraries in the United States. However, as Thomas Rid argues, “</w:t>
      </w:r>
      <w:r w:rsidRPr="001B06AF">
        <w:rPr>
          <w:rStyle w:val="StyleUnderline"/>
        </w:rPr>
        <w:t>Tacit knowledge is a major challenge for espionage, especially industrial espionage”</w:t>
      </w:r>
      <w:r w:rsidRPr="008E0967">
        <w:rPr>
          <w:sz w:val="14"/>
        </w:rPr>
        <w:t xml:space="preserve"> (Rid 2013, 84). Since taking knowledge is much easier than putting it to use, theft of trade secrets has had a relatively limited impact on competitive economic development (Rid 2013). However, though illegal, theft of trade secrets does not limit the company from which the information was stolen from pursuing its own innovative path. </w:t>
      </w:r>
      <w:r w:rsidRPr="001B06AF">
        <w:rPr>
          <w:rStyle w:val="StyleUnderline"/>
        </w:rPr>
        <w:t>The underlying assumption in these reports is that foreign governments steal our ideas but then take these ideas and make superior products before we can</w:t>
      </w:r>
      <w:r w:rsidRPr="001B06AF">
        <w:rPr>
          <w:rStyle w:val="Emphasis"/>
        </w:rPr>
        <w:t>. Perhaps instead of feeling threatened, it might be worthwhile to ask why American businesses are not bringing their innovations to market more quickly—this is, after all, the entire point of a free-market competitive system.</w:t>
      </w:r>
      <w:r w:rsidRPr="008E0967">
        <w:rPr>
          <w:sz w:val="14"/>
        </w:rPr>
        <w:t xml:space="preserve"> Finally, while this type of “theft” may be of economic concern, blurring it into a national security threat is problematic. These types of distinctions are absent from the policy analysis presented in the statements made about how much the theft of IP costs the United States. What becomes clear when looking at the confluence of reports and statements from public figures and the relevant think tanks is that without any critical nuance, </w:t>
      </w:r>
      <w:r w:rsidRPr="001B06AF">
        <w:rPr>
          <w:rStyle w:val="Emphasis"/>
        </w:rPr>
        <w:t>intellectual property theft has achieved a level of political valence akin to the elusive threat posed by the war on terror</w:t>
      </w:r>
      <w:r w:rsidRPr="008E0967">
        <w:rPr>
          <w:sz w:val="14"/>
        </w:rPr>
        <w:t xml:space="preserve">. </w:t>
      </w:r>
      <w:r w:rsidRPr="001B06AF">
        <w:rPr>
          <w:rStyle w:val="StyleUnderline"/>
        </w:rPr>
        <w:t>It is likely we can never know what has been “stolen” when the government claims China is stealing our intellectual property</w:t>
      </w:r>
      <w:r w:rsidRPr="008E0967">
        <w:rPr>
          <w:sz w:val="14"/>
        </w:rPr>
        <w:t xml:space="preserve">, in part because it may be classified information and in part because the vagueness of the claim allows any number of otherwise innocuous items to be counted as stolen. However, there are reasons we THE INFORMATION SOCIETY 261 Downloaded by [University of Hawaii at Manoa] at 12:01 01 June 2016 should be concerned about such claims and challenge the wholesale use of the concept of IP to justify national security efforts in cyberspace. </w:t>
      </w:r>
      <w:r w:rsidRPr="001B06AF">
        <w:rPr>
          <w:rStyle w:val="Emphasis"/>
        </w:rPr>
        <w:t>Why we should care about the securitization of intellectual property theft</w:t>
      </w:r>
      <w:r w:rsidRPr="008E0967">
        <w:rPr>
          <w:sz w:val="14"/>
        </w:rPr>
        <w:t xml:space="preserve"> Intellectual property has grown in importance since the mid-1990s when it became clear that the networking possibilities of the information age were changing the way people communicated, did business, shared information and much more. As discussed earlier, commercial interests, especially entertainment companies, were among the first to recognize the threat to their business models posed by the Internet. They embarked upon a now decades-long effort to preserve their way of doing business using all possible strategies, from changing the law to educational campaigns advancing a framework of </w:t>
      </w:r>
      <w:proofErr w:type="spellStart"/>
      <w:r w:rsidRPr="008E0967">
        <w:rPr>
          <w:sz w:val="14"/>
        </w:rPr>
        <w:t>cybernorms</w:t>
      </w:r>
      <w:proofErr w:type="spellEnd"/>
      <w:r w:rsidRPr="008E0967">
        <w:rPr>
          <w:sz w:val="14"/>
        </w:rPr>
        <w:t xml:space="preserve"> that suited their commercial interests. While it is arguable that the industry has lost anywhere near the amounts of money it claims, what has been successfully accomplished is the uncritical acceptance of the IP theft narrative at all levels of American government as a truth. The Copenhagen School initially developed securitization theory in the 1990s as a form of critical security studies. A security threat, according to the Copenhagen School, does not exist “naturally” but is instead narrated into being (van Munster 2005, 2). Such an understanding of securitization “follows the recognition that security is socially constructed and politically powerful” (Browning and McDonald 2011, 236). To qualify as a securitizing act, according to the Copenhagen School, three criteria must be met: (a) existential threats to the survival of some kind of referent object that (b) require exceptional measures to protect the threatened referent object, which (c) justify and </w:t>
      </w:r>
      <w:proofErr w:type="spellStart"/>
      <w:r w:rsidRPr="008E0967">
        <w:rPr>
          <w:sz w:val="14"/>
        </w:rPr>
        <w:t>legitimise</w:t>
      </w:r>
      <w:proofErr w:type="spellEnd"/>
      <w:r w:rsidRPr="008E0967">
        <w:rPr>
          <w:sz w:val="14"/>
        </w:rPr>
        <w:t xml:space="preserve"> the breaking free of normal democratic procedures. (van Munster 2005, 3) Furthermore, to become securitized, an actor must make a securitizing move that is accepted by a target audience and justifies actions that “break the normal political rules of the game” (Buzan et al. 1997, 24). Over the last two decades, several critiques to the original Copenhagen School paradigm have emerged. Specifically, some argue that a focus on existential threats is too limiting. For an issue to meet the mandates set by securitization theory, an “existential threat” through which new and extraordinary measures must be taken outside conventional politics must exist (Williams 2003). As van Munster points out, while the original articulation of securitization focused upon existential threats, the ongoing war on terror helps us to understand securitizing moves as also articulating the risk of potential threats (van Munster 2005). Cybersecurity is another such threat. According to Hansen and Nissenbaum, the Copenhagen School rejected the need to theorize cybersecurity as an autonomous security issue in the 1990s (Hansen and Nissenbaum 2009, 1156). </w:t>
      </w:r>
      <w:r w:rsidRPr="001B06AF">
        <w:rPr>
          <w:rStyle w:val="StyleUnderline"/>
        </w:rPr>
        <w:t>Yet the potential risk posed by cyberwar and the underlying and associated risks posed by IP theft are now playing a central role in how the United States articulates its security policy</w:t>
      </w:r>
      <w:r w:rsidRPr="008E0967">
        <w:rPr>
          <w:sz w:val="14"/>
        </w:rPr>
        <w:t xml:space="preserve">. </w:t>
      </w:r>
      <w:r w:rsidRPr="001B06AF">
        <w:rPr>
          <w:rStyle w:val="StyleUnderline"/>
        </w:rPr>
        <w:t>How the state, accompanied by private security-based actors, constructs a discourse of security surrounding the protection of IP and shifts the security agenda to reflect the new socially constructed threat is important to analyze</w:t>
      </w:r>
      <w:r w:rsidRPr="008E0967">
        <w:rPr>
          <w:sz w:val="14"/>
        </w:rPr>
        <w:t xml:space="preserve">. Thus, the securitization of IP as traced in the reports discussed here takes an unconventional security threat and translates it into a threat that can be understood using very conventional security language. </w:t>
      </w:r>
      <w:proofErr w:type="spellStart"/>
      <w:r w:rsidRPr="008E0967">
        <w:rPr>
          <w:sz w:val="14"/>
        </w:rPr>
        <w:t>Cavelty</w:t>
      </w:r>
      <w:proofErr w:type="spellEnd"/>
      <w:r w:rsidRPr="008E0967">
        <w:rPr>
          <w:sz w:val="14"/>
        </w:rPr>
        <w:t xml:space="preserve"> says of cybersecurity that while it may not have been successful as a securitizing move, “what has evolved, however, is a new logic of security (</w:t>
      </w:r>
      <w:proofErr w:type="spellStart"/>
      <w:r w:rsidRPr="008E0967">
        <w:rPr>
          <w:sz w:val="14"/>
        </w:rPr>
        <w:t>Cavelty</w:t>
      </w:r>
      <w:proofErr w:type="spellEnd"/>
      <w:r w:rsidRPr="008E0967">
        <w:rPr>
          <w:sz w:val="14"/>
        </w:rPr>
        <w:t xml:space="preserve"> 2007, 137). This new logic of security, where cyberspace generally is seen as a national security threat and the theft of intellectual property is understood to be a significant justification for further defending cyberspace, is why we should take the claims made in these reports seriously. </w:t>
      </w:r>
      <w:proofErr w:type="spellStart"/>
      <w:r w:rsidRPr="008E0967">
        <w:rPr>
          <w:sz w:val="14"/>
        </w:rPr>
        <w:t>Cavelty</w:t>
      </w:r>
      <w:proofErr w:type="spellEnd"/>
      <w:r w:rsidRPr="008E0967">
        <w:rPr>
          <w:sz w:val="14"/>
        </w:rPr>
        <w:t xml:space="preserve"> is interested not in the securitization move itself, but in the nature of the measures drafted as a result—how a securitizing move leads to policy decisions and countermeasures. This is the focus of “threat politics,” which pushes security studies to the next stage (</w:t>
      </w:r>
      <w:proofErr w:type="spellStart"/>
      <w:r w:rsidRPr="008E0967">
        <w:rPr>
          <w:sz w:val="14"/>
        </w:rPr>
        <w:t>Cavelty</w:t>
      </w:r>
      <w:proofErr w:type="spellEnd"/>
      <w:r w:rsidRPr="008E0967">
        <w:rPr>
          <w:sz w:val="14"/>
        </w:rPr>
        <w:t xml:space="preserve"> 2007, 26). In the case of cyberspace and IP theft, it is worth remarking that state actors have assimilated IP into their justification for defending U.S. territory, this time in cyberspace. This section uncovers why the articulation of IP as a security threat matters in the context of threat politics. Ultimately</w:t>
      </w:r>
      <w:r w:rsidRPr="001B06AF">
        <w:rPr>
          <w:rStyle w:val="StyleUnderline"/>
        </w:rPr>
        <w:t xml:space="preserve">, </w:t>
      </w:r>
      <w:r w:rsidRPr="008E0967">
        <w:rPr>
          <w:rStyle w:val="Emphasis"/>
        </w:rPr>
        <w:t xml:space="preserve">by shifting IP into a national security frame, the lines between theft and information sharing are increasingly blurred and the U.S. government positions itself even closer to using cyberspace as a justification for war </w:t>
      </w:r>
      <w:r w:rsidRPr="008E0967">
        <w:rPr>
          <w:sz w:val="14"/>
        </w:rPr>
        <w:t xml:space="preserve">(virtual or conventional). One possible justification for the securitization of IP is that it can help mobilize U.S. efforts to enhance military budgets. </w:t>
      </w:r>
      <w:r w:rsidRPr="008E0967">
        <w:rPr>
          <w:rStyle w:val="StyleUnderline"/>
        </w:rPr>
        <w:t>For example, the Department of Defense now has a “cyber strategy” requiring a buildup of cyber resources and personnel to address the growing threat posed by the cyber domain, including the theft of intellectual property from state and nonstate actors</w:t>
      </w:r>
      <w:r w:rsidRPr="008E0967">
        <w:rPr>
          <w:sz w:val="14"/>
        </w:rPr>
        <w:t xml:space="preserve"> (Carter 2015). In a March 2012 press release, the Department of Defense (DOD) called for increased funding (to $3.4 billion for FY 2013) for a coordinated approach to cybersecurity that involves the DOD, the Department of 262 D. HALBERT Downloaded by [University of Hawaii at Manoa] at 12:01 01 June 2016 Homeland Security, the FBI, and private industry (Daniel 2012). According to General Keith B. Alexander, “Cyber is a team sport, it is increasingly critical to our national and economic security. … The theft of intellectual property is astounding” (Daniel 2012, online para. 8). Thus, IP theft within the new </w:t>
      </w:r>
      <w:proofErr w:type="spellStart"/>
      <w:r w:rsidRPr="008E0967">
        <w:rPr>
          <w:sz w:val="14"/>
        </w:rPr>
        <w:t>cyberdomain</w:t>
      </w:r>
      <w:proofErr w:type="spellEnd"/>
      <w:r w:rsidRPr="008E0967">
        <w:rPr>
          <w:sz w:val="14"/>
        </w:rPr>
        <w:t xml:space="preserve"> can help justify ongoing defense budgetary allocations. Despite these efforts to shore up military budgets, cybersecurity is an uneasy fit with the conventional understanding of national security threats. While the reports just described assert unequivocally that the theft of IP is a national security threat, </w:t>
      </w:r>
      <w:r w:rsidRPr="008E0967">
        <w:rPr>
          <w:rStyle w:val="StyleUnderline"/>
        </w:rPr>
        <w:t>to position IP theft as a national security threat is questionable. F</w:t>
      </w:r>
      <w:r w:rsidRPr="008E0967">
        <w:rPr>
          <w:sz w:val="14"/>
        </w:rPr>
        <w:t xml:space="preserve">or example, the Chinese hacking incident(s) has been instrumental in helping justify increased cybersecurity to protect intellectual property. As Clarke and Knake argue, “Even if a major cyberwar involving the U.S. never happens, Chinese cyber espionage and intellectual property war may swing the balance of power in the world away from America. We need to make protecting this information a much higher priority, and we need to confront China about its activities” (Clarke and Knake 2010, 237). What “intellectual property war” might be in this context is a matter of speculation. What information needs protecting is also unclear, but the concept is broad enough to establish any Chinese knowledge acquisition as a threat. It is argued that the data theft undertaken by the Chinese is specifically designed to improve their military and technological capacities to better compete with the United States (Eun and </w:t>
      </w:r>
      <w:proofErr w:type="spellStart"/>
      <w:r w:rsidRPr="008E0967">
        <w:rPr>
          <w:sz w:val="14"/>
        </w:rPr>
        <w:t>Abmann</w:t>
      </w:r>
      <w:proofErr w:type="spellEnd"/>
      <w:r w:rsidRPr="008E0967">
        <w:rPr>
          <w:sz w:val="14"/>
        </w:rPr>
        <w:t xml:space="preserve"> 2014). This </w:t>
      </w:r>
      <w:proofErr w:type="gramStart"/>
      <w:r w:rsidRPr="008E0967">
        <w:rPr>
          <w:sz w:val="14"/>
        </w:rPr>
        <w:t>particular threat</w:t>
      </w:r>
      <w:proofErr w:type="gramEnd"/>
      <w:r w:rsidRPr="008E0967">
        <w:rPr>
          <w:sz w:val="14"/>
        </w:rPr>
        <w:t xml:space="preserve"> is not based upon superior weaponry, but upon superior use of information. In other words, the fear is that China may be smarter than the United States and that the vast downloading of information from U.S. computers will help them achieve international dominance. More significantly, and what makes the securitization of IP a new rhetorical move worth remarking upon and raising concern about, the Chinese state is now the culprit in this new narrative of IP war. The United States has pointed to China’s intellectual property pirates for decades (Halbert 1997; Neigel 2000; Yu 2006; Yu 2005; Mertha 2005). However, the focus has been on the lax enforcement of intellectual property rights that allowed Chinese pirates to make illegal copies of U.S. movies, music, software, and designs. The shift from a failure of the Chinese state to protect U.S. intellectual property (movies, software, music, etc.) to the public accusation by American officials that the Chinese government itself is responsible for intellectual property theft is an important new dimension in the evolution of international intellectual property conflicts. The state as IP pirate makes for a different set of possible responses in the context of a threat politics—diplomatic and military—and requires a far more vigilant system of surveillance on the part of the United States. If the rhetorical effort to establish IP theft as a concern for American national security is to be taken seriously, where does this logic lead us in terms of future international relations? If virtually all policy treatments of cybersecurity point to the theft of IP as a significant justification for more security, less sharing, and more national vigilance in protecting “our IP,” then what kind of future battles does such logic set up? Among the first to call theft of information a type of warfare was computer scientist Dorothy E. Denning, who included IP theft in her hierarchies of offensive operations that could be conducted in cyberspace (Denning 1998). However, there remain serious questions about whether “cyber” fits the concept of war at all. There is an ongoing debate in security circles on the potential of cyberwar and what it really means (Gartzke 2013; Gjelten 2013; Ophardt 2010; Rid 2012; Farwell and </w:t>
      </w:r>
      <w:proofErr w:type="spellStart"/>
      <w:r w:rsidRPr="008E0967">
        <w:rPr>
          <w:sz w:val="14"/>
        </w:rPr>
        <w:t>Rohozinski</w:t>
      </w:r>
      <w:proofErr w:type="spellEnd"/>
      <w:r w:rsidRPr="008E0967">
        <w:rPr>
          <w:sz w:val="14"/>
        </w:rPr>
        <w:t xml:space="preserve"> 2012; Sharma 2010; Stevens 2012; Stone 2013; McGraw 2013; </w:t>
      </w:r>
      <w:proofErr w:type="spellStart"/>
      <w:r w:rsidRPr="008E0967">
        <w:rPr>
          <w:sz w:val="14"/>
        </w:rPr>
        <w:t>Ventre</w:t>
      </w:r>
      <w:proofErr w:type="spellEnd"/>
      <w:r w:rsidRPr="008E0967">
        <w:rPr>
          <w:sz w:val="14"/>
        </w:rPr>
        <w:t xml:space="preserve"> 2011; Singer and Friedman 2014). Jerry Brito and Tate Watkins argue that cyberwar is primarily hype produced by the growing cybersecurity industrial complex, and they suggest that more clear definitions of the threat and more realistic assessments need to be made (Brito and Watkins 2011). Rand senior policy analyst Martin C. </w:t>
      </w:r>
      <w:proofErr w:type="spellStart"/>
      <w:r w:rsidRPr="008E0967">
        <w:rPr>
          <w:sz w:val="14"/>
        </w:rPr>
        <w:t>Libicki</w:t>
      </w:r>
      <w:proofErr w:type="spellEnd"/>
      <w:r w:rsidRPr="008E0967">
        <w:rPr>
          <w:sz w:val="14"/>
        </w:rPr>
        <w:t xml:space="preserve"> also downplays the significance of what remains primarily a theoretical threat (</w:t>
      </w:r>
      <w:proofErr w:type="spellStart"/>
      <w:r w:rsidRPr="008E0967">
        <w:rPr>
          <w:sz w:val="14"/>
        </w:rPr>
        <w:t>Libicki</w:t>
      </w:r>
      <w:proofErr w:type="spellEnd"/>
      <w:r w:rsidRPr="008E0967">
        <w:rPr>
          <w:sz w:val="14"/>
        </w:rPr>
        <w:t xml:space="preserve"> 2007). Rid argues that the concept of cyberwar is highly problematic and that, in fact, cyberattacks </w:t>
      </w:r>
      <w:proofErr w:type="gramStart"/>
      <w:r w:rsidRPr="008E0967">
        <w:rPr>
          <w:sz w:val="14"/>
        </w:rPr>
        <w:t>actually significantly</w:t>
      </w:r>
      <w:proofErr w:type="gramEnd"/>
      <w:r w:rsidRPr="008E0967">
        <w:rPr>
          <w:sz w:val="14"/>
        </w:rPr>
        <w:t xml:space="preserve"> diminish violence instead of enhancing it (Rid 2013). International law requires a state-actor as the instigator of an act of war, which may not be discernable in a potential cyberwar (Ophardt 2010). The territory under attack, as well as the territory from where the attack originates, may also be unclear, a divide that distinguishes cybercrime from cyberwar in contexts where the two are not deliberately blurred (Hollis 2011). According to Ophardt, we are already seeing glimpses of tomorrow’s cyberwars in the dynamic between industry-hired mercenaries and file sharers. </w:t>
      </w:r>
      <w:r w:rsidRPr="008E0967">
        <w:rPr>
          <w:rStyle w:val="StyleUnderline"/>
        </w:rPr>
        <w:t>The fact that file sharing is being used as an example of the wars of the future does not bode well for demarcation of IP in future conflicts.</w:t>
      </w:r>
      <w:r w:rsidRPr="008E0967">
        <w:rPr>
          <w:sz w:val="14"/>
        </w:rPr>
        <w:t xml:space="preserve"> We have not yet gone so far as to claim IP theft as an act of war. In the aftermath of the Chinese hacker scandal, the Pentagon issued a report on cybersecurity in which it recommended that some cyberattacks could be considered acts of </w:t>
      </w:r>
      <w:proofErr w:type="gramStart"/>
      <w:r w:rsidRPr="008E0967">
        <w:rPr>
          <w:sz w:val="14"/>
        </w:rPr>
        <w:t>war, but</w:t>
      </w:r>
      <w:proofErr w:type="gramEnd"/>
      <w:r w:rsidRPr="008E0967">
        <w:rPr>
          <w:sz w:val="14"/>
        </w:rPr>
        <w:t xml:space="preserve"> noted that “routine theft of intellectual property” was “generally” not considered to be in that category (Michaels 2013). The widely discussed Tallinn Manual on the International Law Applicable to Cyber Warfare also explicitly excludes protection of private intellectual property from consideration as an THE INFORMATION SOCIETY 263 Downloaded by [University of Hawaii at Manoa] at 12:01 01 June 2016 activity governed by the law of armed conflict (Schmitt 2013). It sees the law of armed conflict applicable only when state–state actions are involved. Despite the implications intellectual property theft has for national security, Schmitt does not think it belongs in this domain (Schmitt 2013). However, given that the shift in discourses over the threat to the national security of American IP comes from other states, the lines between protection of commercial and government IP assets are getting ever </w:t>
      </w:r>
      <w:proofErr w:type="gramStart"/>
      <w:r w:rsidRPr="008E0967">
        <w:rPr>
          <w:sz w:val="14"/>
        </w:rPr>
        <w:t>more blurry</w:t>
      </w:r>
      <w:proofErr w:type="gramEnd"/>
      <w:r w:rsidRPr="008E0967">
        <w:rPr>
          <w:sz w:val="14"/>
        </w:rPr>
        <w:t xml:space="preserve">. </w:t>
      </w:r>
      <w:r w:rsidRPr="008E0967">
        <w:rPr>
          <w:rStyle w:val="StyleUnderline"/>
        </w:rPr>
        <w:t xml:space="preserve">Given the incessant ramping up of the threat posed by IP theft, it is likely that claims regarding IP theft as an act of war are not too far in the future. </w:t>
      </w:r>
      <w:r w:rsidRPr="008E0967">
        <w:rPr>
          <w:sz w:val="14"/>
        </w:rPr>
        <w:t xml:space="preserve">Of additional concern is the fact that by making IP theft a national security threat without being clear about what </w:t>
      </w:r>
      <w:proofErr w:type="gramStart"/>
      <w:r w:rsidRPr="008E0967">
        <w:rPr>
          <w:sz w:val="14"/>
        </w:rPr>
        <w:t>actually constitutes</w:t>
      </w:r>
      <w:proofErr w:type="gramEnd"/>
      <w:r w:rsidRPr="008E0967">
        <w:rPr>
          <w:sz w:val="14"/>
        </w:rPr>
        <w:t xml:space="preserve"> intellectual property, not only does the U.S. government create a new reason for a militarized Internet, but it also sets the stage for companies to assert that a range of other activities from file sharing to producing counterfeit DVDs threaten national security and require further state intervention. Already, private industry has sought to link IP theft to terrorism </w:t>
      </w:r>
      <w:proofErr w:type="gramStart"/>
      <w:r w:rsidRPr="008E0967">
        <w:rPr>
          <w:sz w:val="14"/>
        </w:rPr>
        <w:t>in an effort to</w:t>
      </w:r>
      <w:proofErr w:type="gramEnd"/>
      <w:r w:rsidRPr="008E0967">
        <w:rPr>
          <w:sz w:val="14"/>
        </w:rPr>
        <w:t xml:space="preserve"> deploy the U.S. security state to defend its business practices (</w:t>
      </w:r>
      <w:proofErr w:type="spellStart"/>
      <w:r w:rsidRPr="008E0967">
        <w:rPr>
          <w:sz w:val="14"/>
        </w:rPr>
        <w:t>Treverton</w:t>
      </w:r>
      <w:proofErr w:type="spellEnd"/>
      <w:r w:rsidRPr="008E0967">
        <w:rPr>
          <w:sz w:val="14"/>
        </w:rPr>
        <w:t xml:space="preserve"> et al. 2009; Donahue and Hirschmann 2008). Whatever form IP theft might take in the national security configuration, from the unauthorized download of an internal departmental memorandum to counterfeit food production to illegal song downloads, the framing of the policy documents discussed here provides justification for further restriction of the openness of the Internet. Conclusion This article sought to raise concerns about appropriating the concept of IP as a national security issue and using it to justify the protection of cyberspace. The question remains open, however, as to what the U.S. response should be, not only to possible cybercrime but also to cybersecurity more generally. As Clarke and Knake warn, “Countries need to recognize that cyber espionage can easily be mistaken for preparation of the battlefield and that such actions may be seen to be provocative” (Clarke and Knake 2010, 236). Given the fact that the Obama administration reserves the right to respond with force to any credible threat to its security, even in cyberspace, the possibility of military escalation is there. </w:t>
      </w:r>
      <w:r w:rsidRPr="008E0967">
        <w:rPr>
          <w:rStyle w:val="StyleUnderline"/>
        </w:rPr>
        <w:t>Despite the current popularity of using the language of IP theft to justify enhanced national security in cyberspace and to expand U.S. military oversight of cyberspace</w:t>
      </w:r>
      <w:r w:rsidRPr="008E0967">
        <w:rPr>
          <w:sz w:val="14"/>
        </w:rPr>
        <w:t xml:space="preserve">, other justifications for such actions should be sought and IP should remain in the civilian and economic realms. Ultimately, the implications of securitizing IP are significant. As a result of the threat to American national security created by this framing of the theft of IP, more sophisticated </w:t>
      </w:r>
      <w:proofErr w:type="spellStart"/>
      <w:r w:rsidRPr="008E0967">
        <w:rPr>
          <w:sz w:val="14"/>
        </w:rPr>
        <w:t>cyberdefenses</w:t>
      </w:r>
      <w:proofErr w:type="spellEnd"/>
      <w:r w:rsidRPr="008E0967">
        <w:rPr>
          <w:sz w:val="14"/>
        </w:rPr>
        <w:t xml:space="preserve">, public/ private information sharing, and Internet surveillance are justified. The lines being blurred to promote IP theft as a threat could undermine the basic connective capacity of the Internet itself. Utilizing the Internet to fight an offensive information war will encourage the already existing trend of Internet Balkanization that has been in part motivated by American online spying, as other countries seek to protect themselves from potential cyber threats. Instead of heightening tension between states over information sharing and setting the stage for future cyberwars over the theft of IP, there could be other possible ways to work through issues of information exchange and possible theft outside the national security/military paradigm. Hollis, for example, suggests that because it is so difficult to identify the origin of a cyberattack, the focus should instead be on constructing a duty to assist in the event of such an attack (Hollis 2011, 209), rather than focusing on the origin of the attack. Such a perspective sees the Internet as a common “international” space, rather than the sovereign domain of nation-states. While the debate over what possible international </w:t>
      </w:r>
      <w:proofErr w:type="spellStart"/>
      <w:r w:rsidRPr="008E0967">
        <w:rPr>
          <w:sz w:val="14"/>
        </w:rPr>
        <w:t>cybernorms</w:t>
      </w:r>
      <w:proofErr w:type="spellEnd"/>
      <w:r w:rsidRPr="008E0967">
        <w:rPr>
          <w:sz w:val="14"/>
        </w:rPr>
        <w:t xml:space="preserve"> might govern cyberspace is ongoing and few issues have been resolved (Hurwitz 2015), considering an approach where at least minimum international standards not dictated only by U.S. security interests prevail is another possible avenue to diffuse the securitization of IP currently underway. In other words, possibilities other than understanding IP theft as a threat to U.S. national security exist, possibilities where the exchange of information and the benefits of an open Internet still prevail, even when discussing the potential threat China plays (Lindsay 2015). I have sought </w:t>
      </w:r>
      <w:r w:rsidRPr="008E0967">
        <w:rPr>
          <w:rStyle w:val="StyleUnderline"/>
        </w:rPr>
        <w:t>to argue that the securitization of IP should be of significant concern,</w:t>
      </w:r>
      <w:r w:rsidRPr="008E0967">
        <w:rPr>
          <w:sz w:val="14"/>
        </w:rPr>
        <w:t xml:space="preserve"> and yet the academic literature on securitization studies may not acknowledge its importance because of the limited way in which that literature defines securitization. One path forward is to engage more critically with the academic literature on securitization studies. While </w:t>
      </w:r>
      <w:proofErr w:type="spellStart"/>
      <w:r w:rsidRPr="008E0967">
        <w:rPr>
          <w:sz w:val="14"/>
        </w:rPr>
        <w:t>Cavelty’s</w:t>
      </w:r>
      <w:proofErr w:type="spellEnd"/>
      <w:r w:rsidRPr="008E0967">
        <w:rPr>
          <w:sz w:val="14"/>
        </w:rPr>
        <w:t xml:space="preserve"> work on threat politics helps provide new avenues for articulating new threats, more can be done in this area. Securitization studies were intended to be critical of mainstream international relations; however, their commitment to theorizing within the constraints of their definitional model limits the application. Thus, one way forward includes a more robust theory of securitization that allows for the discussion of new types of threats in cyberspace. 264 D. HALBERT Downloaded by [University of Hawaii at Manoa] at 12:01 01 June 2016 An additional path forward is to use the analysis of securitizing IP developed here to delve more deeply into the specific cybersecurity examples used by advocates of the securitizing IP school of thought and determine much more clearly what the implications of massive copying of intellectual property are. This article is intended to raise awareness of how the “theft of IP” language is being appropriated to justify enhanced cybersecurity, but space limitations preclude more detailed analysis. Such analysis would build upon the documentation provided here regarding the evolution of a securitizing discourse surrounding the theft of IP. Finally, understanding the implications of this rhetorical move has very </w:t>
      </w:r>
      <w:proofErr w:type="gramStart"/>
      <w:r w:rsidRPr="008E0967">
        <w:rPr>
          <w:sz w:val="14"/>
        </w:rPr>
        <w:t>real world</w:t>
      </w:r>
      <w:proofErr w:type="gramEnd"/>
      <w:r w:rsidRPr="008E0967">
        <w:rPr>
          <w:sz w:val="14"/>
        </w:rPr>
        <w:t xml:space="preserve"> applications. These securitizing moves are not </w:t>
      </w:r>
      <w:proofErr w:type="gramStart"/>
      <w:r w:rsidRPr="008E0967">
        <w:rPr>
          <w:sz w:val="14"/>
        </w:rPr>
        <w:t>academic, but</w:t>
      </w:r>
      <w:proofErr w:type="gramEnd"/>
      <w:r w:rsidRPr="008E0967">
        <w:rPr>
          <w:sz w:val="14"/>
        </w:rPr>
        <w:t xml:space="preserve"> will have real consequences for how the national security state moves forward in cyberspace, how surveillance is justified, how military budgets are constructed, and much more. To that end, the type of information society we wish to inhabit in the future is implicated in the struggles this article has attempted to make visible, and more can be done to articulate the vision of a more positive future regarding how information is shared across national boundaries. The struggle between open access and proprietary knowledge has been raging for as long as intellectual property laws have existed. </w:t>
      </w:r>
      <w:r w:rsidRPr="008E0967">
        <w:rPr>
          <w:rStyle w:val="StyleUnderline"/>
        </w:rPr>
        <w:t>The securitization of intellectual property takes the debate to the next level. As the language of national security colonizes the debate about intellectual property, those who would advocate for open access, free sharing of information, and even technology transfers will find themselves with even more limited ground upon which to stand if this narrative move is not resisted.</w:t>
      </w:r>
      <w:r w:rsidRPr="008E0967">
        <w:rPr>
          <w:sz w:val="14"/>
        </w:rPr>
        <w:t xml:space="preserve"> The future is not a bright one when anything shared on a computer might now violate the national security of the United States.</w:t>
      </w:r>
    </w:p>
    <w:p w14:paraId="5EFCAFDE" w14:textId="2BCC0F6C" w:rsidR="00FB3BA3" w:rsidRDefault="00FB3BA3" w:rsidP="00FB3BA3">
      <w:pPr>
        <w:pStyle w:val="Heading3"/>
      </w:pPr>
      <w:r>
        <w:t>Link---Copyright---2NC</w:t>
      </w:r>
    </w:p>
    <w:p w14:paraId="2EAEC9C3" w14:textId="77777777" w:rsidR="00FB3BA3" w:rsidRPr="009C0503" w:rsidRDefault="00FB3BA3" w:rsidP="00FB3BA3">
      <w:pPr>
        <w:pStyle w:val="Heading4"/>
      </w:pPr>
      <w:r>
        <w:t xml:space="preserve">The </w:t>
      </w:r>
      <w:proofErr w:type="spellStart"/>
      <w:r>
        <w:t>affs</w:t>
      </w:r>
      <w:proofErr w:type="spellEnd"/>
      <w:r>
        <w:t xml:space="preserve"> expansion of copyright through enforcement furthers a path of the criminalization of copyright that has been used to securitizes its theft and existence. </w:t>
      </w:r>
    </w:p>
    <w:p w14:paraId="027F11EA" w14:textId="77777777" w:rsidR="00FB3BA3" w:rsidRPr="00353934" w:rsidRDefault="00FB3BA3" w:rsidP="00FB3BA3">
      <w:r w:rsidRPr="00353934">
        <w:rPr>
          <w:rStyle w:val="Style13ptBold"/>
        </w:rPr>
        <w:t>Farrand ’11</w:t>
      </w:r>
      <w:r w:rsidRPr="00353934">
        <w:t xml:space="preserve"> </w:t>
      </w:r>
      <w:r w:rsidRPr="009C0503">
        <w:rPr>
          <w:sz w:val="16"/>
        </w:rPr>
        <w:t xml:space="preserve">[Benjamin and Helena </w:t>
      </w:r>
      <w:proofErr w:type="spellStart"/>
      <w:r w:rsidRPr="009C0503">
        <w:rPr>
          <w:sz w:val="16"/>
        </w:rPr>
        <w:t>Carrapico</w:t>
      </w:r>
      <w:proofErr w:type="spellEnd"/>
      <w:r w:rsidRPr="009C0503">
        <w:rPr>
          <w:sz w:val="16"/>
        </w:rPr>
        <w:t xml:space="preserve">; December 30; European University Institute, Florence, Italy; Institute for European Integration Research of the Austrian Academy of Sciences, Vienna, Austria; Crime Law Soc Change, "Copyright law as a matter of (inter)national security? - The attempt to </w:t>
      </w:r>
      <w:proofErr w:type="spellStart"/>
      <w:r w:rsidRPr="009C0503">
        <w:rPr>
          <w:sz w:val="16"/>
        </w:rPr>
        <w:t>securitise</w:t>
      </w:r>
      <w:proofErr w:type="spellEnd"/>
      <w:r w:rsidRPr="009C0503">
        <w:rPr>
          <w:sz w:val="16"/>
        </w:rPr>
        <w:t xml:space="preserve"> commercial infringement and its spillover onto individual liability," Volume 57]</w:t>
      </w:r>
    </w:p>
    <w:p w14:paraId="090076A6" w14:textId="18A6EDB9" w:rsidR="00FB3BA3" w:rsidRPr="00FB3BA3" w:rsidRDefault="00FB3BA3" w:rsidP="00FB3BA3">
      <w:pPr>
        <w:rPr>
          <w:sz w:val="16"/>
        </w:rPr>
      </w:pPr>
      <w:r w:rsidRPr="00ED7511">
        <w:rPr>
          <w:sz w:val="16"/>
        </w:rPr>
        <w:t xml:space="preserve">From a popular perspective, </w:t>
      </w:r>
      <w:r w:rsidRPr="0035628E">
        <w:rPr>
          <w:rStyle w:val="StyleUnderline"/>
        </w:rPr>
        <w:t xml:space="preserve">intellectual property' has gone from </w:t>
      </w:r>
      <w:r w:rsidRPr="00ED7511">
        <w:rPr>
          <w:sz w:val="16"/>
        </w:rPr>
        <w:t xml:space="preserve">being, until recently, a niche area of </w:t>
      </w:r>
      <w:r w:rsidRPr="0035628E">
        <w:rPr>
          <w:rStyle w:val="StyleUnderline"/>
        </w:rPr>
        <w:t>dry legal practice to a</w:t>
      </w:r>
      <w:r w:rsidRPr="00ED7511">
        <w:rPr>
          <w:sz w:val="16"/>
        </w:rPr>
        <w:t xml:space="preserve"> hotly contested </w:t>
      </w:r>
      <w:r w:rsidRPr="0035628E">
        <w:rPr>
          <w:rStyle w:val="StyleUnderline"/>
        </w:rPr>
        <w:t>mainstream subject</w:t>
      </w:r>
      <w:r w:rsidRPr="00ED7511">
        <w:rPr>
          <w:sz w:val="16"/>
        </w:rPr>
        <w:t xml:space="preserve">. Aside from topical debates such as the role and ethics of pharmaceutical companies and issues of generic drug accessibility in developing nations, arguably the most </w:t>
      </w:r>
      <w:proofErr w:type="spellStart"/>
      <w:r w:rsidRPr="00ED7511">
        <w:rPr>
          <w:sz w:val="16"/>
        </w:rPr>
        <w:t>publicised</w:t>
      </w:r>
      <w:proofErr w:type="spellEnd"/>
      <w:r w:rsidRPr="00ED7511">
        <w:rPr>
          <w:sz w:val="16"/>
        </w:rPr>
        <w:t xml:space="preserve"> topic of discussion relates to </w:t>
      </w:r>
      <w:r w:rsidRPr="0035628E">
        <w:rPr>
          <w:rStyle w:val="StyleUnderline"/>
        </w:rPr>
        <w:t>copyright</w:t>
      </w:r>
      <w:r w:rsidRPr="00ED7511">
        <w:rPr>
          <w:sz w:val="16"/>
        </w:rPr>
        <w:t xml:space="preserve">, and its </w:t>
      </w:r>
      <w:r w:rsidRPr="0035628E">
        <w:rPr>
          <w:rStyle w:val="StyleUnderline"/>
        </w:rPr>
        <w:t>exploitation in the digital economy</w:t>
      </w:r>
      <w:r w:rsidRPr="00ED7511">
        <w:rPr>
          <w:sz w:val="16"/>
        </w:rPr>
        <w:t xml:space="preserve">. This debate is highly emotive and divisive, resulting in heated arguments between those who wish to further strengthen copyright law and those that wish to see it relaxed, with neither party conceding a common ground. Based on on-going legal developments in the field of copyright, </w:t>
      </w:r>
      <w:proofErr w:type="gramStart"/>
      <w:r w:rsidRPr="00ED7511">
        <w:rPr>
          <w:sz w:val="16"/>
        </w:rPr>
        <w:t>it would appear that proponents</w:t>
      </w:r>
      <w:proofErr w:type="gramEnd"/>
      <w:r w:rsidRPr="00ED7511">
        <w:rPr>
          <w:sz w:val="16"/>
        </w:rPr>
        <w:t xml:space="preserve"> of the former viewpoint have the upper hand. International, European and even national levels are seeing increases in intellectual property protection measures, despite numerous academics frequently </w:t>
      </w:r>
      <w:proofErr w:type="spellStart"/>
      <w:r w:rsidRPr="00ED7511">
        <w:rPr>
          <w:sz w:val="16"/>
        </w:rPr>
        <w:t>criticising</w:t>
      </w:r>
      <w:proofErr w:type="spellEnd"/>
      <w:r w:rsidRPr="00ED7511">
        <w:rPr>
          <w:sz w:val="16"/>
        </w:rPr>
        <w:t xml:space="preserve"> these moves</w:t>
      </w:r>
      <w:proofErr w:type="gramStart"/>
      <w:r w:rsidRPr="00ED7511">
        <w:rPr>
          <w:sz w:val="16"/>
        </w:rPr>
        <w:t>2 .</w:t>
      </w:r>
      <w:proofErr w:type="gramEnd"/>
      <w:r w:rsidRPr="00ED7511">
        <w:rPr>
          <w:sz w:val="16"/>
        </w:rPr>
        <w:t xml:space="preserve"> Intellectual property law has traditionally been considered as part of civil law, regulating the relationship between private parties and the rights and penalties to be applied in cases of infringement of copyright. The legal protection given by copyright has intended to rectify a “market failure” by providing incentives that encourage the production and dissemination of works...'(providing) a legal means by which those who invest time and </w:t>
      </w:r>
      <w:proofErr w:type="spellStart"/>
      <w:r w:rsidRPr="00ED7511">
        <w:rPr>
          <w:sz w:val="16"/>
        </w:rPr>
        <w:t>labour</w:t>
      </w:r>
      <w:proofErr w:type="spellEnd"/>
      <w:r w:rsidRPr="00ED7511">
        <w:rPr>
          <w:sz w:val="16"/>
        </w:rPr>
        <w:t xml:space="preserve"> in producing...goods can be confident that they will not only be able to recoup that investment, but also reap a profit proportional to the popularity of their work3 '. </w:t>
      </w:r>
      <w:r w:rsidRPr="0035628E">
        <w:rPr>
          <w:rStyle w:val="StyleUnderline"/>
        </w:rPr>
        <w:t>Until</w:t>
      </w:r>
      <w:r w:rsidRPr="00ED7511">
        <w:rPr>
          <w:sz w:val="16"/>
        </w:rPr>
        <w:t xml:space="preserve"> relatively </w:t>
      </w:r>
      <w:r w:rsidRPr="0035628E">
        <w:rPr>
          <w:rStyle w:val="StyleUnderline"/>
        </w:rPr>
        <w:t>recent legal developments, copyright</w:t>
      </w:r>
      <w:r w:rsidRPr="00ED7511">
        <w:rPr>
          <w:sz w:val="16"/>
        </w:rPr>
        <w:t xml:space="preserve"> protection </w:t>
      </w:r>
      <w:r w:rsidRPr="0035628E">
        <w:rPr>
          <w:rStyle w:val="StyleUnderline"/>
        </w:rPr>
        <w:t>has not been considered</w:t>
      </w:r>
      <w:r w:rsidRPr="00ED7511">
        <w:rPr>
          <w:sz w:val="16"/>
        </w:rPr>
        <w:t xml:space="preserve"> an area requiring </w:t>
      </w:r>
      <w:r w:rsidRPr="0035628E">
        <w:rPr>
          <w:rStyle w:val="StyleUnderline"/>
        </w:rPr>
        <w:t>criminal</w:t>
      </w:r>
      <w:r w:rsidRPr="00ED7511">
        <w:rPr>
          <w:sz w:val="16"/>
        </w:rPr>
        <w:t xml:space="preserve"> law regulation. Why is it, then, that copyright appears to be moving inextricably in the direction of stronger and broader protection? Why are different concepts such as </w:t>
      </w:r>
      <w:proofErr w:type="gramStart"/>
      <w:r w:rsidRPr="00ED7511">
        <w:rPr>
          <w:sz w:val="16"/>
        </w:rPr>
        <w:t>counterfeiting</w:t>
      </w:r>
      <w:proofErr w:type="gramEnd"/>
      <w:r w:rsidRPr="00ED7511">
        <w:rPr>
          <w:sz w:val="16"/>
        </w:rPr>
        <w:t xml:space="preserve"> and copyright infringement being inextricably linked and the terms used interchangeably? Why is the act of </w:t>
      </w:r>
      <w:r w:rsidRPr="0035628E">
        <w:rPr>
          <w:rStyle w:val="StyleUnderline"/>
        </w:rPr>
        <w:t>infringement of copyright now being associated with serious criminal issues</w:t>
      </w:r>
      <w:r w:rsidRPr="00ED7511">
        <w:rPr>
          <w:sz w:val="16"/>
        </w:rPr>
        <w:t xml:space="preserve"> such as the creation and distribution of child pornography, or the facilitation of </w:t>
      </w:r>
      <w:proofErr w:type="spellStart"/>
      <w:r w:rsidRPr="00ED7511">
        <w:rPr>
          <w:sz w:val="16"/>
        </w:rPr>
        <w:t>organised</w:t>
      </w:r>
      <w:proofErr w:type="spellEnd"/>
      <w:r w:rsidRPr="00ED7511">
        <w:rPr>
          <w:sz w:val="16"/>
        </w:rPr>
        <w:t xml:space="preserve"> crime and terror? More importantly </w:t>
      </w:r>
      <w:r w:rsidRPr="0035628E">
        <w:rPr>
          <w:rStyle w:val="StyleUnderline"/>
        </w:rPr>
        <w:t>why</w:t>
      </w:r>
      <w:r w:rsidRPr="00ED7511">
        <w:rPr>
          <w:sz w:val="16"/>
        </w:rPr>
        <w:t xml:space="preserve">, when protection has always been discussed in terms of author incentives and rewards, </w:t>
      </w:r>
      <w:r w:rsidRPr="0035628E">
        <w:rPr>
          <w:rStyle w:val="StyleUnderline"/>
        </w:rPr>
        <w:t>is copyright</w:t>
      </w:r>
      <w:r w:rsidRPr="00ED7511">
        <w:rPr>
          <w:sz w:val="16"/>
        </w:rPr>
        <w:t xml:space="preserve"> now </w:t>
      </w:r>
      <w:r w:rsidRPr="0035628E">
        <w:rPr>
          <w:rStyle w:val="StyleUnderline"/>
        </w:rPr>
        <w:t>being discussed in terms of security</w:t>
      </w:r>
      <w:r w:rsidRPr="00ED7511">
        <w:rPr>
          <w:sz w:val="16"/>
        </w:rPr>
        <w:t xml:space="preserve">? It must be stated that the question of whether copyright should be increasingly strengthened, and the imbalance perceived in copyright have been frequently written about from a legal perspective. The objective of this article is not to re-tread this well-trodden ground, but to contribute to the debate by re- evaluating this trend through inter-disciplinary means. While the study of Law and Economics is increasingly used in the analysis of intellectual property law, the purpose of this article is to seek assistance from the field of International Relations, and more specifically, Critical Security Studies. Whereas traditional legal analysis can explain what legal changes are occurring, and what impact these changes may have, </w:t>
      </w:r>
      <w:r w:rsidRPr="0035628E">
        <w:rPr>
          <w:rStyle w:val="StyleUnderline"/>
        </w:rPr>
        <w:t xml:space="preserve">the use of </w:t>
      </w:r>
      <w:proofErr w:type="spellStart"/>
      <w:r w:rsidRPr="0035628E">
        <w:rPr>
          <w:rStyle w:val="StyleUnderline"/>
        </w:rPr>
        <w:t>securitisation</w:t>
      </w:r>
      <w:proofErr w:type="spellEnd"/>
      <w:r w:rsidRPr="0035628E">
        <w:rPr>
          <w:rStyle w:val="StyleUnderline"/>
        </w:rPr>
        <w:t xml:space="preserve"> theory may help us to more effectively explain 'how' these changes have come to occur</w:t>
      </w:r>
      <w:r w:rsidRPr="00ED7511">
        <w:rPr>
          <w:sz w:val="16"/>
        </w:rPr>
        <w:t xml:space="preserve">. </w:t>
      </w:r>
      <w:proofErr w:type="spellStart"/>
      <w:r w:rsidRPr="0035628E">
        <w:rPr>
          <w:rStyle w:val="StyleUnderline"/>
        </w:rPr>
        <w:t>Securitisation</w:t>
      </w:r>
      <w:proofErr w:type="spellEnd"/>
      <w:r w:rsidRPr="0035628E">
        <w:rPr>
          <w:rStyle w:val="StyleUnderline"/>
        </w:rPr>
        <w:t xml:space="preserve"> theory can be a useful tool in </w:t>
      </w:r>
      <w:proofErr w:type="spellStart"/>
      <w:r w:rsidRPr="0035628E">
        <w:rPr>
          <w:rStyle w:val="StyleUnderline"/>
        </w:rPr>
        <w:t>analysing</w:t>
      </w:r>
      <w:proofErr w:type="spellEnd"/>
      <w:r w:rsidRPr="0035628E">
        <w:rPr>
          <w:rStyle w:val="StyleUnderline"/>
        </w:rPr>
        <w:t xml:space="preserve"> the importance of discourse and language in the development of law, and the role that non-legal actors can have in the development of a particular </w:t>
      </w:r>
      <w:r w:rsidRPr="0035628E">
        <w:rPr>
          <w:rStyle w:val="Emphasis"/>
        </w:rPr>
        <w:t>policy</w:t>
      </w:r>
      <w:r w:rsidRPr="00ED7511">
        <w:rPr>
          <w:sz w:val="16"/>
        </w:rPr>
        <w:t xml:space="preserve">. In the opinion of the authors, whilst it is indeed possible from a 'pure' legal perspective to consider the role of actors in legislation, and to consider issues such as vested interests, </w:t>
      </w:r>
      <w:proofErr w:type="spellStart"/>
      <w:r w:rsidRPr="0035628E">
        <w:rPr>
          <w:rStyle w:val="StyleUnderline"/>
        </w:rPr>
        <w:t>securitisation</w:t>
      </w:r>
      <w:proofErr w:type="spellEnd"/>
      <w:r w:rsidRPr="0035628E">
        <w:rPr>
          <w:rStyle w:val="StyleUnderline"/>
        </w:rPr>
        <w:t xml:space="preserve"> theory can provide a deeper</w:t>
      </w:r>
      <w:r w:rsidRPr="00ED7511">
        <w:rPr>
          <w:sz w:val="16"/>
        </w:rPr>
        <w:t xml:space="preserve"> and more thorough </w:t>
      </w:r>
      <w:r w:rsidRPr="0035628E">
        <w:rPr>
          <w:rStyle w:val="StyleUnderline"/>
        </w:rPr>
        <w:t>understanding of how legislation</w:t>
      </w:r>
      <w:r w:rsidRPr="00ED7511">
        <w:rPr>
          <w:sz w:val="16"/>
        </w:rPr>
        <w:t xml:space="preserve"> which may appear to be counter-intuitive </w:t>
      </w:r>
      <w:r w:rsidRPr="0035628E">
        <w:rPr>
          <w:rStyle w:val="StyleUnderline"/>
        </w:rPr>
        <w:t>can</w:t>
      </w:r>
      <w:r w:rsidRPr="00ED7511">
        <w:rPr>
          <w:sz w:val="16"/>
        </w:rPr>
        <w:t xml:space="preserve"> nevertheless </w:t>
      </w:r>
      <w:r w:rsidRPr="0035628E">
        <w:rPr>
          <w:rStyle w:val="StyleUnderline"/>
        </w:rPr>
        <w:t>be presented as</w:t>
      </w:r>
      <w:r w:rsidRPr="00ED7511">
        <w:rPr>
          <w:sz w:val="16"/>
        </w:rPr>
        <w:t xml:space="preserve"> being so </w:t>
      </w:r>
      <w:r w:rsidRPr="0035628E">
        <w:rPr>
          <w:rStyle w:val="StyleUnderline"/>
        </w:rPr>
        <w:t>essential</w:t>
      </w:r>
      <w:r w:rsidRPr="00ED7511">
        <w:rPr>
          <w:sz w:val="16"/>
        </w:rPr>
        <w:t xml:space="preserve"> that there is no choice but to take such a course of action. </w:t>
      </w:r>
      <w:proofErr w:type="gramStart"/>
      <w:r w:rsidRPr="00ED7511">
        <w:rPr>
          <w:sz w:val="16"/>
        </w:rPr>
        <w:t>In order to</w:t>
      </w:r>
      <w:proofErr w:type="gramEnd"/>
      <w:r w:rsidRPr="00ED7511">
        <w:rPr>
          <w:sz w:val="16"/>
        </w:rPr>
        <w:t xml:space="preserve"> explore how the </w:t>
      </w:r>
      <w:proofErr w:type="spellStart"/>
      <w:r w:rsidRPr="0035628E">
        <w:rPr>
          <w:rStyle w:val="Emphasis"/>
        </w:rPr>
        <w:t>securitisation</w:t>
      </w:r>
      <w:proofErr w:type="spellEnd"/>
      <w:r w:rsidRPr="0035628E">
        <w:rPr>
          <w:rStyle w:val="Emphasis"/>
        </w:rPr>
        <w:t xml:space="preserve"> framework</w:t>
      </w:r>
      <w:r w:rsidRPr="0035628E">
        <w:rPr>
          <w:rStyle w:val="StyleUnderline"/>
        </w:rPr>
        <w:t xml:space="preserve"> may be a valid approach to a subject such as copyright law</w:t>
      </w:r>
      <w:r w:rsidRPr="00ED7511">
        <w:rPr>
          <w:sz w:val="16"/>
        </w:rPr>
        <w:t xml:space="preserve"> and to determine the extent to which the latter may be said to have been </w:t>
      </w:r>
      <w:proofErr w:type="spellStart"/>
      <w:r w:rsidRPr="00ED7511">
        <w:rPr>
          <w:sz w:val="16"/>
        </w:rPr>
        <w:t>securitised</w:t>
      </w:r>
      <w:proofErr w:type="spellEnd"/>
      <w:r w:rsidRPr="00ED7511">
        <w:rPr>
          <w:sz w:val="16"/>
        </w:rPr>
        <w:t xml:space="preserve">, this article will begin by explaining the origins and main features of </w:t>
      </w:r>
      <w:proofErr w:type="spellStart"/>
      <w:r w:rsidRPr="00ED7511">
        <w:rPr>
          <w:sz w:val="16"/>
        </w:rPr>
        <w:t>securitisation</w:t>
      </w:r>
      <w:proofErr w:type="spellEnd"/>
      <w:r w:rsidRPr="00ED7511">
        <w:rPr>
          <w:sz w:val="16"/>
        </w:rPr>
        <w:t xml:space="preserve"> theory, and its applicability to legal study. The authors will then attempt to apply this framework to the development of the area of copyright, by focusing on the security escalation it has undergone, developing from an economic issue into one of international security. The analysis of this evolution will be mainly </w:t>
      </w:r>
      <w:proofErr w:type="spellStart"/>
      <w:r w:rsidRPr="00ED7511">
        <w:rPr>
          <w:sz w:val="16"/>
        </w:rPr>
        <w:t>characterised</w:t>
      </w:r>
      <w:proofErr w:type="spellEnd"/>
      <w:r w:rsidRPr="00ED7511">
        <w:rPr>
          <w:sz w:val="16"/>
        </w:rPr>
        <w:t xml:space="preserve"> by the </w:t>
      </w:r>
      <w:proofErr w:type="spellStart"/>
      <w:r w:rsidRPr="00ED7511">
        <w:rPr>
          <w:sz w:val="16"/>
        </w:rPr>
        <w:t>securitisation</w:t>
      </w:r>
      <w:proofErr w:type="spellEnd"/>
      <w:r w:rsidRPr="00ED7511">
        <w:rPr>
          <w:sz w:val="16"/>
        </w:rPr>
        <w:t xml:space="preserve"> moves taking place at national, European and international levels. Finally, a general reflection will be carried out on whether the </w:t>
      </w:r>
      <w:proofErr w:type="spellStart"/>
      <w:r w:rsidRPr="00ED7511">
        <w:rPr>
          <w:sz w:val="16"/>
        </w:rPr>
        <w:t>securitisation</w:t>
      </w:r>
      <w:proofErr w:type="spellEnd"/>
      <w:r w:rsidRPr="00ED7511">
        <w:rPr>
          <w:sz w:val="16"/>
        </w:rPr>
        <w:t xml:space="preserve"> of copyright has indeed been successful and on what the consequences of such a success could be.  1. The concept of </w:t>
      </w:r>
      <w:proofErr w:type="spellStart"/>
      <w:r w:rsidRPr="00ED7511">
        <w:rPr>
          <w:sz w:val="16"/>
        </w:rPr>
        <w:t>securitisation</w:t>
      </w:r>
      <w:proofErr w:type="spellEnd"/>
      <w:r w:rsidRPr="00ED7511">
        <w:rPr>
          <w:sz w:val="16"/>
        </w:rPr>
        <w:t xml:space="preserve"> and its applicability in law The concept of </w:t>
      </w:r>
      <w:proofErr w:type="spellStart"/>
      <w:r w:rsidRPr="00ED7511">
        <w:rPr>
          <w:sz w:val="16"/>
        </w:rPr>
        <w:t>securitisation</w:t>
      </w:r>
      <w:proofErr w:type="spellEnd"/>
      <w:r w:rsidRPr="00ED7511">
        <w:rPr>
          <w:sz w:val="16"/>
        </w:rPr>
        <w:t xml:space="preserve"> was introduced to Security Studies by a school of thought which came to be known as the 'Copenhagen School', originally developed in the context of the Conflict and 3 Peace Research Institute of Copenhagen, with perhaps the most influential of the works being 'Security: - A new framework for analysis'</w:t>
      </w:r>
      <w:proofErr w:type="gramStart"/>
      <w:r w:rsidRPr="00ED7511">
        <w:rPr>
          <w:sz w:val="16"/>
        </w:rPr>
        <w:t>4 .</w:t>
      </w:r>
      <w:proofErr w:type="gramEnd"/>
      <w:r w:rsidRPr="00ED7511">
        <w:rPr>
          <w:sz w:val="16"/>
        </w:rPr>
        <w:t xml:space="preserve"> The concept of </w:t>
      </w:r>
      <w:proofErr w:type="spellStart"/>
      <w:r w:rsidRPr="00ED7511">
        <w:rPr>
          <w:sz w:val="16"/>
        </w:rPr>
        <w:t>securitisation</w:t>
      </w:r>
      <w:proofErr w:type="spellEnd"/>
      <w:r w:rsidRPr="00ED7511">
        <w:rPr>
          <w:sz w:val="16"/>
        </w:rPr>
        <w:t xml:space="preserve"> migrated from the world of finance to the world of International Relations – originally the concept dealt with a </w:t>
      </w:r>
      <w:proofErr w:type="spellStart"/>
      <w:r w:rsidRPr="00ED7511">
        <w:rPr>
          <w:sz w:val="16"/>
        </w:rPr>
        <w:t>riskdistribution</w:t>
      </w:r>
      <w:proofErr w:type="spellEnd"/>
      <w:r w:rsidRPr="00ED7511">
        <w:rPr>
          <w:sz w:val="16"/>
        </w:rPr>
        <w:t xml:space="preserve"> process and the 'ring-fencing' of assets in order to limit potential loss and reduce the risk of bankruptcy should a particular asset or section of the business fail</w:t>
      </w:r>
      <w:proofErr w:type="gramStart"/>
      <w:r w:rsidRPr="00ED7511">
        <w:rPr>
          <w:sz w:val="16"/>
        </w:rPr>
        <w:t>5 .</w:t>
      </w:r>
      <w:proofErr w:type="gramEnd"/>
      <w:r w:rsidRPr="00ED7511">
        <w:rPr>
          <w:sz w:val="16"/>
        </w:rPr>
        <w:t xml:space="preserve"> In International Relations, </w:t>
      </w:r>
      <w:proofErr w:type="spellStart"/>
      <w:r w:rsidRPr="00ED7511">
        <w:rPr>
          <w:sz w:val="16"/>
        </w:rPr>
        <w:t>securitisation</w:t>
      </w:r>
      <w:proofErr w:type="spellEnd"/>
      <w:r w:rsidRPr="00ED7511">
        <w:rPr>
          <w:sz w:val="16"/>
        </w:rPr>
        <w:t xml:space="preserve"> refers to the process by which an issue is acted upon following its presentation as posing a very serious threat to security</w:t>
      </w:r>
      <w:proofErr w:type="gramStart"/>
      <w:r w:rsidRPr="00ED7511">
        <w:rPr>
          <w:sz w:val="16"/>
        </w:rPr>
        <w:t>6 .</w:t>
      </w:r>
      <w:proofErr w:type="gramEnd"/>
      <w:r w:rsidRPr="00ED7511">
        <w:rPr>
          <w:sz w:val="16"/>
        </w:rPr>
        <w:t xml:space="preserve"> </w:t>
      </w:r>
      <w:r w:rsidRPr="0035628E">
        <w:rPr>
          <w:rStyle w:val="Emphasis"/>
        </w:rPr>
        <w:t>'Security is about survival</w:t>
      </w:r>
      <w:r w:rsidRPr="00ED7511">
        <w:rPr>
          <w:sz w:val="16"/>
        </w:rPr>
        <w:t xml:space="preserve">. It is when an </w:t>
      </w:r>
      <w:r w:rsidRPr="0035628E">
        <w:rPr>
          <w:rStyle w:val="StyleUnderline"/>
        </w:rPr>
        <w:t>issue is presented as posing an existential threat to a designated referent object</w:t>
      </w:r>
      <w:r w:rsidRPr="00ED7511">
        <w:rPr>
          <w:sz w:val="16"/>
        </w:rPr>
        <w:t xml:space="preserve"> (traditionally, but not necessarily), the state, incorporating government, territory, and society'</w:t>
      </w:r>
      <w:proofErr w:type="gramStart"/>
      <w:r w:rsidRPr="00ED7511">
        <w:rPr>
          <w:sz w:val="16"/>
        </w:rPr>
        <w:t>7 .</w:t>
      </w:r>
      <w:proofErr w:type="gramEnd"/>
      <w:r w:rsidRPr="00ED7511">
        <w:rPr>
          <w:sz w:val="16"/>
        </w:rPr>
        <w:t xml:space="preserve"> Where the Copenhagen School differed from traditional security studies analysis was that the authors proposed a new framework for understanding security by widening its classical military concept to nontraditional security issues, such as the environment, the economy, politics and society. In other words, </w:t>
      </w:r>
      <w:r w:rsidRPr="0035628E">
        <w:rPr>
          <w:rStyle w:val="StyleUnderline"/>
        </w:rPr>
        <w:t xml:space="preserve">'security' is not perceived as being limited to issues of conventional State military </w:t>
      </w:r>
      <w:proofErr w:type="gramStart"/>
      <w:r w:rsidRPr="0035628E">
        <w:rPr>
          <w:rStyle w:val="StyleUnderline"/>
        </w:rPr>
        <w:t>violence</w:t>
      </w:r>
      <w:r w:rsidRPr="00ED7511">
        <w:rPr>
          <w:sz w:val="16"/>
        </w:rPr>
        <w:t>, but</w:t>
      </w:r>
      <w:proofErr w:type="gramEnd"/>
      <w:r w:rsidRPr="00ED7511">
        <w:rPr>
          <w:sz w:val="16"/>
        </w:rPr>
        <w:t xml:space="preserve"> can refer to security threats posed by non-State actors against the State or other non-State actors. This can include the risk of great economic harm, or, to take a more recent example, the multiple threats posed by the BP oil spill in the Gulf of Mexico. This threat has environmental elements, with estimates of 40,000 barrels of oil a day leaking from the broken pipe</w:t>
      </w:r>
      <w:proofErr w:type="gramStart"/>
      <w:r w:rsidRPr="00ED7511">
        <w:rPr>
          <w:sz w:val="16"/>
        </w:rPr>
        <w:t>8 ,</w:t>
      </w:r>
      <w:proofErr w:type="gramEnd"/>
      <w:r w:rsidRPr="00ED7511">
        <w:rPr>
          <w:sz w:val="16"/>
        </w:rPr>
        <w:t xml:space="preserve"> which have significant effects on the ecosystem and wildlife in the Gulf and surrounding wetlands, in addition to political and social effects stemming from the fishermen unable to work in the area. In addition, security threats may be posed to public health, from the known and unknown effects of the hazardous substances poisoning the area. This attempt to enlarge the concept of security and what it means to be secure or insecure is directly linked to the Copenhagen School’s proposal that security is not 'out there' waiting to be discovered as an objective reality. Instead, security is developed as a social process and therefore depends heavily on perception. In this sense, the Copenhagen School has a social constructivist take on security: - 'Security is...a self- referential practice, because it is in this practice that the issue becomes a security issue - not necessarily because a real existential threat exists but because the issue is presented as such a threat'9.</w:t>
      </w:r>
    </w:p>
    <w:p w14:paraId="7D1087C6" w14:textId="1EF3C605" w:rsidR="00FB3BA3" w:rsidRDefault="00FB3BA3" w:rsidP="00FB3BA3">
      <w:pPr>
        <w:pStyle w:val="Heading2"/>
      </w:pPr>
      <w:r>
        <w:t>Links---China</w:t>
      </w:r>
    </w:p>
    <w:p w14:paraId="3C1F937D" w14:textId="57C12EB8" w:rsidR="00DD022D" w:rsidRDefault="00DD022D" w:rsidP="00DD022D">
      <w:pPr>
        <w:pStyle w:val="Heading3"/>
      </w:pPr>
      <w:r>
        <w:t>Link---China---2NC</w:t>
      </w:r>
    </w:p>
    <w:p w14:paraId="2607C927" w14:textId="77777777" w:rsidR="00DD022D" w:rsidRDefault="00DD022D" w:rsidP="00DD022D">
      <w:pPr>
        <w:pStyle w:val="Heading4"/>
      </w:pPr>
      <w:r>
        <w:t xml:space="preserve">The construction of the “China threat” is a constructed narrative that shapes perceptions and actions, resulting in the very tensions they predict. </w:t>
      </w:r>
    </w:p>
    <w:p w14:paraId="58C91405" w14:textId="77777777" w:rsidR="00DD022D" w:rsidRDefault="00DD022D" w:rsidP="00DD022D">
      <w:r w:rsidRPr="00FC25C2">
        <w:rPr>
          <w:rStyle w:val="Style13ptBold"/>
        </w:rPr>
        <w:t>Yuan and Fu 20</w:t>
      </w:r>
      <w:r>
        <w:t xml:space="preserve"> (</w:t>
      </w:r>
      <w:proofErr w:type="spellStart"/>
      <w:r>
        <w:t>Zhengqing</w:t>
      </w:r>
      <w:proofErr w:type="spellEnd"/>
      <w:r>
        <w:t xml:space="preserve"> Yuan, Senior Fellow at the Institute of World Economics and Politics, Chinese Academy of Social Sciences and Qiang Fu, Associate Professor at the School of Foreign Studies of Central University of Finance and Economics, July 10, 2020, Narrative Framing and the United States’ Threat Construction of Rivals in The Chinese Journal of International Politics, 2020, 419–453 | </w:t>
      </w:r>
      <w:proofErr w:type="spellStart"/>
      <w:proofErr w:type="gramStart"/>
      <w:r>
        <w:t>czx</w:t>
      </w:r>
      <w:proofErr w:type="spellEnd"/>
      <w:r>
        <w:t xml:space="preserve"> )</w:t>
      </w:r>
      <w:proofErr w:type="gramEnd"/>
    </w:p>
    <w:p w14:paraId="3511ED8B" w14:textId="77777777" w:rsidR="00DD022D" w:rsidRPr="004342FC" w:rsidRDefault="00DD022D" w:rsidP="00DD022D">
      <w:pPr>
        <w:rPr>
          <w:rStyle w:val="StyleUnderline"/>
          <w:b/>
          <w:bCs/>
        </w:rPr>
      </w:pPr>
      <w:r w:rsidRPr="00084005">
        <w:rPr>
          <w:sz w:val="16"/>
        </w:rPr>
        <w:t xml:space="preserve">In accordance with the </w:t>
      </w:r>
      <w:proofErr w:type="spellStart"/>
      <w:r w:rsidRPr="00084005">
        <w:rPr>
          <w:sz w:val="16"/>
        </w:rPr>
        <w:t>reflectivists</w:t>
      </w:r>
      <w:proofErr w:type="spellEnd"/>
      <w:r w:rsidRPr="00084005">
        <w:rPr>
          <w:sz w:val="16"/>
        </w:rPr>
        <w:t xml:space="preserve">, exiles, and dissidents in the ‘Third Great Debate’ of the mid-to-late 1980s and the later post-structuralists, </w:t>
      </w:r>
      <w:r w:rsidRPr="004342FC">
        <w:rPr>
          <w:rStyle w:val="StyleUnderline"/>
        </w:rPr>
        <w:t>narrative approaches</w:t>
      </w:r>
      <w:r w:rsidRPr="00084005">
        <w:rPr>
          <w:sz w:val="16"/>
        </w:rPr>
        <w:t xml:space="preserve"> to IR studies </w:t>
      </w:r>
      <w:r w:rsidRPr="004342FC">
        <w:rPr>
          <w:rStyle w:val="StyleUnderline"/>
        </w:rPr>
        <w:t>highlight the contingency of meaning by problematizing the sense-making process</w:t>
      </w:r>
      <w:r w:rsidRPr="00084005">
        <w:rPr>
          <w:sz w:val="16"/>
        </w:rPr>
        <w:t xml:space="preserve">. In other words, the meaning of things and events is constituted through narratives rather than a given, inborn, and objective one held by rationalists and thus potentially open to multiple interpretations. The interface between narrative and IR studies lies in identity formation. Originally borrowed from sociology, there are two broad categories of identity in IR scholarship: one is the pre-social and pre-political essentialist category, typified by ‘the essential state’ proposed by Alexander Wendt; the other, though much more diverse in form, is a discursive one.17 The narrative approach to IR studies embraces the latter one, that is, </w:t>
      </w:r>
      <w:r w:rsidRPr="004342FC">
        <w:rPr>
          <w:rStyle w:val="StyleUnderline"/>
        </w:rPr>
        <w:t>the ‘narrative identity’</w:t>
      </w:r>
      <w:r w:rsidRPr="00084005">
        <w:rPr>
          <w:sz w:val="16"/>
        </w:rPr>
        <w:t xml:space="preserve"> developed by Paul </w:t>
      </w:r>
      <w:proofErr w:type="spellStart"/>
      <w:r w:rsidRPr="00084005">
        <w:rPr>
          <w:sz w:val="16"/>
        </w:rPr>
        <w:t>Ricoeur</w:t>
      </w:r>
      <w:proofErr w:type="spellEnd"/>
      <w:r w:rsidRPr="00084005">
        <w:rPr>
          <w:sz w:val="16"/>
        </w:rPr>
        <w:t xml:space="preserve"> and Margaret Somers.18 This narrative identity presupposes that narrative </w:t>
      </w:r>
      <w:r w:rsidRPr="004342FC">
        <w:rPr>
          <w:rStyle w:val="StyleUnderline"/>
        </w:rPr>
        <w:t xml:space="preserve">possesses </w:t>
      </w:r>
      <w:r w:rsidRPr="004342FC">
        <w:rPr>
          <w:rStyle w:val="StyleUnderline"/>
          <w:bCs/>
        </w:rPr>
        <w:t>both epistemological and ontological value</w:t>
      </w:r>
      <w:r w:rsidRPr="00084005">
        <w:rPr>
          <w:sz w:val="16"/>
        </w:rPr>
        <w:t xml:space="preserve">. </w:t>
      </w:r>
      <w:r w:rsidRPr="004342FC">
        <w:rPr>
          <w:rStyle w:val="StyleUnderline"/>
        </w:rPr>
        <w:t>Specifically, we make sense of the world through narratives and in that process acquire our identity; that identity</w:t>
      </w:r>
      <w:r w:rsidRPr="00084005">
        <w:rPr>
          <w:sz w:val="16"/>
        </w:rPr>
        <w:t>, in turn,</w:t>
      </w:r>
      <w:r w:rsidRPr="004342FC">
        <w:rPr>
          <w:rStyle w:val="StyleUnderline"/>
        </w:rPr>
        <w:t xml:space="preserve"> serves as the premise for what to do, which further leads to new narratives and actions. </w:t>
      </w:r>
      <w:r w:rsidRPr="004342FC">
        <w:rPr>
          <w:rStyle w:val="StyleUnderline"/>
          <w:bCs/>
        </w:rPr>
        <w:t>Narrative, identity, and actions are hence in a constant, mutually constitutive process, and identity formation turns out to be a narrative construction process.</w:t>
      </w:r>
    </w:p>
    <w:p w14:paraId="0BD2AC4A" w14:textId="77777777" w:rsidR="00DD022D" w:rsidRPr="00084005" w:rsidRDefault="00DD022D" w:rsidP="00DD022D">
      <w:pPr>
        <w:rPr>
          <w:sz w:val="16"/>
        </w:rPr>
      </w:pPr>
      <w:r w:rsidRPr="00084005">
        <w:rPr>
          <w:sz w:val="16"/>
        </w:rPr>
        <w:t xml:space="preserve">In this self-other articulation process, we argue that the construction of national threats follows the logic of storytelling. </w:t>
      </w:r>
      <w:r w:rsidRPr="004342FC">
        <w:rPr>
          <w:rStyle w:val="StyleUnderline"/>
        </w:rPr>
        <w:t xml:space="preserve">Above all, </w:t>
      </w:r>
      <w:r w:rsidRPr="00084005">
        <w:rPr>
          <w:rStyle w:val="StyleUnderline"/>
          <w:bCs/>
        </w:rPr>
        <w:t>national threats are narratively constructed rather than having inborn, self-evident, and purely objective existences</w:t>
      </w:r>
      <w:r w:rsidRPr="00084005">
        <w:rPr>
          <w:sz w:val="16"/>
        </w:rPr>
        <w:t xml:space="preserve"> and are understood in a storied way. </w:t>
      </w:r>
      <w:r w:rsidRPr="004342FC">
        <w:rPr>
          <w:rStyle w:val="StyleUnderline"/>
        </w:rPr>
        <w:t xml:space="preserve">We rely on narratives to make sense of the world </w:t>
      </w:r>
      <w:r w:rsidRPr="00084005">
        <w:rPr>
          <w:sz w:val="16"/>
        </w:rPr>
        <w:t>and create a sense of order, coherence, and certainty</w:t>
      </w:r>
      <w:r w:rsidRPr="004342FC">
        <w:rPr>
          <w:rStyle w:val="StyleUnderline"/>
        </w:rPr>
        <w:t xml:space="preserve"> to anchor the Self by structuring objects and events in a temporal, spatial, and relational manner.</w:t>
      </w:r>
      <w:r w:rsidRPr="00084005">
        <w:rPr>
          <w:sz w:val="16"/>
        </w:rPr>
        <w:t xml:space="preserve"> National security narratives ‘weave present challenges, past failures and triumphs, and potential futures into a coherent tale, with well-defined characters and plot lines’.19 Meanwhile, as</w:t>
      </w:r>
      <w:r w:rsidRPr="004342FC">
        <w:rPr>
          <w:rStyle w:val="StyleUnderline"/>
        </w:rPr>
        <w:t xml:space="preserve"> facts do not speak for themselves and their meaning is contingent, they can be </w:t>
      </w:r>
      <w:proofErr w:type="spellStart"/>
      <w:r w:rsidRPr="004342FC">
        <w:rPr>
          <w:rStyle w:val="StyleUnderline"/>
        </w:rPr>
        <w:t>emplotted</w:t>
      </w:r>
      <w:proofErr w:type="spellEnd"/>
      <w:r w:rsidRPr="004342FC">
        <w:rPr>
          <w:rStyle w:val="StyleUnderline"/>
        </w:rPr>
        <w:t xml:space="preserve"> into different stories, and it is </w:t>
      </w:r>
      <w:r w:rsidRPr="004342FC">
        <w:rPr>
          <w:rStyle w:val="StyleUnderline"/>
          <w:bCs/>
        </w:rPr>
        <w:t>difficult to conclude whether one narrative is more legitimate than another</w:t>
      </w:r>
      <w:r w:rsidRPr="00084005">
        <w:rPr>
          <w:sz w:val="16"/>
        </w:rPr>
        <w:t xml:space="preserve">.20 </w:t>
      </w:r>
      <w:r w:rsidRPr="004342FC">
        <w:rPr>
          <w:rStyle w:val="StyleUnderline"/>
        </w:rPr>
        <w:t xml:space="preserve">By highlighting certain facts and ruling out other irrelevant ones, narrative makes events meaningful and understandable through </w:t>
      </w:r>
      <w:r w:rsidRPr="00084005">
        <w:rPr>
          <w:sz w:val="16"/>
        </w:rPr>
        <w:t>the employment devices and skills of a story like</w:t>
      </w:r>
      <w:r w:rsidRPr="004342FC">
        <w:rPr>
          <w:rStyle w:val="StyleUnderline"/>
        </w:rPr>
        <w:t xml:space="preserve"> characterization </w:t>
      </w:r>
      <w:r w:rsidRPr="00084005">
        <w:rPr>
          <w:sz w:val="16"/>
        </w:rPr>
        <w:t xml:space="preserve">and causal explanations and their significance in the whole story.21 In this highly selective appropriation and suppression process, national security narratives are usually autobiographical, with the </w:t>
      </w:r>
      <w:proofErr w:type="spellStart"/>
      <w:r w:rsidRPr="00084005">
        <w:rPr>
          <w:sz w:val="16"/>
        </w:rPr>
        <w:t>emplotted</w:t>
      </w:r>
      <w:proofErr w:type="spellEnd"/>
      <w:r w:rsidRPr="00084005">
        <w:rPr>
          <w:sz w:val="16"/>
        </w:rPr>
        <w:t xml:space="preserve"> self as the hero and the antagonistic one as the villain.22 </w:t>
      </w:r>
      <w:r w:rsidRPr="004342FC">
        <w:rPr>
          <w:rStyle w:val="StyleUnderline"/>
        </w:rPr>
        <w:t>These narratives often present themselves as pure knowledge</w:t>
      </w:r>
      <w:r w:rsidRPr="00084005">
        <w:rPr>
          <w:sz w:val="16"/>
        </w:rPr>
        <w:t>, claiming that the threat posed by the villain is real and objective.</w:t>
      </w:r>
      <w:r w:rsidRPr="004342FC">
        <w:rPr>
          <w:rStyle w:val="StyleUnderline"/>
        </w:rPr>
        <w:t xml:space="preserve"> But</w:t>
      </w:r>
      <w:r w:rsidRPr="00084005">
        <w:rPr>
          <w:sz w:val="16"/>
        </w:rPr>
        <w:t xml:space="preserve"> their truthfulness cannot walk beyond the stories themselves, for </w:t>
      </w:r>
      <w:r w:rsidRPr="004342FC">
        <w:rPr>
          <w:rStyle w:val="StyleUnderline"/>
        </w:rPr>
        <w:t>it is just a temporal and spatial configuration of events.</w:t>
      </w:r>
      <w:r w:rsidRPr="00084005">
        <w:rPr>
          <w:sz w:val="16"/>
        </w:rPr>
        <w:t xml:space="preserve"> Their given meaning in one story can be opposite to that in another one. Just as </w:t>
      </w:r>
      <w:proofErr w:type="spellStart"/>
      <w:r w:rsidRPr="00084005">
        <w:rPr>
          <w:sz w:val="16"/>
        </w:rPr>
        <w:t>Chengxin</w:t>
      </w:r>
      <w:proofErr w:type="spellEnd"/>
      <w:r w:rsidRPr="00084005">
        <w:rPr>
          <w:sz w:val="16"/>
        </w:rPr>
        <w:t xml:space="preserve"> Pan illustrates, </w:t>
      </w:r>
      <w:r w:rsidRPr="004342FC">
        <w:rPr>
          <w:rStyle w:val="StyleUnderline"/>
        </w:rPr>
        <w:t xml:space="preserve">the China threat argument, which has typically presented itself as verifiable knowledge, is </w:t>
      </w:r>
      <w:proofErr w:type="gramStart"/>
      <w:r w:rsidRPr="00084005">
        <w:rPr>
          <w:sz w:val="16"/>
        </w:rPr>
        <w:t>actually</w:t>
      </w:r>
      <w:r w:rsidRPr="004342FC">
        <w:rPr>
          <w:rStyle w:val="StyleUnderline"/>
        </w:rPr>
        <w:t xml:space="preserve"> autobiographical</w:t>
      </w:r>
      <w:proofErr w:type="gramEnd"/>
      <w:r w:rsidRPr="00084005">
        <w:rPr>
          <w:sz w:val="16"/>
        </w:rPr>
        <w:t xml:space="preserve"> in nature. </w:t>
      </w:r>
      <w:r w:rsidRPr="004342FC">
        <w:rPr>
          <w:rStyle w:val="StyleUnderline"/>
        </w:rPr>
        <w:t xml:space="preserve">It </w:t>
      </w:r>
      <w:r w:rsidRPr="00084005">
        <w:rPr>
          <w:rStyle w:val="StyleUnderline"/>
          <w:bCs/>
        </w:rPr>
        <w:t>tells more about the US Self imagination than China itself</w:t>
      </w:r>
      <w:r w:rsidRPr="004342FC">
        <w:rPr>
          <w:rStyle w:val="StyleUnderline"/>
        </w:rPr>
        <w:t xml:space="preserve"> </w:t>
      </w:r>
      <w:r w:rsidRPr="00084005">
        <w:rPr>
          <w:sz w:val="16"/>
        </w:rPr>
        <w:t>and has different framings,</w:t>
      </w:r>
      <w:r w:rsidRPr="004342FC">
        <w:rPr>
          <w:rStyle w:val="StyleUnderline"/>
        </w:rPr>
        <w:t xml:space="preserve"> as China’s rise can be either an opportunity or a threat</w:t>
      </w:r>
      <w:r w:rsidRPr="00084005">
        <w:rPr>
          <w:sz w:val="16"/>
        </w:rPr>
        <w:t xml:space="preserve"> to the USA.23 </w:t>
      </w:r>
      <w:r w:rsidRPr="004342FC">
        <w:rPr>
          <w:rStyle w:val="StyleUnderline"/>
        </w:rPr>
        <w:t>Thus, the perceived threats a rival poses largely depend on the rival’s configuration in the national security story</w:t>
      </w:r>
      <w:r w:rsidRPr="00084005">
        <w:rPr>
          <w:sz w:val="16"/>
        </w:rPr>
        <w:t>, and a national threat occurs when the other is narratively antithetical to the Self. Thus, the debate on national security is essentially a competition between security narratives competing for dominance of the social understanding.</w:t>
      </w:r>
    </w:p>
    <w:p w14:paraId="54A055C8" w14:textId="6F52A21F" w:rsidR="00DD022D" w:rsidRDefault="00DD022D" w:rsidP="00DD022D">
      <w:pPr>
        <w:rPr>
          <w:rStyle w:val="StyleUnderline"/>
          <w:bCs/>
        </w:rPr>
      </w:pPr>
      <w:r w:rsidRPr="00084005">
        <w:rPr>
          <w:sz w:val="16"/>
        </w:rPr>
        <w:t xml:space="preserve">Moreover, </w:t>
      </w:r>
      <w:r w:rsidRPr="00084005">
        <w:rPr>
          <w:rStyle w:val="StyleUnderline"/>
          <w:bCs/>
        </w:rPr>
        <w:t>national security narratives frame both the way people perceive the world and how they should behave</w:t>
      </w:r>
      <w:r w:rsidRPr="004342FC">
        <w:rPr>
          <w:rStyle w:val="StyleUnderline"/>
        </w:rPr>
        <w:t xml:space="preserve">. Once we accept one storied way of representing the national security reality, we will </w:t>
      </w:r>
      <w:r w:rsidRPr="00084005">
        <w:rPr>
          <w:rStyle w:val="StyleUnderline"/>
          <w:bCs/>
        </w:rPr>
        <w:t>automatically and often unconsciously</w:t>
      </w:r>
      <w:r w:rsidRPr="004342FC">
        <w:rPr>
          <w:rStyle w:val="StyleUnderline"/>
        </w:rPr>
        <w:t xml:space="preserve"> depend on that cognitive path, and ‘tailor reality’ to meet the expectation of the story</w:t>
      </w:r>
      <w:r w:rsidRPr="00084005">
        <w:rPr>
          <w:sz w:val="16"/>
        </w:rPr>
        <w:t xml:space="preserve">, as is shown in the misperception phenomena in international political psychology studies.24 </w:t>
      </w:r>
      <w:r w:rsidRPr="004342FC">
        <w:rPr>
          <w:rStyle w:val="StyleUnderline"/>
        </w:rPr>
        <w:t>Such</w:t>
      </w:r>
      <w:r w:rsidRPr="00084005">
        <w:rPr>
          <w:sz w:val="16"/>
        </w:rPr>
        <w:t xml:space="preserve"> narrative </w:t>
      </w:r>
      <w:r w:rsidRPr="004342FC">
        <w:rPr>
          <w:rStyle w:val="StyleUnderline"/>
        </w:rPr>
        <w:t>representation</w:t>
      </w:r>
      <w:r w:rsidRPr="00084005">
        <w:rPr>
          <w:sz w:val="16"/>
        </w:rPr>
        <w:t xml:space="preserve">, in turn, </w:t>
      </w:r>
      <w:r w:rsidRPr="004342FC">
        <w:rPr>
          <w:rStyle w:val="StyleUnderline"/>
        </w:rPr>
        <w:t>provides people with legitimacy as regards what to do</w:t>
      </w:r>
      <w:r w:rsidRPr="00084005">
        <w:rPr>
          <w:sz w:val="16"/>
        </w:rPr>
        <w:t xml:space="preserve">. In fact, </w:t>
      </w:r>
      <w:r w:rsidRPr="00084005">
        <w:rPr>
          <w:rStyle w:val="StyleUnderline"/>
          <w:bCs/>
        </w:rPr>
        <w:t xml:space="preserve">no matter the logic of consequence or the logic of appropriateness, both </w:t>
      </w:r>
      <w:proofErr w:type="gramStart"/>
      <w:r w:rsidRPr="00084005">
        <w:rPr>
          <w:rStyle w:val="StyleUnderline"/>
          <w:bCs/>
        </w:rPr>
        <w:t>actually come</w:t>
      </w:r>
      <w:proofErr w:type="gramEnd"/>
      <w:r w:rsidRPr="00084005">
        <w:rPr>
          <w:rStyle w:val="StyleUnderline"/>
          <w:bCs/>
        </w:rPr>
        <w:t xml:space="preserve"> under the umbrella of the logic of storytelling</w:t>
      </w:r>
      <w:r w:rsidRPr="004342FC">
        <w:rPr>
          <w:rStyle w:val="StyleUnderline"/>
        </w:rPr>
        <w:t xml:space="preserve">, as either the calculation of interests or the consideration of appropriateness makes sense only when it is </w:t>
      </w:r>
      <w:proofErr w:type="spellStart"/>
      <w:r w:rsidRPr="004342FC">
        <w:rPr>
          <w:rStyle w:val="StyleUnderline"/>
        </w:rPr>
        <w:t>emplotted</w:t>
      </w:r>
      <w:proofErr w:type="spellEnd"/>
      <w:r w:rsidRPr="004342FC">
        <w:rPr>
          <w:rStyle w:val="StyleUnderline"/>
        </w:rPr>
        <w:t xml:space="preserve"> in a security story</w:t>
      </w:r>
      <w:r w:rsidRPr="00084005">
        <w:rPr>
          <w:sz w:val="16"/>
        </w:rPr>
        <w:t xml:space="preserve">. Meanwhile, </w:t>
      </w:r>
      <w:r w:rsidRPr="004342FC">
        <w:rPr>
          <w:rStyle w:val="StyleUnderline"/>
        </w:rPr>
        <w:t>the logic of storytelling</w:t>
      </w:r>
      <w:r w:rsidRPr="00084005">
        <w:rPr>
          <w:sz w:val="16"/>
        </w:rPr>
        <w:t xml:space="preserve"> does not, in contrast to other logics, directly prescribe specific policies or actions but mainly </w:t>
      </w:r>
      <w:r w:rsidRPr="004342FC">
        <w:rPr>
          <w:rStyle w:val="StyleUnderline"/>
        </w:rPr>
        <w:t>shapes and restricts the direction and legitimacy of the policy options</w:t>
      </w:r>
      <w:r w:rsidRPr="00084005">
        <w:rPr>
          <w:sz w:val="16"/>
        </w:rPr>
        <w:t xml:space="preserve"> at stake </w:t>
      </w:r>
      <w:r w:rsidRPr="004342FC">
        <w:rPr>
          <w:rStyle w:val="StyleUnderline"/>
        </w:rPr>
        <w:t xml:space="preserve">by providing decision-makers with a coherent understanding of the reality and a storied rationality. And because of this logic of storytelling, </w:t>
      </w:r>
      <w:r w:rsidRPr="00084005">
        <w:rPr>
          <w:rStyle w:val="StyleUnderline"/>
          <w:bCs/>
        </w:rPr>
        <w:t>a national security story often turns out to be a self-fulfilling prophecy.</w:t>
      </w:r>
    </w:p>
    <w:p w14:paraId="396A0C70" w14:textId="77777777" w:rsidR="00642697" w:rsidRPr="00624D70" w:rsidRDefault="00642697" w:rsidP="00642697">
      <w:pPr>
        <w:pStyle w:val="Heading4"/>
        <w:rPr>
          <w:rFonts w:cs="Times New Roman"/>
        </w:rPr>
      </w:pPr>
      <w:r w:rsidRPr="00624D70">
        <w:rPr>
          <w:rFonts w:cs="Times New Roman"/>
        </w:rPr>
        <w:t xml:space="preserve">The </w:t>
      </w:r>
      <w:proofErr w:type="spellStart"/>
      <w:r w:rsidRPr="00624D70">
        <w:rPr>
          <w:rFonts w:cs="Times New Roman"/>
        </w:rPr>
        <w:t>aff's</w:t>
      </w:r>
      <w:proofErr w:type="spellEnd"/>
      <w:r w:rsidRPr="00624D70">
        <w:rPr>
          <w:rFonts w:cs="Times New Roman"/>
        </w:rPr>
        <w:t xml:space="preserve"> </w:t>
      </w:r>
      <w:r w:rsidRPr="00624D70">
        <w:rPr>
          <w:rFonts w:cs="Times New Roman"/>
          <w:u w:val="single"/>
        </w:rPr>
        <w:t>tactic</w:t>
      </w:r>
      <w:r w:rsidRPr="00624D70">
        <w:rPr>
          <w:rFonts w:cs="Times New Roman"/>
        </w:rPr>
        <w:t xml:space="preserve"> of painting China as a </w:t>
      </w:r>
      <w:r w:rsidRPr="00624D70">
        <w:rPr>
          <w:rFonts w:cs="Times New Roman"/>
          <w:u w:val="single"/>
        </w:rPr>
        <w:t>threat</w:t>
      </w:r>
      <w:r w:rsidRPr="00624D70">
        <w:rPr>
          <w:rFonts w:cs="Times New Roman"/>
        </w:rPr>
        <w:t xml:space="preserve"> becomes </w:t>
      </w:r>
      <w:r w:rsidRPr="00624D70">
        <w:rPr>
          <w:rFonts w:cs="Times New Roman"/>
          <w:u w:val="single"/>
        </w:rPr>
        <w:t xml:space="preserve">self-fulfilling </w:t>
      </w:r>
      <w:r w:rsidRPr="00624D70">
        <w:rPr>
          <w:rFonts w:cs="Times New Roman"/>
        </w:rPr>
        <w:t xml:space="preserve">and actively </w:t>
      </w:r>
      <w:r w:rsidRPr="00624D70">
        <w:rPr>
          <w:rFonts w:cs="Times New Roman"/>
          <w:u w:val="single"/>
        </w:rPr>
        <w:t>shapes</w:t>
      </w:r>
      <w:r w:rsidRPr="00624D70">
        <w:rPr>
          <w:rFonts w:cs="Times New Roman"/>
        </w:rPr>
        <w:t xml:space="preserve"> policy that results in war.  </w:t>
      </w:r>
    </w:p>
    <w:p w14:paraId="346C03B3" w14:textId="77777777" w:rsidR="00642697" w:rsidRPr="00624D70" w:rsidRDefault="00642697" w:rsidP="00642697">
      <w:r w:rsidRPr="00624D70">
        <w:rPr>
          <w:rStyle w:val="Style13ptBold"/>
        </w:rPr>
        <w:t>Casado</w:t>
      </w:r>
      <w:r w:rsidRPr="00624D70">
        <w:t xml:space="preserve"> Ruiz, 20</w:t>
      </w:r>
      <w:r w:rsidRPr="00624D70">
        <w:rPr>
          <w:rStyle w:val="Style13ptBold"/>
        </w:rPr>
        <w:t>24</w:t>
      </w:r>
      <w:r w:rsidRPr="00624D70">
        <w:t xml:space="preserve">, Doctor of Philosophy at </w:t>
      </w:r>
      <w:proofErr w:type="spellStart"/>
      <w:r w:rsidRPr="00624D70">
        <w:t>Università</w:t>
      </w:r>
      <w:proofErr w:type="spellEnd"/>
      <w:r w:rsidRPr="00624D70">
        <w:t xml:space="preserve"> Ca' Foscari Venezia, Researching China-Taiwan-US triangular relations and the relationship between privilege, knowledge, and politics. The Interaction between Global Privilege and the Discursive Construction of the ‘China Threat’ in the ‘New Cold War’. Journal of Asian Security and International Affairs, 11(1), 7-26. https://doi.org/10.1177/23477970241231345, PA</w:t>
      </w:r>
    </w:p>
    <w:p w14:paraId="2ED6A9CB" w14:textId="77777777" w:rsidR="00642697" w:rsidRPr="00624D70" w:rsidRDefault="00642697" w:rsidP="00642697"/>
    <w:p w14:paraId="7C3C9A53" w14:textId="77777777" w:rsidR="00642697" w:rsidRPr="00624D70" w:rsidRDefault="00642697" w:rsidP="00642697">
      <w:r w:rsidRPr="00624D70">
        <w:t xml:space="preserve">This article examines the relationship between privilege understood within a global frame and the </w:t>
      </w:r>
      <w:r w:rsidRPr="00624D70">
        <w:rPr>
          <w:b/>
          <w:bCs/>
          <w:highlight w:val="cyan"/>
          <w:u w:val="single"/>
        </w:rPr>
        <w:t>discursive construction of the ‘China threat’</w:t>
      </w:r>
      <w:r w:rsidRPr="00624D70">
        <w:t xml:space="preserve"> </w:t>
      </w:r>
      <w:r w:rsidRPr="00624D70">
        <w:rPr>
          <w:sz w:val="15"/>
          <w:szCs w:val="20"/>
        </w:rPr>
        <w:t xml:space="preserve">in the context of the ‘New Cold War’. Drawing on discourse theory and privilege studies, it investigates how the hegemonic discursive construction of China as a threat interacts with the material conditions of ‘global privilege’ in a diversity of spheres (political, military, economic, technological, cultural and academic). The article contends that the ‘China threat’ narrative </w:t>
      </w:r>
      <w:r w:rsidRPr="00624D70">
        <w:rPr>
          <w:szCs w:val="20"/>
          <w:u w:val="single"/>
        </w:rPr>
        <w:t>is markedly informed by</w:t>
      </w:r>
      <w:r w:rsidRPr="00624D70">
        <w:rPr>
          <w:u w:val="single"/>
        </w:rPr>
        <w:t xml:space="preserve"> the </w:t>
      </w:r>
      <w:r w:rsidRPr="00624D70">
        <w:rPr>
          <w:b/>
          <w:bCs/>
          <w:u w:val="single"/>
        </w:rPr>
        <w:t>global privilege</w:t>
      </w:r>
      <w:r w:rsidRPr="00624D70">
        <w:t xml:space="preserve">, coupled with </w:t>
      </w:r>
      <w:r w:rsidRPr="00624D70">
        <w:rPr>
          <w:b/>
          <w:bCs/>
          <w:u w:val="single"/>
        </w:rPr>
        <w:t>the fear of losing it</w:t>
      </w:r>
      <w:r w:rsidRPr="00624D70">
        <w:t xml:space="preserve">, </w:t>
      </w:r>
      <w:r w:rsidRPr="00624D70">
        <w:rPr>
          <w:u w:val="single"/>
        </w:rPr>
        <w:t>enjoyed by the countries of the ‘Global North’</w:t>
      </w:r>
      <w:r w:rsidRPr="00624D70">
        <w:t xml:space="preserve">, </w:t>
      </w:r>
      <w:r w:rsidRPr="00624D70">
        <w:rPr>
          <w:u w:val="single"/>
        </w:rPr>
        <w:t>particularly the United States</w:t>
      </w:r>
      <w:r w:rsidRPr="00624D70">
        <w:t xml:space="preserve">. These findings </w:t>
      </w:r>
      <w:r w:rsidRPr="00624D70">
        <w:rPr>
          <w:highlight w:val="cyan"/>
          <w:u w:val="single"/>
        </w:rPr>
        <w:t xml:space="preserve">have </w:t>
      </w:r>
      <w:r w:rsidRPr="00624D70">
        <w:rPr>
          <w:b/>
          <w:bCs/>
          <w:highlight w:val="cyan"/>
          <w:u w:val="single"/>
        </w:rPr>
        <w:t>significant implications</w:t>
      </w:r>
      <w:r w:rsidRPr="00624D70">
        <w:rPr>
          <w:highlight w:val="cyan"/>
          <w:u w:val="single"/>
        </w:rPr>
        <w:t xml:space="preserve"> for</w:t>
      </w:r>
      <w:r w:rsidRPr="00624D70">
        <w:rPr>
          <w:u w:val="single"/>
        </w:rPr>
        <w:t xml:space="preserve"> our </w:t>
      </w:r>
      <w:r w:rsidRPr="00624D70">
        <w:rPr>
          <w:highlight w:val="cyan"/>
          <w:u w:val="single"/>
        </w:rPr>
        <w:t>comprehension of how</w:t>
      </w:r>
      <w:r w:rsidRPr="00624D70">
        <w:rPr>
          <w:b/>
          <w:bCs/>
          <w:highlight w:val="cyan"/>
          <w:u w:val="single"/>
        </w:rPr>
        <w:t xml:space="preserve"> </w:t>
      </w:r>
      <w:r w:rsidRPr="00624D70">
        <w:rPr>
          <w:rStyle w:val="Emphasis"/>
          <w:rFonts w:ascii="Times New Roman" w:hAnsi="Times New Roman" w:cs="Times New Roman"/>
          <w:sz w:val="21"/>
          <w:highlight w:val="cyan"/>
        </w:rPr>
        <w:t>discursive practices impact our understanding of global</w:t>
      </w:r>
      <w:r w:rsidRPr="00624D70">
        <w:rPr>
          <w:rStyle w:val="Emphasis"/>
          <w:rFonts w:ascii="Times New Roman" w:hAnsi="Times New Roman" w:cs="Times New Roman"/>
          <w:b w:val="0"/>
          <w:bCs/>
          <w:sz w:val="21"/>
          <w:highlight w:val="cyan"/>
        </w:rPr>
        <w:t xml:space="preserve"> </w:t>
      </w:r>
      <w:r w:rsidRPr="00624D70">
        <w:rPr>
          <w:rStyle w:val="Emphasis"/>
          <w:rFonts w:ascii="Times New Roman" w:hAnsi="Times New Roman" w:cs="Times New Roman"/>
          <w:sz w:val="21"/>
          <w:highlight w:val="cyan"/>
        </w:rPr>
        <w:t>affairs</w:t>
      </w:r>
      <w:r w:rsidRPr="00624D70">
        <w:rPr>
          <w:b/>
          <w:bCs/>
        </w:rPr>
        <w:t>.</w:t>
      </w:r>
      <w:r w:rsidRPr="00624D70">
        <w:t xml:space="preserve"> They </w:t>
      </w:r>
      <w:r w:rsidRPr="00624D70">
        <w:rPr>
          <w:highlight w:val="cyan"/>
          <w:u w:val="single"/>
        </w:rPr>
        <w:t>underscore the necessity for</w:t>
      </w:r>
      <w:r w:rsidRPr="00624D70">
        <w:rPr>
          <w:u w:val="single"/>
        </w:rPr>
        <w:t xml:space="preserve"> self-reflection on privilege</w:t>
      </w:r>
      <w:r w:rsidRPr="00624D70">
        <w:t xml:space="preserve">, a </w:t>
      </w:r>
      <w:r w:rsidRPr="00624D70">
        <w:rPr>
          <w:b/>
          <w:bCs/>
          <w:highlight w:val="cyan"/>
          <w:u w:val="single"/>
        </w:rPr>
        <w:t>critical examination</w:t>
      </w:r>
      <w:r w:rsidRPr="00624D70">
        <w:rPr>
          <w:b/>
          <w:bCs/>
          <w:u w:val="single"/>
        </w:rPr>
        <w:t xml:space="preserve"> of unequal international relation</w:t>
      </w:r>
      <w:r w:rsidRPr="00624D70">
        <w:t xml:space="preserve">s and the </w:t>
      </w:r>
      <w:r w:rsidRPr="00624D70">
        <w:rPr>
          <w:highlight w:val="cyan"/>
          <w:u w:val="single"/>
        </w:rPr>
        <w:t xml:space="preserve">importance of </w:t>
      </w:r>
      <w:proofErr w:type="spellStart"/>
      <w:r w:rsidRPr="00624D70">
        <w:rPr>
          <w:b/>
          <w:bCs/>
          <w:highlight w:val="cyan"/>
          <w:u w:val="single"/>
        </w:rPr>
        <w:t>empathising</w:t>
      </w:r>
      <w:proofErr w:type="spellEnd"/>
      <w:r w:rsidRPr="00624D70">
        <w:rPr>
          <w:b/>
          <w:bCs/>
          <w:highlight w:val="cyan"/>
          <w:u w:val="single"/>
        </w:rPr>
        <w:t xml:space="preserve"> with those perceived as the ‘enemy’</w:t>
      </w:r>
      <w:r w:rsidRPr="00624D70">
        <w:rPr>
          <w:highlight w:val="cyan"/>
          <w:u w:val="single"/>
        </w:rPr>
        <w:t xml:space="preserve"> to foster peaceful coexistence</w:t>
      </w:r>
      <w:r w:rsidRPr="00624D70">
        <w:t>.</w:t>
      </w:r>
    </w:p>
    <w:p w14:paraId="3BF94A3A" w14:textId="77777777" w:rsidR="00642697" w:rsidRPr="00624D70" w:rsidRDefault="00642697" w:rsidP="00642697">
      <w:pPr>
        <w:rPr>
          <w:sz w:val="11"/>
          <w:szCs w:val="16"/>
        </w:rPr>
      </w:pPr>
      <w:r w:rsidRPr="00624D70">
        <w:rPr>
          <w:sz w:val="11"/>
          <w:szCs w:val="16"/>
        </w:rPr>
        <w:t>Introduction</w:t>
      </w:r>
    </w:p>
    <w:p w14:paraId="65A17872" w14:textId="77777777" w:rsidR="00642697" w:rsidRPr="00624D70" w:rsidRDefault="00642697" w:rsidP="00642697">
      <w:pPr>
        <w:rPr>
          <w:sz w:val="11"/>
          <w:szCs w:val="16"/>
        </w:rPr>
      </w:pPr>
      <w:r w:rsidRPr="00624D70">
        <w:rPr>
          <w:sz w:val="11"/>
          <w:szCs w:val="16"/>
        </w:rPr>
        <w:t xml:space="preserve">This article draws on discourse theory and privilege studies to examine the relationship between privilege understood within a global frame and the discursive construction of the ‘China threat’ in the current geopolitical landscape marked by a hegemonic struggle between China and its allies on one side and the ‘Global North’ on the other. The ensuing tensions, which have led to a growing usage of the term ‘New Cold War’ (e.g., </w:t>
      </w:r>
      <w:proofErr w:type="spellStart"/>
      <w:r w:rsidRPr="00624D70">
        <w:rPr>
          <w:sz w:val="11"/>
          <w:szCs w:val="16"/>
        </w:rPr>
        <w:t>Brossat</w:t>
      </w:r>
      <w:proofErr w:type="spellEnd"/>
      <w:r w:rsidRPr="00624D70">
        <w:rPr>
          <w:sz w:val="11"/>
          <w:szCs w:val="16"/>
        </w:rPr>
        <w:t xml:space="preserve"> &amp; Ruiz Casado, 2023; Karaganov, 2018; Zhao, 2019), can accurately be described as a multidimensional confrontation envisaged in terms of ‘emotional attachment, security concerns and economic interests’ (Chen, 2013, p. 247).</w:t>
      </w:r>
    </w:p>
    <w:p w14:paraId="7E96A466" w14:textId="77777777" w:rsidR="00642697" w:rsidRPr="00624D70" w:rsidRDefault="00642697" w:rsidP="00642697">
      <w:r w:rsidRPr="00624D70">
        <w:rPr>
          <w:sz w:val="11"/>
          <w:szCs w:val="16"/>
        </w:rPr>
        <w:t xml:space="preserve">Within the literature that explores whether the ascent of China poses a threat, a wide range of viewpoints can be observed (see Gries, 2005; Roy, 1996). </w:t>
      </w:r>
      <w:r w:rsidRPr="00624D70">
        <w:rPr>
          <w:u w:val="single"/>
        </w:rPr>
        <w:t>At one pole are those perspectives that see the conflict as one between ‘democracy’ and ‘autocracy’, in which a Machiavellian</w:t>
      </w:r>
      <w:r w:rsidRPr="00624D70">
        <w:t xml:space="preserve"> and intrinsically aggressive China </w:t>
      </w:r>
      <w:r w:rsidRPr="00624D70">
        <w:rPr>
          <w:u w:val="single"/>
        </w:rPr>
        <w:t xml:space="preserve">threatens to replace the United States first regionally and then globally so that it </w:t>
      </w:r>
      <w:r w:rsidRPr="00624D70">
        <w:t>must be contained</w:t>
      </w:r>
      <w:r w:rsidRPr="00624D70">
        <w:rPr>
          <w:u w:val="single"/>
        </w:rPr>
        <w:t xml:space="preserve"> for the sake of </w:t>
      </w:r>
      <w:r w:rsidRPr="00624D70">
        <w:rPr>
          <w:b/>
          <w:bCs/>
          <w:u w:val="single"/>
        </w:rPr>
        <w:t>democratic values</w:t>
      </w:r>
      <w:r w:rsidRPr="00624D70">
        <w:t xml:space="preserve"> (e.g., Doshi, 2021; Jacques, 2012; Schoen &amp; Kaylan, 2014). Conversely, </w:t>
      </w:r>
      <w:r w:rsidRPr="00624D70">
        <w:rPr>
          <w:u w:val="single"/>
        </w:rPr>
        <w:t>others contend that the perception of China as a menace is rather the consequence of the decline of the centuries-old global dominance of the ‘West’ concurrent with a conspicuous effort to uphold it</w:t>
      </w:r>
      <w:r w:rsidRPr="00624D70">
        <w:t xml:space="preserve"> (see Karaganov, 2018, p. 85; Zhao, 2019, p. 371). Crucially, scholars have </w:t>
      </w:r>
      <w:proofErr w:type="spellStart"/>
      <w:r w:rsidRPr="00624D70">
        <w:t>emphasised</w:t>
      </w:r>
      <w:proofErr w:type="spellEnd"/>
      <w:r w:rsidRPr="00624D70">
        <w:t xml:space="preserve"> the </w:t>
      </w:r>
      <w:r w:rsidRPr="00624D70">
        <w:rPr>
          <w:b/>
          <w:bCs/>
          <w:u w:val="single"/>
        </w:rPr>
        <w:t>importance of avoiding hyperbole</w:t>
      </w:r>
      <w:r w:rsidRPr="00624D70">
        <w:t xml:space="preserve"> surrounding the articulation of China as a threat, </w:t>
      </w:r>
      <w:r w:rsidRPr="00624D70">
        <w:rPr>
          <w:u w:val="single"/>
        </w:rPr>
        <w:t xml:space="preserve">noting that </w:t>
      </w:r>
      <w:r w:rsidRPr="00624D70">
        <w:rPr>
          <w:highlight w:val="cyan"/>
          <w:u w:val="single"/>
        </w:rPr>
        <w:t>hyped narratives</w:t>
      </w:r>
      <w:r w:rsidRPr="00624D70">
        <w:rPr>
          <w:u w:val="single"/>
        </w:rPr>
        <w:t xml:space="preserve"> can </w:t>
      </w:r>
      <w:r w:rsidRPr="00624D70">
        <w:rPr>
          <w:highlight w:val="cyan"/>
          <w:u w:val="single"/>
        </w:rPr>
        <w:t>become</w:t>
      </w:r>
      <w:r w:rsidRPr="00624D70">
        <w:t xml:space="preserve"> a </w:t>
      </w:r>
      <w:r w:rsidRPr="00624D70">
        <w:rPr>
          <w:rStyle w:val="Emphasis"/>
          <w:rFonts w:ascii="Times New Roman" w:hAnsi="Times New Roman" w:cs="Times New Roman"/>
          <w:sz w:val="21"/>
          <w:highlight w:val="cyan"/>
        </w:rPr>
        <w:t>self-fulfilling</w:t>
      </w:r>
      <w:r w:rsidRPr="00624D70">
        <w:rPr>
          <w:rStyle w:val="Emphasis"/>
          <w:rFonts w:ascii="Times New Roman" w:hAnsi="Times New Roman" w:cs="Times New Roman"/>
          <w:sz w:val="21"/>
        </w:rPr>
        <w:t xml:space="preserve"> prophecy</w:t>
      </w:r>
      <w:r w:rsidRPr="00624D70">
        <w:rPr>
          <w:sz w:val="18"/>
        </w:rPr>
        <w:t xml:space="preserve"> </w:t>
      </w:r>
      <w:r w:rsidRPr="00624D70">
        <w:rPr>
          <w:highlight w:val="cyan"/>
          <w:u w:val="single"/>
        </w:rPr>
        <w:t>leading to</w:t>
      </w:r>
      <w:r w:rsidRPr="00624D70">
        <w:t xml:space="preserve"> </w:t>
      </w:r>
      <w:r w:rsidRPr="00624D70">
        <w:rPr>
          <w:rStyle w:val="Emphasis"/>
          <w:rFonts w:ascii="Times New Roman" w:hAnsi="Times New Roman" w:cs="Times New Roman"/>
        </w:rPr>
        <w:t xml:space="preserve">increased </w:t>
      </w:r>
      <w:r w:rsidRPr="00624D70">
        <w:rPr>
          <w:rStyle w:val="Emphasis"/>
          <w:rFonts w:ascii="Times New Roman" w:hAnsi="Times New Roman" w:cs="Times New Roman"/>
          <w:highlight w:val="cyan"/>
        </w:rPr>
        <w:t>antagonism</w:t>
      </w:r>
      <w:r w:rsidRPr="00624D70">
        <w:rPr>
          <w:rStyle w:val="Emphasis"/>
          <w:rFonts w:ascii="Times New Roman" w:hAnsi="Times New Roman" w:cs="Times New Roman"/>
        </w:rPr>
        <w:t xml:space="preserve">, </w:t>
      </w:r>
      <w:r w:rsidRPr="00624D70">
        <w:rPr>
          <w:rStyle w:val="Emphasis"/>
          <w:rFonts w:ascii="Times New Roman" w:hAnsi="Times New Roman" w:cs="Times New Roman"/>
          <w:highlight w:val="cyan"/>
        </w:rPr>
        <w:t>emboldening hardliners and isolating moderate voices</w:t>
      </w:r>
      <w:r w:rsidRPr="00624D70">
        <w:t xml:space="preserve"> (e.g., Al-</w:t>
      </w:r>
      <w:proofErr w:type="spellStart"/>
      <w:r w:rsidRPr="00624D70">
        <w:t>Rodhan</w:t>
      </w:r>
      <w:proofErr w:type="spellEnd"/>
      <w:r w:rsidRPr="00624D70">
        <w:t>, 2007; Pan, 2004; Yuan &amp; Fu, 2020).</w:t>
      </w:r>
    </w:p>
    <w:p w14:paraId="742DC7F9" w14:textId="77777777" w:rsidR="00642697" w:rsidRPr="00624D70" w:rsidRDefault="00642697" w:rsidP="00642697">
      <w:r w:rsidRPr="00624D70">
        <w:t xml:space="preserve">Hence, even though the ‘China threat’ narrative has received wide attention, the divergent and conflicting perceptions it elicits warrant an examination of how these differences are related to the presence of privilege understood within a global frame. As an initial step, </w:t>
      </w:r>
      <w:r w:rsidRPr="00624D70">
        <w:rPr>
          <w:highlight w:val="cyan"/>
          <w:u w:val="single"/>
        </w:rPr>
        <w:t xml:space="preserve">it is </w:t>
      </w:r>
      <w:r w:rsidRPr="00624D70">
        <w:rPr>
          <w:b/>
          <w:bCs/>
          <w:highlight w:val="cyan"/>
          <w:u w:val="single"/>
        </w:rPr>
        <w:t xml:space="preserve">crucial to </w:t>
      </w:r>
      <w:proofErr w:type="spellStart"/>
      <w:r w:rsidRPr="00624D70">
        <w:rPr>
          <w:b/>
          <w:bCs/>
          <w:highlight w:val="cyan"/>
          <w:u w:val="single"/>
        </w:rPr>
        <w:t>recognise</w:t>
      </w:r>
      <w:proofErr w:type="spellEnd"/>
      <w:r w:rsidRPr="00624D70">
        <w:rPr>
          <w:u w:val="single"/>
        </w:rPr>
        <w:t xml:space="preserve"> that </w:t>
      </w:r>
      <w:r w:rsidRPr="00624D70">
        <w:rPr>
          <w:highlight w:val="cyan"/>
          <w:u w:val="single"/>
        </w:rPr>
        <w:t xml:space="preserve">the </w:t>
      </w:r>
      <w:r w:rsidRPr="00624D70">
        <w:rPr>
          <w:b/>
          <w:bCs/>
          <w:highlight w:val="cyan"/>
          <w:u w:val="single"/>
        </w:rPr>
        <w:t>narrative</w:t>
      </w:r>
      <w:r w:rsidRPr="00624D70">
        <w:rPr>
          <w:highlight w:val="cyan"/>
          <w:u w:val="single"/>
        </w:rPr>
        <w:t xml:space="preserve"> that aims to</w:t>
      </w:r>
      <w:r w:rsidRPr="00624D70">
        <w:rPr>
          <w:u w:val="single"/>
        </w:rPr>
        <w:t xml:space="preserve"> </w:t>
      </w:r>
      <w:r w:rsidRPr="00624D70">
        <w:rPr>
          <w:highlight w:val="cyan"/>
          <w:u w:val="single"/>
        </w:rPr>
        <w:t>attribute</w:t>
      </w:r>
      <w:r w:rsidRPr="00624D70">
        <w:rPr>
          <w:u w:val="single"/>
        </w:rPr>
        <w:t xml:space="preserve"> intrinsically </w:t>
      </w:r>
      <w:r w:rsidRPr="00624D70">
        <w:rPr>
          <w:highlight w:val="cyan"/>
          <w:u w:val="single"/>
        </w:rPr>
        <w:t>malevolent</w:t>
      </w:r>
      <w:r w:rsidRPr="00624D70">
        <w:rPr>
          <w:u w:val="single"/>
        </w:rPr>
        <w:t xml:space="preserve"> and menacing </w:t>
      </w:r>
      <w:r w:rsidRPr="00624D70">
        <w:rPr>
          <w:highlight w:val="cyan"/>
          <w:u w:val="single"/>
        </w:rPr>
        <w:t>attributes</w:t>
      </w:r>
      <w:r w:rsidRPr="00624D70">
        <w:t xml:space="preserve"> to China’s ascent </w:t>
      </w:r>
      <w:r w:rsidRPr="00624D70">
        <w:rPr>
          <w:b/>
          <w:bCs/>
          <w:highlight w:val="cyan"/>
          <w:u w:val="single"/>
        </w:rPr>
        <w:t>has achieved hegemony</w:t>
      </w:r>
      <w:r w:rsidRPr="00624D70">
        <w:rPr>
          <w:u w:val="single"/>
        </w:rPr>
        <w:t xml:space="preserve"> in the globally privileged ‘Global North’, </w:t>
      </w:r>
      <w:r w:rsidRPr="00624D70">
        <w:rPr>
          <w:highlight w:val="cyan"/>
          <w:u w:val="single"/>
        </w:rPr>
        <w:t>especially in the United States</w:t>
      </w:r>
      <w:r w:rsidRPr="00624D70">
        <w:t xml:space="preserve"> </w:t>
      </w:r>
      <w:r w:rsidRPr="00624D70">
        <w:rPr>
          <w:sz w:val="15"/>
          <w:szCs w:val="20"/>
        </w:rPr>
        <w:t xml:space="preserve">(see </w:t>
      </w:r>
      <w:proofErr w:type="spellStart"/>
      <w:r w:rsidRPr="00624D70">
        <w:rPr>
          <w:sz w:val="15"/>
          <w:szCs w:val="20"/>
        </w:rPr>
        <w:t>Brossat</w:t>
      </w:r>
      <w:proofErr w:type="spellEnd"/>
      <w:r w:rsidRPr="00624D70">
        <w:rPr>
          <w:sz w:val="15"/>
          <w:szCs w:val="20"/>
        </w:rPr>
        <w:t xml:space="preserve"> &amp; Ruiz Casado, 2023). Within that context, this article systematically investigates how this hegemonic discursive construction of China as an ‘enemy’ and a ‘threat’ interacts with the material conditions of ‘global privilege’ in a diversity of spheres (political, military, economic, technological, cultural and academic)</w:t>
      </w:r>
    </w:p>
    <w:p w14:paraId="1B5DA374" w14:textId="77777777" w:rsidR="00642697" w:rsidRPr="00624D70" w:rsidRDefault="00642697" w:rsidP="00642697">
      <w:pPr>
        <w:pStyle w:val="Heading4"/>
        <w:rPr>
          <w:rFonts w:cs="Times New Roman"/>
        </w:rPr>
      </w:pPr>
      <w:r w:rsidRPr="00624D70">
        <w:rPr>
          <w:rFonts w:cs="Times New Roman"/>
        </w:rPr>
        <w:t xml:space="preserve">China threat construction results in </w:t>
      </w:r>
      <w:r w:rsidRPr="00624D70">
        <w:rPr>
          <w:rFonts w:cs="Times New Roman"/>
          <w:u w:val="single"/>
        </w:rPr>
        <w:t>material</w:t>
      </w:r>
      <w:r w:rsidRPr="00624D70">
        <w:rPr>
          <w:rFonts w:cs="Times New Roman"/>
        </w:rPr>
        <w:t xml:space="preserve">, </w:t>
      </w:r>
      <w:r w:rsidRPr="00624D70">
        <w:rPr>
          <w:rFonts w:cs="Times New Roman"/>
          <w:u w:val="single"/>
        </w:rPr>
        <w:t>racist</w:t>
      </w:r>
      <w:r w:rsidRPr="00624D70">
        <w:rPr>
          <w:rFonts w:cs="Times New Roman"/>
        </w:rPr>
        <w:t xml:space="preserve"> violence. </w:t>
      </w:r>
    </w:p>
    <w:p w14:paraId="725466B0" w14:textId="77777777" w:rsidR="00642697" w:rsidRPr="00624D70" w:rsidRDefault="00642697" w:rsidP="00642697">
      <w:r w:rsidRPr="00624D70">
        <w:t xml:space="preserve">Russell </w:t>
      </w:r>
      <w:r w:rsidRPr="00624D70">
        <w:rPr>
          <w:rStyle w:val="Style13ptBold"/>
        </w:rPr>
        <w:t>Jeung</w:t>
      </w:r>
      <w:r w:rsidRPr="00624D70">
        <w:t>, 4-17-</w:t>
      </w:r>
      <w:r w:rsidRPr="00624D70">
        <w:rPr>
          <w:rStyle w:val="Style13ptBold"/>
        </w:rPr>
        <w:t>23</w:t>
      </w:r>
      <w:r w:rsidRPr="00624D70">
        <w:t xml:space="preserve">, Professor of Asian American studies at San Francisco State University. He is writing a book on anti-Asian racism and the Asian American movement for racial justice “Opinion: China Is Seen as a Threat. How That Feeds Anti-Asian Hate.” Los Angeles Times, LA Times, www.latimes.com/opinion/story/2023-04-17/china-us-relations-xenophobia-anti-asian-hate, PA </w:t>
      </w:r>
    </w:p>
    <w:p w14:paraId="2AF46E11" w14:textId="77777777" w:rsidR="00642697" w:rsidRPr="00624D70" w:rsidRDefault="00642697" w:rsidP="00642697">
      <w:r w:rsidRPr="00624D70">
        <w:t>‌</w:t>
      </w:r>
    </w:p>
    <w:p w14:paraId="7E2F4D07" w14:textId="77777777" w:rsidR="00642697" w:rsidRPr="00624D70" w:rsidRDefault="00642697" w:rsidP="00642697">
      <w:r w:rsidRPr="00624D70">
        <w:t xml:space="preserve">The far-right website the Daily Caller recently smeared Asian American business leaders in L.A. as stooges of the People’s Republic of China. This portrayal — based on prejudice, not evidence — points to a trend we’re likely to only see expand. Amid widening U.S.-China tensions, </w:t>
      </w:r>
      <w:r w:rsidRPr="00624D70">
        <w:rPr>
          <w:b/>
          <w:bCs/>
          <w:highlight w:val="cyan"/>
          <w:u w:val="single"/>
        </w:rPr>
        <w:t>American extremists</w:t>
      </w:r>
      <w:r w:rsidRPr="00624D70">
        <w:rPr>
          <w:u w:val="single"/>
        </w:rPr>
        <w:t xml:space="preserve"> and officials alike are </w:t>
      </w:r>
      <w:r w:rsidRPr="00624D70">
        <w:rPr>
          <w:highlight w:val="cyan"/>
          <w:u w:val="single"/>
        </w:rPr>
        <w:t>stoking fears</w:t>
      </w:r>
      <w:r w:rsidRPr="00624D70">
        <w:rPr>
          <w:u w:val="single"/>
        </w:rPr>
        <w:t xml:space="preserve"> that will start another surge of racism toward Chinese people and others of Asian descent</w:t>
      </w:r>
      <w:r w:rsidRPr="00624D70">
        <w:t>.</w:t>
      </w:r>
    </w:p>
    <w:p w14:paraId="77AAF0FD" w14:textId="77777777" w:rsidR="00642697" w:rsidRPr="00624D70" w:rsidRDefault="00642697" w:rsidP="00642697">
      <w:pPr>
        <w:rPr>
          <w:sz w:val="16"/>
          <w:szCs w:val="21"/>
        </w:rPr>
      </w:pPr>
      <w:r w:rsidRPr="00624D70">
        <w:t xml:space="preserve">U.S. </w:t>
      </w:r>
      <w:r w:rsidRPr="00624D70">
        <w:rPr>
          <w:highlight w:val="cyan"/>
          <w:u w:val="single"/>
        </w:rPr>
        <w:t>government leaders have been clear</w:t>
      </w:r>
      <w:r w:rsidRPr="00624D70">
        <w:rPr>
          <w:u w:val="single"/>
        </w:rPr>
        <w:t xml:space="preserve"> in their messaging: </w:t>
      </w:r>
      <w:r w:rsidRPr="00624D70">
        <w:rPr>
          <w:highlight w:val="cyan"/>
          <w:u w:val="single"/>
        </w:rPr>
        <w:t>China, and anyone associated with it, may be a security threat</w:t>
      </w:r>
      <w:r w:rsidRPr="00624D70">
        <w:rPr>
          <w:highlight w:val="cyan"/>
        </w:rPr>
        <w:t>.</w:t>
      </w:r>
      <w:r w:rsidRPr="00624D70">
        <w:t xml:space="preserve"> </w:t>
      </w:r>
      <w:r w:rsidRPr="00624D70">
        <w:rPr>
          <w:sz w:val="16"/>
          <w:szCs w:val="21"/>
        </w:rPr>
        <w:t>Lawmakers excoriated Shou Zi Chew, the Singaporean chief executive of the Chinese-owned social media platform TikTok, during last month’s congressional hearings, at times treating him and the app as a proxy for the Chinese government. During a university talk this month, FBI Director Christopher A. Wray again declared China the greatest “long-term” threat to the United States. “The current Chinese regime will stop at nothing to steal what they can’t create and silence the messages they don’t want to hear,” Wray claimed, “all in an effort to surpass us as a global superpower.” Others in the Biden administration, such as Defense Secretary Lloyd J. Austin III, have repeated this message.</w:t>
      </w:r>
    </w:p>
    <w:p w14:paraId="73EC0607" w14:textId="77777777" w:rsidR="00642697" w:rsidRPr="00624D70" w:rsidRDefault="00642697" w:rsidP="00642697">
      <w:pPr>
        <w:rPr>
          <w:sz w:val="16"/>
          <w:szCs w:val="21"/>
        </w:rPr>
      </w:pPr>
      <w:r w:rsidRPr="00624D70">
        <w:rPr>
          <w:sz w:val="16"/>
          <w:szCs w:val="21"/>
        </w:rPr>
        <w:t>[IMAGE OMITTED]</w:t>
      </w:r>
      <w:r w:rsidRPr="00624D70">
        <w:rPr>
          <w:sz w:val="16"/>
          <w:szCs w:val="21"/>
        </w:rPr>
        <w:br/>
        <w:t xml:space="preserve">Public officials have the right to—and should— critique other nations’ policies. Wray also did well to qualify his statement by saying: “To be clear, that threat stems from the Chinese government, not the Chinese people themselves.” </w:t>
      </w:r>
      <w:r w:rsidRPr="00624D70">
        <w:rPr>
          <w:u w:val="single"/>
        </w:rPr>
        <w:t xml:space="preserve">But examples from the past and present tell us that this </w:t>
      </w:r>
      <w:r w:rsidRPr="00624D70">
        <w:rPr>
          <w:b/>
          <w:bCs/>
          <w:highlight w:val="cyan"/>
          <w:u w:val="single"/>
        </w:rPr>
        <w:t>pattern of</w:t>
      </w:r>
      <w:r w:rsidRPr="00624D70">
        <w:rPr>
          <w:u w:val="single"/>
        </w:rPr>
        <w:t xml:space="preserve"> widely </w:t>
      </w:r>
      <w:r w:rsidRPr="00624D70">
        <w:rPr>
          <w:b/>
          <w:bCs/>
          <w:highlight w:val="cyan"/>
          <w:u w:val="single"/>
        </w:rPr>
        <w:t>invoking</w:t>
      </w:r>
      <w:r w:rsidRPr="00624D70">
        <w:rPr>
          <w:u w:val="single"/>
        </w:rPr>
        <w:t xml:space="preserve"> the </w:t>
      </w:r>
      <w:r w:rsidRPr="00624D70">
        <w:rPr>
          <w:b/>
          <w:bCs/>
          <w:u w:val="single"/>
        </w:rPr>
        <w:t xml:space="preserve">China </w:t>
      </w:r>
      <w:r w:rsidRPr="00624D70">
        <w:rPr>
          <w:b/>
          <w:bCs/>
          <w:highlight w:val="cyan"/>
          <w:u w:val="single"/>
        </w:rPr>
        <w:t>threat</w:t>
      </w:r>
      <w:r w:rsidRPr="00624D70">
        <w:rPr>
          <w:highlight w:val="cyan"/>
          <w:u w:val="single"/>
        </w:rPr>
        <w:t xml:space="preserve"> has</w:t>
      </w:r>
      <w:r w:rsidRPr="00624D70">
        <w:rPr>
          <w:u w:val="single"/>
        </w:rPr>
        <w:t xml:space="preserve"> </w:t>
      </w:r>
      <w:r w:rsidRPr="00624D70">
        <w:rPr>
          <w:b/>
          <w:bCs/>
          <w:u w:val="single"/>
        </w:rPr>
        <w:t xml:space="preserve">dangerous </w:t>
      </w:r>
      <w:r w:rsidRPr="00624D70">
        <w:rPr>
          <w:b/>
          <w:bCs/>
          <w:highlight w:val="cyan"/>
          <w:u w:val="single"/>
        </w:rPr>
        <w:t>consequences</w:t>
      </w:r>
      <w:r w:rsidRPr="00624D70">
        <w:rPr>
          <w:b/>
          <w:bCs/>
          <w:u w:val="single"/>
        </w:rPr>
        <w:t xml:space="preserve"> </w:t>
      </w:r>
      <w:r w:rsidRPr="00624D70">
        <w:rPr>
          <w:b/>
          <w:bCs/>
          <w:highlight w:val="cyan"/>
          <w:u w:val="single"/>
        </w:rPr>
        <w:t>for</w:t>
      </w:r>
      <w:r w:rsidRPr="00624D70">
        <w:rPr>
          <w:highlight w:val="cyan"/>
          <w:u w:val="single"/>
        </w:rPr>
        <w:t xml:space="preserve"> </w:t>
      </w:r>
      <w:r w:rsidRPr="00624D70">
        <w:rPr>
          <w:b/>
          <w:bCs/>
          <w:highlight w:val="cyan"/>
          <w:u w:val="single"/>
        </w:rPr>
        <w:t>Americans of Asian descent</w:t>
      </w:r>
      <w:r w:rsidRPr="00624D70">
        <w:t>, perpetuating long-standing stereotypes of Chinese and other Asian communities as foreign, dangerous and unscrupulous — an existential threat to the United States.</w:t>
      </w:r>
    </w:p>
    <w:p w14:paraId="40B03EF1" w14:textId="77777777" w:rsidR="00642697" w:rsidRPr="00624D70" w:rsidRDefault="00642697" w:rsidP="00642697">
      <w:r w:rsidRPr="00624D70">
        <w:t xml:space="preserve">This message is </w:t>
      </w:r>
      <w:r w:rsidRPr="00624D70">
        <w:rPr>
          <w:b/>
          <w:bCs/>
          <w:highlight w:val="cyan"/>
          <w:u w:val="single"/>
        </w:rPr>
        <w:t>coming after</w:t>
      </w:r>
      <w:r w:rsidRPr="00624D70">
        <w:rPr>
          <w:b/>
          <w:bCs/>
          <w:u w:val="single"/>
        </w:rPr>
        <w:t xml:space="preserve"> a couple of years of racist </w:t>
      </w:r>
      <w:r w:rsidRPr="00624D70">
        <w:rPr>
          <w:b/>
          <w:bCs/>
          <w:highlight w:val="cyan"/>
          <w:u w:val="single"/>
        </w:rPr>
        <w:t>scapegoating of</w:t>
      </w:r>
      <w:r w:rsidRPr="00624D70">
        <w:rPr>
          <w:b/>
          <w:bCs/>
          <w:u w:val="single"/>
        </w:rPr>
        <w:t xml:space="preserve"> Asian Americans for </w:t>
      </w:r>
      <w:r w:rsidRPr="00624D70">
        <w:rPr>
          <w:b/>
          <w:bCs/>
          <w:highlight w:val="cyan"/>
          <w:u w:val="single"/>
        </w:rPr>
        <w:t>COVID</w:t>
      </w:r>
      <w:r w:rsidRPr="00624D70">
        <w:rPr>
          <w:b/>
          <w:bCs/>
          <w:u w:val="single"/>
        </w:rPr>
        <w:t>-19</w:t>
      </w:r>
      <w:r w:rsidRPr="00624D70">
        <w:t xml:space="preserve">, and at a time when Americans’ </w:t>
      </w:r>
      <w:r w:rsidRPr="00624D70">
        <w:rPr>
          <w:b/>
          <w:bCs/>
          <w:highlight w:val="cyan"/>
          <w:u w:val="single"/>
        </w:rPr>
        <w:t>view of China is the lowest</w:t>
      </w:r>
      <w:r w:rsidRPr="00624D70">
        <w:rPr>
          <w:b/>
          <w:bCs/>
          <w:u w:val="single"/>
        </w:rPr>
        <w:t xml:space="preserve"> it’s been in at least a decade</w:t>
      </w:r>
      <w:r w:rsidRPr="00624D70">
        <w:t xml:space="preserve">. In 2022, 8 in 10 Americans polled by the Pew Research Center held an unfavorable opinion of China. </w:t>
      </w:r>
      <w:r w:rsidRPr="00624D70">
        <w:rPr>
          <w:u w:val="single"/>
        </w:rPr>
        <w:t>That opinion can translate into more suspicion of Chinese individuals</w:t>
      </w:r>
      <w:r w:rsidRPr="00624D70">
        <w:t xml:space="preserve">. A recent study by Princeton University researchers found that </w:t>
      </w:r>
      <w:r w:rsidRPr="00624D70">
        <w:rPr>
          <w:u w:val="single"/>
        </w:rPr>
        <w:t xml:space="preserve">Americans who </w:t>
      </w:r>
      <w:r w:rsidRPr="00624D70">
        <w:rPr>
          <w:b/>
          <w:bCs/>
          <w:highlight w:val="cyan"/>
          <w:u w:val="single"/>
        </w:rPr>
        <w:t>perceived China as a threat</w:t>
      </w:r>
      <w:r w:rsidRPr="00624D70">
        <w:rPr>
          <w:b/>
          <w:bCs/>
          <w:u w:val="single"/>
        </w:rPr>
        <w:t xml:space="preserve"> </w:t>
      </w:r>
      <w:r w:rsidRPr="00624D70">
        <w:rPr>
          <w:u w:val="single"/>
        </w:rPr>
        <w:t xml:space="preserve">were </w:t>
      </w:r>
      <w:r w:rsidRPr="00624D70">
        <w:rPr>
          <w:b/>
          <w:bCs/>
          <w:u w:val="single"/>
        </w:rPr>
        <w:t xml:space="preserve">also </w:t>
      </w:r>
      <w:r w:rsidRPr="00624D70">
        <w:rPr>
          <w:b/>
          <w:bCs/>
          <w:highlight w:val="cyan"/>
          <w:u w:val="single"/>
        </w:rPr>
        <w:t>more likely to stereotype Chinese people as untrustworthy and immoral</w:t>
      </w:r>
      <w:r w:rsidRPr="00624D70">
        <w:t xml:space="preserve">. Further, it </w:t>
      </w:r>
      <w:r w:rsidRPr="00624D70">
        <w:rPr>
          <w:u w:val="single"/>
        </w:rPr>
        <w:t>found that those in Republican counties are more likely to homogenize East Asians as one group and extend these negative traits to other Asians</w:t>
      </w:r>
      <w:r w:rsidRPr="00624D70">
        <w:t xml:space="preserve"> in the U.S. as well. A 2021 survey estimated that nearly 1 in 5 Asian Americans — almost 5 million people — experienced a racist incident in the last year.</w:t>
      </w:r>
    </w:p>
    <w:p w14:paraId="446B7BE4" w14:textId="77777777" w:rsidR="00642697" w:rsidRPr="00624D70" w:rsidRDefault="00642697" w:rsidP="00642697">
      <w:pPr>
        <w:rPr>
          <w:sz w:val="13"/>
          <w:szCs w:val="18"/>
        </w:rPr>
      </w:pPr>
      <w:r w:rsidRPr="00624D70">
        <w:rPr>
          <w:sz w:val="13"/>
          <w:szCs w:val="18"/>
        </w:rPr>
        <w:t xml:space="preserve">Yet despite these consequences, U.S. officials have </w:t>
      </w:r>
      <w:r w:rsidRPr="00624D70">
        <w:rPr>
          <w:sz w:val="13"/>
          <w:szCs w:val="18"/>
          <w:u w:val="single"/>
        </w:rPr>
        <w:t>long stoked xenophobia to serve a political agenda</w:t>
      </w:r>
      <w:r w:rsidRPr="00624D70">
        <w:rPr>
          <w:sz w:val="13"/>
          <w:szCs w:val="18"/>
        </w:rPr>
        <w:t>. In the 19th century, politicians blamed the American recession on Chinese migrants, who they charged stole white workers’ jobs and brought diseases to the West. By claiming that Chinese immigrants simply could not assimilate, the Workingmen’s Party riled up a voter base and swept into office.</w:t>
      </w:r>
    </w:p>
    <w:p w14:paraId="6A7CB996" w14:textId="77777777" w:rsidR="00642697" w:rsidRPr="00624D70" w:rsidRDefault="00642697" w:rsidP="00642697">
      <w:pPr>
        <w:rPr>
          <w:sz w:val="13"/>
          <w:szCs w:val="18"/>
        </w:rPr>
      </w:pPr>
      <w:r w:rsidRPr="00624D70">
        <w:rPr>
          <w:sz w:val="13"/>
          <w:szCs w:val="18"/>
        </w:rPr>
        <w:t>[IMAGE OMITTED]</w:t>
      </w:r>
    </w:p>
    <w:p w14:paraId="4DE88E93" w14:textId="77777777" w:rsidR="00642697" w:rsidRPr="00624D70" w:rsidRDefault="00642697" w:rsidP="00642697">
      <w:pPr>
        <w:rPr>
          <w:sz w:val="13"/>
          <w:szCs w:val="18"/>
        </w:rPr>
      </w:pPr>
      <w:r w:rsidRPr="00624D70">
        <w:rPr>
          <w:sz w:val="13"/>
          <w:szCs w:val="18"/>
        </w:rPr>
        <w:t xml:space="preserve">Lawmakers then passed the Chinese Exclusion Act of 1882 and renewed it in 1892, institutionalizing discrimination against Chinese and other Asian immigrants by categorizing them as “aliens ineligible for citizenship” and sanctioning violence to expel them. In 1885 and 1886, mobs employed force to displace </w:t>
      </w:r>
      <w:proofErr w:type="spellStart"/>
      <w:r w:rsidRPr="00624D70">
        <w:rPr>
          <w:sz w:val="13"/>
          <w:szCs w:val="18"/>
        </w:rPr>
        <w:t>en</w:t>
      </w:r>
      <w:proofErr w:type="spellEnd"/>
      <w:r w:rsidRPr="00624D70">
        <w:rPr>
          <w:sz w:val="13"/>
          <w:szCs w:val="18"/>
        </w:rPr>
        <w:t xml:space="preserve"> masse 168 Chinese communities along the West Coast.</w:t>
      </w:r>
    </w:p>
    <w:p w14:paraId="6DB28A7F" w14:textId="77777777" w:rsidR="00642697" w:rsidRPr="00624D70" w:rsidRDefault="00642697" w:rsidP="00642697">
      <w:pPr>
        <w:rPr>
          <w:sz w:val="15"/>
          <w:szCs w:val="20"/>
        </w:rPr>
      </w:pPr>
    </w:p>
    <w:p w14:paraId="757815F5" w14:textId="77777777" w:rsidR="00642697" w:rsidRPr="00624D70" w:rsidRDefault="00642697" w:rsidP="00642697">
      <w:pPr>
        <w:rPr>
          <w:sz w:val="15"/>
          <w:szCs w:val="20"/>
        </w:rPr>
      </w:pPr>
      <w:r w:rsidRPr="00624D70">
        <w:rPr>
          <w:sz w:val="15"/>
          <w:szCs w:val="20"/>
        </w:rPr>
        <w:t>The animus against Chinese people is repeating in proposed policies today. Prompted by a Chinese developer’s proposed land purchase for a wind farm in Texas, the state banned infrastructure projects from entities with direct ties to China, and Gov. Greg Abbott endorsed expanding the ban to outlaw any property ownership by Chinese residents who aren’t U.S. citizens. (State lawmakers softened the bill, which would also apply to those from North Korea, Iran and Russia.) As of February, at least 11 state legislatures were considering legislation to limit Chinese landownership. In the broader push to ban books by minority authors nationwide, policymakers have sought to ban titles by Chinese American authors Kelly Yang, Malinda Lo and Laurence Yep (including “</w:t>
      </w:r>
      <w:proofErr w:type="spellStart"/>
      <w:r w:rsidRPr="00624D70">
        <w:rPr>
          <w:sz w:val="15"/>
          <w:szCs w:val="20"/>
        </w:rPr>
        <w:t>Dragonwings</w:t>
      </w:r>
      <w:proofErr w:type="spellEnd"/>
      <w:r w:rsidRPr="00624D70">
        <w:rPr>
          <w:sz w:val="15"/>
          <w:szCs w:val="20"/>
        </w:rPr>
        <w:t>,” Yep’s Newbery honoree novel for children).</w:t>
      </w:r>
    </w:p>
    <w:p w14:paraId="1AEF4088" w14:textId="77777777" w:rsidR="00642697" w:rsidRPr="00624D70" w:rsidRDefault="00642697" w:rsidP="00642697">
      <w:pPr>
        <w:rPr>
          <w:u w:val="single"/>
        </w:rPr>
      </w:pPr>
      <w:r w:rsidRPr="00624D70">
        <w:t xml:space="preserve">Ultimately, such </w:t>
      </w:r>
      <w:r w:rsidRPr="00624D70">
        <w:rPr>
          <w:b/>
          <w:bCs/>
          <w:highlight w:val="cyan"/>
          <w:u w:val="single"/>
        </w:rPr>
        <w:t>hysteria</w:t>
      </w:r>
      <w:r w:rsidRPr="00624D70">
        <w:rPr>
          <w:b/>
          <w:bCs/>
          <w:u w:val="single"/>
        </w:rPr>
        <w:t xml:space="preserve"> is a </w:t>
      </w:r>
      <w:r w:rsidRPr="00624D70">
        <w:rPr>
          <w:b/>
          <w:bCs/>
          <w:highlight w:val="cyan"/>
          <w:u w:val="single"/>
        </w:rPr>
        <w:t>measure of the American psyche</w:t>
      </w:r>
      <w:r w:rsidRPr="00624D70">
        <w:t xml:space="preserve">. Today’s version of it speaks to Americans’ </w:t>
      </w:r>
      <w:r w:rsidRPr="00624D70">
        <w:rPr>
          <w:u w:val="single"/>
        </w:rPr>
        <w:t>fears over our economic, moral and political standing in the world</w:t>
      </w:r>
      <w:r w:rsidRPr="00624D70">
        <w:t xml:space="preserve">. </w:t>
      </w:r>
      <w:r w:rsidRPr="00624D70">
        <w:rPr>
          <w:b/>
          <w:bCs/>
          <w:highlight w:val="cyan"/>
          <w:u w:val="single"/>
        </w:rPr>
        <w:t>Blaming other nations</w:t>
      </w:r>
      <w:r w:rsidRPr="00624D70">
        <w:t xml:space="preserve"> — and our own minority communities — </w:t>
      </w:r>
      <w:r w:rsidRPr="00624D70">
        <w:rPr>
          <w:u w:val="single"/>
        </w:rPr>
        <w:t xml:space="preserve">for American woes is </w:t>
      </w:r>
      <w:r w:rsidRPr="00624D70">
        <w:rPr>
          <w:b/>
          <w:bCs/>
          <w:highlight w:val="cyan"/>
          <w:u w:val="single"/>
        </w:rPr>
        <w:t>easier than reforming our</w:t>
      </w:r>
      <w:r w:rsidRPr="00624D70">
        <w:rPr>
          <w:u w:val="single"/>
        </w:rPr>
        <w:t xml:space="preserve"> faltering political and other </w:t>
      </w:r>
      <w:r w:rsidRPr="00624D70">
        <w:rPr>
          <w:b/>
          <w:bCs/>
          <w:highlight w:val="cyan"/>
          <w:u w:val="single"/>
        </w:rPr>
        <w:t>systems</w:t>
      </w:r>
      <w:r w:rsidRPr="00624D70">
        <w:rPr>
          <w:u w:val="single"/>
        </w:rPr>
        <w:t>.</w:t>
      </w:r>
    </w:p>
    <w:p w14:paraId="678B63DE" w14:textId="77777777" w:rsidR="00642697" w:rsidRPr="00624D70" w:rsidRDefault="00642697" w:rsidP="00642697">
      <w:r w:rsidRPr="00624D70">
        <w:rPr>
          <w:highlight w:val="cyan"/>
          <w:u w:val="single"/>
        </w:rPr>
        <w:t>If we</w:t>
      </w:r>
      <w:r w:rsidRPr="00624D70">
        <w:rPr>
          <w:u w:val="single"/>
        </w:rPr>
        <w:t xml:space="preserve"> truly </w:t>
      </w:r>
      <w:r w:rsidRPr="00624D70">
        <w:rPr>
          <w:highlight w:val="cyan"/>
          <w:u w:val="single"/>
        </w:rPr>
        <w:t>believe in democratic ideals</w:t>
      </w:r>
      <w:r w:rsidRPr="00624D70">
        <w:t xml:space="preserve"> and values, </w:t>
      </w:r>
      <w:r w:rsidRPr="00624D70">
        <w:rPr>
          <w:b/>
          <w:bCs/>
          <w:highlight w:val="cyan"/>
          <w:u w:val="single"/>
        </w:rPr>
        <w:t>let’s honor them</w:t>
      </w:r>
      <w:r w:rsidRPr="00624D70">
        <w:rPr>
          <w:highlight w:val="cyan"/>
        </w:rPr>
        <w:t>.</w:t>
      </w:r>
      <w:r w:rsidRPr="00624D70">
        <w:t xml:space="preserve"> </w:t>
      </w:r>
      <w:r w:rsidRPr="00624D70">
        <w:rPr>
          <w:u w:val="single"/>
        </w:rPr>
        <w:t>Rather than attacking groups to rile up voting blocs and stir up culture wars</w:t>
      </w:r>
      <w:r w:rsidRPr="00624D70">
        <w:t xml:space="preserve">, we should </w:t>
      </w:r>
      <w:r w:rsidRPr="00624D70">
        <w:rPr>
          <w:u w:val="single"/>
        </w:rPr>
        <w:t>safeguard our civil liberties and promote racial unity</w:t>
      </w:r>
      <w:r w:rsidRPr="00624D70">
        <w:t xml:space="preserve">. Asian Americans, like everyone in the U.S., should be considered innocent until proved guilty, not assumed to be seditious or targeted as the result of others’ anxieties. The irony is that such </w:t>
      </w:r>
      <w:r w:rsidRPr="00624D70">
        <w:rPr>
          <w:u w:val="single"/>
        </w:rPr>
        <w:t>fears stem from concerns about American weakness — but the resulting racism weakens our democracy</w:t>
      </w:r>
      <w:r w:rsidRPr="00624D70">
        <w:t>.</w:t>
      </w:r>
    </w:p>
    <w:p w14:paraId="698319E8" w14:textId="77777777" w:rsidR="00642697" w:rsidRPr="00624D70" w:rsidRDefault="00642697" w:rsidP="00642697">
      <w:pPr>
        <w:pStyle w:val="Heading4"/>
        <w:rPr>
          <w:rFonts w:cs="Times New Roman"/>
        </w:rPr>
      </w:pPr>
      <w:r w:rsidRPr="00624D70">
        <w:rPr>
          <w:rFonts w:cs="Times New Roman"/>
        </w:rPr>
        <w:t xml:space="preserve">Chinese threat-con has </w:t>
      </w:r>
      <w:r w:rsidRPr="00624D70">
        <w:rPr>
          <w:rFonts w:cs="Times New Roman"/>
          <w:u w:val="single"/>
        </w:rPr>
        <w:t>zero</w:t>
      </w:r>
      <w:r w:rsidRPr="00624D70">
        <w:rPr>
          <w:rFonts w:cs="Times New Roman"/>
        </w:rPr>
        <w:t xml:space="preserve"> scientific </w:t>
      </w:r>
      <w:r w:rsidRPr="00624D70">
        <w:rPr>
          <w:rFonts w:cs="Times New Roman"/>
          <w:u w:val="single"/>
        </w:rPr>
        <w:t>basis</w:t>
      </w:r>
      <w:r w:rsidRPr="00624D70">
        <w:rPr>
          <w:rFonts w:cs="Times New Roman"/>
        </w:rPr>
        <w:t xml:space="preserve">---treat it as a </w:t>
      </w:r>
      <w:r w:rsidRPr="00624D70">
        <w:rPr>
          <w:rFonts w:cs="Times New Roman"/>
          <w:u w:val="single"/>
        </w:rPr>
        <w:t>narrative</w:t>
      </w:r>
      <w:r w:rsidRPr="00624D70">
        <w:rPr>
          <w:rFonts w:cs="Times New Roman"/>
        </w:rPr>
        <w:t xml:space="preserve">---their authors are </w:t>
      </w:r>
      <w:r w:rsidRPr="00624D70">
        <w:rPr>
          <w:rFonts w:cs="Times New Roman"/>
          <w:u w:val="single"/>
        </w:rPr>
        <w:t xml:space="preserve">hypocritical </w:t>
      </w:r>
      <w:r w:rsidRPr="00624D70">
        <w:rPr>
          <w:rFonts w:cs="Times New Roman"/>
        </w:rPr>
        <w:t xml:space="preserve">and epistemologically </w:t>
      </w:r>
      <w:r w:rsidRPr="00624D70">
        <w:rPr>
          <w:rFonts w:cs="Times New Roman"/>
          <w:u w:val="single"/>
        </w:rPr>
        <w:t>bankrupt</w:t>
      </w:r>
      <w:r w:rsidRPr="00624D70">
        <w:rPr>
          <w:rFonts w:cs="Times New Roman"/>
        </w:rPr>
        <w:t xml:space="preserve">. </w:t>
      </w:r>
    </w:p>
    <w:p w14:paraId="6585C673" w14:textId="77777777" w:rsidR="00642697" w:rsidRPr="00624D70" w:rsidRDefault="00642697" w:rsidP="00642697">
      <w:r w:rsidRPr="00624D70">
        <w:rPr>
          <w:rStyle w:val="Style13ptBold"/>
        </w:rPr>
        <w:t>Frauen</w:t>
      </w:r>
      <w:r w:rsidRPr="00624D70">
        <w:t>, JB, 20</w:t>
      </w:r>
      <w:r w:rsidRPr="00624D70">
        <w:rPr>
          <w:rStyle w:val="Style13ptBold"/>
        </w:rPr>
        <w:t>23</w:t>
      </w:r>
      <w:r w:rsidRPr="00624D70">
        <w:t xml:space="preserve">, German scholar specializing in the philosophy of science, Ph.D. in IR from Xiamen University, postdoc in the Department of Philosophy at the university’s College of Humanities, "The 'China Threat”: Not a Theory but a Narrative. In: Chen, L., Pohl, KH. (eds) East-West Dialogue. Palgrave Macmillan, Singapore. https://doi.org/10.1007/978-981-19-8057-2_20, PA </w:t>
      </w:r>
    </w:p>
    <w:p w14:paraId="581B1C91" w14:textId="77777777" w:rsidR="00642697" w:rsidRPr="00624D70" w:rsidRDefault="00642697" w:rsidP="00642697"/>
    <w:p w14:paraId="2323CB02" w14:textId="77777777" w:rsidR="00642697" w:rsidRPr="00624D70" w:rsidRDefault="00642697" w:rsidP="00642697">
      <w:r w:rsidRPr="00624D70">
        <w:t xml:space="preserve">As China’s national strength and international status rises, </w:t>
      </w:r>
      <w:r w:rsidRPr="00624D70">
        <w:rPr>
          <w:u w:val="single"/>
        </w:rPr>
        <w:t>some Western politicians and media have been ramping up the “</w:t>
      </w:r>
      <w:r w:rsidRPr="00624D70">
        <w:rPr>
          <w:highlight w:val="cyan"/>
          <w:u w:val="single"/>
        </w:rPr>
        <w:t>China threat</w:t>
      </w:r>
      <w:r w:rsidRPr="00624D70">
        <w:rPr>
          <w:u w:val="single"/>
        </w:rPr>
        <w:t>” theory</w:t>
      </w:r>
      <w:r w:rsidRPr="00624D70">
        <w:t xml:space="preserve">. Jan-Boje Frauen </w:t>
      </w:r>
      <w:r w:rsidRPr="00624D70">
        <w:rPr>
          <w:b/>
          <w:bCs/>
          <w:u w:val="single"/>
        </w:rPr>
        <w:t xml:space="preserve">assesses the theory and finds that it </w:t>
      </w:r>
      <w:r w:rsidRPr="00624D70">
        <w:rPr>
          <w:b/>
          <w:bCs/>
          <w:highlight w:val="cyan"/>
          <w:u w:val="single"/>
        </w:rPr>
        <w:t>has no scientific basis</w:t>
      </w:r>
      <w:r w:rsidRPr="00624D70">
        <w:t xml:space="preserve"> </w:t>
      </w:r>
      <w:r w:rsidRPr="00624D70">
        <w:rPr>
          <w:highlight w:val="cyan"/>
          <w:u w:val="single"/>
        </w:rPr>
        <w:t>but is</w:t>
      </w:r>
      <w:r w:rsidRPr="00624D70">
        <w:rPr>
          <w:u w:val="single"/>
        </w:rPr>
        <w:t xml:space="preserve"> </w:t>
      </w:r>
      <w:proofErr w:type="gramStart"/>
      <w:r w:rsidRPr="00624D70">
        <w:rPr>
          <w:b/>
          <w:bCs/>
          <w:u w:val="single"/>
        </w:rPr>
        <w:t xml:space="preserve">actually </w:t>
      </w:r>
      <w:r w:rsidRPr="00624D70">
        <w:rPr>
          <w:b/>
          <w:bCs/>
          <w:highlight w:val="cyan"/>
          <w:u w:val="single"/>
        </w:rPr>
        <w:t>a</w:t>
      </w:r>
      <w:proofErr w:type="gramEnd"/>
      <w:r w:rsidRPr="00624D70">
        <w:rPr>
          <w:b/>
          <w:bCs/>
          <w:highlight w:val="cyan"/>
          <w:u w:val="single"/>
        </w:rPr>
        <w:t xml:space="preserve"> narrative</w:t>
      </w:r>
      <w:r w:rsidRPr="00624D70">
        <w:rPr>
          <w:highlight w:val="cyan"/>
          <w:u w:val="single"/>
        </w:rPr>
        <w:t xml:space="preserve"> created</w:t>
      </w:r>
      <w:r w:rsidRPr="00624D70">
        <w:rPr>
          <w:u w:val="single"/>
        </w:rPr>
        <w:t xml:space="preserve"> by some people about what they regard as threats from China</w:t>
      </w:r>
      <w:r w:rsidRPr="00624D70">
        <w:t>.</w:t>
      </w:r>
    </w:p>
    <w:p w14:paraId="2F2FC785" w14:textId="77777777" w:rsidR="00642697" w:rsidRPr="00624D70" w:rsidRDefault="00642697" w:rsidP="00642697">
      <w:r w:rsidRPr="00624D70">
        <w:t>CNS: How did the “China threat” theory develop in the West?</w:t>
      </w:r>
    </w:p>
    <w:p w14:paraId="57061135" w14:textId="77777777" w:rsidR="00642697" w:rsidRPr="00624D70" w:rsidRDefault="00642697" w:rsidP="00642697">
      <w:r w:rsidRPr="00624D70">
        <w:t xml:space="preserve">Jan-Boje Frauen: In my opinion, there is no such thing as a “China threat” theory. It’s </w:t>
      </w:r>
      <w:r w:rsidRPr="00624D70">
        <w:rPr>
          <w:u w:val="single"/>
        </w:rPr>
        <w:t>just an umbrella term for a variety of views, some of which are even contradictory, that come from different backgrounds</w:t>
      </w:r>
      <w:r w:rsidRPr="00624D70">
        <w:t xml:space="preserve">. Those views are the different “narratives” of the perceived “threats” by Westerners. I prefer to call them “narratives” rather than “theories” as they have no scientific basis at </w:t>
      </w:r>
      <w:r w:rsidRPr="00624D70">
        <w:rPr>
          <w:u w:val="single"/>
        </w:rPr>
        <w:t xml:space="preserve">all. </w:t>
      </w:r>
      <w:r w:rsidRPr="00624D70">
        <w:rPr>
          <w:highlight w:val="cyan"/>
          <w:u w:val="single"/>
        </w:rPr>
        <w:t>Americans know very little</w:t>
      </w:r>
      <w:r w:rsidRPr="00624D70">
        <w:rPr>
          <w:u w:val="single"/>
        </w:rPr>
        <w:t xml:space="preserve"> about China, and so the “Chinese </w:t>
      </w:r>
      <w:r w:rsidRPr="00624D70">
        <w:rPr>
          <w:highlight w:val="cyan"/>
          <w:u w:val="single"/>
        </w:rPr>
        <w:t>narratives</w:t>
      </w:r>
      <w:r w:rsidRPr="00624D70">
        <w:rPr>
          <w:u w:val="single"/>
        </w:rPr>
        <w:t xml:space="preserve">” have </w:t>
      </w:r>
      <w:r w:rsidRPr="00624D70">
        <w:rPr>
          <w:b/>
          <w:bCs/>
          <w:highlight w:val="cyan"/>
          <w:u w:val="single"/>
        </w:rPr>
        <w:t>become a projected space</w:t>
      </w:r>
      <w:r w:rsidRPr="00624D70">
        <w:rPr>
          <w:b/>
          <w:bCs/>
          <w:u w:val="single"/>
        </w:rPr>
        <w:t xml:space="preserve"> for them</w:t>
      </w:r>
      <w:r w:rsidRPr="00624D70">
        <w:t xml:space="preserve">, but </w:t>
      </w:r>
      <w:r w:rsidRPr="00624D70">
        <w:rPr>
          <w:highlight w:val="cyan"/>
          <w:u w:val="single"/>
        </w:rPr>
        <w:t>they are divorced from the real</w:t>
      </w:r>
      <w:r w:rsidRPr="00624D70">
        <w:rPr>
          <w:u w:val="single"/>
        </w:rPr>
        <w:t xml:space="preserve"> China</w:t>
      </w:r>
      <w:r w:rsidRPr="00624D70">
        <w:t>.</w:t>
      </w:r>
    </w:p>
    <w:p w14:paraId="1ECEFA91" w14:textId="77777777" w:rsidR="00642697" w:rsidRPr="00624D70" w:rsidRDefault="00642697" w:rsidP="00642697">
      <w:r w:rsidRPr="00624D70">
        <w:t>The “China threat” narrative comes from different sources. The “</w:t>
      </w:r>
      <w:r w:rsidRPr="00624D70">
        <w:rPr>
          <w:u w:val="single"/>
        </w:rPr>
        <w:t>yellow peril</w:t>
      </w:r>
      <w:r w:rsidRPr="00624D70">
        <w:t xml:space="preserve">” narrative </w:t>
      </w:r>
      <w:r w:rsidRPr="00624D70">
        <w:rPr>
          <w:u w:val="single"/>
        </w:rPr>
        <w:t>dating back to the Opium Wars and even earlier held the view that East Asians were “the Other,” “Orientals” and intrusive, and Eastern systems were “inferior.”</w:t>
      </w:r>
      <w:r w:rsidRPr="00624D70">
        <w:t xml:space="preserve"> Those who think that wherever economic success and progress take place, Western-style liberal democracy will follow believe that China will eventually become like the West. The “wilderness” will be cultivated or influenced by the West. This </w:t>
      </w:r>
      <w:r w:rsidRPr="00624D70">
        <w:rPr>
          <w:u w:val="single"/>
        </w:rPr>
        <w:t>narrative seeing China as a deficient Eastern empire in need of</w:t>
      </w:r>
      <w:r w:rsidRPr="00624D70">
        <w:t xml:space="preserve"> “Westernization” </w:t>
      </w:r>
      <w:r w:rsidRPr="00624D70">
        <w:rPr>
          <w:b/>
          <w:bCs/>
          <w:u w:val="single"/>
        </w:rPr>
        <w:t xml:space="preserve">completely </w:t>
      </w:r>
      <w:r w:rsidRPr="00624D70">
        <w:rPr>
          <w:b/>
          <w:bCs/>
          <w:highlight w:val="cyan"/>
          <w:u w:val="single"/>
        </w:rPr>
        <w:t>ignores the dramatic and transformative changes and modernization that took place in China</w:t>
      </w:r>
      <w:r w:rsidRPr="00624D70">
        <w:t xml:space="preserve"> during the twentieth century, especially in the last 40 years.</w:t>
      </w:r>
    </w:p>
    <w:p w14:paraId="056F5E20" w14:textId="77777777" w:rsidR="00642697" w:rsidRPr="00624D70" w:rsidRDefault="00642697" w:rsidP="00642697">
      <w:r w:rsidRPr="00624D70">
        <w:t xml:space="preserve">Today’s </w:t>
      </w:r>
      <w:r w:rsidRPr="00624D70">
        <w:rPr>
          <w:u w:val="single"/>
        </w:rPr>
        <w:t>China narratives are increasingly steeped in the</w:t>
      </w:r>
      <w:r w:rsidRPr="00624D70">
        <w:t xml:space="preserve"> “</w:t>
      </w:r>
      <w:r w:rsidRPr="00624D70">
        <w:rPr>
          <w:u w:val="single"/>
        </w:rPr>
        <w:t>red terror</w:t>
      </w:r>
      <w:r w:rsidRPr="00624D70">
        <w:t>” and the “</w:t>
      </w:r>
      <w:r w:rsidRPr="00624D70">
        <w:rPr>
          <w:u w:val="single"/>
        </w:rPr>
        <w:t>communist threat</w:t>
      </w:r>
      <w:r w:rsidRPr="00624D70">
        <w:t xml:space="preserve">,” emphasizing that China is a socialist country with an ideology </w:t>
      </w:r>
      <w:proofErr w:type="gramStart"/>
      <w:r w:rsidRPr="00624D70">
        <w:t>similar to</w:t>
      </w:r>
      <w:proofErr w:type="gramEnd"/>
      <w:r w:rsidRPr="00624D70">
        <w:t xml:space="preserve"> the communism that failed in the Soviet Union, and that China will isolate itself from the Western world in an attempt to expand its influence as a counterbalance to Western domination. This </w:t>
      </w:r>
      <w:r w:rsidRPr="00624D70">
        <w:rPr>
          <w:b/>
          <w:bCs/>
          <w:u w:val="single"/>
        </w:rPr>
        <w:t xml:space="preserve">narrative ignores the </w:t>
      </w:r>
      <w:r w:rsidRPr="00624D70">
        <w:rPr>
          <w:b/>
          <w:bCs/>
          <w:highlight w:val="cyan"/>
          <w:u w:val="single"/>
        </w:rPr>
        <w:t>fact that today’s China follows a system that bears little resemblance</w:t>
      </w:r>
      <w:r w:rsidRPr="00624D70">
        <w:rPr>
          <w:b/>
          <w:bCs/>
          <w:u w:val="single"/>
        </w:rPr>
        <w:t xml:space="preserve"> to that of </w:t>
      </w:r>
      <w:r w:rsidRPr="00624D70">
        <w:rPr>
          <w:b/>
          <w:bCs/>
          <w:highlight w:val="cyan"/>
          <w:u w:val="single"/>
        </w:rPr>
        <w:t>the Soviet Union</w:t>
      </w:r>
      <w:r w:rsidRPr="00624D70">
        <w:t>.</w:t>
      </w:r>
    </w:p>
    <w:p w14:paraId="1C7AB61D" w14:textId="77777777" w:rsidR="00642697" w:rsidRPr="00624D70" w:rsidRDefault="00642697" w:rsidP="00642697">
      <w:r w:rsidRPr="00624D70">
        <w:rPr>
          <w:highlight w:val="cyan"/>
          <w:u w:val="single"/>
        </w:rPr>
        <w:t>According to both</w:t>
      </w:r>
      <w:r w:rsidRPr="00624D70">
        <w:rPr>
          <w:u w:val="single"/>
        </w:rPr>
        <w:t xml:space="preserve"> these narratives, </w:t>
      </w:r>
      <w:r w:rsidRPr="00624D70">
        <w:rPr>
          <w:highlight w:val="cyan"/>
          <w:u w:val="single"/>
        </w:rPr>
        <w:t>China should have</w:t>
      </w:r>
      <w:r w:rsidRPr="00624D70">
        <w:rPr>
          <w:u w:val="single"/>
        </w:rPr>
        <w:t xml:space="preserve"> either </w:t>
      </w:r>
      <w:r w:rsidRPr="00624D70">
        <w:rPr>
          <w:highlight w:val="cyan"/>
          <w:u w:val="single"/>
        </w:rPr>
        <w:t>isolated</w:t>
      </w:r>
      <w:r w:rsidRPr="00624D70">
        <w:rPr>
          <w:u w:val="single"/>
        </w:rPr>
        <w:t xml:space="preserve"> itself from the Western world and </w:t>
      </w:r>
      <w:proofErr w:type="gramStart"/>
      <w:r w:rsidRPr="00624D70">
        <w:rPr>
          <w:u w:val="single"/>
        </w:rPr>
        <w:t>collapsed, or</w:t>
      </w:r>
      <w:proofErr w:type="gramEnd"/>
      <w:r w:rsidRPr="00624D70">
        <w:rPr>
          <w:u w:val="single"/>
        </w:rPr>
        <w:t xml:space="preserve"> become a Western-style democracy in the last 20 years. China, of course, did not meet this expectation</w:t>
      </w:r>
      <w:r w:rsidRPr="00624D70">
        <w:t>.</w:t>
      </w:r>
    </w:p>
    <w:p w14:paraId="2AA92AC3" w14:textId="77777777" w:rsidR="00642697" w:rsidRPr="00624D70" w:rsidRDefault="00642697" w:rsidP="00642697">
      <w:r w:rsidRPr="00624D70">
        <w:t xml:space="preserve">The </w:t>
      </w:r>
      <w:r w:rsidRPr="00624D70">
        <w:rPr>
          <w:b/>
          <w:bCs/>
          <w:u w:val="single"/>
        </w:rPr>
        <w:t xml:space="preserve">Chinese </w:t>
      </w:r>
      <w:r w:rsidRPr="00624D70">
        <w:rPr>
          <w:b/>
          <w:bCs/>
          <w:highlight w:val="cyan"/>
          <w:u w:val="single"/>
        </w:rPr>
        <w:t>system is working well</w:t>
      </w:r>
      <w:r w:rsidRPr="00624D70">
        <w:t>, although it is not “Western” and there is no sign that it will become more “Western” over time.</w:t>
      </w:r>
    </w:p>
    <w:p w14:paraId="36DA4578" w14:textId="77777777" w:rsidR="00642697" w:rsidRPr="00624D70" w:rsidRDefault="00642697" w:rsidP="00642697">
      <w:r w:rsidRPr="00624D70">
        <w:t xml:space="preserve">CNS: What was your thought behind your book </w:t>
      </w:r>
      <w:r w:rsidRPr="00624D70">
        <w:rPr>
          <w:rFonts w:eastAsiaTheme="majorEastAsia"/>
        </w:rPr>
        <w:t>Narrations of the “China Threat”: An Analysis of the Discursive Roots of U.S.-Western China Perception from the Beginning of the Twenty-First Century until the Trump Presidency</w:t>
      </w:r>
      <w:r w:rsidRPr="00624D70">
        <w:t>?</w:t>
      </w:r>
    </w:p>
    <w:p w14:paraId="6EA7E322" w14:textId="77777777" w:rsidR="00642697" w:rsidRPr="00624D70" w:rsidRDefault="00642697" w:rsidP="00642697">
      <w:r w:rsidRPr="00624D70">
        <w:t xml:space="preserve">Jan-Boje Frauen: I started this project many years ago as part of my </w:t>
      </w:r>
      <w:r w:rsidRPr="00624D70">
        <w:rPr>
          <w:u w:val="single"/>
        </w:rPr>
        <w:t>doctoral thesis to examine how the so-called “China challenge” is presented in popular business and economics books in the United States</w:t>
      </w:r>
      <w:r w:rsidRPr="00624D70">
        <w:t xml:space="preserve">. I was </w:t>
      </w:r>
      <w:r w:rsidRPr="00624D70">
        <w:rPr>
          <w:b/>
          <w:bCs/>
          <w:highlight w:val="cyan"/>
          <w:u w:val="single"/>
        </w:rPr>
        <w:t>shocked by the outright racism</w:t>
      </w:r>
      <w:r w:rsidRPr="00624D70">
        <w:t xml:space="preserve"> in these books. </w:t>
      </w:r>
      <w:proofErr w:type="gramStart"/>
      <w:r w:rsidRPr="00624D70">
        <w:t>So</w:t>
      </w:r>
      <w:proofErr w:type="gramEnd"/>
      <w:r w:rsidRPr="00624D70">
        <w:t xml:space="preserve"> I started reading about anti-Chinese and anti-Asian racism in the U.S., and I was surprised by the results. The top U.S. </w:t>
      </w:r>
      <w:r w:rsidRPr="00624D70">
        <w:rPr>
          <w:u w:val="single"/>
        </w:rPr>
        <w:t>universities appeared to be consciously limiting their admission of Asian students</w:t>
      </w:r>
      <w:r w:rsidRPr="00624D70">
        <w:t>. There is a “</w:t>
      </w:r>
      <w:r w:rsidRPr="00624D70">
        <w:rPr>
          <w:u w:val="single"/>
        </w:rPr>
        <w:t>bad racism</w:t>
      </w:r>
      <w:r w:rsidRPr="00624D70">
        <w:t xml:space="preserve">” </w:t>
      </w:r>
      <w:r w:rsidRPr="00624D70">
        <w:rPr>
          <w:u w:val="single"/>
        </w:rPr>
        <w:t>against which the U.S. has fought for decades, but there is also an “acceptable racism” against East Asians</w:t>
      </w:r>
      <w:r w:rsidRPr="00624D70">
        <w:t xml:space="preserve">. For example, </w:t>
      </w:r>
      <w:r w:rsidRPr="00624D70">
        <w:rPr>
          <w:u w:val="single"/>
        </w:rPr>
        <w:t>former U.S. President Donald Trump called the novel coronavirus the “Chinese virus” and hate crimes against East Asians have surged since then</w:t>
      </w:r>
      <w:r w:rsidRPr="00624D70">
        <w:t>.</w:t>
      </w:r>
    </w:p>
    <w:p w14:paraId="39C187B0" w14:textId="77777777" w:rsidR="00642697" w:rsidRPr="00624D70" w:rsidRDefault="00642697" w:rsidP="00642697">
      <w:r w:rsidRPr="00624D70">
        <w:t>In the U.S. discourse system, one narrative about China is that China is a “scheming and highly sophisticated hostile foreign entity aiming for global dominance.” The rhetoric, which is applied to China’s economy as well as its growing military might, echoes in many ways the Cold War rhetoric. In the United States, the “communist threat” is written all over the place.</w:t>
      </w:r>
    </w:p>
    <w:p w14:paraId="507F39FC" w14:textId="77777777" w:rsidR="00642697" w:rsidRPr="00624D70" w:rsidRDefault="00642697" w:rsidP="00642697">
      <w:r w:rsidRPr="00624D70">
        <w:rPr>
          <w:u w:val="single"/>
        </w:rPr>
        <w:t>China’s economic rise is seen as undermining the fight against global warming</w:t>
      </w:r>
      <w:r w:rsidRPr="00624D70">
        <w:t xml:space="preserve">. The West often says that China is the world’s largest carbon dioxide emitter, with </w:t>
      </w:r>
      <w:r w:rsidRPr="00624D70">
        <w:rPr>
          <w:b/>
          <w:bCs/>
          <w:u w:val="single"/>
        </w:rPr>
        <w:t xml:space="preserve">little mention of the fact that </w:t>
      </w:r>
      <w:r w:rsidRPr="00624D70">
        <w:rPr>
          <w:b/>
          <w:bCs/>
          <w:highlight w:val="cyan"/>
          <w:u w:val="single"/>
        </w:rPr>
        <w:t xml:space="preserve">per-capita emissions in China are </w:t>
      </w:r>
      <w:proofErr w:type="gramStart"/>
      <w:r w:rsidRPr="00624D70">
        <w:rPr>
          <w:b/>
          <w:bCs/>
          <w:highlight w:val="cyan"/>
          <w:u w:val="single"/>
        </w:rPr>
        <w:t>actually much</w:t>
      </w:r>
      <w:proofErr w:type="gramEnd"/>
      <w:r w:rsidRPr="00624D70">
        <w:rPr>
          <w:b/>
          <w:bCs/>
          <w:highlight w:val="cyan"/>
          <w:u w:val="single"/>
        </w:rPr>
        <w:t xml:space="preserve"> lower than in the U.</w:t>
      </w:r>
      <w:r w:rsidRPr="00624D70">
        <w:rPr>
          <w:b/>
          <w:bCs/>
          <w:u w:val="single"/>
        </w:rPr>
        <w:t>S</w:t>
      </w:r>
      <w:r w:rsidRPr="00624D70">
        <w:t>.</w:t>
      </w:r>
    </w:p>
    <w:p w14:paraId="3BE06A97" w14:textId="77777777" w:rsidR="00642697" w:rsidRPr="00624D70" w:rsidRDefault="00642697" w:rsidP="00642697">
      <w:r w:rsidRPr="00624D70">
        <w:t xml:space="preserve">Another “threat” is the fear that a collapse in China’s economy will drag down the global financial system. Ironically, in this discourse we find the </w:t>
      </w:r>
      <w:r w:rsidRPr="00624D70">
        <w:rPr>
          <w:u w:val="single"/>
        </w:rPr>
        <w:t xml:space="preserve">West’s </w:t>
      </w:r>
      <w:r w:rsidRPr="00624D70">
        <w:rPr>
          <w:highlight w:val="cyan"/>
          <w:u w:val="single"/>
        </w:rPr>
        <w:t>fear</w:t>
      </w:r>
      <w:r w:rsidRPr="00624D70">
        <w:rPr>
          <w:u w:val="single"/>
        </w:rPr>
        <w:t xml:space="preserve"> of China’s failure</w:t>
      </w:r>
      <w:r w:rsidRPr="00624D70">
        <w:t xml:space="preserve">, which </w:t>
      </w:r>
      <w:r w:rsidRPr="00624D70">
        <w:rPr>
          <w:b/>
          <w:bCs/>
          <w:highlight w:val="cyan"/>
          <w:u w:val="single"/>
        </w:rPr>
        <w:t>underscores</w:t>
      </w:r>
      <w:r w:rsidRPr="00624D70">
        <w:rPr>
          <w:b/>
          <w:bCs/>
          <w:u w:val="single"/>
        </w:rPr>
        <w:t xml:space="preserve"> China’s </w:t>
      </w:r>
      <w:r w:rsidRPr="00624D70">
        <w:rPr>
          <w:b/>
          <w:bCs/>
          <w:highlight w:val="cyan"/>
          <w:u w:val="single"/>
        </w:rPr>
        <w:t>importance</w:t>
      </w:r>
      <w:r w:rsidRPr="00624D70">
        <w:rPr>
          <w:b/>
          <w:bCs/>
          <w:u w:val="single"/>
        </w:rPr>
        <w:t xml:space="preserve"> to the global system</w:t>
      </w:r>
      <w:r w:rsidRPr="00624D70">
        <w:t>. Therefore, on the one hand, China is seen as a highly complex and potentially dangerous superpower due to ideological differences; on the other, China is seen as dangerous as its rise lacks mature planning, which could lead to all kinds of global problems.</w:t>
      </w:r>
    </w:p>
    <w:p w14:paraId="2B65E7DE" w14:textId="77777777" w:rsidR="00642697" w:rsidRPr="00624D70" w:rsidRDefault="00642697" w:rsidP="00642697">
      <w:r w:rsidRPr="00624D70">
        <w:t xml:space="preserve">These narratives cannot be called “theories” at all. </w:t>
      </w:r>
      <w:r w:rsidRPr="00624D70">
        <w:rPr>
          <w:u w:val="single"/>
        </w:rPr>
        <w:t>Behind each “theory” is scientific evaluation, which can’t be found behind these narratives</w:t>
      </w:r>
      <w:r w:rsidRPr="00624D70">
        <w:t>.</w:t>
      </w:r>
    </w:p>
    <w:p w14:paraId="7F7CEE49" w14:textId="77777777" w:rsidR="00642697" w:rsidRPr="00624D70" w:rsidRDefault="00642697" w:rsidP="00642697">
      <w:r w:rsidRPr="00624D70">
        <w:t>CNS: The targets and phrases used by the West to attack China have changed constantly in recent years. How do you see this trend? What is the nature of the “China threat” theory today?</w:t>
      </w:r>
    </w:p>
    <w:p w14:paraId="76CE6106" w14:textId="77777777" w:rsidR="00642697" w:rsidRPr="00624D70" w:rsidRDefault="00642697" w:rsidP="00642697">
      <w:pPr>
        <w:rPr>
          <w:u w:val="single"/>
        </w:rPr>
      </w:pPr>
      <w:r w:rsidRPr="00624D70">
        <w:t xml:space="preserve">Jan-Boje Frauen: The “China threat” theory comes up whenever China is cast as “the Other” against the U.S., which defines itself as “good” and “right.” </w:t>
      </w:r>
      <w:r w:rsidRPr="00624D70">
        <w:rPr>
          <w:u w:val="single"/>
        </w:rPr>
        <w:t>There can be different semantic assignments to what “the Other” means, many of which come from old Cold War rhetoric or Orientalist idiomatic phrases rather than from the actual situation in China.</w:t>
      </w:r>
    </w:p>
    <w:p w14:paraId="666D22C8" w14:textId="77777777" w:rsidR="00642697" w:rsidRPr="00624D70" w:rsidRDefault="00642697" w:rsidP="00642697">
      <w:r w:rsidRPr="00624D70">
        <w:t xml:space="preserve">The rise of China is leading to the strengthening of “the Other” mechanism as the U.S. </w:t>
      </w:r>
      <w:proofErr w:type="gramStart"/>
      <w:r w:rsidRPr="00624D70">
        <w:t>has to</w:t>
      </w:r>
      <w:proofErr w:type="gramEnd"/>
      <w:r w:rsidRPr="00624D70">
        <w:t xml:space="preserve"> contend with a country increasingly seen as the world’s second dominant power. Again, </w:t>
      </w:r>
      <w:r w:rsidRPr="00624D70">
        <w:rPr>
          <w:u w:val="single"/>
        </w:rPr>
        <w:t>the dichotomy that pits the “free world” against the rest of the so-called “Others” is a Cold War legacy</w:t>
      </w:r>
      <w:r w:rsidRPr="00624D70">
        <w:t>.</w:t>
      </w:r>
    </w:p>
    <w:p w14:paraId="03DC3963" w14:textId="77777777" w:rsidR="00642697" w:rsidRPr="00624D70" w:rsidRDefault="00642697" w:rsidP="00642697">
      <w:r w:rsidRPr="00624D70">
        <w:t xml:space="preserve">Most of the reinforcement of the words used for China has to do with “the Other” mechanism. In part, this is driven by the growing importance of China and the U.S. realization that China is going to keep growing. China is increasingly seen as a real threat. </w:t>
      </w:r>
      <w:r w:rsidRPr="00624D70">
        <w:rPr>
          <w:b/>
          <w:bCs/>
          <w:u w:val="single"/>
        </w:rPr>
        <w:t xml:space="preserve">Another reason is the </w:t>
      </w:r>
      <w:r w:rsidRPr="00624D70">
        <w:rPr>
          <w:b/>
          <w:bCs/>
          <w:highlight w:val="cyan"/>
          <w:u w:val="single"/>
        </w:rPr>
        <w:t>rise of populism</w:t>
      </w:r>
      <w:r w:rsidRPr="00624D70">
        <w:rPr>
          <w:b/>
          <w:bCs/>
          <w:u w:val="single"/>
        </w:rPr>
        <w:t>. The Internet now makes it easier to influence public opinions. Or rather, public opinions influence themselves</w:t>
      </w:r>
      <w:r w:rsidRPr="00624D70">
        <w:t>. In the spread of the word “Chinese virus,” for example, people have forgotten that viruses have no nationalities. Populists use this kind of discourse to gain influence and power.</w:t>
      </w:r>
    </w:p>
    <w:p w14:paraId="32923F91" w14:textId="77777777" w:rsidR="00642697" w:rsidRPr="00624D70" w:rsidRDefault="00642697" w:rsidP="00642697">
      <w:r w:rsidRPr="00624D70">
        <w:t>CNS: How could great powers coexist peacefully in today’s world?</w:t>
      </w:r>
    </w:p>
    <w:p w14:paraId="2F9D64C9" w14:textId="77777777" w:rsidR="00642697" w:rsidRPr="00624D70" w:rsidRDefault="00642697" w:rsidP="00642697">
      <w:r w:rsidRPr="00624D70">
        <w:t>Jan-Boje Frauen: This is not easy to answer. During the Cold War, political “realists” argued that the safest world was a bipolar one, and that an outbreak of open war between the two major entities would result in “mutually assured destruction” on both sides, which is surely the worst imaginable “path to peace and stability.” Apart from the risk of human extinction, it also meant a world divided into two camps, with little contact and cooperation on the international stage. Today, many of the “China threat” theories in the “Red Scare” model assume that this will also be the case in the future between China and “the West,” or between China and the U.S.</w:t>
      </w:r>
    </w:p>
    <w:p w14:paraId="443034F5" w14:textId="77777777" w:rsidR="00642697" w:rsidRPr="00624D70" w:rsidRDefault="00642697" w:rsidP="00642697">
      <w:r w:rsidRPr="00624D70">
        <w:t xml:space="preserve">Since the end of the Cold War, two theories have gained popularity. One is Samuel Huntington’s “Clash of Civilizations” theory, which argues that the future will be defined by the struggle in the cultural sphere. The most dangerous and disruptive forces in this area for the West are the Arabs/Muslims and China. The other is proposed by Francis Fukuyama in his </w:t>
      </w:r>
      <w:r w:rsidRPr="00624D70">
        <w:rPr>
          <w:rFonts w:eastAsiaTheme="majorEastAsia"/>
        </w:rPr>
        <w:t>The End of History and the Last Man</w:t>
      </w:r>
      <w:r w:rsidRPr="00624D70">
        <w:t>, that all countries will become Western-style democracies and achieve peace and unity.</w:t>
      </w:r>
    </w:p>
    <w:p w14:paraId="086C6EDA" w14:textId="77777777" w:rsidR="00642697" w:rsidRPr="00624D70" w:rsidRDefault="00642697" w:rsidP="00642697">
      <w:pPr>
        <w:rPr>
          <w:u w:val="single"/>
        </w:rPr>
      </w:pPr>
      <w:r w:rsidRPr="00624D70">
        <w:rPr>
          <w:u w:val="single"/>
        </w:rPr>
        <w:t xml:space="preserve">Put these two theories together and you will </w:t>
      </w:r>
      <w:r w:rsidRPr="00624D70">
        <w:rPr>
          <w:highlight w:val="cyan"/>
          <w:u w:val="single"/>
        </w:rPr>
        <w:t>find a problem with the Western logic</w:t>
      </w:r>
      <w:r w:rsidRPr="00624D70">
        <w:rPr>
          <w:u w:val="single"/>
        </w:rPr>
        <w:t xml:space="preserve">: </w:t>
      </w:r>
      <w:r w:rsidRPr="00624D70">
        <w:rPr>
          <w:b/>
          <w:bCs/>
          <w:u w:val="single"/>
        </w:rPr>
        <w:t>Either there will be a war between the Eastern and Western cultures, or Eastern culture will become like the Western one</w:t>
      </w:r>
      <w:r w:rsidRPr="00624D70">
        <w:rPr>
          <w:u w:val="single"/>
        </w:rPr>
        <w:t>.</w:t>
      </w:r>
    </w:p>
    <w:p w14:paraId="0A820798" w14:textId="2CB85086" w:rsidR="00642697" w:rsidRPr="00642697" w:rsidRDefault="00642697" w:rsidP="00DD022D">
      <w:pPr>
        <w:rPr>
          <w:u w:val="single"/>
        </w:rPr>
      </w:pPr>
      <w:r w:rsidRPr="00624D70">
        <w:rPr>
          <w:u w:val="single"/>
        </w:rPr>
        <w:t>Today’s world has moved beyond the point where it was still feasible to divide it into camps. We are facing a global crisis that threatens the survival of everyone</w:t>
      </w:r>
      <w:r w:rsidRPr="00624D70">
        <w:rPr>
          <w:highlight w:val="cyan"/>
          <w:u w:val="single"/>
        </w:rPr>
        <w:t>. For a successful future</w:t>
      </w:r>
      <w:r w:rsidRPr="00624D70">
        <w:rPr>
          <w:u w:val="single"/>
        </w:rPr>
        <w:t xml:space="preserve">, it is important for the </w:t>
      </w:r>
      <w:r w:rsidRPr="00624D70">
        <w:rPr>
          <w:highlight w:val="cyan"/>
          <w:u w:val="single"/>
        </w:rPr>
        <w:t>West to put aside its imperialist traditions</w:t>
      </w:r>
      <w:r w:rsidRPr="00624D70">
        <w:rPr>
          <w:u w:val="single"/>
        </w:rPr>
        <w:t xml:space="preserve"> and </w:t>
      </w:r>
      <w:r w:rsidRPr="00624D70">
        <w:rPr>
          <w:highlight w:val="cyan"/>
          <w:u w:val="single"/>
        </w:rPr>
        <w:t>learn</w:t>
      </w:r>
      <w:r w:rsidRPr="00624D70">
        <w:rPr>
          <w:u w:val="single"/>
        </w:rPr>
        <w:t xml:space="preserve"> to accept the </w:t>
      </w:r>
      <w:r w:rsidRPr="00624D70">
        <w:rPr>
          <w:highlight w:val="cyan"/>
          <w:u w:val="single"/>
        </w:rPr>
        <w:t>fact that not everyone needs to join</w:t>
      </w:r>
      <w:r w:rsidRPr="00624D70">
        <w:rPr>
          <w:u w:val="single"/>
        </w:rPr>
        <w:t xml:space="preserve"> the Western system. This </w:t>
      </w:r>
      <w:r w:rsidRPr="00624D70">
        <w:rPr>
          <w:highlight w:val="cyan"/>
          <w:u w:val="single"/>
        </w:rPr>
        <w:t>does not mean that conflict is inevitable or that the two sides cannot work together.</w:t>
      </w:r>
    </w:p>
    <w:p w14:paraId="46D0B818" w14:textId="5D8B17DE" w:rsidR="00DD022D" w:rsidRDefault="00DD022D" w:rsidP="00DD022D">
      <w:pPr>
        <w:pStyle w:val="Heading3"/>
      </w:pPr>
      <w:r>
        <w:t>Link---China---Infrastructure---2NC</w:t>
      </w:r>
    </w:p>
    <w:p w14:paraId="50333E1E" w14:textId="77777777" w:rsidR="00DD022D" w:rsidRDefault="00DD022D" w:rsidP="00DD022D">
      <w:pPr>
        <w:pStyle w:val="Heading4"/>
      </w:pPr>
      <w:r>
        <w:t>Critical infrastructure threat discourse is a discursive expansion of security.</w:t>
      </w:r>
    </w:p>
    <w:p w14:paraId="58E2F717" w14:textId="77777777" w:rsidR="00DD022D" w:rsidRPr="000C567D" w:rsidRDefault="00DD022D" w:rsidP="00DD022D">
      <w:r w:rsidRPr="000C567D">
        <w:rPr>
          <w:rStyle w:val="Style13ptBold"/>
        </w:rPr>
        <w:t>Campion 20</w:t>
      </w:r>
      <w:r>
        <w:t xml:space="preserve"> (Andrew Stephen Campion, PhD, Head of Research at the Atlantic Council, UK, School of Geography, Politics and Sociology, Newcastle University, Newcastle-upon-Tyne, UK, 2020, “From CNOOC to Huawei: securitization, the China threat, and critical infrastructure” in Asian Journal of Political Science, Vol. 28, Issue 1 | </w:t>
      </w:r>
      <w:proofErr w:type="spellStart"/>
      <w:proofErr w:type="gramStart"/>
      <w:r>
        <w:t>czx</w:t>
      </w:r>
      <w:proofErr w:type="spellEnd"/>
      <w:r>
        <w:t xml:space="preserve"> )</w:t>
      </w:r>
      <w:proofErr w:type="gramEnd"/>
    </w:p>
    <w:p w14:paraId="162E004E" w14:textId="77777777" w:rsidR="00DD022D" w:rsidRPr="00F46167" w:rsidRDefault="00DD022D" w:rsidP="00DD022D">
      <w:pPr>
        <w:rPr>
          <w:sz w:val="16"/>
        </w:rPr>
      </w:pPr>
      <w:r w:rsidRPr="000C567D">
        <w:rPr>
          <w:rStyle w:val="StyleUnderline"/>
        </w:rPr>
        <w:t>Western understandings of critical infrastructure</w:t>
      </w:r>
      <w:r w:rsidRPr="00F46167">
        <w:rPr>
          <w:sz w:val="16"/>
        </w:rPr>
        <w:t xml:space="preserve"> (CI) </w:t>
      </w:r>
      <w:r w:rsidRPr="000C567D">
        <w:rPr>
          <w:rStyle w:val="StyleUnderline"/>
        </w:rPr>
        <w:t>play an intrinsic role in the contemporary China Threat Discourse.</w:t>
      </w:r>
      <w:r w:rsidRPr="00F46167">
        <w:rPr>
          <w:sz w:val="16"/>
        </w:rPr>
        <w:t xml:space="preserve"> Examinations of foundational tenets of </w:t>
      </w:r>
      <w:r w:rsidRPr="000C567D">
        <w:rPr>
          <w:rStyle w:val="StyleUnderline"/>
        </w:rPr>
        <w:t>CI serve to illustrate how understanding security requires widening the conversation in ways traditional realists argue risk ‘making both scholarship and state policy incoherent’</w:t>
      </w:r>
      <w:r w:rsidRPr="00F46167">
        <w:rPr>
          <w:sz w:val="16"/>
        </w:rPr>
        <w:t xml:space="preserve"> (</w:t>
      </w:r>
      <w:proofErr w:type="spellStart"/>
      <w:r w:rsidRPr="00F46167">
        <w:rPr>
          <w:sz w:val="16"/>
        </w:rPr>
        <w:t>Hameiri</w:t>
      </w:r>
      <w:proofErr w:type="spellEnd"/>
      <w:r w:rsidRPr="00F46167">
        <w:rPr>
          <w:sz w:val="16"/>
        </w:rPr>
        <w:t xml:space="preserve"> &amp; Jones, Citation2015, p. 17). Leif C. Jensen states that ‘one must now “speak security” across an ever-widening array of thematic contexts’ (Citation2013, p. 94) and Hansen successfully demonstrates through her ‘case plus study’ in Security as Practice how one can use a </w:t>
      </w:r>
      <w:proofErr w:type="spellStart"/>
      <w:r w:rsidRPr="00F46167">
        <w:rPr>
          <w:sz w:val="16"/>
        </w:rPr>
        <w:t>poststructural</w:t>
      </w:r>
      <w:proofErr w:type="spellEnd"/>
      <w:r w:rsidRPr="00F46167">
        <w:rPr>
          <w:sz w:val="16"/>
        </w:rPr>
        <w:t xml:space="preserve"> approach to security to widen the conversation without making it boundless. </w:t>
      </w:r>
      <w:r w:rsidRPr="000C567D">
        <w:rPr>
          <w:rStyle w:val="StyleUnderline"/>
        </w:rPr>
        <w:t>Widening the field allows us to explore discursive relationships, including the ‘complex of critical systems that are vulnerable to catastrophic disruption’ that constitute critical infrastructure</w:t>
      </w:r>
      <w:r w:rsidRPr="00F46167">
        <w:rPr>
          <w:sz w:val="16"/>
        </w:rPr>
        <w:t xml:space="preserve"> (Collier &amp; Lakoff, Citation2015, p. 20). Claudia </w:t>
      </w:r>
      <w:proofErr w:type="spellStart"/>
      <w:r w:rsidRPr="00F46167">
        <w:rPr>
          <w:sz w:val="16"/>
        </w:rPr>
        <w:t>Aradau</w:t>
      </w:r>
      <w:proofErr w:type="spellEnd"/>
      <w:r w:rsidRPr="00F46167">
        <w:rPr>
          <w:sz w:val="16"/>
        </w:rPr>
        <w:t xml:space="preserve"> notes that ‘“critical infrastructure” is generally considered a new coinage that goes back to US developments in the mid-1990s’ and CI is ‘predominantly about the role of things in society, their functioning as well as their resilience’ (Citation2010, p. 492). It is essential to note that </w:t>
      </w:r>
      <w:r w:rsidRPr="000C567D">
        <w:rPr>
          <w:rStyle w:val="StyleUnderline"/>
        </w:rPr>
        <w:t>CI refers both to public services as well as private companies</w:t>
      </w:r>
      <w:r w:rsidRPr="00F46167">
        <w:rPr>
          <w:sz w:val="16"/>
        </w:rPr>
        <w:t xml:space="preserve"> (</w:t>
      </w:r>
      <w:proofErr w:type="spellStart"/>
      <w:r w:rsidRPr="00F46167">
        <w:rPr>
          <w:sz w:val="16"/>
        </w:rPr>
        <w:t>Moteff</w:t>
      </w:r>
      <w:proofErr w:type="spellEnd"/>
      <w:r w:rsidRPr="00F46167">
        <w:rPr>
          <w:sz w:val="16"/>
        </w:rPr>
        <w:t xml:space="preserve"> &amp; </w:t>
      </w:r>
      <w:proofErr w:type="spellStart"/>
      <w:r w:rsidRPr="00F46167">
        <w:rPr>
          <w:sz w:val="16"/>
        </w:rPr>
        <w:t>Parfomak</w:t>
      </w:r>
      <w:proofErr w:type="spellEnd"/>
      <w:r w:rsidRPr="00F46167">
        <w:rPr>
          <w:sz w:val="16"/>
        </w:rPr>
        <w:t xml:space="preserve">, Citation2004) because </w:t>
      </w:r>
      <w:r w:rsidRPr="000C567D">
        <w:rPr>
          <w:rStyle w:val="StyleUnderline"/>
        </w:rPr>
        <w:t xml:space="preserve">this draws out the fact that audience acceptance of security concerns is necessary </w:t>
      </w:r>
      <w:proofErr w:type="gramStart"/>
      <w:r w:rsidRPr="000C567D">
        <w:rPr>
          <w:rStyle w:val="StyleUnderline"/>
        </w:rPr>
        <w:t>in order for</w:t>
      </w:r>
      <w:proofErr w:type="gramEnd"/>
      <w:r w:rsidRPr="000C567D">
        <w:rPr>
          <w:rStyle w:val="StyleUnderline"/>
        </w:rPr>
        <w:t xml:space="preserve"> governments to have ultimate domain over assets that can, in essence, be private. </w:t>
      </w:r>
      <w:r w:rsidRPr="00F46167">
        <w:rPr>
          <w:sz w:val="16"/>
        </w:rPr>
        <w:t>Although lists of critical infrastructure can differ significantly – for instance, the US currently lists 16 sectors (Cybersecurity Information Sharing Act, Citation2019), while Australia lists eight (Department of Home Affairs, Citation2018) – two assets are central to any conception of critical infrastructure: energy and telecoms/cyber.</w:t>
      </w:r>
    </w:p>
    <w:p w14:paraId="7DCE66BB" w14:textId="77777777" w:rsidR="00DD022D" w:rsidRPr="00F46167" w:rsidRDefault="00DD022D" w:rsidP="00DD022D">
      <w:pPr>
        <w:rPr>
          <w:sz w:val="16"/>
        </w:rPr>
      </w:pPr>
      <w:r w:rsidRPr="00F46167">
        <w:rPr>
          <w:sz w:val="16"/>
        </w:rPr>
        <w:t xml:space="preserve">One’s understanding of security inherently impacts how one reads critical infrastructure. Buzan and </w:t>
      </w:r>
      <w:proofErr w:type="spellStart"/>
      <w:r w:rsidRPr="00F46167">
        <w:rPr>
          <w:sz w:val="16"/>
        </w:rPr>
        <w:t>Waever</w:t>
      </w:r>
      <w:proofErr w:type="spellEnd"/>
      <w:r w:rsidRPr="00F46167">
        <w:rPr>
          <w:sz w:val="16"/>
        </w:rPr>
        <w:t xml:space="preserve"> claim, ‘security is what actors make of it’ which suggests that out of a world of potential threats the ‘security’ label locates and prioritizes specific threat(s) based on a set of criteria (Citation2003, p. 48). This article examines what actors perceive security to be and it eschews notions of objective threats, aiming, instead, to explore how security is represented in dominant American policy discussions. </w:t>
      </w:r>
      <w:r w:rsidRPr="000C567D">
        <w:rPr>
          <w:rStyle w:val="StyleUnderline"/>
        </w:rPr>
        <w:t>Fundamentally, the US reads security in the negative sense in that value is placed on insulation from insecurity</w:t>
      </w:r>
      <w:r w:rsidRPr="00F46167">
        <w:rPr>
          <w:sz w:val="16"/>
        </w:rPr>
        <w:t xml:space="preserve"> (</w:t>
      </w:r>
      <w:proofErr w:type="spellStart"/>
      <w:r w:rsidRPr="00F46167">
        <w:rPr>
          <w:sz w:val="16"/>
        </w:rPr>
        <w:t>Gjorv</w:t>
      </w:r>
      <w:proofErr w:type="spellEnd"/>
      <w:r w:rsidRPr="00F46167">
        <w:rPr>
          <w:sz w:val="16"/>
        </w:rPr>
        <w:t xml:space="preserve">, Citation2012, p. 836). </w:t>
      </w:r>
      <w:r w:rsidRPr="000C567D">
        <w:rPr>
          <w:rStyle w:val="StyleUnderline"/>
        </w:rPr>
        <w:t>This has become intrinsic to notions of critical infrastructure where security is defined by resilience against potentially catastrophic disruption</w:t>
      </w:r>
      <w:r w:rsidRPr="00F46167">
        <w:rPr>
          <w:sz w:val="16"/>
        </w:rPr>
        <w:t xml:space="preserve"> to complex, large-scale systems (Collier &amp; Lakoff, Citation2015, p. 27). </w:t>
      </w:r>
      <w:r w:rsidRPr="000C567D">
        <w:rPr>
          <w:rStyle w:val="StyleUnderline"/>
        </w:rPr>
        <w:t>Energy fears stem from discontinuity so that ‘definitions of energy security focus on the continuity of commodity supplies’</w:t>
      </w:r>
      <w:r w:rsidRPr="00F46167">
        <w:rPr>
          <w:sz w:val="16"/>
        </w:rPr>
        <w:t xml:space="preserve"> (Winzer, Citation2012). </w:t>
      </w:r>
      <w:r w:rsidRPr="000C567D">
        <w:rPr>
          <w:rStyle w:val="StyleUnderline"/>
        </w:rPr>
        <w:t>This is equally true with telecoms/cyber security wherein ‘anxieties about risk and resilience’ prioritize the maintenance of secure information flows</w:t>
      </w:r>
      <w:r w:rsidRPr="00F46167">
        <w:rPr>
          <w:sz w:val="16"/>
        </w:rPr>
        <w:t xml:space="preserve"> (Herrington &amp; Aldrich, Citation2013, p. 299).</w:t>
      </w:r>
    </w:p>
    <w:p w14:paraId="72480F30" w14:textId="77777777" w:rsidR="00DD022D" w:rsidRPr="00F46167" w:rsidRDefault="00DD022D" w:rsidP="00DD022D">
      <w:pPr>
        <w:rPr>
          <w:sz w:val="16"/>
        </w:rPr>
      </w:pPr>
      <w:r w:rsidRPr="00F46167">
        <w:rPr>
          <w:sz w:val="16"/>
        </w:rPr>
        <w:t xml:space="preserve">With a </w:t>
      </w:r>
      <w:r w:rsidRPr="000C567D">
        <w:rPr>
          <w:rStyle w:val="StyleUnderline"/>
        </w:rPr>
        <w:t>focus on resilience, critical infrastructure cannot be disentangled from security</w:t>
      </w:r>
      <w:r w:rsidRPr="00F46167">
        <w:rPr>
          <w:sz w:val="16"/>
        </w:rPr>
        <w:t xml:space="preserve">, and the way CI has been invoked in the US is predicated on discursive practices that highlight negative security. President Obama stated that, ‘no single issue is as fundamental to our future as energy. America's dependence on oil is one of the most serious threats that our nation has faced’ (Citation2009). </w:t>
      </w:r>
      <w:r w:rsidRPr="000C567D">
        <w:rPr>
          <w:rStyle w:val="StyleUnderline"/>
        </w:rPr>
        <w:t>By linking the notion of ‘threat’ with that of ‘energy,’ Obama’s claim</w:t>
      </w:r>
      <w:r w:rsidRPr="00F46167">
        <w:rPr>
          <w:sz w:val="16"/>
        </w:rPr>
        <w:t xml:space="preserve"> not only </w:t>
      </w:r>
      <w:r w:rsidRPr="000C567D">
        <w:rPr>
          <w:rStyle w:val="StyleUnderline"/>
        </w:rPr>
        <w:t>illustrates the relationship between security of supply, oil scarcity, and US perceptions of energy security, but it also, with audience acceptance, legitimizes them as security concerns</w:t>
      </w:r>
      <w:r w:rsidRPr="00F46167">
        <w:rPr>
          <w:sz w:val="16"/>
        </w:rPr>
        <w:t xml:space="preserve">. Similarly, President </w:t>
      </w:r>
      <w:r w:rsidRPr="000C567D">
        <w:rPr>
          <w:rStyle w:val="StyleUnderline"/>
        </w:rPr>
        <w:t xml:space="preserve">Trump directly engaged in cyber securitization stating that ‘cyber threats are </w:t>
      </w:r>
      <w:proofErr w:type="gramStart"/>
      <w:r w:rsidRPr="000C567D">
        <w:rPr>
          <w:rStyle w:val="StyleUnderline"/>
        </w:rPr>
        <w:t>ever-evolving</w:t>
      </w:r>
      <w:proofErr w:type="gramEnd"/>
      <w:r w:rsidRPr="000C567D">
        <w:rPr>
          <w:rStyle w:val="StyleUnderline"/>
        </w:rPr>
        <w:t xml:space="preserve"> and may come from sophisticated adversaries’</w:t>
      </w:r>
      <w:r w:rsidRPr="00F46167">
        <w:rPr>
          <w:sz w:val="16"/>
        </w:rPr>
        <w:t xml:space="preserve"> (Citation2018a). Trump not only twinned notions of ‘threat’ and ‘cyber’, but he amplified their potential impact by removing any sunset clause through his statement that these threats are </w:t>
      </w:r>
      <w:proofErr w:type="gramStart"/>
      <w:r w:rsidRPr="00F46167">
        <w:rPr>
          <w:sz w:val="16"/>
        </w:rPr>
        <w:t>ever-evolving</w:t>
      </w:r>
      <w:proofErr w:type="gramEnd"/>
      <w:r w:rsidRPr="00F46167">
        <w:rPr>
          <w:sz w:val="16"/>
        </w:rPr>
        <w:t xml:space="preserve">. Moreover, </w:t>
      </w:r>
      <w:proofErr w:type="gramStart"/>
      <w:r w:rsidRPr="00F46167">
        <w:rPr>
          <w:sz w:val="16"/>
        </w:rPr>
        <w:t>taking into account</w:t>
      </w:r>
      <w:proofErr w:type="gramEnd"/>
      <w:r w:rsidRPr="00F46167">
        <w:rPr>
          <w:sz w:val="16"/>
        </w:rPr>
        <w:t xml:space="preserve"> the full context of his wider discourse where China is habitually portrayed as a threat actor, Trump also plays on audience fears by painting China as a ‘sophisticated adversary’ (Citation2018a). While speech-acts, like these, do not securitize energy or cyber issues on their own, they represent important steps within the translational process of securitization as they contribute to a broader narrative.</w:t>
      </w:r>
    </w:p>
    <w:p w14:paraId="517B9CFF" w14:textId="77777777" w:rsidR="00DD022D" w:rsidRPr="00F46167" w:rsidRDefault="00DD022D" w:rsidP="00DD022D">
      <w:pPr>
        <w:rPr>
          <w:sz w:val="16"/>
        </w:rPr>
      </w:pPr>
      <w:r w:rsidRPr="000C567D">
        <w:rPr>
          <w:rStyle w:val="StyleUnderline"/>
        </w:rPr>
        <w:t>As security is not an objective condition, the way one reads energy is vital because ‘energy itself has the potential to affect substantially the way actors and theorists think about security in general’</w:t>
      </w:r>
      <w:r w:rsidRPr="00F46167">
        <w:rPr>
          <w:sz w:val="16"/>
        </w:rPr>
        <w:t xml:space="preserve"> (Ciuta, Citation2010, p. 21). Knowledge of what telecoms and cybersecurity references is also important because it ‘is an integral component of all facets of American life, including our economy and defense’ (Trump, Citation2018b). While such notions and their links to security are critical, they are elusive. Energy security is a notoriously difficult notion to define and there is much disagreement about what it is (Winzer, Citation2012). For its part, telecoms and cybersecurity have ‘[</w:t>
      </w:r>
      <w:proofErr w:type="spellStart"/>
      <w:r w:rsidRPr="00F46167">
        <w:rPr>
          <w:sz w:val="16"/>
        </w:rPr>
        <w:t>i</w:t>
      </w:r>
      <w:proofErr w:type="spellEnd"/>
      <w:r w:rsidRPr="00F46167">
        <w:rPr>
          <w:sz w:val="16"/>
        </w:rPr>
        <w:t>]n recent years … appeared in a variety of contexts, many of which have little or no relationship to the original meaning of the term’ (</w:t>
      </w:r>
      <w:proofErr w:type="spellStart"/>
      <w:r w:rsidRPr="00F46167">
        <w:rPr>
          <w:sz w:val="16"/>
        </w:rPr>
        <w:t>Galinec</w:t>
      </w:r>
      <w:proofErr w:type="spellEnd"/>
      <w:r w:rsidRPr="00F46167">
        <w:rPr>
          <w:sz w:val="16"/>
        </w:rPr>
        <w:t xml:space="preserve"> et al., Citation2017, p. 273). However, </w:t>
      </w:r>
      <w:r w:rsidRPr="00F46167">
        <w:rPr>
          <w:rStyle w:val="StyleUnderline"/>
        </w:rPr>
        <w:t xml:space="preserve">the US negative security readings of energy security emphasize scarcity and </w:t>
      </w:r>
      <w:proofErr w:type="gramStart"/>
      <w:r w:rsidRPr="00F46167">
        <w:rPr>
          <w:rStyle w:val="StyleUnderline"/>
        </w:rPr>
        <w:t>relative-gains</w:t>
      </w:r>
      <w:proofErr w:type="gramEnd"/>
      <w:r w:rsidRPr="00F46167">
        <w:rPr>
          <w:rStyle w:val="StyleUnderline"/>
        </w:rPr>
        <w:t xml:space="preserve"> with a priority given to the short-term security of supply of non-renewable resources with an emphasis on oil. Such perceptions help to position China, as a growing oil importer, in direct competition with the US.</w:t>
      </w:r>
      <w:r w:rsidRPr="00F46167">
        <w:rPr>
          <w:sz w:val="16"/>
        </w:rPr>
        <w:t xml:space="preserve"> Relative gains and competition </w:t>
      </w:r>
      <w:proofErr w:type="gramStart"/>
      <w:r w:rsidRPr="00F46167">
        <w:rPr>
          <w:sz w:val="16"/>
        </w:rPr>
        <w:t>underlies</w:t>
      </w:r>
      <w:proofErr w:type="gramEnd"/>
      <w:r w:rsidRPr="00F46167">
        <w:rPr>
          <w:sz w:val="16"/>
        </w:rPr>
        <w:t xml:space="preserve"> conceptions of telecoms and cybersecurity as well, where ‘cybersecurity is … defending assets and compromising the assets of adversaries’ (</w:t>
      </w:r>
      <w:proofErr w:type="spellStart"/>
      <w:r w:rsidRPr="00F46167">
        <w:rPr>
          <w:sz w:val="16"/>
        </w:rPr>
        <w:t>Galinec</w:t>
      </w:r>
      <w:proofErr w:type="spellEnd"/>
      <w:r w:rsidRPr="00F46167">
        <w:rPr>
          <w:sz w:val="16"/>
        </w:rPr>
        <w:t xml:space="preserve"> et al., Citation2017, p. 273). Reading the discourse surrounding the case studies exposes the US attempts to clearly defend its own assets and compromise those of China. The cases are interesting in that highly visible American strategies to maintain its security by compromising Chinese assets took place ‘below the threshold’ in the realm of politics (Lewis, Citation2018, p. 13). Examinations of CNOOC’s 2005 bid for Unocal and the contemporary blacklisting of Huawei in the US demonstrates how two different constructs of critical infrastructure have been mobilized in very similar ways to reinforce the China threat in America.</w:t>
      </w:r>
    </w:p>
    <w:p w14:paraId="07420804" w14:textId="4C595A2B" w:rsidR="00DD022D" w:rsidRPr="00FB3BA3" w:rsidRDefault="00DD022D" w:rsidP="00DD022D">
      <w:pPr>
        <w:pStyle w:val="Heading3"/>
      </w:pPr>
      <w:r>
        <w:t>Link---China---IP Theft---2NC</w:t>
      </w:r>
    </w:p>
    <w:p w14:paraId="0E010F6B" w14:textId="77777777" w:rsidR="00DD022D" w:rsidRDefault="00DD022D" w:rsidP="00DD022D">
      <w:pPr>
        <w:pStyle w:val="Heading4"/>
      </w:pPr>
      <w:r>
        <w:t>Chinese IP theft/tech war is merely a disguise to stifle Chinese innovation and bolster corporate earnings. Representations of “national security” as “economic security” are unsustainable and breaks down sovereign equality, magnifying every impact.</w:t>
      </w:r>
    </w:p>
    <w:p w14:paraId="59B924DB" w14:textId="77777777" w:rsidR="00DD022D" w:rsidRPr="00A56CB3" w:rsidRDefault="00DD022D" w:rsidP="00DD022D">
      <w:r w:rsidRPr="00A56CB3">
        <w:rPr>
          <w:rStyle w:val="Style13ptBold"/>
        </w:rPr>
        <w:t>Singh 24</w:t>
      </w:r>
      <w:r>
        <w:t xml:space="preserve"> (Ajit Singh, University of Manitoba, Department of Political Studies University of Manitoba, Winnipeg, 2024, “Does China Pose a Threat? Examining the US Case for a New Cold War” | </w:t>
      </w:r>
      <w:proofErr w:type="spellStart"/>
      <w:proofErr w:type="gramStart"/>
      <w:r>
        <w:t>czx</w:t>
      </w:r>
      <w:proofErr w:type="spellEnd"/>
      <w:r>
        <w:t xml:space="preserve"> )</w:t>
      </w:r>
      <w:proofErr w:type="gramEnd"/>
    </w:p>
    <w:p w14:paraId="2EC7CD1C" w14:textId="77777777" w:rsidR="00DD022D" w:rsidRPr="005B78DC" w:rsidRDefault="00DD022D" w:rsidP="00DD022D">
      <w:pPr>
        <w:rPr>
          <w:sz w:val="16"/>
        </w:rPr>
      </w:pPr>
      <w:r w:rsidRPr="00F81996">
        <w:rPr>
          <w:rStyle w:val="StyleUnderline"/>
        </w:rPr>
        <w:t xml:space="preserve">As part of its hostile turn towards China, the United States has </w:t>
      </w:r>
      <w:r w:rsidRPr="00F81996">
        <w:rPr>
          <w:rStyle w:val="Emphasis"/>
        </w:rPr>
        <w:t>increasingly conflated its “national security” with “economic security”.</w:t>
      </w:r>
      <w:r w:rsidRPr="00F81996">
        <w:rPr>
          <w:rStyle w:val="StyleUnderline"/>
        </w:rPr>
        <w:t xml:space="preserve"> This equation has been </w:t>
      </w:r>
      <w:r w:rsidRPr="00F81996">
        <w:rPr>
          <w:rStyle w:val="Emphasis"/>
        </w:rPr>
        <w:t>explicitly enshrined in US foreign policy</w:t>
      </w:r>
      <w:r w:rsidRPr="00F81996">
        <w:rPr>
          <w:rStyle w:val="StyleUnderline"/>
        </w:rPr>
        <w:t xml:space="preserve"> by the Trump and Biden administrations, which have proclaimed that “economic security is national security”.</w:t>
      </w:r>
      <w:r w:rsidRPr="005B78DC">
        <w:rPr>
          <w:sz w:val="16"/>
        </w:rPr>
        <w:t>14 Scholars of international law have broadly recognized this as a significant expansion of the meaning of “national security”, being driven by US concerns about its relative global economic decline in the face of China’s growing economic competitiveness.15 “</w:t>
      </w:r>
      <w:r w:rsidRPr="00F81996">
        <w:rPr>
          <w:rStyle w:val="StyleUnderline"/>
        </w:rPr>
        <w:t xml:space="preserve">Even though the United States enjoys technological supremacy in many areas, </w:t>
      </w:r>
      <w:r w:rsidRPr="00F81996">
        <w:rPr>
          <w:rStyle w:val="Emphasis"/>
        </w:rPr>
        <w:t>surges in Chinese research and development funding</w:t>
      </w:r>
      <w:r w:rsidRPr="00F81996">
        <w:rPr>
          <w:rStyle w:val="StyleUnderline"/>
        </w:rPr>
        <w:t xml:space="preserve"> and recent breakthroughs in areas like AI have stirred US concerns</w:t>
      </w:r>
      <w:r w:rsidRPr="005B78DC">
        <w:rPr>
          <w:sz w:val="16"/>
        </w:rPr>
        <w:t xml:space="preserve">”, Roberts, Moraes and Ferguson have noted, arguing that the </w:t>
      </w:r>
      <w:r w:rsidRPr="00F81996">
        <w:rPr>
          <w:rStyle w:val="StyleUnderline"/>
        </w:rPr>
        <w:t>Washington, “has an interest in defending its existing technological dominance,</w:t>
      </w:r>
      <w:r w:rsidRPr="005B78DC">
        <w:rPr>
          <w:sz w:val="16"/>
        </w:rPr>
        <w:t xml:space="preserve"> hobbling the technological ambitions of its upcoming rival </w:t>
      </w:r>
      <w:r w:rsidRPr="00F81996">
        <w:rPr>
          <w:rStyle w:val="StyleUnderline"/>
        </w:rPr>
        <w:t>and doubling down on its own technological advancement to ensure it retains its innovative edge”.</w:t>
      </w:r>
      <w:r w:rsidRPr="005B78DC">
        <w:rPr>
          <w:sz w:val="16"/>
        </w:rPr>
        <w:t xml:space="preserve">16 Kho and McNamara similarly contend that </w:t>
      </w:r>
      <w:r w:rsidRPr="00F81996">
        <w:rPr>
          <w:rStyle w:val="StyleUnderline"/>
        </w:rPr>
        <w:t xml:space="preserve">the US has adopted “an </w:t>
      </w:r>
      <w:r w:rsidRPr="00F81996">
        <w:rPr>
          <w:rStyle w:val="Emphasis"/>
        </w:rPr>
        <w:t>excessively broad definition of national security</w:t>
      </w:r>
      <w:r w:rsidRPr="00F81996">
        <w:rPr>
          <w:rStyle w:val="StyleUnderline"/>
        </w:rPr>
        <w:t xml:space="preserve"> that encompasses the maintenance of economic advantages” and “ensuring that the US maintains its economic and trade pole positions in all industries”</w:t>
      </w:r>
      <w:r w:rsidRPr="005B78DC">
        <w:rPr>
          <w:sz w:val="16"/>
        </w:rPr>
        <w:t>17 Meanwhile, Lee describes the trend as a “</w:t>
      </w:r>
      <w:r w:rsidRPr="00F81996">
        <w:rPr>
          <w:rStyle w:val="Emphasis"/>
        </w:rPr>
        <w:t>misuse of the national security argument</w:t>
      </w:r>
      <w:r w:rsidRPr="005B78DC">
        <w:rPr>
          <w:sz w:val="16"/>
        </w:rPr>
        <w:t xml:space="preserve"> for a commercial purpose”, that “</w:t>
      </w:r>
      <w:r w:rsidRPr="00F81996">
        <w:rPr>
          <w:rStyle w:val="Emphasis"/>
        </w:rPr>
        <w:t>creates hostile international dynamics</w:t>
      </w:r>
      <w:r w:rsidRPr="005B78DC">
        <w:rPr>
          <w:sz w:val="16"/>
        </w:rPr>
        <w:t xml:space="preserve">”.18 </w:t>
      </w:r>
    </w:p>
    <w:p w14:paraId="4214860F" w14:textId="77777777" w:rsidR="00DD022D" w:rsidRPr="005B78DC" w:rsidRDefault="00DD022D" w:rsidP="00DD022D">
      <w:pPr>
        <w:rPr>
          <w:sz w:val="16"/>
        </w:rPr>
      </w:pPr>
      <w:r w:rsidRPr="005B78DC">
        <w:rPr>
          <w:sz w:val="16"/>
        </w:rPr>
        <w:t xml:space="preserve">Washington’s new interpretation has been key to its export control strategy, which has been justified as necessary “to protect US national security and foreign policy interests”.19 Tellingly, US export controls against China have utilized an obscure blacklist of the Bureau of Industry and Security (BIS) that was initially published in 1997 to prevent the diversion of exports towards the production of weapons of mass destruction.20 Even within the heart of the US political establishment, this invocation of “national security” as a fig leaf for waging economic warfare. </w:t>
      </w:r>
    </w:p>
    <w:p w14:paraId="2867D3F4" w14:textId="77777777" w:rsidR="00DD022D" w:rsidRPr="005B78DC" w:rsidRDefault="00DD022D" w:rsidP="00DD022D">
      <w:pPr>
        <w:rPr>
          <w:sz w:val="16"/>
        </w:rPr>
      </w:pPr>
      <w:r w:rsidRPr="005B78DC">
        <w:rPr>
          <w:sz w:val="16"/>
        </w:rPr>
        <w:t xml:space="preserve">“Although framed as a national security measure, the primary damage to China will be economic, on a scale well out of proportion to Washington’s cited military and intelligence concerns”, former Pentagon official Jon Bateman noted, explaining the weaknesses of Washington’s “national security” case: </w:t>
      </w:r>
      <w:r w:rsidRPr="004D0FEB">
        <w:rPr>
          <w:rStyle w:val="StyleUnderline"/>
        </w:rPr>
        <w:t xml:space="preserve">To justify this dramatic escalation, BIS makes the same old national security arguments. Its filing takes pains to portray </w:t>
      </w:r>
      <w:r w:rsidRPr="004D0FEB">
        <w:rPr>
          <w:rStyle w:val="Emphasis"/>
        </w:rPr>
        <w:t>Chinese high-end computing as an urgent military threat</w:t>
      </w:r>
      <w:r w:rsidRPr="004D0FEB">
        <w:rPr>
          <w:rStyle w:val="StyleUnderline"/>
        </w:rPr>
        <w:t>. Nuclear weapons are invoked 16 times, on the grounds that top-tier processors facilitate their design and may be “inherently radiation hardened”. Artificial intelligence is cited as a surveillance tool</w:t>
      </w:r>
      <w:r w:rsidRPr="004D0FEB">
        <w:rPr>
          <w:rStyle w:val="Emphasis"/>
        </w:rPr>
        <w:t>.</w:t>
      </w:r>
      <w:r w:rsidRPr="005B78DC">
        <w:rPr>
          <w:sz w:val="16"/>
        </w:rPr>
        <w:t xml:space="preserve"> It’s all factually true. </w:t>
      </w:r>
      <w:r w:rsidRPr="004D0FEB">
        <w:rPr>
          <w:rStyle w:val="StyleUnderline"/>
        </w:rPr>
        <w:t xml:space="preserve">Yet BIS never really deals with the fundamental fact that </w:t>
      </w:r>
      <w:r w:rsidRPr="004D0FEB">
        <w:rPr>
          <w:rStyle w:val="Emphasis"/>
        </w:rPr>
        <w:t>semiconductors and AI are both dual</w:t>
      </w:r>
      <w:r>
        <w:rPr>
          <w:rStyle w:val="Emphasis"/>
        </w:rPr>
        <w:t xml:space="preserve"> </w:t>
      </w:r>
      <w:r w:rsidRPr="004D0FEB">
        <w:rPr>
          <w:rStyle w:val="Emphasis"/>
        </w:rPr>
        <w:t>use, general-purpose tools</w:t>
      </w:r>
      <w:r w:rsidRPr="005B78DC">
        <w:rPr>
          <w:sz w:val="16"/>
        </w:rPr>
        <w:t xml:space="preserve">. Indeed, </w:t>
      </w:r>
      <w:r w:rsidRPr="004D0FEB">
        <w:rPr>
          <w:rStyle w:val="StyleUnderline"/>
        </w:rPr>
        <w:t>they are the basic building blocks for an advanced, globally competitive economy</w:t>
      </w:r>
      <w:r w:rsidRPr="004D0FEB">
        <w:rPr>
          <w:rStyle w:val="Emphasis"/>
        </w:rPr>
        <w:t>. Denying them to China is effectively a form of economic containment</w:t>
      </w:r>
      <w:r w:rsidRPr="005B78DC">
        <w:rPr>
          <w:sz w:val="16"/>
        </w:rPr>
        <w:t xml:space="preserve">.21 “The strategic objective and political commitment are now clearer than ever. </w:t>
      </w:r>
      <w:r w:rsidRPr="004D0FEB">
        <w:rPr>
          <w:rStyle w:val="StyleUnderline"/>
        </w:rPr>
        <w:t>China’s technological rise will be slowed at any price. … [the US will] openly block China’s path to become an advanced economic peer</w:t>
      </w:r>
      <w:r w:rsidRPr="005B78DC">
        <w:rPr>
          <w:sz w:val="16"/>
        </w:rPr>
        <w:t>”, Bateman concluded. This interpretation was echoed by former US trade official Emily Kilcrease: “We said there are key tech areas that China should not advance in. And those happen to be the areas that will power future economic growth and development”.22</w:t>
      </w:r>
    </w:p>
    <w:p w14:paraId="323AFDB3" w14:textId="77777777" w:rsidR="00DD022D" w:rsidRPr="005B78DC" w:rsidRDefault="00DD022D" w:rsidP="00DD022D">
      <w:pPr>
        <w:rPr>
          <w:sz w:val="16"/>
        </w:rPr>
      </w:pPr>
      <w:r w:rsidRPr="005B78DC">
        <w:rPr>
          <w:sz w:val="16"/>
        </w:rPr>
        <w:t xml:space="preserve">A report by the Center for Strategic and International Studies, a leading think tank based in Washington, DC, described the measures as, “a new US policy of actively strangling large segments of the Chinese technology industry – strangling with an intent to kill”.23 The report further contended that </w:t>
      </w:r>
      <w:r w:rsidRPr="004D0FEB">
        <w:rPr>
          <w:rStyle w:val="StyleUnderline"/>
        </w:rPr>
        <w:t xml:space="preserve">the US did not simply seek to maintain a relative advantage, </w:t>
      </w:r>
      <w:r w:rsidRPr="004D0FEB">
        <w:rPr>
          <w:rStyle w:val="Emphasis"/>
        </w:rPr>
        <w:t>but to permanently block and reverse China’s development</w:t>
      </w:r>
      <w:r w:rsidRPr="005B78DC">
        <w:rPr>
          <w:sz w:val="16"/>
        </w:rPr>
        <w:t xml:space="preserve">: “In doing this, </w:t>
      </w:r>
      <w:r w:rsidRPr="004D0FEB">
        <w:rPr>
          <w:rStyle w:val="StyleUnderline"/>
        </w:rPr>
        <w:t>the Biden administration is</w:t>
      </w:r>
      <w:r w:rsidRPr="005B78DC">
        <w:rPr>
          <w:sz w:val="16"/>
        </w:rPr>
        <w:t xml:space="preserve"> going beyond the traditional US policy of seeking to keep the United States’ two semiconductor technology nodes ahead of China and </w:t>
      </w:r>
      <w:r w:rsidRPr="004D0FEB">
        <w:rPr>
          <w:rStyle w:val="StyleUnderline"/>
        </w:rPr>
        <w:t>is now trying to actively degrade China’s technological maturity below its current level</w:t>
      </w:r>
      <w:r w:rsidRPr="005B78DC">
        <w:rPr>
          <w:sz w:val="16"/>
        </w:rPr>
        <w:t>”.</w:t>
      </w:r>
    </w:p>
    <w:p w14:paraId="1C238F80" w14:textId="77777777" w:rsidR="00DD022D" w:rsidRPr="005B78DC" w:rsidRDefault="00DD022D" w:rsidP="00DD022D">
      <w:pPr>
        <w:rPr>
          <w:sz w:val="16"/>
        </w:rPr>
      </w:pPr>
      <w:r w:rsidRPr="005B78DC">
        <w:rPr>
          <w:sz w:val="16"/>
        </w:rPr>
        <w:t xml:space="preserve">The credibility of the US “national security” argument is further undermined by Washington’s that its overall aim is to indefinitely maintain US global economic and technological superiority. “We will … shape the rules of the road for technology, cybersecurity, and trade and economics”, the 2022 National Security Strategy declared.24 Shortly after the Biden administration enacted its export controls Blinken similarly emphasized that “we’re going to remain the technology leader”.25 Acknowledging that semiconductors “are the foundational building blocks of the </w:t>
      </w:r>
      <w:proofErr w:type="spellStart"/>
      <w:r w:rsidRPr="005B78DC">
        <w:rPr>
          <w:sz w:val="16"/>
        </w:rPr>
        <w:t>twentyfirst</w:t>
      </w:r>
      <w:proofErr w:type="spellEnd"/>
      <w:r w:rsidRPr="005B78DC">
        <w:rPr>
          <w:sz w:val="16"/>
        </w:rPr>
        <w:t xml:space="preserve"> century economy”, Blinken stated that the US sought “to make sure that countries that we don’t want to have the most sophisticated leading-edge chips don’t get them or the capacity to make them”.26 Blinken’s remarks underscored comments made one month prior by National Security Advisor Jake Sullivan: “we must maintain as large of a lead as possible”.27</w:t>
      </w:r>
    </w:p>
    <w:p w14:paraId="1B44E251" w14:textId="77777777" w:rsidR="00DD022D" w:rsidRPr="005B78DC" w:rsidRDefault="00DD022D" w:rsidP="00DD022D">
      <w:pPr>
        <w:rPr>
          <w:sz w:val="16"/>
        </w:rPr>
      </w:pPr>
      <w:r w:rsidRPr="004D0FEB">
        <w:rPr>
          <w:rStyle w:val="Emphasis"/>
        </w:rPr>
        <w:t>This position is untenable</w:t>
      </w:r>
      <w:r w:rsidRPr="005B78DC">
        <w:rPr>
          <w:sz w:val="16"/>
        </w:rPr>
        <w:t xml:space="preserve">. Of course, </w:t>
      </w:r>
      <w:r w:rsidRPr="004D0FEB">
        <w:rPr>
          <w:rStyle w:val="StyleUnderline"/>
        </w:rPr>
        <w:t xml:space="preserve">countries can and should promote their national economic development, and economic matters are relevant to any country’s national security. However, </w:t>
      </w:r>
      <w:r w:rsidRPr="004D0FEB">
        <w:rPr>
          <w:rStyle w:val="Emphasis"/>
        </w:rPr>
        <w:t>a country cannot equate its economic and/or national security with global supremacy</w:t>
      </w:r>
      <w:r w:rsidRPr="004D0FEB">
        <w:rPr>
          <w:rStyle w:val="StyleUnderline"/>
        </w:rPr>
        <w:t xml:space="preserve">. </w:t>
      </w:r>
      <w:r w:rsidRPr="005B78DC">
        <w:rPr>
          <w:sz w:val="16"/>
        </w:rPr>
        <w:t>Under the current US definition</w:t>
      </w:r>
      <w:r w:rsidRPr="004D0FEB">
        <w:rPr>
          <w:rStyle w:val="StyleUnderline"/>
        </w:rPr>
        <w:t xml:space="preserve">, any country that Washington deems capable of attaining an equal position constitutes a threat, </w:t>
      </w:r>
      <w:r w:rsidRPr="005B78DC">
        <w:rPr>
          <w:sz w:val="16"/>
        </w:rPr>
        <w:t>thereby</w:t>
      </w:r>
      <w:r w:rsidRPr="004D0FEB">
        <w:rPr>
          <w:rStyle w:val="StyleUnderline"/>
        </w:rPr>
        <w:t xml:space="preserve"> justifying US efforts to sabotage </w:t>
      </w:r>
      <w:r w:rsidRPr="005B78DC">
        <w:rPr>
          <w:sz w:val="16"/>
        </w:rPr>
        <w:t>that country’s</w:t>
      </w:r>
      <w:r w:rsidRPr="004D0FEB">
        <w:rPr>
          <w:rStyle w:val="StyleUnderline"/>
        </w:rPr>
        <w:t xml:space="preserve"> development</w:t>
      </w:r>
      <w:r w:rsidRPr="004D0FEB">
        <w:rPr>
          <w:rStyle w:val="Emphasis"/>
        </w:rPr>
        <w:t>. This outlook is incompatible with the principle of sovereign equality between states</w:t>
      </w:r>
      <w:r w:rsidRPr="005B78DC">
        <w:rPr>
          <w:sz w:val="16"/>
        </w:rPr>
        <w:t>.28</w:t>
      </w:r>
    </w:p>
    <w:p w14:paraId="3CAAF579" w14:textId="77777777" w:rsidR="00DD022D" w:rsidRPr="004D0FEB" w:rsidRDefault="00DD022D" w:rsidP="00DD022D">
      <w:pPr>
        <w:rPr>
          <w:rStyle w:val="StyleUnderline"/>
        </w:rPr>
      </w:pPr>
      <w:r w:rsidRPr="005B78DC">
        <w:rPr>
          <w:sz w:val="16"/>
        </w:rPr>
        <w:t xml:space="preserve">Although the US has long undermined the development of countries that have pursued political-economic programs that it does not condone, </w:t>
      </w:r>
      <w:r w:rsidRPr="004D0FEB">
        <w:rPr>
          <w:rStyle w:val="StyleUnderline"/>
        </w:rPr>
        <w:t xml:space="preserve">China presents a distinct threat in Washington’s eyes, being the only country with both the “intent” and “power” to attain equal standing and, thus, </w:t>
      </w:r>
      <w:r w:rsidRPr="004D0FEB">
        <w:rPr>
          <w:rStyle w:val="Emphasis"/>
        </w:rPr>
        <w:t>“reshape the international order”.</w:t>
      </w:r>
      <w:r w:rsidRPr="005B78DC">
        <w:rPr>
          <w:sz w:val="16"/>
        </w:rPr>
        <w:t xml:space="preserve"> 29 Should China’s development advance to the point that it can provide a comprehensive economic alternative to the US-led order, it would mark a death knell for Washington’s ambitions for global supremacy, as countries around the world would be </w:t>
      </w:r>
      <w:proofErr w:type="gramStart"/>
      <w:r w:rsidRPr="005B78DC">
        <w:rPr>
          <w:sz w:val="16"/>
        </w:rPr>
        <w:t>in a position</w:t>
      </w:r>
      <w:proofErr w:type="gramEnd"/>
      <w:r w:rsidRPr="005B78DC">
        <w:rPr>
          <w:sz w:val="16"/>
        </w:rPr>
        <w:t xml:space="preserve"> to “refuse to go along with the demands of the US”. 30 </w:t>
      </w:r>
      <w:r w:rsidRPr="004D0FEB">
        <w:rPr>
          <w:rStyle w:val="StyleUnderline"/>
        </w:rPr>
        <w:t>Unable to compete economically with China, Washington’s global economic interventions aim to prevent this dynamic from reaching a point of no return.</w:t>
      </w:r>
    </w:p>
    <w:p w14:paraId="0597F7B4" w14:textId="77777777" w:rsidR="00DD022D" w:rsidRPr="005B78DC" w:rsidRDefault="00DD022D" w:rsidP="00DD022D">
      <w:pPr>
        <w:rPr>
          <w:sz w:val="16"/>
        </w:rPr>
      </w:pPr>
      <w:r w:rsidRPr="005B78DC">
        <w:rPr>
          <w:sz w:val="16"/>
        </w:rPr>
        <w:t>China’s “Unfair” Economic Practices</w:t>
      </w:r>
    </w:p>
    <w:p w14:paraId="32067894" w14:textId="77777777" w:rsidR="00DD022D" w:rsidRPr="005B78DC" w:rsidRDefault="00DD022D" w:rsidP="00DD022D">
      <w:pPr>
        <w:rPr>
          <w:sz w:val="16"/>
        </w:rPr>
      </w:pPr>
      <w:r w:rsidRPr="005B78DC">
        <w:rPr>
          <w:sz w:val="16"/>
        </w:rPr>
        <w:t xml:space="preserve">Across both the Trump and Biden administrations, </w:t>
      </w:r>
      <w:r w:rsidRPr="004D0FEB">
        <w:rPr>
          <w:rStyle w:val="StyleUnderline"/>
        </w:rPr>
        <w:t>the United States has claimed that there is “a coordinated effort across the Chinese government to lie, cheat, and steal their way into unfairly dominating entire technology sectors”.</w:t>
      </w:r>
      <w:r w:rsidRPr="005B78DC">
        <w:rPr>
          <w:sz w:val="16"/>
        </w:rPr>
        <w:t xml:space="preserve">31 Specifically, </w:t>
      </w:r>
      <w:r w:rsidRPr="004D0FEB">
        <w:rPr>
          <w:rStyle w:val="StyleUnderline"/>
        </w:rPr>
        <w:t>the US has accused China of engaging in</w:t>
      </w:r>
      <w:r w:rsidRPr="005B78DC">
        <w:rPr>
          <w:sz w:val="16"/>
        </w:rPr>
        <w:t xml:space="preserve"> “unfair” practices, namely </w:t>
      </w:r>
      <w:r w:rsidRPr="004D0FEB">
        <w:rPr>
          <w:rStyle w:val="Emphasis"/>
        </w:rPr>
        <w:t>“forced technology transfer”</w:t>
      </w:r>
      <w:r>
        <w:rPr>
          <w:rStyle w:val="Emphasis"/>
        </w:rPr>
        <w:t xml:space="preserve">, [and] </w:t>
      </w:r>
      <w:r w:rsidRPr="004D0FEB">
        <w:rPr>
          <w:rStyle w:val="Emphasis"/>
        </w:rPr>
        <w:t xml:space="preserve">“intellectual property theft”, </w:t>
      </w:r>
      <w:r w:rsidRPr="005B78DC">
        <w:rPr>
          <w:sz w:val="16"/>
        </w:rPr>
        <w:t>and “state-led industrial policy”.</w:t>
      </w:r>
      <w:r w:rsidRPr="004D0FEB">
        <w:rPr>
          <w:rStyle w:val="StyleUnderline"/>
        </w:rPr>
        <w:t xml:space="preserve"> The most comprehensive evidence that the United States has provided for these claims is an investigation conducted by the</w:t>
      </w:r>
      <w:r w:rsidRPr="005B78DC">
        <w:rPr>
          <w:sz w:val="16"/>
        </w:rPr>
        <w:t xml:space="preserve"> United States Trade Representative (</w:t>
      </w:r>
      <w:r w:rsidRPr="004D0FEB">
        <w:rPr>
          <w:rStyle w:val="StyleUnderline"/>
        </w:rPr>
        <w:t>USTR</w:t>
      </w:r>
      <w:r w:rsidRPr="005B78DC">
        <w:rPr>
          <w:sz w:val="16"/>
        </w:rPr>
        <w:t xml:space="preserve">) that was released </w:t>
      </w:r>
      <w:r w:rsidRPr="004D0FEB">
        <w:rPr>
          <w:rStyle w:val="StyleUnderline"/>
        </w:rPr>
        <w:t>in 2018</w:t>
      </w:r>
      <w:r w:rsidRPr="005B78DC">
        <w:rPr>
          <w:sz w:val="16"/>
        </w:rPr>
        <w:t xml:space="preserve">. </w:t>
      </w:r>
      <w:proofErr w:type="gramStart"/>
      <w:r w:rsidRPr="005B78DC">
        <w:rPr>
          <w:sz w:val="16"/>
        </w:rPr>
        <w:t>On the basis of</w:t>
      </w:r>
      <w:proofErr w:type="gramEnd"/>
      <w:r w:rsidRPr="005B78DC">
        <w:rPr>
          <w:sz w:val="16"/>
        </w:rPr>
        <w:t xml:space="preserve"> the USTR’s findings, the Trump administration launched the US trade war against China. </w:t>
      </w:r>
    </w:p>
    <w:p w14:paraId="3D4C847B" w14:textId="77777777" w:rsidR="00DD022D" w:rsidRPr="005B78DC" w:rsidRDefault="00DD022D" w:rsidP="00DD022D">
      <w:pPr>
        <w:rPr>
          <w:sz w:val="16"/>
        </w:rPr>
      </w:pPr>
      <w:r w:rsidRPr="005B78DC">
        <w:rPr>
          <w:sz w:val="16"/>
        </w:rPr>
        <w:t>(</w:t>
      </w:r>
      <w:proofErr w:type="spellStart"/>
      <w:r w:rsidRPr="005B78DC">
        <w:rPr>
          <w:sz w:val="16"/>
        </w:rPr>
        <w:t>i</w:t>
      </w:r>
      <w:proofErr w:type="spellEnd"/>
      <w:r w:rsidRPr="005B78DC">
        <w:rPr>
          <w:sz w:val="16"/>
        </w:rPr>
        <w:t xml:space="preserve">) Forced Technology Transfer and Intellectual Property Theft </w:t>
      </w:r>
    </w:p>
    <w:p w14:paraId="3B833DCC" w14:textId="77777777" w:rsidR="00DD022D" w:rsidRPr="005B78DC" w:rsidRDefault="00DD022D" w:rsidP="00DD022D">
      <w:pPr>
        <w:rPr>
          <w:sz w:val="16"/>
        </w:rPr>
      </w:pPr>
      <w:r w:rsidRPr="005B78DC">
        <w:rPr>
          <w:sz w:val="16"/>
        </w:rPr>
        <w:t xml:space="preserve">As outlined in the USTR Section 301 report, </w:t>
      </w:r>
      <w:r w:rsidRPr="005B78DC">
        <w:rPr>
          <w:rStyle w:val="StyleUnderline"/>
        </w:rPr>
        <w:t>the US alleges that China forces US companies to give up their proprietary technologies in exchange for market access</w:t>
      </w:r>
      <w:r w:rsidRPr="005B78DC">
        <w:rPr>
          <w:sz w:val="16"/>
        </w:rPr>
        <w:t xml:space="preserve">. The key element of the allegation is that this technology transfer is coerced and, thus, involuntary and non-consensual. </w:t>
      </w:r>
      <w:r w:rsidRPr="005B78DC">
        <w:rPr>
          <w:rStyle w:val="StyleUnderline"/>
        </w:rPr>
        <w:t>The USTR focuses on the Chinese state’s use of foreign ownership restrictions, such as joint venture</w:t>
      </w:r>
      <w:r w:rsidRPr="005B78DC">
        <w:rPr>
          <w:sz w:val="16"/>
        </w:rPr>
        <w:t xml:space="preserve"> (JV) </w:t>
      </w:r>
      <w:r w:rsidRPr="005B78DC">
        <w:rPr>
          <w:rStyle w:val="StyleUnderline"/>
        </w:rPr>
        <w:t>requirements, and administrative licensing and approvals processes</w:t>
      </w:r>
      <w:r w:rsidRPr="005B78DC">
        <w:rPr>
          <w:sz w:val="16"/>
        </w:rPr>
        <w:t>. Specifically, the US claims that the Chinese state makes use of these policies to “require or pressure technology transfer from US companies to Chinese entities”, and “force the disclosure of sensitive technical information”.32</w:t>
      </w:r>
    </w:p>
    <w:p w14:paraId="34E69027" w14:textId="77777777" w:rsidR="00DD022D" w:rsidRPr="005B78DC" w:rsidRDefault="00DD022D" w:rsidP="00DD022D">
      <w:pPr>
        <w:rPr>
          <w:sz w:val="16"/>
        </w:rPr>
      </w:pPr>
      <w:r w:rsidRPr="005B78DC">
        <w:rPr>
          <w:rStyle w:val="StyleUnderline"/>
        </w:rPr>
        <w:t xml:space="preserve">However, the depiction of </w:t>
      </w:r>
      <w:r w:rsidRPr="005B78DC">
        <w:rPr>
          <w:rStyle w:val="Emphasis"/>
        </w:rPr>
        <w:t>massive, powerful US corporations as fragile victims</w:t>
      </w:r>
      <w:r w:rsidRPr="005B78DC">
        <w:rPr>
          <w:sz w:val="16"/>
        </w:rPr>
        <w:t xml:space="preserve"> who have been bullied for their lunch money </w:t>
      </w:r>
      <w:r w:rsidRPr="005B78DC">
        <w:rPr>
          <w:rStyle w:val="StyleUnderline"/>
        </w:rPr>
        <w:t xml:space="preserve">is </w:t>
      </w:r>
      <w:r w:rsidRPr="005B78DC">
        <w:rPr>
          <w:rStyle w:val="Emphasis"/>
        </w:rPr>
        <w:t>decidedly out of touch with reality</w:t>
      </w:r>
      <w:r w:rsidRPr="005B78DC">
        <w:rPr>
          <w:rStyle w:val="StyleUnderline"/>
        </w:rPr>
        <w:t>.</w:t>
      </w:r>
      <w:r w:rsidRPr="005B78DC">
        <w:rPr>
          <w:sz w:val="16"/>
        </w:rPr>
        <w:t xml:space="preserve"> As Stephen Roach points out: </w:t>
      </w:r>
      <w:r w:rsidRPr="005B78DC">
        <w:rPr>
          <w:rStyle w:val="StyleUnderline"/>
        </w:rPr>
        <w:t xml:space="preserve">US and other multinational corporations </w:t>
      </w:r>
      <w:r w:rsidRPr="005B78DC">
        <w:rPr>
          <w:rStyle w:val="Emphasis"/>
        </w:rPr>
        <w:t>willingly</w:t>
      </w:r>
      <w:r w:rsidRPr="005B78DC">
        <w:rPr>
          <w:rStyle w:val="StyleUnderline"/>
        </w:rPr>
        <w:t xml:space="preserve"> enter these legally negotiated arrangements for commercially sound reasons – not only to establish a </w:t>
      </w:r>
      <w:proofErr w:type="gramStart"/>
      <w:r w:rsidRPr="005B78DC">
        <w:rPr>
          <w:rStyle w:val="StyleUnderline"/>
        </w:rPr>
        <w:t>toe-hold</w:t>
      </w:r>
      <w:proofErr w:type="gramEnd"/>
      <w:r w:rsidRPr="005B78DC">
        <w:rPr>
          <w:rStyle w:val="StyleUnderline"/>
        </w:rPr>
        <w:t xml:space="preserve"> in China’s rapidly growing domestic markets but as a way to cut global production costs</w:t>
      </w:r>
      <w:r w:rsidRPr="005B78DC">
        <w:rPr>
          <w:sz w:val="16"/>
        </w:rPr>
        <w:t xml:space="preserve"> … Contrary to the impression conveyed in the Section 301 report, US companies are far from innocent victims of JV arrangements. They knew what they were getting into and did so of their own volition.33 Similarly, reviewing deals reached by US technology corporations, such as IBM and AMD, Chris Miller concludes that they were “driven by reasonable business logic”.34 </w:t>
      </w:r>
      <w:r w:rsidRPr="005B78DC">
        <w:rPr>
          <w:rStyle w:val="StyleUnderline"/>
        </w:rPr>
        <w:t>Rather than force</w:t>
      </w:r>
      <w:r w:rsidRPr="005B78DC">
        <w:rPr>
          <w:rStyle w:val="Emphasis"/>
        </w:rPr>
        <w:t xml:space="preserve">, it is commercial self-interest that has motivated multinational companies to voluntarily </w:t>
      </w:r>
      <w:proofErr w:type="gramStart"/>
      <w:r w:rsidRPr="005B78DC">
        <w:rPr>
          <w:rStyle w:val="Emphasis"/>
        </w:rPr>
        <w:t>enter into</w:t>
      </w:r>
      <w:proofErr w:type="gramEnd"/>
      <w:r w:rsidRPr="005B78DC">
        <w:rPr>
          <w:rStyle w:val="Emphasis"/>
        </w:rPr>
        <w:t xml:space="preserve"> these arrangements</w:t>
      </w:r>
      <w:r w:rsidRPr="005B78DC">
        <w:rPr>
          <w:sz w:val="16"/>
        </w:rPr>
        <w:t xml:space="preserve">. Foreign firms investing in China have received considerable sums in licensing fees for the use of their technology. In 2017, the year prior to Trump’s imposition of tariffs, China’s total such payments were roughly $30 billion. In light of all the controversy that technology transfer has generated, it is worth noting that </w:t>
      </w:r>
      <w:r w:rsidRPr="005B78DC">
        <w:rPr>
          <w:rStyle w:val="Emphasis"/>
        </w:rPr>
        <w:t>China ranked fourth in the world in the amount it pays to use foreign technology</w:t>
      </w:r>
      <w:r w:rsidRPr="005B78DC">
        <w:rPr>
          <w:sz w:val="16"/>
        </w:rPr>
        <w:t xml:space="preserve"> – well behind Ireland, the Netherlands, and the United States.35 Ultimately, as Gros observes “American and European companies do not have to invest in China; if they choose to do so, knowing that it will require them to share their technology, it is because they still expect to earn a profit”.36 </w:t>
      </w:r>
      <w:r w:rsidRPr="005B78DC">
        <w:rPr>
          <w:rStyle w:val="StyleUnderline"/>
        </w:rPr>
        <w:t xml:space="preserve">Tellingly, the USTR report was </w:t>
      </w:r>
      <w:r w:rsidRPr="005B78DC">
        <w:rPr>
          <w:rStyle w:val="Emphasis"/>
        </w:rPr>
        <w:t>unable to present any hard evidence of “forced technology transfer”,</w:t>
      </w:r>
      <w:r w:rsidRPr="005B78DC">
        <w:rPr>
          <w:rStyle w:val="StyleUnderline"/>
        </w:rPr>
        <w:t xml:space="preserve"> due to their “implicit” character. Instead, the USTR report instead relies on confidential surveys of US companies operating in China.</w:t>
      </w:r>
      <w:r w:rsidRPr="005B78DC">
        <w:rPr>
          <w:sz w:val="16"/>
        </w:rPr>
        <w:t xml:space="preserve"> The USTR cites two 2013 surveys, which found that 36 percent of respondents and 42 percent of respondents in “advanced technology sectors” were concerned about technology transfer requirements. It is telling that in its own report, the strongest evidence the USTR could put forward indicated </w:t>
      </w:r>
      <w:proofErr w:type="gramStart"/>
      <w:r w:rsidRPr="005B78DC">
        <w:rPr>
          <w:sz w:val="16"/>
        </w:rPr>
        <w:t>the majority of</w:t>
      </w:r>
      <w:proofErr w:type="gramEnd"/>
      <w:r w:rsidRPr="005B78DC">
        <w:rPr>
          <w:sz w:val="16"/>
        </w:rPr>
        <w:t xml:space="preserve"> US firms operating in China are not concerned with technology transfer requirements.</w:t>
      </w:r>
    </w:p>
    <w:p w14:paraId="0C35083B" w14:textId="77777777" w:rsidR="00DD022D" w:rsidRPr="005B78DC" w:rsidRDefault="00DD022D" w:rsidP="00DD022D">
      <w:pPr>
        <w:rPr>
          <w:rStyle w:val="StyleUnderline"/>
        </w:rPr>
      </w:pPr>
      <w:r w:rsidRPr="005B78DC">
        <w:rPr>
          <w:rStyle w:val="StyleUnderline"/>
        </w:rPr>
        <w:t xml:space="preserve">Similarly, the USTR report was </w:t>
      </w:r>
      <w:r w:rsidRPr="005B78DC">
        <w:rPr>
          <w:rStyle w:val="Emphasis"/>
        </w:rPr>
        <w:t>unable to present hard evidence to substantiate its claims of “intellectual property theft”.</w:t>
      </w:r>
      <w:r w:rsidRPr="005B78DC">
        <w:rPr>
          <w:rStyle w:val="StyleUnderline"/>
        </w:rPr>
        <w:t xml:space="preserve"> Instead, the report relies on various proxy modeling techniques, which attempt to estimate the value of Chinese intellectual property theft through extrapolation from various statistical “proxies”,</w:t>
      </w:r>
      <w:r w:rsidRPr="005B78DC">
        <w:rPr>
          <w:sz w:val="16"/>
        </w:rPr>
        <w:t xml:space="preserve"> such as data on narcotics trafficking, occupational fraud, illicit financial flows, and seizures of counterfeit and pirated goods; large shares of these estimated figures are then attributed to China – </w:t>
      </w:r>
      <w:r w:rsidRPr="005B78DC">
        <w:rPr>
          <w:rStyle w:val="StyleUnderline"/>
        </w:rPr>
        <w:t>without providing evidence to substantiate the attributions</w:t>
      </w:r>
      <w:r w:rsidRPr="005B78DC">
        <w:rPr>
          <w:sz w:val="16"/>
        </w:rPr>
        <w:t>. 37 As Roach outlines, the US “</w:t>
      </w:r>
      <w:r w:rsidRPr="005B78DC">
        <w:rPr>
          <w:rStyle w:val="StyleUnderline"/>
        </w:rPr>
        <w:t>demands an extraordinary leap of faith to accept its notorious claim of Chinese intellectual property theft</w:t>
      </w:r>
      <w:r w:rsidRPr="005B78DC">
        <w:rPr>
          <w:sz w:val="16"/>
        </w:rPr>
        <w:t xml:space="preserve">, a claim that basically relies on models built on models of models – models that in all cases are of dubious quality in their own right”.38 In addition, US credibility on this matter is dubious. The disclosure of National Security Agency (NSA) documents by Edward </w:t>
      </w:r>
      <w:r w:rsidRPr="005B78DC">
        <w:rPr>
          <w:rStyle w:val="Emphasis"/>
        </w:rPr>
        <w:t>Snowden revealed that US intelligence conducts extensive spying operations on corporations and economic actors around the world</w:t>
      </w:r>
      <w:r w:rsidRPr="005B78DC">
        <w:rPr>
          <w:sz w:val="16"/>
        </w:rPr>
        <w:t xml:space="preserve">. </w:t>
      </w:r>
      <w:r w:rsidRPr="005B78DC">
        <w:rPr>
          <w:rStyle w:val="StyleUnderline"/>
        </w:rPr>
        <w:t>The NSA has conducted extensive operations against Chinese telecommunications giant, Huawei</w:t>
      </w:r>
      <w:r w:rsidRPr="005B78DC">
        <w:rPr>
          <w:sz w:val="16"/>
        </w:rPr>
        <w:t xml:space="preserve">, 39 </w:t>
      </w:r>
      <w:r w:rsidRPr="005B78DC">
        <w:rPr>
          <w:rStyle w:val="StyleUnderline"/>
        </w:rPr>
        <w:t>and has been “particularly active in economic espionage against Brazil”.</w:t>
      </w:r>
      <w:r w:rsidRPr="005B78DC">
        <w:rPr>
          <w:sz w:val="16"/>
        </w:rPr>
        <w:t xml:space="preserve">40 </w:t>
      </w:r>
      <w:r w:rsidRPr="005B78DC">
        <w:rPr>
          <w:rStyle w:val="StyleUnderline"/>
        </w:rPr>
        <w:t>The US has claimed that that its practices are distinct</w:t>
      </w:r>
      <w:r w:rsidRPr="005B78DC">
        <w:rPr>
          <w:sz w:val="16"/>
        </w:rPr>
        <w:t xml:space="preserve">, as it does not use espionage to benefit US companies. </w:t>
      </w:r>
      <w:r w:rsidRPr="005B78DC">
        <w:rPr>
          <w:rStyle w:val="Emphasis"/>
        </w:rPr>
        <w:t>However, the leaks indicate otherwise</w:t>
      </w:r>
      <w:r w:rsidRPr="005B78DC">
        <w:rPr>
          <w:sz w:val="16"/>
        </w:rPr>
        <w:t xml:space="preserve">. In its 2009 Quadrennial Intelligence Community Review, </w:t>
      </w:r>
      <w:r w:rsidRPr="005B78DC">
        <w:rPr>
          <w:rStyle w:val="StyleUnderline"/>
        </w:rPr>
        <w:t>the NSA anticipated</w:t>
      </w:r>
      <w:r w:rsidRPr="005B78DC">
        <w:rPr>
          <w:sz w:val="16"/>
        </w:rPr>
        <w:t xml:space="preserve"> potential scenarios in coming decades in which a “</w:t>
      </w:r>
      <w:r w:rsidRPr="005B78DC">
        <w:rPr>
          <w:rStyle w:val="StyleUnderline"/>
        </w:rPr>
        <w:t>China/Russia/India/Iran centered bloc [that] challenges US supremacy” with “technological capacity</w:t>
      </w:r>
      <w:r w:rsidRPr="005B78DC">
        <w:rPr>
          <w:sz w:val="16"/>
        </w:rPr>
        <w:t xml:space="preserve"> … [that] could outstrip that of US corporations”. In response to such a scenario, </w:t>
      </w:r>
      <w:r w:rsidRPr="005B78DC">
        <w:rPr>
          <w:rStyle w:val="StyleUnderline"/>
        </w:rPr>
        <w:t>the NSA recommended “</w:t>
      </w:r>
      <w:r w:rsidRPr="005B78DC">
        <w:rPr>
          <w:rStyle w:val="Emphasis"/>
        </w:rPr>
        <w:t>using cyber-espionage to bolster the competitive advantage of US corporations</w:t>
      </w:r>
      <w:r w:rsidRPr="005B78DC">
        <w:rPr>
          <w:rStyle w:val="StyleUnderline"/>
        </w:rPr>
        <w:t>”.</w:t>
      </w:r>
      <w:r w:rsidRPr="005B78DC">
        <w:rPr>
          <w:sz w:val="16"/>
        </w:rPr>
        <w:t>41</w:t>
      </w:r>
      <w:r w:rsidRPr="005B78DC">
        <w:rPr>
          <w:rStyle w:val="StyleUnderline"/>
        </w:rPr>
        <w:t xml:space="preserve"> </w:t>
      </w:r>
    </w:p>
    <w:p w14:paraId="5315FFBE" w14:textId="64061CB3" w:rsidR="00DD022D" w:rsidRPr="00DD022D" w:rsidRDefault="00DD022D" w:rsidP="00DD022D">
      <w:pPr>
        <w:rPr>
          <w:sz w:val="16"/>
        </w:rPr>
      </w:pPr>
      <w:r w:rsidRPr="005B78DC">
        <w:rPr>
          <w:rStyle w:val="StyleUnderline"/>
        </w:rPr>
        <w:t xml:space="preserve">Washington’s fixation on finding a Chinese smoking gun is fundamentally misguided. China’s technological development is </w:t>
      </w:r>
      <w:r w:rsidRPr="005B78DC">
        <w:rPr>
          <w:rStyle w:val="Emphasis"/>
        </w:rPr>
        <w:t>not the product of elaborate heists taking place behind closed doors, rather the reasons are plain to see</w:t>
      </w:r>
      <w:r w:rsidRPr="005B78DC">
        <w:rPr>
          <w:sz w:val="16"/>
        </w:rPr>
        <w:t xml:space="preserve">. As former US Treasury Secretary Lawrence Summers has stated, “You ask me where China’s technological progress is coming from. </w:t>
      </w:r>
      <w:r w:rsidRPr="005B78DC">
        <w:rPr>
          <w:rStyle w:val="StyleUnderline"/>
        </w:rPr>
        <w:t>It’s coming from terrific entrepreneurs who are getting the benefit of huge government investments in basic science. It’s coming from an educational system that’s privileging excellence, concentrating on science and technology. That’s where their leadership is coming from, not from taking a stake in some US company</w:t>
      </w:r>
      <w:r w:rsidRPr="005B78DC">
        <w:rPr>
          <w:sz w:val="16"/>
        </w:rPr>
        <w:t>”.42</w:t>
      </w:r>
    </w:p>
    <w:p w14:paraId="687667BD" w14:textId="0B3A3528" w:rsidR="00FB3BA3" w:rsidRDefault="00FB3BA3" w:rsidP="00FB3BA3">
      <w:pPr>
        <w:pStyle w:val="Heading3"/>
      </w:pPr>
      <w:r>
        <w:t>Link---China---Tech Race---2NC</w:t>
      </w:r>
    </w:p>
    <w:p w14:paraId="7EDE07FA" w14:textId="77777777" w:rsidR="00FB3BA3" w:rsidRDefault="00FB3BA3" w:rsidP="00FB3BA3">
      <w:pPr>
        <w:pStyle w:val="Heading4"/>
      </w:pPr>
      <w:r>
        <w:t>The 1AC’s notion of China as a threat that to beat in the tech race is a self-fulfilling prophesy---turns case</w:t>
      </w:r>
    </w:p>
    <w:p w14:paraId="26E509D1" w14:textId="77777777" w:rsidR="00FB3BA3" w:rsidRPr="00F27C22" w:rsidRDefault="00FB3BA3" w:rsidP="00FB3BA3">
      <w:r w:rsidRPr="000353E2">
        <w:rPr>
          <w:rStyle w:val="Style13ptBold"/>
        </w:rPr>
        <w:t>Song ’15</w:t>
      </w:r>
      <w:r w:rsidRPr="000353E2">
        <w:t xml:space="preserve"> </w:t>
      </w:r>
      <w:r w:rsidRPr="00F27C22">
        <w:t>[</w:t>
      </w:r>
      <w:proofErr w:type="spellStart"/>
      <w:r w:rsidRPr="00F27C22">
        <w:t>Weiqing</w:t>
      </w:r>
      <w:proofErr w:type="spellEnd"/>
      <w:r w:rsidRPr="00F27C22">
        <w:t>; Spring; Associate Professor in the Department of Political Science at the University of Macau, China; Project Muse, "Securitization of the “China Threat” Discourse: A Poststructuralist Account," Volume 15, Number 1]</w:t>
      </w:r>
    </w:p>
    <w:p w14:paraId="3BB6647A" w14:textId="77777777" w:rsidR="00FB3BA3" w:rsidRDefault="00FB3BA3" w:rsidP="00FB3BA3">
      <w:pPr>
        <w:rPr>
          <w:sz w:val="12"/>
        </w:rPr>
      </w:pPr>
      <w:r w:rsidRPr="00022447">
        <w:rPr>
          <w:sz w:val="12"/>
        </w:rPr>
        <w:t xml:space="preserve">1. Introduction: Is the China Threat Real or Illusory? The concept of the “China threat” is not new; its history in the West is more than a century long. Initially, the implications of the term China threat were primarily cultural and social: the Chinese people and their traditions were portrayed by popular Western writers as malevolent, alien, and threatening to Western culture.1 This depiction remained in the Western imagination and later expanded to include the </w:t>
      </w:r>
      <w:r w:rsidRPr="005953DF">
        <w:rPr>
          <w:rStyle w:val="StyleUnderline"/>
        </w:rPr>
        <w:t>political realm</w:t>
      </w:r>
      <w:r w:rsidRPr="00022447">
        <w:rPr>
          <w:sz w:val="12"/>
        </w:rPr>
        <w:t xml:space="preserve">, in which </w:t>
      </w:r>
      <w:r w:rsidRPr="005953DF">
        <w:rPr>
          <w:rStyle w:val="StyleUnderline"/>
        </w:rPr>
        <w:t xml:space="preserve">China was represented as </w:t>
      </w:r>
      <w:r w:rsidRPr="005953DF">
        <w:rPr>
          <w:rStyle w:val="Emphasis"/>
        </w:rPr>
        <w:t>brutal</w:t>
      </w:r>
      <w:r w:rsidRPr="005953DF">
        <w:rPr>
          <w:rStyle w:val="StyleUnderline"/>
        </w:rPr>
        <w:t xml:space="preserve"> and </w:t>
      </w:r>
      <w:r w:rsidRPr="005953DF">
        <w:rPr>
          <w:rStyle w:val="Emphasis"/>
        </w:rPr>
        <w:t>belligerent</w:t>
      </w:r>
      <w:r w:rsidRPr="00022447">
        <w:rPr>
          <w:sz w:val="12"/>
        </w:rPr>
        <w:t xml:space="preserve">, especially during the heyday of McCarthyism or the “Second Red Scare” following China’s regime change in 1949. 2 In recent decades, and particularly since the end of the Cold War, the so-called China threat has become a topical issue within contemporary international relations (IR).3 The concept has taken on a more prominent role in Western political discourse—especially, but not exclusively, in the United States—over the past two decades. It not only has been introduced into the public sphere by journalists and other opinion </w:t>
      </w:r>
      <w:proofErr w:type="gramStart"/>
      <w:r w:rsidRPr="00022447">
        <w:rPr>
          <w:sz w:val="12"/>
        </w:rPr>
        <w:t>leaders, but</w:t>
      </w:r>
      <w:proofErr w:type="gramEnd"/>
      <w:r w:rsidRPr="00022447">
        <w:rPr>
          <w:sz w:val="12"/>
        </w:rPr>
        <w:t xml:space="preserve"> has entered the domain of policy through the work of policy analysts and politicians.4 Those concerned by the China threat argue in essence that a rising China poses an increasing, imminent, and real threat both to its neighbors and to far-distant countries. Moreover, </w:t>
      </w:r>
      <w:r w:rsidRPr="005953DF">
        <w:rPr>
          <w:rStyle w:val="StyleUnderline"/>
        </w:rPr>
        <w:t>this threat is perceived to be comprehensive, with security-related, military, economic, and environmental implications</w:t>
      </w:r>
      <w:r w:rsidRPr="00022447">
        <w:rPr>
          <w:sz w:val="12"/>
        </w:rPr>
        <w:t xml:space="preserve">. Naturally, this hotly debated topic has also received scholarly attention. Most researchers have taken either a positivist or a normative approach to the issue of the “China threat.” Positivist studies emphasize causal factors, whereas the aim of normative research is to refute or support a given thesis from a historical and ideological perspective. Both positivist and normative researchers provide theoretical and practical insights into the study of the alleged “China threat,” together with recommendations for dealing with it. Roy, one of the first scholars to address the issue of the China threat from an IR perspective,5 provides a survey of the major arguments on both sides of the debate, including a literature review of neorealist and neoclassical–realist theories of the threat posed by China and policy recommendations for Western governments. Notable original research on the China threat topic has continued to emerge over the years. Taking a more liberal approach, Li argues that the challenge posed by a </w:t>
      </w:r>
      <w:proofErr w:type="spellStart"/>
      <w:r w:rsidRPr="00022447">
        <w:rPr>
          <w:sz w:val="12"/>
        </w:rPr>
        <w:t>fastgrowing</w:t>
      </w:r>
      <w:proofErr w:type="spellEnd"/>
      <w:r w:rsidRPr="00022447">
        <w:rPr>
          <w:sz w:val="12"/>
        </w:rPr>
        <w:t xml:space="preserve"> China to stability in and beyond the Asia-Pacific region depends on the expectations of Chinese policy makers, who operate in a highly economically interdependent environment.6 They are more likely to use peaceful means to settle disputes with neighbors and others if they perceive economic benefits to arise from such a strategy. Other scholars use realist-IR theory (particularly power-transition theory) to contend that </w:t>
      </w:r>
      <w:r w:rsidRPr="005953DF">
        <w:rPr>
          <w:rStyle w:val="StyleUnderline"/>
        </w:rPr>
        <w:t xml:space="preserve">the so-called </w:t>
      </w:r>
      <w:r w:rsidRPr="005953DF">
        <w:rPr>
          <w:rStyle w:val="Emphasis"/>
        </w:rPr>
        <w:t>China threat</w:t>
      </w:r>
      <w:r w:rsidRPr="005953DF">
        <w:rPr>
          <w:rStyle w:val="StyleUnderline"/>
        </w:rPr>
        <w:t xml:space="preserve"> has emerged in the </w:t>
      </w:r>
      <w:r w:rsidRPr="005953DF">
        <w:rPr>
          <w:rStyle w:val="Emphasis"/>
        </w:rPr>
        <w:t>political discourse</w:t>
      </w:r>
      <w:r w:rsidRPr="005953DF">
        <w:rPr>
          <w:rStyle w:val="StyleUnderline"/>
        </w:rPr>
        <w:t xml:space="preserve"> of the United States and other Western countries in response to the </w:t>
      </w:r>
      <w:r w:rsidRPr="005953DF">
        <w:rPr>
          <w:rStyle w:val="Emphasis"/>
        </w:rPr>
        <w:t>rise of China</w:t>
      </w:r>
      <w:r w:rsidRPr="00022447">
        <w:rPr>
          <w:sz w:val="12"/>
        </w:rPr>
        <w:t xml:space="preserve">.7 In another review article, Jeffery argues thought-provokingly for the danger of creating a real China threat through “historical analogies” with previous challenger states.8 For instance, power-transition theorists in the realist-IR school compare China’s threat with that of 19th-century Germany, and adherents of the successor state image theory draw analogies with the Soviet Union. Most of the Chinese scholars involved in this debate take a normative approach to the issue. They focus on two major questions: why the issue of the China threat exists and how to cope with it. Chen argues that from a legal and historical perspective, </w:t>
      </w:r>
      <w:r w:rsidRPr="00224497">
        <w:rPr>
          <w:rStyle w:val="StyleUnderline"/>
        </w:rPr>
        <w:t>the China threat allegations made by U.S. politicians, defense officials, and academics are nothing but a reincarnation of the “</w:t>
      </w:r>
      <w:r w:rsidRPr="00224497">
        <w:rPr>
          <w:rStyle w:val="Emphasis"/>
        </w:rPr>
        <w:t>yellow peril</w:t>
      </w:r>
      <w:r w:rsidRPr="00224497">
        <w:rPr>
          <w:rStyle w:val="StyleUnderline"/>
        </w:rPr>
        <w:t>” conspiracy theory promulgated by Tsarist Russia and Wilhelmine Germany in the late 19th century.</w:t>
      </w:r>
      <w:r w:rsidRPr="00022447">
        <w:rPr>
          <w:sz w:val="12"/>
        </w:rPr>
        <w:t xml:space="preserve">9 This view is echoed by Shi, who takes a postcolonial approach to interpreting the position of the China threat within Western discourse.10 More directly, Luo challenges the China threat thesis on the grounds that </w:t>
      </w:r>
      <w:r w:rsidRPr="00224497">
        <w:rPr>
          <w:rStyle w:val="StyleUnderline"/>
        </w:rPr>
        <w:t>the nature of the</w:t>
      </w:r>
      <w:r w:rsidRPr="00022447">
        <w:rPr>
          <w:sz w:val="12"/>
        </w:rPr>
        <w:t xml:space="preserve"> international </w:t>
      </w:r>
      <w:r w:rsidRPr="00224497">
        <w:rPr>
          <w:rStyle w:val="StyleUnderline"/>
        </w:rPr>
        <w:t>threat posed by China depends on its foreig</w:t>
      </w:r>
      <w:r>
        <w:rPr>
          <w:rStyle w:val="StyleUnderline"/>
        </w:rPr>
        <w:t xml:space="preserve">n </w:t>
      </w:r>
      <w:r w:rsidRPr="00224497">
        <w:rPr>
          <w:rStyle w:val="StyleUnderline"/>
        </w:rPr>
        <w:t>policy strategy rather than on its growing power</w:t>
      </w:r>
      <w:r w:rsidRPr="00022447">
        <w:rPr>
          <w:sz w:val="12"/>
        </w:rPr>
        <w:t xml:space="preserve">; as </w:t>
      </w:r>
      <w:r w:rsidRPr="00224497">
        <w:rPr>
          <w:rStyle w:val="StyleUnderline"/>
        </w:rPr>
        <w:t>Chinese policy makers have exhibited</w:t>
      </w:r>
      <w:r w:rsidRPr="00224497">
        <w:rPr>
          <w:rStyle w:val="Emphasis"/>
        </w:rPr>
        <w:t xml:space="preserve"> little inclination</w:t>
      </w:r>
      <w:r w:rsidRPr="00224497">
        <w:rPr>
          <w:rStyle w:val="StyleUnderline"/>
        </w:rPr>
        <w:t xml:space="preserve"> to challenge international peace and stability, the China threat argument is </w:t>
      </w:r>
      <w:r w:rsidRPr="00224497">
        <w:rPr>
          <w:rStyle w:val="Emphasis"/>
        </w:rPr>
        <w:t>unfounded</w:t>
      </w:r>
      <w:r w:rsidRPr="00022447">
        <w:rPr>
          <w:sz w:val="12"/>
        </w:rPr>
        <w:t xml:space="preserve">.11 In terms of policy recommendations, Chinese scholars such as Chen, Feng, and Jiang suggest that the Chinese government should win trust from other states by making its peace-loving foreign strategy clear and participating more actively in the international community.12 A few researchers diverge from the mainstream response to this issue. Oliver Turner, for example, highlights the ideational rather than material factors in the processes of representing the China threat complicit in the U.S.–China policy.13 He argues that the main purpose of these processes is to create a threatening Chinese identity, foreign to that of the United States, to trigger actions that reinforce the binary opposition between the two countries. Before Turner and in the same vein, Pan takes a poststructuralist discursive approach to interpreting the role of the China threat within the U.S. political discourse. He focuses on </w:t>
      </w:r>
      <w:r w:rsidRPr="00224497">
        <w:rPr>
          <w:rStyle w:val="StyleUnderline"/>
        </w:rPr>
        <w:t xml:space="preserve">the “discursive construction of </w:t>
      </w:r>
      <w:r w:rsidRPr="00224497">
        <w:rPr>
          <w:rStyle w:val="Emphasis"/>
        </w:rPr>
        <w:t>otherness</w:t>
      </w:r>
      <w:r w:rsidRPr="00224497">
        <w:rPr>
          <w:rStyle w:val="StyleUnderline"/>
        </w:rPr>
        <w:t>” by which China is fashioned as a “</w:t>
      </w:r>
      <w:r w:rsidRPr="00224497">
        <w:rPr>
          <w:rStyle w:val="Emphasis"/>
        </w:rPr>
        <w:t>threatening, absolute other</w:t>
      </w:r>
      <w:r w:rsidRPr="00224497">
        <w:rPr>
          <w:rStyle w:val="StyleUnderline"/>
        </w:rPr>
        <w:t>” to the “US-led evolutionary scheme.”</w:t>
      </w:r>
      <w:r w:rsidRPr="00022447">
        <w:rPr>
          <w:sz w:val="12"/>
        </w:rPr>
        <w:t xml:space="preserve">14 Much of Pan’s discussion of this issue is devoted to real policy implications, namely the </w:t>
      </w:r>
      <w:r w:rsidRPr="00224497">
        <w:rPr>
          <w:rStyle w:val="StyleUnderline"/>
        </w:rPr>
        <w:t>risk that considering “theory as practice” in U.S. policy will give rise to a real “China threat</w:t>
      </w:r>
      <w:r w:rsidRPr="00022447">
        <w:rPr>
          <w:sz w:val="12"/>
        </w:rPr>
        <w:t xml:space="preserve">.”15 He further expands his scope of enquiry by deconstructing the Western representation of China’s rise. To him, </w:t>
      </w:r>
      <w:r w:rsidRPr="00224497">
        <w:rPr>
          <w:rStyle w:val="StyleUnderline"/>
        </w:rPr>
        <w:t xml:space="preserve">dominant Western perceptions of China’s rise tell us less about China and more about Western self-imagination and its desire for </w:t>
      </w:r>
      <w:r w:rsidRPr="00224497">
        <w:rPr>
          <w:rStyle w:val="Emphasis"/>
        </w:rPr>
        <w:t>certainty</w:t>
      </w:r>
      <w:r w:rsidRPr="00224497">
        <w:rPr>
          <w:rStyle w:val="StyleUnderline"/>
        </w:rPr>
        <w:t xml:space="preserve">. </w:t>
      </w:r>
      <w:r w:rsidRPr="00022447">
        <w:rPr>
          <w:sz w:val="12"/>
        </w:rPr>
        <w:t xml:space="preserve">The present research takes an additional step in its approach to the West’s China threat discourse by drawing on poststructuralist securitization theory. The primary focus of this study, like that of similar existing research, is not to determine whether the so-called China threat is real, but to examine the articulation and performance of the China threat discourse in the West. In comparison with previous similar research, however, this study takes a more explicit and sophisticated poststructuralist approach that distinguishes itself from related approaches with which it is often confused, particularly social constructivism. The special contribution of this study lies in its identification of several major methods of securitization by which the China threat is fashioned in Western discourse. It mainly argues that different </w:t>
      </w:r>
      <w:proofErr w:type="spellStart"/>
      <w:r w:rsidRPr="00224497">
        <w:rPr>
          <w:rStyle w:val="StyleUnderline"/>
        </w:rPr>
        <w:t>securitizers</w:t>
      </w:r>
      <w:proofErr w:type="spellEnd"/>
      <w:r w:rsidRPr="00224497">
        <w:rPr>
          <w:rStyle w:val="StyleUnderline"/>
        </w:rPr>
        <w:t xml:space="preserve"> perform the China threat acts in their respective discourse communities</w:t>
      </w:r>
      <w:r w:rsidRPr="00022447">
        <w:rPr>
          <w:sz w:val="12"/>
        </w:rPr>
        <w:t>. These acts aim to inspire various issues of the China threat thesis through communication, despite pointing to different referential objects, focusing on different target audiences and referring to different social spheres. The article proceeds as follows. The next section presents the poststructuralist securitization framework used to analyze the concept of the “China threat,” followed by one section on each of the three modes of securitization identified: scientific, normative, and mythical. The article concludes with a discussion of the findings. 2. A Poststructuralist Securitization Analysis According to poststructuralist IR theory, which offers an alternative to mainstream positivist theories of international politics, “</w:t>
      </w:r>
      <w:r w:rsidRPr="00224497">
        <w:rPr>
          <w:rStyle w:val="StyleUnderline"/>
        </w:rPr>
        <w:t>every discussion and everyday understanding of international politics depends upon abstraction, representation and interpretation.”</w:t>
      </w:r>
      <w:r w:rsidRPr="00022447">
        <w:rPr>
          <w:sz w:val="12"/>
        </w:rPr>
        <w:t xml:space="preserve"> </w:t>
      </w:r>
      <w:r w:rsidRPr="00224497">
        <w:rPr>
          <w:rStyle w:val="StyleUnderline"/>
        </w:rPr>
        <w:t>16 This assertion challenges the ontological foundations of positivism on the grounds that “the world”</w:t>
      </w:r>
      <w:r w:rsidRPr="00022447">
        <w:rPr>
          <w:sz w:val="12"/>
        </w:rPr>
        <w:t xml:space="preserve"> (in Foucault’s sense of the word) </w:t>
      </w:r>
      <w:r w:rsidRPr="00224497">
        <w:rPr>
          <w:rStyle w:val="StyleUnderline"/>
        </w:rPr>
        <w:t xml:space="preserve">does not present itself to us in the form of ready-made categories, theories, or statements.17 Arguably, therefore, identity itself is problematized by its systematic dissociation at the </w:t>
      </w:r>
      <w:r w:rsidRPr="00224497">
        <w:rPr>
          <w:rStyle w:val="Emphasis"/>
        </w:rPr>
        <w:t>ontological</w:t>
      </w:r>
      <w:r w:rsidRPr="00224497">
        <w:rPr>
          <w:rStyle w:val="StyleUnderline"/>
        </w:rPr>
        <w:t xml:space="preserve"> level.</w:t>
      </w:r>
      <w:r w:rsidRPr="00022447">
        <w:rPr>
          <w:sz w:val="12"/>
        </w:rPr>
        <w:t xml:space="preserve"> Following this reasoning, poststructuralists warn that </w:t>
      </w:r>
      <w:r w:rsidRPr="00224497">
        <w:rPr>
          <w:rStyle w:val="StyleUnderline"/>
        </w:rPr>
        <w:t>people should “avoid substituting causes for effects.”</w:t>
      </w:r>
      <w:r w:rsidRPr="00022447">
        <w:rPr>
          <w:sz w:val="12"/>
        </w:rPr>
        <w:t xml:space="preserve">18 In other words, poststructuralism does not treat identity or agency as given, but seeks to account for the forces that underwrite apparent sources of identity or agency. In a nutshell, identity is an effect to be interpreted, not assumed. </w:t>
      </w:r>
      <w:r w:rsidRPr="00224497">
        <w:rPr>
          <w:rStyle w:val="StyleUnderline"/>
        </w:rPr>
        <w:t>In epistemological terms</w:t>
      </w:r>
      <w:r w:rsidRPr="00022447">
        <w:rPr>
          <w:sz w:val="12"/>
        </w:rPr>
        <w:t xml:space="preserve">, accordingly, </w:t>
      </w:r>
      <w:r w:rsidRPr="00224497">
        <w:rPr>
          <w:rStyle w:val="StyleUnderline"/>
        </w:rPr>
        <w:t>the</w:t>
      </w:r>
      <w:r w:rsidRPr="00022447">
        <w:rPr>
          <w:sz w:val="12"/>
        </w:rPr>
        <w:t xml:space="preserve"> poststructuralist IR </w:t>
      </w:r>
      <w:r w:rsidRPr="00224497">
        <w:rPr>
          <w:rStyle w:val="StyleUnderline"/>
        </w:rPr>
        <w:t>approach challenges the conventional understanding of international issues by problematizing the given objects such as meaning, identity, and reality</w:t>
      </w:r>
      <w:r w:rsidRPr="00022447">
        <w:rPr>
          <w:sz w:val="12"/>
        </w:rPr>
        <w:t xml:space="preserve">. Foucault makes it clear that poststructuralism has “an </w:t>
      </w:r>
      <w:proofErr w:type="spellStart"/>
      <w:r w:rsidRPr="00022447">
        <w:rPr>
          <w:sz w:val="12"/>
        </w:rPr>
        <w:t>ethicopolitical</w:t>
      </w:r>
      <w:proofErr w:type="spellEnd"/>
      <w:r w:rsidRPr="00022447">
        <w:rPr>
          <w:sz w:val="12"/>
        </w:rPr>
        <w:t xml:space="preserve"> purpose in </w:t>
      </w:r>
      <w:proofErr w:type="spellStart"/>
      <w:r w:rsidRPr="00022447">
        <w:rPr>
          <w:sz w:val="12"/>
        </w:rPr>
        <w:t>problematising</w:t>
      </w:r>
      <w:proofErr w:type="spellEnd"/>
      <w:r w:rsidRPr="00022447">
        <w:rPr>
          <w:sz w:val="12"/>
        </w:rPr>
        <w:t xml:space="preserve"> prevailing identity formations which appear normal or natural.”19 </w:t>
      </w:r>
      <w:r w:rsidRPr="00224497">
        <w:rPr>
          <w:rStyle w:val="StyleUnderline"/>
        </w:rPr>
        <w:t xml:space="preserve">Poststructuralism rejects the very dichotomy of reality and narrative. Rather than a simple representation of some previous event, narrative is </w:t>
      </w:r>
      <w:proofErr w:type="gramStart"/>
      <w:r w:rsidRPr="00224497">
        <w:rPr>
          <w:rStyle w:val="StyleUnderline"/>
        </w:rPr>
        <w:t>the means by which</w:t>
      </w:r>
      <w:proofErr w:type="gramEnd"/>
      <w:r w:rsidRPr="00224497">
        <w:rPr>
          <w:rStyle w:val="StyleUnderline"/>
        </w:rPr>
        <w:t xml:space="preserve"> the status of reality is conferred on events. In a sense, the subject and the object are mutually constitutive. In this process, the knowledge and power nexus is crucial, as the power of particular discourses/knowledge materializes elements into comprehensible forms with political effects.</w:t>
      </w:r>
      <w:r w:rsidRPr="00022447">
        <w:rPr>
          <w:sz w:val="12"/>
        </w:rPr>
        <w:t xml:space="preserve">20 Consequently, in adopting a poststructuralist approach, the present research does not join the debate on whether China poses a real threat, or the nature of that threat, but focuses on how the China threat has been discursively constructed and performed in the West. The presentation of the China threat discourse naturally draws the researcher’s attention to securitization theory, as the China threat is considered a typical example of “securitization.” Studies of the securitization process are designed to gain “an increasingly precise understanding of who </w:t>
      </w:r>
      <w:proofErr w:type="spellStart"/>
      <w:r w:rsidRPr="00022447">
        <w:rPr>
          <w:sz w:val="12"/>
        </w:rPr>
        <w:t>securitises</w:t>
      </w:r>
      <w:proofErr w:type="spellEnd"/>
      <w:r w:rsidRPr="00022447">
        <w:rPr>
          <w:sz w:val="12"/>
        </w:rPr>
        <w:t xml:space="preserve">, on what issues (threats), for whom (referent objects), why, with what results and, not least, under what conditions (i.e., what explains when </w:t>
      </w:r>
      <w:proofErr w:type="spellStart"/>
      <w:r w:rsidRPr="00022447">
        <w:rPr>
          <w:sz w:val="12"/>
        </w:rPr>
        <w:t>securitisation</w:t>
      </w:r>
      <w:proofErr w:type="spellEnd"/>
      <w:r w:rsidRPr="00022447">
        <w:rPr>
          <w:sz w:val="12"/>
        </w:rPr>
        <w:t xml:space="preserve"> is successful).”21 According to this definition, </w:t>
      </w:r>
      <w:r w:rsidRPr="00D87DF5">
        <w:rPr>
          <w:rStyle w:val="StyleUnderline"/>
        </w:rPr>
        <w:t xml:space="preserve">securitization theory has two key components: the securitizing actor and the referent object.22 The former refers to an actor who securitizes an issue by “declaring a referent object </w:t>
      </w:r>
      <w:r w:rsidRPr="00D87DF5">
        <w:rPr>
          <w:rStyle w:val="Emphasis"/>
        </w:rPr>
        <w:t>existentially threatened</w:t>
      </w:r>
      <w:r w:rsidRPr="00D87DF5">
        <w:rPr>
          <w:rStyle w:val="StyleUnderline"/>
        </w:rPr>
        <w:t>.”23 The latter refers to the object perceived to be “existentially threatened” and at the same time to have “a legitimate claim to survive.”</w:t>
      </w:r>
      <w:r w:rsidRPr="00022447">
        <w:rPr>
          <w:sz w:val="12"/>
        </w:rPr>
        <w:t xml:space="preserve">24 Securitization theory has several other important dimensions, including the subject (or audience). Securitization is not exclusively a poststructuralist domain, as it arises within other theoretical approaches, especially social constructivism. The relationship between poststructuralism and social constructivism is “complex and ambivalent.”25 The two theoretical systems are often confused because both poststructuralists and social constructivists challenge the mainstream positivist ontological and epistemological position of treating existential objects as given. Furthermore, “social constructivism” is a broad category encompassing a range of variants, some of which resemble poststructuralism in key respects.26 Despite these similarities, however, poststructuralism is distinct from </w:t>
      </w:r>
      <w:proofErr w:type="spellStart"/>
      <w:r w:rsidRPr="00022447">
        <w:rPr>
          <w:sz w:val="12"/>
        </w:rPr>
        <w:t>socialconstructivist</w:t>
      </w:r>
      <w:proofErr w:type="spellEnd"/>
      <w:r w:rsidRPr="00022447">
        <w:rPr>
          <w:sz w:val="12"/>
        </w:rPr>
        <w:t xml:space="preserve"> theory. Like other positivist theories, conventional constructivism is causal and explanatory, whereas poststructuralism is interpretative and postpositivist. For example, social constructivists emphasize the importance of reconstruction in identity formation, whereas poststructuralists highlight the “presence of deconstructive play.”27 Social constructivists are more interested in the normativity of linguistic construction, while poststructuralists value language for its “performativity”—that is, for the power of speech acts. To put it simply, </w:t>
      </w:r>
      <w:proofErr w:type="spellStart"/>
      <w:r w:rsidRPr="00022447">
        <w:rPr>
          <w:sz w:val="12"/>
        </w:rPr>
        <w:t>poststructural</w:t>
      </w:r>
      <w:proofErr w:type="spellEnd"/>
      <w:r w:rsidRPr="00022447">
        <w:rPr>
          <w:sz w:val="12"/>
        </w:rPr>
        <w:t xml:space="preserve"> securitization focuses on performative acts of language, whereas social constructivism focuses on language as a means of interaction. In IR, constructivist securitization theory holds that a </w:t>
      </w:r>
      <w:proofErr w:type="spellStart"/>
      <w:r w:rsidRPr="00022447">
        <w:rPr>
          <w:sz w:val="12"/>
        </w:rPr>
        <w:t>securitizer</w:t>
      </w:r>
      <w:proofErr w:type="spellEnd"/>
      <w:r w:rsidRPr="00022447">
        <w:rPr>
          <w:sz w:val="12"/>
        </w:rPr>
        <w:t xml:space="preserve"> must operate independently of a given context.28 In contrast, poststructuralist securitization theory addresses the issue of “external reality” as internal to discourse. Discourse is an important area of enquiry for poststructuralist securitization theorists in the field of IR. Poststructuralists regard discourse as “a specific series of representations and practices” and a process in which “meanings are produced,” “identities constituted,” “social relations established,” and “political and ethical outcomes made more or less possible.”29 In other words, discourses are defined by poststructuralists as “performative” in that they “constitute the objects of which they speak.”30 Discourse is regarded by poststructuralists as something that constitutes both subjects and objects, rather than something used by subjects to describe objects. Poststructuralist securitization theory is not simply a synthetic endeavor, combining poststructuralist approaches with securitization theory. Rather, it emerges from a careful reading of the seminal works of Barry Buzan and Ole </w:t>
      </w:r>
      <w:proofErr w:type="spellStart"/>
      <w:r w:rsidRPr="00022447">
        <w:rPr>
          <w:sz w:val="12"/>
        </w:rPr>
        <w:t>Waever</w:t>
      </w:r>
      <w:proofErr w:type="spellEnd"/>
      <w:r w:rsidRPr="00022447">
        <w:rPr>
          <w:sz w:val="12"/>
        </w:rPr>
        <w:t xml:space="preserve">. Tracing the intellectual genealogy of Buzan and </w:t>
      </w:r>
      <w:proofErr w:type="spellStart"/>
      <w:r w:rsidRPr="00022447">
        <w:rPr>
          <w:sz w:val="12"/>
        </w:rPr>
        <w:t>Waever’s</w:t>
      </w:r>
      <w:proofErr w:type="spellEnd"/>
      <w:r w:rsidRPr="00022447">
        <w:rPr>
          <w:sz w:val="12"/>
        </w:rPr>
        <w:t xml:space="preserve"> securitization theory, Hansen reveals that a poststructuralist </w:t>
      </w:r>
      <w:r w:rsidRPr="00C33A0F">
        <w:rPr>
          <w:rStyle w:val="StyleUnderline"/>
        </w:rPr>
        <w:t>understanding</w:t>
      </w:r>
      <w:r w:rsidRPr="00022447">
        <w:rPr>
          <w:sz w:val="12"/>
        </w:rPr>
        <w:t xml:space="preserve"> of </w:t>
      </w:r>
      <w:r w:rsidRPr="00C33A0F">
        <w:rPr>
          <w:rStyle w:val="StyleUnderline"/>
        </w:rPr>
        <w:t>discourse is central to</w:t>
      </w:r>
      <w:r w:rsidRPr="00022447">
        <w:rPr>
          <w:sz w:val="12"/>
        </w:rPr>
        <w:t xml:space="preserve"> their </w:t>
      </w:r>
      <w:r w:rsidRPr="00C33A0F">
        <w:rPr>
          <w:rStyle w:val="StyleUnderline"/>
        </w:rPr>
        <w:t>theorization of security as a speech act</w:t>
      </w:r>
      <w:r w:rsidRPr="00022447">
        <w:rPr>
          <w:sz w:val="12"/>
        </w:rPr>
        <w:t>. For instance, a security issue is constituted by “a self-referential practice.”31 Hansen makes another important contribution to the field by identifying three paths that link poststructuralism to the study of security: “structural incorporation,” “episteme terrain,” and “substantial modality.”32 “Structural incorporation” describes a broad context that no longer appears to be limited to “security.” However, it is within this broad context that the specific content of discursive formation is recruited to assign “security” to a given event, case, or process. There are three mechanisms of structural incorporation: “layered discursive structures” through broad concepts; the use of “macro-</w:t>
      </w:r>
      <w:proofErr w:type="spellStart"/>
      <w:r w:rsidRPr="00022447">
        <w:rPr>
          <w:sz w:val="12"/>
        </w:rPr>
        <w:t>securitising</w:t>
      </w:r>
      <w:proofErr w:type="spellEnd"/>
      <w:r w:rsidRPr="00022447">
        <w:rPr>
          <w:sz w:val="12"/>
        </w:rPr>
        <w:t xml:space="preserve"> discourses to structure other security discourses”; and “basic discourses derived from the representations and policy options that are available within a particular political field.”33 “Episteme terrain” refers to the arena “upon which </w:t>
      </w:r>
      <w:proofErr w:type="spellStart"/>
      <w:r w:rsidRPr="00022447">
        <w:rPr>
          <w:sz w:val="12"/>
        </w:rPr>
        <w:t>securitisations</w:t>
      </w:r>
      <w:proofErr w:type="spellEnd"/>
      <w:r w:rsidRPr="00022447">
        <w:rPr>
          <w:sz w:val="12"/>
        </w:rPr>
        <w:t xml:space="preserve"> are constituted.”34 Citing Buzan, Hansen suggests that successful speech acts require compliance with both the internal and the external conditions of the speech act. With regard to the internal conditions, securitizing actors must ensure that their securitizing acts have the correct grammar and plot structure and also conform to “the particular dialects of the different sectors.”35 </w:t>
      </w:r>
      <w:r w:rsidRPr="00C33A0F">
        <w:rPr>
          <w:rStyle w:val="StyleUnderline"/>
        </w:rPr>
        <w:t>The “external conditions” of a speech act are essential to the social capital and authority of the securitizing actor.</w:t>
      </w:r>
      <w:r w:rsidRPr="00022447">
        <w:rPr>
          <w:sz w:val="12"/>
        </w:rPr>
        <w:t xml:space="preserve">36 Finally, “substantial modality” refers simply to “the social sphere” within which “a security issue is said to be situated.”37 Table 1: A Typology of the Major Modes of Securitization Mode of securitization Structural incorporation Episteme domain Substantial modality Way of reasoning Scientific theory Science Academics/elites Military/strategic Deductive Normative analogy Ideology The attentive public Political Inductive Political myth Culture/ civilization The general public Comprehensive Intuitive In the present research, the three specific modes outlined by Hansen are used to identify the various </w:t>
      </w:r>
      <w:r w:rsidRPr="00C33A0F">
        <w:rPr>
          <w:rStyle w:val="StyleUnderline"/>
        </w:rPr>
        <w:t xml:space="preserve">ways in which the China threat issue is </w:t>
      </w:r>
      <w:r w:rsidRPr="00C33A0F">
        <w:rPr>
          <w:rStyle w:val="Emphasis"/>
        </w:rPr>
        <w:t>discursively performed</w:t>
      </w:r>
      <w:r w:rsidRPr="00C33A0F">
        <w:rPr>
          <w:rStyle w:val="StyleUnderline"/>
        </w:rPr>
        <w:t xml:space="preserve"> and to determine how this process relates to policy making.</w:t>
      </w:r>
      <w:r w:rsidRPr="00022447">
        <w:rPr>
          <w:sz w:val="12"/>
        </w:rPr>
        <w:t xml:space="preserve"> </w:t>
      </w:r>
      <w:r w:rsidRPr="00C33A0F">
        <w:rPr>
          <w:rStyle w:val="Emphasis"/>
        </w:rPr>
        <w:t>Language</w:t>
      </w:r>
      <w:r w:rsidRPr="00C33A0F">
        <w:rPr>
          <w:rStyle w:val="StyleUnderline"/>
        </w:rPr>
        <w:t xml:space="preserve"> is an essential component of </w:t>
      </w:r>
      <w:r w:rsidRPr="00C33A0F">
        <w:rPr>
          <w:rStyle w:val="Emphasis"/>
        </w:rPr>
        <w:t xml:space="preserve">successful </w:t>
      </w:r>
      <w:proofErr w:type="gramStart"/>
      <w:r w:rsidRPr="00C33A0F">
        <w:rPr>
          <w:rStyle w:val="Emphasis"/>
        </w:rPr>
        <w:t>securitization</w:t>
      </w:r>
      <w:r w:rsidRPr="00C33A0F">
        <w:rPr>
          <w:rStyle w:val="StyleUnderline"/>
        </w:rPr>
        <w:t>, and</w:t>
      </w:r>
      <w:proofErr w:type="gramEnd"/>
      <w:r w:rsidRPr="00C33A0F">
        <w:rPr>
          <w:rStyle w:val="StyleUnderline"/>
        </w:rPr>
        <w:t xml:space="preserve"> is thus key to the formation and performance of the China threat discourse</w:t>
      </w:r>
      <w:r w:rsidRPr="00022447">
        <w:rPr>
          <w:sz w:val="12"/>
        </w:rPr>
        <w:t xml:space="preserve">. However, language is deployed in various specific social situations, each associated with a distinct style, status, and register. A useful way of classifying social situations is domain analysis. In sociolinguistic terms, a domain is defined by three characteristics: place, role– relationship, and topic.38 A domain is a discourse community comprising a group of people who subscribe to the conventions that define a particular kind of language use. In practice, this communicative relationship is inseparable from, and always overlaps with, power relations wherein individuals’ actions are exercised upon other individuals.39 Each individual belongs to a different discourse community (or communities) within society, according to his or her education, status, ideological affiliation, and so on. Therefore, the success of a securitization act relies on the ability of an authoritative agent to deploy language that is appropriate to its audience in terms of both style and content. Therefore, securitization acts relating to the so-called China threat are effective only if the relevant authoritative agents perform in the correct discourse communities or domains. Authoritative agents may struggle to convey convincing and compelling interpretations of international issues in their securitization acts. Three major communities can be identified in human society, along a continuum from general to specific: the </w:t>
      </w:r>
      <w:proofErr w:type="gramStart"/>
      <w:r w:rsidRPr="00022447">
        <w:rPr>
          <w:sz w:val="12"/>
        </w:rPr>
        <w:t>general public</w:t>
      </w:r>
      <w:proofErr w:type="gramEnd"/>
      <w:r w:rsidRPr="00022447">
        <w:rPr>
          <w:sz w:val="12"/>
        </w:rPr>
        <w:t xml:space="preserve">, the attentive public, and social elites. Each of these communities uses language and knowledge differently, and thus requires a particular securitization mode. As shown in Table 1, each of the three modes of securitization—scientific theory, normative analogy, and political myth—has a different logic and operates differently in terms of structural incorporation, episteme terrain, and substantial modality. It is worth noting that the three modes are ideal types that are not </w:t>
      </w:r>
      <w:proofErr w:type="gramStart"/>
      <w:r w:rsidRPr="00022447">
        <w:rPr>
          <w:sz w:val="12"/>
        </w:rPr>
        <w:t>clear-cut, but</w:t>
      </w:r>
      <w:proofErr w:type="gramEnd"/>
      <w:r w:rsidRPr="00022447">
        <w:rPr>
          <w:sz w:val="12"/>
        </w:rPr>
        <w:t xml:space="preserve"> overlapping. For example, although the scientific mode is dominated by the method of scientific theory, it may also be complemented by the methods of historical analogy and political myth. The following sections are devoted to detailed discussion of the three modes. Three classic texts are chosen to illustrate these modes, each performed by relevant authoritative agents of power in their respective domains of knowledge.</w:t>
      </w:r>
    </w:p>
    <w:p w14:paraId="1767502B" w14:textId="1800019E" w:rsidR="00FB3BA3" w:rsidRPr="00022447" w:rsidRDefault="00FB3BA3" w:rsidP="00FB3BA3">
      <w:pPr>
        <w:pStyle w:val="Heading3"/>
      </w:pPr>
      <w:r>
        <w:t>Link---China---Rise---2NC</w:t>
      </w:r>
    </w:p>
    <w:p w14:paraId="5F397615" w14:textId="77777777" w:rsidR="00FB3BA3" w:rsidRPr="00022447" w:rsidRDefault="00FB3BA3" w:rsidP="00FB3BA3">
      <w:pPr>
        <w:pStyle w:val="Heading4"/>
      </w:pPr>
      <w:r>
        <w:t xml:space="preserve">The </w:t>
      </w:r>
      <w:proofErr w:type="spellStart"/>
      <w:r>
        <w:t>affs</w:t>
      </w:r>
      <w:proofErr w:type="spellEnd"/>
      <w:r>
        <w:t xml:space="preserve"> description of China as militarist and pursuing imperialism is the same logic pro-hegemony authors use when comparing China or Nazi Germany or Militarist Japan- an act of securitization.</w:t>
      </w:r>
    </w:p>
    <w:p w14:paraId="3A73F4B2" w14:textId="77777777" w:rsidR="00FB3BA3" w:rsidRPr="00022447" w:rsidRDefault="00FB3BA3" w:rsidP="00FB3BA3">
      <w:pPr>
        <w:rPr>
          <w:sz w:val="12"/>
        </w:rPr>
      </w:pPr>
      <w:r w:rsidRPr="00022447">
        <w:rPr>
          <w:rStyle w:val="Style13ptBold"/>
        </w:rPr>
        <w:t xml:space="preserve">Song ’15 </w:t>
      </w:r>
      <w:r w:rsidRPr="00FB3BA3">
        <w:t>[</w:t>
      </w:r>
      <w:proofErr w:type="spellStart"/>
      <w:r w:rsidRPr="00FB3BA3">
        <w:t>Weiqing</w:t>
      </w:r>
      <w:proofErr w:type="spellEnd"/>
      <w:r w:rsidRPr="00FB3BA3">
        <w:t>; Spring; Associate Professor in the Department of Political Science at the University of Macau, China; Project Muse, "Securitization of the “China Threat” Discourse: A Poststructuralist Account," Volume 15, Number 1]</w:t>
      </w:r>
    </w:p>
    <w:p w14:paraId="4D6E3262" w14:textId="777BAE5B" w:rsidR="00FB3BA3" w:rsidRDefault="00FB3BA3" w:rsidP="00FB3BA3">
      <w:pPr>
        <w:rPr>
          <w:sz w:val="12"/>
        </w:rPr>
      </w:pPr>
      <w:r w:rsidRPr="00022447">
        <w:rPr>
          <w:sz w:val="12"/>
        </w:rPr>
        <w:t xml:space="preserve">Here, the </w:t>
      </w:r>
      <w:r w:rsidRPr="00C6557B">
        <w:rPr>
          <w:rStyle w:val="StyleUnderline"/>
        </w:rPr>
        <w:t>China threat issue is securitized</w:t>
      </w:r>
      <w:r w:rsidRPr="00022447">
        <w:rPr>
          <w:sz w:val="12"/>
        </w:rPr>
        <w:t xml:space="preserve"> in a value-laden manner that is qualitatively different from the scientific mode. Nicholas Kristof, a Pulitzer Prize–winning journalist and longtime commentator on China, does not simply state that China is threatening because it is not democratic; rather, he pursues the more nuanced argument that increasing nationalism in China is a major source of potential conflict with other nations. Yet even a careless reader of the above text may notice that the author adeptly links the alleged threat posed by China with the historical precedents of Nazi Germany and militarist Japan in the past century. </w:t>
      </w:r>
      <w:r w:rsidRPr="00B415D9">
        <w:rPr>
          <w:rStyle w:val="StyleUnderline"/>
        </w:rPr>
        <w:t>Drawing</w:t>
      </w:r>
      <w:r w:rsidRPr="00022447">
        <w:rPr>
          <w:sz w:val="12"/>
        </w:rPr>
        <w:t xml:space="preserve"> such </w:t>
      </w:r>
      <w:r w:rsidRPr="00B415D9">
        <w:rPr>
          <w:rStyle w:val="StyleUnderline"/>
        </w:rPr>
        <w:t>analogies between history and the present</w:t>
      </w:r>
      <w:r w:rsidRPr="00022447">
        <w:rPr>
          <w:sz w:val="12"/>
        </w:rPr>
        <w:t xml:space="preserve"> </w:t>
      </w:r>
      <w:r w:rsidRPr="00B415D9">
        <w:rPr>
          <w:rStyle w:val="StyleUnderline"/>
        </w:rPr>
        <w:t>constitutes a securitization act. Using this mode of analogical reasoning, the China threat argument is structurally incorporated into a higher level of security discourse, situated among the “macro-</w:t>
      </w:r>
      <w:proofErr w:type="spellStart"/>
      <w:r w:rsidRPr="00B415D9">
        <w:rPr>
          <w:rStyle w:val="StyleUnderline"/>
        </w:rPr>
        <w:t>securitising</w:t>
      </w:r>
      <w:proofErr w:type="spellEnd"/>
      <w:r w:rsidRPr="00B415D9">
        <w:rPr>
          <w:rStyle w:val="StyleUnderline"/>
        </w:rPr>
        <w:t xml:space="preserve"> discourses” of political ideology</w:t>
      </w:r>
      <w:r w:rsidRPr="00022447">
        <w:rPr>
          <w:sz w:val="12"/>
        </w:rPr>
        <w:t xml:space="preserve">,55 </w:t>
      </w:r>
      <w:r w:rsidRPr="00B415D9">
        <w:rPr>
          <w:rStyle w:val="StyleUnderline"/>
        </w:rPr>
        <w:t xml:space="preserve">which involve </w:t>
      </w:r>
      <w:r w:rsidRPr="00022447">
        <w:rPr>
          <w:sz w:val="12"/>
        </w:rPr>
        <w:t xml:space="preserve">certain </w:t>
      </w:r>
      <w:r w:rsidRPr="00B415D9">
        <w:rPr>
          <w:rStyle w:val="StyleUnderline"/>
        </w:rPr>
        <w:t>ethical and subjective sets of doctrines, ideals, and worldviews about the governance of human societies,</w:t>
      </w:r>
      <w:r w:rsidRPr="00022447">
        <w:rPr>
          <w:sz w:val="12"/>
        </w:rPr>
        <w:t xml:space="preserve"> usually a blueprint for a specific social order. It is </w:t>
      </w:r>
      <w:r w:rsidRPr="00B415D9">
        <w:rPr>
          <w:rStyle w:val="StyleUnderline"/>
        </w:rPr>
        <w:t>important</w:t>
      </w:r>
      <w:r w:rsidRPr="00022447">
        <w:rPr>
          <w:sz w:val="12"/>
        </w:rPr>
        <w:t xml:space="preserve"> for poststructuralist discourse analysts </w:t>
      </w:r>
      <w:r w:rsidRPr="00B415D9">
        <w:rPr>
          <w:rStyle w:val="StyleUnderline"/>
        </w:rPr>
        <w:t>to bear</w:t>
      </w:r>
      <w:r w:rsidRPr="00022447">
        <w:rPr>
          <w:sz w:val="12"/>
        </w:rPr>
        <w:t xml:space="preserve"> in mind the </w:t>
      </w:r>
      <w:r w:rsidRPr="00B415D9">
        <w:rPr>
          <w:rStyle w:val="StyleUnderline"/>
        </w:rPr>
        <w:t>perspective on</w:t>
      </w:r>
      <w:r w:rsidRPr="00022447">
        <w:rPr>
          <w:sz w:val="12"/>
        </w:rPr>
        <w:t xml:space="preserve"> social goods communicated in this use of language.56 Kristof attributes the possibility of a China threat to the Chinese government’s ill-intentioned promotion of “ferocious nationalism.” As one of the West’s veteran commentators on China, Kristof noticed the country’s vigorous rise much earlier than many others. Twenty years ago, in his early Foreign Affairs essay “The Rise of China,” he warned that although </w:t>
      </w:r>
      <w:r w:rsidRPr="00784F72">
        <w:rPr>
          <w:rStyle w:val="StyleUnderline"/>
        </w:rPr>
        <w:t>China is neither a “</w:t>
      </w:r>
      <w:r w:rsidRPr="00784F72">
        <w:rPr>
          <w:rStyle w:val="Emphasis"/>
        </w:rPr>
        <w:t>villain</w:t>
      </w:r>
      <w:r w:rsidRPr="00784F72">
        <w:rPr>
          <w:rStyle w:val="StyleUnderline"/>
        </w:rPr>
        <w:t>” nor a “</w:t>
      </w:r>
      <w:r w:rsidRPr="00784F72">
        <w:rPr>
          <w:rStyle w:val="Emphasis"/>
        </w:rPr>
        <w:t>renegade country,”</w:t>
      </w:r>
      <w:r w:rsidRPr="00784F72">
        <w:rPr>
          <w:rStyle w:val="StyleUnderline"/>
        </w:rPr>
        <w:t xml:space="preserve"> it is “an ambitious nation.</w:t>
      </w:r>
      <w:r w:rsidRPr="00022447">
        <w:rPr>
          <w:sz w:val="12"/>
        </w:rPr>
        <w:t xml:space="preserve">”57 In this and other works, he has sought to define the possible China threat arising from Chinese nationalism. Such arguments involve the politics of identity. The poststructuralist approach to identity formation emphasizes the dualism that structures human experience, particularly the “interior/exterior (inside/outside) binary, according to which the inside is deemed to be the self, good, primary, and original while the outside is the other, dangerous, secondary, and derivative.”58 However, when one tries to build one’s own identity, the outside is always central to the composition of the inside. Conversely, when one builds an antagonist identity, the inside is essential to the construction of the outside. An interior/exterior binary is exactly what authors like Kristof seek to achieve in their securitization of the China threat issue. Kristof’s argument fundamentally, if not overtly, differentiates China from the democracies of the West. </w:t>
      </w:r>
      <w:r w:rsidRPr="00784F72">
        <w:rPr>
          <w:rStyle w:val="StyleUnderline"/>
        </w:rPr>
        <w:t>Linking China with Nazi Germany and militarist Japan in the first half of the 20th century lends weight to his criticism of the Chinese government</w:t>
      </w:r>
      <w:r w:rsidRPr="00022447">
        <w:rPr>
          <w:sz w:val="12"/>
        </w:rPr>
        <w:t xml:space="preserve"> and its deliberate instigation of “ferocious nationalism” among the Chinese people. In this way, China is depicted as different from “normal” Western countries, which are represented as right, good, proper, and valuable. Within the broader context of political ideology, </w:t>
      </w:r>
      <w:r w:rsidRPr="00784F72">
        <w:rPr>
          <w:rStyle w:val="StyleUnderline"/>
        </w:rPr>
        <w:t>the mode of normative analogy requires an appropriate episteme terrain</w:t>
      </w:r>
      <w:r w:rsidRPr="00022447">
        <w:rPr>
          <w:sz w:val="12"/>
        </w:rPr>
        <w:t xml:space="preserve">. In other words, </w:t>
      </w:r>
      <w:proofErr w:type="spellStart"/>
      <w:r w:rsidRPr="00784F72">
        <w:rPr>
          <w:rStyle w:val="StyleUnderline"/>
        </w:rPr>
        <w:t>securitizers</w:t>
      </w:r>
      <w:proofErr w:type="spellEnd"/>
      <w:r w:rsidRPr="00784F72">
        <w:rPr>
          <w:rStyle w:val="StyleUnderline"/>
        </w:rPr>
        <w:t xml:space="preserve"> must use the right language in the right contexts to successfully articulate China’s threat to the world at large through analogy</w:t>
      </w:r>
      <w:r w:rsidRPr="00022447">
        <w:rPr>
          <w:sz w:val="12"/>
        </w:rPr>
        <w:t xml:space="preserve">. Unlike </w:t>
      </w:r>
      <w:proofErr w:type="spellStart"/>
      <w:r w:rsidRPr="00022447">
        <w:rPr>
          <w:sz w:val="12"/>
        </w:rPr>
        <w:t>securitizers</w:t>
      </w:r>
      <w:proofErr w:type="spellEnd"/>
      <w:r w:rsidRPr="00022447">
        <w:rPr>
          <w:sz w:val="12"/>
        </w:rPr>
        <w:t xml:space="preserve"> speaking in the scientific mode, whose audience comprises academics and policy analysts, </w:t>
      </w:r>
      <w:proofErr w:type="gramStart"/>
      <w:r w:rsidRPr="00022447">
        <w:rPr>
          <w:sz w:val="12"/>
        </w:rPr>
        <w:t>normative-analogy</w:t>
      </w:r>
      <w:proofErr w:type="gramEnd"/>
      <w:r w:rsidRPr="00022447">
        <w:rPr>
          <w:sz w:val="12"/>
        </w:rPr>
        <w:t xml:space="preserve"> </w:t>
      </w:r>
      <w:proofErr w:type="spellStart"/>
      <w:r w:rsidRPr="00022447">
        <w:rPr>
          <w:sz w:val="12"/>
        </w:rPr>
        <w:t>securitizers</w:t>
      </w:r>
      <w:proofErr w:type="spellEnd"/>
      <w:r w:rsidRPr="00022447">
        <w:rPr>
          <w:sz w:val="12"/>
        </w:rPr>
        <w:t xml:space="preserve"> address an attentive, well-informed, and usually well-educated public. Therefore, successful </w:t>
      </w:r>
      <w:proofErr w:type="spellStart"/>
      <w:r w:rsidRPr="00022447">
        <w:rPr>
          <w:sz w:val="12"/>
        </w:rPr>
        <w:t>securitizers</w:t>
      </w:r>
      <w:proofErr w:type="spellEnd"/>
      <w:r w:rsidRPr="00022447">
        <w:rPr>
          <w:sz w:val="12"/>
        </w:rPr>
        <w:t xml:space="preserve"> in the latter mode are usually those well placed to communicate with the relevant audiences in the correct venues and in the appropriate language. </w:t>
      </w:r>
      <w:r w:rsidRPr="00784F72">
        <w:rPr>
          <w:rStyle w:val="Emphasis"/>
        </w:rPr>
        <w:t>Kristof</w:t>
      </w:r>
      <w:r w:rsidRPr="00022447">
        <w:rPr>
          <w:sz w:val="12"/>
        </w:rPr>
        <w:t xml:space="preserve">, for example, writes for 158 </w:t>
      </w:r>
      <w:proofErr w:type="spellStart"/>
      <w:r w:rsidRPr="00022447">
        <w:rPr>
          <w:sz w:val="12"/>
        </w:rPr>
        <w:t>Weiqing</w:t>
      </w:r>
      <w:proofErr w:type="spellEnd"/>
      <w:r w:rsidRPr="00022447">
        <w:rPr>
          <w:sz w:val="12"/>
        </w:rPr>
        <w:t xml:space="preserve"> Song the New York Times, a widely circulated newspaper with well-informed and well-educated readers in the United States and other Western countries. His essays appear in Foreign Affairs, a scholarly journal published by an important U.S. think tank that focuses on foreign policy and provides an international forum for new ideas, analysis, and debate regarding significant world issues. The audience of Foreign Affairs includes government officials, academics, business leaders, and the representatives of nongovernmental groups such as human rights organizations, all of whom need to communicate with their own audiences using appropriate linguistic styles and registers. Historical analogies are an effective means of communicating with such audiences, who usually find concrete examples and precedents from history to be rhetorically persuasive.59 Kristof is not alone. The same securitizing role is played by many opinion leaders with wide influence in their respective social groups. For example, John </w:t>
      </w:r>
      <w:r w:rsidRPr="00784F72">
        <w:rPr>
          <w:rStyle w:val="Emphasis"/>
        </w:rPr>
        <w:t>Ikenberry</w:t>
      </w:r>
      <w:r w:rsidRPr="00022447">
        <w:rPr>
          <w:sz w:val="12"/>
        </w:rPr>
        <w:t xml:space="preserve">, a well-known IR scholar, has expressed </w:t>
      </w:r>
      <w:r w:rsidRPr="00784F72">
        <w:rPr>
          <w:rStyle w:val="StyleUnderline"/>
        </w:rPr>
        <w:t>concerns about China’s rise due to its different political system</w:t>
      </w:r>
      <w:r w:rsidRPr="00022447">
        <w:rPr>
          <w:sz w:val="12"/>
        </w:rPr>
        <w:t xml:space="preserve">, although he believes that China can eventually be absorbed peacefully into a West-dominated and institutionalized world.60 Robert </w:t>
      </w:r>
      <w:r w:rsidRPr="00784F72">
        <w:rPr>
          <w:rStyle w:val="Emphasis"/>
        </w:rPr>
        <w:t>Kagan</w:t>
      </w:r>
      <w:r w:rsidRPr="00022447">
        <w:rPr>
          <w:sz w:val="12"/>
        </w:rPr>
        <w:t xml:space="preserve">, a Washington Post columnist, </w:t>
      </w:r>
      <w:r w:rsidRPr="00784F72">
        <w:rPr>
          <w:rStyle w:val="StyleUnderline"/>
        </w:rPr>
        <w:t xml:space="preserve">shares Kristof’s view that China’s rise will not be peaceful </w:t>
      </w:r>
      <w:r w:rsidRPr="00022447">
        <w:rPr>
          <w:sz w:val="12"/>
        </w:rPr>
        <w:t xml:space="preserve">on the grounds that it is not willing to be “integrated” into the liberal world system.61 Although these opinion leaders offer different policy recommendations, </w:t>
      </w:r>
      <w:r w:rsidRPr="00784F72">
        <w:rPr>
          <w:rStyle w:val="StyleUnderline"/>
        </w:rPr>
        <w:t xml:space="preserve">all of them define a real or potential Chinese threat to both U.S. security and the security of the world at large. </w:t>
      </w:r>
      <w:r w:rsidRPr="00022447">
        <w:rPr>
          <w:sz w:val="12"/>
        </w:rPr>
        <w:t xml:space="preserve">In the analogical mode, the substantial modality of the </w:t>
      </w:r>
      <w:r w:rsidRPr="00AC570F">
        <w:rPr>
          <w:rStyle w:val="StyleUnderline"/>
        </w:rPr>
        <w:t>threat posed by China to the outside world is largely concerned with the political sphere</w:t>
      </w:r>
      <w:r w:rsidRPr="00022447">
        <w:rPr>
          <w:sz w:val="12"/>
        </w:rPr>
        <w:t xml:space="preserve">. Political threats are usually defined in terms of “constituting principles” such as sovereignty and ideology.62 The referent objects under threat are units that include the nation or the state but may exceed these designations, as in the cases of the military and strategic spheres. The referent objects may be states with </w:t>
      </w:r>
      <w:r w:rsidRPr="00AC570F">
        <w:rPr>
          <w:rStyle w:val="StyleUnderline"/>
        </w:rPr>
        <w:t xml:space="preserve">similar political systems, such as the so-called “democracies” or the “free world.” In their political warnings against the “China threat,” </w:t>
      </w:r>
      <w:proofErr w:type="spellStart"/>
      <w:r w:rsidRPr="00AC570F">
        <w:rPr>
          <w:rStyle w:val="StyleUnderline"/>
        </w:rPr>
        <w:t>securitizers</w:t>
      </w:r>
      <w:proofErr w:type="spellEnd"/>
      <w:r w:rsidRPr="00AC570F">
        <w:rPr>
          <w:rStyle w:val="StyleUnderline"/>
        </w:rPr>
        <w:t xml:space="preserve"> such as </w:t>
      </w:r>
      <w:r w:rsidRPr="00022447">
        <w:rPr>
          <w:sz w:val="12"/>
        </w:rPr>
        <w:t xml:space="preserve">Kristof discursively construct the </w:t>
      </w:r>
      <w:r w:rsidRPr="00AC570F">
        <w:rPr>
          <w:rStyle w:val="StyleUnderline"/>
        </w:rPr>
        <w:t>Chinese identity by linking it with bellicose Nazi Germany and militarist Japan</w:t>
      </w:r>
      <w:r w:rsidRPr="00022447">
        <w:rPr>
          <w:sz w:val="12"/>
        </w:rPr>
        <w:t xml:space="preserve">, thereby differentiating it from the identity of the “peace-loving” Western democracies.63 </w:t>
      </w:r>
      <w:proofErr w:type="spellStart"/>
      <w:r w:rsidRPr="00AC570F">
        <w:rPr>
          <w:rStyle w:val="StyleUnderline"/>
        </w:rPr>
        <w:t>Securitizers</w:t>
      </w:r>
      <w:proofErr w:type="spellEnd"/>
      <w:r w:rsidRPr="00022447">
        <w:rPr>
          <w:sz w:val="12"/>
        </w:rPr>
        <w:t xml:space="preserve"> working in the normative-analogy mode </w:t>
      </w:r>
      <w:r w:rsidRPr="00AC570F">
        <w:rPr>
          <w:rStyle w:val="StyleUnderline"/>
        </w:rPr>
        <w:t>conduct “conversations” with their audiences</w:t>
      </w:r>
      <w:r w:rsidRPr="00022447">
        <w:rPr>
          <w:sz w:val="12"/>
        </w:rPr>
        <w:t xml:space="preserve"> in which they relate major themes, debates, or motifs that are familiar to the social groups concerned.64 Securitization of the “China Threat” Discourse: A Poststructuralist Account 159 This approach is more likely to result in the audience absorbing maximum knowledge, which in turn leads to a more effective excision of power. Kristof, for example, constructs the possibility of a China threat by focusing on Chinese nationalism in his “conversations” with educated and well-informed readers in the United States and other Western countries. This is a judicious strategy, as such audiences are more receptive to nationalism, the promotion of democracy and other forms of ideological reasoning. As Buzan suggests, </w:t>
      </w:r>
      <w:r w:rsidRPr="00AC570F">
        <w:rPr>
          <w:rStyle w:val="StyleUnderline"/>
        </w:rPr>
        <w:t>existential threats in the political sector may also be ideologically defined.</w:t>
      </w:r>
      <w:r w:rsidRPr="00022447">
        <w:rPr>
          <w:sz w:val="12"/>
        </w:rPr>
        <w:t xml:space="preserve">65 Therefore, the arguments of opinion leaders can contribute to the act of securitizing the alleged impending threat: “Yet what worries me about China isn’t its upgrade of its nuclear arsenal and its military acquisitions to project power beyond its borders. … No, what troubles me, as one who loves China and is rooting for it to succeed, is the growing nationalism that the government has cultivated among young people.”66 Unlike the scientific mode, in which </w:t>
      </w:r>
      <w:proofErr w:type="spellStart"/>
      <w:r w:rsidRPr="00022447">
        <w:rPr>
          <w:sz w:val="12"/>
        </w:rPr>
        <w:t>securitizers</w:t>
      </w:r>
      <w:proofErr w:type="spellEnd"/>
      <w:r w:rsidRPr="00022447">
        <w:rPr>
          <w:sz w:val="12"/>
        </w:rPr>
        <w:t xml:space="preserve"> reason deductively, the normative-analogy mode has an inductive logic, as it reaches its conclusions </w:t>
      </w:r>
      <w:proofErr w:type="gramStart"/>
      <w:r w:rsidRPr="00022447">
        <w:rPr>
          <w:sz w:val="12"/>
        </w:rPr>
        <w:t>on the basis of</w:t>
      </w:r>
      <w:proofErr w:type="gramEnd"/>
      <w:r w:rsidRPr="00022447">
        <w:rPr>
          <w:sz w:val="12"/>
        </w:rPr>
        <w:t xml:space="preserve"> a number of historical and contemporary examples.</w:t>
      </w:r>
    </w:p>
    <w:p w14:paraId="59A15FCF" w14:textId="352C27CE" w:rsidR="00DD022D" w:rsidRDefault="00DD022D" w:rsidP="00DD022D">
      <w:pPr>
        <w:pStyle w:val="Heading3"/>
      </w:pPr>
      <w:r>
        <w:t>Link</w:t>
      </w:r>
      <w:r>
        <w:t>---China</w:t>
      </w:r>
      <w:r>
        <w:t>---Semiconductors</w:t>
      </w:r>
      <w:r>
        <w:t>---2NC</w:t>
      </w:r>
    </w:p>
    <w:p w14:paraId="1EE57B97" w14:textId="77777777" w:rsidR="00DD022D" w:rsidRDefault="00DD022D" w:rsidP="00DD022D">
      <w:pPr>
        <w:pStyle w:val="Heading4"/>
      </w:pPr>
      <w:r>
        <w:t>Semiconductor threat is a false narrative to bind Asia to an American order rooted in imperialism. Any risk is purely self-created.</w:t>
      </w:r>
    </w:p>
    <w:p w14:paraId="64C31F34" w14:textId="77777777" w:rsidR="00DD022D" w:rsidRPr="00A56CB3" w:rsidRDefault="00DD022D" w:rsidP="00DD022D">
      <w:r w:rsidRPr="00A56CB3">
        <w:rPr>
          <w:rStyle w:val="Style13ptBold"/>
        </w:rPr>
        <w:t>Singh 24</w:t>
      </w:r>
      <w:r>
        <w:t xml:space="preserve"> (Ajit Singh, University of Manitoba, Department of Political Studies University of Manitoba, Winnipeg, 2024, “Does China Pose a Threat? Examining the US Case for a New Cold War” | </w:t>
      </w:r>
      <w:proofErr w:type="spellStart"/>
      <w:proofErr w:type="gramStart"/>
      <w:r>
        <w:t>czx</w:t>
      </w:r>
      <w:proofErr w:type="spellEnd"/>
      <w:r>
        <w:t xml:space="preserve"> )</w:t>
      </w:r>
      <w:proofErr w:type="gramEnd"/>
    </w:p>
    <w:p w14:paraId="2C90F571" w14:textId="77777777" w:rsidR="00DD022D" w:rsidRPr="00F43D0F" w:rsidRDefault="00DD022D" w:rsidP="00DD022D">
      <w:pPr>
        <w:rPr>
          <w:sz w:val="16"/>
        </w:rPr>
      </w:pPr>
      <w:r w:rsidRPr="00F43D0F">
        <w:rPr>
          <w:sz w:val="16"/>
        </w:rPr>
        <w:t xml:space="preserve">(ii) “Self-Determination” with “No Choice” </w:t>
      </w:r>
    </w:p>
    <w:p w14:paraId="5024CAF0" w14:textId="77777777" w:rsidR="00DD022D" w:rsidRPr="00DE0371" w:rsidRDefault="00DD022D" w:rsidP="00DD022D">
      <w:pPr>
        <w:rPr>
          <w:rStyle w:val="Emphasis"/>
        </w:rPr>
      </w:pPr>
      <w:r w:rsidRPr="00DE0371">
        <w:rPr>
          <w:rStyle w:val="StyleUnderline"/>
        </w:rPr>
        <w:t xml:space="preserve">For three decades following the Chinese Revolution, Washington, Beijing, and Taipei all agreed the island and the mainland were </w:t>
      </w:r>
      <w:r w:rsidRPr="00DE0371">
        <w:rPr>
          <w:rStyle w:val="Emphasis"/>
        </w:rPr>
        <w:t>part of one country</w:t>
      </w:r>
      <w:r w:rsidRPr="00DE0371">
        <w:rPr>
          <w:rStyle w:val="StyleUnderline"/>
        </w:rPr>
        <w:t xml:space="preserve"> – China</w:t>
      </w:r>
      <w:r w:rsidRPr="00F43D0F">
        <w:rPr>
          <w:sz w:val="16"/>
        </w:rPr>
        <w:t xml:space="preserve"> – the disagreement was over whether the PRC or ROC was the rightful government. </w:t>
      </w:r>
      <w:r w:rsidRPr="00DE0371">
        <w:rPr>
          <w:rStyle w:val="StyleUnderline"/>
        </w:rPr>
        <w:t>Following normalization, the US has increasingly invoked</w:t>
      </w:r>
      <w:r w:rsidRPr="00F43D0F">
        <w:rPr>
          <w:sz w:val="16"/>
        </w:rPr>
        <w:t xml:space="preserve"> the island’s </w:t>
      </w:r>
      <w:r w:rsidRPr="00DE0371">
        <w:rPr>
          <w:rStyle w:val="StyleUnderline"/>
        </w:rPr>
        <w:t>“self-determination”, and tacitly adopted the opposite posture – China and Taiwan are two separate entities, and their “status quo” cannot be disrupted.</w:t>
      </w:r>
      <w:r w:rsidRPr="00F43D0F">
        <w:rPr>
          <w:sz w:val="16"/>
        </w:rPr>
        <w:t xml:space="preserve"> What accounts for this reversal of sorts? As with Washington’s turn from “containment” towards “democracy promotion”, changes in the global landscape have motivated changes in US posture and discourse. </w:t>
      </w:r>
      <w:r w:rsidRPr="00DE0371">
        <w:rPr>
          <w:rStyle w:val="StyleUnderline"/>
        </w:rPr>
        <w:t>The principal objective</w:t>
      </w:r>
      <w:r w:rsidRPr="00F43D0F">
        <w:rPr>
          <w:sz w:val="16"/>
        </w:rPr>
        <w:t xml:space="preserve">, however, has remained the same – </w:t>
      </w:r>
      <w:r w:rsidRPr="00DE0371">
        <w:rPr>
          <w:rStyle w:val="Emphasis"/>
        </w:rPr>
        <w:t xml:space="preserve">preventing reunification and maintaining the island’s role strategic foothold. </w:t>
      </w:r>
    </w:p>
    <w:p w14:paraId="2E8A3FB1" w14:textId="77777777" w:rsidR="00DD022D" w:rsidRPr="00F43D0F" w:rsidRDefault="00DD022D" w:rsidP="00DD022D">
      <w:pPr>
        <w:rPr>
          <w:sz w:val="16"/>
        </w:rPr>
      </w:pPr>
      <w:r w:rsidRPr="00F43D0F">
        <w:rPr>
          <w:sz w:val="16"/>
        </w:rPr>
        <w:t xml:space="preserve">Between 1949 and 1971, it was politically expedient for the US to agree that Taiwan and the mainland were part of one country, as it did so to argue that the ROC was the “true” representative of China, thereby legitimizing US efforts to turn Taiwan into an “unsinkable aircraft carrier”, exclude Beijing from the UN, and isolate the PRC from the international community. However, over time this position became less and less tenable and, in 1971, more than two-thirds of UN member states voted to oust the ROC and </w:t>
      </w:r>
      <w:proofErr w:type="spellStart"/>
      <w:r w:rsidRPr="00F43D0F">
        <w:rPr>
          <w:sz w:val="16"/>
        </w:rPr>
        <w:t>recognise</w:t>
      </w:r>
      <w:proofErr w:type="spellEnd"/>
      <w:r w:rsidRPr="00F43D0F">
        <w:rPr>
          <w:sz w:val="16"/>
        </w:rPr>
        <w:t xml:space="preserve"> the PRC as the only legitimate representative of China. The year prior, the Nixon administration had already begun to look toward rapprochement with Beijing and sought to reconfigure its position on Taiwan in a way that allowed the US to maintain its strategic foothold on the island but “not be embarrassed” on the international stage. As Tucker recounts:</w:t>
      </w:r>
    </w:p>
    <w:p w14:paraId="08BA2F5D" w14:textId="77777777" w:rsidR="00DD022D" w:rsidRPr="00F43D0F" w:rsidRDefault="00DD022D" w:rsidP="00DD022D">
      <w:pPr>
        <w:rPr>
          <w:sz w:val="16"/>
        </w:rPr>
      </w:pPr>
      <w:r w:rsidRPr="00F43D0F">
        <w:rPr>
          <w:sz w:val="16"/>
        </w:rPr>
        <w:t>Mounting pressures for PRC admission … had resumed and required a new US policy. By autumn 1970, the US itself no longer advocated unconditional exclusion of Beijing, having shifted to a posture of keeping Taiwan in rather than the mainland out. American diplomats feared that UN members viewed Taiwan as a ‘sinking ship,’ assuming its removal unavoidable. The president reminded Kissinger that he wanted ‘a position in which we can keep our commitments to Taiwan’ but not be embarrassed by them.53</w:t>
      </w:r>
    </w:p>
    <w:p w14:paraId="69B7AFE4" w14:textId="77777777" w:rsidR="00DD022D" w:rsidRPr="00F43D0F" w:rsidRDefault="00DD022D" w:rsidP="00DD022D">
      <w:pPr>
        <w:rPr>
          <w:sz w:val="16"/>
        </w:rPr>
      </w:pPr>
      <w:r w:rsidRPr="00F43D0F">
        <w:rPr>
          <w:sz w:val="16"/>
        </w:rPr>
        <w:t xml:space="preserve">To maintain “keep our commitments to Taiwan” – or, as MacArthur may have put it, to keep the “unsinkable aircraft carrier” afloat – Washington sought to formulate “a reasonable and pragmatic solution”. The solution that US reached was to sever formal relations with the ROC, while maintaining that island’s separation from the mainland – a change discourse but a continuous objective. To this end, The Taiwan Relations Act (1979), which officially governs US relations with the island, requires the United States, as a matter of law, to have a policy “to provide Taiwan with arms of a defensive character” and “to resist any resort to force … that would jeopardize the security, or the social or economic system, of the people </w:t>
      </w:r>
      <w:proofErr w:type="gramStart"/>
      <w:r w:rsidRPr="00F43D0F">
        <w:rPr>
          <w:sz w:val="16"/>
        </w:rPr>
        <w:t>on</w:t>
      </w:r>
      <w:proofErr w:type="gramEnd"/>
      <w:r w:rsidRPr="00F43D0F">
        <w:rPr>
          <w:sz w:val="16"/>
        </w:rPr>
        <w:t xml:space="preserve"> Taiwan”.</w:t>
      </w:r>
    </w:p>
    <w:p w14:paraId="46E3A501" w14:textId="77777777" w:rsidR="00DD022D" w:rsidRPr="00F43D0F" w:rsidRDefault="00DD022D" w:rsidP="00DD022D">
      <w:pPr>
        <w:rPr>
          <w:sz w:val="16"/>
        </w:rPr>
      </w:pPr>
      <w:r w:rsidRPr="00DE0371">
        <w:rPr>
          <w:rStyle w:val="StyleUnderline"/>
        </w:rPr>
        <w:t>Despite Washington’s invocations of self-determination and solidarity, US-Taiwan relations have and continue to be defined by dependency and dominance</w:t>
      </w:r>
      <w:r w:rsidRPr="00F43D0F">
        <w:rPr>
          <w:sz w:val="16"/>
        </w:rPr>
        <w:t xml:space="preserve">. Tucker describes </w:t>
      </w:r>
      <w:r w:rsidRPr="00DE0371">
        <w:rPr>
          <w:rStyle w:val="StyleUnderline"/>
        </w:rPr>
        <w:t>Taiwan’s position relative to Washington</w:t>
      </w:r>
      <w:r w:rsidRPr="00F43D0F">
        <w:rPr>
          <w:sz w:val="16"/>
        </w:rPr>
        <w:t xml:space="preserve">, during the Cold War, as </w:t>
      </w:r>
      <w:r w:rsidRPr="00DE0371">
        <w:rPr>
          <w:rStyle w:val="Emphasis"/>
        </w:rPr>
        <w:t>one of “utter dependency”,</w:t>
      </w:r>
      <w:r w:rsidRPr="00DE0371">
        <w:rPr>
          <w:rStyle w:val="StyleUnderline"/>
        </w:rPr>
        <w:t xml:space="preserve"> wherein “US officials tended to make policy decisions </w:t>
      </w:r>
      <w:r w:rsidRPr="00DE0371">
        <w:rPr>
          <w:rStyle w:val="Emphasis"/>
        </w:rPr>
        <w:t>without consultation or much warning, without excessive thought or planning, and, frequently with the objective of curtailing the government’s access, opportunities, and maneuvering room</w:t>
      </w:r>
      <w:r w:rsidRPr="00F43D0F">
        <w:rPr>
          <w:sz w:val="16"/>
        </w:rPr>
        <w:t xml:space="preserve">. has been one of dependency and dominance”.54 Thomas W. Robinson reaches a similar conclusion in assessing post-Cold War relations: “Taiwan has become a continuous foreign policy protectorate of the United States. Had it not been for American security protection, Taiwan would long since have come under Beijing’s rule … </w:t>
      </w:r>
      <w:r w:rsidRPr="00DE0371">
        <w:rPr>
          <w:rStyle w:val="StyleUnderline"/>
        </w:rPr>
        <w:t>from the onset of the People’s Republic of China, it was the American connection that was the sine qua non of Taiwan’s quasi-independent existence</w:t>
      </w:r>
      <w:r w:rsidRPr="00F43D0F">
        <w:rPr>
          <w:sz w:val="16"/>
        </w:rPr>
        <w:t>”.55</w:t>
      </w:r>
    </w:p>
    <w:p w14:paraId="263DF5C6" w14:textId="77777777" w:rsidR="00DD022D" w:rsidRPr="00DE0371" w:rsidRDefault="00DD022D" w:rsidP="00DD022D">
      <w:pPr>
        <w:rPr>
          <w:rStyle w:val="StyleUnderline"/>
        </w:rPr>
      </w:pPr>
      <w:r w:rsidRPr="00F43D0F">
        <w:rPr>
          <w:sz w:val="16"/>
        </w:rPr>
        <w:t xml:space="preserve">This </w:t>
      </w:r>
      <w:r w:rsidRPr="00DE0371">
        <w:rPr>
          <w:rStyle w:val="StyleUnderline"/>
        </w:rPr>
        <w:t>unequal relationship continues to characterize US-Taiwan relations in the current period</w:t>
      </w:r>
      <w:r w:rsidRPr="00F43D0F">
        <w:rPr>
          <w:sz w:val="16"/>
        </w:rPr>
        <w:t>. A 2023 report published by the Brookings Institution characterized ties as a “</w:t>
      </w:r>
      <w:r w:rsidRPr="00DE0371">
        <w:rPr>
          <w:rStyle w:val="StyleUnderline"/>
        </w:rPr>
        <w:t>relationship between a patron state (the United States) and its client (Taiwan</w:t>
      </w:r>
      <w:r w:rsidRPr="00F43D0F">
        <w:rPr>
          <w:sz w:val="16"/>
        </w:rPr>
        <w:t xml:space="preserve">)”.56 </w:t>
      </w:r>
      <w:r w:rsidRPr="00DE0371">
        <w:rPr>
          <w:rStyle w:val="StyleUnderline"/>
        </w:rPr>
        <w:t xml:space="preserve">This power dynamic has become </w:t>
      </w:r>
      <w:r w:rsidRPr="00DE0371">
        <w:rPr>
          <w:rStyle w:val="Emphasis"/>
        </w:rPr>
        <w:t>increasingly visible as the US “technology war” against China has intensified</w:t>
      </w:r>
      <w:r w:rsidRPr="00DE0371">
        <w:rPr>
          <w:rStyle w:val="StyleUnderline"/>
        </w:rPr>
        <w:t xml:space="preserve">. </w:t>
      </w:r>
    </w:p>
    <w:p w14:paraId="320A81AD" w14:textId="77777777" w:rsidR="00DD022D" w:rsidRPr="00F43D0F" w:rsidRDefault="00DD022D" w:rsidP="00DD022D">
      <w:pPr>
        <w:rPr>
          <w:sz w:val="16"/>
        </w:rPr>
      </w:pPr>
      <w:r w:rsidRPr="00DE0371">
        <w:rPr>
          <w:rStyle w:val="StyleUnderline"/>
        </w:rPr>
        <w:t xml:space="preserve">In the 1970s and 1980s, the US offshored its semiconductor production to its Asian allies to take advantage of cheaper </w:t>
      </w:r>
      <w:proofErr w:type="spellStart"/>
      <w:r w:rsidRPr="00DE0371">
        <w:rPr>
          <w:rStyle w:val="StyleUnderline"/>
        </w:rPr>
        <w:t>labour</w:t>
      </w:r>
      <w:proofErr w:type="spellEnd"/>
      <w:r w:rsidRPr="00DE0371">
        <w:rPr>
          <w:rStyle w:val="StyleUnderline"/>
        </w:rPr>
        <w:t xml:space="preserve"> costs and strengthen its presence in the region.</w:t>
      </w:r>
      <w:r w:rsidRPr="00F43D0F">
        <w:rPr>
          <w:sz w:val="16"/>
        </w:rPr>
        <w:t xml:space="preserve"> As Chris Miller recounts “</w:t>
      </w:r>
      <w:r w:rsidRPr="00DE0371">
        <w:rPr>
          <w:rStyle w:val="StyleUnderline"/>
        </w:rPr>
        <w:t xml:space="preserve">Washington’s foreign policy strategists embraced complex semiconductor supply chains as </w:t>
      </w:r>
      <w:r w:rsidRPr="00DE0371">
        <w:rPr>
          <w:rStyle w:val="Emphasis"/>
        </w:rPr>
        <w:t xml:space="preserve">a tool to bind Asia to an American-led </w:t>
      </w:r>
      <w:r w:rsidRPr="004F3D7F">
        <w:rPr>
          <w:rStyle w:val="Emphasis"/>
        </w:rPr>
        <w:t>world</w:t>
      </w:r>
      <w:r w:rsidRPr="00F43D0F">
        <w:rPr>
          <w:sz w:val="16"/>
        </w:rPr>
        <w:t>”. Miller writes, “[f]</w:t>
      </w:r>
      <w:proofErr w:type="spellStart"/>
      <w:r w:rsidRPr="00F43D0F">
        <w:rPr>
          <w:sz w:val="16"/>
        </w:rPr>
        <w:t>rom</w:t>
      </w:r>
      <w:proofErr w:type="spellEnd"/>
      <w:r w:rsidRPr="00F43D0F">
        <w:rPr>
          <w:sz w:val="16"/>
        </w:rPr>
        <w:t xml:space="preserve"> South Korea to Taiwan, Singapore to the Philippines a map of semiconductor assembly facilities looked much like a map of American military bases across Asia”.57 By 2022, Taiwan Semiconductor Manufacturing Company (TSMC) was the world’s largest semiconductor manufacturer, holding a 56 percent share in the overall global market, and 90 percent in advanced chips.58 </w:t>
      </w:r>
      <w:r w:rsidRPr="00F43D0F">
        <w:rPr>
          <w:rStyle w:val="StyleUnderline"/>
        </w:rPr>
        <w:t xml:space="preserve">Amid growing anxieties related to China, </w:t>
      </w:r>
      <w:r w:rsidRPr="00F43D0F">
        <w:rPr>
          <w:rStyle w:val="Emphasis"/>
        </w:rPr>
        <w:t>the US has begun “re-shoring” Taiwan’s semiconductor production for fear of it being “captured by China”. Despite Taiwan’s protests</w:t>
      </w:r>
      <w:r w:rsidRPr="00F43D0F">
        <w:rPr>
          <w:rStyle w:val="StyleUnderline"/>
        </w:rPr>
        <w:t>, however, decision-making authority ultimately rests with Washington.</w:t>
      </w:r>
      <w:r w:rsidRPr="00F43D0F">
        <w:rPr>
          <w:sz w:val="16"/>
        </w:rPr>
        <w:t xml:space="preserve"> A recent report in The New York Times offered the following description of the relationship:</w:t>
      </w:r>
    </w:p>
    <w:p w14:paraId="581D8E08" w14:textId="77777777" w:rsidR="00DD022D" w:rsidRDefault="00DD022D" w:rsidP="00DD022D">
      <w:pPr>
        <w:rPr>
          <w:sz w:val="16"/>
        </w:rPr>
      </w:pPr>
      <w:r w:rsidRPr="00F43D0F">
        <w:rPr>
          <w:sz w:val="16"/>
        </w:rPr>
        <w:t xml:space="preserve">the partnership between the US and Taiwan and unequal one … Strategically, </w:t>
      </w:r>
      <w:r w:rsidRPr="00F43D0F">
        <w:rPr>
          <w:rStyle w:val="StyleUnderline"/>
        </w:rPr>
        <w:t>American policymakers see the US’s dependence on Taiwan as an unacceptable risk. They have pushed for TSMC to build more fabs in the US, as part of a broader strategy to locate more semiconductor manufacturing closer to American shores. Taiwan has no choice but to comply</w:t>
      </w:r>
      <w:r w:rsidRPr="00F43D0F">
        <w:rPr>
          <w:sz w:val="16"/>
        </w:rPr>
        <w:t xml:space="preserve">, for fear of upsetting its most powerful ally and largest arms supplier; </w:t>
      </w:r>
      <w:r w:rsidRPr="00F43D0F">
        <w:rPr>
          <w:rStyle w:val="StyleUnderline"/>
        </w:rPr>
        <w:t xml:space="preserve">but </w:t>
      </w:r>
      <w:r w:rsidRPr="00F43D0F">
        <w:rPr>
          <w:rStyle w:val="Emphasis"/>
        </w:rPr>
        <w:t>with every move to erode the island’s pre-eminence, it makes itself more vulnerable</w:t>
      </w:r>
      <w:r w:rsidRPr="00F43D0F">
        <w:rPr>
          <w:rStyle w:val="StyleUnderline"/>
        </w:rPr>
        <w:t>. In the worst case, Taiwan’s chip chokehold may only invite more destruction</w:t>
      </w:r>
      <w:r w:rsidRPr="00F43D0F">
        <w:rPr>
          <w:sz w:val="16"/>
        </w:rPr>
        <w:t>: Some American commentators and war-gamers have suggested that, if China does invade, the US should destroy TSMC’s fabs to stop them from falling under China’s control.59 [emphasis added]</w:t>
      </w:r>
    </w:p>
    <w:p w14:paraId="670809F3" w14:textId="055F3EE8" w:rsidR="00DD022D" w:rsidRDefault="00DD022D" w:rsidP="00DD022D">
      <w:pPr>
        <w:pStyle w:val="Heading3"/>
      </w:pPr>
      <w:r>
        <w:t>Link---China---Taiwan---2NC</w:t>
      </w:r>
    </w:p>
    <w:p w14:paraId="7B268C8D" w14:textId="77777777" w:rsidR="00DD022D" w:rsidRDefault="00DD022D" w:rsidP="00DD022D">
      <w:pPr>
        <w:pStyle w:val="Heading4"/>
      </w:pPr>
      <w:r>
        <w:t xml:space="preserve">Chinese apocalyptic threat discourse utilizes Manichean dichotomies to serve the American hegemonic project. The </w:t>
      </w:r>
      <w:proofErr w:type="spellStart"/>
      <w:r>
        <w:t>aff’s</w:t>
      </w:r>
      <w:proofErr w:type="spellEnd"/>
      <w:r>
        <w:t xml:space="preserve"> representations are militaristic attempts to stifle political dissent and exert control over the orient, leading only to napalm and radioactive ash.</w:t>
      </w:r>
    </w:p>
    <w:p w14:paraId="10EB0239" w14:textId="77777777" w:rsidR="00DD022D" w:rsidRPr="00A56CB3" w:rsidRDefault="00DD022D" w:rsidP="00DD022D">
      <w:r w:rsidRPr="00A56CB3">
        <w:rPr>
          <w:rStyle w:val="Style13ptBold"/>
        </w:rPr>
        <w:t>Singh 24</w:t>
      </w:r>
      <w:r>
        <w:t xml:space="preserve"> (Ajit Singh, University of Manitoba, Department of Political Studies University of Manitoba, Winnipeg, 2024, “Does China Pose a Threat? Examining the US Case for a New Cold War” | </w:t>
      </w:r>
      <w:proofErr w:type="spellStart"/>
      <w:proofErr w:type="gramStart"/>
      <w:r>
        <w:t>czx</w:t>
      </w:r>
      <w:proofErr w:type="spellEnd"/>
      <w:r>
        <w:t xml:space="preserve"> )</w:t>
      </w:r>
      <w:proofErr w:type="gramEnd"/>
    </w:p>
    <w:p w14:paraId="22C10812" w14:textId="77777777" w:rsidR="00DD022D" w:rsidRPr="00F43D0F" w:rsidRDefault="00DD022D" w:rsidP="00DD022D">
      <w:pPr>
        <w:rPr>
          <w:sz w:val="16"/>
        </w:rPr>
      </w:pPr>
      <w:r w:rsidRPr="00F43D0F">
        <w:rPr>
          <w:sz w:val="16"/>
        </w:rPr>
        <w:t>Who is the Military Aggressor?</w:t>
      </w:r>
    </w:p>
    <w:p w14:paraId="625F5954" w14:textId="77777777" w:rsidR="00DD022D" w:rsidRPr="00F43D0F" w:rsidRDefault="00DD022D" w:rsidP="00DD022D">
      <w:pPr>
        <w:rPr>
          <w:sz w:val="16"/>
        </w:rPr>
      </w:pPr>
      <w:r w:rsidRPr="00F43D0F">
        <w:rPr>
          <w:rStyle w:val="StyleUnderline"/>
        </w:rPr>
        <w:t>The United States points to Chinese military aggression and expansionist aims as driving tensions around Taiwan, and thus, necessitating US involvement.</w:t>
      </w:r>
      <w:r w:rsidRPr="00F43D0F">
        <w:rPr>
          <w:sz w:val="16"/>
        </w:rPr>
        <w:t xml:space="preserve"> To evaluate this, it is helpful to compare the two countries respective militaries, in terms of military expenditure, overseas military presence, and use of force: </w:t>
      </w:r>
    </w:p>
    <w:p w14:paraId="7EF2CD98" w14:textId="77777777" w:rsidR="00DD022D" w:rsidRPr="00F43D0F" w:rsidRDefault="00DD022D" w:rsidP="00DD022D">
      <w:pPr>
        <w:rPr>
          <w:sz w:val="16"/>
        </w:rPr>
      </w:pPr>
      <w:r w:rsidRPr="00F43D0F">
        <w:rPr>
          <w:sz w:val="16"/>
        </w:rPr>
        <w:t>(</w:t>
      </w:r>
      <w:proofErr w:type="spellStart"/>
      <w:r w:rsidRPr="00F43D0F">
        <w:rPr>
          <w:sz w:val="16"/>
        </w:rPr>
        <w:t>i</w:t>
      </w:r>
      <w:proofErr w:type="spellEnd"/>
      <w:r w:rsidRPr="00F43D0F">
        <w:rPr>
          <w:sz w:val="16"/>
        </w:rPr>
        <w:t xml:space="preserve">) Military Expenditure </w:t>
      </w:r>
    </w:p>
    <w:p w14:paraId="43C63781" w14:textId="77777777" w:rsidR="00DD022D" w:rsidRPr="00F43D0F" w:rsidRDefault="00DD022D" w:rsidP="00DD022D">
      <w:pPr>
        <w:rPr>
          <w:sz w:val="16"/>
        </w:rPr>
      </w:pPr>
      <w:r w:rsidRPr="00F43D0F">
        <w:rPr>
          <w:sz w:val="16"/>
        </w:rPr>
        <w:t xml:space="preserve">According to the Stockholm International Peace Research Institute, </w:t>
      </w:r>
      <w:r w:rsidRPr="00F43D0F">
        <w:rPr>
          <w:rStyle w:val="StyleUnderline"/>
        </w:rPr>
        <w:t xml:space="preserve">in 2022, the US military expenditures amounted to </w:t>
      </w:r>
      <w:r w:rsidRPr="00F43D0F">
        <w:rPr>
          <w:rStyle w:val="Emphasis"/>
        </w:rPr>
        <w:t>$877 billion</w:t>
      </w:r>
      <w:r w:rsidRPr="00F43D0F">
        <w:rPr>
          <w:sz w:val="16"/>
        </w:rPr>
        <w:t xml:space="preserve">.60 </w:t>
      </w:r>
      <w:r w:rsidRPr="00F43D0F">
        <w:rPr>
          <w:rStyle w:val="StyleUnderline"/>
        </w:rPr>
        <w:t xml:space="preserve">US expenditures constitute a </w:t>
      </w:r>
      <w:r w:rsidRPr="00F43D0F">
        <w:rPr>
          <w:rStyle w:val="Emphasis"/>
        </w:rPr>
        <w:t>3.5 percent share of its</w:t>
      </w:r>
      <w:r w:rsidRPr="00F43D0F">
        <w:rPr>
          <w:sz w:val="16"/>
        </w:rPr>
        <w:t xml:space="preserve"> gross domestic product (</w:t>
      </w:r>
      <w:r w:rsidRPr="00F43D0F">
        <w:rPr>
          <w:rStyle w:val="Emphasis"/>
        </w:rPr>
        <w:t>GDP</w:t>
      </w:r>
      <w:r w:rsidRPr="00F43D0F">
        <w:rPr>
          <w:sz w:val="16"/>
        </w:rPr>
        <w:t xml:space="preserve">). </w:t>
      </w:r>
      <w:r w:rsidRPr="00F43D0F">
        <w:rPr>
          <w:rStyle w:val="StyleUnderline"/>
        </w:rPr>
        <w:t xml:space="preserve">The US military expenditures were </w:t>
      </w:r>
      <w:r w:rsidRPr="00F43D0F">
        <w:rPr>
          <w:rStyle w:val="Emphasis"/>
        </w:rPr>
        <w:t>greater than the next 10 highest spending countries combined</w:t>
      </w:r>
      <w:r w:rsidRPr="00F43D0F">
        <w:rPr>
          <w:sz w:val="16"/>
        </w:rPr>
        <w:t xml:space="preserve"> (China, Russia, India, Saudi Arabia, United Kingdom, Germany, France, South Korea, Japan, Ukraine). The US share of global military spending (40 percent) is ten times greater than its share of the global population (4 percent). </w:t>
      </w:r>
    </w:p>
    <w:p w14:paraId="264C304C" w14:textId="77777777" w:rsidR="00DD022D" w:rsidRPr="00F43D0F" w:rsidRDefault="00DD022D" w:rsidP="00DD022D">
      <w:pPr>
        <w:rPr>
          <w:sz w:val="16"/>
        </w:rPr>
      </w:pPr>
      <w:r w:rsidRPr="00F43D0F">
        <w:rPr>
          <w:rStyle w:val="StyleUnderline"/>
        </w:rPr>
        <w:t xml:space="preserve">In 2022, China’s military expenditures amounted to </w:t>
      </w:r>
      <w:r w:rsidRPr="00F43D0F">
        <w:rPr>
          <w:rStyle w:val="Emphasis"/>
        </w:rPr>
        <w:t>$277 billion</w:t>
      </w:r>
      <w:r w:rsidRPr="00F43D0F">
        <w:rPr>
          <w:sz w:val="16"/>
        </w:rPr>
        <w:t xml:space="preserve">. China’s expenditures constitute a </w:t>
      </w:r>
      <w:r w:rsidRPr="00F43D0F">
        <w:rPr>
          <w:rStyle w:val="Emphasis"/>
        </w:rPr>
        <w:t>1.6 percent share of its GDP</w:t>
      </w:r>
      <w:r w:rsidRPr="00F43D0F">
        <w:rPr>
          <w:sz w:val="16"/>
        </w:rPr>
        <w:t xml:space="preserve"> (in 2013, the share was 1.7 percent). For reference, as a share of GDP, </w:t>
      </w:r>
      <w:r w:rsidRPr="00F43D0F">
        <w:rPr>
          <w:rStyle w:val="StyleUnderline"/>
        </w:rPr>
        <w:t xml:space="preserve">China spends less than </w:t>
      </w:r>
      <w:proofErr w:type="gramStart"/>
      <w:r w:rsidRPr="00F43D0F">
        <w:rPr>
          <w:rStyle w:val="StyleUnderline"/>
        </w:rPr>
        <w:t>a number of</w:t>
      </w:r>
      <w:proofErr w:type="gramEnd"/>
      <w:r w:rsidRPr="00F43D0F">
        <w:rPr>
          <w:rStyle w:val="StyleUnderline"/>
        </w:rPr>
        <w:t xml:space="preserve"> US allies, including Saudi Arabia</w:t>
      </w:r>
      <w:r w:rsidRPr="00F43D0F">
        <w:rPr>
          <w:sz w:val="16"/>
        </w:rPr>
        <w:t xml:space="preserve"> (7.4 percent), </w:t>
      </w:r>
      <w:r w:rsidRPr="00F43D0F">
        <w:rPr>
          <w:rStyle w:val="StyleUnderline"/>
        </w:rPr>
        <w:t>India</w:t>
      </w:r>
      <w:r w:rsidRPr="00F43D0F">
        <w:rPr>
          <w:sz w:val="16"/>
        </w:rPr>
        <w:t xml:space="preserve"> (2.4 percent), </w:t>
      </w:r>
      <w:r w:rsidRPr="00F43D0F">
        <w:rPr>
          <w:rStyle w:val="StyleUnderline"/>
        </w:rPr>
        <w:t>the UK</w:t>
      </w:r>
      <w:r w:rsidRPr="00F43D0F">
        <w:rPr>
          <w:sz w:val="16"/>
        </w:rPr>
        <w:t xml:space="preserve"> (2.2 percent), </w:t>
      </w:r>
      <w:r w:rsidRPr="00F43D0F">
        <w:rPr>
          <w:rStyle w:val="StyleUnderline"/>
        </w:rPr>
        <w:t>France</w:t>
      </w:r>
      <w:r w:rsidRPr="00F43D0F">
        <w:rPr>
          <w:sz w:val="16"/>
        </w:rPr>
        <w:t xml:space="preserve"> (1.9 percent), </w:t>
      </w:r>
      <w:r w:rsidRPr="00F43D0F">
        <w:rPr>
          <w:rStyle w:val="StyleUnderline"/>
        </w:rPr>
        <w:t>South Korea</w:t>
      </w:r>
      <w:r w:rsidRPr="00F43D0F">
        <w:rPr>
          <w:sz w:val="16"/>
        </w:rPr>
        <w:t xml:space="preserve"> (2.7 percent), </w:t>
      </w:r>
      <w:r w:rsidRPr="00F43D0F">
        <w:rPr>
          <w:rStyle w:val="StyleUnderline"/>
        </w:rPr>
        <w:t>and Israel</w:t>
      </w:r>
      <w:r w:rsidRPr="00F43D0F">
        <w:rPr>
          <w:sz w:val="16"/>
        </w:rPr>
        <w:t xml:space="preserve"> (4.5 percent). China’s share of global military spending (13 percent) is less than its share of the global population (18 percent).</w:t>
      </w:r>
    </w:p>
    <w:p w14:paraId="53E5A4AE" w14:textId="77777777" w:rsidR="00DD022D" w:rsidRPr="00F43D0F" w:rsidRDefault="00DD022D" w:rsidP="00DD022D">
      <w:pPr>
        <w:rPr>
          <w:sz w:val="16"/>
        </w:rPr>
      </w:pPr>
      <w:r w:rsidRPr="00F43D0F">
        <w:rPr>
          <w:sz w:val="16"/>
        </w:rPr>
        <w:t xml:space="preserve">(ii) Overseas Military Presence </w:t>
      </w:r>
    </w:p>
    <w:p w14:paraId="2BEB9595" w14:textId="77777777" w:rsidR="00DD022D" w:rsidRPr="00F43D0F" w:rsidRDefault="00DD022D" w:rsidP="00DD022D">
      <w:pPr>
        <w:rPr>
          <w:sz w:val="16"/>
        </w:rPr>
      </w:pPr>
      <w:r w:rsidRPr="00F43D0F">
        <w:rPr>
          <w:rStyle w:val="StyleUnderline"/>
        </w:rPr>
        <w:t xml:space="preserve">The US operates roughly </w:t>
      </w:r>
      <w:r w:rsidRPr="00F43D0F">
        <w:rPr>
          <w:rStyle w:val="Emphasis"/>
        </w:rPr>
        <w:t>750 military bases in more than 80 countries</w:t>
      </w:r>
      <w:r w:rsidRPr="00F43D0F">
        <w:rPr>
          <w:sz w:val="16"/>
        </w:rPr>
        <w:t xml:space="preserve"> around the world. </w:t>
      </w:r>
      <w:r w:rsidRPr="00F43D0F">
        <w:rPr>
          <w:rStyle w:val="StyleUnderline"/>
        </w:rPr>
        <w:t>In East Asia alone, the US operates 313</w:t>
      </w:r>
      <w:r w:rsidRPr="00F43D0F">
        <w:rPr>
          <w:sz w:val="16"/>
        </w:rPr>
        <w:t xml:space="preserve"> military bases, including in Japan, South Korea, Guam, and Australia. </w:t>
      </w:r>
      <w:r w:rsidRPr="00F43D0F">
        <w:rPr>
          <w:rStyle w:val="Emphasis"/>
        </w:rPr>
        <w:t>China operates one</w:t>
      </w:r>
      <w:r w:rsidRPr="00F43D0F">
        <w:rPr>
          <w:rStyle w:val="StyleUnderline"/>
        </w:rPr>
        <w:t xml:space="preserve"> foreign military base</w:t>
      </w:r>
      <w:r w:rsidRPr="00F43D0F">
        <w:rPr>
          <w:sz w:val="16"/>
        </w:rPr>
        <w:t>, in Djibouti (which also hosts military bases belonging to the United States, United Kingdom, Germany, France, Italy, and Spain).</w:t>
      </w:r>
    </w:p>
    <w:p w14:paraId="07D63DF7" w14:textId="77777777" w:rsidR="00DD022D" w:rsidRPr="00F43D0F" w:rsidRDefault="00DD022D" w:rsidP="00DD022D">
      <w:pPr>
        <w:rPr>
          <w:sz w:val="16"/>
        </w:rPr>
      </w:pPr>
      <w:r w:rsidRPr="00F43D0F">
        <w:rPr>
          <w:sz w:val="16"/>
        </w:rPr>
        <w:t>The US has also expanded its military alliances in Asia in recent years, including the AUKUS nuclear submarine pact signed with Australia and the United Kingdom in 2021, and the establishment of trilateral military cooperation with Japan and South Korea in 2023 (along with support for Japan’s rearmament and move away from its post-war pacifist Constitution). 61 The US-led North Atlantic Treaty Organization has also turned its eyes towards the Pacific, naming China as a “security challenge” for the first time in 2021, including the “Indo-Pacific” within its strategic documents for the first time in 2022, and inviting countries from the Asia-Pacific (Japan, South Korea, Australia, and New Zealand) to its summit for the first time in 2022, and again in 2023.62 China has one military alliance with North Korea.</w:t>
      </w:r>
    </w:p>
    <w:p w14:paraId="4113CF1F" w14:textId="77777777" w:rsidR="00DD022D" w:rsidRPr="00F43D0F" w:rsidRDefault="00DD022D" w:rsidP="00DD022D">
      <w:pPr>
        <w:rPr>
          <w:sz w:val="16"/>
        </w:rPr>
      </w:pPr>
      <w:r w:rsidRPr="00F43D0F">
        <w:rPr>
          <w:sz w:val="16"/>
        </w:rPr>
        <w:t xml:space="preserve">(iii) Use of Force </w:t>
      </w:r>
    </w:p>
    <w:p w14:paraId="2FFDC06A" w14:textId="77777777" w:rsidR="00DD022D" w:rsidRPr="00F43D0F" w:rsidRDefault="00DD022D" w:rsidP="00DD022D">
      <w:pPr>
        <w:rPr>
          <w:sz w:val="16"/>
        </w:rPr>
      </w:pPr>
      <w:r w:rsidRPr="00F43D0F">
        <w:rPr>
          <w:rStyle w:val="StyleUnderline"/>
        </w:rPr>
        <w:t xml:space="preserve">The United States is </w:t>
      </w:r>
      <w:r w:rsidRPr="00F43D0F">
        <w:rPr>
          <w:rStyle w:val="Emphasis"/>
        </w:rPr>
        <w:t>“the most warlike nation in the history of the world”</w:t>
      </w:r>
      <w:r w:rsidRPr="00F43D0F">
        <w:rPr>
          <w:rStyle w:val="StyleUnderline"/>
        </w:rPr>
        <w:t>.</w:t>
      </w:r>
      <w:r w:rsidRPr="00F43D0F">
        <w:rPr>
          <w:sz w:val="16"/>
        </w:rPr>
        <w:t xml:space="preserve">63 This factual assessment was made by former US President Jimmy Carter in 2019. It is difficult to dispute Carter’s claim when reviewing the historical record. </w:t>
      </w:r>
      <w:r w:rsidRPr="00F43D0F">
        <w:rPr>
          <w:rStyle w:val="StyleUnderline"/>
        </w:rPr>
        <w:t>Since the country’s founding</w:t>
      </w:r>
      <w:r w:rsidRPr="00F43D0F">
        <w:rPr>
          <w:sz w:val="16"/>
        </w:rPr>
        <w:t xml:space="preserve"> in 1776, </w:t>
      </w:r>
      <w:r w:rsidRPr="00F43D0F">
        <w:rPr>
          <w:rStyle w:val="StyleUnderline"/>
        </w:rPr>
        <w:t xml:space="preserve">the United States has </w:t>
      </w:r>
      <w:r w:rsidRPr="00F43D0F">
        <w:rPr>
          <w:rStyle w:val="Emphasis"/>
        </w:rPr>
        <w:t>undertaken roughly 400 to 500 military interventions around the world</w:t>
      </w:r>
      <w:r w:rsidRPr="00F43D0F">
        <w:rPr>
          <w:sz w:val="16"/>
        </w:rPr>
        <w:t xml:space="preserve">.64 </w:t>
      </w:r>
      <w:r w:rsidRPr="00F43D0F">
        <w:rPr>
          <w:rStyle w:val="StyleUnderline"/>
        </w:rPr>
        <w:t>The US use of force has increased over time</w:t>
      </w:r>
      <w:r w:rsidRPr="00F43D0F">
        <w:rPr>
          <w:sz w:val="16"/>
        </w:rPr>
        <w:t xml:space="preserve">. Over 200 of these interventions have taken place since the end of the Second World War, with a quarter of all interventions taking place in the post-Cold War period. </w:t>
      </w:r>
      <w:r w:rsidRPr="00F43D0F">
        <w:rPr>
          <w:rStyle w:val="Emphasis"/>
        </w:rPr>
        <w:t>Aside from the year 2000, the United States has been at war for every year of the twenty-first century</w:t>
      </w:r>
      <w:r w:rsidRPr="00F43D0F">
        <w:rPr>
          <w:sz w:val="16"/>
        </w:rPr>
        <w:t xml:space="preserve">. </w:t>
      </w:r>
      <w:r w:rsidRPr="00F43D0F">
        <w:rPr>
          <w:rStyle w:val="Emphasis"/>
        </w:rPr>
        <w:t>China has not been involved in a war since 1979</w:t>
      </w:r>
      <w:r w:rsidRPr="00F43D0F">
        <w:rPr>
          <w:sz w:val="16"/>
        </w:rPr>
        <w:t xml:space="preserve"> (the Sino-Vietnamese War).</w:t>
      </w:r>
    </w:p>
    <w:p w14:paraId="34CB686B" w14:textId="77777777" w:rsidR="00DD022D" w:rsidRPr="00F43D0F" w:rsidRDefault="00DD022D" w:rsidP="00DD022D">
      <w:pPr>
        <w:rPr>
          <w:sz w:val="16"/>
        </w:rPr>
      </w:pPr>
      <w:r w:rsidRPr="00F43D0F">
        <w:rPr>
          <w:sz w:val="16"/>
        </w:rPr>
        <w:t xml:space="preserve">(iv) Verdict </w:t>
      </w:r>
    </w:p>
    <w:p w14:paraId="7A719667" w14:textId="77777777" w:rsidR="00DD022D" w:rsidRPr="00F43D0F" w:rsidRDefault="00DD022D" w:rsidP="00DD022D">
      <w:pPr>
        <w:rPr>
          <w:sz w:val="16"/>
        </w:rPr>
      </w:pPr>
      <w:r w:rsidRPr="00F43D0F">
        <w:rPr>
          <w:sz w:val="16"/>
        </w:rPr>
        <w:t xml:space="preserve">By any measure </w:t>
      </w:r>
      <w:r w:rsidRPr="00F43D0F">
        <w:rPr>
          <w:rStyle w:val="StyleUnderline"/>
        </w:rPr>
        <w:t>the United States</w:t>
      </w:r>
      <w:r w:rsidRPr="00F43D0F">
        <w:rPr>
          <w:sz w:val="16"/>
        </w:rPr>
        <w:t xml:space="preserve"> is the most aggressive military actor in the world. </w:t>
      </w:r>
      <w:r w:rsidRPr="00F43D0F">
        <w:rPr>
          <w:rStyle w:val="StyleUnderline"/>
        </w:rPr>
        <w:t>For seven decades</w:t>
      </w:r>
      <w:r w:rsidRPr="00F43D0F">
        <w:rPr>
          <w:sz w:val="16"/>
        </w:rPr>
        <w:t xml:space="preserve">, it </w:t>
      </w:r>
      <w:r w:rsidRPr="00F43D0F">
        <w:rPr>
          <w:rStyle w:val="StyleUnderline"/>
        </w:rPr>
        <w:t>has leveraged its immense military advantage over China to send billions in weapons to “arm Taiwan to the teeth”, station US troops on the island, provide military training, and regularly sail warships through the Taiwan Strait</w:t>
      </w:r>
      <w:r w:rsidRPr="00F43D0F">
        <w:rPr>
          <w:sz w:val="16"/>
        </w:rPr>
        <w:t xml:space="preserve">. All of this on an island that the international community has overwhelmingly recognized as part of China (only 12 of 193 UN member state hold relations with the ROC) and that is located just 160 </w:t>
      </w:r>
      <w:proofErr w:type="spellStart"/>
      <w:r w:rsidRPr="00F43D0F">
        <w:rPr>
          <w:sz w:val="16"/>
        </w:rPr>
        <w:t>kilometres</w:t>
      </w:r>
      <w:proofErr w:type="spellEnd"/>
      <w:r w:rsidRPr="00F43D0F">
        <w:rPr>
          <w:sz w:val="16"/>
        </w:rPr>
        <w:t xml:space="preserve"> off the coast of the mainland. In short, as The Economist has put it: “</w:t>
      </w:r>
      <w:r w:rsidRPr="00F43D0F">
        <w:rPr>
          <w:rStyle w:val="StyleUnderline"/>
        </w:rPr>
        <w:t xml:space="preserve">America nods to the one China </w:t>
      </w:r>
      <w:proofErr w:type="gramStart"/>
      <w:r w:rsidRPr="00F43D0F">
        <w:rPr>
          <w:rStyle w:val="StyleUnderline"/>
        </w:rPr>
        <w:t>idea, but</w:t>
      </w:r>
      <w:proofErr w:type="gramEnd"/>
      <w:r w:rsidRPr="00F43D0F">
        <w:rPr>
          <w:rStyle w:val="StyleUnderline"/>
        </w:rPr>
        <w:t xml:space="preserve"> has spent 70 years ensuring there are two</w:t>
      </w:r>
      <w:r w:rsidRPr="00F43D0F">
        <w:rPr>
          <w:sz w:val="16"/>
        </w:rPr>
        <w:t xml:space="preserve">”. </w:t>
      </w:r>
    </w:p>
    <w:p w14:paraId="72A3DCD5" w14:textId="77777777" w:rsidR="00DD022D" w:rsidRPr="00F43D0F" w:rsidRDefault="00DD022D" w:rsidP="00DD022D">
      <w:pPr>
        <w:rPr>
          <w:sz w:val="16"/>
        </w:rPr>
      </w:pPr>
      <w:r w:rsidRPr="00F43D0F">
        <w:rPr>
          <w:rStyle w:val="Emphasis"/>
        </w:rPr>
        <w:t xml:space="preserve">Would the United States or any other Western country accept a situation where China provided weapons to, stationed troops on, or sailed warships near their internationally </w:t>
      </w:r>
      <w:proofErr w:type="spellStart"/>
      <w:r w:rsidRPr="00F43D0F">
        <w:rPr>
          <w:rStyle w:val="Emphasis"/>
        </w:rPr>
        <w:t>recognised</w:t>
      </w:r>
      <w:proofErr w:type="spellEnd"/>
      <w:r w:rsidRPr="00F43D0F">
        <w:rPr>
          <w:rStyle w:val="Emphasis"/>
        </w:rPr>
        <w:t xml:space="preserve"> territory?</w:t>
      </w:r>
      <w:r w:rsidRPr="00F43D0F">
        <w:rPr>
          <w:sz w:val="16"/>
        </w:rPr>
        <w:t xml:space="preserve"> Even if we were to put aside the question of Taiwan’s sovereignty, would this be deemed acceptable at </w:t>
      </w:r>
      <w:proofErr w:type="gramStart"/>
      <w:r w:rsidRPr="00F43D0F">
        <w:rPr>
          <w:sz w:val="16"/>
        </w:rPr>
        <w:t>a distance of 160</w:t>
      </w:r>
      <w:proofErr w:type="gramEnd"/>
      <w:r w:rsidRPr="00F43D0F">
        <w:rPr>
          <w:sz w:val="16"/>
        </w:rPr>
        <w:t xml:space="preserve"> </w:t>
      </w:r>
      <w:proofErr w:type="spellStart"/>
      <w:r w:rsidRPr="00F43D0F">
        <w:rPr>
          <w:sz w:val="16"/>
        </w:rPr>
        <w:t>kilometres</w:t>
      </w:r>
      <w:proofErr w:type="spellEnd"/>
      <w:r w:rsidRPr="00F43D0F">
        <w:rPr>
          <w:sz w:val="16"/>
        </w:rPr>
        <w:t xml:space="preserve">? </w:t>
      </w:r>
    </w:p>
    <w:p w14:paraId="135BDB7B" w14:textId="77777777" w:rsidR="00DD022D" w:rsidRPr="00F43D0F" w:rsidRDefault="00DD022D" w:rsidP="00DD022D">
      <w:pPr>
        <w:rPr>
          <w:sz w:val="16"/>
        </w:rPr>
      </w:pPr>
      <w:r w:rsidRPr="00F43D0F">
        <w:rPr>
          <w:sz w:val="16"/>
        </w:rPr>
        <w:t>The recent Chinese “spy balloon” incident is instructive. Between January 28 and February 4, 2023, a balloon originating from China flew across North American airspace. This prompted widespread public fear and outrage. The Chinese government’s explanation that a meteorological airship had blown off course was dismissed, and the US Air Force shot down the balloon. In addition, US Congress voted 419–0 to unanimously adopt a resolution condemning China for committing “a brazen violation of United States sovereignty”. Meanwhile, Secretary Blinken cancelled a trip to China, stating that it was “unacceptable and irresponsible … It’s a violation of our sovereignty. It’s a violation of international law”. Seven months later, General Mark Milley, chairman of the US Joint Chiefs of Staff, clarified “there was no intelligence collection by that balloon”, and that the “leading theory” was that it was blown off track due to strong winds.65</w:t>
      </w:r>
    </w:p>
    <w:p w14:paraId="45FFBA27" w14:textId="77777777" w:rsidR="00DD022D" w:rsidRPr="00F43D0F" w:rsidRDefault="00DD022D" w:rsidP="00DD022D">
      <w:pPr>
        <w:rPr>
          <w:sz w:val="16"/>
        </w:rPr>
      </w:pPr>
      <w:r w:rsidRPr="00696FD8">
        <w:rPr>
          <w:rStyle w:val="StyleUnderline"/>
          <w:bCs/>
        </w:rPr>
        <w:t>The Taiwan conflict fits within the broader US foreign policy agenda in Asia</w:t>
      </w:r>
      <w:r w:rsidRPr="00F43D0F">
        <w:rPr>
          <w:sz w:val="16"/>
        </w:rPr>
        <w:t xml:space="preserve">. In January 2021, the Trump administration declassified the US Strategic Framework for the Indo-Pacific, </w:t>
      </w:r>
      <w:r w:rsidRPr="00F43D0F">
        <w:rPr>
          <w:rStyle w:val="StyleUnderline"/>
        </w:rPr>
        <w:t xml:space="preserve">its </w:t>
      </w:r>
      <w:r w:rsidRPr="00696FD8">
        <w:rPr>
          <w:rStyle w:val="StyleUnderline"/>
          <w:bCs/>
        </w:rPr>
        <w:t>“overarching strategic guidance”</w:t>
      </w:r>
      <w:r w:rsidRPr="00F43D0F">
        <w:rPr>
          <w:sz w:val="16"/>
        </w:rPr>
        <w:t xml:space="preserve"> for the previous three years.66 Under the heading, “Top Interests of the United States in the Indo-Pacific”, the document stated, “</w:t>
      </w:r>
      <w:r w:rsidRPr="00F43D0F">
        <w:rPr>
          <w:rStyle w:val="StyleUnderline"/>
        </w:rPr>
        <w:t>maintain US primacy in the region</w:t>
      </w:r>
      <w:r w:rsidRPr="00F43D0F">
        <w:rPr>
          <w:sz w:val="16"/>
        </w:rPr>
        <w:t xml:space="preserve">”. Under the heading “Desired End States”, the document stated, “the United States maintains diplomatic, economic, and military pre-eminence in the fastest-growing region of the world”. One administration and two years later, the US Ambassador to China Nicholas Burns clarified that this stance had not changed: “I do think that the Chinese now understand that the United States is staying in this region. We’re the leader in this region”. </w:t>
      </w:r>
    </w:p>
    <w:p w14:paraId="524C4563" w14:textId="56C15125" w:rsidR="00DD022D" w:rsidRPr="00DD022D" w:rsidRDefault="00DD022D" w:rsidP="00DD022D">
      <w:pPr>
        <w:rPr>
          <w:b/>
          <w:iCs/>
          <w:u w:val="single"/>
          <w:bdr w:val="single" w:sz="8" w:space="0" w:color="auto"/>
        </w:rPr>
      </w:pPr>
      <w:r w:rsidRPr="00F43D0F">
        <w:rPr>
          <w:rStyle w:val="StyleUnderline"/>
        </w:rPr>
        <w:t>The position of the United States – a country that is not located in Asia, but an ocean away – is that China must accept a position of subordination to it within Asia (and the rest of world). Not equality, but subordination to US “primacy” and “pre-eminence” in diplomatic, economic, technological, and military terms.</w:t>
      </w:r>
      <w:r w:rsidRPr="00F43D0F">
        <w:rPr>
          <w:sz w:val="16"/>
        </w:rPr>
        <w:t xml:space="preserve"> As with the economic war, again the US position is untenable, not only for China, but for Asia as a whole. </w:t>
      </w:r>
      <w:r w:rsidRPr="00F43D0F">
        <w:rPr>
          <w:rStyle w:val="Emphasis"/>
        </w:rPr>
        <w:t>Washington’s unrelenting pursuit of global dominance is driving tensions in the Taiwan Strait and throughout the region.</w:t>
      </w:r>
    </w:p>
    <w:p w14:paraId="5586D170" w14:textId="273CD9BF" w:rsidR="00FB3BA3" w:rsidRDefault="00FB3BA3" w:rsidP="00FB3BA3">
      <w:pPr>
        <w:pStyle w:val="Heading2"/>
      </w:pPr>
      <w:r>
        <w:t>Links---Misc</w:t>
      </w:r>
    </w:p>
    <w:p w14:paraId="407A16E0" w14:textId="7D989D3D" w:rsidR="00FB3BA3" w:rsidRDefault="00FB3BA3" w:rsidP="00FB3BA3">
      <w:pPr>
        <w:pStyle w:val="Heading3"/>
      </w:pPr>
      <w:r>
        <w:t>Link---AI---2NC</w:t>
      </w:r>
    </w:p>
    <w:p w14:paraId="7F254381" w14:textId="77777777" w:rsidR="00FB3BA3" w:rsidRPr="006B4FC9" w:rsidRDefault="00FB3BA3" w:rsidP="00FB3BA3">
      <w:pPr>
        <w:pStyle w:val="Heading4"/>
      </w:pPr>
      <w:r>
        <w:t xml:space="preserve">The </w:t>
      </w:r>
      <w:proofErr w:type="spellStart"/>
      <w:r>
        <w:t>affs</w:t>
      </w:r>
      <w:proofErr w:type="spellEnd"/>
      <w:r>
        <w:t xml:space="preserve"> depiction of AI as a security threat recreates ai as bigger threat by undermining cooperation.</w:t>
      </w:r>
    </w:p>
    <w:p w14:paraId="539B9FDA" w14:textId="77777777" w:rsidR="00FB3BA3" w:rsidRPr="006B4FC9" w:rsidRDefault="00FB3BA3" w:rsidP="00FB3BA3">
      <w:r w:rsidRPr="002F4562">
        <w:rPr>
          <w:rStyle w:val="Style13ptBold"/>
        </w:rPr>
        <w:t xml:space="preserve">Zeng </w:t>
      </w:r>
      <w:r>
        <w:rPr>
          <w:rStyle w:val="Style13ptBold"/>
        </w:rPr>
        <w:t>’21</w:t>
      </w:r>
      <w:r w:rsidRPr="002F4562">
        <w:rPr>
          <w:rStyle w:val="Style13ptBold"/>
        </w:rPr>
        <w:t xml:space="preserve"> </w:t>
      </w:r>
      <w:r w:rsidRPr="002F4562">
        <w:t>[Jinghan</w:t>
      </w:r>
      <w:r>
        <w:t xml:space="preserve">; August 14; </w:t>
      </w:r>
      <w:r w:rsidRPr="002F4562">
        <w:t>Professor of China and International Studies in the Department of Politics, Philosophy and Religion at Lancaster University</w:t>
      </w:r>
      <w:r>
        <w:t xml:space="preserve">; </w:t>
      </w:r>
      <w:r w:rsidRPr="002F4562">
        <w:t>The Chinese Journal of International Politics,</w:t>
      </w:r>
      <w:r>
        <w:t xml:space="preserve"> Securitization of Artificial Intelligence in China]</w:t>
      </w:r>
    </w:p>
    <w:p w14:paraId="26DB3EE0" w14:textId="118DF896" w:rsidR="00FB3BA3" w:rsidRDefault="00FB3BA3" w:rsidP="00FB3BA3">
      <w:pPr>
        <w:rPr>
          <w:rStyle w:val="StyleUnderline"/>
        </w:rPr>
      </w:pPr>
      <w:r w:rsidRPr="00F27C22">
        <w:rPr>
          <w:sz w:val="16"/>
        </w:rPr>
        <w:t xml:space="preserve">Third, in connection with the above paragraph, the domestic inward-looking nationalistic trend that securitization has created hinders China’s realization of global leadership. To lead AI in the global arena, China must provide public goods and win support from others through successful partnerships. It must play a key role in promoting global governance and, as a global leader, act according to common interests rather than solely national interests. However, </w:t>
      </w:r>
      <w:r w:rsidRPr="005F0A47">
        <w:rPr>
          <w:rStyle w:val="StyleUnderline"/>
        </w:rPr>
        <w:t xml:space="preserve">a </w:t>
      </w:r>
      <w:r w:rsidRPr="005F0A47">
        <w:rPr>
          <w:rStyle w:val="Emphasis"/>
        </w:rPr>
        <w:t>security</w:t>
      </w:r>
      <w:r w:rsidRPr="005F0A47">
        <w:rPr>
          <w:rStyle w:val="StyleUnderline"/>
        </w:rPr>
        <w:t xml:space="preserve"> focused</w:t>
      </w:r>
      <w:r w:rsidRPr="00F27C22">
        <w:rPr>
          <w:sz w:val="16"/>
        </w:rPr>
        <w:t xml:space="preserve">, inward-looking, nationalistic </w:t>
      </w:r>
      <w:r w:rsidRPr="005F0A47">
        <w:rPr>
          <w:rStyle w:val="Emphasis"/>
        </w:rPr>
        <w:t>AI discourse</w:t>
      </w:r>
      <w:r w:rsidRPr="005F0A47">
        <w:rPr>
          <w:rStyle w:val="StyleUnderline"/>
        </w:rPr>
        <w:t xml:space="preserve"> is helpful to </w:t>
      </w:r>
      <w:r w:rsidRPr="005F0A47">
        <w:rPr>
          <w:rStyle w:val="Emphasis"/>
        </w:rPr>
        <w:t>neither global governance nor common interests</w:t>
      </w:r>
      <w:r w:rsidRPr="00F27C22">
        <w:rPr>
          <w:sz w:val="16"/>
        </w:rPr>
        <w:t xml:space="preserve">. For example, </w:t>
      </w:r>
      <w:r w:rsidRPr="005F0A47">
        <w:rPr>
          <w:rStyle w:val="StyleUnderline"/>
        </w:rPr>
        <w:t xml:space="preserve">it can foster the rise of </w:t>
      </w:r>
      <w:proofErr w:type="gramStart"/>
      <w:r w:rsidRPr="005F0A47">
        <w:rPr>
          <w:rStyle w:val="StyleUnderline"/>
        </w:rPr>
        <w:t>inward looking</w:t>
      </w:r>
      <w:proofErr w:type="gramEnd"/>
      <w:r w:rsidRPr="005F0A47">
        <w:rPr>
          <w:rStyle w:val="StyleUnderline"/>
        </w:rPr>
        <w:t xml:space="preserve"> national AI policies that prioritize national interests over those of the globalized world</w:t>
      </w:r>
      <w:r w:rsidRPr="00F27C22">
        <w:rPr>
          <w:sz w:val="16"/>
        </w:rPr>
        <w:t>. This is in direct contrast to global governance goals, i.e., to build a shared future through global solidarity. Indeed, many of the problems that AI has created, such as those relating to ethics, represent collective challenges to humankind that require a globally concerted response. Inward</w:t>
      </w:r>
      <w:r w:rsidRPr="005F0A47">
        <w:rPr>
          <w:rStyle w:val="StyleUnderline"/>
        </w:rPr>
        <w:t>-looking national AI policies may contribute to a fragmented global governance structure</w:t>
      </w:r>
      <w:r w:rsidRPr="00F27C22">
        <w:rPr>
          <w:sz w:val="16"/>
        </w:rPr>
        <w:t xml:space="preserve">, </w:t>
      </w:r>
      <w:r w:rsidRPr="005F0A47">
        <w:rPr>
          <w:rStyle w:val="StyleUnderline"/>
        </w:rPr>
        <w:t>and thus obstruct concerted global actions to address AI problems</w:t>
      </w:r>
      <w:r w:rsidRPr="00F27C22">
        <w:rPr>
          <w:sz w:val="16"/>
        </w:rPr>
        <w:t xml:space="preserve">. Fourth, </w:t>
      </w:r>
      <w:r w:rsidRPr="005F0A47">
        <w:rPr>
          <w:rStyle w:val="StyleUnderline"/>
        </w:rPr>
        <w:t xml:space="preserve">the securitization trend has reinforced technological rivalry at the expense of the potential for global AI </w:t>
      </w:r>
      <w:proofErr w:type="gramStart"/>
      <w:r w:rsidRPr="005F0A47">
        <w:rPr>
          <w:rStyle w:val="StyleUnderline"/>
        </w:rPr>
        <w:t>cooperation</w:t>
      </w:r>
      <w:r w:rsidRPr="00F27C22">
        <w:rPr>
          <w:sz w:val="16"/>
        </w:rPr>
        <w:t>, and</w:t>
      </w:r>
      <w:proofErr w:type="gramEnd"/>
      <w:r w:rsidRPr="00F27C22">
        <w:rPr>
          <w:sz w:val="16"/>
        </w:rPr>
        <w:t xml:space="preserve"> will likely exacerbate the United States–China confrontation. This is not to deny the existence of United States–China cooperation in the field of AI. However, by </w:t>
      </w:r>
      <w:r w:rsidRPr="005F0A47">
        <w:rPr>
          <w:rStyle w:val="StyleUnderline"/>
        </w:rPr>
        <w:t>speaking of AI in the language of security and a global race</w:t>
      </w:r>
      <w:r w:rsidRPr="00F27C22">
        <w:rPr>
          <w:sz w:val="16"/>
        </w:rPr>
        <w:t xml:space="preserve">, the </w:t>
      </w:r>
      <w:r w:rsidRPr="005F0A47">
        <w:rPr>
          <w:rStyle w:val="StyleUnderline"/>
        </w:rPr>
        <w:t xml:space="preserve">relevant security AI discourse emphasizes competition over cooperation </w:t>
      </w:r>
      <w:r w:rsidRPr="00F27C22">
        <w:rPr>
          <w:sz w:val="16"/>
        </w:rPr>
        <w:t xml:space="preserve">and destruction over creation. </w:t>
      </w:r>
      <w:r w:rsidRPr="006B4FC9">
        <w:rPr>
          <w:rStyle w:val="Emphasis"/>
        </w:rPr>
        <w:t>This may produce a real security threat, and perhaps an actual global AI race</w:t>
      </w:r>
      <w:r w:rsidRPr="00F27C22">
        <w:rPr>
          <w:sz w:val="16"/>
        </w:rPr>
        <w:t xml:space="preserve">, thus </w:t>
      </w:r>
      <w:r w:rsidRPr="006B4FC9">
        <w:rPr>
          <w:rStyle w:val="StyleUnderline"/>
        </w:rPr>
        <w:t>undermining the space for cooperation from which both the United States and China can benefit.</w:t>
      </w:r>
      <w:r w:rsidRPr="00F27C22">
        <w:rPr>
          <w:sz w:val="16"/>
        </w:rPr>
        <w:t xml:space="preserve"> In other words, the rivalry discourse adopts a zero-sum geopolitical angle for understanding AI innovation that is inevitably to the latter’s detriment in both countries. 127 More importantly, </w:t>
      </w:r>
      <w:r w:rsidRPr="006B4FC9">
        <w:rPr>
          <w:rStyle w:val="StyleUnderline"/>
        </w:rPr>
        <w:t>securitization may push AI further into the hard security area by virtue of its military applications. The securitizing actor tends to exaggerate the security threat to achieve a successful securitization, so enhancing the strategic risks of AI military practices and increasing the likelihood of war</w:t>
      </w:r>
      <w:r w:rsidRPr="00F27C22">
        <w:rPr>
          <w:sz w:val="16"/>
        </w:rPr>
        <w:t xml:space="preserve">, and of escalating ongoing conflicts. In this regard, a highly securitized AI politics may set China and the United States on a dangerous path towards a catastrophic confrontation that imperils everyone’s interests and security. In the </w:t>
      </w:r>
      <w:proofErr w:type="gramStart"/>
      <w:r w:rsidRPr="00F27C22">
        <w:rPr>
          <w:sz w:val="16"/>
        </w:rPr>
        <w:t>worst case</w:t>
      </w:r>
      <w:proofErr w:type="gramEnd"/>
      <w:r w:rsidRPr="00F27C22">
        <w:rPr>
          <w:sz w:val="16"/>
        </w:rPr>
        <w:t xml:space="preserve"> scenario, as in all arms races, blithe assertions about the inevitability of AI-enabled war are a self-fulfilling and self-defeating prophecy. In this regard, the </w:t>
      </w:r>
      <w:proofErr w:type="gramStart"/>
      <w:r w:rsidRPr="00F27C22">
        <w:rPr>
          <w:sz w:val="16"/>
        </w:rPr>
        <w:t>aforementioned Fu</w:t>
      </w:r>
      <w:proofErr w:type="gramEnd"/>
      <w:r w:rsidRPr="00F27C22">
        <w:rPr>
          <w:sz w:val="16"/>
        </w:rPr>
        <w:t xml:space="preserve"> Ying’s call to regulate AI’s military application merits more attention. Lastly, by strengthening state involvement in China’s AI industry, securitization may undermine the interests of Chinese AI companies. The boundary between the state and the market is always far less defined in China than in other countries, due to China’s political environment. Making AI a national security matter justifies the necessity for heavier state involvement, if not control. Although a blessing in the Chinese domestic market, close ties with the state are a burden on the global stage. Take the </w:t>
      </w:r>
      <w:proofErr w:type="gramStart"/>
      <w:r w:rsidRPr="00F27C22">
        <w:rPr>
          <w:sz w:val="16"/>
        </w:rPr>
        <w:t>aforementioned civil-military</w:t>
      </w:r>
      <w:proofErr w:type="gramEnd"/>
      <w:r w:rsidRPr="00F27C22">
        <w:rPr>
          <w:sz w:val="16"/>
        </w:rPr>
        <w:t xml:space="preserve"> integration as an example. Although helpful in gaining China’s AI companies and research institutes more state funding, it undermines their global access. Close relations with the Chinese government have caused certain Chinese AI companies, including members of the “national AI team of China,” to be subjected to punishment, in the form of the </w:t>
      </w:r>
      <w:proofErr w:type="gramStart"/>
      <w:r w:rsidRPr="00F27C22">
        <w:rPr>
          <w:sz w:val="16"/>
        </w:rPr>
        <w:t>aforementioned American</w:t>
      </w:r>
      <w:proofErr w:type="gramEnd"/>
      <w:r w:rsidRPr="00F27C22">
        <w:rPr>
          <w:sz w:val="16"/>
        </w:rPr>
        <w:t xml:space="preserve"> sanctions. In this regard, securitization could hinder the access of China’s AI companies to the global market, and hence their future development. It also remains to be seen whether heavier state involvement in the AI industry hinders market efficiency. Above all, a key critique of the Copenhagen School of security studies is its Europe-centric approach to security. For the community of international relations, China’s rise is a topic that truly international relations theories cannot and should not avoid. This article contributes to the development of the Copenhagen School’s global agenda by studying the Chinese case. To find the explanatory power of securitization in a Chinese context is a challenging but necessary step for the Copenhagen School of security studies. This article shows that securitization theory can be helpful in studying the security politics of AI in China. Although legitimacy and authority operate very differently here, the central government nevertheless needs rigorous security discourses to convince domestic actors and thus realize its AI agenda. But difficulties do arise when applying securitization in China’s authoritarian context. As this article shows, the challenges lie in measuring the exact impact of securitization </w:t>
      </w:r>
      <w:proofErr w:type="gramStart"/>
      <w:r w:rsidRPr="00F27C22">
        <w:rPr>
          <w:sz w:val="16"/>
        </w:rPr>
        <w:t>in light of</w:t>
      </w:r>
      <w:proofErr w:type="gramEnd"/>
      <w:r w:rsidRPr="00F27C22">
        <w:rPr>
          <w:sz w:val="16"/>
        </w:rPr>
        <w:t xml:space="preserve"> China’s </w:t>
      </w:r>
      <w:proofErr w:type="spellStart"/>
      <w:r w:rsidRPr="00F27C22">
        <w:rPr>
          <w:sz w:val="16"/>
        </w:rPr>
        <w:t>statesociety</w:t>
      </w:r>
      <w:proofErr w:type="spellEnd"/>
      <w:r w:rsidRPr="00F27C22">
        <w:rPr>
          <w:sz w:val="16"/>
        </w:rPr>
        <w:t xml:space="preserve"> relations, because differentiating such impact from state coercion and other economic-political incentives can be difficult. Moreover, given AI’s growing importance, it deserves greater attention from critical security analysts. This article mainly focuses on the Chinese domestic securitization of AI, i.e., how China labels AI as a Chinese domestic security matter. Securitizing China’s AI, however, also has an international dimension. As mentioned, China’s ambitious AI plan has produced popular policy discourses on the global stage about its potential implications for others, for example, a forthcoming Chinese AI supremacy, or a global AI race. In this regard, a China threat security agenda </w:t>
      </w:r>
      <w:proofErr w:type="gramStart"/>
      <w:r w:rsidRPr="00F27C22">
        <w:rPr>
          <w:sz w:val="16"/>
        </w:rPr>
        <w:t>with regard to</w:t>
      </w:r>
      <w:proofErr w:type="gramEnd"/>
      <w:r w:rsidRPr="00F27C22">
        <w:rPr>
          <w:sz w:val="16"/>
        </w:rPr>
        <w:t xml:space="preserve"> AI is clearly emerging on the global stage. How, for example, are actors in the United States and Europe labeling China’s AI advancement as a security threat and thus requesting AI’s strategic prioritization? With AI’s rapid development—not least its use in warfare—and increasingly competitive geopolitics, </w:t>
      </w:r>
      <w:r w:rsidRPr="006B4FC9">
        <w:rPr>
          <w:rStyle w:val="StyleUnderline"/>
        </w:rPr>
        <w:t>AI’s securitization trend merits more attention.</w:t>
      </w:r>
    </w:p>
    <w:p w14:paraId="53D70727" w14:textId="5A057949" w:rsidR="00DD022D" w:rsidRDefault="00DD022D" w:rsidP="00DD022D">
      <w:pPr>
        <w:pStyle w:val="Heading3"/>
      </w:pPr>
      <w:r>
        <w:t>Link---Cyber---2NC</w:t>
      </w:r>
    </w:p>
    <w:p w14:paraId="47E94E38" w14:textId="77777777" w:rsidR="00DD022D" w:rsidRDefault="00DD022D" w:rsidP="00DD022D">
      <w:pPr>
        <w:pStyle w:val="Heading4"/>
        <w:spacing w:before="30" w:line="278" w:lineRule="atLeast"/>
        <w:rPr>
          <w:rFonts w:cs="Calibri"/>
          <w:color w:val="000000"/>
          <w:szCs w:val="26"/>
        </w:rPr>
      </w:pPr>
      <w:r w:rsidRPr="0026564C">
        <w:rPr>
          <w:rFonts w:cs="Calibri"/>
          <w:color w:val="000000"/>
          <w:szCs w:val="26"/>
          <w:u w:val="single"/>
        </w:rPr>
        <w:t>Securitization</w:t>
      </w:r>
      <w:r>
        <w:rPr>
          <w:rFonts w:cs="Calibri"/>
          <w:color w:val="000000"/>
          <w:szCs w:val="26"/>
        </w:rPr>
        <w:t xml:space="preserve"> of “cybersecurity,” “digital authoritarianism,” and “systemic risks” are </w:t>
      </w:r>
      <w:r w:rsidRPr="0026564C">
        <w:rPr>
          <w:rFonts w:cs="Calibri"/>
          <w:color w:val="000000"/>
          <w:szCs w:val="26"/>
          <w:u w:val="single"/>
        </w:rPr>
        <w:t>overly inflated</w:t>
      </w:r>
      <w:r>
        <w:rPr>
          <w:rFonts w:cs="Calibri"/>
          <w:color w:val="000000"/>
          <w:szCs w:val="26"/>
        </w:rPr>
        <w:t xml:space="preserve">. They’re </w:t>
      </w:r>
      <w:r w:rsidRPr="006A2927">
        <w:rPr>
          <w:rFonts w:cs="Calibri"/>
          <w:color w:val="000000"/>
          <w:szCs w:val="26"/>
          <w:u w:val="single"/>
        </w:rPr>
        <w:t>wrongly mapped</w:t>
      </w:r>
      <w:r>
        <w:rPr>
          <w:rFonts w:cs="Calibri"/>
          <w:color w:val="000000"/>
          <w:szCs w:val="26"/>
        </w:rPr>
        <w:t xml:space="preserve"> to “non-Western” states, and broadly </w:t>
      </w:r>
      <w:r w:rsidRPr="0026564C">
        <w:rPr>
          <w:rFonts w:cs="Calibri"/>
          <w:color w:val="000000"/>
          <w:szCs w:val="26"/>
          <w:u w:val="single"/>
        </w:rPr>
        <w:t>authorizes the surveillance and militarization</w:t>
      </w:r>
      <w:r>
        <w:rPr>
          <w:rFonts w:cs="Calibri"/>
          <w:color w:val="000000"/>
          <w:szCs w:val="26"/>
        </w:rPr>
        <w:t xml:space="preserve"> of everyday life, both domestically and globally.</w:t>
      </w:r>
    </w:p>
    <w:p w14:paraId="5C6A8831" w14:textId="77777777" w:rsidR="00DD022D" w:rsidRDefault="00DD022D" w:rsidP="00DD022D">
      <w:pPr>
        <w:spacing w:after="120" w:line="235" w:lineRule="atLeast"/>
        <w:rPr>
          <w:color w:val="000000"/>
        </w:rPr>
      </w:pPr>
      <w:r>
        <w:rPr>
          <w:color w:val="000000"/>
        </w:rPr>
        <w:t xml:space="preserve">Mark </w:t>
      </w:r>
      <w:r>
        <w:rPr>
          <w:b/>
          <w:bCs/>
          <w:color w:val="000000"/>
          <w:sz w:val="26"/>
          <w:szCs w:val="26"/>
        </w:rPr>
        <w:t xml:space="preserve">Lacy and </w:t>
      </w:r>
      <w:r>
        <w:rPr>
          <w:color w:val="000000"/>
        </w:rPr>
        <w:t>Daniel</w:t>
      </w:r>
      <w:r>
        <w:rPr>
          <w:b/>
          <w:bCs/>
          <w:color w:val="000000"/>
          <w:sz w:val="26"/>
          <w:szCs w:val="26"/>
        </w:rPr>
        <w:t xml:space="preserve"> Prince ‘18</w:t>
      </w:r>
      <w:r>
        <w:rPr>
          <w:color w:val="000000"/>
        </w:rPr>
        <w:t>. Mark Lacy is a Senior Lecturer and Researcher in Politics and Philosophy at Lancaster University. Daniel Prince is a Professor of Cybersecurity and Senior Lecturer in Security and Protection Science at Lancaster University. “Securitization and the Global Politics of Cybersecurity.” 04-01-2018. https://ssg.lancs.ac.uk/wp-content/uploads/mark-securitization.pdf///KM</w:t>
      </w:r>
    </w:p>
    <w:p w14:paraId="7DF7B56F" w14:textId="77777777" w:rsidR="00DD022D" w:rsidRPr="00D7368F" w:rsidRDefault="00DD022D" w:rsidP="00DD022D">
      <w:pPr>
        <w:spacing w:line="235" w:lineRule="atLeast"/>
        <w:rPr>
          <w:color w:val="000000"/>
          <w:sz w:val="16"/>
        </w:rPr>
      </w:pPr>
      <w:r w:rsidRPr="005E08C8">
        <w:rPr>
          <w:color w:val="000000"/>
          <w:sz w:val="16"/>
        </w:rPr>
        <w:t>In ‘Digital Disaster, Cyber Security, and the Copenhagen School,’ published in 2009, Lene Hansen and Helen Nissenbaum suggest ways in which </w:t>
      </w:r>
      <w:r w:rsidRPr="00D7368F">
        <w:rPr>
          <w:color w:val="000000"/>
          <w:highlight w:val="cyan"/>
          <w:u w:val="single"/>
        </w:rPr>
        <w:t>securitization</w:t>
      </w:r>
      <w:r>
        <w:rPr>
          <w:color w:val="000000"/>
          <w:u w:val="single"/>
        </w:rPr>
        <w:t xml:space="preserve"> theory can help us understand the politics </w:t>
      </w:r>
      <w:r w:rsidRPr="00D7368F">
        <w:rPr>
          <w:color w:val="000000"/>
          <w:highlight w:val="cyan"/>
          <w:u w:val="single"/>
        </w:rPr>
        <w:t>of</w:t>
      </w:r>
      <w:r w:rsidRPr="00D7368F">
        <w:rPr>
          <w:color w:val="000000"/>
          <w:highlight w:val="cyan"/>
        </w:rPr>
        <w:t> </w:t>
      </w:r>
      <w:r w:rsidRPr="00D7368F">
        <w:rPr>
          <w:b/>
          <w:bCs/>
          <w:color w:val="000000"/>
          <w:highlight w:val="cyan"/>
          <w:u w:val="single"/>
        </w:rPr>
        <w:t>cybersecurity</w:t>
      </w:r>
      <w:r>
        <w:rPr>
          <w:color w:val="000000"/>
        </w:rPr>
        <w:t> </w:t>
      </w:r>
      <w:r w:rsidRPr="005E08C8">
        <w:rPr>
          <w:color w:val="000000"/>
          <w:sz w:val="16"/>
        </w:rPr>
        <w:t xml:space="preserve">and cyberwar, a complex terrain that brings together a variety of technical and policy challenges that range from individual cybersecurity problems (cybercrime) through to issues of national and economic cybersecurity (anxieties about attacks on ‘critical infrastructure’) (Hansen and Nissenbaum, 2009). Some of the threats </w:t>
      </w:r>
      <w:r w:rsidRPr="003C4E16">
        <w:rPr>
          <w:color w:val="000000"/>
          <w:highlight w:val="cyan"/>
        </w:rPr>
        <w:t>point to </w:t>
      </w:r>
      <w:r w:rsidRPr="003C4E16">
        <w:rPr>
          <w:color w:val="000000"/>
          <w:highlight w:val="cyan"/>
          <w:u w:val="single"/>
        </w:rPr>
        <w:t>futuristic</w:t>
      </w:r>
      <w:r w:rsidRPr="003C4E16">
        <w:rPr>
          <w:color w:val="000000"/>
          <w:highlight w:val="cyan"/>
        </w:rPr>
        <w:t> </w:t>
      </w:r>
      <w:r w:rsidRPr="00D7368F">
        <w:rPr>
          <w:b/>
          <w:bCs/>
          <w:color w:val="000000"/>
          <w:highlight w:val="cyan"/>
          <w:u w:val="single"/>
        </w:rPr>
        <w:t>‘black swan’ disasters</w:t>
      </w:r>
      <w:r>
        <w:rPr>
          <w:color w:val="000000"/>
        </w:rPr>
        <w:t> </w:t>
      </w:r>
      <w:r>
        <w:rPr>
          <w:color w:val="000000"/>
          <w:u w:val="single"/>
        </w:rPr>
        <w:t xml:space="preserve">that </w:t>
      </w:r>
      <w:r w:rsidRPr="003C4E16">
        <w:rPr>
          <w:color w:val="000000"/>
          <w:highlight w:val="cyan"/>
          <w:u w:val="single"/>
        </w:rPr>
        <w:t>result from</w:t>
      </w:r>
      <w:r>
        <w:rPr>
          <w:color w:val="000000"/>
          <w:u w:val="single"/>
        </w:rPr>
        <w:t xml:space="preserve"> our</w:t>
      </w:r>
      <w:r>
        <w:rPr>
          <w:color w:val="000000"/>
        </w:rPr>
        <w:t> </w:t>
      </w:r>
      <w:r w:rsidRPr="003C4E16">
        <w:rPr>
          <w:b/>
          <w:bCs/>
          <w:color w:val="000000"/>
          <w:highlight w:val="cyan"/>
          <w:u w:val="single"/>
        </w:rPr>
        <w:t>high-speed networked society</w:t>
      </w:r>
      <w:r>
        <w:rPr>
          <w:color w:val="000000"/>
        </w:rPr>
        <w:t xml:space="preserve">; </w:t>
      </w:r>
      <w:r w:rsidRPr="005E08C8">
        <w:rPr>
          <w:color w:val="000000"/>
          <w:sz w:val="16"/>
        </w:rPr>
        <w:t xml:space="preserve">some of the challenges are traditional problems – abuse and harassment, grooming and recruitment, identity theft and fraud – carried out with new technologies. The </w:t>
      </w:r>
      <w:proofErr w:type="spellStart"/>
      <w:r w:rsidRPr="005E08C8">
        <w:rPr>
          <w:color w:val="000000"/>
          <w:sz w:val="16"/>
        </w:rPr>
        <w:t>cyberterrain</w:t>
      </w:r>
      <w:proofErr w:type="spellEnd"/>
      <w:r w:rsidRPr="005E08C8">
        <w:rPr>
          <w:color w:val="000000"/>
          <w:sz w:val="16"/>
        </w:rPr>
        <w:t xml:space="preserve"> is one where there is an anxiety that an individual can become a national security problem in new and dangerous ways – and where cyber techniques and technologies of national security can play out at the level of the individual in new and unprecedented ways, with innovations in the surveillance and monitoring of everyday life: the security state becomes </w:t>
      </w:r>
      <w:r>
        <w:rPr>
          <w:color w:val="000000"/>
        </w:rPr>
        <w:t xml:space="preserve">- </w:t>
      </w:r>
      <w:r w:rsidRPr="00D7368F">
        <w:rPr>
          <w:color w:val="000000"/>
          <w:sz w:val="16"/>
        </w:rPr>
        <w:t>to use the fashionable management term - increasingly granular. This essay returns to Hansen and Nissenbaum’s article, an article that introduced new complexities, questions and nuances to the study of cybersecurity in security studies and international relations, to think about the changing terrain of cybersecurity in the second decade of the Twenty First Century– and the importance (and problems) of thinking about the ‘non-West’ in research on (cyber)securitization.</w:t>
      </w:r>
    </w:p>
    <w:p w14:paraId="22F86A46" w14:textId="77777777" w:rsidR="00DD022D" w:rsidRPr="003C4E16" w:rsidRDefault="00DD022D" w:rsidP="00DD022D">
      <w:pPr>
        <w:spacing w:line="235" w:lineRule="atLeast"/>
        <w:rPr>
          <w:color w:val="000000"/>
          <w:sz w:val="16"/>
        </w:rPr>
      </w:pPr>
      <w:r w:rsidRPr="00D7368F">
        <w:rPr>
          <w:color w:val="000000"/>
          <w:sz w:val="16"/>
        </w:rPr>
        <w:t>Hansen and Nissenbaum are interested in how the collective ‘referent objects’ of ‘the state,’ ‘society,’ ‘the nation’ and ‘the economy’ are presented as being threatened through three types of securitization that ‘tie referent objects and securitizing actors together</w:t>
      </w:r>
      <w:proofErr w:type="gramStart"/>
      <w:r w:rsidRPr="00D7368F">
        <w:rPr>
          <w:color w:val="000000"/>
          <w:sz w:val="16"/>
        </w:rPr>
        <w:t>’(</w:t>
      </w:r>
      <w:proofErr w:type="gramEnd"/>
      <w:r w:rsidRPr="00D7368F">
        <w:rPr>
          <w:color w:val="000000"/>
          <w:sz w:val="16"/>
        </w:rPr>
        <w:t xml:space="preserve">Ibid, p.1163): </w:t>
      </w:r>
      <w:proofErr w:type="spellStart"/>
      <w:r w:rsidRPr="00D7368F">
        <w:rPr>
          <w:color w:val="000000"/>
          <w:sz w:val="16"/>
        </w:rPr>
        <w:t>hypersecuritization</w:t>
      </w:r>
      <w:proofErr w:type="spellEnd"/>
      <w:r w:rsidRPr="00D7368F">
        <w:rPr>
          <w:color w:val="000000"/>
          <w:sz w:val="16"/>
        </w:rPr>
        <w:t>, everyday security practices and technifications. On this view, </w:t>
      </w:r>
      <w:proofErr w:type="spellStart"/>
      <w:r w:rsidRPr="00D7368F">
        <w:rPr>
          <w:color w:val="000000"/>
          <w:highlight w:val="cyan"/>
          <w:u w:val="single"/>
        </w:rPr>
        <w:t>hypersecuritzation</w:t>
      </w:r>
      <w:proofErr w:type="spellEnd"/>
      <w:r>
        <w:rPr>
          <w:color w:val="000000"/>
          <w:u w:val="single"/>
        </w:rPr>
        <w:t xml:space="preserve"> refers to the expansion of a security problem into a realm where there is the danger that</w:t>
      </w:r>
      <w:r>
        <w:rPr>
          <w:color w:val="000000"/>
        </w:rPr>
        <w:t> </w:t>
      </w:r>
      <w:r w:rsidRPr="00D7368F">
        <w:rPr>
          <w:b/>
          <w:bCs/>
          <w:color w:val="000000"/>
          <w:highlight w:val="cyan"/>
          <w:u w:val="single"/>
        </w:rPr>
        <w:t>threats</w:t>
      </w:r>
      <w:r w:rsidRPr="00D7368F">
        <w:rPr>
          <w:color w:val="000000"/>
          <w:highlight w:val="cyan"/>
        </w:rPr>
        <w:t> </w:t>
      </w:r>
      <w:r w:rsidRPr="00D7368F">
        <w:rPr>
          <w:color w:val="000000"/>
          <w:highlight w:val="cyan"/>
          <w:u w:val="single"/>
        </w:rPr>
        <w:t>can be</w:t>
      </w:r>
      <w:r w:rsidRPr="00D7368F">
        <w:rPr>
          <w:color w:val="000000"/>
          <w:highlight w:val="cyan"/>
        </w:rPr>
        <w:t> </w:t>
      </w:r>
      <w:r w:rsidRPr="00D7368F">
        <w:rPr>
          <w:b/>
          <w:bCs/>
          <w:color w:val="000000"/>
          <w:highlight w:val="cyan"/>
          <w:u w:val="single"/>
        </w:rPr>
        <w:t>exagger</w:t>
      </w:r>
      <w:r w:rsidRPr="00003754">
        <w:rPr>
          <w:b/>
          <w:bCs/>
          <w:color w:val="000000"/>
          <w:highlight w:val="cyan"/>
          <w:u w:val="single"/>
        </w:rPr>
        <w:t>ated</w:t>
      </w:r>
      <w:r>
        <w:rPr>
          <w:color w:val="000000"/>
          <w:u w:val="single"/>
        </w:rPr>
        <w:t>, resulting in</w:t>
      </w:r>
      <w:r>
        <w:rPr>
          <w:color w:val="000000"/>
        </w:rPr>
        <w:t> </w:t>
      </w:r>
      <w:r w:rsidRPr="003C4E16">
        <w:rPr>
          <w:b/>
          <w:bCs/>
          <w:color w:val="000000"/>
          <w:highlight w:val="cyan"/>
          <w:u w:val="single"/>
        </w:rPr>
        <w:t>excessive countermeasures</w:t>
      </w:r>
      <w:r>
        <w:rPr>
          <w:color w:val="000000"/>
        </w:rPr>
        <w:t xml:space="preserve">: </w:t>
      </w:r>
      <w:r w:rsidRPr="005E08C8">
        <w:rPr>
          <w:color w:val="000000"/>
          <w:sz w:val="16"/>
        </w:rPr>
        <w:t xml:space="preserve">these </w:t>
      </w:r>
      <w:proofErr w:type="spellStart"/>
      <w:r w:rsidRPr="005E08C8">
        <w:rPr>
          <w:color w:val="000000"/>
          <w:sz w:val="16"/>
        </w:rPr>
        <w:t>hypersecuritizations</w:t>
      </w:r>
      <w:proofErr w:type="spellEnd"/>
      <w:r w:rsidRPr="005E08C8">
        <w:rPr>
          <w:color w:val="000000"/>
          <w:sz w:val="16"/>
        </w:rPr>
        <w:t xml:space="preserve">, according to Hansen and Nissenbaum, always </w:t>
      </w:r>
      <w:r>
        <w:rPr>
          <w:color w:val="000000"/>
        </w:rPr>
        <w:t>‘</w:t>
      </w:r>
      <w:r w:rsidRPr="003C4E16">
        <w:rPr>
          <w:color w:val="000000"/>
          <w:highlight w:val="cyan"/>
          <w:u w:val="single"/>
        </w:rPr>
        <w:t xml:space="preserve">mobilize the </w:t>
      </w:r>
      <w:proofErr w:type="spellStart"/>
      <w:r w:rsidRPr="003C4E16">
        <w:rPr>
          <w:color w:val="000000"/>
          <w:highlight w:val="cyan"/>
          <w:u w:val="single"/>
        </w:rPr>
        <w:t>spectre</w:t>
      </w:r>
      <w:proofErr w:type="spellEnd"/>
      <w:r w:rsidRPr="003C4E16">
        <w:rPr>
          <w:color w:val="000000"/>
          <w:highlight w:val="cyan"/>
          <w:u w:val="single"/>
        </w:rPr>
        <w:t xml:space="preserve"> of the future’</w:t>
      </w:r>
      <w:r>
        <w:rPr>
          <w:color w:val="000000"/>
        </w:rPr>
        <w:t xml:space="preserve"> </w:t>
      </w:r>
      <w:r w:rsidRPr="003C4E16">
        <w:rPr>
          <w:color w:val="000000"/>
          <w:sz w:val="16"/>
        </w:rPr>
        <w:t xml:space="preserve">while also using ‘the past as a </w:t>
      </w:r>
      <w:proofErr w:type="spellStart"/>
      <w:r w:rsidRPr="003C4E16">
        <w:rPr>
          <w:color w:val="000000"/>
          <w:sz w:val="16"/>
        </w:rPr>
        <w:t>legitmating</w:t>
      </w:r>
      <w:proofErr w:type="spellEnd"/>
      <w:r w:rsidRPr="003C4E16">
        <w:rPr>
          <w:color w:val="000000"/>
          <w:sz w:val="16"/>
        </w:rPr>
        <w:t xml:space="preserve"> reference</w:t>
      </w:r>
      <w:proofErr w:type="gramStart"/>
      <w:r w:rsidRPr="003C4E16">
        <w:rPr>
          <w:color w:val="000000"/>
          <w:sz w:val="16"/>
        </w:rPr>
        <w:t>’(</w:t>
      </w:r>
      <w:proofErr w:type="gramEnd"/>
      <w:r w:rsidRPr="003C4E16">
        <w:rPr>
          <w:color w:val="000000"/>
          <w:sz w:val="16"/>
        </w:rPr>
        <w:t>Ibid, p.1164). In the public threat horizon of future threats and dangers, proponents of cyber fears often use historical analogies of </w:t>
      </w:r>
      <w:r w:rsidRPr="003C4E16">
        <w:rPr>
          <w:b/>
          <w:bCs/>
          <w:color w:val="000000"/>
          <w:sz w:val="16"/>
        </w:rPr>
        <w:t xml:space="preserve">‘electronic pearl </w:t>
      </w:r>
      <w:proofErr w:type="spellStart"/>
      <w:r w:rsidRPr="003C4E16">
        <w:rPr>
          <w:b/>
          <w:bCs/>
          <w:color w:val="000000"/>
          <w:sz w:val="16"/>
        </w:rPr>
        <w:t>habors</w:t>
      </w:r>
      <w:proofErr w:type="spellEnd"/>
      <w:r w:rsidRPr="003C4E16">
        <w:rPr>
          <w:b/>
          <w:bCs/>
          <w:color w:val="000000"/>
          <w:sz w:val="16"/>
        </w:rPr>
        <w:t>’</w:t>
      </w:r>
      <w:r w:rsidRPr="003C4E16">
        <w:rPr>
          <w:color w:val="000000"/>
          <w:sz w:val="16"/>
        </w:rPr>
        <w:t> or </w:t>
      </w:r>
      <w:r w:rsidRPr="003C4E16">
        <w:rPr>
          <w:b/>
          <w:bCs/>
          <w:color w:val="000000"/>
          <w:sz w:val="16"/>
        </w:rPr>
        <w:t>‘</w:t>
      </w:r>
      <w:proofErr w:type="gramStart"/>
      <w:r w:rsidRPr="003C4E16">
        <w:rPr>
          <w:b/>
          <w:bCs/>
          <w:color w:val="000000"/>
          <w:sz w:val="16"/>
        </w:rPr>
        <w:t>cyber 9</w:t>
      </w:r>
      <w:proofErr w:type="gramEnd"/>
      <w:r w:rsidRPr="003C4E16">
        <w:rPr>
          <w:b/>
          <w:bCs/>
          <w:color w:val="000000"/>
          <w:sz w:val="16"/>
        </w:rPr>
        <w:t>/11s’</w:t>
      </w:r>
      <w:r w:rsidRPr="003C4E16">
        <w:rPr>
          <w:color w:val="000000"/>
          <w:sz w:val="16"/>
        </w:rPr>
        <w:t> in speculations on new types of threats: for the securitization theorists, the ‘re-animation’ of past events works to give a ‘form’ or credibility to future threats that have yet to occur – or are yet to be imagined.</w:t>
      </w:r>
    </w:p>
    <w:p w14:paraId="2F11B827" w14:textId="77777777" w:rsidR="00DD022D" w:rsidRPr="003C4E16" w:rsidRDefault="00DD022D" w:rsidP="00DD022D">
      <w:pPr>
        <w:spacing w:line="235" w:lineRule="atLeast"/>
        <w:rPr>
          <w:color w:val="000000"/>
          <w:sz w:val="16"/>
        </w:rPr>
      </w:pPr>
      <w:r w:rsidRPr="003C4E16">
        <w:rPr>
          <w:color w:val="000000"/>
          <w:sz w:val="16"/>
        </w:rPr>
        <w:t xml:space="preserve">What was significant about Hansen and Nissenbaum’s essay was the way it attempted to add new approaches and questions to a topic that tended to occupy a space in an often highly technical discourse of security, technology and strategy, a discourse that extended </w:t>
      </w:r>
      <w:proofErr w:type="gramStart"/>
      <w:r w:rsidRPr="003C4E16">
        <w:rPr>
          <w:color w:val="000000"/>
          <w:sz w:val="16"/>
        </w:rPr>
        <w:t>in to</w:t>
      </w:r>
      <w:proofErr w:type="gramEnd"/>
      <w:r w:rsidRPr="003C4E16">
        <w:rPr>
          <w:color w:val="000000"/>
          <w:sz w:val="16"/>
        </w:rPr>
        <w:t xml:space="preserve"> all aspects of life in a digitizing society. Indeed, ‘everyday security practices’ in their work refers to the ways that individuals and organizations are integrated into the practices of securitization as ‘both a responsible partner in fighting insecurity’ </w:t>
      </w:r>
      <w:proofErr w:type="gramStart"/>
      <w:r w:rsidRPr="003C4E16">
        <w:rPr>
          <w:color w:val="000000"/>
          <w:sz w:val="16"/>
        </w:rPr>
        <w:t>and also</w:t>
      </w:r>
      <w:proofErr w:type="gramEnd"/>
      <w:r w:rsidRPr="003C4E16">
        <w:rPr>
          <w:color w:val="000000"/>
          <w:sz w:val="16"/>
        </w:rPr>
        <w:t xml:space="preserve"> as a potential threat, allowing for responses that can permeate all aspects of everyday life (Ibid, p.1165). This was a discourse of security that due to the technical complexity was presented as occupying the ‘cutting edges’ of security, a zone that few outside of computer science would be able to engage with. In this sense, ‘technification’ refers to the manner in which cybersecurity becomes a terrain that depends on the ‘expert authority’ of the computer scientist and policy expert for its legitimacy, a domain where ‘the experts’ are the securitizing actors in a manner that risks </w:t>
      </w:r>
      <w:proofErr w:type="gramStart"/>
      <w:r w:rsidRPr="003C4E16">
        <w:rPr>
          <w:color w:val="000000"/>
          <w:sz w:val="16"/>
        </w:rPr>
        <w:t>to detach</w:t>
      </w:r>
      <w:proofErr w:type="gramEnd"/>
      <w:r w:rsidRPr="003C4E16">
        <w:rPr>
          <w:color w:val="000000"/>
          <w:sz w:val="16"/>
        </w:rPr>
        <w:t xml:space="preserve"> the issues from critical scrutiny and dialogue. Using the case study of Estonia in April-May in 2007 the authors illustrate how securitization theory can bring conceptual clarity and complexity to a terrain that can either be reduced to simplifications using the past as a means of understanding – or taking the issues into a zone where it is beyond our means of critical understanding and comprehension, where we feel overpowered by our inability to engage critically with the issues, issues that can leave us with the feeling we are in the realm of geopolitical science fictions, a world that feels increasingly like the ‘cyberpunk’ novels of William Gibson or films such as Ghost in the Shell.</w:t>
      </w:r>
    </w:p>
    <w:p w14:paraId="55D276E6" w14:textId="77777777" w:rsidR="00DD022D" w:rsidRPr="003C4E16" w:rsidRDefault="00DD022D" w:rsidP="00DD022D">
      <w:pPr>
        <w:spacing w:line="235" w:lineRule="atLeast"/>
        <w:rPr>
          <w:color w:val="000000"/>
          <w:sz w:val="16"/>
        </w:rPr>
      </w:pPr>
      <w:r w:rsidRPr="003C4E16">
        <w:rPr>
          <w:color w:val="000000"/>
          <w:sz w:val="16"/>
        </w:rPr>
        <w:t>Hansen and Nissenbaum reach a conclusion that resonates with the broader objectives of securitization theory and ‘critical security studies’: to develop strategies to counter and interrogate the ‘exceptional’ status of security issues – where an issue might be presented as ‘exceptional’ due to the threat to the national interest and/or exceptional due to the technical knowledge needed to evaluate the threat:</w:t>
      </w:r>
    </w:p>
    <w:p w14:paraId="06284161" w14:textId="77777777" w:rsidR="00DD022D" w:rsidRPr="003C4E16" w:rsidRDefault="00DD022D" w:rsidP="00DD022D">
      <w:pPr>
        <w:spacing w:line="235" w:lineRule="atLeast"/>
        <w:rPr>
          <w:color w:val="000000"/>
          <w:sz w:val="16"/>
        </w:rPr>
      </w:pPr>
      <w:r w:rsidRPr="003C4E16">
        <w:rPr>
          <w:color w:val="000000"/>
          <w:sz w:val="16"/>
        </w:rPr>
        <w:t>Cyber securitizations are particularly powerful precisely because they involve a double move out of the political realm: from the politicized to the securitized, from the political to the </w:t>
      </w:r>
      <w:proofErr w:type="spellStart"/>
      <w:r w:rsidRPr="005E08C8">
        <w:rPr>
          <w:color w:val="000000"/>
          <w:sz w:val="16"/>
        </w:rPr>
        <w:t>technified</w:t>
      </w:r>
      <w:proofErr w:type="spellEnd"/>
      <w:r w:rsidRPr="003C4E16">
        <w:rPr>
          <w:color w:val="000000"/>
          <w:sz w:val="16"/>
        </w:rPr>
        <w:t>, and it takes an inter-disciplinary effort to assess the implications of the move, and possibly to counter it…cyber security stands at the intersection of multiple disciplines and it is important that both analysis and academic communication is brought to bear on it. The technical underpinnings of cyber security require, for instance, that IR scholars acquire some familiarity with the main technical methods and dilemmas, and vice versa that computer scientists become more cognizant of the politicized field in which they design and how their decisions might impact the (discursively constituted) trade-offs between security, access, trust, and privacy (Ibid, p. 1172).</w:t>
      </w:r>
    </w:p>
    <w:p w14:paraId="5160E853" w14:textId="77777777" w:rsidR="00DD022D" w:rsidRPr="003C4E16" w:rsidRDefault="00DD022D" w:rsidP="00DD022D">
      <w:pPr>
        <w:spacing w:line="235" w:lineRule="atLeast"/>
        <w:rPr>
          <w:color w:val="000000"/>
          <w:sz w:val="16"/>
        </w:rPr>
      </w:pPr>
      <w:r w:rsidRPr="003C4E16">
        <w:rPr>
          <w:color w:val="000000"/>
          <w:sz w:val="16"/>
        </w:rPr>
        <w:t xml:space="preserve">The implication of this argument is an important one: we should develop the tools that enable us to challenge the </w:t>
      </w:r>
      <w:proofErr w:type="spellStart"/>
      <w:r w:rsidRPr="003C4E16">
        <w:rPr>
          <w:color w:val="000000"/>
          <w:sz w:val="16"/>
        </w:rPr>
        <w:t>ethico</w:t>
      </w:r>
      <w:proofErr w:type="spellEnd"/>
      <w:r w:rsidRPr="003C4E16">
        <w:rPr>
          <w:color w:val="000000"/>
          <w:sz w:val="16"/>
        </w:rPr>
        <w:t xml:space="preserve">-political dangers of </w:t>
      </w:r>
      <w:proofErr w:type="spellStart"/>
      <w:r w:rsidRPr="003C4E16">
        <w:rPr>
          <w:color w:val="000000"/>
          <w:sz w:val="16"/>
        </w:rPr>
        <w:t>hypersecuritization</w:t>
      </w:r>
      <w:proofErr w:type="spellEnd"/>
      <w:r w:rsidRPr="003C4E16">
        <w:rPr>
          <w:color w:val="000000"/>
          <w:sz w:val="16"/>
        </w:rPr>
        <w:t xml:space="preserve"> in this rapidly changing (cyber) space; to be able to see into this zone of expert knowledge and authority, the spaces where decisions are made on the policies and technologies that will shape all areas of war and security (see </w:t>
      </w:r>
      <w:proofErr w:type="spellStart"/>
      <w:r w:rsidRPr="003C4E16">
        <w:rPr>
          <w:color w:val="000000"/>
          <w:sz w:val="16"/>
        </w:rPr>
        <w:t>Balzacq</w:t>
      </w:r>
      <w:proofErr w:type="spellEnd"/>
      <w:r w:rsidRPr="003C4E16">
        <w:rPr>
          <w:color w:val="000000"/>
          <w:sz w:val="16"/>
        </w:rPr>
        <w:t xml:space="preserve">, 2011). But this essay asks: what should IR scholars be doing in addition to the challenge and task – to become more inter-disciplinary </w:t>
      </w:r>
      <w:proofErr w:type="gramStart"/>
      <w:r w:rsidRPr="003C4E16">
        <w:rPr>
          <w:color w:val="000000"/>
          <w:sz w:val="16"/>
        </w:rPr>
        <w:t>in order to</w:t>
      </w:r>
      <w:proofErr w:type="gramEnd"/>
      <w:r w:rsidRPr="003C4E16">
        <w:rPr>
          <w:color w:val="000000"/>
          <w:sz w:val="16"/>
        </w:rPr>
        <w:t xml:space="preserve"> be able to engage with the potential technification and </w:t>
      </w:r>
      <w:proofErr w:type="spellStart"/>
      <w:r w:rsidRPr="003C4E16">
        <w:rPr>
          <w:color w:val="000000"/>
          <w:sz w:val="16"/>
        </w:rPr>
        <w:t>hypersecuritizations</w:t>
      </w:r>
      <w:proofErr w:type="spellEnd"/>
      <w:r w:rsidRPr="003C4E16">
        <w:rPr>
          <w:color w:val="000000"/>
          <w:sz w:val="16"/>
        </w:rPr>
        <w:t xml:space="preserve"> of cybersecurity policy and discourse – that was set out in Hansen and Nissenbaum’s article?</w:t>
      </w:r>
    </w:p>
    <w:p w14:paraId="0DBD99F0" w14:textId="77777777" w:rsidR="00DD022D" w:rsidRDefault="00DD022D" w:rsidP="00DD022D">
      <w:pPr>
        <w:spacing w:line="235" w:lineRule="atLeast"/>
        <w:rPr>
          <w:color w:val="000000"/>
        </w:rPr>
      </w:pPr>
      <w:r w:rsidRPr="00CC6B9D">
        <w:rPr>
          <w:color w:val="000000"/>
          <w:sz w:val="16"/>
        </w:rPr>
        <w:t xml:space="preserve">What we want to do in this essay is suggest that in the time since the essay was published there may be problems and trends that have emerged that require some additional approaches to this issue of </w:t>
      </w:r>
      <w:proofErr w:type="spellStart"/>
      <w:r w:rsidRPr="00CC6B9D">
        <w:rPr>
          <w:color w:val="000000"/>
          <w:sz w:val="16"/>
        </w:rPr>
        <w:t>hypersecuritization</w:t>
      </w:r>
      <w:proofErr w:type="spellEnd"/>
      <w:r w:rsidRPr="00CC6B9D">
        <w:rPr>
          <w:color w:val="000000"/>
          <w:sz w:val="16"/>
        </w:rPr>
        <w:t xml:space="preserve"> and technification. </w:t>
      </w:r>
      <w:r>
        <w:rPr>
          <w:color w:val="000000"/>
        </w:rPr>
        <w:t>Simply put, </w:t>
      </w:r>
      <w:r w:rsidRPr="003C4E16">
        <w:rPr>
          <w:color w:val="000000"/>
          <w:highlight w:val="cyan"/>
          <w:u w:val="single"/>
        </w:rPr>
        <w:t>we need to think again about the problems of cybersecurity in the ‘political realm’</w:t>
      </w:r>
      <w:r>
        <w:rPr>
          <w:color w:val="000000"/>
        </w:rPr>
        <w:t> </w:t>
      </w:r>
      <w:r w:rsidRPr="005E08C8">
        <w:rPr>
          <w:color w:val="000000"/>
          <w:sz w:val="16"/>
        </w:rPr>
        <w:t>and we need to develop research on cybersecurity and ‘political realms’ in different places around the planet; to</w:t>
      </w:r>
      <w:r w:rsidRPr="005E08C8">
        <w:rPr>
          <w:color w:val="000000"/>
          <w:sz w:val="16"/>
          <w:u w:val="single"/>
        </w:rPr>
        <w:t xml:space="preserve"> </w:t>
      </w:r>
      <w:r w:rsidRPr="003C4E16">
        <w:rPr>
          <w:color w:val="000000"/>
          <w:highlight w:val="cyan"/>
          <w:u w:val="single"/>
        </w:rPr>
        <w:t xml:space="preserve">go beyond the often </w:t>
      </w:r>
      <w:proofErr w:type="spellStart"/>
      <w:r w:rsidRPr="003C4E16">
        <w:rPr>
          <w:color w:val="000000"/>
          <w:highlight w:val="cyan"/>
          <w:u w:val="single"/>
        </w:rPr>
        <w:t>hypersecuritizing</w:t>
      </w:r>
      <w:proofErr w:type="spellEnd"/>
      <w:r w:rsidRPr="003C4E16">
        <w:rPr>
          <w:color w:val="000000"/>
          <w:highlight w:val="cyan"/>
          <w:u w:val="single"/>
        </w:rPr>
        <w:t xml:space="preserve"> images of digital danger and</w:t>
      </w:r>
      <w:r w:rsidRPr="003C4E16">
        <w:rPr>
          <w:color w:val="000000"/>
          <w:highlight w:val="cyan"/>
        </w:rPr>
        <w:t> </w:t>
      </w:r>
      <w:r w:rsidRPr="003C4E16">
        <w:rPr>
          <w:b/>
          <w:bCs/>
          <w:color w:val="000000"/>
          <w:highlight w:val="cyan"/>
          <w:u w:val="single"/>
        </w:rPr>
        <w:t>‘</w:t>
      </w:r>
      <w:r w:rsidRPr="003C4E16">
        <w:rPr>
          <w:color w:val="000000"/>
          <w:highlight w:val="cyan"/>
          <w:u w:val="single"/>
        </w:rPr>
        <w:t>otherness’ emerging from the ‘</w:t>
      </w:r>
      <w:proofErr w:type="spellStart"/>
      <w:r w:rsidRPr="003C4E16">
        <w:rPr>
          <w:color w:val="000000"/>
          <w:highlight w:val="cyan"/>
          <w:u w:val="single"/>
        </w:rPr>
        <w:t>nonWest</w:t>
      </w:r>
      <w:proofErr w:type="spellEnd"/>
      <w:r w:rsidRPr="003C4E16">
        <w:rPr>
          <w:color w:val="000000"/>
          <w:highlight w:val="cyan"/>
          <w:u w:val="single"/>
        </w:rPr>
        <w:t>’ to explore the complexity of cybersecurity both from the perspective of new ‘everyday security strategies’</w:t>
      </w:r>
      <w:r>
        <w:rPr>
          <w:color w:val="000000"/>
          <w:u w:val="single"/>
        </w:rPr>
        <w:t xml:space="preserve"> that individuals may confront but also in terms of the potential for ‘digital disasters’ that might emerge from </w:t>
      </w:r>
      <w:r w:rsidRPr="003C4E16">
        <w:rPr>
          <w:color w:val="000000"/>
          <w:highlight w:val="cyan"/>
          <w:u w:val="single"/>
        </w:rPr>
        <w:t xml:space="preserve">specific </w:t>
      </w:r>
      <w:r w:rsidRPr="003C4E16">
        <w:rPr>
          <w:color w:val="000000"/>
          <w:u w:val="single"/>
        </w:rPr>
        <w:t xml:space="preserve">technological, legal, political and security </w:t>
      </w:r>
      <w:r w:rsidRPr="003C4E16">
        <w:rPr>
          <w:color w:val="000000"/>
          <w:highlight w:val="cyan"/>
          <w:u w:val="single"/>
        </w:rPr>
        <w:t>contexts</w:t>
      </w:r>
      <w:r w:rsidRPr="003C4E16">
        <w:rPr>
          <w:color w:val="000000"/>
          <w:highlight w:val="cyan"/>
        </w:rPr>
        <w:t>.</w:t>
      </w:r>
    </w:p>
    <w:p w14:paraId="3DC7413D" w14:textId="77777777" w:rsidR="00DD022D" w:rsidRPr="00B81BC5" w:rsidRDefault="00DD022D" w:rsidP="00DD022D">
      <w:pPr>
        <w:spacing w:line="235" w:lineRule="atLeast"/>
        <w:rPr>
          <w:color w:val="000000"/>
          <w:sz w:val="16"/>
        </w:rPr>
      </w:pPr>
      <w:r w:rsidRPr="00703553">
        <w:rPr>
          <w:color w:val="000000"/>
          <w:sz w:val="16"/>
        </w:rPr>
        <w:t xml:space="preserve">Following on from Hansen and Nissenbaum, our position in the paper begins from the view that inter-disciplinary attempts to engage critically with </w:t>
      </w:r>
      <w:proofErr w:type="spellStart"/>
      <w:r w:rsidRPr="00703553">
        <w:rPr>
          <w:color w:val="000000"/>
          <w:sz w:val="16"/>
        </w:rPr>
        <w:t>hypersecuritization</w:t>
      </w:r>
      <w:proofErr w:type="spellEnd"/>
      <w:r w:rsidRPr="00703553">
        <w:rPr>
          <w:color w:val="000000"/>
          <w:sz w:val="16"/>
        </w:rPr>
        <w:t xml:space="preserve"> is the primary task of work in this space: to be able to counter </w:t>
      </w:r>
      <w:proofErr w:type="spellStart"/>
      <w:r w:rsidRPr="00703553">
        <w:rPr>
          <w:color w:val="000000"/>
          <w:sz w:val="16"/>
        </w:rPr>
        <w:t>hypersecuritizations</w:t>
      </w:r>
      <w:proofErr w:type="spellEnd"/>
      <w:r w:rsidRPr="00703553">
        <w:rPr>
          <w:color w:val="000000"/>
          <w:sz w:val="16"/>
        </w:rPr>
        <w:t xml:space="preserve"> where</w:t>
      </w:r>
      <w:r w:rsidRPr="00703553">
        <w:rPr>
          <w:color w:val="000000"/>
          <w:sz w:val="16"/>
          <w:u w:val="single"/>
        </w:rPr>
        <w:t xml:space="preserve"> </w:t>
      </w:r>
      <w:r w:rsidRPr="00B81BC5">
        <w:rPr>
          <w:color w:val="000000"/>
          <w:highlight w:val="cyan"/>
          <w:u w:val="single"/>
        </w:rPr>
        <w:t>threats are ‘hyped</w:t>
      </w:r>
      <w:r>
        <w:rPr>
          <w:color w:val="000000"/>
          <w:u w:val="single"/>
        </w:rPr>
        <w:t xml:space="preserve"> </w:t>
      </w:r>
      <w:r w:rsidRPr="00703553">
        <w:rPr>
          <w:color w:val="000000"/>
          <w:sz w:val="16"/>
        </w:rPr>
        <w:t>up’ - or unspecified </w:t>
      </w:r>
      <w:r w:rsidRPr="00703553">
        <w:rPr>
          <w:b/>
          <w:bCs/>
          <w:color w:val="000000"/>
          <w:sz w:val="16"/>
        </w:rPr>
        <w:t>future cyber dangers</w:t>
      </w:r>
      <w:r w:rsidRPr="00703553">
        <w:rPr>
          <w:color w:val="000000"/>
          <w:sz w:val="16"/>
        </w:rPr>
        <w:t> are invoked - is the </w:t>
      </w:r>
      <w:r w:rsidRPr="00703553">
        <w:rPr>
          <w:b/>
          <w:bCs/>
          <w:color w:val="000000"/>
          <w:sz w:val="16"/>
        </w:rPr>
        <w:t>first move</w:t>
      </w:r>
      <w:r w:rsidRPr="00703553">
        <w:rPr>
          <w:color w:val="000000"/>
          <w:sz w:val="16"/>
        </w:rPr>
        <w:t xml:space="preserve"> for scholars who want to think critically about the ‘threat horizons’ that we are presented with on the (not so) clear and present/future dangers. In the time since the essay has been published (2009) much of the debate has </w:t>
      </w:r>
      <w:proofErr w:type="spellStart"/>
      <w:r w:rsidRPr="00703553">
        <w:rPr>
          <w:color w:val="000000"/>
          <w:sz w:val="16"/>
        </w:rPr>
        <w:t>centred</w:t>
      </w:r>
      <w:proofErr w:type="spellEnd"/>
      <w:r w:rsidRPr="00703553">
        <w:rPr>
          <w:color w:val="000000"/>
          <w:sz w:val="16"/>
        </w:rPr>
        <w:t xml:space="preserve"> around the hyper securitization of the concern with all things digital and the implications for the future of security and war (most notably in Thomas </w:t>
      </w:r>
      <w:proofErr w:type="spellStart"/>
      <w:r w:rsidRPr="00703553">
        <w:rPr>
          <w:color w:val="000000"/>
          <w:sz w:val="16"/>
        </w:rPr>
        <w:t>Rid’s</w:t>
      </w:r>
      <w:proofErr w:type="spellEnd"/>
      <w:r w:rsidRPr="00703553">
        <w:rPr>
          <w:color w:val="000000"/>
          <w:sz w:val="16"/>
        </w:rPr>
        <w:t xml:space="preserve"> book Cyberwar Will Not Take Place). At the same time, there have also been events that have pointed to the possibility of the types of future problems that we could confront – from events that fit with the type of warnings on digital disaster that many have been making since the issue emerged (the hacking of Ukrainian power grids, the Central Bank of Bangladesh bank heist) to the emergence of events that were not considered in previous speculations on digital disaster (Zetter, 2016a; Zetter, 2016b) : attempts to shape the political direction of other states through a combination of </w:t>
      </w:r>
      <w:r w:rsidRPr="00B81BC5">
        <w:rPr>
          <w:color w:val="000000"/>
          <w:highlight w:val="cyan"/>
          <w:u w:val="single"/>
        </w:rPr>
        <w:t>disruptive</w:t>
      </w:r>
      <w:r w:rsidRPr="00B81BC5">
        <w:rPr>
          <w:color w:val="000000"/>
          <w:highlight w:val="cyan"/>
        </w:rPr>
        <w:t> </w:t>
      </w:r>
      <w:r w:rsidRPr="00B81BC5">
        <w:rPr>
          <w:b/>
          <w:bCs/>
          <w:color w:val="000000"/>
          <w:highlight w:val="cyan"/>
          <w:u w:val="single"/>
        </w:rPr>
        <w:t>‘gray zone’ tactics</w:t>
      </w:r>
      <w:r>
        <w:rPr>
          <w:color w:val="000000"/>
        </w:rPr>
        <w:t> </w:t>
      </w:r>
      <w:r>
        <w:rPr>
          <w:color w:val="000000"/>
          <w:u w:val="single"/>
        </w:rPr>
        <w:t>that may involve hacking and new uses of social media (the debate over ‘fake news’ and social media</w:t>
      </w:r>
      <w:r>
        <w:rPr>
          <w:color w:val="000000"/>
        </w:rPr>
        <w:t xml:space="preserve">, </w:t>
      </w:r>
      <w:r w:rsidRPr="00B81BC5">
        <w:rPr>
          <w:color w:val="000000"/>
          <w:sz w:val="16"/>
        </w:rPr>
        <w:t xml:space="preserve">the U.S. Presidential election in 2016). The problem now is not simply </w:t>
      </w:r>
      <w:proofErr w:type="spellStart"/>
      <w:proofErr w:type="gramStart"/>
      <w:r w:rsidRPr="00B81BC5">
        <w:rPr>
          <w:color w:val="000000"/>
          <w:sz w:val="16"/>
        </w:rPr>
        <w:t>hypersecuritization</w:t>
      </w:r>
      <w:proofErr w:type="spellEnd"/>
      <w:proofErr w:type="gramEnd"/>
      <w:r w:rsidRPr="00B81BC5">
        <w:rPr>
          <w:color w:val="000000"/>
          <w:sz w:val="16"/>
        </w:rPr>
        <w:t xml:space="preserve"> but the problem of what Ulrich Beck describes as ‘organized irresponsibility’ where the ‘state administration, politics, industrial management and research negotiate the criteria of what is ‘rational and safe.’’ Discussing environmental risks, Beck asks ‘do we live in the context of ‘organized irresponsibility’?</w:t>
      </w:r>
      <w:proofErr w:type="gramStart"/>
      <w:r w:rsidRPr="00B81BC5">
        <w:rPr>
          <w:color w:val="000000"/>
          <w:sz w:val="16"/>
        </w:rPr>
        <w:t>’(</w:t>
      </w:r>
      <w:proofErr w:type="gramEnd"/>
      <w:r w:rsidRPr="00B81BC5">
        <w:rPr>
          <w:color w:val="000000"/>
          <w:sz w:val="16"/>
        </w:rPr>
        <w:t>Beck, 1999, p.6). We would suggest the same question needs to be asked in the context of the securitization of digital risks and insecurities.</w:t>
      </w:r>
    </w:p>
    <w:p w14:paraId="201E8BB7" w14:textId="77777777" w:rsidR="00DD022D" w:rsidRDefault="00DD022D" w:rsidP="00DD022D">
      <w:pPr>
        <w:spacing w:line="235" w:lineRule="atLeast"/>
        <w:rPr>
          <w:color w:val="000000"/>
        </w:rPr>
      </w:pPr>
      <w:r w:rsidRPr="00B81BC5">
        <w:rPr>
          <w:color w:val="000000"/>
          <w:sz w:val="16"/>
        </w:rPr>
        <w:t xml:space="preserve">What we suggest in the article is this: once we have established that the first move in this area is think critically about cyber securitizations and the potential problems of the move from the political to the </w:t>
      </w:r>
      <w:proofErr w:type="spellStart"/>
      <w:r w:rsidRPr="00B81BC5">
        <w:rPr>
          <w:color w:val="000000"/>
          <w:sz w:val="16"/>
        </w:rPr>
        <w:t>technified</w:t>
      </w:r>
      <w:proofErr w:type="spellEnd"/>
      <w:r w:rsidRPr="00B81BC5">
        <w:rPr>
          <w:color w:val="000000"/>
          <w:sz w:val="16"/>
        </w:rPr>
        <w:t xml:space="preserve">, we can consider the concerns of those who we describe as the ‘cyber catastrophists’ – those who continue to be concerned about the digital disasters that could impact on all aspects of life. We suggest that in this realm of cybersecurity we see three positions that shape the ideas that are contributing to vibrant debate and discussion of the future of cyberwar and cybersecurity: the cyber catastrophist, the digital realist and the techno optimist. The essay rests on the position that each perspective presents us with questions about </w:t>
      </w:r>
      <w:proofErr w:type="spellStart"/>
      <w:r w:rsidRPr="00B81BC5">
        <w:rPr>
          <w:color w:val="000000"/>
          <w:sz w:val="16"/>
        </w:rPr>
        <w:t>cybersecuritizations</w:t>
      </w:r>
      <w:proofErr w:type="spellEnd"/>
      <w:r w:rsidRPr="00B81BC5">
        <w:rPr>
          <w:color w:val="000000"/>
          <w:sz w:val="16"/>
        </w:rPr>
        <w:t xml:space="preserve"> that we need to constantly remain open to – given the fast-moving and disruptive pace of geopolitical and technological change. We suggest that the point in Hansen and Nissenbaum’s essay about the need to counter </w:t>
      </w:r>
      <w:proofErr w:type="spellStart"/>
      <w:r w:rsidRPr="00B81BC5">
        <w:rPr>
          <w:color w:val="000000"/>
          <w:sz w:val="16"/>
        </w:rPr>
        <w:t>hypersecuritizations</w:t>
      </w:r>
      <w:proofErr w:type="spellEnd"/>
      <w:r w:rsidRPr="00B81BC5">
        <w:rPr>
          <w:color w:val="000000"/>
          <w:sz w:val="16"/>
        </w:rPr>
        <w:t xml:space="preserve"> needs to be supplemented by more exploratory questions about whether we confront the issue of organized irresponsibility in this space</w:t>
      </w:r>
      <w:r w:rsidRPr="00703553">
        <w:rPr>
          <w:color w:val="000000"/>
          <w:sz w:val="16"/>
        </w:rPr>
        <w:t xml:space="preserve">. The problem of technification is not simply on how it might add legitimacy to </w:t>
      </w:r>
      <w:proofErr w:type="spellStart"/>
      <w:r w:rsidRPr="00703553">
        <w:rPr>
          <w:color w:val="000000"/>
          <w:sz w:val="16"/>
        </w:rPr>
        <w:t>hypersecuritization</w:t>
      </w:r>
      <w:proofErr w:type="spellEnd"/>
      <w:r w:rsidRPr="00703553">
        <w:rPr>
          <w:color w:val="000000"/>
          <w:sz w:val="16"/>
        </w:rPr>
        <w:t>, in what it enables us to visualize in the imagination of digital disaster – it is what it fails to see or ignores, the construction and legitimation of what is rational and safe. In other words, we</w:t>
      </w:r>
      <w:r w:rsidRPr="00703553">
        <w:rPr>
          <w:color w:val="000000"/>
          <w:sz w:val="16"/>
          <w:u w:val="single"/>
        </w:rPr>
        <w:t xml:space="preserve"> </w:t>
      </w:r>
      <w:r w:rsidRPr="004A340F">
        <w:rPr>
          <w:color w:val="000000"/>
          <w:highlight w:val="cyan"/>
          <w:u w:val="single"/>
        </w:rPr>
        <w:t>need to</w:t>
      </w:r>
      <w:r>
        <w:rPr>
          <w:color w:val="000000"/>
          <w:u w:val="single"/>
        </w:rPr>
        <w:t xml:space="preserve"> examine the politics – and the different positions that may shape policy – in the spaces where important ‘expert’ decisions are made: to </w:t>
      </w:r>
      <w:r w:rsidRPr="004A340F">
        <w:rPr>
          <w:color w:val="000000"/>
          <w:highlight w:val="cyan"/>
          <w:u w:val="single"/>
        </w:rPr>
        <w:t>examine</w:t>
      </w:r>
      <w:r>
        <w:rPr>
          <w:color w:val="000000"/>
          <w:u w:val="single"/>
        </w:rPr>
        <w:t xml:space="preserve">, for example, how </w:t>
      </w:r>
      <w:r w:rsidRPr="004A340F">
        <w:rPr>
          <w:color w:val="000000"/>
          <w:highlight w:val="cyan"/>
          <w:u w:val="single"/>
        </w:rPr>
        <w:t>risk and unintended consequence are being integrated into planning</w:t>
      </w:r>
      <w:r w:rsidRPr="004A340F">
        <w:rPr>
          <w:color w:val="000000"/>
          <w:highlight w:val="cyan"/>
        </w:rPr>
        <w:t>.</w:t>
      </w:r>
      <w:r>
        <w:rPr>
          <w:color w:val="000000"/>
        </w:rPr>
        <w:t xml:space="preserve"> </w:t>
      </w:r>
      <w:r w:rsidRPr="00703553">
        <w:rPr>
          <w:color w:val="000000"/>
          <w:sz w:val="16"/>
        </w:rPr>
        <w:t xml:space="preserve">But the questions opened up by the ‘deconstruction’ of cybersecurity and cyberwar by Hansen and Nissenbaum also point to inquiry on the changing nature of ‘everyday security practices’ and here we suggest that is clearer now is the need for IR scholars to examine the specific contexts, controversies and challenges in diverse spaces beyond the </w:t>
      </w:r>
      <w:proofErr w:type="gramStart"/>
      <w:r w:rsidRPr="00703553">
        <w:rPr>
          <w:color w:val="000000"/>
          <w:sz w:val="16"/>
        </w:rPr>
        <w:t>often simplistic</w:t>
      </w:r>
      <w:proofErr w:type="gramEnd"/>
      <w:r w:rsidRPr="00703553">
        <w:rPr>
          <w:color w:val="000000"/>
          <w:sz w:val="16"/>
        </w:rPr>
        <w:t xml:space="preserve"> geographies of cyber-threat that often serve to fuel the </w:t>
      </w:r>
      <w:proofErr w:type="spellStart"/>
      <w:r w:rsidRPr="00703553">
        <w:rPr>
          <w:color w:val="000000"/>
          <w:sz w:val="16"/>
        </w:rPr>
        <w:t>hypersecuritized</w:t>
      </w:r>
      <w:proofErr w:type="spellEnd"/>
      <w:r w:rsidRPr="00703553">
        <w:rPr>
          <w:color w:val="000000"/>
          <w:sz w:val="16"/>
        </w:rPr>
        <w:t xml:space="preserve"> visions of geopolitical imaginaries.</w:t>
      </w:r>
    </w:p>
    <w:p w14:paraId="4EE2BB0E" w14:textId="77777777" w:rsidR="00DD022D" w:rsidRDefault="00DD022D" w:rsidP="00DD022D">
      <w:pPr>
        <w:spacing w:line="235" w:lineRule="atLeast"/>
        <w:rPr>
          <w:color w:val="000000"/>
        </w:rPr>
      </w:pPr>
      <w:r>
        <w:rPr>
          <w:color w:val="000000"/>
          <w:u w:val="single"/>
        </w:rPr>
        <w:t xml:space="preserve">One of the geopolitical </w:t>
      </w:r>
      <w:proofErr w:type="spellStart"/>
      <w:r>
        <w:rPr>
          <w:color w:val="000000"/>
          <w:u w:val="single"/>
        </w:rPr>
        <w:t>anxieities</w:t>
      </w:r>
      <w:proofErr w:type="spellEnd"/>
      <w:r>
        <w:rPr>
          <w:color w:val="000000"/>
          <w:u w:val="single"/>
        </w:rPr>
        <w:t xml:space="preserve"> that circulates</w:t>
      </w:r>
      <w:r>
        <w:rPr>
          <w:color w:val="000000"/>
        </w:rPr>
        <w:t> in many of the key positions we discuss </w:t>
      </w:r>
      <w:r>
        <w:rPr>
          <w:color w:val="000000"/>
          <w:u w:val="single"/>
        </w:rPr>
        <w:t xml:space="preserve">is a concern with the </w:t>
      </w:r>
      <w:r w:rsidRPr="004A340F">
        <w:rPr>
          <w:color w:val="000000"/>
          <w:highlight w:val="cyan"/>
          <w:u w:val="single"/>
        </w:rPr>
        <w:t>cyber insecurities that we confront from the non-West or that may result from poor cyber governance in the non-West</w:t>
      </w:r>
      <w:r>
        <w:rPr>
          <w:color w:val="000000"/>
          <w:u w:val="single"/>
        </w:rPr>
        <w:t xml:space="preserve">. </w:t>
      </w:r>
      <w:r w:rsidRPr="00703553">
        <w:rPr>
          <w:color w:val="000000"/>
          <w:sz w:val="16"/>
        </w:rPr>
        <w:t>While this use of the term ‘non-West’ can be problematic and limiting it does remind us to think beyond the simplistic geography of ‘cyber’ danger that is often central to the debates about cybersecurity, the geopolitical imaginary filled with devious Bond- villains from former Communist-countries, cunning- ‘Oriental’ cyber criminals from a cyberpunk movie, totalitarian states experimenting with new technologies of Minority Report-like control and ‘feral’ digital environments in states outside the ‘tame zones’ of global politics</w:t>
      </w:r>
      <w:r>
        <w:rPr>
          <w:color w:val="000000"/>
          <w:u w:val="single"/>
        </w:rPr>
        <w:t xml:space="preserve">. </w:t>
      </w:r>
      <w:r w:rsidRPr="0049556F">
        <w:rPr>
          <w:color w:val="000000"/>
          <w:highlight w:val="cyan"/>
          <w:u w:val="single"/>
        </w:rPr>
        <w:t>Securitization</w:t>
      </w:r>
      <w:r>
        <w:rPr>
          <w:color w:val="000000"/>
          <w:u w:val="single"/>
        </w:rPr>
        <w:t xml:space="preserve"> </w:t>
      </w:r>
      <w:r w:rsidRPr="0049556F">
        <w:rPr>
          <w:color w:val="000000"/>
          <w:highlight w:val="cyan"/>
          <w:u w:val="single"/>
        </w:rPr>
        <w:t>perspectives</w:t>
      </w:r>
      <w:r>
        <w:rPr>
          <w:color w:val="000000"/>
          <w:u w:val="single"/>
        </w:rPr>
        <w:t xml:space="preserve"> – along with work influenced by poststructuralist writers – are often a call to see </w:t>
      </w:r>
      <w:r w:rsidRPr="0049556F">
        <w:rPr>
          <w:color w:val="000000"/>
          <w:highlight w:val="cyan"/>
          <w:u w:val="single"/>
        </w:rPr>
        <w:t>beyond the simplistic representations</w:t>
      </w:r>
      <w:r>
        <w:rPr>
          <w:color w:val="000000"/>
          <w:u w:val="single"/>
        </w:rPr>
        <w:t xml:space="preserve"> </w:t>
      </w:r>
      <w:r w:rsidRPr="00703553">
        <w:rPr>
          <w:color w:val="000000"/>
          <w:sz w:val="16"/>
        </w:rPr>
        <w:t xml:space="preserve">of global politics that continue to imagine the future through the same geographies of otherness and difference that shaped the past (Hansen, 2006). This article suggests that – in the spirit of Hansen and Nissenbaum’s essay – we need to keep searching for the questions that need to be asked </w:t>
      </w:r>
      <w:r w:rsidRPr="00A6396E">
        <w:rPr>
          <w:color w:val="000000"/>
          <w:sz w:val="16"/>
        </w:rPr>
        <w:t xml:space="preserve">about a terrain that more than ever needs to be examined in its fast moving complexity and messiness: to examine the difference, complexity and messiness of new trends, practices and </w:t>
      </w:r>
      <w:proofErr w:type="spellStart"/>
      <w:r w:rsidRPr="00A6396E">
        <w:rPr>
          <w:color w:val="000000"/>
          <w:sz w:val="16"/>
        </w:rPr>
        <w:t>behaviours</w:t>
      </w:r>
      <w:proofErr w:type="spellEnd"/>
      <w:r w:rsidRPr="00A6396E">
        <w:rPr>
          <w:color w:val="000000"/>
          <w:sz w:val="16"/>
        </w:rPr>
        <w:t xml:space="preserve"> in environments that are often ignored or reduced to the ‘same’ in a supposedly homogenizing and </w:t>
      </w:r>
      <w:proofErr w:type="spellStart"/>
      <w:r w:rsidRPr="00A6396E">
        <w:rPr>
          <w:color w:val="000000"/>
          <w:sz w:val="16"/>
        </w:rPr>
        <w:t>universalising</w:t>
      </w:r>
      <w:proofErr w:type="spellEnd"/>
      <w:r w:rsidRPr="00A6396E">
        <w:rPr>
          <w:color w:val="000000"/>
          <w:sz w:val="16"/>
        </w:rPr>
        <w:t xml:space="preserve"> global technological culture.</w:t>
      </w:r>
    </w:p>
    <w:p w14:paraId="6B2EDE2D" w14:textId="77777777" w:rsidR="00DD022D" w:rsidRDefault="00DD022D" w:rsidP="00DD022D">
      <w:pPr>
        <w:pStyle w:val="Heading4"/>
        <w:spacing w:before="30" w:line="278" w:lineRule="atLeast"/>
        <w:rPr>
          <w:rFonts w:cs="Calibri"/>
          <w:color w:val="000000"/>
          <w:szCs w:val="26"/>
        </w:rPr>
      </w:pPr>
      <w:r>
        <w:rPr>
          <w:rFonts w:cs="Calibri"/>
          <w:color w:val="000000"/>
          <w:szCs w:val="26"/>
        </w:rPr>
        <w:t>Securitizing “cybersecurity” is self-defeating, threats are inflated, AND spur self-authorization of operations considered “offensive” against the “non-Western” threats regarding global surveillance and control, that turns case</w:t>
      </w:r>
    </w:p>
    <w:p w14:paraId="000E593D" w14:textId="77777777" w:rsidR="00DD022D" w:rsidRDefault="00DD022D" w:rsidP="00DD022D">
      <w:pPr>
        <w:spacing w:after="120" w:line="235" w:lineRule="atLeast"/>
        <w:rPr>
          <w:color w:val="000000"/>
        </w:rPr>
      </w:pPr>
      <w:r>
        <w:rPr>
          <w:color w:val="000000"/>
        </w:rPr>
        <w:t xml:space="preserve">Joseph </w:t>
      </w:r>
      <w:r>
        <w:rPr>
          <w:b/>
          <w:bCs/>
          <w:color w:val="000000"/>
          <w:sz w:val="26"/>
          <w:szCs w:val="26"/>
        </w:rPr>
        <w:t>Da Silva</w:t>
      </w:r>
      <w:r>
        <w:rPr>
          <w:color w:val="000000"/>
        </w:rPr>
        <w:t> ’</w:t>
      </w:r>
      <w:r>
        <w:rPr>
          <w:b/>
          <w:bCs/>
          <w:color w:val="000000"/>
          <w:sz w:val="26"/>
          <w:szCs w:val="26"/>
        </w:rPr>
        <w:t>22.</w:t>
      </w:r>
      <w:r>
        <w:rPr>
          <w:color w:val="000000"/>
        </w:rPr>
        <w:t xml:space="preserve"> Joseph Da Silva is a Cybersecurity Researcher with a PhD at the University of London and a bachelor’s in chemistry at the University of Manchester. “Cyber security and the Leviathan.” 03-02-2022. </w:t>
      </w:r>
      <w:r w:rsidRPr="00AC503C">
        <w:rPr>
          <w:color w:val="000000"/>
        </w:rPr>
        <w:t>https://www.sciencedirect.com/science/article/pii/S0167404822000724</w:t>
      </w:r>
      <w:r>
        <w:rPr>
          <w:color w:val="000000"/>
        </w:rPr>
        <w:t>///KM</w:t>
      </w:r>
    </w:p>
    <w:p w14:paraId="7A591E38" w14:textId="590E486F" w:rsidR="00DD022D" w:rsidRPr="00DD022D" w:rsidRDefault="00DD022D" w:rsidP="00DD022D">
      <w:pPr>
        <w:spacing w:line="235" w:lineRule="atLeast"/>
        <w:rPr>
          <w:color w:val="000000"/>
        </w:rPr>
      </w:pPr>
      <w:r>
        <w:rPr>
          <w:b/>
          <w:bCs/>
          <w:color w:val="000000"/>
          <w:u w:val="single"/>
          <w:shd w:val="clear" w:color="auto" w:fill="00FFFF"/>
        </w:rPr>
        <w:t>Cyber security</w:t>
      </w:r>
      <w:r>
        <w:rPr>
          <w:color w:val="000000"/>
        </w:rPr>
        <w:t> </w:t>
      </w:r>
      <w:r>
        <w:rPr>
          <w:color w:val="000000"/>
          <w:u w:val="single"/>
          <w:shd w:val="clear" w:color="auto" w:fill="00FFFF"/>
        </w:rPr>
        <w:t>is</w:t>
      </w:r>
      <w:r>
        <w:rPr>
          <w:color w:val="000000"/>
        </w:rPr>
        <w:t> </w:t>
      </w:r>
      <w:r>
        <w:rPr>
          <w:color w:val="000000"/>
          <w:u w:val="single"/>
        </w:rPr>
        <w:t>often</w:t>
      </w:r>
      <w:r>
        <w:rPr>
          <w:color w:val="000000"/>
        </w:rPr>
        <w:t> </w:t>
      </w:r>
      <w:proofErr w:type="spellStart"/>
      <w:r>
        <w:rPr>
          <w:color w:val="000000"/>
          <w:u w:val="single"/>
          <w:shd w:val="clear" w:color="auto" w:fill="00FFFF"/>
        </w:rPr>
        <w:t>characterised</w:t>
      </w:r>
      <w:proofErr w:type="spellEnd"/>
      <w:r>
        <w:rPr>
          <w:color w:val="000000"/>
        </w:rPr>
        <w:t> </w:t>
      </w:r>
      <w:r>
        <w:rPr>
          <w:color w:val="000000"/>
          <w:u w:val="single"/>
          <w:shd w:val="clear" w:color="auto" w:fill="00FFFF"/>
        </w:rPr>
        <w:t>as</w:t>
      </w:r>
      <w:r>
        <w:rPr>
          <w:color w:val="000000"/>
        </w:rPr>
        <w:t> </w:t>
      </w:r>
      <w:r>
        <w:rPr>
          <w:b/>
          <w:bCs/>
          <w:color w:val="000000"/>
          <w:u w:val="single"/>
          <w:shd w:val="clear" w:color="auto" w:fill="00FFFF"/>
        </w:rPr>
        <w:t>fearful</w:t>
      </w:r>
      <w:r w:rsidRPr="00CC51D1">
        <w:rPr>
          <w:color w:val="000000"/>
          <w:sz w:val="16"/>
        </w:rPr>
        <w:t>, with cyber threats being both permanent and evolving (</w:t>
      </w:r>
      <w:proofErr w:type="spellStart"/>
      <w:r w:rsidRPr="00CC51D1">
        <w:rPr>
          <w:color w:val="000000"/>
          <w:sz w:val="16"/>
        </w:rPr>
        <w:t>Ehrlicher</w:t>
      </w:r>
      <w:proofErr w:type="spellEnd"/>
      <w:r w:rsidRPr="00CC51D1">
        <w:rPr>
          <w:color w:val="000000"/>
          <w:sz w:val="16"/>
        </w:rPr>
        <w:t>, 2021)</w:t>
      </w:r>
      <w:r>
        <w:rPr>
          <w:color w:val="000000"/>
        </w:rPr>
        <w:t>, </w:t>
      </w:r>
      <w:r>
        <w:rPr>
          <w:color w:val="000000"/>
          <w:u w:val="single"/>
          <w:shd w:val="clear" w:color="auto" w:fill="00FFFF"/>
        </w:rPr>
        <w:t>and</w:t>
      </w:r>
      <w:r>
        <w:rPr>
          <w:color w:val="000000"/>
        </w:rPr>
        <w:t> </w:t>
      </w:r>
      <w:proofErr w:type="spellStart"/>
      <w:r>
        <w:rPr>
          <w:b/>
          <w:bCs/>
          <w:color w:val="000000"/>
          <w:u w:val="single"/>
          <w:shd w:val="clear" w:color="auto" w:fill="00FFFF"/>
        </w:rPr>
        <w:t>cyber attacks</w:t>
      </w:r>
      <w:proofErr w:type="spellEnd"/>
      <w:r>
        <w:rPr>
          <w:color w:val="000000"/>
        </w:rPr>
        <w:t> </w:t>
      </w:r>
      <w:r>
        <w:rPr>
          <w:color w:val="000000"/>
          <w:u w:val="single"/>
        </w:rPr>
        <w:t>being</w:t>
      </w:r>
      <w:r>
        <w:rPr>
          <w:color w:val="000000"/>
        </w:rPr>
        <w:t> </w:t>
      </w:r>
      <w:r w:rsidRPr="001B0174">
        <w:rPr>
          <w:b/>
          <w:bCs/>
          <w:color w:val="000000"/>
          <w:u w:val="single"/>
          <w:shd w:val="clear" w:color="auto" w:fill="00FFFF"/>
        </w:rPr>
        <w:t>seen as</w:t>
      </w:r>
      <w:r>
        <w:rPr>
          <w:b/>
          <w:bCs/>
          <w:color w:val="000000"/>
          <w:u w:val="single"/>
          <w:shd w:val="clear" w:color="auto" w:fill="00FFFF"/>
        </w:rPr>
        <w:t xml:space="preserve"> inevitable</w:t>
      </w:r>
      <w:r>
        <w:rPr>
          <w:color w:val="000000"/>
        </w:rPr>
        <w:t> </w:t>
      </w:r>
      <w:r w:rsidRPr="00D06C31">
        <w:rPr>
          <w:color w:val="000000"/>
          <w:sz w:val="16"/>
        </w:rPr>
        <w:t>(</w:t>
      </w:r>
      <w:proofErr w:type="spellStart"/>
      <w:r w:rsidRPr="00D06C31">
        <w:rPr>
          <w:color w:val="000000"/>
          <w:sz w:val="16"/>
        </w:rPr>
        <w:t>Pearlson</w:t>
      </w:r>
      <w:proofErr w:type="spellEnd"/>
      <w:r w:rsidRPr="00D06C31">
        <w:rPr>
          <w:color w:val="000000"/>
          <w:sz w:val="16"/>
        </w:rPr>
        <w:t xml:space="preserve"> et al., 2021). The businesses in our study seemed to agree, with cyber threat appearing to be </w:t>
      </w:r>
      <w:proofErr w:type="spellStart"/>
      <w:r w:rsidRPr="00D06C31">
        <w:rPr>
          <w:color w:val="000000"/>
          <w:sz w:val="16"/>
        </w:rPr>
        <w:t>normalised</w:t>
      </w:r>
      <w:proofErr w:type="spellEnd"/>
      <w:r w:rsidRPr="00D06C31">
        <w:rPr>
          <w:color w:val="000000"/>
          <w:sz w:val="16"/>
        </w:rPr>
        <w:t>. Participants, both CISO and non-CISO, considered these threats to be enduring and businesses needed to accept that they would be compromised. This implies a “</w:t>
      </w:r>
      <w:proofErr w:type="spellStart"/>
      <w:r w:rsidRPr="00D06C31">
        <w:rPr>
          <w:color w:val="000000"/>
          <w:sz w:val="16"/>
        </w:rPr>
        <w:t>perpetuall</w:t>
      </w:r>
      <w:proofErr w:type="spellEnd"/>
      <w:r w:rsidRPr="00D06C31">
        <w:rPr>
          <w:color w:val="000000"/>
          <w:sz w:val="16"/>
        </w:rPr>
        <w:t xml:space="preserve"> cyber </w:t>
      </w:r>
      <w:proofErr w:type="spellStart"/>
      <w:r w:rsidRPr="00D06C31">
        <w:rPr>
          <w:color w:val="000000"/>
          <w:sz w:val="16"/>
        </w:rPr>
        <w:t>warre</w:t>
      </w:r>
      <w:proofErr w:type="spellEnd"/>
      <w:r w:rsidRPr="00D06C31">
        <w:rPr>
          <w:color w:val="000000"/>
          <w:sz w:val="16"/>
        </w:rPr>
        <w:t>” (Stevens, 2016, p. 120). These businesses existed in “</w:t>
      </w:r>
      <w:proofErr w:type="spellStart"/>
      <w:r w:rsidRPr="00D06C31">
        <w:rPr>
          <w:color w:val="000000"/>
          <w:sz w:val="16"/>
        </w:rPr>
        <w:t>continuall</w:t>
      </w:r>
      <w:proofErr w:type="spellEnd"/>
      <w:r w:rsidRPr="00D06C31">
        <w:rPr>
          <w:color w:val="000000"/>
          <w:sz w:val="16"/>
        </w:rPr>
        <w:t xml:space="preserve"> </w:t>
      </w:r>
      <w:proofErr w:type="spellStart"/>
      <w:r w:rsidRPr="00D06C31">
        <w:rPr>
          <w:color w:val="000000"/>
          <w:sz w:val="16"/>
        </w:rPr>
        <w:t>feare</w:t>
      </w:r>
      <w:proofErr w:type="spellEnd"/>
      <w:r w:rsidRPr="00D06C31">
        <w:rPr>
          <w:color w:val="000000"/>
          <w:sz w:val="16"/>
        </w:rPr>
        <w:t xml:space="preserve">” (Hobbes, 1985, p. 186), threatened by “death, poverty, or other calamity” (Hobbes, 1985, p. 169) arising from something, </w:t>
      </w:r>
      <w:proofErr w:type="spellStart"/>
      <w:r w:rsidRPr="00D06C31">
        <w:rPr>
          <w:color w:val="000000"/>
          <w:sz w:val="16"/>
        </w:rPr>
        <w:t>i.e</w:t>
      </w:r>
      <w:proofErr w:type="spellEnd"/>
      <w:r w:rsidRPr="00D06C31">
        <w:rPr>
          <w:color w:val="000000"/>
          <w:sz w:val="16"/>
        </w:rPr>
        <w:t>, cyber security, that was not well understood, even mystical,18 as “</w:t>
      </w:r>
      <w:proofErr w:type="spellStart"/>
      <w:r w:rsidRPr="00D06C31">
        <w:rPr>
          <w:color w:val="000000"/>
          <w:sz w:val="16"/>
        </w:rPr>
        <w:t>perpetuall</w:t>
      </w:r>
      <w:proofErr w:type="spellEnd"/>
      <w:r w:rsidRPr="00D06C31">
        <w:rPr>
          <w:color w:val="000000"/>
          <w:sz w:val="16"/>
        </w:rPr>
        <w:t xml:space="preserve"> </w:t>
      </w:r>
      <w:proofErr w:type="spellStart"/>
      <w:r w:rsidRPr="00D06C31">
        <w:rPr>
          <w:color w:val="000000"/>
          <w:sz w:val="16"/>
        </w:rPr>
        <w:t>feare</w:t>
      </w:r>
      <w:proofErr w:type="spellEnd"/>
      <w:r w:rsidRPr="00D06C31">
        <w:rPr>
          <w:color w:val="000000"/>
          <w:sz w:val="16"/>
        </w:rPr>
        <w:t>, [is] always accompanying mankind in the ignorance of causes” (Hobbes, 1985, p. 169-70).19 </w:t>
      </w:r>
      <w:r>
        <w:rPr>
          <w:color w:val="000000"/>
          <w:u w:val="single"/>
        </w:rPr>
        <w:t>The role of the CISO</w:t>
      </w:r>
      <w:r w:rsidRPr="00D06C31">
        <w:rPr>
          <w:color w:val="000000"/>
          <w:sz w:val="16"/>
        </w:rPr>
        <w:t> may be valued as one “that can make the Holy Water” (Hobbes, 1985, p. 692) that </w:t>
      </w:r>
      <w:r>
        <w:rPr>
          <w:b/>
          <w:bCs/>
          <w:color w:val="000000"/>
          <w:u w:val="single"/>
          <w:shd w:val="clear" w:color="auto" w:fill="00FFFF"/>
        </w:rPr>
        <w:t>provides protection</w:t>
      </w:r>
      <w:r>
        <w:rPr>
          <w:color w:val="000000"/>
        </w:rPr>
        <w:t> </w:t>
      </w:r>
      <w:r>
        <w:rPr>
          <w:color w:val="000000"/>
          <w:u w:val="single"/>
        </w:rPr>
        <w:t>from fearful things,</w:t>
      </w:r>
      <w:r>
        <w:rPr>
          <w:color w:val="000000"/>
        </w:rPr>
        <w:t> </w:t>
      </w:r>
      <w:r>
        <w:rPr>
          <w:color w:val="000000"/>
          <w:u w:val="single"/>
          <w:shd w:val="clear" w:color="auto" w:fill="00FFFF"/>
        </w:rPr>
        <w:t>and, therefore, is</w:t>
      </w:r>
      <w:r>
        <w:rPr>
          <w:color w:val="000000"/>
        </w:rPr>
        <w:t> </w:t>
      </w:r>
      <w:r>
        <w:rPr>
          <w:b/>
          <w:bCs/>
          <w:color w:val="000000"/>
          <w:u w:val="single"/>
          <w:shd w:val="clear" w:color="auto" w:fill="00FFFF"/>
        </w:rPr>
        <w:t>motivated to maintain the fear</w:t>
      </w:r>
      <w:r>
        <w:rPr>
          <w:color w:val="000000"/>
        </w:rPr>
        <w:t> </w:t>
      </w:r>
      <w:r>
        <w:rPr>
          <w:color w:val="000000"/>
          <w:u w:val="single"/>
        </w:rPr>
        <w:t>and dread</w:t>
      </w:r>
      <w:r>
        <w:rPr>
          <w:color w:val="000000"/>
        </w:rPr>
        <w:t> </w:t>
      </w:r>
      <w:r>
        <w:rPr>
          <w:color w:val="000000"/>
          <w:u w:val="single"/>
          <w:shd w:val="clear" w:color="auto" w:fill="00FFFF"/>
        </w:rPr>
        <w:t>that underpins</w:t>
      </w:r>
      <w:r>
        <w:rPr>
          <w:color w:val="000000"/>
        </w:rPr>
        <w:t> </w:t>
      </w:r>
      <w:r>
        <w:rPr>
          <w:color w:val="000000"/>
          <w:u w:val="single"/>
        </w:rPr>
        <w:t>their</w:t>
      </w:r>
      <w:r>
        <w:rPr>
          <w:color w:val="000000"/>
        </w:rPr>
        <w:t> </w:t>
      </w:r>
      <w:r>
        <w:rPr>
          <w:color w:val="000000"/>
          <w:u w:val="single"/>
          <w:shd w:val="clear" w:color="auto" w:fill="00FFFF"/>
        </w:rPr>
        <w:t>value</w:t>
      </w:r>
      <w:r>
        <w:rPr>
          <w:color w:val="000000"/>
        </w:rPr>
        <w:t xml:space="preserve">.20 </w:t>
      </w:r>
      <w:r w:rsidRPr="000A0C63">
        <w:rPr>
          <w:color w:val="000000"/>
          <w:sz w:val="16"/>
        </w:rPr>
        <w:t xml:space="preserve">Survival was clearly a concern for these businesses. Cyber security was positioned as a threat to viability by many of these </w:t>
      </w:r>
      <w:proofErr w:type="spellStart"/>
      <w:r w:rsidRPr="000A0C63">
        <w:rPr>
          <w:color w:val="000000"/>
          <w:sz w:val="16"/>
        </w:rPr>
        <w:t>organisations</w:t>
      </w:r>
      <w:proofErr w:type="spellEnd"/>
      <w:r w:rsidRPr="000A0C63">
        <w:rPr>
          <w:color w:val="000000"/>
          <w:sz w:val="16"/>
        </w:rPr>
        <w:t xml:space="preserve">, with fear of regulatory action and associated fines and reputational damage </w:t>
      </w:r>
      <w:proofErr w:type="gramStart"/>
      <w:r w:rsidRPr="000A0C63">
        <w:rPr>
          <w:color w:val="000000"/>
          <w:sz w:val="16"/>
        </w:rPr>
        <w:t>in particular being</w:t>
      </w:r>
      <w:proofErr w:type="gramEnd"/>
      <w:r w:rsidRPr="000A0C63">
        <w:rPr>
          <w:color w:val="000000"/>
          <w:sz w:val="16"/>
        </w:rPr>
        <w:t xml:space="preserve"> a prime concern. Such concerns with viability and survival, arguably the primary motivation for businesses (Beer, 1979), are analogous with seeking to avoid punishment that could lead to “pain, and disability” and, ultimately, “death” (Gert, 2001, p. 243). The punishments they sought to avoid were enacted by the larger Leviathan of the state and, as mini-Leviathans, these businesses cascaded this concept, instituting their own mechanisms of punishment for their employees, as we discuss below. Internal experts were positioned by many of these </w:t>
      </w:r>
      <w:proofErr w:type="spellStart"/>
      <w:r w:rsidRPr="000A0C63">
        <w:rPr>
          <w:color w:val="000000"/>
          <w:sz w:val="16"/>
        </w:rPr>
        <w:t>organisations</w:t>
      </w:r>
      <w:proofErr w:type="spellEnd"/>
      <w:r w:rsidRPr="000A0C63">
        <w:rPr>
          <w:color w:val="000000"/>
          <w:sz w:val="16"/>
        </w:rPr>
        <w:t xml:space="preserve"> as “guards” that protected them against the various harms that they faced. Cyber security functions were seen as assuagement against threats to business viability and helped these businesses to manage the uncertainty they experienced </w:t>
      </w:r>
      <w:proofErr w:type="gramStart"/>
      <w:r w:rsidRPr="000A0C63">
        <w:rPr>
          <w:color w:val="000000"/>
          <w:sz w:val="16"/>
        </w:rPr>
        <w:t>as a result of</w:t>
      </w:r>
      <w:proofErr w:type="gramEnd"/>
      <w:r w:rsidRPr="000A0C63">
        <w:rPr>
          <w:color w:val="000000"/>
          <w:sz w:val="16"/>
        </w:rPr>
        <w:t xml:space="preserve"> these threats and ensure their continued survival. This allowed them to shape their future to a certain extent, aligning with Hobbes’ encouragements towards continued attentiveness to threats (Stevens, 2016), but also provided a resource that articulated and predicted those threats, based on both past, and imagined future, events. 5.1.1. Permanent cyber emergency Many of these </w:t>
      </w:r>
      <w:proofErr w:type="spellStart"/>
      <w:r>
        <w:rPr>
          <w:color w:val="000000"/>
          <w:u w:val="single"/>
        </w:rPr>
        <w:t>organisations</w:t>
      </w:r>
      <w:proofErr w:type="spellEnd"/>
      <w:r w:rsidRPr="000A0C63">
        <w:rPr>
          <w:color w:val="000000"/>
          <w:sz w:val="16"/>
        </w:rPr>
        <w:t> </w:t>
      </w:r>
      <w:r>
        <w:rPr>
          <w:color w:val="000000"/>
          <w:u w:val="single"/>
        </w:rPr>
        <w:t>played a role in national</w:t>
      </w:r>
      <w:r>
        <w:rPr>
          <w:color w:val="000000"/>
        </w:rPr>
        <w:t> </w:t>
      </w:r>
      <w:r>
        <w:rPr>
          <w:b/>
          <w:bCs/>
          <w:color w:val="000000"/>
          <w:u w:val="single"/>
          <w:shd w:val="clear" w:color="auto" w:fill="00FFFF"/>
        </w:rPr>
        <w:t>cyber security</w:t>
      </w:r>
      <w:r>
        <w:rPr>
          <w:color w:val="000000"/>
          <w:u w:val="single"/>
        </w:rPr>
        <w:t>, including participating in invitation-only national security working groups. Such</w:t>
      </w:r>
      <w:r>
        <w:rPr>
          <w:color w:val="000000"/>
        </w:rPr>
        <w:t> </w:t>
      </w:r>
      <w:r>
        <w:rPr>
          <w:color w:val="000000"/>
          <w:u w:val="single"/>
          <w:shd w:val="clear" w:color="auto" w:fill="00FFFF"/>
        </w:rPr>
        <w:t>fora, in which</w:t>
      </w:r>
      <w:r>
        <w:rPr>
          <w:color w:val="000000"/>
        </w:rPr>
        <w:t> </w:t>
      </w:r>
      <w:r>
        <w:rPr>
          <w:b/>
          <w:bCs/>
          <w:color w:val="000000"/>
          <w:u w:val="single"/>
          <w:shd w:val="clear" w:color="auto" w:fill="00FFFF"/>
        </w:rPr>
        <w:t>government intel</w:t>
      </w:r>
      <w:r>
        <w:rPr>
          <w:b/>
          <w:bCs/>
          <w:color w:val="000000"/>
          <w:u w:val="single"/>
        </w:rPr>
        <w:t>ligence</w:t>
      </w:r>
      <w:r>
        <w:rPr>
          <w:color w:val="000000"/>
        </w:rPr>
        <w:t> </w:t>
      </w:r>
      <w:r>
        <w:rPr>
          <w:b/>
          <w:bCs/>
          <w:color w:val="000000"/>
          <w:u w:val="single"/>
          <w:shd w:val="clear" w:color="auto" w:fill="00FFFF"/>
        </w:rPr>
        <w:t>services share details of cyber threats</w:t>
      </w:r>
      <w:r>
        <w:rPr>
          <w:color w:val="000000"/>
        </w:rPr>
        <w:t> with specific industries, </w:t>
      </w:r>
      <w:r>
        <w:rPr>
          <w:color w:val="000000"/>
          <w:u w:val="single"/>
        </w:rPr>
        <w:t>demonstrate the role that governments play in maintaining a state of permanent cyber emergency</w:t>
      </w:r>
      <w:r>
        <w:rPr>
          <w:color w:val="000000"/>
        </w:rPr>
        <w:t>. </w:t>
      </w:r>
      <w:r>
        <w:rPr>
          <w:color w:val="000000"/>
          <w:u w:val="single"/>
        </w:rPr>
        <w:t>They</w:t>
      </w:r>
      <w:r>
        <w:rPr>
          <w:color w:val="000000"/>
        </w:rPr>
        <w:t> </w:t>
      </w:r>
      <w:r>
        <w:rPr>
          <w:b/>
          <w:bCs/>
          <w:color w:val="000000"/>
          <w:u w:val="single"/>
          <w:shd w:val="clear" w:color="auto" w:fill="00FFFF"/>
        </w:rPr>
        <w:t>provide a mechanism</w:t>
      </w:r>
      <w:r>
        <w:rPr>
          <w:color w:val="000000"/>
        </w:rPr>
        <w:t> </w:t>
      </w:r>
      <w:r>
        <w:rPr>
          <w:color w:val="000000"/>
          <w:u w:val="single"/>
          <w:shd w:val="clear" w:color="auto" w:fill="00FFFF"/>
        </w:rPr>
        <w:t>through which</w:t>
      </w:r>
      <w:r>
        <w:rPr>
          <w:color w:val="000000"/>
        </w:rPr>
        <w:t> </w:t>
      </w:r>
      <w:r>
        <w:rPr>
          <w:b/>
          <w:bCs/>
          <w:color w:val="000000"/>
          <w:u w:val="single"/>
          <w:shd w:val="clear" w:color="auto" w:fill="00FFFF"/>
        </w:rPr>
        <w:t>governments</w:t>
      </w:r>
      <w:r>
        <w:rPr>
          <w:color w:val="000000"/>
        </w:rPr>
        <w:t> </w:t>
      </w:r>
      <w:r>
        <w:rPr>
          <w:color w:val="000000"/>
          <w:u w:val="single"/>
          <w:shd w:val="clear" w:color="auto" w:fill="00FFFF"/>
        </w:rPr>
        <w:t>can both</w:t>
      </w:r>
      <w:r>
        <w:rPr>
          <w:color w:val="000000"/>
        </w:rPr>
        <w:t> </w:t>
      </w:r>
      <w:r>
        <w:rPr>
          <w:b/>
          <w:bCs/>
          <w:color w:val="000000"/>
          <w:u w:val="single"/>
          <w:shd w:val="clear" w:color="auto" w:fill="00FFFF"/>
        </w:rPr>
        <w:t>maintain</w:t>
      </w:r>
      <w:r>
        <w:rPr>
          <w:color w:val="000000"/>
        </w:rPr>
        <w:t> </w:t>
      </w:r>
      <w:r>
        <w:rPr>
          <w:color w:val="000000"/>
          <w:u w:val="single"/>
          <w:shd w:val="clear" w:color="auto" w:fill="00FFFF"/>
        </w:rPr>
        <w:t>fear and</w:t>
      </w:r>
      <w:r>
        <w:rPr>
          <w:color w:val="000000"/>
        </w:rPr>
        <w:t> </w:t>
      </w:r>
      <w:r>
        <w:rPr>
          <w:b/>
          <w:bCs/>
          <w:color w:val="000000"/>
          <w:u w:val="single"/>
          <w:shd w:val="clear" w:color="auto" w:fill="00FFFF"/>
        </w:rPr>
        <w:t>amplify</w:t>
      </w:r>
      <w:r>
        <w:rPr>
          <w:color w:val="000000"/>
        </w:rPr>
        <w:t> </w:t>
      </w:r>
      <w:r>
        <w:rPr>
          <w:color w:val="000000"/>
          <w:u w:val="single"/>
          <w:shd w:val="clear" w:color="auto" w:fill="00FFFF"/>
        </w:rPr>
        <w:t>it</w:t>
      </w:r>
      <w:r>
        <w:rPr>
          <w:color w:val="000000"/>
          <w:u w:val="single"/>
        </w:rPr>
        <w:t>. This could be achieved</w:t>
      </w:r>
      <w:r>
        <w:rPr>
          <w:color w:val="000000"/>
        </w:rPr>
        <w:t> </w:t>
      </w:r>
      <w:r>
        <w:rPr>
          <w:color w:val="000000"/>
          <w:u w:val="single"/>
          <w:shd w:val="clear" w:color="auto" w:fill="00FFFF"/>
        </w:rPr>
        <w:t>through</w:t>
      </w:r>
      <w:r>
        <w:rPr>
          <w:color w:val="000000"/>
        </w:rPr>
        <w:t> </w:t>
      </w:r>
      <w:r>
        <w:rPr>
          <w:b/>
          <w:bCs/>
          <w:color w:val="000000"/>
          <w:u w:val="single"/>
          <w:shd w:val="clear" w:color="auto" w:fill="00FFFF"/>
        </w:rPr>
        <w:t>exaggeration</w:t>
      </w:r>
      <w:r>
        <w:rPr>
          <w:color w:val="000000"/>
        </w:rPr>
        <w:t> </w:t>
      </w:r>
      <w:r>
        <w:rPr>
          <w:color w:val="000000"/>
          <w:u w:val="single"/>
        </w:rPr>
        <w:t>or even fabrication, particularly when considering the reliance of the state Leviathan on the persistence of this</w:t>
      </w:r>
      <w:r>
        <w:rPr>
          <w:color w:val="000000"/>
        </w:rPr>
        <w:t> </w:t>
      </w:r>
      <w:r>
        <w:rPr>
          <w:color w:val="000000"/>
          <w:u w:val="single"/>
        </w:rPr>
        <w:t>fear</w:t>
      </w:r>
      <w:r>
        <w:rPr>
          <w:color w:val="000000"/>
        </w:rPr>
        <w:t>.21 </w:t>
      </w:r>
      <w:r>
        <w:rPr>
          <w:color w:val="000000"/>
          <w:u w:val="single"/>
          <w:shd w:val="clear" w:color="auto" w:fill="00FFFF"/>
        </w:rPr>
        <w:t>A</w:t>
      </w:r>
      <w:r>
        <w:rPr>
          <w:color w:val="000000"/>
        </w:rPr>
        <w:t> </w:t>
      </w:r>
      <w:r>
        <w:rPr>
          <w:b/>
          <w:bCs/>
          <w:color w:val="000000"/>
          <w:u w:val="single"/>
          <w:shd w:val="clear" w:color="auto" w:fill="00FFFF"/>
        </w:rPr>
        <w:t>permanent emergency offers benefits</w:t>
      </w:r>
      <w:r>
        <w:rPr>
          <w:color w:val="000000"/>
        </w:rPr>
        <w:t> </w:t>
      </w:r>
      <w:r>
        <w:rPr>
          <w:color w:val="000000"/>
          <w:u w:val="single"/>
          <w:shd w:val="clear" w:color="auto" w:fill="00FFFF"/>
        </w:rPr>
        <w:t>as a</w:t>
      </w:r>
      <w:r>
        <w:rPr>
          <w:color w:val="000000"/>
        </w:rPr>
        <w:t> </w:t>
      </w:r>
      <w:r>
        <w:rPr>
          <w:b/>
          <w:bCs/>
          <w:color w:val="000000"/>
          <w:u w:val="single"/>
        </w:rPr>
        <w:t>“master</w:t>
      </w:r>
      <w:r>
        <w:rPr>
          <w:color w:val="000000"/>
        </w:rPr>
        <w:t> </w:t>
      </w:r>
      <w:r>
        <w:rPr>
          <w:b/>
          <w:bCs/>
          <w:color w:val="000000"/>
          <w:u w:val="single"/>
          <w:shd w:val="clear" w:color="auto" w:fill="00FFFF"/>
        </w:rPr>
        <w:t>narrative</w:t>
      </w:r>
      <w:r>
        <w:rPr>
          <w:b/>
          <w:bCs/>
          <w:color w:val="000000"/>
          <w:u w:val="single"/>
        </w:rPr>
        <w:t>”</w:t>
      </w:r>
      <w:r>
        <w:rPr>
          <w:color w:val="000000"/>
        </w:rPr>
        <w:t> (</w:t>
      </w:r>
      <w:r w:rsidRPr="00CE62FB">
        <w:rPr>
          <w:color w:val="000000"/>
          <w:sz w:val="12"/>
        </w:rPr>
        <w:t>Smith and Sparkes, 2008, p. 18) that can be invoked to support actions taken by businesses and individuals within that business, whether to justify investment or</w:t>
      </w:r>
      <w:r>
        <w:rPr>
          <w:color w:val="000000"/>
        </w:rPr>
        <w:t> </w:t>
      </w:r>
      <w:r>
        <w:rPr>
          <w:color w:val="000000"/>
          <w:u w:val="single"/>
          <w:shd w:val="clear" w:color="auto" w:fill="00FFFF"/>
        </w:rPr>
        <w:t>to</w:t>
      </w:r>
      <w:r>
        <w:rPr>
          <w:color w:val="000000"/>
        </w:rPr>
        <w:t> </w:t>
      </w:r>
      <w:r>
        <w:rPr>
          <w:b/>
          <w:bCs/>
          <w:color w:val="000000"/>
          <w:u w:val="single"/>
          <w:shd w:val="clear" w:color="auto" w:fill="00FFFF"/>
        </w:rPr>
        <w:t>justify restrictive controls</w:t>
      </w:r>
      <w:r>
        <w:rPr>
          <w:color w:val="000000"/>
        </w:rPr>
        <w:t> </w:t>
      </w:r>
      <w:r>
        <w:rPr>
          <w:color w:val="000000"/>
          <w:u w:val="single"/>
          <w:shd w:val="clear" w:color="auto" w:fill="00FFFF"/>
        </w:rPr>
        <w:t>such as</w:t>
      </w:r>
      <w:r>
        <w:rPr>
          <w:color w:val="000000"/>
        </w:rPr>
        <w:t> </w:t>
      </w:r>
      <w:r>
        <w:rPr>
          <w:b/>
          <w:bCs/>
          <w:color w:val="000000"/>
          <w:u w:val="single"/>
          <w:shd w:val="clear" w:color="auto" w:fill="00FFFF"/>
        </w:rPr>
        <w:t>surveillance</w:t>
      </w:r>
      <w:r>
        <w:rPr>
          <w:color w:val="000000"/>
        </w:rPr>
        <w:t xml:space="preserve">, </w:t>
      </w:r>
      <w:r w:rsidRPr="00CC51D1">
        <w:rPr>
          <w:color w:val="000000"/>
          <w:sz w:val="16"/>
        </w:rPr>
        <w:t>as we discuss in Section 5.3. The positioning of cyber security as warfare, which is a narrative repeated by both media and governments (Stevens, 2016), establishes that concept in the minds of all parties to that war, whether attacker or attacked</w:t>
      </w:r>
      <w:r>
        <w:rPr>
          <w:color w:val="000000"/>
        </w:rPr>
        <w:t>. </w:t>
      </w:r>
      <w:r>
        <w:rPr>
          <w:b/>
          <w:bCs/>
          <w:color w:val="000000"/>
          <w:u w:val="single"/>
          <w:shd w:val="clear" w:color="auto" w:fill="00FFFF"/>
        </w:rPr>
        <w:t>Adversaries</w:t>
      </w:r>
      <w:r>
        <w:rPr>
          <w:color w:val="000000"/>
          <w:u w:val="single"/>
        </w:rPr>
        <w:t>, or even just those who disagree, will</w:t>
      </w:r>
      <w:r>
        <w:rPr>
          <w:color w:val="000000"/>
        </w:rPr>
        <w:t> </w:t>
      </w:r>
      <w:r>
        <w:rPr>
          <w:color w:val="000000"/>
          <w:u w:val="single"/>
          <w:shd w:val="clear" w:color="auto" w:fill="00FFFF"/>
        </w:rPr>
        <w:t>respond to the narrative of</w:t>
      </w:r>
      <w:r>
        <w:rPr>
          <w:color w:val="000000"/>
        </w:rPr>
        <w:t> </w:t>
      </w:r>
      <w:r>
        <w:rPr>
          <w:b/>
          <w:bCs/>
          <w:color w:val="000000"/>
          <w:u w:val="single"/>
          <w:shd w:val="clear" w:color="auto" w:fill="00FFFF"/>
        </w:rPr>
        <w:t>cyber security-as-war</w:t>
      </w:r>
      <w:r>
        <w:rPr>
          <w:color w:val="000000"/>
        </w:rPr>
        <w:t> </w:t>
      </w:r>
      <w:r>
        <w:rPr>
          <w:color w:val="000000"/>
          <w:u w:val="single"/>
          <w:shd w:val="clear" w:color="auto" w:fill="00FFFF"/>
        </w:rPr>
        <w:t>and</w:t>
      </w:r>
      <w:r>
        <w:rPr>
          <w:color w:val="000000"/>
        </w:rPr>
        <w:t> </w:t>
      </w:r>
      <w:r>
        <w:rPr>
          <w:color w:val="000000"/>
          <w:u w:val="single"/>
        </w:rPr>
        <w:t>then</w:t>
      </w:r>
      <w:r>
        <w:rPr>
          <w:color w:val="000000"/>
        </w:rPr>
        <w:t> </w:t>
      </w:r>
      <w:r>
        <w:rPr>
          <w:color w:val="000000"/>
          <w:u w:val="single"/>
          <w:shd w:val="clear" w:color="auto" w:fill="00FFFF"/>
        </w:rPr>
        <w:t>treat it as such,</w:t>
      </w:r>
      <w:r>
        <w:rPr>
          <w:color w:val="000000"/>
        </w:rPr>
        <w:t> </w:t>
      </w:r>
      <w:r>
        <w:rPr>
          <w:b/>
          <w:bCs/>
          <w:color w:val="000000"/>
          <w:u w:val="single"/>
          <w:shd w:val="clear" w:color="auto" w:fill="00FFFF"/>
        </w:rPr>
        <w:t>focusing on attack</w:t>
      </w:r>
      <w:r>
        <w:rPr>
          <w:color w:val="000000"/>
        </w:rPr>
        <w:t> </w:t>
      </w:r>
      <w:r w:rsidRPr="00CC51D1">
        <w:rPr>
          <w:color w:val="000000"/>
          <w:sz w:val="16"/>
        </w:rPr>
        <w:t xml:space="preserve">and </w:t>
      </w:r>
      <w:proofErr w:type="spellStart"/>
      <w:r w:rsidRPr="00CC51D1">
        <w:rPr>
          <w:color w:val="000000"/>
          <w:sz w:val="16"/>
        </w:rPr>
        <w:t>defence</w:t>
      </w:r>
      <w:proofErr w:type="spellEnd"/>
      <w:r w:rsidRPr="00CC51D1">
        <w:rPr>
          <w:color w:val="000000"/>
          <w:sz w:val="16"/>
        </w:rPr>
        <w:t>, rather than seeing it as anything else, for example, as a collective problem of identifying and addressing weaknesses that threaten all. This could lead to actions that </w:t>
      </w:r>
      <w:r>
        <w:rPr>
          <w:color w:val="000000"/>
          <w:u w:val="single"/>
          <w:shd w:val="clear" w:color="auto" w:fill="00FFFF"/>
        </w:rPr>
        <w:t>have</w:t>
      </w:r>
      <w:r>
        <w:rPr>
          <w:color w:val="000000"/>
        </w:rPr>
        <w:t> </w:t>
      </w:r>
      <w:r>
        <w:rPr>
          <w:b/>
          <w:bCs/>
          <w:color w:val="000000"/>
          <w:u w:val="single"/>
          <w:shd w:val="clear" w:color="auto" w:fill="00FFFF"/>
        </w:rPr>
        <w:t>unintended consequences</w:t>
      </w:r>
      <w:r>
        <w:rPr>
          <w:color w:val="000000"/>
          <w:u w:val="single"/>
        </w:rPr>
        <w:t>, such as state</w:t>
      </w:r>
      <w:r>
        <w:rPr>
          <w:color w:val="000000"/>
        </w:rPr>
        <w:t> </w:t>
      </w:r>
      <w:r>
        <w:rPr>
          <w:color w:val="000000"/>
          <w:u w:val="single"/>
        </w:rPr>
        <w:t>purchasing, and</w:t>
      </w:r>
      <w:r>
        <w:rPr>
          <w:color w:val="000000"/>
        </w:rPr>
        <w:t> </w:t>
      </w:r>
      <w:r>
        <w:rPr>
          <w:b/>
          <w:bCs/>
          <w:color w:val="000000"/>
          <w:u w:val="single"/>
          <w:shd w:val="clear" w:color="auto" w:fill="00FFFF"/>
        </w:rPr>
        <w:t>hoarding</w:t>
      </w:r>
      <w:r>
        <w:rPr>
          <w:color w:val="000000"/>
          <w:u w:val="single"/>
        </w:rPr>
        <w:t>, of</w:t>
      </w:r>
      <w:r>
        <w:rPr>
          <w:color w:val="000000"/>
        </w:rPr>
        <w:t> </w:t>
      </w:r>
      <w:r>
        <w:rPr>
          <w:b/>
          <w:bCs/>
          <w:color w:val="000000"/>
          <w:u w:val="single"/>
          <w:shd w:val="clear" w:color="auto" w:fill="00FFFF"/>
        </w:rPr>
        <w:t>vulnerabilities</w:t>
      </w:r>
      <w:r w:rsidRPr="00CC51D1">
        <w:rPr>
          <w:color w:val="000000"/>
          <w:sz w:val="16"/>
        </w:rPr>
        <w:t xml:space="preserve">, e.g. </w:t>
      </w:r>
      <w:proofErr w:type="spellStart"/>
      <w:r w:rsidRPr="00CC51D1">
        <w:rPr>
          <w:color w:val="000000"/>
          <w:sz w:val="16"/>
        </w:rPr>
        <w:t>Hoeksma</w:t>
      </w:r>
      <w:proofErr w:type="spellEnd"/>
      <w:r w:rsidRPr="00CC51D1">
        <w:rPr>
          <w:color w:val="000000"/>
          <w:sz w:val="16"/>
        </w:rPr>
        <w:t xml:space="preserve"> (2017). Cyber security-as-collective-problem could be considered a “flattened narrative” (Farley, 2001), with preference instead provided to the cyber security-as-war concept which </w:t>
      </w:r>
      <w:r>
        <w:rPr>
          <w:color w:val="000000"/>
          <w:u w:val="single"/>
          <w:shd w:val="clear" w:color="auto" w:fill="00FFFF"/>
        </w:rPr>
        <w:t>supports</w:t>
      </w:r>
      <w:r>
        <w:rPr>
          <w:color w:val="000000"/>
        </w:rPr>
        <w:t> </w:t>
      </w:r>
      <w:r>
        <w:rPr>
          <w:color w:val="000000"/>
          <w:u w:val="single"/>
        </w:rPr>
        <w:t>the</w:t>
      </w:r>
      <w:r>
        <w:rPr>
          <w:color w:val="000000"/>
        </w:rPr>
        <w:t> </w:t>
      </w:r>
      <w:r>
        <w:rPr>
          <w:b/>
          <w:bCs/>
          <w:color w:val="000000"/>
          <w:u w:val="single"/>
          <w:shd w:val="clear" w:color="auto" w:fill="00FFFF"/>
        </w:rPr>
        <w:t>maintenance of existing power structures</w:t>
      </w:r>
      <w:r>
        <w:rPr>
          <w:color w:val="000000"/>
        </w:rPr>
        <w:t>. This can also be considered as </w:t>
      </w:r>
      <w:r>
        <w:rPr>
          <w:color w:val="000000"/>
          <w:u w:val="single"/>
          <w:shd w:val="clear" w:color="auto" w:fill="00FFFF"/>
        </w:rPr>
        <w:t>indexing</w:t>
      </w:r>
      <w:r>
        <w:rPr>
          <w:color w:val="000000"/>
        </w:rPr>
        <w:t> </w:t>
      </w:r>
      <w:r>
        <w:rPr>
          <w:color w:val="000000"/>
          <w:u w:val="single"/>
        </w:rPr>
        <w:t>a “</w:t>
      </w:r>
      <w:r>
        <w:rPr>
          <w:b/>
          <w:bCs/>
          <w:color w:val="000000"/>
          <w:u w:val="single"/>
        </w:rPr>
        <w:t>meta-narrative</w:t>
      </w:r>
      <w:r>
        <w:rPr>
          <w:color w:val="000000"/>
          <w:u w:val="single"/>
        </w:rPr>
        <w:t>”</w:t>
      </w:r>
      <w:r>
        <w:rPr>
          <w:color w:val="000000"/>
        </w:rPr>
        <w:t> (Symon et al., 2014, p. 3) </w:t>
      </w:r>
      <w:r>
        <w:rPr>
          <w:color w:val="000000"/>
          <w:u w:val="single"/>
        </w:rPr>
        <w:t>of existing or</w:t>
      </w:r>
      <w:r>
        <w:rPr>
          <w:color w:val="000000"/>
        </w:rPr>
        <w:t> </w:t>
      </w:r>
      <w:r>
        <w:rPr>
          <w:b/>
          <w:bCs/>
          <w:color w:val="000000"/>
          <w:u w:val="single"/>
          <w:shd w:val="clear" w:color="auto" w:fill="00FFFF"/>
        </w:rPr>
        <w:t>‘traditional’ enemies</w:t>
      </w:r>
      <w:r>
        <w:rPr>
          <w:color w:val="000000"/>
        </w:rPr>
        <w:t> (Stevens, 2016), </w:t>
      </w:r>
      <w:r>
        <w:rPr>
          <w:color w:val="000000"/>
          <w:u w:val="single"/>
          <w:shd w:val="clear" w:color="auto" w:fill="00FFFF"/>
        </w:rPr>
        <w:t>and the “</w:t>
      </w:r>
      <w:r>
        <w:rPr>
          <w:b/>
          <w:bCs/>
          <w:color w:val="000000"/>
          <w:u w:val="single"/>
          <w:shd w:val="clear" w:color="auto" w:fill="00FFFF"/>
        </w:rPr>
        <w:t>superiority of ...the West</w:t>
      </w:r>
      <w:r>
        <w:rPr>
          <w:color w:val="000000"/>
          <w:u w:val="single"/>
        </w:rPr>
        <w:t>”</w:t>
      </w:r>
      <w:r>
        <w:rPr>
          <w:color w:val="000000"/>
        </w:rPr>
        <w:t> </w:t>
      </w:r>
      <w:r w:rsidRPr="00CC51D1">
        <w:rPr>
          <w:color w:val="000000"/>
          <w:sz w:val="16"/>
        </w:rPr>
        <w:t>(</w:t>
      </w:r>
      <w:proofErr w:type="spellStart"/>
      <w:r w:rsidRPr="00CC51D1">
        <w:rPr>
          <w:color w:val="000000"/>
          <w:sz w:val="16"/>
        </w:rPr>
        <w:t>Neocleous</w:t>
      </w:r>
      <w:proofErr w:type="spellEnd"/>
      <w:r w:rsidRPr="00CC51D1">
        <w:rPr>
          <w:color w:val="000000"/>
          <w:sz w:val="16"/>
        </w:rPr>
        <w:t>, 2008, p. 172), as suggested by the references to (ex-)communist states22 observed in the data</w:t>
      </w:r>
      <w:r w:rsidRPr="00D06C31">
        <w:rPr>
          <w:color w:val="000000"/>
          <w:sz w:val="16"/>
        </w:rPr>
        <w:t>. There is an almost paradoxical relevance of both Foucault’s and von Clausewitz’s perspectives on war, with cyber war being a “mere continuation of policy by other means” (von Clausewitz, 1873, p. 12) and cyber politics being “the continuation of war by other means” (Foucault, 2004, p. 15).23 Each of these also provides economic benefits (</w:t>
      </w:r>
      <w:proofErr w:type="spellStart"/>
      <w:r w:rsidRPr="00D06C31">
        <w:rPr>
          <w:color w:val="000000"/>
          <w:sz w:val="16"/>
        </w:rPr>
        <w:t>Neocleous</w:t>
      </w:r>
      <w:proofErr w:type="spellEnd"/>
      <w:r w:rsidRPr="00D06C31">
        <w:rPr>
          <w:color w:val="000000"/>
          <w:sz w:val="16"/>
        </w:rPr>
        <w:t>, 2008), as we discuss below. </w:t>
      </w:r>
      <w:r>
        <w:rPr>
          <w:color w:val="000000"/>
          <w:u w:val="single"/>
          <w:shd w:val="clear" w:color="auto" w:fill="00FFFF"/>
        </w:rPr>
        <w:t>Positioning</w:t>
      </w:r>
      <w:r>
        <w:rPr>
          <w:color w:val="000000"/>
        </w:rPr>
        <w:t> </w:t>
      </w:r>
      <w:r>
        <w:rPr>
          <w:b/>
          <w:bCs/>
          <w:color w:val="000000"/>
          <w:u w:val="single"/>
          <w:shd w:val="clear" w:color="auto" w:fill="00FFFF"/>
        </w:rPr>
        <w:t>cyber security</w:t>
      </w:r>
      <w:r>
        <w:rPr>
          <w:color w:val="000000"/>
        </w:rPr>
        <w:t> </w:t>
      </w:r>
      <w:r>
        <w:rPr>
          <w:color w:val="000000"/>
          <w:u w:val="single"/>
          <w:shd w:val="clear" w:color="auto" w:fill="00FFFF"/>
        </w:rPr>
        <w:t>as an</w:t>
      </w:r>
      <w:r>
        <w:rPr>
          <w:color w:val="000000"/>
        </w:rPr>
        <w:t> </w:t>
      </w:r>
      <w:r>
        <w:rPr>
          <w:b/>
          <w:bCs/>
          <w:color w:val="000000"/>
          <w:u w:val="single"/>
          <w:shd w:val="clear" w:color="auto" w:fill="00FFFF"/>
        </w:rPr>
        <w:t>existential threat</w:t>
      </w:r>
      <w:r>
        <w:rPr>
          <w:color w:val="000000"/>
          <w:u w:val="single"/>
        </w:rPr>
        <w:t>, as a war with “apocalyptic”</w:t>
      </w:r>
      <w:r>
        <w:rPr>
          <w:color w:val="000000"/>
        </w:rPr>
        <w:t> (Stevens, 2016, p 121) consequences, may also </w:t>
      </w:r>
      <w:r>
        <w:rPr>
          <w:color w:val="000000"/>
          <w:u w:val="single"/>
          <w:shd w:val="clear" w:color="auto" w:fill="00FFFF"/>
        </w:rPr>
        <w:t>allow for</w:t>
      </w:r>
      <w:r>
        <w:rPr>
          <w:color w:val="000000"/>
        </w:rPr>
        <w:t> </w:t>
      </w:r>
      <w:r>
        <w:rPr>
          <w:b/>
          <w:bCs/>
          <w:color w:val="000000"/>
          <w:u w:val="single"/>
          <w:shd w:val="clear" w:color="auto" w:fill="00FFFF"/>
        </w:rPr>
        <w:t>exceptionalism</w:t>
      </w:r>
      <w:r>
        <w:rPr>
          <w:color w:val="000000"/>
        </w:rPr>
        <w:t> </w:t>
      </w:r>
      <w:r>
        <w:rPr>
          <w:color w:val="000000"/>
          <w:u w:val="single"/>
          <w:shd w:val="clear" w:color="auto" w:fill="00FFFF"/>
        </w:rPr>
        <w:t>and deviance from</w:t>
      </w:r>
      <w:r>
        <w:rPr>
          <w:color w:val="000000"/>
        </w:rPr>
        <w:t> </w:t>
      </w:r>
      <w:r>
        <w:rPr>
          <w:color w:val="000000"/>
          <w:u w:val="single"/>
        </w:rPr>
        <w:t>existing</w:t>
      </w:r>
      <w:r>
        <w:rPr>
          <w:color w:val="000000"/>
        </w:rPr>
        <w:t> </w:t>
      </w:r>
      <w:r>
        <w:rPr>
          <w:b/>
          <w:bCs/>
          <w:color w:val="000000"/>
          <w:u w:val="single"/>
          <w:shd w:val="clear" w:color="auto" w:fill="00FFFF"/>
        </w:rPr>
        <w:t>laws</w:t>
      </w:r>
      <w:r>
        <w:rPr>
          <w:color w:val="000000"/>
          <w:u w:val="single"/>
        </w:rPr>
        <w:t>, both</w:t>
      </w:r>
      <w:r>
        <w:rPr>
          <w:color w:val="000000"/>
        </w:rPr>
        <w:t> </w:t>
      </w:r>
      <w:r>
        <w:rPr>
          <w:b/>
          <w:bCs/>
          <w:color w:val="000000"/>
          <w:u w:val="single"/>
          <w:shd w:val="clear" w:color="auto" w:fill="00FFFF"/>
        </w:rPr>
        <w:t>national and supranational</w:t>
      </w:r>
      <w:r>
        <w:rPr>
          <w:color w:val="000000"/>
        </w:rPr>
        <w:t xml:space="preserve">. </w:t>
      </w:r>
      <w:r w:rsidRPr="00D06C31">
        <w:rPr>
          <w:color w:val="000000"/>
          <w:sz w:val="16"/>
        </w:rPr>
        <w:t xml:space="preserve">Hobbes explicitly permitted defiance of law if motivated “by the </w:t>
      </w:r>
      <w:proofErr w:type="spellStart"/>
      <w:r w:rsidRPr="00D06C31">
        <w:rPr>
          <w:color w:val="000000"/>
          <w:sz w:val="16"/>
        </w:rPr>
        <w:t>terrour</w:t>
      </w:r>
      <w:proofErr w:type="spellEnd"/>
      <w:r w:rsidRPr="00D06C31">
        <w:rPr>
          <w:color w:val="000000"/>
          <w:sz w:val="16"/>
        </w:rPr>
        <w:t xml:space="preserve"> of present death” (Hobbes, 1985, p. 345). Such exceptionalism based on existential threat can be observed in modern societies, e.g. Government, Government; USA (2001), including in relation to cyber security threats (Walker, 2006). References to national security also </w:t>
      </w:r>
      <w:r w:rsidRPr="00D06C31">
        <w:rPr>
          <w:color w:val="000000"/>
          <w:sz w:val="14"/>
        </w:rPr>
        <w:t xml:space="preserve">connect with this warfare motif. As the nation is ‘under threat’ then there is a collective sense of conflict and, therefore, a suggestion that everyone </w:t>
      </w:r>
      <w:proofErr w:type="gramStart"/>
      <w:r w:rsidRPr="00D06C31">
        <w:rPr>
          <w:color w:val="000000"/>
          <w:sz w:val="14"/>
        </w:rPr>
        <w:t>has to</w:t>
      </w:r>
      <w:proofErr w:type="gramEnd"/>
      <w:r w:rsidRPr="00D06C31">
        <w:rPr>
          <w:color w:val="000000"/>
          <w:sz w:val="14"/>
        </w:rPr>
        <w:t xml:space="preserve"> play their part. The fear generated by these threats propels citizens into “the waiting arms of whoever might be ruling” (Chapman, 1975, p. 88). Such fear may be a “necessity-justification” (Chapman, 1975, p. 89) for enduring power, and, as Chapman suggests, it is straightforward to conceive of such “justification ...[occurring] at the state level, as a function of real or manufactured inter-state crises” (Chapman, 1975, p. 89), particularly with regard to threats that are hard to understand or somewhat ephemeral in nature, such as those related to cyber security. If cyber-security threats result in fearful </w:t>
      </w:r>
      <w:r w:rsidRPr="009C03F8">
        <w:rPr>
          <w:color w:val="000000"/>
          <w:sz w:val="16"/>
        </w:rPr>
        <w:t>and bewildered citizens, those citizens are easier to moderate. Educating citizens on, or even communicating the existence of, cyber threats may couple “paranoia with pacification” (Chapman, 1975, p. 90).</w:t>
      </w:r>
    </w:p>
    <w:p w14:paraId="3534A7A7" w14:textId="6913362D" w:rsidR="00642697" w:rsidRDefault="00642697" w:rsidP="00DD022D">
      <w:pPr>
        <w:pStyle w:val="Heading3"/>
      </w:pPr>
      <w:r>
        <w:t>Link---Climate---2NC</w:t>
      </w:r>
    </w:p>
    <w:p w14:paraId="59D9F840" w14:textId="77777777" w:rsidR="00642697" w:rsidRDefault="00642697" w:rsidP="00642697">
      <w:pPr>
        <w:pStyle w:val="Heading4"/>
      </w:pPr>
      <w:r>
        <w:t>Securitizing Climate as a threat multiplier increases military power that turns case and increases emission</w:t>
      </w:r>
    </w:p>
    <w:p w14:paraId="1A1599F3" w14:textId="5F8C46E5" w:rsidR="00642697" w:rsidRDefault="00642697" w:rsidP="00642697">
      <w:r w:rsidRPr="00642697">
        <w:rPr>
          <w:rStyle w:val="Style13ptBold"/>
        </w:rPr>
        <w:t>Brzoska 09</w:t>
      </w:r>
      <w:r>
        <w:t xml:space="preserve"> (Michael Brzoska,</w:t>
      </w:r>
      <w:r w:rsidRPr="00663778">
        <w:t xml:space="preserve"> University of Hamburg | UHH · Institute for Peace Research and Security Policy</w:t>
      </w:r>
      <w:r>
        <w:t>. January 2009. “The securitization of climate change and the power of conceptions of security” DOI:10.5771/0175-274x-2009-3-137 ==MJ)</w:t>
      </w:r>
    </w:p>
    <w:p w14:paraId="53901748" w14:textId="3A19D49F" w:rsidR="00642697" w:rsidRDefault="00642697" w:rsidP="00642697">
      <w:pPr>
        <w:rPr>
          <w:sz w:val="16"/>
        </w:rPr>
      </w:pPr>
      <w:r>
        <w:t>2</w:t>
      </w:r>
      <w:r w:rsidRPr="00437B64">
        <w:rPr>
          <w:sz w:val="16"/>
        </w:rPr>
        <w:t xml:space="preserve">. Climate change, a problem </w:t>
      </w:r>
      <w:proofErr w:type="gramStart"/>
      <w:r w:rsidRPr="00437B64">
        <w:rPr>
          <w:sz w:val="16"/>
        </w:rPr>
        <w:t>securitized?</w:t>
      </w:r>
      <w:proofErr w:type="gramEnd"/>
      <w:r w:rsidRPr="00437B64">
        <w:rPr>
          <w:sz w:val="16"/>
        </w:rPr>
        <w:t xml:space="preserve"> Climate change, like any major change in the conditions of human societies, will create and fuel conflicts, affecting the living conditions of many people. In many cases, such change will be for the worse. This may, in turn, lead to violent conflict. The deterioration of the human environment and the resulting violent conflict may induce large numbers of people to migrate, thus also creating conflicts in areas less negatively affected by climate change. Beyond local and regional effects, climate change increases the global risk of violent conflict by adding another element of contention to the competition among major powers. These dangers associated with climate change are by now quite well rehearsed. But how high is the probability that they will occur? How likely is it that climate change will lead to more interstate wars, intrastate wars or terrorism? How much do we know about the links between climate change and violence? Are these dangers ‘real’ in the sense of having a high likelihood of occurring or are they largely fictitious, edge-of-range possibilities that are used to draw attention to climate change, a level of attention that would not be attainable by stressing the more likely, but less spectacular economic and social consequences of the problem? The latter would be understandable but potentially counterproductive. In the literature on </w:t>
      </w:r>
      <w:proofErr w:type="gramStart"/>
      <w:r w:rsidRPr="00437B64">
        <w:rPr>
          <w:sz w:val="16"/>
        </w:rPr>
        <w:t>securitization</w:t>
      </w:r>
      <w:proofErr w:type="gramEnd"/>
      <w:r w:rsidRPr="00437B64">
        <w:rPr>
          <w:sz w:val="16"/>
        </w:rPr>
        <w:t xml:space="preserve"> it is implied that when a problem is securitized it is difficult to limit this to an increase in attention and resources devoted to mitigating the problem (Brock 1997, </w:t>
      </w:r>
      <w:proofErr w:type="spellStart"/>
      <w:r w:rsidRPr="00437B64">
        <w:rPr>
          <w:sz w:val="16"/>
        </w:rPr>
        <w:t>Waever</w:t>
      </w:r>
      <w:proofErr w:type="spellEnd"/>
      <w:r w:rsidRPr="00437B64">
        <w:rPr>
          <w:sz w:val="16"/>
        </w:rPr>
        <w:t xml:space="preserve"> 1995). Securitization regularly leads to </w:t>
      </w:r>
      <w:proofErr w:type="spellStart"/>
      <w:r w:rsidRPr="00437B64">
        <w:rPr>
          <w:sz w:val="16"/>
        </w:rPr>
        <w:t>allround</w:t>
      </w:r>
      <w:proofErr w:type="spellEnd"/>
      <w:r w:rsidRPr="00437B64">
        <w:rPr>
          <w:sz w:val="16"/>
        </w:rPr>
        <w:t xml:space="preserve"> ‘exceptionalism’ in dealing with the issue as well as to a shift in institutional localization towards ‘security experts’ (Bigot 2006), such as the military and police. Methods and instruments associated with these security organizations – such as more use of arms, force and violence – will gain in importance in the discourse on ‘what to do’. A good example of securitization was the period leading to the Cold War (</w:t>
      </w:r>
      <w:proofErr w:type="spellStart"/>
      <w:r w:rsidRPr="00437B64">
        <w:rPr>
          <w:sz w:val="16"/>
        </w:rPr>
        <w:t>Guzzini</w:t>
      </w:r>
      <w:proofErr w:type="spellEnd"/>
      <w:r w:rsidRPr="00437B64">
        <w:rPr>
          <w:sz w:val="16"/>
        </w:rPr>
        <w:t xml:space="preserve"> </w:t>
      </w:r>
      <w:proofErr w:type="gramStart"/>
      <w:r w:rsidRPr="00437B64">
        <w:rPr>
          <w:sz w:val="16"/>
        </w:rPr>
        <w:t>2004 )</w:t>
      </w:r>
      <w:proofErr w:type="gramEnd"/>
      <w:r w:rsidRPr="00437B64">
        <w:rPr>
          <w:sz w:val="16"/>
        </w:rPr>
        <w:t xml:space="preserve">. Originally a political conflict over the organization of societies, in the late 1940s, the East-West confrontation became an existential conflict that was overwhelmingly addressed with military means, including the potential annihilation of humankind. Efforts to alleviate the political conflict were, throughout most of the Cold War, secondary to improving military capabilities. Climate change could meet a similar fate. </w:t>
      </w:r>
      <w:r w:rsidRPr="00437B64">
        <w:rPr>
          <w:rStyle w:val="StyleUnderline"/>
        </w:rPr>
        <w:t>An essentially political problem concerning the distribution of the costs of prevention and adaptation and the losses and gains in income arising from change in the human environment might be perceived as intractable, thus necessitating the build-up of military and police forces to prevent it from becoming a major security problem</w:t>
      </w:r>
      <w:r w:rsidRPr="00437B64">
        <w:rPr>
          <w:sz w:val="16"/>
        </w:rPr>
        <w:t>. The portrayal of climate change as a security problem could</w:t>
      </w:r>
      <w:proofErr w:type="gramStart"/>
      <w:r w:rsidRPr="00437B64">
        <w:rPr>
          <w:sz w:val="16"/>
        </w:rPr>
        <w:t>, in particular, cause</w:t>
      </w:r>
      <w:proofErr w:type="gramEnd"/>
      <w:r w:rsidRPr="00437B64">
        <w:rPr>
          <w:sz w:val="16"/>
        </w:rPr>
        <w:t xml:space="preserve"> the richer countries in the global North, which are less affected by it, to strengthen measures aimed at protecting them from the spillover of violent conflict from the poorer countries in the global South that will be most affected by climate change. </w:t>
      </w:r>
      <w:r w:rsidRPr="00437B64">
        <w:rPr>
          <w:rStyle w:val="StyleUnderline"/>
        </w:rPr>
        <w:t>It could also be used by major powers as a justification for improving their military preparedness against the other major powers, thus leading to arms races</w:t>
      </w:r>
      <w:r w:rsidRPr="00437B64">
        <w:rPr>
          <w:sz w:val="16"/>
        </w:rPr>
        <w:t xml:space="preserve">. This kind of reaction to climate change would be counterproductive in various ways. </w:t>
      </w:r>
      <w:r w:rsidRPr="00437B64">
        <w:rPr>
          <w:rStyle w:val="StyleUnderline"/>
        </w:rPr>
        <w:t>Firstly, since more border protection, as well as more soldiers and arms, is expensive, the financial means to compensate for the negative economic effects of reducing greenhouse gas emission and adapting to climate change will be reduced</w:t>
      </w:r>
      <w:r w:rsidRPr="00437B64">
        <w:rPr>
          <w:sz w:val="16"/>
        </w:rPr>
        <w:t xml:space="preserve">. Global military expenditure is again at the level of the height of the Cold War in real terms, reaching more than US $1,200 billion in 2006 or 3.5 percent of global income. While any estimate of the costs of mitigation (e.g. of restricting global warming to 2°C by 2050) and adaptation are speculative </w:t>
      </w:r>
      <w:proofErr w:type="gramStart"/>
      <w:r w:rsidRPr="00437B64">
        <w:rPr>
          <w:sz w:val="16"/>
        </w:rPr>
        <w:t>at the moment</w:t>
      </w:r>
      <w:proofErr w:type="gramEnd"/>
      <w:r w:rsidRPr="00437B64">
        <w:rPr>
          <w:sz w:val="16"/>
        </w:rPr>
        <w:t xml:space="preserve">,1 they are likely to be substantial. While there is no necessary link between higher military expenditures and a lower willingness to spend on preventing and preparing for climate change, </w:t>
      </w:r>
      <w:r w:rsidRPr="00437B64">
        <w:rPr>
          <w:rStyle w:val="StyleUnderline"/>
        </w:rPr>
        <w:t>both policy areas are in competition for scarce resources. Secondly, the acceptance of the security consequences of climate change as an intractable problem could well reduce efforts to find peaceful solutions to the conflicts that will inevitably come with climate change</w:t>
      </w:r>
      <w:r w:rsidRPr="00437B64">
        <w:rPr>
          <w:sz w:val="16"/>
        </w:rPr>
        <w:t xml:space="preserve">. Climate change will have major consequences, particularly in countries where living conditions are already precarious (IPCC 2007, WBGU 2007). The consequences of climate change on some basic foundations of life, such as fresh water supplies, arable land and agricultural productivity in various parts of the world can already be roughly estimated for various global-warming scenarios. There are also more or less </w:t>
      </w:r>
      <w:proofErr w:type="gramStart"/>
      <w:r w:rsidRPr="00437B64">
        <w:rPr>
          <w:sz w:val="16"/>
        </w:rPr>
        <w:t>well founded</w:t>
      </w:r>
      <w:proofErr w:type="gramEnd"/>
      <w:r w:rsidRPr="00437B64">
        <w:rPr>
          <w:sz w:val="16"/>
        </w:rPr>
        <w:t xml:space="preserve"> predictions of the consequences of reduced availability of natural resources such as arable land and water on hunger and disease, even though such consequences are highly dependent on counter-measures and adaptation efforts in affected regions. There is no inevitability about these consequences. This is even more the case for violent conflict of various types. The links between reductions in resource availability and violent conflict are complex. A deterioration in human security – threats to the ‘vital core of life’ (Commission on Human Security 2003, p. 4) does not necessarily imply an increase in violent conflict. To assume the opposite may lead to the neglect of opportunities for conflict resolution and the prevention of conflict from turning violent. Those who do not accept the ‘securitization’ argument have argued that framing a problem as a security issue does not necessarily have these consequences (Knudsen 2001; Jackson 2006). While raising military preparedness and </w:t>
      </w:r>
      <w:proofErr w:type="spellStart"/>
      <w:r w:rsidRPr="00437B64">
        <w:rPr>
          <w:sz w:val="16"/>
        </w:rPr>
        <w:t>favouring</w:t>
      </w:r>
      <w:proofErr w:type="spellEnd"/>
      <w:r w:rsidRPr="00437B64">
        <w:rPr>
          <w:sz w:val="16"/>
        </w:rPr>
        <w:t xml:space="preserve"> military over civilian approaches to dealing with conflicts may have been the predominant reaction in the Cold War, this is supposedly not the case </w:t>
      </w:r>
      <w:proofErr w:type="spellStart"/>
      <w:proofErr w:type="gramStart"/>
      <w:r w:rsidRPr="00437B64">
        <w:rPr>
          <w:sz w:val="16"/>
        </w:rPr>
        <w:t>any more</w:t>
      </w:r>
      <w:proofErr w:type="spellEnd"/>
      <w:proofErr w:type="gramEnd"/>
      <w:r w:rsidRPr="00437B64">
        <w:rPr>
          <w:sz w:val="16"/>
        </w:rPr>
        <w:t xml:space="preserve">. It is argued that the rethinking of the best approach to security in the final phases of the Cold War – relevant keywords include Common Security and Comprehensive Security – as well as the expansion of the concept of security to cover a wide range of issues, including the environment and 1 One example of the difficulties is the discussion of the cost calculations in the Stern Review, see economics and culminating in the concept of human security already mentioned, decoupled ‘security talk’ from instruments particularly connected to the military and the police. The issue at stake here is whether the framing of an issue as a security matter can have different outcomes depending on the understanding of security used. Does it make a difference whether those ‘securitizing’ an issue are arguing in terms of ‘hard’ security – of wars, weapons, and armies – or in terms of ‘human security’ – of hunger, disease and refugees? Or put differently, can the ‘exceptionalism’ signified by use of the word ‘security’ have different configurations, for instance, can it be limited to the application of greater attention and more financial resources than ‘normal’, or will it inevitable be linked to the use of violence? While often talking past each other, proponents and critics of the ‘securitization’ argument have had major debates in the past, on environmental security in the early to mid-1990s, and on the development/security link, migration and terrorism in the early 2000s. Neither of these debates has been conclusive. </w:t>
      </w:r>
      <w:r w:rsidRPr="00437B64">
        <w:rPr>
          <w:rStyle w:val="StyleUnderline"/>
        </w:rPr>
        <w:t>Climate change offers another opportunity to investigate the validity of the claims of the ‘securitization’ critique</w:t>
      </w:r>
      <w:r w:rsidRPr="00437B64">
        <w:rPr>
          <w:sz w:val="16"/>
        </w:rPr>
        <w:t xml:space="preserve">. In what follows here, I will do this </w:t>
      </w:r>
      <w:proofErr w:type="gramStart"/>
      <w:r w:rsidRPr="00437B64">
        <w:rPr>
          <w:sz w:val="16"/>
        </w:rPr>
        <w:t>on the basis of</w:t>
      </w:r>
      <w:proofErr w:type="gramEnd"/>
      <w:r w:rsidRPr="00437B64">
        <w:rPr>
          <w:sz w:val="16"/>
        </w:rPr>
        <w:t xml:space="preserve"> four selected recent studies, which all ‘securitize’ climate change, albeit with differing understandings of security. None is limited to a narrow conception of ‘hard’ security, and all include ‘soft’ security concerns. However, they differ in their emphasis, which ranges from a conception of human security that encompasses all threats to human life and well-being, to national security. My question in this paper is whether differences in understanding lead to differences in the presentation of the problem, the analytical instruments and the policy recommendations. These three aspects structure the paper.</w:t>
      </w:r>
    </w:p>
    <w:p w14:paraId="03192294" w14:textId="77777777" w:rsidR="00642697" w:rsidRDefault="00642697" w:rsidP="00642697">
      <w:pPr>
        <w:pStyle w:val="Heading4"/>
      </w:pPr>
      <w:r>
        <w:t>Securitization rhetoric means that no climate change policy is being made or getting passed- turns case</w:t>
      </w:r>
    </w:p>
    <w:p w14:paraId="7650432E" w14:textId="556ED3D5" w:rsidR="00642697" w:rsidRDefault="00642697" w:rsidP="00642697">
      <w:proofErr w:type="spellStart"/>
      <w:r w:rsidRPr="00642697">
        <w:rPr>
          <w:rStyle w:val="Style13ptBold"/>
        </w:rPr>
        <w:t>Ningelgen</w:t>
      </w:r>
      <w:proofErr w:type="spellEnd"/>
      <w:r w:rsidRPr="00642697">
        <w:rPr>
          <w:rStyle w:val="Style13ptBold"/>
        </w:rPr>
        <w:t xml:space="preserve"> 18 </w:t>
      </w:r>
      <w:r>
        <w:t xml:space="preserve">(Laura </w:t>
      </w:r>
      <w:proofErr w:type="spellStart"/>
      <w:r>
        <w:t>Ningelgen</w:t>
      </w:r>
      <w:proofErr w:type="spellEnd"/>
      <w:r>
        <w:t xml:space="preserve">. May 11, 2018.  “The Depiction of Climate Change as a Threat Multiplier and How It Hinders Action” </w:t>
      </w:r>
      <w:proofErr w:type="gramStart"/>
      <w:r>
        <w:t>https://www.e-ir.info/2018/05/11/the-depiction-of-climate-change-as-a-threat-multiplier-and-how-it-hinders-action/  =</w:t>
      </w:r>
      <w:proofErr w:type="gramEnd"/>
      <w:r>
        <w:t>=MJ)</w:t>
      </w:r>
    </w:p>
    <w:p w14:paraId="74D74FB1" w14:textId="0AE384EB" w:rsidR="00642697" w:rsidRPr="00642697" w:rsidRDefault="00642697" w:rsidP="00642697">
      <w:pPr>
        <w:rPr>
          <w:sz w:val="16"/>
        </w:rPr>
      </w:pPr>
      <w:r w:rsidRPr="008E0967">
        <w:rPr>
          <w:sz w:val="16"/>
        </w:rPr>
        <w:t xml:space="preserve">If the nexus between climate change, conflict, and migration is already wrongly assumed, the question is if the narratives that emerge through this context, which lead to a securitization, are useful for tackling climate change appropriately. It is argued a securitization is useful because it raises awareness of the issue, importantly hoping that the climate change receives greater attention from </w:t>
      </w:r>
      <w:proofErr w:type="gramStart"/>
      <w:r w:rsidRPr="008E0967">
        <w:rPr>
          <w:sz w:val="16"/>
        </w:rPr>
        <w:t>policy-makers</w:t>
      </w:r>
      <w:proofErr w:type="gramEnd"/>
      <w:r w:rsidRPr="008E0967">
        <w:rPr>
          <w:sz w:val="16"/>
        </w:rPr>
        <w:t xml:space="preserve">. ‘But even the best of intentions cannot obscure that we don’t live in a win-win world’ (Hartmann, 2010: 239). </w:t>
      </w:r>
      <w:r w:rsidRPr="008E0967">
        <w:rPr>
          <w:rStyle w:val="StyleUnderline"/>
        </w:rPr>
        <w:t>This essay shows that the securitization of climate change hinders appropriate responses to the issue,</w:t>
      </w:r>
      <w:r w:rsidRPr="008E0967">
        <w:rPr>
          <w:sz w:val="16"/>
        </w:rPr>
        <w:t xml:space="preserve"> while the negative Malthusian view deeply influences the rhetoric about climate change (Hartmann, 2014). Through the securitization, serious efforts of climate change mitigation will be undermined, and developments in foreign policies can be recognized that seem to support climate action but if one takes a closer look, they remain questionable. </w:t>
      </w:r>
      <w:r w:rsidRPr="008E0967">
        <w:rPr>
          <w:rStyle w:val="StyleUnderline"/>
        </w:rPr>
        <w:t>If climate change is portrayed as a danger to security, it supports those who address climate change through conventional security measures and the securitization serves western security interests</w:t>
      </w:r>
      <w:r w:rsidRPr="008E0967">
        <w:rPr>
          <w:sz w:val="16"/>
        </w:rPr>
        <w:t xml:space="preserve"> (Brzoska, 2009). Accordingly, Brzoska (2015) examines military forces and if climate change leads to their increase. He concludes that </w:t>
      </w:r>
      <w:r w:rsidRPr="008E0967">
        <w:rPr>
          <w:rStyle w:val="StyleUnderline"/>
        </w:rPr>
        <w:t>the ‘general perception of the importance of climate change […] seems to feed the expectation that climate change will amplify already existing priorities of armed forces</w:t>
      </w:r>
      <w:r w:rsidRPr="008E0967">
        <w:rPr>
          <w:sz w:val="16"/>
        </w:rPr>
        <w:t xml:space="preserve">’ (Brzoska, 2015: 187), </w:t>
      </w:r>
      <w:r w:rsidRPr="008E0967">
        <w:rPr>
          <w:rStyle w:val="Emphasis"/>
        </w:rPr>
        <w:t>while the military is not getting more sustainable.</w:t>
      </w:r>
      <w:r w:rsidRPr="008E0967">
        <w:rPr>
          <w:sz w:val="16"/>
        </w:rPr>
        <w:t xml:space="preserve"> A military upgrade is expensive – this money could be used to invest in mitigation measures for climate change. In addition, if there is a lack of evidence proving the climate-conflict-nexus, more military is not needed for climate change reasons. </w:t>
      </w:r>
      <w:r w:rsidRPr="008E0967">
        <w:rPr>
          <w:rStyle w:val="Emphasis"/>
        </w:rPr>
        <w:t>Nonetheless, the narratives of climate change, combined with an increase of armed forces, help to justify armed interventions</w:t>
      </w:r>
      <w:r w:rsidRPr="008E0967">
        <w:rPr>
          <w:sz w:val="16"/>
        </w:rPr>
        <w:t>. For the U.S. for instance, it is important to maintain military supremacy. For the actors of the national security, it is important ‘to continue to operate in a world where climate change impacts are increasing’ (Brauch /</w:t>
      </w:r>
      <w:proofErr w:type="spellStart"/>
      <w:r w:rsidRPr="008E0967">
        <w:rPr>
          <w:sz w:val="16"/>
        </w:rPr>
        <w:t>Scheffran</w:t>
      </w:r>
      <w:proofErr w:type="spellEnd"/>
      <w:r w:rsidRPr="008E0967">
        <w:rPr>
          <w:sz w:val="16"/>
        </w:rPr>
        <w:t xml:space="preserve">, 2012: 6). Hartmann (2010 / 2014) agrees that the threat narratives serve the U.S. as a security actor in Africa. It is argued that </w:t>
      </w:r>
      <w:proofErr w:type="gramStart"/>
      <w:r w:rsidRPr="008E0967">
        <w:rPr>
          <w:sz w:val="16"/>
        </w:rPr>
        <w:t>AFRICOM[</w:t>
      </w:r>
      <w:proofErr w:type="gramEnd"/>
      <w:r w:rsidRPr="008E0967">
        <w:rPr>
          <w:sz w:val="16"/>
        </w:rPr>
        <w:t xml:space="preserve">7] is justified officially through economic and political objectives. In a broader sense, the climate change narrative fits to justify military assistance (Hartmann, 2010). It becomes evident that this is not an appropriate answer to climate change. </w:t>
      </w:r>
      <w:r w:rsidRPr="008E0967">
        <w:rPr>
          <w:rStyle w:val="Emphasis"/>
        </w:rPr>
        <w:t xml:space="preserve">A militarization will not help to reduce greenhouse </w:t>
      </w:r>
      <w:proofErr w:type="gramStart"/>
      <w:r w:rsidRPr="008E0967">
        <w:rPr>
          <w:rStyle w:val="Emphasis"/>
        </w:rPr>
        <w:t>gases</w:t>
      </w:r>
      <w:proofErr w:type="gramEnd"/>
      <w:r w:rsidRPr="008E0967">
        <w:rPr>
          <w:rStyle w:val="Emphasis"/>
        </w:rPr>
        <w:t xml:space="preserve"> but it will only enforce the security interests of the respective country</w:t>
      </w:r>
      <w:r w:rsidRPr="008E0967">
        <w:rPr>
          <w:sz w:val="16"/>
        </w:rPr>
        <w:t>. In relation to migration, the term ‘climate refugees’ is too simple. The notion ‘climate refugee’ overvalues the ‘role of demographic pressure’ and as with climate-conflict – the reasons for migration are ‘complex and context-specific’ (Hartmann, 2010: 235). Furthermore, ‘</w:t>
      </w:r>
      <w:r w:rsidRPr="008E0967">
        <w:rPr>
          <w:rStyle w:val="Emphasis"/>
        </w:rPr>
        <w:t>framing migration as a threat leads to policies that do little to control migration but that limit the benefits of migration to migrants and their original and destination communities</w:t>
      </w:r>
      <w:r w:rsidRPr="008E0967">
        <w:rPr>
          <w:sz w:val="16"/>
        </w:rPr>
        <w:t xml:space="preserve">’ (Commission on Climate Change and Development, 2009 in Hartmann, 2010: 241). Hartmann (2014: 769) goes further and states that the ‘causal chain between poverty, overpopulation, environmental degradation, migration, and ultimately political unrest’ serves a ‘Malthusian Anticipatory Regime for Africa’. This helps the enforcement of defense strategies of western countries, as well as the new land enclosures in sub-Saharan Africa, by the depiction of Africans as a threat (Hartmann, 2014). These narratives about climate refugees imply that ‘we’, the western world, depict ourselves as victims. ‘The silenced ‘Other’, with no agency and driven by desperation, easily becomes the unpredictable, wild ‘other’ that threatens ‘‘us’’.’ (Manzo, 2010 in Bettini, 2013: 70). This colonial thinking leads to the depiction of climate refugees as a ‘destitute victim’ instead of a political subject.’ (Bettini, 2013: 70). </w:t>
      </w:r>
      <w:r w:rsidRPr="008E0967">
        <w:rPr>
          <w:rStyle w:val="StyleUnderline"/>
        </w:rPr>
        <w:t>Subsequently, the narratives around climate refugees have the potential for policies that affect migrants and not climate action</w:t>
      </w:r>
      <w:r w:rsidRPr="008E0967">
        <w:rPr>
          <w:sz w:val="16"/>
        </w:rPr>
        <w:t xml:space="preserve">. </w:t>
      </w:r>
      <w:r w:rsidRPr="008E0967">
        <w:rPr>
          <w:rStyle w:val="StyleUnderline"/>
        </w:rPr>
        <w:t xml:space="preserve">In addition, the securitization of climate change supports the marketization and militarization of nature </w:t>
      </w:r>
      <w:r w:rsidRPr="008E0967">
        <w:rPr>
          <w:sz w:val="16"/>
        </w:rPr>
        <w:t xml:space="preserve">(Dunlap / Fairhead, 2014). Climate change creates and transforms access to new markets for carbon, biodiversity, biofuels and climate-secure food. Climate security thus entails more than a concern for ‘bad weather’ but generates new climate commodities that produce ‘climate </w:t>
      </w:r>
      <w:proofErr w:type="gramStart"/>
      <w:r w:rsidRPr="008E0967">
        <w:rPr>
          <w:sz w:val="16"/>
        </w:rPr>
        <w:t>conflicts’</w:t>
      </w:r>
      <w:proofErr w:type="gramEnd"/>
      <w:r w:rsidRPr="008E0967">
        <w:rPr>
          <w:sz w:val="16"/>
        </w:rPr>
        <w:t xml:space="preserve">. </w:t>
      </w:r>
      <w:r w:rsidRPr="008E0967">
        <w:rPr>
          <w:rStyle w:val="Emphasis"/>
        </w:rPr>
        <w:t>The emerging conflict occurs as political elites ‘grab’ these environmental markets</w:t>
      </w:r>
      <w:r w:rsidRPr="008E0967">
        <w:rPr>
          <w:sz w:val="16"/>
        </w:rPr>
        <w:t xml:space="preserve"> – animated by the securitization of climate threats. In short, ‘Environmental conflicts intensify with the further abstraction of nature as a service provider and the commodification of these services.’ (Dunlap / Fairhead, 2014: 947) That the neo-liberalization of the nature fuels conflicts is for instance already well-documented and described in cases like Indonesia and Kenya during the PES </w:t>
      </w:r>
      <w:proofErr w:type="spellStart"/>
      <w:r w:rsidRPr="008E0967">
        <w:rPr>
          <w:sz w:val="16"/>
        </w:rPr>
        <w:t>programme</w:t>
      </w:r>
      <w:proofErr w:type="spellEnd"/>
      <w:r w:rsidRPr="008E0967">
        <w:rPr>
          <w:sz w:val="16"/>
        </w:rPr>
        <w:t xml:space="preserve"> UN-REDD</w:t>
      </w:r>
      <w:proofErr w:type="gramStart"/>
      <w:r w:rsidRPr="008E0967">
        <w:rPr>
          <w:sz w:val="16"/>
        </w:rPr>
        <w:t>+[</w:t>
      </w:r>
      <w:proofErr w:type="gramEnd"/>
      <w:r w:rsidRPr="008E0967">
        <w:rPr>
          <w:sz w:val="16"/>
        </w:rPr>
        <w:t xml:space="preserve">8] by the United Nations (Dunlap / Fairhead, 2014: 947). Even if the securitization and the alarmism of climate change leads to a rising awareness in the international politics, a causal relationship between conflict and warming, as is claimed in several studies, combined with the worst-case scenarios, raises yet another question: how shall the reduction of greenhouse gas be central to political decisions, if studies do not properly demonstrate that the negative effects of climate change can be avoided through an appropriate installation of measures (Brzoska, 2009)? </w:t>
      </w:r>
      <w:r w:rsidRPr="008E0967">
        <w:rPr>
          <w:rStyle w:val="StyleUnderline"/>
        </w:rPr>
        <w:t>The impacts of climate change are convincing and fearsome without the inadequate depiction of climate wars and climate refugees</w:t>
      </w:r>
      <w:r w:rsidRPr="008E0967">
        <w:rPr>
          <w:sz w:val="16"/>
        </w:rPr>
        <w:t xml:space="preserve">. These dystopian narratives and the increase of armed forces fail to lead to a higher degree of cooperation between states and fail to limit the emissions of greenhouse gases. The securitization runs into the danger of ‘doing very little – and may even obstruct or distract attention from – the huge challenge of […] stemming global anthropogenic climate change’ (Selby / Hoffmann, 2014: 754), while the dramatizing tone could lead to a militarization (Brzoska 2009: 138), the neo-liberalization of the nature (Dunlap / Fairhead, 2014) and the enforcement of western interests (Hartmann, 2014). As shown above, securitization further leads to a stereotypical depiction of ‘othered’ Africans and to isolation policies of western countries. North African states, like Morocco, already cooperate with European states to bring the ‘phenomenon [of climate refugees] under control’ (Hartmann, 2014: 776). </w:t>
      </w:r>
      <w:proofErr w:type="gramStart"/>
      <w:r w:rsidRPr="008E0967">
        <w:rPr>
          <w:sz w:val="16"/>
        </w:rPr>
        <w:t>This essays</w:t>
      </w:r>
      <w:proofErr w:type="gramEnd"/>
      <w:r w:rsidRPr="008E0967">
        <w:rPr>
          <w:sz w:val="16"/>
        </w:rPr>
        <w:t xml:space="preserve"> argues for a ‘re-</w:t>
      </w:r>
      <w:proofErr w:type="spellStart"/>
      <w:r w:rsidRPr="008E0967">
        <w:rPr>
          <w:sz w:val="16"/>
        </w:rPr>
        <w:t>politicisation</w:t>
      </w:r>
      <w:proofErr w:type="spellEnd"/>
      <w:r w:rsidRPr="008E0967">
        <w:rPr>
          <w:sz w:val="16"/>
        </w:rPr>
        <w:t xml:space="preserve"> of academic discourse on climate security’ (Selby / Hoffmann, 2014: 752) and demonstrates that framing climate change as a threat has little potential to combat the effects of climate change correctly while supporting climate action. Conclusion The discourse of climate change and its harmful impacts is omnipresent in society. This essay first explained how the security notion shifted after the Cold War while explaining the theoretical framework behind securitization with the CS and the Paris School. A brief overview of the important literature on the topic is the evidence revealed that the topic is controversial and well discussed by international scholars, with varying levels of agreement. The followed section provided information on what climate action is and which measures would lead to a containment of the emission of greenhouse gases to prove the core part of this essay, which pursued the reconstruction of the crisis narratives that emerge through climate change’s securitization. It showed several findings: First, it highlighted that the narratives are futuristic, dystopian and pessimistic, not fact-driven, while these narratives typically connect climate change to conflict and migration. Second, it demonstrated – with examples of Syria and Darfur – that the common assumption of climate change as a driver for violence and conflict is misguided. Third, it critically examined the consequences of the narratives while evaluating if the narratives help or hinder the support of climate action. As it is proven above, these constructed scenarios do not help tackle climate change appropriately. Furthermore, these scenarios advance western interests – </w:t>
      </w:r>
      <w:r w:rsidRPr="008E0967">
        <w:rPr>
          <w:rStyle w:val="StyleUnderline"/>
        </w:rPr>
        <w:t>it is showed that military forces will increase through existing climate change rhetoric.</w:t>
      </w:r>
      <w:r w:rsidRPr="008E0967">
        <w:rPr>
          <w:sz w:val="16"/>
        </w:rPr>
        <w:t xml:space="preserve"> Furthermore, climate refugees posed as national security threats for western countries, support isolation policies. In general, I would argue for the securitization of climate change only if it would raise enough political awareness for climate action to be properly addressed – not if it were to produce these conflict narratives. Instead, I do </w:t>
      </w:r>
      <w:r w:rsidRPr="008E0967">
        <w:rPr>
          <w:rStyle w:val="StyleUnderline"/>
        </w:rPr>
        <w:t xml:space="preserve">not see any smart moves or more climate action as an outcome of these constructed speculative narratives. The national security of western countries becomes the focus of national states when securitizing climate change </w:t>
      </w:r>
      <w:r w:rsidRPr="008E0967">
        <w:rPr>
          <w:sz w:val="16"/>
        </w:rPr>
        <w:t xml:space="preserve">and the political economy sees monetary incentives in framing climate change as a threat. Due to scholars who identify drawbacks of climate change securitization, the climate-conflict orthodoxy and its dangers are being questioned in newspaper </w:t>
      </w:r>
      <w:proofErr w:type="gramStart"/>
      <w:r w:rsidRPr="008E0967">
        <w:rPr>
          <w:sz w:val="16"/>
        </w:rPr>
        <w:t>articles[</w:t>
      </w:r>
      <w:proofErr w:type="gramEnd"/>
      <w:r w:rsidRPr="008E0967">
        <w:rPr>
          <w:sz w:val="16"/>
        </w:rPr>
        <w:t xml:space="preserve">9] and publications of organizations, like the IPCC. One can only hope, that international </w:t>
      </w:r>
      <w:proofErr w:type="gramStart"/>
      <w:r w:rsidRPr="008E0967">
        <w:rPr>
          <w:sz w:val="16"/>
        </w:rPr>
        <w:t>policy-makers</w:t>
      </w:r>
      <w:proofErr w:type="gramEnd"/>
      <w:r w:rsidRPr="008E0967">
        <w:rPr>
          <w:sz w:val="16"/>
        </w:rPr>
        <w:t xml:space="preserve"> also become aware of the drawbacks of the securitization of climate change and that such critique leads to a reconsideration of the challenging task of climate action. In the words of Selby and Hartmann (2015): ‘[The international community] should drop the climate war rhetoric. </w:t>
      </w:r>
      <w:r w:rsidRPr="008E0967">
        <w:rPr>
          <w:rStyle w:val="StyleUnderline"/>
        </w:rPr>
        <w:t>Instead, the focus should be on how climate policy can be a road to the international cooperation required for a rapid transition from fossil fuels to alternative energy systems</w:t>
      </w:r>
      <w:r w:rsidRPr="008E0967">
        <w:rPr>
          <w:sz w:val="16"/>
        </w:rPr>
        <w:t>.’ Even though the current climate-conflict logic becomes questioned more and more, the conflict rhetoric is still worryingly present in contemporary political discourse. For the future, I hope for a shift towards an expedient debate with climate action at its core.</w:t>
      </w:r>
    </w:p>
    <w:p w14:paraId="323C7625" w14:textId="0E8C3E09" w:rsidR="00DD022D" w:rsidRDefault="00DD022D" w:rsidP="00DD022D">
      <w:pPr>
        <w:pStyle w:val="Heading3"/>
      </w:pPr>
      <w:r>
        <w:t>Link---Disease---2NC</w:t>
      </w:r>
    </w:p>
    <w:p w14:paraId="548D393D" w14:textId="77777777" w:rsidR="00DD022D" w:rsidRDefault="00DD022D" w:rsidP="00DD022D">
      <w:pPr>
        <w:pStyle w:val="Heading4"/>
        <w:rPr>
          <w:rStyle w:val="Style13ptBold"/>
        </w:rPr>
      </w:pPr>
      <w:r>
        <w:t xml:space="preserve">Securitizing disease undermines effective responses. </w:t>
      </w:r>
    </w:p>
    <w:p w14:paraId="48D9C428" w14:textId="77777777" w:rsidR="00DD022D" w:rsidRPr="00615080" w:rsidRDefault="00DD022D" w:rsidP="00DD022D">
      <w:r w:rsidRPr="00615080">
        <w:t xml:space="preserve">Alexandria </w:t>
      </w:r>
      <w:r w:rsidRPr="00615080">
        <w:rPr>
          <w:rStyle w:val="Style13ptBold"/>
        </w:rPr>
        <w:t>Innes ‘24</w:t>
      </w:r>
      <w:r w:rsidRPr="00615080">
        <w:t xml:space="preserve">, Senior lecturer of International Relations at the Violence and Society Centre at London City University, “Un-siloing securitization: an intersectional intervention”, https://doi.org/10.1057/s41311-024-00584-7 </w:t>
      </w:r>
    </w:p>
    <w:p w14:paraId="65471B0E" w14:textId="77777777" w:rsidR="00DD022D" w:rsidRPr="00615080" w:rsidRDefault="00DD022D" w:rsidP="00DD022D">
      <w:pPr>
        <w:rPr>
          <w:sz w:val="16"/>
        </w:rPr>
      </w:pPr>
      <w:r w:rsidRPr="009E6B49">
        <w:rPr>
          <w:u w:val="single"/>
        </w:rPr>
        <w:t>Health as an issue of national security has been well-established</w:t>
      </w:r>
      <w:r w:rsidRPr="00615080">
        <w:rPr>
          <w:sz w:val="16"/>
        </w:rPr>
        <w:t xml:space="preserve"> over the last three decades. Jeremy Youde provides a useful discussion of both advantages and disadvantages of health securitization, identifying that </w:t>
      </w:r>
      <w:r w:rsidRPr="009E6B49">
        <w:rPr>
          <w:u w:val="single"/>
        </w:rPr>
        <w:t xml:space="preserve">while </w:t>
      </w:r>
      <w:r w:rsidRPr="009E6B49">
        <w:rPr>
          <w:b/>
          <w:bCs/>
          <w:u w:val="single"/>
        </w:rPr>
        <w:t>health securitization</w:t>
      </w:r>
      <w:r w:rsidRPr="009E6B49">
        <w:rPr>
          <w:u w:val="single"/>
        </w:rPr>
        <w:t xml:space="preserve"> can garner attention for an issue</w:t>
      </w:r>
      <w:r w:rsidRPr="00615080">
        <w:rPr>
          <w:sz w:val="16"/>
        </w:rPr>
        <w:t xml:space="preserve"> (evidenced in the AIDS epidemic), and resources to address it that might be activated on a global scale, </w:t>
      </w:r>
      <w:r w:rsidRPr="009E6B49">
        <w:rPr>
          <w:u w:val="single"/>
        </w:rPr>
        <w:t xml:space="preserve">it simultaneously </w:t>
      </w:r>
      <w:r w:rsidRPr="009E6B49">
        <w:rPr>
          <w:b/>
          <w:bCs/>
          <w:u w:val="single"/>
        </w:rPr>
        <w:t>can feed into an us-versus-them mode of thinking</w:t>
      </w:r>
      <w:r w:rsidRPr="00615080">
        <w:rPr>
          <w:sz w:val="16"/>
        </w:rPr>
        <w:t xml:space="preserve"> (Youde 2022). </w:t>
      </w:r>
      <w:r w:rsidRPr="009E6B49">
        <w:rPr>
          <w:u w:val="single"/>
        </w:rPr>
        <w:t>Youde identifies the negative elements of increased surveillance, and the reproduction of paternalistic relation</w:t>
      </w:r>
      <w:r w:rsidRPr="00615080">
        <w:rPr>
          <w:sz w:val="16"/>
        </w:rPr>
        <w:t xml:space="preserve">- ships between global North and South. Stefan Elbe (2006) looked closely at the global AIDS pandemic through the lens of securitization theory, as revelatory of the normative dilemma at the heart of securitization of health (Elbe 2006). This normative dilemma is characteristic of securitization in general: while </w:t>
      </w:r>
      <w:r w:rsidRPr="009E6B49">
        <w:rPr>
          <w:b/>
          <w:bCs/>
          <w:u w:val="single"/>
        </w:rPr>
        <w:t>securitizing something</w:t>
      </w:r>
      <w:r w:rsidRPr="00615080">
        <w:rPr>
          <w:sz w:val="16"/>
        </w:rPr>
        <w:t xml:space="preserve"> may raise awareness and, crucially, may direct state funds towards a targeted issue, it simultaneously </w:t>
      </w:r>
      <w:r w:rsidRPr="009E6B49">
        <w:rPr>
          <w:b/>
          <w:bCs/>
          <w:u w:val="single"/>
        </w:rPr>
        <w:t>invites military responses</w:t>
      </w:r>
      <w:r w:rsidRPr="009E6B49">
        <w:rPr>
          <w:u w:val="single"/>
        </w:rPr>
        <w:t xml:space="preserve"> that often involve the suspension of civil rights and liberties, and it raises a threat-</w:t>
      </w:r>
      <w:proofErr w:type="spellStart"/>
      <w:r w:rsidRPr="009E6B49">
        <w:rPr>
          <w:u w:val="single"/>
        </w:rPr>
        <w:t>defence</w:t>
      </w:r>
      <w:proofErr w:type="spellEnd"/>
      <w:r w:rsidRPr="009E6B49">
        <w:rPr>
          <w:u w:val="single"/>
        </w:rPr>
        <w:t xml:space="preserve"> logic</w:t>
      </w:r>
      <w:r w:rsidRPr="00615080">
        <w:rPr>
          <w:sz w:val="16"/>
        </w:rPr>
        <w:t xml:space="preserve"> (2006). </w:t>
      </w:r>
    </w:p>
    <w:p w14:paraId="73E5D0D5" w14:textId="77777777" w:rsidR="00DD022D" w:rsidRPr="00615080" w:rsidRDefault="00DD022D" w:rsidP="00DD022D">
      <w:pPr>
        <w:rPr>
          <w:sz w:val="16"/>
        </w:rPr>
      </w:pPr>
      <w:r w:rsidRPr="009E6B49">
        <w:rPr>
          <w:u w:val="single"/>
        </w:rPr>
        <w:t xml:space="preserve">The </w:t>
      </w:r>
      <w:proofErr w:type="spellStart"/>
      <w:r w:rsidRPr="009E6B49">
        <w:rPr>
          <w:u w:val="single"/>
        </w:rPr>
        <w:t>racialised</w:t>
      </w:r>
      <w:proofErr w:type="spellEnd"/>
      <w:r w:rsidRPr="009E6B49">
        <w:rPr>
          <w:u w:val="single"/>
        </w:rPr>
        <w:t xml:space="preserve"> dimensions of AIDS are well-established in health literature</w:t>
      </w:r>
      <w:r w:rsidRPr="00615080">
        <w:rPr>
          <w:sz w:val="16"/>
        </w:rPr>
        <w:t xml:space="preserve"> with racial and ethnic disparities evident in infection rates and outcomes (Stone 2012; Bhana 2006; Elbe 2006). While there are </w:t>
      </w:r>
      <w:proofErr w:type="spellStart"/>
      <w:r w:rsidRPr="00615080">
        <w:rPr>
          <w:sz w:val="16"/>
        </w:rPr>
        <w:t>racialised</w:t>
      </w:r>
      <w:proofErr w:type="spellEnd"/>
      <w:r w:rsidRPr="00615080">
        <w:rPr>
          <w:sz w:val="16"/>
        </w:rPr>
        <w:t xml:space="preserve"> tendencies to apportion ‘blame’ and to control movement, minoritized people are more likely to die from AIDS: this is not a discretionary </w:t>
      </w:r>
      <w:proofErr w:type="spellStart"/>
      <w:r w:rsidRPr="00615080">
        <w:rPr>
          <w:sz w:val="16"/>
        </w:rPr>
        <w:t>behaviour</w:t>
      </w:r>
      <w:proofErr w:type="spellEnd"/>
      <w:r w:rsidRPr="00615080">
        <w:rPr>
          <w:sz w:val="16"/>
        </w:rPr>
        <w:t xml:space="preserve"> of the virus, rather it reflects extant health inequalities that can be observed both globally and more locally in individual states. As Youde (2008) warns in his discussion of the potential securitization of Avian flu H5N1, </w:t>
      </w:r>
      <w:r w:rsidRPr="009E6B49">
        <w:rPr>
          <w:u w:val="single"/>
        </w:rPr>
        <w:t>securitization of health involved ‘us-versus-them’ thinking, and evoked efforts to guarantee flu vaccines</w:t>
      </w:r>
      <w:r w:rsidRPr="00615080">
        <w:rPr>
          <w:sz w:val="16"/>
        </w:rPr>
        <w:t xml:space="preserve"> (Youde 2008). </w:t>
      </w:r>
      <w:r w:rsidRPr="009E6B49">
        <w:rPr>
          <w:u w:val="single"/>
        </w:rPr>
        <w:t>The effort to prepare for a pandemic in case it happened in America before human-to-human transmission was known</w:t>
      </w:r>
      <w:r w:rsidRPr="00615080">
        <w:rPr>
          <w:sz w:val="16"/>
        </w:rPr>
        <w:t xml:space="preserve">, was the priority and </w:t>
      </w:r>
      <w:r w:rsidRPr="009E6B49">
        <w:rPr>
          <w:u w:val="single"/>
        </w:rPr>
        <w:t>arguably displaced AIDS and other real-but-distant ongoing crises such as Malaria from the global health agenda</w:t>
      </w:r>
      <w:r w:rsidRPr="00615080">
        <w:rPr>
          <w:sz w:val="16"/>
        </w:rPr>
        <w:t xml:space="preserve">. As Sophie Harman (Harman 2021) succinctly argues: </w:t>
      </w:r>
    </w:p>
    <w:p w14:paraId="52897908" w14:textId="77777777" w:rsidR="00DD022D" w:rsidRPr="00615080" w:rsidRDefault="00DD022D" w:rsidP="00DD022D">
      <w:pPr>
        <w:rPr>
          <w:sz w:val="16"/>
        </w:rPr>
      </w:pPr>
      <w:r w:rsidRPr="00615080">
        <w:rPr>
          <w:sz w:val="16"/>
        </w:rPr>
        <w:t xml:space="preserve">The health issues that threaten millions of lives in low- and middle-income countries but pose very little risk to high-income countries are rarely considered to be matters of global health security and so are not </w:t>
      </w:r>
      <w:proofErr w:type="spellStart"/>
      <w:r w:rsidRPr="00615080">
        <w:rPr>
          <w:sz w:val="16"/>
        </w:rPr>
        <w:t>prioritised</w:t>
      </w:r>
      <w:proofErr w:type="spellEnd"/>
      <w:r w:rsidRPr="00615080">
        <w:rPr>
          <w:sz w:val="16"/>
        </w:rPr>
        <w:t xml:space="preserve">, while simultaneously people living in low- and middle-income countries are then framed as the threat to the West, as vectors of disease, and are thus subject to discrimination which is often highly gendered and racialized. </w:t>
      </w:r>
      <w:r w:rsidRPr="009E6B49">
        <w:rPr>
          <w:u w:val="single"/>
        </w:rPr>
        <w:t>Global health security</w:t>
      </w:r>
      <w:r w:rsidRPr="00615080">
        <w:rPr>
          <w:sz w:val="16"/>
        </w:rPr>
        <w:t xml:space="preserve"> thus both </w:t>
      </w:r>
      <w:r w:rsidRPr="009E6B49">
        <w:rPr>
          <w:u w:val="single"/>
        </w:rPr>
        <w:t>exacerbates and reproduces inequality by creating a hierarchy of health issues</w:t>
      </w:r>
      <w:r w:rsidRPr="00615080">
        <w:rPr>
          <w:sz w:val="16"/>
        </w:rPr>
        <w:t xml:space="preserve"> (Harman 2021: 607). </w:t>
      </w:r>
    </w:p>
    <w:p w14:paraId="7EF51945" w14:textId="77777777" w:rsidR="00DD022D" w:rsidRPr="00615080" w:rsidRDefault="00DD022D" w:rsidP="00DD022D">
      <w:pPr>
        <w:rPr>
          <w:sz w:val="16"/>
        </w:rPr>
      </w:pPr>
      <w:r w:rsidRPr="009E6B49">
        <w:rPr>
          <w:u w:val="single"/>
        </w:rPr>
        <w:t>Infectious disease lends itself to securitization</w:t>
      </w:r>
      <w:r w:rsidRPr="00615080">
        <w:rPr>
          <w:sz w:val="16"/>
        </w:rPr>
        <w:t xml:space="preserve">, as </w:t>
      </w:r>
      <w:proofErr w:type="spellStart"/>
      <w:r w:rsidRPr="00615080">
        <w:rPr>
          <w:sz w:val="16"/>
        </w:rPr>
        <w:t>Metelmann</w:t>
      </w:r>
      <w:proofErr w:type="spellEnd"/>
      <w:r w:rsidRPr="00615080">
        <w:rPr>
          <w:sz w:val="16"/>
        </w:rPr>
        <w:t xml:space="preserve"> et al. argue (</w:t>
      </w:r>
      <w:proofErr w:type="spellStart"/>
      <w:r w:rsidRPr="00615080">
        <w:rPr>
          <w:sz w:val="16"/>
        </w:rPr>
        <w:t>Metelmann</w:t>
      </w:r>
      <w:proofErr w:type="spellEnd"/>
      <w:r w:rsidRPr="00615080">
        <w:rPr>
          <w:sz w:val="16"/>
        </w:rPr>
        <w:t xml:space="preserve"> et al. 2022). Of course, </w:t>
      </w:r>
      <w:r w:rsidRPr="009E6B49">
        <w:rPr>
          <w:b/>
          <w:bCs/>
          <w:u w:val="single"/>
        </w:rPr>
        <w:t>the securitization of Covid-19 is the</w:t>
      </w:r>
      <w:r w:rsidRPr="00615080">
        <w:rPr>
          <w:sz w:val="16"/>
        </w:rPr>
        <w:t xml:space="preserve"> quintessential </w:t>
      </w:r>
      <w:r w:rsidRPr="009E6B49">
        <w:rPr>
          <w:b/>
          <w:bCs/>
          <w:u w:val="single"/>
        </w:rPr>
        <w:t>example of securitization justifying the suspension of civil liberties</w:t>
      </w:r>
      <w:r w:rsidRPr="00615080">
        <w:rPr>
          <w:sz w:val="16"/>
        </w:rPr>
        <w:t xml:space="preserve"> on an extreme scale, albeit one that varied by country, in the context of a health emergency. </w:t>
      </w:r>
      <w:proofErr w:type="spellStart"/>
      <w:r w:rsidRPr="00615080">
        <w:rPr>
          <w:sz w:val="16"/>
        </w:rPr>
        <w:t>Metelmann</w:t>
      </w:r>
      <w:proofErr w:type="spellEnd"/>
      <w:r w:rsidRPr="00615080">
        <w:rPr>
          <w:sz w:val="16"/>
        </w:rPr>
        <w:t xml:space="preserve"> et al. explore the implications for non-communicable disease, and specifically disease treated by surgery—but </w:t>
      </w:r>
      <w:r w:rsidRPr="009E6B49">
        <w:rPr>
          <w:u w:val="single"/>
        </w:rPr>
        <w:t>this could also be applied to other public health issues</w:t>
      </w:r>
      <w:r w:rsidRPr="00615080">
        <w:rPr>
          <w:sz w:val="16"/>
        </w:rPr>
        <w:t xml:space="preserve">. These authors find that surgery specifically has low securitizing </w:t>
      </w:r>
      <w:proofErr w:type="gramStart"/>
      <w:r w:rsidRPr="00615080">
        <w:rPr>
          <w:sz w:val="16"/>
        </w:rPr>
        <w:t>potential</w:t>
      </w:r>
      <w:proofErr w:type="gramEnd"/>
      <w:r w:rsidRPr="00615080">
        <w:rPr>
          <w:sz w:val="16"/>
        </w:rPr>
        <w:t xml:space="preserve"> and this is in part due to its high infrastructural demands: surgery requires public investment. The authors note that there is a bias towards </w:t>
      </w:r>
      <w:proofErr w:type="spellStart"/>
      <w:r w:rsidRPr="00615080">
        <w:rPr>
          <w:sz w:val="16"/>
        </w:rPr>
        <w:t>prioritising</w:t>
      </w:r>
      <w:proofErr w:type="spellEnd"/>
      <w:r w:rsidRPr="00615080">
        <w:rPr>
          <w:sz w:val="16"/>
        </w:rPr>
        <w:t xml:space="preserve"> infectious diseases because the means of addressing them are relatively simple and do not always necessitate high-level medical expertise (such as containment, and vaccine </w:t>
      </w:r>
      <w:proofErr w:type="spellStart"/>
      <w:r w:rsidRPr="00615080">
        <w:rPr>
          <w:sz w:val="16"/>
        </w:rPr>
        <w:t>programmes</w:t>
      </w:r>
      <w:proofErr w:type="spellEnd"/>
      <w:r w:rsidRPr="00615080">
        <w:rPr>
          <w:sz w:val="16"/>
        </w:rPr>
        <w:t xml:space="preserve">). Surgical disease on the other hand can- not be contained or addressed in the same way: for example, appendicitis is not infectious and cannot be prevented with a vaccine </w:t>
      </w:r>
      <w:proofErr w:type="spellStart"/>
      <w:r w:rsidRPr="00615080">
        <w:rPr>
          <w:sz w:val="16"/>
        </w:rPr>
        <w:t>programme</w:t>
      </w:r>
      <w:proofErr w:type="spellEnd"/>
      <w:r w:rsidRPr="00615080">
        <w:rPr>
          <w:sz w:val="16"/>
        </w:rPr>
        <w:t xml:space="preserve">. The authors demonstrate this argument with the evidence that the ‘Public Health Emergency of International Concern’ (PHEIC) declarations of the last decade all referenced an infectious disease </w:t>
      </w:r>
      <w:proofErr w:type="gramStart"/>
      <w:r w:rsidRPr="00615080">
        <w:rPr>
          <w:sz w:val="16"/>
        </w:rPr>
        <w:t>despite the fact that</w:t>
      </w:r>
      <w:proofErr w:type="gramEnd"/>
      <w:r w:rsidRPr="00615080">
        <w:rPr>
          <w:sz w:val="16"/>
        </w:rPr>
        <w:t xml:space="preserve"> public health, and therefore public health security, is of course much broader. What is perhaps as—if not more—significant than resources, is that non-communicable disease such as appendicitis does not lend itself to an us-versus-them logic and therefore does not evoke the logic of security. </w:t>
      </w:r>
    </w:p>
    <w:p w14:paraId="05F56551" w14:textId="4A5D3478" w:rsidR="00DD022D" w:rsidRPr="00DD022D" w:rsidRDefault="00DD022D" w:rsidP="00FB3BA3">
      <w:pPr>
        <w:rPr>
          <w:sz w:val="16"/>
          <w:bdr w:val="single" w:sz="8" w:space="0" w:color="auto"/>
        </w:rPr>
      </w:pPr>
      <w:r w:rsidRPr="00615080">
        <w:rPr>
          <w:sz w:val="16"/>
        </w:rPr>
        <w:t>In terms of global health security, the WHO has taken an increasingly significant role on deciding the security exception (</w:t>
      </w:r>
      <w:proofErr w:type="spellStart"/>
      <w:r w:rsidRPr="00615080">
        <w:rPr>
          <w:sz w:val="16"/>
        </w:rPr>
        <w:t>Hanrieder</w:t>
      </w:r>
      <w:proofErr w:type="spellEnd"/>
      <w:r w:rsidRPr="00615080">
        <w:rPr>
          <w:sz w:val="16"/>
        </w:rPr>
        <w:t xml:space="preserve"> and Kreuder-Sonnen 2014). As </w:t>
      </w:r>
      <w:proofErr w:type="spellStart"/>
      <w:r w:rsidRPr="00615080">
        <w:rPr>
          <w:sz w:val="16"/>
        </w:rPr>
        <w:t>Hanreider</w:t>
      </w:r>
      <w:proofErr w:type="spellEnd"/>
      <w:r w:rsidRPr="00615080">
        <w:rPr>
          <w:sz w:val="16"/>
        </w:rPr>
        <w:t xml:space="preserve"> and Kreuder-Sonnen discuss, this top-down institution with no direct enforcement capability can usefully draw on security language to activate the capacity of states to enforce containment of infectious disease. While the WHO might be the </w:t>
      </w:r>
      <w:proofErr w:type="spellStart"/>
      <w:r w:rsidRPr="00615080">
        <w:rPr>
          <w:sz w:val="16"/>
        </w:rPr>
        <w:t>securitising</w:t>
      </w:r>
      <w:proofErr w:type="spellEnd"/>
      <w:r w:rsidRPr="00615080">
        <w:rPr>
          <w:sz w:val="16"/>
        </w:rPr>
        <w:t xml:space="preserve"> actor in this context, </w:t>
      </w:r>
      <w:r w:rsidRPr="009E6B49">
        <w:rPr>
          <w:u w:val="single"/>
        </w:rPr>
        <w:t>the audience that co-constitutes the threat is the state, and states retain the responsibility to make and implement security policies</w:t>
      </w:r>
      <w:r>
        <w:rPr>
          <w:u w:val="single"/>
        </w:rPr>
        <w:t>.</w:t>
      </w:r>
      <w:r w:rsidRPr="009E6B49">
        <w:rPr>
          <w:u w:val="single"/>
        </w:rPr>
        <w:t xml:space="preserve"> This can operate as a means of protecting the most vulnerable. </w:t>
      </w:r>
      <w:r w:rsidRPr="00615080">
        <w:rPr>
          <w:sz w:val="16"/>
        </w:rPr>
        <w:t xml:space="preserve">Nevertheless, there are varied and intersectional forms of vulnerability, exacerbated by massive inequality in the world. Recent work on the Covid-19 pandemic has begun to draw attention to some of these significant vulnerabilities attached to inequality and power. </w:t>
      </w:r>
      <w:r w:rsidRPr="009E6B49">
        <w:rPr>
          <w:b/>
          <w:bCs/>
          <w:u w:val="single"/>
        </w:rPr>
        <w:t xml:space="preserve">Where the spread of the infectious virus was </w:t>
      </w:r>
      <w:proofErr w:type="spellStart"/>
      <w:r w:rsidRPr="009E6B49">
        <w:rPr>
          <w:b/>
          <w:bCs/>
          <w:u w:val="single"/>
        </w:rPr>
        <w:t>securitised</w:t>
      </w:r>
      <w:proofErr w:type="spellEnd"/>
      <w:r w:rsidRPr="009E6B49">
        <w:rPr>
          <w:b/>
          <w:bCs/>
          <w:u w:val="single"/>
        </w:rPr>
        <w:t>, it raised significant insecurities for people at risk</w:t>
      </w:r>
      <w:r w:rsidRPr="009E6B49">
        <w:rPr>
          <w:u w:val="single"/>
        </w:rPr>
        <w:t xml:space="preserve"> of suffering domestic abuse</w:t>
      </w:r>
      <w:r w:rsidRPr="00615080">
        <w:rPr>
          <w:sz w:val="16"/>
        </w:rPr>
        <w:t xml:space="preserve"> (Kourti et al. 2021). Risks linked to low socioeconomic status such as unstable income and financial uncertainty that are linked to mental health and heightened stress were exacerbated by lockdowns (Patel et al. 2020). A special issue of American </w:t>
      </w:r>
      <w:proofErr w:type="spellStart"/>
      <w:r w:rsidRPr="00615080">
        <w:rPr>
          <w:sz w:val="16"/>
        </w:rPr>
        <w:t>Behavioural</w:t>
      </w:r>
      <w:proofErr w:type="spellEnd"/>
      <w:r w:rsidRPr="00615080">
        <w:rPr>
          <w:sz w:val="16"/>
        </w:rPr>
        <w:t xml:space="preserve"> Scientist explored the cross-cutting and intersectional inequalities exacerbated by the pandemic, revealing the interplay of race and ethnicity and socio-spatial inequalities (Kuk et al. 2021), and the gendered disparities produced by home-schooling and gendered domestic structures (Bari- ola and Collins, 2021). Additionally digital inequalities, which might be socioeconomic but also intersect with other variables such as age, education, and disability, were linked to bodily stress and anxiety during the Covid-19 pandemic (Robinson et al. 2020, 2021). The relevance here is not to make an argument about the efficacy of lockdown or to critically assess responses to the Covid-19 pandemic, but to demonstrate that </w:t>
      </w:r>
      <w:r w:rsidRPr="009E6B49">
        <w:rPr>
          <w:u w:val="single"/>
        </w:rPr>
        <w:t xml:space="preserve">there are </w:t>
      </w:r>
      <w:proofErr w:type="gramStart"/>
      <w:r w:rsidRPr="009E6B49">
        <w:rPr>
          <w:b/>
          <w:bCs/>
          <w:u w:val="single"/>
        </w:rPr>
        <w:t>particular public</w:t>
      </w:r>
      <w:proofErr w:type="gramEnd"/>
      <w:r w:rsidRPr="009E6B49">
        <w:rPr>
          <w:b/>
          <w:bCs/>
          <w:u w:val="single"/>
        </w:rPr>
        <w:t xml:space="preserve"> health-based insecurities</w:t>
      </w:r>
      <w:r w:rsidRPr="009E6B49">
        <w:rPr>
          <w:u w:val="single"/>
        </w:rPr>
        <w:t xml:space="preserve"> and vulnerabilities that </w:t>
      </w:r>
      <w:r w:rsidRPr="009E6B49">
        <w:rPr>
          <w:b/>
          <w:bCs/>
          <w:u w:val="single"/>
        </w:rPr>
        <w:t>can be directly produced by an act of health securitization</w:t>
      </w:r>
      <w:r w:rsidRPr="009E6B49">
        <w:rPr>
          <w:u w:val="single"/>
        </w:rPr>
        <w:t>. Securitizing acts in one area produce insecurity and vulnerability in another.</w:t>
      </w:r>
      <w:r w:rsidRPr="00615080">
        <w:rPr>
          <w:sz w:val="16"/>
        </w:rPr>
        <w:t xml:space="preserve"> </w:t>
      </w:r>
    </w:p>
    <w:p w14:paraId="282B3190" w14:textId="77777777" w:rsidR="00FB3BA3" w:rsidRDefault="00FB3BA3" w:rsidP="00FB3BA3">
      <w:pPr>
        <w:pStyle w:val="Heading3"/>
      </w:pPr>
      <w:r>
        <w:t>Link---Democracy---2NC</w:t>
      </w:r>
    </w:p>
    <w:p w14:paraId="1C192413" w14:textId="77777777" w:rsidR="00FB3BA3" w:rsidRPr="00465AEB" w:rsidRDefault="00FB3BA3" w:rsidP="00FB3BA3">
      <w:pPr>
        <w:pStyle w:val="Heading4"/>
      </w:pPr>
      <w:r>
        <w:t>The 1AC’s notion of “democratic backsliding” leading to devastating results a tool used by the west to separate form “the rest.”</w:t>
      </w:r>
    </w:p>
    <w:p w14:paraId="0B89C0AD" w14:textId="77777777" w:rsidR="00FB3BA3" w:rsidRPr="00465AEB" w:rsidRDefault="00FB3BA3" w:rsidP="00FB3BA3">
      <w:proofErr w:type="spellStart"/>
      <w:r w:rsidRPr="00465AEB">
        <w:rPr>
          <w:rStyle w:val="Style13ptBold"/>
        </w:rPr>
        <w:t>Merieau</w:t>
      </w:r>
      <w:proofErr w:type="spellEnd"/>
      <w:r w:rsidRPr="00465AEB">
        <w:rPr>
          <w:rStyle w:val="Style13ptBold"/>
        </w:rPr>
        <w:t xml:space="preserve"> ’20</w:t>
      </w:r>
      <w:r w:rsidRPr="00465AEB">
        <w:t xml:space="preserve"> [Eugenie; august 28; Quals; </w:t>
      </w:r>
      <w:proofErr w:type="spellStart"/>
      <w:r w:rsidRPr="00465AEB">
        <w:t>SciencePO</w:t>
      </w:r>
      <w:proofErr w:type="spellEnd"/>
      <w:r w:rsidRPr="00465AEB">
        <w:t>, "COVID-19, AUTHORITARIANISM VS. DEMOCRACY: WHAT THE EPIDEMIC REVEALS ABOUT THE ORIENTALISM OF OUR CATEGORIES OF THOUGHT," sciencespo.fr/ceri/en/content/covid-19-authoritarianism-vs-democracy-what-epidemic-reveals-about-orientalism-our-categorie</w:t>
      </w:r>
      <w:r>
        <w:t>]</w:t>
      </w:r>
    </w:p>
    <w:p w14:paraId="537770B2" w14:textId="1415D31D" w:rsidR="00FB3BA3" w:rsidRDefault="00FB3BA3" w:rsidP="00FB3BA3">
      <w:pPr>
        <w:rPr>
          <w:sz w:val="16"/>
        </w:rPr>
      </w:pPr>
      <w:r w:rsidRPr="00757E67">
        <w:rPr>
          <w:sz w:val="16"/>
        </w:rPr>
        <w:t xml:space="preserve">The notion of </w:t>
      </w:r>
      <w:r w:rsidRPr="001B522C">
        <w:rPr>
          <w:rStyle w:val="StyleUnderline"/>
        </w:rPr>
        <w:t>democracy</w:t>
      </w:r>
      <w:r w:rsidRPr="00757E67">
        <w:rPr>
          <w:sz w:val="16"/>
        </w:rPr>
        <w:t xml:space="preserve"> is not only a category of analysis (a Weberian ideal type). It </w:t>
      </w:r>
      <w:r w:rsidRPr="001B522C">
        <w:rPr>
          <w:rStyle w:val="StyleUnderline"/>
        </w:rPr>
        <w:t>works</w:t>
      </w:r>
      <w:r w:rsidRPr="00757E67">
        <w:rPr>
          <w:sz w:val="16"/>
        </w:rPr>
        <w:t xml:space="preserve"> today largely </w:t>
      </w:r>
      <w:r w:rsidRPr="001B522C">
        <w:rPr>
          <w:rStyle w:val="StyleUnderline"/>
        </w:rPr>
        <w:t>as an identity marker for the West</w:t>
      </w:r>
      <w:r w:rsidRPr="00757E67">
        <w:rPr>
          <w:sz w:val="16"/>
        </w:rPr>
        <w:t xml:space="preserve">, the signifier of its very quintessence. As such, </w:t>
      </w:r>
      <w:r w:rsidRPr="001B522C">
        <w:rPr>
          <w:rStyle w:val="StyleUnderline"/>
        </w:rPr>
        <w:t>it establishes and perpetuates the superiority complex of the West vis-à-vis “the Rest”,</w:t>
      </w:r>
      <w:r w:rsidRPr="00757E67">
        <w:rPr>
          <w:sz w:val="16"/>
        </w:rPr>
        <w:t xml:space="preserve"> </w:t>
      </w:r>
      <w:r w:rsidRPr="001B522C">
        <w:rPr>
          <w:rStyle w:val="StyleUnderline"/>
        </w:rPr>
        <w:t>democracy being held as the universal model of the “end of history”.</w:t>
      </w:r>
      <w:r w:rsidRPr="00757E67">
        <w:rPr>
          <w:sz w:val="16"/>
        </w:rPr>
        <w:t xml:space="preserve">7 </w:t>
      </w:r>
      <w:r w:rsidRPr="001B522C">
        <w:rPr>
          <w:rStyle w:val="StyleUnderline"/>
        </w:rPr>
        <w:t xml:space="preserve">Western democracies have thus unsurprisingly long been annoyed at the fact that </w:t>
      </w:r>
      <w:r w:rsidRPr="001B522C">
        <w:rPr>
          <w:rStyle w:val="Emphasis"/>
        </w:rPr>
        <w:t>China</w:t>
      </w:r>
      <w:r w:rsidRPr="001B522C">
        <w:rPr>
          <w:rStyle w:val="StyleUnderline"/>
        </w:rPr>
        <w:t xml:space="preserve"> blatantly </w:t>
      </w:r>
      <w:r w:rsidRPr="001B522C">
        <w:rPr>
          <w:rStyle w:val="Emphasis"/>
        </w:rPr>
        <w:t>refuses to “transit”</w:t>
      </w:r>
      <w:r w:rsidRPr="001B522C">
        <w:rPr>
          <w:rStyle w:val="StyleUnderline"/>
        </w:rPr>
        <w:t xml:space="preserve"> toward democracy </w:t>
      </w:r>
      <w:r w:rsidRPr="00AE1D97">
        <w:rPr>
          <w:rStyle w:val="StyleUnderline"/>
        </w:rPr>
        <w:t>in accordance with the prophecy of democracy as the end of history and the West as the destiny of the world.</w:t>
      </w:r>
      <w:r w:rsidRPr="00757E67">
        <w:rPr>
          <w:sz w:val="16"/>
        </w:rPr>
        <w:t xml:space="preserve"> </w:t>
      </w:r>
      <w:r w:rsidRPr="001B522C">
        <w:rPr>
          <w:rStyle w:val="StyleUnderline"/>
        </w:rPr>
        <w:t xml:space="preserve">In the face of </w:t>
      </w:r>
      <w:r w:rsidRPr="00757E67">
        <w:rPr>
          <w:sz w:val="16"/>
        </w:rPr>
        <w:t xml:space="preserve">the emergence of </w:t>
      </w:r>
      <w:r w:rsidRPr="001B522C">
        <w:rPr>
          <w:rStyle w:val="StyleUnderline"/>
        </w:rPr>
        <w:t>COVID</w:t>
      </w:r>
      <w:r w:rsidRPr="00757E67">
        <w:rPr>
          <w:sz w:val="16"/>
        </w:rPr>
        <w:t xml:space="preserve">-19 in Wuhan, </w:t>
      </w:r>
      <w:r w:rsidRPr="001B522C">
        <w:rPr>
          <w:rStyle w:val="StyleUnderline"/>
        </w:rPr>
        <w:t>Western democracies</w:t>
      </w:r>
      <w:r w:rsidRPr="00757E67">
        <w:rPr>
          <w:sz w:val="16"/>
        </w:rPr>
        <w:t xml:space="preserve"> have repeatedly </w:t>
      </w:r>
      <w:r w:rsidRPr="001B522C">
        <w:rPr>
          <w:rStyle w:val="StyleUnderline"/>
        </w:rPr>
        <w:t>asserted</w:t>
      </w:r>
      <w:r w:rsidRPr="00757E67">
        <w:rPr>
          <w:sz w:val="16"/>
        </w:rPr>
        <w:t xml:space="preserve"> the superiority of </w:t>
      </w:r>
      <w:r w:rsidRPr="001B522C">
        <w:rPr>
          <w:rStyle w:val="StyleUnderline"/>
        </w:rPr>
        <w:t>their political regime</w:t>
      </w:r>
      <w:r w:rsidRPr="00757E67">
        <w:rPr>
          <w:sz w:val="16"/>
        </w:rPr>
        <w:t>—</w:t>
      </w:r>
      <w:r w:rsidRPr="001B522C">
        <w:rPr>
          <w:rStyle w:val="StyleUnderline"/>
        </w:rPr>
        <w:t>with</w:t>
      </w:r>
      <w:r w:rsidRPr="00757E67">
        <w:rPr>
          <w:sz w:val="16"/>
        </w:rPr>
        <w:t xml:space="preserve">, in the background, </w:t>
      </w:r>
      <w:r w:rsidRPr="001B522C">
        <w:rPr>
          <w:rStyle w:val="StyleUnderline"/>
        </w:rPr>
        <w:t>the belief in a form of superior democratic rationality</w:t>
      </w:r>
      <w:r w:rsidRPr="00757E67">
        <w:rPr>
          <w:sz w:val="16"/>
        </w:rPr>
        <w:t xml:space="preserve">. However, from March-April onwards, as Western </w:t>
      </w:r>
      <w:r w:rsidRPr="00AE1D97">
        <w:rPr>
          <w:rStyle w:val="StyleUnderline"/>
        </w:rPr>
        <w:t>democracies in turn came to be</w:t>
      </w:r>
      <w:r w:rsidRPr="00757E67">
        <w:rPr>
          <w:sz w:val="16"/>
        </w:rPr>
        <w:t xml:space="preserve"> seriously </w:t>
      </w:r>
      <w:r w:rsidRPr="00AE1D97">
        <w:rPr>
          <w:rStyle w:val="StyleUnderline"/>
        </w:rPr>
        <w:t>affected by the disease, this stance started to reveal its illusory as well as deadly character.</w:t>
      </w:r>
      <w:r w:rsidRPr="00757E67">
        <w:rPr>
          <w:sz w:val="16"/>
        </w:rPr>
        <w:t xml:space="preserve"> Does Democracy Protect Against Disease? When the epidemic was announced, in France as in many </w:t>
      </w:r>
      <w:r w:rsidRPr="00AE1D97">
        <w:rPr>
          <w:rStyle w:val="StyleUnderline"/>
        </w:rPr>
        <w:t>Western</w:t>
      </w:r>
      <w:r w:rsidRPr="00757E67">
        <w:rPr>
          <w:sz w:val="16"/>
        </w:rPr>
        <w:t xml:space="preserve"> </w:t>
      </w:r>
      <w:r w:rsidRPr="00AE1D97">
        <w:rPr>
          <w:rStyle w:val="StyleUnderline"/>
        </w:rPr>
        <w:t>countries</w:t>
      </w:r>
      <w:r w:rsidRPr="00757E67">
        <w:rPr>
          <w:sz w:val="16"/>
        </w:rPr>
        <w:t xml:space="preserve">, the media discourse immediately </w:t>
      </w:r>
      <w:r w:rsidRPr="00AE1D97">
        <w:rPr>
          <w:rStyle w:val="StyleUnderline"/>
        </w:rPr>
        <w:t>engaged in a denunciation of the Chinese</w:t>
      </w:r>
      <w:r w:rsidRPr="00757E67">
        <w:rPr>
          <w:sz w:val="16"/>
        </w:rPr>
        <w:t xml:space="preserve"> political </w:t>
      </w:r>
      <w:r w:rsidRPr="00AE1D97">
        <w:rPr>
          <w:rStyle w:val="StyleUnderline"/>
        </w:rPr>
        <w:t>system</w:t>
      </w:r>
      <w:r w:rsidRPr="00757E67">
        <w:rPr>
          <w:sz w:val="16"/>
        </w:rPr>
        <w:t>: editorials, op-eds, and broadcast or televised debates condemned the death of Dr. Li Wenliang, considered a “</w:t>
      </w:r>
      <w:r w:rsidRPr="00AE1D97">
        <w:rPr>
          <w:rStyle w:val="Emphasis"/>
        </w:rPr>
        <w:t>martyr of the coronavirus</w:t>
      </w:r>
      <w:r w:rsidRPr="00757E67">
        <w:rPr>
          <w:sz w:val="16"/>
        </w:rPr>
        <w:t xml:space="preserve">”,8 </w:t>
      </w:r>
      <w:proofErr w:type="spellStart"/>
      <w:r w:rsidRPr="00757E67">
        <w:rPr>
          <w:sz w:val="16"/>
        </w:rPr>
        <w:t>analysing</w:t>
      </w:r>
      <w:proofErr w:type="spellEnd"/>
      <w:r w:rsidRPr="00757E67">
        <w:rPr>
          <w:sz w:val="16"/>
        </w:rPr>
        <w:t xml:space="preserve"> how it revealed of </w:t>
      </w:r>
      <w:r w:rsidRPr="00AE1D97">
        <w:rPr>
          <w:rStyle w:val="StyleUnderline"/>
        </w:rPr>
        <w:t>the</w:t>
      </w:r>
      <w:r w:rsidRPr="00757E67">
        <w:rPr>
          <w:sz w:val="16"/>
        </w:rPr>
        <w:t xml:space="preserve"> “</w:t>
      </w:r>
      <w:r w:rsidRPr="00AE1D97">
        <w:rPr>
          <w:rStyle w:val="Emphasis"/>
        </w:rPr>
        <w:t>failure</w:t>
      </w:r>
      <w:r w:rsidRPr="00757E67">
        <w:rPr>
          <w:sz w:val="16"/>
        </w:rPr>
        <w:t xml:space="preserve">” </w:t>
      </w:r>
      <w:r w:rsidRPr="00AE1D97">
        <w:rPr>
          <w:rStyle w:val="StyleUnderline"/>
        </w:rPr>
        <w:t>of the Chinese system</w:t>
      </w:r>
      <w:r w:rsidRPr="00757E67">
        <w:rPr>
          <w:sz w:val="16"/>
        </w:rPr>
        <w:t xml:space="preserve">,9 particularly of </w:t>
      </w:r>
      <w:r w:rsidRPr="00AE1D97">
        <w:rPr>
          <w:rStyle w:val="StyleUnderline"/>
        </w:rPr>
        <w:t>its “</w:t>
      </w:r>
      <w:r w:rsidRPr="00AE1D97">
        <w:rPr>
          <w:rStyle w:val="Emphasis"/>
        </w:rPr>
        <w:t>totalitarianism</w:t>
      </w:r>
      <w:r w:rsidRPr="00757E67">
        <w:rPr>
          <w:sz w:val="16"/>
        </w:rPr>
        <w:t xml:space="preserve">”.10 French media have not hesitated to attribute Dr. Li’s death to his treatment by Chinese authorities, writing at length about his “imprisonment”,11 or even, for some, going as far as to suggest his murder by the Chinese authorities.12 In other words, the coronavirus was framed less as an issue of public health than as a matter of foreign policy/politics. By the end of January, the announcement of the lockdown in China reinforced this reading even further: the lockdown was presented as a totalitarian measure dictated by the profound nature of the Chinese regime, rather than by the severity of the problem in epidemiological terms. The decision to put tens of millions of people under house arrest reinforced the feeling of radical alterity between Europe and China: more than ever, it was out of the question to compare the two entities. Meanwhile, the superiority of democracy was energetically reaffirmed.13 Then, from March onwards, while the prospect of confinement no longer appeared so “exotic/archaic” in Europe and as Wuhan started to lift its lockdown, editorials and op-eds began to question the ability of democracy to handle the crisis any better than China had.14 The question was raised as to whether authoritarianism might not ultimately be better able to respond to health crises, although the answer remained invariably negative: no, of course not.15 Finally, from early April onwards, when China reported its “success” in eradicating the virus, Western democracies imposed quarantine measures—although European mortality rates quickly escalated to higher numbers than in China. Since then, </w:t>
      </w:r>
      <w:r w:rsidRPr="00AE1D97">
        <w:rPr>
          <w:rStyle w:val="StyleUnderline"/>
        </w:rPr>
        <w:t>editorials and op-eds have returned to the discourse of non-comparability, arguing that Chinese numbers were fake</w:t>
      </w:r>
      <w:r w:rsidRPr="00757E67">
        <w:rPr>
          <w:sz w:val="16"/>
        </w:rPr>
        <w:t xml:space="preserve">, which was typical of </w:t>
      </w:r>
      <w:r w:rsidRPr="00AE1D97">
        <w:rPr>
          <w:rStyle w:val="StyleUnderline"/>
        </w:rPr>
        <w:t>Chinese</w:t>
      </w:r>
      <w:r w:rsidRPr="00757E67">
        <w:rPr>
          <w:sz w:val="16"/>
        </w:rPr>
        <w:t xml:space="preserve"> “</w:t>
      </w:r>
      <w:r w:rsidRPr="00AE1D97">
        <w:rPr>
          <w:rStyle w:val="Emphasis"/>
        </w:rPr>
        <w:t>propaganda</w:t>
      </w:r>
      <w:r w:rsidRPr="00757E67">
        <w:rPr>
          <w:sz w:val="16"/>
        </w:rPr>
        <w:t xml:space="preserve">”,16 itself a product of China being </w:t>
      </w:r>
      <w:r w:rsidRPr="00AE1D97">
        <w:rPr>
          <w:rStyle w:val="Emphasis"/>
        </w:rPr>
        <w:t>a “structurally deceitful country</w:t>
      </w:r>
      <w:r w:rsidRPr="00757E67">
        <w:rPr>
          <w:sz w:val="16"/>
        </w:rPr>
        <w:t xml:space="preserve">”.17 </w:t>
      </w:r>
      <w:r w:rsidRPr="00AE1D97">
        <w:rPr>
          <w:rStyle w:val="StyleUnderline"/>
        </w:rPr>
        <w:t>Thus, it was argued</w:t>
      </w:r>
      <w:r w:rsidRPr="00757E67">
        <w:rPr>
          <w:sz w:val="16"/>
        </w:rPr>
        <w:t xml:space="preserve">, given the lack of comparable data (statistics in democracies being assumed to be honest and reliable), </w:t>
      </w:r>
      <w:r w:rsidRPr="00AE1D97">
        <w:rPr>
          <w:rStyle w:val="StyleUnderline"/>
        </w:rPr>
        <w:t>the comparison between democracy and dictatorship would be impossible—as well as being morally unacceptable.</w:t>
      </w:r>
      <w:r w:rsidRPr="00757E67">
        <w:rPr>
          <w:sz w:val="16"/>
        </w:rPr>
        <w:t xml:space="preserve"> Are Public Policies Comparable Only Among Democracies? Not very many situations lend themselves to international comparison better than the one arising out of the COVID-19 pandemic. John Stuart Mill, one of the founders of qualitative comparison, established in his System of Logic, published in 1843, a typology of the comparative methodologies to isolate and test the variables of a given phenomenon: the method of most similar cases producing differing outcomes and the method of most different cases producing similar outcomes.18 The China-France comparison seems a priori to be in the matrix of the most different cases: for the same outcome, namely the suppression of the virus, two different methods, one democratic, the other authoritarian. Yet, the most similar cases comparison appears to be a better fit: the two countries have used the same methods, namely lockdown (confinement), but with dissimilar results. China aimed to eradicate the virus, France to slow down its pace (the so-called “flattening” of the curve). Of course, the lockdown was stricter in China than in France, but progressively, with the use of drones and methods of surveillance, this gap has reduced.19 In certain respects, the French lockdown was both more stringent and more massive than the one imposed in China: China confined only one province and a handful of cities, a tiny part of its population, without declaring a state of emergency, while Paris imposed a national lockdown on its 67 million inhabitants and declared a state of emergency. In France, the media pushed a narrative of blaming and shaming China, which in turn delayed rather than prompted the reaction of the French government to take public health measures against the coronavirus. The expected positive effects of freedom of the press and transparency in terms of inducing prompt government reaction to the crisis did not </w:t>
      </w:r>
      <w:proofErr w:type="spellStart"/>
      <w:r w:rsidRPr="00757E67">
        <w:rPr>
          <w:sz w:val="16"/>
        </w:rPr>
        <w:t>materialise</w:t>
      </w:r>
      <w:proofErr w:type="spellEnd"/>
      <w:r w:rsidRPr="00757E67">
        <w:rPr>
          <w:sz w:val="16"/>
        </w:rPr>
        <w:t xml:space="preserve">. The initial absence of reaction toward the virus contrasts with the “overreaction” deployed against the H1N1 flu in 2009, which had a much lower death rate than COVID-19 but was first declared in the United States, another country considered to be part of the “club of liberal Western democracies”. So, why did Amartya Sen’s theory, once extrapolated to epidemics, not prove to be true in the case of COVID-19? The Democracy-Dictatorship Binary: An Orientalist Reading of Comparative Politics In 1978, Edward Saïd, following Syed Hussein Alatas,20 defined Orientalism as an epistemic process at the heart of the domination of the West, a process built on a series of </w:t>
      </w:r>
      <w:proofErr w:type="spellStart"/>
      <w:r w:rsidRPr="00757E67">
        <w:rPr>
          <w:sz w:val="16"/>
        </w:rPr>
        <w:t>essentialising</w:t>
      </w:r>
      <w:proofErr w:type="spellEnd"/>
      <w:r w:rsidRPr="00757E67">
        <w:rPr>
          <w:sz w:val="16"/>
        </w:rPr>
        <w:t xml:space="preserve"> stereotypes.21 From an Orientalist perspective, </w:t>
      </w:r>
      <w:r w:rsidRPr="00AE1D97">
        <w:rPr>
          <w:rStyle w:val="StyleUnderline"/>
        </w:rPr>
        <w:t xml:space="preserve">the COVID-19 epidemic was interpreted in the West as the dysfunctional, even </w:t>
      </w:r>
      <w:r w:rsidRPr="00AE1D97">
        <w:rPr>
          <w:rStyle w:val="Emphasis"/>
        </w:rPr>
        <w:t>well-deserved</w:t>
      </w:r>
      <w:r w:rsidRPr="00AE1D97">
        <w:rPr>
          <w:rStyle w:val="StyleUnderline"/>
        </w:rPr>
        <w:t xml:space="preserve">, </w:t>
      </w:r>
      <w:r w:rsidRPr="00AE1D97">
        <w:rPr>
          <w:rStyle w:val="Emphasis"/>
        </w:rPr>
        <w:t>offspring of Chinese totalitarianism</w:t>
      </w:r>
      <w:r w:rsidRPr="00AE1D97">
        <w:rPr>
          <w:rStyle w:val="StyleUnderline"/>
        </w:rPr>
        <w:t>, rather than as a public health event.</w:t>
      </w:r>
      <w:r w:rsidRPr="00757E67">
        <w:rPr>
          <w:sz w:val="16"/>
        </w:rPr>
        <w:t xml:space="preserve"> Biases and </w:t>
      </w:r>
      <w:r w:rsidRPr="00AE1D97">
        <w:rPr>
          <w:rStyle w:val="StyleUnderline"/>
        </w:rPr>
        <w:t>stereotypes</w:t>
      </w:r>
      <w:r w:rsidRPr="00757E67">
        <w:rPr>
          <w:sz w:val="16"/>
        </w:rPr>
        <w:t xml:space="preserve"> against China, reactivated by the start of the epidemic, </w:t>
      </w:r>
      <w:r w:rsidRPr="00AE1D97">
        <w:rPr>
          <w:rStyle w:val="StyleUnderline"/>
        </w:rPr>
        <w:t>are not only racist against Chinese people</w:t>
      </w:r>
      <w:r w:rsidRPr="00757E67">
        <w:rPr>
          <w:sz w:val="16"/>
        </w:rPr>
        <w:t xml:space="preserve"> per se </w:t>
      </w:r>
      <w:r w:rsidRPr="00AE1D97">
        <w:rPr>
          <w:rStyle w:val="StyleUnderline"/>
        </w:rPr>
        <w:t xml:space="preserve">but also reveal deeper stereotypes of </w:t>
      </w:r>
      <w:r w:rsidRPr="00AE1D97">
        <w:rPr>
          <w:rStyle w:val="Emphasis"/>
        </w:rPr>
        <w:t>authoritarian regimes</w:t>
      </w:r>
      <w:r w:rsidRPr="00757E67">
        <w:rPr>
          <w:sz w:val="16"/>
        </w:rPr>
        <w:t xml:space="preserve">, of which Beijing is currently the paradigmatic case.22 The origins of the massive media reaction of blaming China can be traced back to the Orientalism of our categories of thought and the categories we use in the social sciences. Such </w:t>
      </w:r>
      <w:r w:rsidRPr="00AE1D97">
        <w:rPr>
          <w:rStyle w:val="StyleUnderline"/>
        </w:rPr>
        <w:t>Orientalism lies at the heart of</w:t>
      </w:r>
      <w:r w:rsidRPr="00757E67">
        <w:rPr>
          <w:sz w:val="16"/>
        </w:rPr>
        <w:t xml:space="preserve"> the genesis of the discipline of </w:t>
      </w:r>
      <w:r w:rsidRPr="00AE1D97">
        <w:rPr>
          <w:rStyle w:val="StyleUnderline"/>
        </w:rPr>
        <w:t>political science</w:t>
      </w:r>
      <w:r w:rsidRPr="00757E67">
        <w:rPr>
          <w:sz w:val="16"/>
        </w:rPr>
        <w:t xml:space="preserve">. It suffices to quote Montesquieu, who was the first, in his Spirit of the Laws, to establish despotism as the “natural” condition of the East, based on his readings on Japan, China, Siam, and the Ottoman Empire.23 Next, in Montesquieu’s wake, John Stuart Mill and Max Weber associated freedom, legality, and modernity distinctively and exclusively with the West.24 After the Second World War, </w:t>
      </w:r>
      <w:proofErr w:type="spellStart"/>
      <w:r w:rsidRPr="00757E67">
        <w:rPr>
          <w:sz w:val="16"/>
        </w:rPr>
        <w:t>transitology</w:t>
      </w:r>
      <w:proofErr w:type="spellEnd"/>
      <w:r w:rsidRPr="00757E67">
        <w:rPr>
          <w:sz w:val="16"/>
        </w:rPr>
        <w:t xml:space="preserve">, which borrows heavily from the theory of </w:t>
      </w:r>
      <w:proofErr w:type="spellStart"/>
      <w:r w:rsidRPr="00757E67">
        <w:rPr>
          <w:sz w:val="16"/>
        </w:rPr>
        <w:t>modernisation</w:t>
      </w:r>
      <w:proofErr w:type="spellEnd"/>
      <w:r w:rsidRPr="00757E67">
        <w:rPr>
          <w:sz w:val="16"/>
        </w:rPr>
        <w:t xml:space="preserve"> derived from the Weberian thesis, became one of the pillars of the discipline of comparative politics.25 </w:t>
      </w:r>
      <w:r w:rsidRPr="00AE1D97">
        <w:rPr>
          <w:rStyle w:val="StyleUnderline"/>
        </w:rPr>
        <w:t>Non-Western countries were intended to “transit” toward democracy. The dictatorship-democracy dichotomy became the new semiotic avatar of the differential degrees of civilization between West and East.</w:t>
      </w:r>
      <w:r w:rsidRPr="00757E67">
        <w:rPr>
          <w:sz w:val="16"/>
        </w:rPr>
        <w:t xml:space="preserve"> </w:t>
      </w:r>
      <w:r w:rsidRPr="00AE1D97">
        <w:rPr>
          <w:rStyle w:val="StyleUnderline"/>
        </w:rPr>
        <w:t xml:space="preserve">The central question, formulated from the West, focused on how to “assist” non-democratic countries to </w:t>
      </w:r>
      <w:proofErr w:type="spellStart"/>
      <w:r w:rsidRPr="00AE1D97">
        <w:rPr>
          <w:rStyle w:val="StyleUnderline"/>
        </w:rPr>
        <w:t>democratise</w:t>
      </w:r>
      <w:proofErr w:type="spellEnd"/>
      <w:r w:rsidRPr="00AE1D97">
        <w:rPr>
          <w:rStyle w:val="StyleUnderline"/>
        </w:rPr>
        <w:t xml:space="preserve">, reactivating the myth of the </w:t>
      </w:r>
      <w:proofErr w:type="spellStart"/>
      <w:r w:rsidRPr="00AE1D97">
        <w:rPr>
          <w:rStyle w:val="StyleUnderline"/>
        </w:rPr>
        <w:t>civilising</w:t>
      </w:r>
      <w:proofErr w:type="spellEnd"/>
      <w:r w:rsidRPr="00AE1D97">
        <w:rPr>
          <w:rStyle w:val="StyleUnderline"/>
        </w:rPr>
        <w:t xml:space="preserve"> mission of the West. </w:t>
      </w:r>
      <w:r w:rsidRPr="00757E67">
        <w:rPr>
          <w:sz w:val="16"/>
        </w:rPr>
        <w:t xml:space="preserve">From the 1980s onwards, the social sciences were diversely affected by the Saïd revolution. If Orientalism had a major impact on the discipline of anthropology, it had a lesser impact on other social sciences. In political science and public law in particular, Eurocentrism was vigorously denounced, but the comparison between dictatorships and democracies remained limited to the emphasis of their profound, ontological alterity. Orientalism diffused with more ease within the interdisciplinary field of “area studies”, a somewhat </w:t>
      </w:r>
      <w:proofErr w:type="spellStart"/>
      <w:r w:rsidRPr="00757E67">
        <w:rPr>
          <w:sz w:val="16"/>
        </w:rPr>
        <w:t>marginalised</w:t>
      </w:r>
      <w:proofErr w:type="spellEnd"/>
      <w:r w:rsidRPr="00757E67">
        <w:rPr>
          <w:sz w:val="16"/>
        </w:rPr>
        <w:t xml:space="preserve"> field. If most of the “areas” forming the units of area studies were to some degree homogeneous in religious or political terms—real or fantasied26—this was not the case of Oriental Asia, </w:t>
      </w:r>
      <w:proofErr w:type="spellStart"/>
      <w:r w:rsidRPr="00757E67">
        <w:rPr>
          <w:sz w:val="16"/>
        </w:rPr>
        <w:t>characterised</w:t>
      </w:r>
      <w:proofErr w:type="spellEnd"/>
      <w:r w:rsidRPr="00757E67">
        <w:rPr>
          <w:sz w:val="16"/>
        </w:rPr>
        <w:t xml:space="preserve"> by its extreme religious as well as political diversity.</w:t>
      </w:r>
    </w:p>
    <w:p w14:paraId="4243F311" w14:textId="77777777" w:rsidR="00DD022D" w:rsidRDefault="00DD022D" w:rsidP="00DD022D">
      <w:pPr>
        <w:pStyle w:val="Heading4"/>
      </w:pPr>
      <w:r>
        <w:t>The plan’s attempt to “promote of democracy” is a pretext for wars of aggression and American imperialism.</w:t>
      </w:r>
    </w:p>
    <w:p w14:paraId="43D09916" w14:textId="77777777" w:rsidR="00DD022D" w:rsidRPr="00A56CB3" w:rsidRDefault="00DD022D" w:rsidP="00DD022D">
      <w:r w:rsidRPr="00A56CB3">
        <w:rPr>
          <w:rStyle w:val="Style13ptBold"/>
        </w:rPr>
        <w:t>Singh 24</w:t>
      </w:r>
      <w:r>
        <w:t xml:space="preserve"> (Ajit Singh, University of Manitoba, Department of Political Studies University of Manitoba, Winnipeg, 2024, “Does China Pose a Threat? Examining the US Case for a New Cold War” | </w:t>
      </w:r>
      <w:proofErr w:type="spellStart"/>
      <w:proofErr w:type="gramStart"/>
      <w:r>
        <w:t>czx</w:t>
      </w:r>
      <w:proofErr w:type="spellEnd"/>
      <w:r>
        <w:t xml:space="preserve"> )</w:t>
      </w:r>
      <w:proofErr w:type="gramEnd"/>
    </w:p>
    <w:p w14:paraId="348DBD88" w14:textId="77777777" w:rsidR="00DD022D" w:rsidRPr="00F43D0F" w:rsidRDefault="00DD022D" w:rsidP="00DD022D">
      <w:pPr>
        <w:rPr>
          <w:sz w:val="16"/>
        </w:rPr>
      </w:pPr>
      <w:r w:rsidRPr="00F43D0F">
        <w:rPr>
          <w:sz w:val="16"/>
        </w:rPr>
        <w:t xml:space="preserve">As the Cold War came to an end that the US “increasingly emphasized support for democracy as a foreign policy goal” as it sought to “a new organizing concept that [could] fill the void left by containment’s demise”.41 According to </w:t>
      </w:r>
      <w:proofErr w:type="spellStart"/>
      <w:r w:rsidRPr="00F43D0F">
        <w:rPr>
          <w:sz w:val="16"/>
        </w:rPr>
        <w:t>Peceny</w:t>
      </w:r>
      <w:proofErr w:type="spellEnd"/>
      <w:r w:rsidRPr="00F43D0F">
        <w:rPr>
          <w:sz w:val="16"/>
        </w:rPr>
        <w:t xml:space="preserve">, </w:t>
      </w:r>
      <w:r w:rsidRPr="00DE0371">
        <w:rPr>
          <w:rStyle w:val="StyleUnderline"/>
        </w:rPr>
        <w:t xml:space="preserve">the US “use[d] the promotion of democracy to </w:t>
      </w:r>
      <w:r w:rsidRPr="00DE0371">
        <w:rPr>
          <w:rStyle w:val="StyleUnderline"/>
          <w:bCs/>
        </w:rPr>
        <w:t>build domestic political consensus and ‘policy legitimacy’</w:t>
      </w:r>
      <w:r w:rsidRPr="00DE0371">
        <w:rPr>
          <w:rStyle w:val="StyleUnderline"/>
        </w:rPr>
        <w:t xml:space="preserve"> for US interventions</w:t>
      </w:r>
      <w:r w:rsidRPr="00F43D0F">
        <w:rPr>
          <w:sz w:val="16"/>
        </w:rPr>
        <w:t xml:space="preserve">”.42 Washington’s track record in </w:t>
      </w:r>
      <w:r w:rsidRPr="00DE0371">
        <w:rPr>
          <w:rStyle w:val="StyleUnderline"/>
        </w:rPr>
        <w:t xml:space="preserve">subsequent decades of </w:t>
      </w:r>
      <w:r w:rsidRPr="00DE0371">
        <w:rPr>
          <w:rStyle w:val="StyleUnderline"/>
          <w:bCs/>
        </w:rPr>
        <w:t>invoking “democracy promotion” to launch wars of aggression</w:t>
      </w:r>
      <w:r w:rsidRPr="00DE0371">
        <w:rPr>
          <w:rStyle w:val="StyleUnderline"/>
        </w:rPr>
        <w:t xml:space="preserve">, particularly in the case of </w:t>
      </w:r>
      <w:r w:rsidRPr="00DE0371">
        <w:rPr>
          <w:rStyle w:val="StyleUnderline"/>
          <w:bCs/>
        </w:rPr>
        <w:t>Iraq</w:t>
      </w:r>
      <w:r w:rsidRPr="00DE0371">
        <w:rPr>
          <w:rStyle w:val="StyleUnderline"/>
        </w:rPr>
        <w:t>, and regime change efforts has left the concept with little credibility</w:t>
      </w:r>
      <w:r w:rsidRPr="00F43D0F">
        <w:rPr>
          <w:sz w:val="16"/>
        </w:rPr>
        <w:t>. By 2008, Thomas Carothers, the leading academic proponent of US “democracy promotion” lamented that, “on the world stage, the US provokes many doubts and suspicions about its efforts to promote democracy”.43 Carothers list of prescriptions “</w:t>
      </w:r>
      <w:r w:rsidRPr="00DE0371">
        <w:rPr>
          <w:rStyle w:val="StyleUnderline"/>
        </w:rPr>
        <w:t>to decontaminate American democracy promotion</w:t>
      </w:r>
      <w:r w:rsidRPr="00F43D0F">
        <w:rPr>
          <w:sz w:val="16"/>
        </w:rPr>
        <w:t>” reflect the degree to which the concept had been abused: “[</w:t>
      </w:r>
      <w:r w:rsidRPr="00DE0371">
        <w:rPr>
          <w:rStyle w:val="StyleUnderline"/>
        </w:rPr>
        <w:t>the US</w:t>
      </w:r>
      <w:r w:rsidRPr="00F43D0F">
        <w:rPr>
          <w:sz w:val="16"/>
        </w:rPr>
        <w:t xml:space="preserve">] </w:t>
      </w:r>
      <w:r w:rsidRPr="00DE0371">
        <w:rPr>
          <w:rStyle w:val="StyleUnderline"/>
        </w:rPr>
        <w:t>has to first say that democracy promotion will not be pursued via unauthorized military force</w:t>
      </w:r>
      <w:r w:rsidRPr="00F43D0F">
        <w:rPr>
          <w:sz w:val="16"/>
        </w:rPr>
        <w:t xml:space="preserve"> against another country. </w:t>
      </w:r>
      <w:r w:rsidRPr="00DE0371">
        <w:rPr>
          <w:rStyle w:val="StyleUnderline"/>
        </w:rPr>
        <w:t>Secondly, it means that the US must stop associating democracy promotion with regime change</w:t>
      </w:r>
      <w:r w:rsidRPr="00F43D0F">
        <w:rPr>
          <w:sz w:val="16"/>
        </w:rPr>
        <w:t xml:space="preserve"> … Third, it means not intervening in elections for the sake of favoring certain groups”.44 In fact, as Carothers more-or-less conceded, </w:t>
      </w:r>
      <w:r w:rsidRPr="00DE0371">
        <w:rPr>
          <w:rStyle w:val="Emphasis"/>
        </w:rPr>
        <w:t>democracy promotion was merely an ideological justification to buttress the designs of US imperialism in the post-Cold War era</w:t>
      </w:r>
      <w:r w:rsidRPr="00F43D0F">
        <w:rPr>
          <w:sz w:val="16"/>
        </w:rPr>
        <w:t xml:space="preserve">.45 </w:t>
      </w:r>
    </w:p>
    <w:p w14:paraId="3CACCA65" w14:textId="77777777" w:rsidR="00DD022D" w:rsidRPr="00F43D0F" w:rsidRDefault="00DD022D" w:rsidP="00DD022D">
      <w:pPr>
        <w:rPr>
          <w:sz w:val="16"/>
        </w:rPr>
      </w:pPr>
      <w:r w:rsidRPr="00F43D0F">
        <w:rPr>
          <w:sz w:val="16"/>
        </w:rPr>
        <w:t xml:space="preserve">Moreover, </w:t>
      </w:r>
      <w:r w:rsidRPr="00DE0371">
        <w:rPr>
          <w:rStyle w:val="StyleUnderline"/>
        </w:rPr>
        <w:t>Washington has consistently demonstrated it is willing to abandon its purported democratic concerns when it serves US interests</w:t>
      </w:r>
      <w:r w:rsidRPr="00F43D0F">
        <w:rPr>
          <w:sz w:val="16"/>
        </w:rPr>
        <w:t xml:space="preserve">. </w:t>
      </w:r>
      <w:r w:rsidRPr="00DE0371">
        <w:rPr>
          <w:rStyle w:val="StyleUnderline"/>
        </w:rPr>
        <w:t>To expand its global military base network</w:t>
      </w:r>
      <w:r w:rsidRPr="00F43D0F">
        <w:rPr>
          <w:sz w:val="16"/>
        </w:rPr>
        <w:t>, Vine demonstrates that “[</w:t>
      </w:r>
      <w:r w:rsidRPr="00DE0371">
        <w:rPr>
          <w:rStyle w:val="Emphasis"/>
        </w:rPr>
        <w:t>US</w:t>
      </w:r>
      <w:r w:rsidRPr="00F43D0F">
        <w:rPr>
          <w:sz w:val="16"/>
        </w:rPr>
        <w:t xml:space="preserve">] </w:t>
      </w:r>
      <w:r w:rsidRPr="00DE0371">
        <w:rPr>
          <w:rStyle w:val="Emphasis"/>
        </w:rPr>
        <w:t>officials have repeatedly collaborated with murderous, antidemocratic regimes and ignored widespread evidence of human rights abuses</w:t>
      </w:r>
      <w:r w:rsidRPr="00F43D0F">
        <w:rPr>
          <w:sz w:val="16"/>
        </w:rPr>
        <w:t>”.46 Many of the countries that host US military bases qualify as “authoritarian regimes” under leading democracy indices; in these cases, Vine argues that “American installations and the troops stationed on them are effectively helping block the spread of democracy”.47</w:t>
      </w:r>
    </w:p>
    <w:p w14:paraId="01C373F3" w14:textId="1F722324" w:rsidR="00DD022D" w:rsidRDefault="00DD022D" w:rsidP="00FB3BA3">
      <w:pPr>
        <w:rPr>
          <w:sz w:val="16"/>
        </w:rPr>
      </w:pPr>
      <w:r w:rsidRPr="00F43D0F">
        <w:rPr>
          <w:sz w:val="16"/>
        </w:rPr>
        <w:t>Due to this historic and ongoing hypocrisy, the Biden administration’s “democracy versus autocracy” framework has faced widespread criticism and struggled to galvanize global support. 48 Due to its close relations with far-right, repressive governments in India, Saudi Arabia, Brazil, and the Philippines, the US has been accused of hypocrisy and using “democracy” as ploy to construct a geopolitical bloc. Ahead of Biden’s initial “Summit for Democracy”, a report in The Washington Post noted that the White House had “</w:t>
      </w:r>
      <w:proofErr w:type="spellStart"/>
      <w:r w:rsidRPr="00F43D0F">
        <w:rPr>
          <w:sz w:val="16"/>
        </w:rPr>
        <w:t>creat</w:t>
      </w:r>
      <w:proofErr w:type="spellEnd"/>
      <w:r w:rsidRPr="00F43D0F">
        <w:rPr>
          <w:sz w:val="16"/>
        </w:rPr>
        <w:t xml:space="preserve">[ed] an invite list that seems to divide the world into good guys and bad guys”.49 Former State Department official, Elizabeth Shackelford has observed that the “‘us’ versus ‘them’ approach” has “draw[n] attention to the hypocrisy of US engagement around the world”.50 As such, “[t]he clear lesson emerging is that </w:t>
      </w:r>
      <w:r w:rsidRPr="00DE0371">
        <w:rPr>
          <w:rStyle w:val="StyleUnderline"/>
        </w:rPr>
        <w:t>democratic values matter a lot less than winning the geopolitical influence game” against China and Russia</w:t>
      </w:r>
      <w:r w:rsidRPr="00F43D0F">
        <w:rPr>
          <w:sz w:val="16"/>
        </w:rPr>
        <w:t xml:space="preserve">.51 Across the Global South there is little desire to be drawn into a new Cold War in the name of “democracy”, as evidenced by the emergence of a “new non-alignment” – a development that has caused much frustration in Western capitals.52 </w:t>
      </w:r>
    </w:p>
    <w:p w14:paraId="3CC2830B" w14:textId="060CDE10" w:rsidR="00DD022D" w:rsidRDefault="00DD022D" w:rsidP="00FB3BA3">
      <w:pPr>
        <w:pStyle w:val="Heading3"/>
      </w:pPr>
      <w:r>
        <w:t>Link---</w:t>
      </w:r>
      <w:proofErr w:type="spellStart"/>
      <w:r>
        <w:t>Heg</w:t>
      </w:r>
      <w:proofErr w:type="spellEnd"/>
      <w:r>
        <w:t>---2NC</w:t>
      </w:r>
    </w:p>
    <w:p w14:paraId="4781CC64" w14:textId="77777777" w:rsidR="00DD022D" w:rsidRDefault="00DD022D" w:rsidP="00DD022D">
      <w:pPr>
        <w:pStyle w:val="Heading4"/>
        <w:spacing w:before="30" w:line="278" w:lineRule="atLeast"/>
        <w:rPr>
          <w:rFonts w:cs="Calibri"/>
          <w:color w:val="000000"/>
          <w:szCs w:val="26"/>
        </w:rPr>
      </w:pPr>
      <w:r>
        <w:rPr>
          <w:rFonts w:cs="Calibri"/>
          <w:color w:val="000000"/>
          <w:szCs w:val="26"/>
        </w:rPr>
        <w:t xml:space="preserve">The affirmative’s </w:t>
      </w:r>
      <w:r w:rsidRPr="0026564C">
        <w:rPr>
          <w:rFonts w:cs="Calibri"/>
          <w:color w:val="000000"/>
          <w:szCs w:val="26"/>
          <w:u w:val="single"/>
        </w:rPr>
        <w:t>discourse of threats</w:t>
      </w:r>
      <w:r>
        <w:rPr>
          <w:rFonts w:cs="Calibri"/>
          <w:color w:val="000000"/>
          <w:szCs w:val="26"/>
        </w:rPr>
        <w:t xml:space="preserve"> to hegemony </w:t>
      </w:r>
      <w:r w:rsidRPr="0026564C">
        <w:rPr>
          <w:rFonts w:cs="Calibri"/>
          <w:color w:val="000000"/>
          <w:szCs w:val="26"/>
          <w:u w:val="single"/>
        </w:rPr>
        <w:t>locks-in insufferable violence</w:t>
      </w:r>
      <w:r>
        <w:rPr>
          <w:rFonts w:cs="Calibri"/>
          <w:color w:val="000000"/>
          <w:szCs w:val="26"/>
        </w:rPr>
        <w:t xml:space="preserve"> that </w:t>
      </w:r>
      <w:r w:rsidRPr="0026564C">
        <w:rPr>
          <w:rFonts w:cs="Calibri"/>
          <w:color w:val="000000"/>
          <w:szCs w:val="26"/>
          <w:u w:val="single"/>
        </w:rPr>
        <w:t>prevents any true interrogation</w:t>
      </w:r>
      <w:r>
        <w:rPr>
          <w:rFonts w:cs="Calibri"/>
          <w:color w:val="000000"/>
          <w:szCs w:val="26"/>
        </w:rPr>
        <w:t xml:space="preserve"> of actual American intentions --- The 1AC’s securitization and narrative </w:t>
      </w:r>
      <w:r w:rsidRPr="0026564C">
        <w:rPr>
          <w:rFonts w:cs="Calibri"/>
          <w:color w:val="000000"/>
          <w:szCs w:val="26"/>
          <w:u w:val="single"/>
        </w:rPr>
        <w:t>justifies the worst forms of oppression</w:t>
      </w:r>
      <w:r>
        <w:rPr>
          <w:rFonts w:cs="Calibri"/>
          <w:color w:val="000000"/>
          <w:szCs w:val="26"/>
        </w:rPr>
        <w:t xml:space="preserve"> and violence</w:t>
      </w:r>
    </w:p>
    <w:p w14:paraId="598B0400" w14:textId="77777777" w:rsidR="00DD022D" w:rsidRDefault="00DD022D" w:rsidP="00DD022D">
      <w:pPr>
        <w:spacing w:after="120" w:line="235" w:lineRule="atLeast"/>
        <w:rPr>
          <w:color w:val="000000"/>
        </w:rPr>
      </w:pPr>
      <w:r w:rsidRPr="001E4ED6">
        <w:rPr>
          <w:color w:val="000000"/>
        </w:rPr>
        <w:t>Jeane</w:t>
      </w:r>
      <w:r>
        <w:rPr>
          <w:b/>
          <w:bCs/>
          <w:color w:val="000000"/>
          <w:sz w:val="26"/>
          <w:szCs w:val="26"/>
        </w:rPr>
        <w:t xml:space="preserve"> Morefield ’19</w:t>
      </w:r>
      <w:r>
        <w:rPr>
          <w:color w:val="000000"/>
        </w:rPr>
        <w:t>. Morefield is an Associate Professor and Researcher of Political Theory at Oxford’s Department of Politics &amp; International Relations. 06-12-2019.  (“Challenging Liberal Belief Edward Said and the Critical Practice of History,” Empire, Race and Global Justice, Cambridge University Press)///KM</w:t>
      </w:r>
    </w:p>
    <w:p w14:paraId="45254E83" w14:textId="77777777" w:rsidR="00DD022D" w:rsidRDefault="00DD022D" w:rsidP="00DD022D">
      <w:pPr>
        <w:spacing w:line="235" w:lineRule="atLeast"/>
        <w:rPr>
          <w:color w:val="000000"/>
        </w:rPr>
      </w:pPr>
      <w:r>
        <w:rPr>
          <w:color w:val="000000"/>
          <w:u w:val="single"/>
          <w:shd w:val="clear" w:color="auto" w:fill="00FFFF"/>
        </w:rPr>
        <w:t>Liberal internationalists</w:t>
      </w:r>
      <w:r>
        <w:rPr>
          <w:color w:val="000000"/>
        </w:rPr>
        <w:t> </w:t>
      </w:r>
      <w:r w:rsidRPr="00B91430">
        <w:rPr>
          <w:color w:val="000000"/>
          <w:sz w:val="16"/>
        </w:rPr>
        <w:t>like Ignatieff, John </w:t>
      </w:r>
      <w:r w:rsidRPr="00B91430">
        <w:rPr>
          <w:b/>
          <w:bCs/>
          <w:color w:val="000000"/>
          <w:sz w:val="16"/>
        </w:rPr>
        <w:t>Ikenberry</w:t>
      </w:r>
      <w:r w:rsidRPr="00B91430">
        <w:rPr>
          <w:color w:val="000000"/>
          <w:sz w:val="16"/>
        </w:rPr>
        <w:t xml:space="preserve">, and </w:t>
      </w:r>
      <w:proofErr w:type="spellStart"/>
      <w:r w:rsidRPr="00B91430">
        <w:rPr>
          <w:color w:val="000000"/>
          <w:sz w:val="16"/>
        </w:rPr>
        <w:t>AnneMarie</w:t>
      </w:r>
      <w:proofErr w:type="spellEnd"/>
      <w:r w:rsidRPr="00B91430">
        <w:rPr>
          <w:color w:val="000000"/>
          <w:sz w:val="16"/>
        </w:rPr>
        <w:t xml:space="preserve"> Slaughter – self-identified adherents to a school of thought that claims historical origins in the international vision of Woodrow Wilson and who came to prominence following Obama’s election in 2008 – believe that the strength of their approach lies in its unique combination of abstract, liberal principles and practical, foreign policy sensibilities, what Ignatieff describes as a fusion of the “view from nowhere” with the “view from somewhere.”28 The confidence expressed by liberal internationalists that they speak more directly and realistically to global politics than do liberal theorists and global justice scholars no doubt emerges, in part, from the fact that these thinkers are often public intellectuals who straddle the worlds of academia, popular media, and the “foreign policy establishment.” </w:t>
      </w:r>
      <w:r>
        <w:rPr>
          <w:color w:val="000000"/>
          <w:u w:val="single"/>
        </w:rPr>
        <w:t>Whatever their origins, the “realist” impulses of the liberal internationalists lead them to explicitly</w:t>
      </w:r>
      <w:r>
        <w:rPr>
          <w:color w:val="000000"/>
        </w:rPr>
        <w:t> </w:t>
      </w:r>
      <w:r>
        <w:rPr>
          <w:color w:val="000000"/>
          <w:u w:val="single"/>
          <w:shd w:val="clear" w:color="auto" w:fill="00FFFF"/>
        </w:rPr>
        <w:t>embrace</w:t>
      </w:r>
      <w:r>
        <w:rPr>
          <w:color w:val="000000"/>
        </w:rPr>
        <w:t> – in a way that most global justice scholars do not – </w:t>
      </w:r>
      <w:r>
        <w:rPr>
          <w:color w:val="000000"/>
          <w:u w:val="single"/>
          <w:shd w:val="clear" w:color="auto" w:fill="00FFFF"/>
        </w:rPr>
        <w:t>the</w:t>
      </w:r>
      <w:r>
        <w:rPr>
          <w:color w:val="000000"/>
        </w:rPr>
        <w:t> </w:t>
      </w:r>
      <w:r>
        <w:rPr>
          <w:b/>
          <w:bCs/>
          <w:color w:val="000000"/>
          <w:u w:val="single"/>
          <w:shd w:val="clear" w:color="auto" w:fill="00FFFF"/>
        </w:rPr>
        <w:t>permanent necessity</w:t>
      </w:r>
      <w:r>
        <w:rPr>
          <w:color w:val="000000"/>
        </w:rPr>
        <w:t> </w:t>
      </w:r>
      <w:r>
        <w:rPr>
          <w:color w:val="000000"/>
          <w:u w:val="single"/>
          <w:shd w:val="clear" w:color="auto" w:fill="00FFFF"/>
        </w:rPr>
        <w:t>of</w:t>
      </w:r>
      <w:r>
        <w:rPr>
          <w:color w:val="000000"/>
        </w:rPr>
        <w:t> American military, political, and economic domination; an ideal of international order that Ikenberry describes as “</w:t>
      </w:r>
      <w:r>
        <w:rPr>
          <w:b/>
          <w:bCs/>
          <w:color w:val="000000"/>
          <w:u w:val="single"/>
          <w:shd w:val="clear" w:color="auto" w:fill="00FFFF"/>
        </w:rPr>
        <w:t>liberal hegemony</w:t>
      </w:r>
      <w:r>
        <w:rPr>
          <w:color w:val="000000"/>
        </w:rPr>
        <w:t xml:space="preserve">.”29 </w:t>
      </w:r>
      <w:r w:rsidRPr="00B91430">
        <w:rPr>
          <w:color w:val="000000"/>
          <w:sz w:val="16"/>
        </w:rPr>
        <w:t>At base, these thinkers understand themselves as balancing between the soft realm of “professional ethicists” and the hard zone of “realist” policy-making.</w:t>
      </w:r>
    </w:p>
    <w:p w14:paraId="4341E19D" w14:textId="77777777" w:rsidR="00DD022D" w:rsidRDefault="00DD022D" w:rsidP="00DD022D">
      <w:pPr>
        <w:spacing w:line="235" w:lineRule="atLeast"/>
        <w:rPr>
          <w:color w:val="000000"/>
        </w:rPr>
      </w:pPr>
      <w:r w:rsidRPr="00B91430">
        <w:rPr>
          <w:color w:val="000000"/>
          <w:sz w:val="16"/>
        </w:rPr>
        <w:t xml:space="preserve">Thus, while both liberal internationalists and most global justice scholars dismiss the impact of imperialism on contemporary politics, they frame that dismissal differently. In contrast to many global justice scholars, liberal internationalists usually admit that most of the existing international norms, traditions, and institutions associated with the current global order are the product of former imperial relations and the triumph of Western powers after World Wars I and II. At the same time, they insist that these norms were never, in Ignatieff’s words, “imposed from the top down by an international elite.”30 Rather, as Ikenberry puts it, after 1945, “other countries, particularly in Western Europe and later in East Asia, handed the reins of power to Washington just as Hobbes’ individuals in the state of nature first construct and then hand over power to the Leviathan.”31 In an odd </w:t>
      </w:r>
      <w:proofErr w:type="spellStart"/>
      <w:r w:rsidRPr="00B91430">
        <w:rPr>
          <w:color w:val="000000"/>
          <w:sz w:val="16"/>
        </w:rPr>
        <w:t>torqueing</w:t>
      </w:r>
      <w:proofErr w:type="spellEnd"/>
      <w:r w:rsidRPr="00B91430">
        <w:rPr>
          <w:color w:val="000000"/>
          <w:sz w:val="16"/>
        </w:rPr>
        <w:t xml:space="preserve"> of the global justice argument that history has no bearing on the constructions of ideal moral solutions to the problems of the contemporary world,</w:t>
      </w:r>
      <w:r>
        <w:rPr>
          <w:color w:val="000000"/>
        </w:rPr>
        <w:t> </w:t>
      </w:r>
      <w:r>
        <w:rPr>
          <w:color w:val="000000"/>
          <w:u w:val="single"/>
        </w:rPr>
        <w:t>liberal internationalists</w:t>
      </w:r>
      <w:r>
        <w:rPr>
          <w:color w:val="000000"/>
        </w:rPr>
        <w:t> acknowledge the imperial and coercive origins of today’s American-led order but insist that this order is liberal nonetheless and, even when it isn’t, it is the best we can get. Moreover, their </w:t>
      </w:r>
      <w:r>
        <w:rPr>
          <w:color w:val="000000"/>
          <w:u w:val="single"/>
        </w:rPr>
        <w:t>intense belief in “the idea” of America as the indispensable nation without whom “nothing gets done” compels liberal internationalists</w:t>
      </w:r>
      <w:r>
        <w:rPr>
          <w:color w:val="000000"/>
        </w:rPr>
        <w:t> </w:t>
      </w:r>
      <w:r>
        <w:rPr>
          <w:color w:val="000000"/>
          <w:u w:val="single"/>
          <w:shd w:val="clear" w:color="auto" w:fill="00FFFF"/>
        </w:rPr>
        <w:t>to</w:t>
      </w:r>
      <w:r>
        <w:rPr>
          <w:color w:val="000000"/>
        </w:rPr>
        <w:t> </w:t>
      </w:r>
      <w:r>
        <w:rPr>
          <w:b/>
          <w:bCs/>
          <w:color w:val="000000"/>
          <w:u w:val="single"/>
          <w:shd w:val="clear" w:color="auto" w:fill="00FFFF"/>
        </w:rPr>
        <w:t xml:space="preserve">obsessively fixate on maintaining the status </w:t>
      </w:r>
      <w:r w:rsidRPr="002E5016">
        <w:rPr>
          <w:b/>
          <w:bCs/>
          <w:color w:val="000000"/>
          <w:highlight w:val="cyan"/>
          <w:u w:val="single"/>
          <w:shd w:val="clear" w:color="auto" w:fill="00FFFF"/>
        </w:rPr>
        <w:t>quo</w:t>
      </w:r>
      <w:r w:rsidRPr="002E5016">
        <w:rPr>
          <w:color w:val="000000"/>
          <w:highlight w:val="cyan"/>
        </w:rPr>
        <w:t> </w:t>
      </w:r>
      <w:r w:rsidRPr="002E5016">
        <w:rPr>
          <w:color w:val="000000"/>
          <w:highlight w:val="cyan"/>
          <w:u w:val="single"/>
        </w:rPr>
        <w:t>of American power</w:t>
      </w:r>
      <w:r>
        <w:rPr>
          <w:color w:val="000000"/>
          <w:u w:val="single"/>
        </w:rPr>
        <w:t xml:space="preserve"> because they are </w:t>
      </w:r>
      <w:r w:rsidRPr="002E5016">
        <w:rPr>
          <w:color w:val="000000"/>
          <w:highlight w:val="cyan"/>
          <w:u w:val="single"/>
        </w:rPr>
        <w:t>convinced that this power</w:t>
      </w:r>
      <w:r>
        <w:rPr>
          <w:color w:val="000000"/>
          <w:u w:val="single"/>
        </w:rPr>
        <w:t xml:space="preserve"> is always the </w:t>
      </w:r>
      <w:r w:rsidRPr="002E5016">
        <w:rPr>
          <w:color w:val="000000"/>
          <w:highlight w:val="cyan"/>
          <w:u w:val="single"/>
        </w:rPr>
        <w:t>only thing standing between stability and utter chaos</w:t>
      </w:r>
      <w:r>
        <w:rPr>
          <w:color w:val="000000"/>
        </w:rPr>
        <w:t>.32</w:t>
      </w:r>
    </w:p>
    <w:p w14:paraId="51791EB3" w14:textId="77777777" w:rsidR="00DD022D" w:rsidRPr="00B91430" w:rsidRDefault="00DD022D" w:rsidP="00DD022D">
      <w:pPr>
        <w:spacing w:line="235" w:lineRule="atLeast"/>
        <w:rPr>
          <w:color w:val="000000"/>
          <w:sz w:val="16"/>
        </w:rPr>
      </w:pPr>
      <w:r>
        <w:rPr>
          <w:color w:val="000000"/>
          <w:u w:val="single"/>
        </w:rPr>
        <w:t>Liberal internationalists</w:t>
      </w:r>
      <w:r>
        <w:rPr>
          <w:color w:val="000000"/>
        </w:rPr>
        <w:t> thus </w:t>
      </w:r>
      <w:r>
        <w:rPr>
          <w:color w:val="000000"/>
          <w:u w:val="single"/>
          <w:shd w:val="clear" w:color="auto" w:fill="00FFFF"/>
        </w:rPr>
        <w:t>share</w:t>
      </w:r>
      <w:r>
        <w:rPr>
          <w:color w:val="000000"/>
        </w:rPr>
        <w:t> with Blake (and much global justice scholarship) both </w:t>
      </w:r>
      <w:r>
        <w:rPr>
          <w:color w:val="000000"/>
          <w:u w:val="single"/>
          <w:shd w:val="clear" w:color="auto" w:fill="00FFFF"/>
        </w:rPr>
        <w:t>a</w:t>
      </w:r>
      <w:r>
        <w:rPr>
          <w:color w:val="000000"/>
        </w:rPr>
        <w:t> </w:t>
      </w:r>
      <w:r>
        <w:rPr>
          <w:b/>
          <w:bCs/>
          <w:color w:val="000000"/>
          <w:u w:val="single"/>
          <w:shd w:val="clear" w:color="auto" w:fill="00FFFF"/>
        </w:rPr>
        <w:t xml:space="preserve">fascination with international crises that threaten </w:t>
      </w:r>
      <w:r w:rsidRPr="00B91430">
        <w:rPr>
          <w:rStyle w:val="Emphasis"/>
          <w:highlight w:val="cyan"/>
        </w:rPr>
        <w:t>American hegemony</w:t>
      </w:r>
      <w:r>
        <w:rPr>
          <w:color w:val="000000"/>
        </w:rPr>
        <w:t> </w:t>
      </w:r>
      <w:r>
        <w:rPr>
          <w:color w:val="000000"/>
          <w:u w:val="single"/>
          <w:shd w:val="clear" w:color="auto" w:fill="00FFFF"/>
        </w:rPr>
        <w:t>and a fix</w:t>
      </w:r>
      <w:r>
        <w:rPr>
          <w:color w:val="000000"/>
          <w:u w:val="single"/>
        </w:rPr>
        <w:t>ation on the need to address these crises as quickly as possible</w:t>
      </w:r>
      <w:r>
        <w:rPr>
          <w:color w:val="000000"/>
        </w:rPr>
        <w:t> (with no reference to history) </w:t>
      </w:r>
      <w:proofErr w:type="gramStart"/>
      <w:r>
        <w:rPr>
          <w:color w:val="000000"/>
          <w:u w:val="single"/>
        </w:rPr>
        <w:t>in order</w:t>
      </w:r>
      <w:r>
        <w:rPr>
          <w:color w:val="000000"/>
        </w:rPr>
        <w:t> </w:t>
      </w:r>
      <w:r>
        <w:rPr>
          <w:color w:val="000000"/>
          <w:u w:val="single"/>
          <w:shd w:val="clear" w:color="auto" w:fill="00FFFF"/>
        </w:rPr>
        <w:t>to</w:t>
      </w:r>
      <w:proofErr w:type="gramEnd"/>
      <w:r>
        <w:rPr>
          <w:color w:val="000000"/>
        </w:rPr>
        <w:t> </w:t>
      </w:r>
      <w:r>
        <w:rPr>
          <w:b/>
          <w:bCs/>
          <w:color w:val="000000"/>
          <w:u w:val="single"/>
          <w:shd w:val="clear" w:color="auto" w:fill="00FFFF"/>
        </w:rPr>
        <w:t>shore up</w:t>
      </w:r>
      <w:r>
        <w:rPr>
          <w:color w:val="000000"/>
        </w:rPr>
        <w:t> global peace and </w:t>
      </w:r>
      <w:r>
        <w:rPr>
          <w:b/>
          <w:bCs/>
          <w:color w:val="000000"/>
          <w:u w:val="single"/>
          <w:shd w:val="clear" w:color="auto" w:fill="00FFFF"/>
        </w:rPr>
        <w:t>security</w:t>
      </w:r>
      <w:r>
        <w:rPr>
          <w:color w:val="000000"/>
        </w:rPr>
        <w:t xml:space="preserve">. </w:t>
      </w:r>
      <w:r w:rsidRPr="00B91430">
        <w:rPr>
          <w:color w:val="000000"/>
          <w:sz w:val="16"/>
        </w:rPr>
        <w:t>Ignatieff’s response to the crisis in Syria is particularly illustrative of this fascination/fixation. Co-author of the R2P doctrine, Ignatieff has always insisted that the United States and Canada ought to intervene militarily in Syria for humanitarian reasons.33 By the summer of 2014, however, Ignatieff’s rhetorical urging had shifted from mild fear to the kind of full-on panic that he experienced just before the war with Iraq in 2003 when he insisted that our “contemporary situation in global politics has no precedent since the age of the later Roman emperors.”34 For Ignatieff, this was a “new world” in which, “the proclamation of a terrorist caliphate in the borderlands of Syria and Iraq” indicated that “the dissolution of the state order created by Mr. Sykes and Monsieur Picot in their treaty of 1916 is proceeding to a fiery denouement.”35</w:t>
      </w:r>
    </w:p>
    <w:p w14:paraId="2E9B8AA0" w14:textId="77777777" w:rsidR="00DD022D" w:rsidRDefault="00DD022D" w:rsidP="00DD022D">
      <w:pPr>
        <w:spacing w:line="235" w:lineRule="atLeast"/>
        <w:rPr>
          <w:color w:val="000000"/>
        </w:rPr>
      </w:pPr>
      <w:r w:rsidRPr="00B91430">
        <w:rPr>
          <w:color w:val="000000"/>
          <w:sz w:val="16"/>
        </w:rPr>
        <w:t>The Sykes–Picot Agreement was, of course, a secret treaty brokered by Britain and France during World War I in which these two imperial powers divided up the former Ottoman territory of the Middle East between themselves after having promised independence to the Arabs who fought with them against the Axis powers. Sykes–Picot, and eventually the Mandated territories that resulted from it, transformed this corner of the Ottoman empire into one of most volatile regions of the world through the creation of new borders, the installation of puppet leaders, the rampant extraction of oil, the violent repression of civilian populations – sometimes, as with the British Mandate in Iraq, through the use of chemical weapons – and the promotion of religious and ethnic distinctions and hierarchies that remain to this day. The states it created were never stable and were often purposely destabilized by France, Britain, and the United States throughout the coming century.36 The order it secured served no one’s purpose aside from those global world powers intent on oil extraction and the anti-democratic leaders they supported, and the kind of Arab Nationalism it engendered was often state-centered and militaristic. </w:t>
      </w:r>
      <w:r>
        <w:rPr>
          <w:color w:val="000000"/>
          <w:u w:val="single"/>
        </w:rPr>
        <w:t>Ignatieff’s conviction that this “order” was preferable to anything else speaks volumes</w:t>
      </w:r>
      <w:r>
        <w:rPr>
          <w:color w:val="000000"/>
        </w:rPr>
        <w:t>. </w:t>
      </w:r>
      <w:r>
        <w:rPr>
          <w:color w:val="000000"/>
          <w:u w:val="single"/>
        </w:rPr>
        <w:t>His is an international</w:t>
      </w:r>
      <w:r>
        <w:rPr>
          <w:color w:val="000000"/>
        </w:rPr>
        <w:t> </w:t>
      </w:r>
      <w:r>
        <w:rPr>
          <w:color w:val="000000"/>
          <w:u w:val="single"/>
          <w:shd w:val="clear" w:color="auto" w:fill="00FFFF"/>
        </w:rPr>
        <w:t>vision rooted in a</w:t>
      </w:r>
      <w:r>
        <w:rPr>
          <w:color w:val="000000"/>
        </w:rPr>
        <w:t> </w:t>
      </w:r>
      <w:r>
        <w:rPr>
          <w:b/>
          <w:bCs/>
          <w:color w:val="000000"/>
          <w:u w:val="single"/>
          <w:shd w:val="clear" w:color="auto" w:fill="00FFFF"/>
        </w:rPr>
        <w:t>reactive attachment</w:t>
      </w:r>
      <w:r>
        <w:rPr>
          <w:color w:val="000000"/>
        </w:rPr>
        <w:t> </w:t>
      </w:r>
      <w:r>
        <w:rPr>
          <w:color w:val="000000"/>
          <w:u w:val="single"/>
          <w:shd w:val="clear" w:color="auto" w:fill="00FFFF"/>
        </w:rPr>
        <w:t>to an American-led status quo that is</w:t>
      </w:r>
      <w:r>
        <w:rPr>
          <w:color w:val="000000"/>
        </w:rPr>
        <w:t> </w:t>
      </w:r>
      <w:r>
        <w:rPr>
          <w:b/>
          <w:bCs/>
          <w:color w:val="000000"/>
          <w:u w:val="single"/>
          <w:shd w:val="clear" w:color="auto" w:fill="00FFFF"/>
        </w:rPr>
        <w:t>imperial</w:t>
      </w:r>
      <w:r>
        <w:rPr>
          <w:color w:val="000000"/>
        </w:rPr>
        <w:t> in all but name, </w:t>
      </w:r>
      <w:r>
        <w:rPr>
          <w:color w:val="000000"/>
          <w:u w:val="single"/>
        </w:rPr>
        <w:t xml:space="preserve">that is always the only thing standing between stability and chaos, and that must be protected through urgent intervention in the sovereign politics of putatively </w:t>
      </w:r>
      <w:proofErr w:type="spellStart"/>
      <w:r>
        <w:rPr>
          <w:color w:val="000000"/>
          <w:u w:val="single"/>
        </w:rPr>
        <w:t>nonliberal</w:t>
      </w:r>
      <w:proofErr w:type="spellEnd"/>
      <w:r>
        <w:rPr>
          <w:color w:val="000000"/>
          <w:u w:val="single"/>
        </w:rPr>
        <w:t xml:space="preserve"> states</w:t>
      </w:r>
      <w:r>
        <w:rPr>
          <w:color w:val="000000"/>
        </w:rPr>
        <w:t>.</w:t>
      </w:r>
    </w:p>
    <w:p w14:paraId="2021EE8C" w14:textId="77777777" w:rsidR="00DD022D" w:rsidRDefault="00DD022D" w:rsidP="00DD022D">
      <w:pPr>
        <w:spacing w:line="235" w:lineRule="atLeast"/>
        <w:rPr>
          <w:color w:val="000000"/>
        </w:rPr>
      </w:pPr>
      <w:r>
        <w:rPr>
          <w:color w:val="000000"/>
          <w:u w:val="single"/>
          <w:shd w:val="clear" w:color="auto" w:fill="00FFFF"/>
        </w:rPr>
        <w:t>This</w:t>
      </w:r>
      <w:r>
        <w:rPr>
          <w:color w:val="000000"/>
        </w:rPr>
        <w:t> </w:t>
      </w:r>
      <w:r>
        <w:rPr>
          <w:b/>
          <w:bCs/>
          <w:color w:val="000000"/>
          <w:u w:val="single"/>
          <w:shd w:val="clear" w:color="auto" w:fill="00FFFF"/>
        </w:rPr>
        <w:t>presentist fixation</w:t>
      </w:r>
      <w:r>
        <w:rPr>
          <w:color w:val="000000"/>
        </w:rPr>
        <w:t> </w:t>
      </w:r>
      <w:r>
        <w:rPr>
          <w:color w:val="000000"/>
          <w:u w:val="single"/>
          <w:shd w:val="clear" w:color="auto" w:fill="00FFFF"/>
        </w:rPr>
        <w:t>with</w:t>
      </w:r>
      <w:r>
        <w:rPr>
          <w:color w:val="000000"/>
        </w:rPr>
        <w:t> </w:t>
      </w:r>
      <w:r>
        <w:rPr>
          <w:b/>
          <w:bCs/>
          <w:color w:val="000000"/>
          <w:u w:val="single"/>
          <w:shd w:val="clear" w:color="auto" w:fill="00FFFF"/>
        </w:rPr>
        <w:t>preserving order</w:t>
      </w:r>
      <w:r>
        <w:rPr>
          <w:color w:val="000000"/>
        </w:rPr>
        <w:t> </w:t>
      </w:r>
      <w:r>
        <w:rPr>
          <w:color w:val="000000"/>
          <w:u w:val="single"/>
          <w:shd w:val="clear" w:color="auto" w:fill="00FFFF"/>
        </w:rPr>
        <w:t>because the</w:t>
      </w:r>
      <w:r>
        <w:rPr>
          <w:color w:val="000000"/>
        </w:rPr>
        <w:t> </w:t>
      </w:r>
      <w:r>
        <w:rPr>
          <w:b/>
          <w:bCs/>
          <w:color w:val="000000"/>
          <w:u w:val="single"/>
          <w:shd w:val="clear" w:color="auto" w:fill="00FFFF"/>
        </w:rPr>
        <w:t>alternative</w:t>
      </w:r>
      <w:r>
        <w:rPr>
          <w:color w:val="000000"/>
        </w:rPr>
        <w:t> </w:t>
      </w:r>
      <w:r>
        <w:rPr>
          <w:color w:val="000000"/>
          <w:u w:val="single"/>
        </w:rPr>
        <w:t>to American hegemony</w:t>
      </w:r>
      <w:r>
        <w:rPr>
          <w:color w:val="000000"/>
        </w:rPr>
        <w:t> </w:t>
      </w:r>
      <w:r>
        <w:rPr>
          <w:color w:val="000000"/>
          <w:u w:val="single"/>
          <w:shd w:val="clear" w:color="auto" w:fill="00FFFF"/>
        </w:rPr>
        <w:t>is</w:t>
      </w:r>
      <w:r>
        <w:rPr>
          <w:color w:val="000000"/>
        </w:rPr>
        <w:t> </w:t>
      </w:r>
      <w:r>
        <w:rPr>
          <w:color w:val="000000"/>
          <w:u w:val="single"/>
        </w:rPr>
        <w:t>always</w:t>
      </w:r>
      <w:r>
        <w:rPr>
          <w:color w:val="000000"/>
        </w:rPr>
        <w:t> </w:t>
      </w:r>
      <w:r>
        <w:rPr>
          <w:color w:val="000000"/>
          <w:u w:val="single"/>
          <w:shd w:val="clear" w:color="auto" w:fill="00FFFF"/>
        </w:rPr>
        <w:t>worse</w:t>
      </w:r>
      <w:r>
        <w:rPr>
          <w:color w:val="000000"/>
        </w:rPr>
        <w:t> </w:t>
      </w:r>
      <w:r>
        <w:rPr>
          <w:b/>
          <w:bCs/>
          <w:color w:val="000000"/>
          <w:u w:val="single"/>
          <w:shd w:val="clear" w:color="auto" w:fill="00FFFF"/>
        </w:rPr>
        <w:t>stops inquiry in its tracts</w:t>
      </w:r>
      <w:r>
        <w:rPr>
          <w:color w:val="000000"/>
        </w:rPr>
        <w:t> </w:t>
      </w:r>
      <w:r>
        <w:rPr>
          <w:color w:val="000000"/>
          <w:u w:val="single"/>
          <w:shd w:val="clear" w:color="auto" w:fill="00FFFF"/>
        </w:rPr>
        <w:t>and demands action</w:t>
      </w:r>
      <w:r>
        <w:rPr>
          <w:color w:val="000000"/>
        </w:rPr>
        <w:t>, action </w:t>
      </w:r>
      <w:r>
        <w:rPr>
          <w:color w:val="000000"/>
          <w:u w:val="single"/>
          <w:shd w:val="clear" w:color="auto" w:fill="00FFFF"/>
        </w:rPr>
        <w:t>that</w:t>
      </w:r>
      <w:r>
        <w:rPr>
          <w:color w:val="000000"/>
        </w:rPr>
        <w:t>, in Said’s words, </w:t>
      </w:r>
      <w:r>
        <w:rPr>
          <w:color w:val="000000"/>
          <w:u w:val="single"/>
        </w:rPr>
        <w:t>usually</w:t>
      </w:r>
      <w:r>
        <w:rPr>
          <w:color w:val="000000"/>
        </w:rPr>
        <w:t> </w:t>
      </w:r>
      <w:r>
        <w:rPr>
          <w:color w:val="000000"/>
          <w:u w:val="single"/>
          <w:shd w:val="clear" w:color="auto" w:fill="00FFFF"/>
        </w:rPr>
        <w:t>entails “</w:t>
      </w:r>
      <w:r>
        <w:rPr>
          <w:b/>
          <w:bCs/>
          <w:color w:val="000000"/>
          <w:u w:val="single"/>
          <w:shd w:val="clear" w:color="auto" w:fill="00FFFF"/>
        </w:rPr>
        <w:t>more destruction and death for distant civilizations</w:t>
      </w:r>
      <w:r>
        <w:rPr>
          <w:color w:val="000000"/>
        </w:rPr>
        <w:t>.”37 </w:t>
      </w:r>
      <w:r>
        <w:rPr>
          <w:color w:val="000000"/>
          <w:u w:val="single"/>
          <w:shd w:val="clear" w:color="auto" w:fill="00FFFF"/>
        </w:rPr>
        <w:t>There is</w:t>
      </w:r>
      <w:r>
        <w:rPr>
          <w:color w:val="000000"/>
        </w:rPr>
        <w:t> </w:t>
      </w:r>
      <w:r>
        <w:rPr>
          <w:b/>
          <w:bCs/>
          <w:color w:val="000000"/>
          <w:u w:val="single"/>
          <w:shd w:val="clear" w:color="auto" w:fill="00FFFF"/>
        </w:rPr>
        <w:t>never time</w:t>
      </w:r>
      <w:r>
        <w:rPr>
          <w:color w:val="000000"/>
        </w:rPr>
        <w:t> </w:t>
      </w:r>
      <w:r>
        <w:rPr>
          <w:color w:val="000000"/>
          <w:u w:val="single"/>
          <w:shd w:val="clear" w:color="auto" w:fill="00FFFF"/>
        </w:rPr>
        <w:t>in a disordered world on the brink of catastrophe to</w:t>
      </w:r>
      <w:r>
        <w:rPr>
          <w:color w:val="000000"/>
        </w:rPr>
        <w:t> </w:t>
      </w:r>
      <w:r>
        <w:rPr>
          <w:b/>
          <w:bCs/>
          <w:color w:val="000000"/>
          <w:u w:val="single"/>
          <w:shd w:val="clear" w:color="auto" w:fill="00FFFF"/>
        </w:rPr>
        <w:t>reflect on</w:t>
      </w:r>
      <w:r>
        <w:rPr>
          <w:color w:val="000000"/>
        </w:rPr>
        <w:t> the nature of Sykes–Picot, to stop and think seriously about </w:t>
      </w:r>
      <w:r>
        <w:rPr>
          <w:color w:val="000000"/>
          <w:u w:val="single"/>
        </w:rPr>
        <w:t>the</w:t>
      </w:r>
      <w:r>
        <w:rPr>
          <w:color w:val="000000"/>
        </w:rPr>
        <w:t> </w:t>
      </w:r>
      <w:r>
        <w:rPr>
          <w:b/>
          <w:bCs/>
          <w:color w:val="000000"/>
          <w:u w:val="single"/>
          <w:shd w:val="clear" w:color="auto" w:fill="00FFFF"/>
        </w:rPr>
        <w:t>history</w:t>
      </w:r>
      <w:r>
        <w:rPr>
          <w:color w:val="000000"/>
        </w:rPr>
        <w:t> </w:t>
      </w:r>
      <w:r>
        <w:rPr>
          <w:color w:val="000000"/>
          <w:u w:val="single"/>
        </w:rPr>
        <w:t>of power lurking behind the looming crisis</w:t>
      </w:r>
      <w:r>
        <w:rPr>
          <w:color w:val="000000"/>
        </w:rPr>
        <w:t>. </w:t>
      </w:r>
      <w:r>
        <w:rPr>
          <w:color w:val="000000"/>
          <w:u w:val="single"/>
        </w:rPr>
        <w:t>Rather, in the minds of liberal internationalists,</w:t>
      </w:r>
      <w:r>
        <w:rPr>
          <w:color w:val="000000"/>
        </w:rPr>
        <w:t> </w:t>
      </w:r>
      <w:r>
        <w:rPr>
          <w:color w:val="000000"/>
          <w:u w:val="single"/>
          <w:shd w:val="clear" w:color="auto" w:fill="00FFFF"/>
        </w:rPr>
        <w:t>America is</w:t>
      </w:r>
      <w:r>
        <w:rPr>
          <w:color w:val="000000"/>
        </w:rPr>
        <w:t> </w:t>
      </w:r>
      <w:r>
        <w:rPr>
          <w:color w:val="000000"/>
          <w:u w:val="single"/>
        </w:rPr>
        <w:t>both the hegemonic power that sews together the strands of liberal civilization in a disordered world and</w:t>
      </w:r>
      <w:r>
        <w:rPr>
          <w:color w:val="000000"/>
        </w:rPr>
        <w:t> </w:t>
      </w:r>
      <w:r>
        <w:rPr>
          <w:b/>
          <w:bCs/>
          <w:color w:val="000000"/>
          <w:u w:val="single"/>
          <w:shd w:val="clear" w:color="auto" w:fill="00FFFF"/>
        </w:rPr>
        <w:t>perennially in peril</w:t>
      </w:r>
      <w:r>
        <w:rPr>
          <w:color w:val="000000"/>
        </w:rPr>
        <w:t>.38 </w:t>
      </w:r>
      <w:r>
        <w:rPr>
          <w:color w:val="000000"/>
          <w:u w:val="single"/>
          <w:shd w:val="clear" w:color="auto" w:fill="00FFFF"/>
        </w:rPr>
        <w:t>This</w:t>
      </w:r>
      <w:r>
        <w:rPr>
          <w:color w:val="000000"/>
        </w:rPr>
        <w:t> </w:t>
      </w:r>
      <w:r>
        <w:rPr>
          <w:b/>
          <w:bCs/>
          <w:color w:val="000000"/>
          <w:u w:val="single"/>
          <w:shd w:val="clear" w:color="auto" w:fill="00FFFF"/>
        </w:rPr>
        <w:t>temporally compressed vision</w:t>
      </w:r>
      <w:r>
        <w:rPr>
          <w:color w:val="000000"/>
        </w:rPr>
        <w:t> </w:t>
      </w:r>
      <w:r>
        <w:rPr>
          <w:color w:val="000000"/>
          <w:u w:val="single"/>
          <w:shd w:val="clear" w:color="auto" w:fill="00FFFF"/>
        </w:rPr>
        <w:t>reduces the aspirations of</w:t>
      </w:r>
      <w:r>
        <w:rPr>
          <w:color w:val="000000"/>
        </w:rPr>
        <w:t> </w:t>
      </w:r>
      <w:r>
        <w:rPr>
          <w:color w:val="000000"/>
          <w:u w:val="single"/>
        </w:rPr>
        <w:t>all the</w:t>
      </w:r>
      <w:r>
        <w:rPr>
          <w:color w:val="000000"/>
        </w:rPr>
        <w:t> </w:t>
      </w:r>
      <w:r>
        <w:rPr>
          <w:color w:val="000000"/>
          <w:u w:val="single"/>
          <w:shd w:val="clear" w:color="auto" w:fill="00FFFF"/>
        </w:rPr>
        <w:t>people in a region</w:t>
      </w:r>
      <w:r>
        <w:rPr>
          <w:color w:val="000000"/>
        </w:rPr>
        <w:t> as </w:t>
      </w:r>
      <w:r>
        <w:rPr>
          <w:b/>
          <w:bCs/>
          <w:color w:val="000000"/>
          <w:u w:val="single"/>
          <w:shd w:val="clear" w:color="auto" w:fill="00FFFF"/>
        </w:rPr>
        <w:t>fraught with recent imperial history</w:t>
      </w:r>
      <w:r>
        <w:rPr>
          <w:color w:val="000000"/>
        </w:rPr>
        <w:t> </w:t>
      </w:r>
      <w:r>
        <w:rPr>
          <w:color w:val="000000"/>
          <w:u w:val="single"/>
        </w:rPr>
        <w:t>as the Middle East</w:t>
      </w:r>
      <w:r>
        <w:rPr>
          <w:color w:val="000000"/>
        </w:rPr>
        <w:t> </w:t>
      </w:r>
      <w:r>
        <w:rPr>
          <w:color w:val="000000"/>
          <w:u w:val="single"/>
          <w:shd w:val="clear" w:color="auto" w:fill="00FFFF"/>
        </w:rPr>
        <w:t>to a</w:t>
      </w:r>
      <w:r>
        <w:rPr>
          <w:color w:val="000000"/>
        </w:rPr>
        <w:t> </w:t>
      </w:r>
      <w:r>
        <w:rPr>
          <w:b/>
          <w:bCs/>
          <w:color w:val="000000"/>
          <w:u w:val="single"/>
          <w:shd w:val="clear" w:color="auto" w:fill="00FFFF"/>
        </w:rPr>
        <w:t>feedback loop of order versus disorder</w:t>
      </w:r>
      <w:r>
        <w:rPr>
          <w:color w:val="000000"/>
        </w:rPr>
        <w:t> </w:t>
      </w:r>
      <w:r>
        <w:rPr>
          <w:color w:val="000000"/>
          <w:u w:val="single"/>
          <w:shd w:val="clear" w:color="auto" w:fill="00FFFF"/>
        </w:rPr>
        <w:t>that</w:t>
      </w:r>
      <w:r>
        <w:rPr>
          <w:color w:val="000000"/>
        </w:rPr>
        <w:t> </w:t>
      </w:r>
      <w:r>
        <w:rPr>
          <w:b/>
          <w:bCs/>
          <w:color w:val="000000"/>
          <w:u w:val="single"/>
          <w:shd w:val="clear" w:color="auto" w:fill="00FFFF"/>
        </w:rPr>
        <w:t>inadvertently strips</w:t>
      </w:r>
      <w:r>
        <w:rPr>
          <w:color w:val="000000"/>
        </w:rPr>
        <w:t> </w:t>
      </w:r>
      <w:r>
        <w:rPr>
          <w:color w:val="000000"/>
          <w:u w:val="single"/>
          <w:shd w:val="clear" w:color="auto" w:fill="00FFFF"/>
        </w:rPr>
        <w:t>democratic protestors, rebel fighters, stateless civilians, children, ethnic minorities, soldiers, and refugees alike of</w:t>
      </w:r>
      <w:r>
        <w:rPr>
          <w:color w:val="000000"/>
        </w:rPr>
        <w:t> </w:t>
      </w:r>
      <w:r>
        <w:rPr>
          <w:b/>
          <w:bCs/>
          <w:color w:val="000000"/>
          <w:u w:val="single"/>
          <w:shd w:val="clear" w:color="auto" w:fill="00FFFF"/>
        </w:rPr>
        <w:t>historical context</w:t>
      </w:r>
      <w:r>
        <w:rPr>
          <w:color w:val="000000"/>
        </w:rPr>
        <w:t> </w:t>
      </w:r>
      <w:r>
        <w:rPr>
          <w:color w:val="000000"/>
          <w:u w:val="single"/>
          <w:shd w:val="clear" w:color="auto" w:fill="00FFFF"/>
        </w:rPr>
        <w:t>and</w:t>
      </w:r>
      <w:r>
        <w:rPr>
          <w:color w:val="000000"/>
        </w:rPr>
        <w:t> </w:t>
      </w:r>
      <w:r>
        <w:rPr>
          <w:b/>
          <w:bCs/>
          <w:color w:val="000000"/>
          <w:u w:val="single"/>
          <w:shd w:val="clear" w:color="auto" w:fill="00FFFF"/>
        </w:rPr>
        <w:t>lived experience</w:t>
      </w:r>
      <w:r>
        <w:rPr>
          <w:color w:val="000000"/>
        </w:rPr>
        <w:t>. </w:t>
      </w:r>
      <w:r>
        <w:rPr>
          <w:color w:val="000000"/>
          <w:u w:val="single"/>
          <w:shd w:val="clear" w:color="auto" w:fill="00FFFF"/>
        </w:rPr>
        <w:t>By this logic</w:t>
      </w:r>
      <w:r>
        <w:rPr>
          <w:color w:val="000000"/>
          <w:u w:val="single"/>
        </w:rPr>
        <w:t>, if the end of American hegemony signifies the end of the world,</w:t>
      </w:r>
      <w:r>
        <w:rPr>
          <w:color w:val="000000"/>
        </w:rPr>
        <w:t> </w:t>
      </w:r>
      <w:r>
        <w:rPr>
          <w:b/>
          <w:bCs/>
          <w:color w:val="000000"/>
          <w:u w:val="single"/>
          <w:shd w:val="clear" w:color="auto" w:fill="00FFFF"/>
        </w:rPr>
        <w:t>any narrative that calls the good intentions of that hegemon into question</w:t>
      </w:r>
      <w:r>
        <w:rPr>
          <w:color w:val="000000"/>
        </w:rPr>
        <w:t> – whether that narrative issues from anticolonial theorists, “hostile revisionist powers,” or Donald Trump himself – </w:t>
      </w:r>
      <w:r>
        <w:rPr>
          <w:color w:val="000000"/>
          <w:u w:val="single"/>
          <w:shd w:val="clear" w:color="auto" w:fill="00FFFF"/>
        </w:rPr>
        <w:t>becomes</w:t>
      </w:r>
      <w:r>
        <w:rPr>
          <w:color w:val="000000"/>
        </w:rPr>
        <w:t> </w:t>
      </w:r>
      <w:r>
        <w:rPr>
          <w:b/>
          <w:bCs/>
          <w:color w:val="000000"/>
          <w:u w:val="single"/>
          <w:shd w:val="clear" w:color="auto" w:fill="00FFFF"/>
        </w:rPr>
        <w:t>complicit</w:t>
      </w:r>
      <w:r>
        <w:rPr>
          <w:color w:val="000000"/>
        </w:rPr>
        <w:t> </w:t>
      </w:r>
      <w:r>
        <w:rPr>
          <w:color w:val="000000"/>
          <w:u w:val="single"/>
          <w:shd w:val="clear" w:color="auto" w:fill="00FFFF"/>
        </w:rPr>
        <w:t>in</w:t>
      </w:r>
      <w:r>
        <w:rPr>
          <w:color w:val="000000"/>
        </w:rPr>
        <w:t> </w:t>
      </w:r>
      <w:r>
        <w:rPr>
          <w:color w:val="000000"/>
          <w:u w:val="single"/>
        </w:rPr>
        <w:t>a project that can only end in</w:t>
      </w:r>
      <w:r>
        <w:rPr>
          <w:color w:val="000000"/>
        </w:rPr>
        <w:t> </w:t>
      </w:r>
      <w:r>
        <w:rPr>
          <w:color w:val="000000"/>
          <w:u w:val="single"/>
          <w:shd w:val="clear" w:color="auto" w:fill="00FFFF"/>
        </w:rPr>
        <w:t>Armageddon</w:t>
      </w:r>
      <w:r>
        <w:rPr>
          <w:color w:val="000000"/>
        </w:rPr>
        <w:t>.39</w:t>
      </w:r>
    </w:p>
    <w:p w14:paraId="50C94334" w14:textId="77777777" w:rsidR="00DD022D" w:rsidRDefault="00DD022D" w:rsidP="00DD022D">
      <w:pPr>
        <w:pStyle w:val="Heading4"/>
        <w:spacing w:before="30" w:line="278" w:lineRule="atLeast"/>
        <w:rPr>
          <w:rFonts w:cs="Calibri"/>
          <w:color w:val="000000"/>
          <w:szCs w:val="26"/>
        </w:rPr>
      </w:pPr>
      <w:r>
        <w:rPr>
          <w:rFonts w:cs="Calibri"/>
          <w:color w:val="000000"/>
          <w:szCs w:val="26"/>
        </w:rPr>
        <w:t xml:space="preserve">Securitizing US hegemony </w:t>
      </w:r>
      <w:r w:rsidRPr="0026564C">
        <w:rPr>
          <w:rFonts w:cs="Calibri"/>
          <w:color w:val="000000"/>
          <w:szCs w:val="26"/>
          <w:u w:val="single"/>
        </w:rPr>
        <w:t>perpetuates violence</w:t>
      </w:r>
      <w:r>
        <w:rPr>
          <w:rFonts w:cs="Calibri"/>
          <w:color w:val="000000"/>
          <w:szCs w:val="26"/>
        </w:rPr>
        <w:t xml:space="preserve"> while being </w:t>
      </w:r>
      <w:r w:rsidRPr="0026564C">
        <w:rPr>
          <w:rFonts w:cs="Calibri"/>
          <w:color w:val="000000"/>
          <w:szCs w:val="26"/>
          <w:u w:val="single"/>
        </w:rPr>
        <w:t>masked in</w:t>
      </w:r>
      <w:r>
        <w:rPr>
          <w:rFonts w:cs="Calibri"/>
          <w:color w:val="000000"/>
          <w:szCs w:val="26"/>
        </w:rPr>
        <w:t xml:space="preserve"> a language of things like “</w:t>
      </w:r>
      <w:r w:rsidRPr="0026564C">
        <w:rPr>
          <w:rFonts w:cs="Calibri"/>
          <w:color w:val="000000"/>
          <w:szCs w:val="26"/>
          <w:u w:val="single"/>
        </w:rPr>
        <w:t>stability” and “security</w:t>
      </w:r>
      <w:r>
        <w:rPr>
          <w:rFonts w:cs="Calibri"/>
          <w:color w:val="000000"/>
          <w:szCs w:val="26"/>
        </w:rPr>
        <w:t>”</w:t>
      </w:r>
    </w:p>
    <w:p w14:paraId="542413A2" w14:textId="77777777" w:rsidR="00DD022D" w:rsidRDefault="00DD022D" w:rsidP="00DD022D">
      <w:pPr>
        <w:spacing w:after="120" w:line="235" w:lineRule="atLeast"/>
        <w:rPr>
          <w:color w:val="000000"/>
        </w:rPr>
      </w:pPr>
      <w:r>
        <w:rPr>
          <w:b/>
          <w:bCs/>
          <w:color w:val="000000"/>
          <w:sz w:val="26"/>
          <w:szCs w:val="26"/>
        </w:rPr>
        <w:t>Kate Kizer</w:t>
      </w:r>
      <w:r>
        <w:rPr>
          <w:color w:val="000000"/>
        </w:rPr>
        <w:t> </w:t>
      </w:r>
      <w:r>
        <w:rPr>
          <w:b/>
          <w:bCs/>
          <w:color w:val="000000"/>
          <w:sz w:val="26"/>
          <w:szCs w:val="26"/>
        </w:rPr>
        <w:t>20</w:t>
      </w:r>
      <w:r>
        <w:rPr>
          <w:color w:val="000000"/>
        </w:rPr>
        <w:t> – Kizer is a Professor and Researcher of Political Science, who has a Master’s in Democracy &amp; Governance from Georgetown University along with a Bachelor’s in Middle Eastern &amp; North African Studies from UCLA. 6/10/2020 (“US HEGEMONY RELIES ON DEHUMANIZATION AND WHITE SUPREMACY,”)///KM</w:t>
      </w:r>
    </w:p>
    <w:p w14:paraId="0711FD5B" w14:textId="77777777" w:rsidR="00DD022D" w:rsidRPr="004B2A34" w:rsidRDefault="00DD022D" w:rsidP="00DD022D">
      <w:pPr>
        <w:spacing w:line="235" w:lineRule="atLeast"/>
        <w:rPr>
          <w:color w:val="000000"/>
          <w:sz w:val="12"/>
        </w:rPr>
      </w:pPr>
      <w:r w:rsidRPr="004B2A34">
        <w:rPr>
          <w:color w:val="000000"/>
          <w:sz w:val="12"/>
        </w:rPr>
        <w:t>When I began writing this column, Black Hawk helicopters were still circling over Washington, DC, flying low to intimidate and disperse protestors demanding justice for yet another murder of an unarmed Black person, this time George Floyd by Minneapolis police.</w:t>
      </w:r>
    </w:p>
    <w:p w14:paraId="583134D2" w14:textId="77777777" w:rsidR="00DD022D" w:rsidRPr="004B2A34" w:rsidRDefault="00DD022D" w:rsidP="00DD022D">
      <w:pPr>
        <w:spacing w:line="235" w:lineRule="atLeast"/>
        <w:rPr>
          <w:color w:val="000000"/>
          <w:sz w:val="12"/>
        </w:rPr>
      </w:pPr>
      <w:r w:rsidRPr="004B2A34">
        <w:rPr>
          <w:color w:val="000000"/>
          <w:sz w:val="12"/>
        </w:rPr>
        <w:t>While the spread of popular uprisings against police brutality across the United States feels like an unprecedented tipping point, the impunity with which police and military forces operate is not new. Nor is it isolated to domestic policing.</w:t>
      </w:r>
      <w:r w:rsidRPr="004B2A34">
        <w:rPr>
          <w:color w:val="000000"/>
          <w:sz w:val="16"/>
          <w:u w:val="single"/>
        </w:rPr>
        <w:t xml:space="preserve"> </w:t>
      </w:r>
      <w:r>
        <w:rPr>
          <w:color w:val="000000"/>
          <w:u w:val="single"/>
        </w:rPr>
        <w:t>The</w:t>
      </w:r>
      <w:r w:rsidRPr="004B2A34">
        <w:rPr>
          <w:color w:val="000000"/>
          <w:sz w:val="12"/>
        </w:rPr>
        <w:t> </w:t>
      </w:r>
      <w:r>
        <w:rPr>
          <w:color w:val="000000"/>
          <w:u w:val="single"/>
          <w:shd w:val="clear" w:color="auto" w:fill="00FFFF"/>
        </w:rPr>
        <w:t>willingness to weaponize state power</w:t>
      </w:r>
      <w:r w:rsidRPr="004B2A34">
        <w:rPr>
          <w:color w:val="000000"/>
          <w:sz w:val="12"/>
        </w:rPr>
        <w:t> </w:t>
      </w:r>
      <w:r>
        <w:rPr>
          <w:color w:val="000000"/>
          <w:u w:val="single"/>
        </w:rPr>
        <w:t>against those expressing their discontent and calls for change</w:t>
      </w:r>
      <w:r w:rsidRPr="004B2A34">
        <w:rPr>
          <w:color w:val="000000"/>
          <w:sz w:val="12"/>
        </w:rPr>
        <w:t> </w:t>
      </w:r>
      <w:r>
        <w:rPr>
          <w:color w:val="000000"/>
          <w:u w:val="single"/>
          <w:shd w:val="clear" w:color="auto" w:fill="00FFFF"/>
        </w:rPr>
        <w:t>has</w:t>
      </w:r>
      <w:r w:rsidRPr="004B2A34">
        <w:rPr>
          <w:color w:val="000000"/>
          <w:sz w:val="12"/>
        </w:rPr>
        <w:t> </w:t>
      </w:r>
      <w:r>
        <w:rPr>
          <w:color w:val="000000"/>
          <w:u w:val="single"/>
        </w:rPr>
        <w:t>long</w:t>
      </w:r>
      <w:r w:rsidRPr="004B2A34">
        <w:rPr>
          <w:color w:val="000000"/>
          <w:sz w:val="12"/>
        </w:rPr>
        <w:t> </w:t>
      </w:r>
      <w:r>
        <w:rPr>
          <w:color w:val="000000"/>
          <w:u w:val="single"/>
          <w:shd w:val="clear" w:color="auto" w:fill="00FFFF"/>
        </w:rPr>
        <w:t>been</w:t>
      </w:r>
      <w:r w:rsidRPr="004B2A34">
        <w:rPr>
          <w:color w:val="000000"/>
          <w:sz w:val="12"/>
        </w:rPr>
        <w:t> </w:t>
      </w:r>
      <w:r>
        <w:rPr>
          <w:color w:val="000000"/>
          <w:u w:val="single"/>
        </w:rPr>
        <w:t>a</w:t>
      </w:r>
      <w:r w:rsidRPr="004B2A34">
        <w:rPr>
          <w:color w:val="000000"/>
          <w:sz w:val="12"/>
        </w:rPr>
        <w:t> </w:t>
      </w:r>
      <w:r>
        <w:rPr>
          <w:color w:val="000000"/>
          <w:u w:val="single"/>
          <w:shd w:val="clear" w:color="auto" w:fill="00FFFF"/>
        </w:rPr>
        <w:t>part of</w:t>
      </w:r>
      <w:r w:rsidRPr="004B2A34">
        <w:rPr>
          <w:color w:val="000000"/>
          <w:sz w:val="12"/>
        </w:rPr>
        <w:t> </w:t>
      </w:r>
      <w:r>
        <w:rPr>
          <w:color w:val="000000"/>
          <w:u w:val="single"/>
        </w:rPr>
        <w:t>both US</w:t>
      </w:r>
      <w:r w:rsidRPr="004B2A34">
        <w:rPr>
          <w:color w:val="000000"/>
          <w:sz w:val="12"/>
        </w:rPr>
        <w:t> </w:t>
      </w:r>
      <w:r>
        <w:rPr>
          <w:color w:val="000000"/>
          <w:u w:val="single"/>
          <w:shd w:val="clear" w:color="auto" w:fill="00FFFF"/>
        </w:rPr>
        <w:t>domestic and foreign policy</w:t>
      </w:r>
      <w:r>
        <w:rPr>
          <w:color w:val="000000"/>
          <w:u w:val="single"/>
        </w:rPr>
        <w:t>.</w:t>
      </w:r>
    </w:p>
    <w:p w14:paraId="72C42EEF" w14:textId="77777777" w:rsidR="00DD022D" w:rsidRPr="004B2A34" w:rsidRDefault="00DD022D" w:rsidP="00DD022D">
      <w:pPr>
        <w:spacing w:line="235" w:lineRule="atLeast"/>
        <w:rPr>
          <w:color w:val="000000"/>
          <w:sz w:val="12"/>
        </w:rPr>
      </w:pPr>
      <w:r w:rsidRPr="004B2A34">
        <w:rPr>
          <w:color w:val="000000"/>
          <w:sz w:val="12"/>
        </w:rPr>
        <w:t>Some Washington national </w:t>
      </w:r>
      <w:r>
        <w:rPr>
          <w:color w:val="000000"/>
          <w:u w:val="single"/>
          <w:shd w:val="clear" w:color="auto" w:fill="00FFFF"/>
        </w:rPr>
        <w:t>security professionals</w:t>
      </w:r>
      <w:r w:rsidRPr="004B2A34">
        <w:rPr>
          <w:color w:val="000000"/>
          <w:sz w:val="12"/>
        </w:rPr>
        <w:t> have made laudable statements committing to do better to address the </w:t>
      </w:r>
      <w:r>
        <w:rPr>
          <w:color w:val="000000"/>
          <w:u w:val="single"/>
        </w:rPr>
        <w:t>structural inequities</w:t>
      </w:r>
      <w:r w:rsidRPr="004B2A34">
        <w:rPr>
          <w:color w:val="000000"/>
          <w:sz w:val="12"/>
        </w:rPr>
        <w:t> that </w:t>
      </w:r>
      <w:r>
        <w:rPr>
          <w:color w:val="000000"/>
          <w:u w:val="single"/>
        </w:rPr>
        <w:t>keep the profession</w:t>
      </w:r>
      <w:r w:rsidRPr="004B2A34">
        <w:rPr>
          <w:color w:val="000000"/>
          <w:sz w:val="12"/>
        </w:rPr>
        <w:t> </w:t>
      </w:r>
      <w:r>
        <w:rPr>
          <w:color w:val="000000"/>
          <w:u w:val="single"/>
          <w:shd w:val="clear" w:color="auto" w:fill="00FFFF"/>
        </w:rPr>
        <w:t>majority-white and cis-male</w:t>
      </w:r>
      <w:r w:rsidRPr="004B2A34">
        <w:rPr>
          <w:color w:val="000000"/>
          <w:sz w:val="12"/>
        </w:rPr>
        <w:t> in the face of this repression. Yet these efforts </w:t>
      </w:r>
      <w:r>
        <w:rPr>
          <w:color w:val="000000"/>
          <w:u w:val="single"/>
          <w:shd w:val="clear" w:color="auto" w:fill="00FFFF"/>
        </w:rPr>
        <w:t>have not addressed</w:t>
      </w:r>
      <w:r w:rsidRPr="004B2A34">
        <w:rPr>
          <w:color w:val="000000"/>
          <w:sz w:val="12"/>
        </w:rPr>
        <w:t> the fundamental problem at hand: </w:t>
      </w:r>
      <w:r>
        <w:rPr>
          <w:color w:val="000000"/>
          <w:u w:val="single"/>
        </w:rPr>
        <w:t>the state violence taking place in streets</w:t>
      </w:r>
      <w:r w:rsidRPr="004B2A34">
        <w:rPr>
          <w:color w:val="000000"/>
          <w:sz w:val="12"/>
        </w:rPr>
        <w:t> across the United States </w:t>
      </w:r>
      <w:r>
        <w:rPr>
          <w:color w:val="000000"/>
          <w:u w:val="single"/>
        </w:rPr>
        <w:t>is a natural outgrowth of decades</w:t>
      </w:r>
      <w:r w:rsidRPr="004B2A34">
        <w:rPr>
          <w:color w:val="000000"/>
          <w:sz w:val="12"/>
        </w:rPr>
        <w:t>, if not centuries </w:t>
      </w:r>
      <w:r>
        <w:rPr>
          <w:color w:val="000000"/>
          <w:u w:val="single"/>
        </w:rPr>
        <w:t>of domestic and foreign</w:t>
      </w:r>
      <w:r w:rsidRPr="004B2A34">
        <w:rPr>
          <w:color w:val="000000"/>
          <w:sz w:val="12"/>
        </w:rPr>
        <w:t> </w:t>
      </w:r>
      <w:r>
        <w:rPr>
          <w:color w:val="000000"/>
          <w:u w:val="single"/>
          <w:shd w:val="clear" w:color="auto" w:fill="00FFFF"/>
        </w:rPr>
        <w:t>policy that</w:t>
      </w:r>
      <w:r w:rsidRPr="004B2A34">
        <w:rPr>
          <w:color w:val="000000"/>
          <w:sz w:val="12"/>
        </w:rPr>
        <w:t> first and foremost </w:t>
      </w:r>
      <w:r>
        <w:rPr>
          <w:b/>
          <w:bCs/>
          <w:color w:val="000000"/>
          <w:u w:val="single"/>
          <w:shd w:val="clear" w:color="auto" w:fill="00FFFF"/>
        </w:rPr>
        <w:t>relies on</w:t>
      </w:r>
      <w:r w:rsidRPr="004B2A34">
        <w:rPr>
          <w:color w:val="000000"/>
          <w:sz w:val="12"/>
        </w:rPr>
        <w:t> </w:t>
      </w:r>
      <w:r>
        <w:rPr>
          <w:b/>
          <w:bCs/>
          <w:color w:val="000000"/>
          <w:u w:val="single"/>
        </w:rPr>
        <w:t>the</w:t>
      </w:r>
      <w:r w:rsidRPr="004B2A34">
        <w:rPr>
          <w:color w:val="000000"/>
          <w:sz w:val="12"/>
        </w:rPr>
        <w:t> </w:t>
      </w:r>
      <w:r>
        <w:rPr>
          <w:b/>
          <w:bCs/>
          <w:color w:val="000000"/>
          <w:u w:val="single"/>
          <w:shd w:val="clear" w:color="auto" w:fill="00FFFF"/>
        </w:rPr>
        <w:t>dehumanization of Black and brown people to pursue hegemony</w:t>
      </w:r>
      <w:r w:rsidRPr="004B2A34">
        <w:rPr>
          <w:color w:val="000000"/>
          <w:sz w:val="12"/>
        </w:rPr>
        <w:t> </w:t>
      </w:r>
      <w:r>
        <w:rPr>
          <w:b/>
          <w:bCs/>
          <w:color w:val="000000"/>
          <w:u w:val="single"/>
        </w:rPr>
        <w:t>at home and abroad.</w:t>
      </w:r>
      <w:r w:rsidRPr="004B2A34">
        <w:rPr>
          <w:color w:val="000000"/>
          <w:sz w:val="12"/>
        </w:rPr>
        <w:t> </w:t>
      </w:r>
      <w:r>
        <w:rPr>
          <w:b/>
          <w:bCs/>
          <w:color w:val="000000"/>
          <w:u w:val="single"/>
          <w:shd w:val="clear" w:color="auto" w:fill="00FFFF"/>
        </w:rPr>
        <w:t>Until we reckon with this</w:t>
      </w:r>
      <w:r w:rsidRPr="004B2A34">
        <w:rPr>
          <w:color w:val="000000"/>
          <w:sz w:val="12"/>
        </w:rPr>
        <w:t> </w:t>
      </w:r>
      <w:r>
        <w:rPr>
          <w:b/>
          <w:bCs/>
          <w:color w:val="000000"/>
          <w:u w:val="single"/>
        </w:rPr>
        <w:t>fundamental truth,</w:t>
      </w:r>
      <w:r w:rsidRPr="004B2A34">
        <w:rPr>
          <w:color w:val="000000"/>
          <w:sz w:val="12"/>
        </w:rPr>
        <w:t> </w:t>
      </w:r>
      <w:r>
        <w:rPr>
          <w:b/>
          <w:bCs/>
          <w:color w:val="000000"/>
          <w:u w:val="single"/>
          <w:shd w:val="clear" w:color="auto" w:fill="00FFFF"/>
        </w:rPr>
        <w:t>we will</w:t>
      </w:r>
      <w:r w:rsidRPr="004B2A34">
        <w:rPr>
          <w:color w:val="000000"/>
          <w:sz w:val="12"/>
        </w:rPr>
        <w:t> </w:t>
      </w:r>
      <w:r>
        <w:rPr>
          <w:b/>
          <w:bCs/>
          <w:color w:val="000000"/>
          <w:u w:val="single"/>
        </w:rPr>
        <w:t>continue to</w:t>
      </w:r>
      <w:r w:rsidRPr="004B2A34">
        <w:rPr>
          <w:color w:val="000000"/>
          <w:sz w:val="12"/>
        </w:rPr>
        <w:t> </w:t>
      </w:r>
      <w:r>
        <w:rPr>
          <w:b/>
          <w:bCs/>
          <w:color w:val="000000"/>
          <w:u w:val="single"/>
          <w:shd w:val="clear" w:color="auto" w:fill="00FFFF"/>
        </w:rPr>
        <w:t>fail to</w:t>
      </w:r>
      <w:r w:rsidRPr="004B2A34">
        <w:rPr>
          <w:color w:val="000000"/>
          <w:sz w:val="12"/>
        </w:rPr>
        <w:t> </w:t>
      </w:r>
      <w:proofErr w:type="gramStart"/>
      <w:r>
        <w:rPr>
          <w:b/>
          <w:bCs/>
          <w:color w:val="000000"/>
          <w:u w:val="single"/>
        </w:rPr>
        <w:t>actually</w:t>
      </w:r>
      <w:r w:rsidRPr="004B2A34">
        <w:rPr>
          <w:color w:val="000000"/>
          <w:sz w:val="12"/>
        </w:rPr>
        <w:t> </w:t>
      </w:r>
      <w:r>
        <w:rPr>
          <w:b/>
          <w:bCs/>
          <w:color w:val="000000"/>
          <w:u w:val="single"/>
          <w:shd w:val="clear" w:color="auto" w:fill="00FFFF"/>
        </w:rPr>
        <w:t>address</w:t>
      </w:r>
      <w:proofErr w:type="gramEnd"/>
      <w:r w:rsidRPr="004B2A34">
        <w:rPr>
          <w:color w:val="000000"/>
          <w:sz w:val="12"/>
        </w:rPr>
        <w:t> the institutionalized and </w:t>
      </w:r>
      <w:r>
        <w:rPr>
          <w:b/>
          <w:bCs/>
          <w:color w:val="000000"/>
          <w:u w:val="single"/>
          <w:shd w:val="clear" w:color="auto" w:fill="00FFFF"/>
        </w:rPr>
        <w:t>structural racism</w:t>
      </w:r>
      <w:r w:rsidRPr="004B2A34">
        <w:rPr>
          <w:color w:val="000000"/>
          <w:sz w:val="12"/>
        </w:rPr>
        <w:t> </w:t>
      </w:r>
      <w:r>
        <w:rPr>
          <w:b/>
          <w:bCs/>
          <w:color w:val="000000"/>
          <w:u w:val="single"/>
        </w:rPr>
        <w:t>that has led to decade after decade of</w:t>
      </w:r>
      <w:r w:rsidRPr="004B2A34">
        <w:rPr>
          <w:color w:val="000000"/>
          <w:sz w:val="12"/>
        </w:rPr>
        <w:t> state </w:t>
      </w:r>
      <w:r>
        <w:rPr>
          <w:b/>
          <w:bCs/>
          <w:color w:val="000000"/>
          <w:u w:val="single"/>
        </w:rPr>
        <w:t>violence</w:t>
      </w:r>
      <w:r w:rsidRPr="004B2A34">
        <w:rPr>
          <w:color w:val="000000"/>
          <w:sz w:val="12"/>
        </w:rPr>
        <w:t> </w:t>
      </w:r>
      <w:r>
        <w:rPr>
          <w:b/>
          <w:bCs/>
          <w:color w:val="000000"/>
          <w:u w:val="single"/>
          <w:shd w:val="clear" w:color="auto" w:fill="00FFFF"/>
        </w:rPr>
        <w:t>against Black people</w:t>
      </w:r>
      <w:r w:rsidRPr="004B2A34">
        <w:rPr>
          <w:color w:val="000000"/>
          <w:sz w:val="12"/>
        </w:rPr>
        <w:t> in this country and people of color </w:t>
      </w:r>
      <w:r>
        <w:rPr>
          <w:b/>
          <w:bCs/>
          <w:color w:val="000000"/>
          <w:u w:val="single"/>
          <w:shd w:val="clear" w:color="auto" w:fill="00FFFF"/>
        </w:rPr>
        <w:t>around the world</w:t>
      </w:r>
      <w:r>
        <w:rPr>
          <w:b/>
          <w:bCs/>
          <w:color w:val="000000"/>
          <w:u w:val="single"/>
        </w:rPr>
        <w:t>.</w:t>
      </w:r>
    </w:p>
    <w:p w14:paraId="6B496E13" w14:textId="77777777" w:rsidR="00DD022D" w:rsidRPr="004B2A34" w:rsidRDefault="00DD022D" w:rsidP="00DD022D">
      <w:pPr>
        <w:spacing w:line="235" w:lineRule="atLeast"/>
        <w:rPr>
          <w:color w:val="000000"/>
          <w:sz w:val="12"/>
        </w:rPr>
      </w:pPr>
      <w:r w:rsidRPr="004B2A34">
        <w:rPr>
          <w:color w:val="000000"/>
          <w:sz w:val="12"/>
        </w:rPr>
        <w:t>In the United States, this dehumanization has its roots in the founding of our country. The </w:t>
      </w:r>
      <w:r>
        <w:rPr>
          <w:color w:val="000000"/>
          <w:u w:val="single"/>
          <w:shd w:val="clear" w:color="auto" w:fill="00FFFF"/>
        </w:rPr>
        <w:t>prosperity</w:t>
      </w:r>
      <w:r w:rsidRPr="004B2A34">
        <w:rPr>
          <w:color w:val="000000"/>
          <w:sz w:val="12"/>
        </w:rPr>
        <w:t> the white majority in the United States enjoys today </w:t>
      </w:r>
      <w:r>
        <w:rPr>
          <w:color w:val="000000"/>
          <w:u w:val="single"/>
          <w:shd w:val="clear" w:color="auto" w:fill="00FFFF"/>
        </w:rPr>
        <w:t>cannot be divorced from</w:t>
      </w:r>
      <w:r w:rsidRPr="004B2A34">
        <w:rPr>
          <w:color w:val="000000"/>
          <w:sz w:val="12"/>
        </w:rPr>
        <w:t> </w:t>
      </w:r>
      <w:r>
        <w:rPr>
          <w:color w:val="000000"/>
          <w:u w:val="single"/>
        </w:rPr>
        <w:t>the</w:t>
      </w:r>
      <w:r w:rsidRPr="004B2A34">
        <w:rPr>
          <w:color w:val="000000"/>
          <w:sz w:val="12"/>
        </w:rPr>
        <w:t> </w:t>
      </w:r>
      <w:r>
        <w:rPr>
          <w:color w:val="000000"/>
          <w:u w:val="single"/>
          <w:shd w:val="clear" w:color="auto" w:fill="00FFFF"/>
        </w:rPr>
        <w:t>genocide</w:t>
      </w:r>
      <w:r w:rsidRPr="004B2A34">
        <w:rPr>
          <w:color w:val="000000"/>
          <w:sz w:val="12"/>
        </w:rPr>
        <w:t> </w:t>
      </w:r>
      <w:r>
        <w:rPr>
          <w:color w:val="000000"/>
          <w:u w:val="single"/>
        </w:rPr>
        <w:t>of Indigenous people</w:t>
      </w:r>
      <w:r w:rsidRPr="004B2A34">
        <w:rPr>
          <w:color w:val="000000"/>
          <w:sz w:val="12"/>
        </w:rPr>
        <w:t> </w:t>
      </w:r>
      <w:r>
        <w:rPr>
          <w:color w:val="000000"/>
          <w:u w:val="single"/>
          <w:shd w:val="clear" w:color="auto" w:fill="00FFFF"/>
        </w:rPr>
        <w:t>and</w:t>
      </w:r>
      <w:r w:rsidRPr="004B2A34">
        <w:rPr>
          <w:color w:val="000000"/>
          <w:sz w:val="12"/>
        </w:rPr>
        <w:t> the </w:t>
      </w:r>
      <w:r>
        <w:rPr>
          <w:color w:val="000000"/>
          <w:u w:val="single"/>
          <w:shd w:val="clear" w:color="auto" w:fill="00FFFF"/>
        </w:rPr>
        <w:t>enslavement</w:t>
      </w:r>
      <w:r w:rsidRPr="004B2A34">
        <w:rPr>
          <w:color w:val="000000"/>
          <w:sz w:val="12"/>
        </w:rPr>
        <w:t> of Africans, all for the economic benefit of white colonizers. </w:t>
      </w:r>
      <w:r>
        <w:rPr>
          <w:b/>
          <w:bCs/>
          <w:color w:val="000000"/>
          <w:u w:val="single"/>
        </w:rPr>
        <w:t>The violent domination of the white colonial project and its basis in exploitation and</w:t>
      </w:r>
      <w:r w:rsidRPr="004B2A34">
        <w:rPr>
          <w:color w:val="000000"/>
          <w:sz w:val="12"/>
        </w:rPr>
        <w:t> </w:t>
      </w:r>
      <w:r>
        <w:rPr>
          <w:b/>
          <w:bCs/>
          <w:color w:val="000000"/>
          <w:u w:val="single"/>
          <w:shd w:val="clear" w:color="auto" w:fill="00FFFF"/>
        </w:rPr>
        <w:t>white saviorism not only defined</w:t>
      </w:r>
      <w:r w:rsidRPr="004B2A34">
        <w:rPr>
          <w:color w:val="000000"/>
          <w:sz w:val="12"/>
        </w:rPr>
        <w:t> </w:t>
      </w:r>
      <w:r>
        <w:rPr>
          <w:b/>
          <w:bCs/>
          <w:color w:val="000000"/>
          <w:u w:val="single"/>
        </w:rPr>
        <w:t>the</w:t>
      </w:r>
      <w:r w:rsidRPr="004B2A34">
        <w:rPr>
          <w:color w:val="000000"/>
          <w:sz w:val="12"/>
        </w:rPr>
        <w:t> </w:t>
      </w:r>
      <w:r>
        <w:rPr>
          <w:b/>
          <w:bCs/>
          <w:color w:val="000000"/>
          <w:u w:val="single"/>
          <w:shd w:val="clear" w:color="auto" w:fill="00FFFF"/>
        </w:rPr>
        <w:t>foundations of</w:t>
      </w:r>
      <w:r w:rsidRPr="004B2A34">
        <w:rPr>
          <w:color w:val="000000"/>
          <w:sz w:val="12"/>
        </w:rPr>
        <w:t> </w:t>
      </w:r>
      <w:r>
        <w:rPr>
          <w:b/>
          <w:bCs/>
          <w:color w:val="000000"/>
          <w:u w:val="single"/>
        </w:rPr>
        <w:t>early</w:t>
      </w:r>
      <w:r w:rsidRPr="004B2A34">
        <w:rPr>
          <w:color w:val="000000"/>
          <w:sz w:val="12"/>
        </w:rPr>
        <w:t> </w:t>
      </w:r>
      <w:r>
        <w:rPr>
          <w:b/>
          <w:bCs/>
          <w:color w:val="000000"/>
          <w:u w:val="single"/>
          <w:shd w:val="clear" w:color="auto" w:fill="00FFFF"/>
        </w:rPr>
        <w:t>US society, but is echoed</w:t>
      </w:r>
      <w:r w:rsidRPr="004B2A34">
        <w:rPr>
          <w:color w:val="000000"/>
          <w:sz w:val="12"/>
        </w:rPr>
        <w:t> </w:t>
      </w:r>
      <w:r>
        <w:rPr>
          <w:b/>
          <w:bCs/>
          <w:color w:val="000000"/>
          <w:u w:val="single"/>
        </w:rPr>
        <w:t>today here at home, and</w:t>
      </w:r>
      <w:r w:rsidRPr="004B2A34">
        <w:rPr>
          <w:color w:val="000000"/>
          <w:sz w:val="12"/>
        </w:rPr>
        <w:t> </w:t>
      </w:r>
      <w:r>
        <w:rPr>
          <w:b/>
          <w:bCs/>
          <w:color w:val="000000"/>
          <w:u w:val="single"/>
          <w:shd w:val="clear" w:color="auto" w:fill="00FFFF"/>
        </w:rPr>
        <w:t>in</w:t>
      </w:r>
      <w:r w:rsidRPr="004B2A34">
        <w:rPr>
          <w:color w:val="000000"/>
          <w:sz w:val="12"/>
        </w:rPr>
        <w:t> </w:t>
      </w:r>
      <w:r>
        <w:rPr>
          <w:b/>
          <w:bCs/>
          <w:color w:val="000000"/>
          <w:u w:val="single"/>
        </w:rPr>
        <w:t>US</w:t>
      </w:r>
      <w:r w:rsidRPr="004B2A34">
        <w:rPr>
          <w:color w:val="000000"/>
          <w:sz w:val="12"/>
        </w:rPr>
        <w:t> </w:t>
      </w:r>
      <w:r>
        <w:rPr>
          <w:b/>
          <w:bCs/>
          <w:color w:val="000000"/>
          <w:u w:val="single"/>
          <w:shd w:val="clear" w:color="auto" w:fill="00FFFF"/>
        </w:rPr>
        <w:t>foreign policy.</w:t>
      </w:r>
    </w:p>
    <w:p w14:paraId="7B10B46D" w14:textId="77777777" w:rsidR="00DD022D" w:rsidRPr="004B2A34" w:rsidRDefault="00DD022D" w:rsidP="00DD022D">
      <w:pPr>
        <w:spacing w:line="235" w:lineRule="atLeast"/>
        <w:rPr>
          <w:color w:val="000000"/>
          <w:sz w:val="12"/>
        </w:rPr>
      </w:pPr>
      <w:r w:rsidRPr="004B2A34">
        <w:rPr>
          <w:color w:val="000000"/>
          <w:sz w:val="12"/>
        </w:rPr>
        <w:t>For decades, </w:t>
      </w:r>
      <w:r>
        <w:rPr>
          <w:color w:val="000000"/>
          <w:u w:val="single"/>
        </w:rPr>
        <w:t>the U</w:t>
      </w:r>
      <w:r w:rsidRPr="004B2A34">
        <w:rPr>
          <w:color w:val="000000"/>
          <w:sz w:val="12"/>
        </w:rPr>
        <w:t>nited </w:t>
      </w:r>
      <w:r>
        <w:rPr>
          <w:color w:val="000000"/>
          <w:u w:val="single"/>
        </w:rPr>
        <w:t>S</w:t>
      </w:r>
      <w:r w:rsidRPr="004B2A34">
        <w:rPr>
          <w:color w:val="000000"/>
          <w:sz w:val="12"/>
        </w:rPr>
        <w:t>tates military </w:t>
      </w:r>
      <w:r>
        <w:rPr>
          <w:color w:val="000000"/>
          <w:u w:val="single"/>
        </w:rPr>
        <w:t>has used many of the same tactics abroad that are used against Black and brown people by police</w:t>
      </w:r>
      <w:r w:rsidRPr="004B2A34">
        <w:rPr>
          <w:color w:val="000000"/>
          <w:sz w:val="12"/>
        </w:rPr>
        <w:t> in the United States. </w:t>
      </w:r>
      <w:r>
        <w:rPr>
          <w:b/>
          <w:bCs/>
          <w:color w:val="000000"/>
          <w:u w:val="single"/>
          <w:shd w:val="clear" w:color="auto" w:fill="00FFFF"/>
        </w:rPr>
        <w:t>The use of force is never</w:t>
      </w:r>
      <w:r w:rsidRPr="004B2A34">
        <w:rPr>
          <w:color w:val="000000"/>
          <w:sz w:val="12"/>
        </w:rPr>
        <w:t> </w:t>
      </w:r>
      <w:r>
        <w:rPr>
          <w:b/>
          <w:bCs/>
          <w:color w:val="000000"/>
          <w:u w:val="single"/>
        </w:rPr>
        <w:t>a</w:t>
      </w:r>
      <w:r w:rsidRPr="004B2A34">
        <w:rPr>
          <w:color w:val="000000"/>
          <w:sz w:val="12"/>
        </w:rPr>
        <w:t> </w:t>
      </w:r>
      <w:r>
        <w:rPr>
          <w:b/>
          <w:bCs/>
          <w:color w:val="000000"/>
          <w:u w:val="single"/>
          <w:shd w:val="clear" w:color="auto" w:fill="00FFFF"/>
        </w:rPr>
        <w:t>last</w:t>
      </w:r>
      <w:r w:rsidRPr="004B2A34">
        <w:rPr>
          <w:color w:val="000000"/>
          <w:sz w:val="12"/>
        </w:rPr>
        <w:t> </w:t>
      </w:r>
      <w:r>
        <w:rPr>
          <w:b/>
          <w:bCs/>
          <w:color w:val="000000"/>
          <w:u w:val="single"/>
        </w:rPr>
        <w:t>resort,</w:t>
      </w:r>
      <w:r w:rsidRPr="004B2A34">
        <w:rPr>
          <w:color w:val="000000"/>
          <w:sz w:val="12"/>
        </w:rPr>
        <w:t> </w:t>
      </w:r>
      <w:r>
        <w:rPr>
          <w:b/>
          <w:bCs/>
          <w:color w:val="000000"/>
          <w:u w:val="single"/>
          <w:shd w:val="clear" w:color="auto" w:fill="00FFFF"/>
        </w:rPr>
        <w:t>but</w:t>
      </w:r>
      <w:r w:rsidRPr="004B2A34">
        <w:rPr>
          <w:color w:val="000000"/>
          <w:sz w:val="12"/>
        </w:rPr>
        <w:t> </w:t>
      </w:r>
      <w:r>
        <w:rPr>
          <w:b/>
          <w:bCs/>
          <w:color w:val="000000"/>
          <w:u w:val="single"/>
        </w:rPr>
        <w:t>instead</w:t>
      </w:r>
      <w:r w:rsidRPr="004B2A34">
        <w:rPr>
          <w:color w:val="000000"/>
          <w:sz w:val="12"/>
        </w:rPr>
        <w:t> </w:t>
      </w:r>
      <w:r>
        <w:rPr>
          <w:b/>
          <w:bCs/>
          <w:color w:val="000000"/>
          <w:u w:val="single"/>
          <w:shd w:val="clear" w:color="auto" w:fill="00FFFF"/>
        </w:rPr>
        <w:t>the preferred tool to ensure submission. Local</w:t>
      </w:r>
      <w:r w:rsidRPr="004B2A34">
        <w:rPr>
          <w:color w:val="000000"/>
          <w:sz w:val="12"/>
        </w:rPr>
        <w:t> </w:t>
      </w:r>
      <w:r>
        <w:rPr>
          <w:b/>
          <w:bCs/>
          <w:color w:val="000000"/>
          <w:u w:val="single"/>
        </w:rPr>
        <w:t>conditions, individual</w:t>
      </w:r>
      <w:r w:rsidRPr="004B2A34">
        <w:rPr>
          <w:color w:val="000000"/>
          <w:sz w:val="12"/>
        </w:rPr>
        <w:t> </w:t>
      </w:r>
      <w:r>
        <w:rPr>
          <w:b/>
          <w:bCs/>
          <w:color w:val="000000"/>
          <w:u w:val="single"/>
          <w:shd w:val="clear" w:color="auto" w:fill="00FFFF"/>
        </w:rPr>
        <w:t>experiences,</w:t>
      </w:r>
      <w:r w:rsidRPr="004B2A34">
        <w:rPr>
          <w:color w:val="000000"/>
          <w:sz w:val="12"/>
        </w:rPr>
        <w:t> </w:t>
      </w:r>
      <w:r>
        <w:rPr>
          <w:b/>
          <w:bCs/>
          <w:color w:val="000000"/>
          <w:u w:val="single"/>
        </w:rPr>
        <w:t>and other drivers</w:t>
      </w:r>
      <w:r w:rsidRPr="004B2A34">
        <w:rPr>
          <w:color w:val="000000"/>
          <w:sz w:val="12"/>
        </w:rPr>
        <w:t> to violence, dissent, or crime – often rooted in governance failure, human rights abuses, and economic and/or political disenfranchisement – </w:t>
      </w:r>
      <w:r>
        <w:rPr>
          <w:b/>
          <w:bCs/>
          <w:color w:val="000000"/>
          <w:u w:val="single"/>
          <w:shd w:val="clear" w:color="auto" w:fill="00FFFF"/>
        </w:rPr>
        <w:t>are ignored</w:t>
      </w:r>
      <w:r>
        <w:rPr>
          <w:b/>
          <w:bCs/>
          <w:color w:val="000000"/>
          <w:u w:val="single"/>
        </w:rPr>
        <w:t>.</w:t>
      </w:r>
      <w:r w:rsidRPr="004B2A34">
        <w:rPr>
          <w:color w:val="000000"/>
          <w:sz w:val="12"/>
        </w:rPr>
        <w:t> Instead, a more pernicious, dangerous motive is assigned to all members of subjugated groups once one individual decides to resort to violence or commit a crime.</w:t>
      </w:r>
    </w:p>
    <w:p w14:paraId="4AE6BE98" w14:textId="77777777" w:rsidR="00DD022D" w:rsidRPr="004B2A34" w:rsidRDefault="00DD022D" w:rsidP="00DD022D">
      <w:pPr>
        <w:spacing w:line="235" w:lineRule="atLeast"/>
        <w:rPr>
          <w:color w:val="000000"/>
          <w:sz w:val="12"/>
        </w:rPr>
      </w:pPr>
      <w:r>
        <w:rPr>
          <w:b/>
          <w:bCs/>
          <w:color w:val="000000"/>
          <w:u w:val="single"/>
        </w:rPr>
        <w:t>A violent response is</w:t>
      </w:r>
      <w:r w:rsidRPr="004B2A34">
        <w:rPr>
          <w:color w:val="000000"/>
          <w:sz w:val="12"/>
        </w:rPr>
        <w:t> </w:t>
      </w:r>
      <w:r>
        <w:rPr>
          <w:b/>
          <w:bCs/>
          <w:color w:val="000000"/>
          <w:u w:val="single"/>
          <w:shd w:val="clear" w:color="auto" w:fill="00FFFF"/>
        </w:rPr>
        <w:t>then justified in</w:t>
      </w:r>
      <w:r w:rsidRPr="004B2A34">
        <w:rPr>
          <w:color w:val="000000"/>
          <w:sz w:val="12"/>
        </w:rPr>
        <w:t> </w:t>
      </w:r>
      <w:r>
        <w:rPr>
          <w:b/>
          <w:bCs/>
          <w:color w:val="000000"/>
          <w:u w:val="single"/>
        </w:rPr>
        <w:t>cloaked</w:t>
      </w:r>
      <w:r w:rsidRPr="004B2A34">
        <w:rPr>
          <w:color w:val="000000"/>
          <w:sz w:val="12"/>
        </w:rPr>
        <w:t> </w:t>
      </w:r>
      <w:r>
        <w:rPr>
          <w:b/>
          <w:bCs/>
          <w:color w:val="000000"/>
          <w:u w:val="single"/>
          <w:shd w:val="clear" w:color="auto" w:fill="00FFFF"/>
        </w:rPr>
        <w:t>language about</w:t>
      </w:r>
      <w:r w:rsidRPr="004B2A34">
        <w:rPr>
          <w:color w:val="000000"/>
          <w:sz w:val="12"/>
        </w:rPr>
        <w:t> patriotism, </w:t>
      </w:r>
      <w:r>
        <w:rPr>
          <w:b/>
          <w:bCs/>
          <w:color w:val="000000"/>
          <w:u w:val="single"/>
          <w:shd w:val="clear" w:color="auto" w:fill="00FFFF"/>
        </w:rPr>
        <w:t>security</w:t>
      </w:r>
      <w:r w:rsidRPr="004B2A34">
        <w:rPr>
          <w:color w:val="000000"/>
          <w:sz w:val="12"/>
        </w:rPr>
        <w:t>, and saviorism. The United States military is undertaking dangerous missions against “extremists” to “save” the Afghan people, to “secure freedom” for Iraqis; just as in the United States police are keeping the streets of the US “safe,” tracking “extremists” that threaten the status quo and private property. As the experience of the past several weeks has shown, however, violence from the oppressive force ultimately begets more defiance. The idea that violence can quell dissension is ultimately </w:t>
      </w:r>
      <w:r>
        <w:rPr>
          <w:b/>
          <w:bCs/>
          <w:color w:val="000000"/>
          <w:u w:val="single"/>
          <w:shd w:val="clear" w:color="auto" w:fill="00FFFF"/>
        </w:rPr>
        <w:t xml:space="preserve">rooted in the orientalist, racist belief that non-white people are inherently threats that must ultimately be silenced </w:t>
      </w:r>
      <w:proofErr w:type="gramStart"/>
      <w:r>
        <w:rPr>
          <w:b/>
          <w:bCs/>
          <w:color w:val="000000"/>
          <w:u w:val="single"/>
          <w:shd w:val="clear" w:color="auto" w:fill="00FFFF"/>
        </w:rPr>
        <w:t>in order for</w:t>
      </w:r>
      <w:proofErr w:type="gramEnd"/>
      <w:r>
        <w:rPr>
          <w:b/>
          <w:bCs/>
          <w:color w:val="000000"/>
          <w:u w:val="single"/>
          <w:shd w:val="clear" w:color="auto" w:fill="00FFFF"/>
        </w:rPr>
        <w:t xml:space="preserve"> stability to take hold.</w:t>
      </w:r>
    </w:p>
    <w:p w14:paraId="112AB6F2" w14:textId="77777777" w:rsidR="00DD022D" w:rsidRPr="002F5F0B" w:rsidRDefault="00DD022D" w:rsidP="00DD022D">
      <w:pPr>
        <w:spacing w:line="235" w:lineRule="atLeast"/>
        <w:rPr>
          <w:color w:val="000000"/>
          <w:sz w:val="12"/>
        </w:rPr>
      </w:pPr>
      <w:r w:rsidRPr="004B2A34">
        <w:rPr>
          <w:color w:val="000000"/>
          <w:sz w:val="12"/>
        </w:rPr>
        <w:t>The US government’s use of </w:t>
      </w:r>
      <w:r>
        <w:rPr>
          <w:color w:val="000000"/>
          <w:u w:val="single"/>
          <w:shd w:val="clear" w:color="auto" w:fill="00FFFF"/>
        </w:rPr>
        <w:t>force is</w:t>
      </w:r>
      <w:r w:rsidRPr="004B2A34">
        <w:rPr>
          <w:color w:val="000000"/>
          <w:sz w:val="12"/>
        </w:rPr>
        <w:t> </w:t>
      </w:r>
      <w:r>
        <w:rPr>
          <w:color w:val="000000"/>
          <w:u w:val="single"/>
        </w:rPr>
        <w:t>continuously</w:t>
      </w:r>
      <w:r w:rsidRPr="004B2A34">
        <w:rPr>
          <w:color w:val="000000"/>
          <w:sz w:val="12"/>
        </w:rPr>
        <w:t> </w:t>
      </w:r>
      <w:r>
        <w:rPr>
          <w:color w:val="000000"/>
          <w:u w:val="single"/>
          <w:shd w:val="clear" w:color="auto" w:fill="00FFFF"/>
        </w:rPr>
        <w:t>justified by</w:t>
      </w:r>
      <w:r w:rsidRPr="004B2A34">
        <w:rPr>
          <w:color w:val="000000"/>
          <w:sz w:val="12"/>
        </w:rPr>
        <w:t> </w:t>
      </w:r>
      <w:r>
        <w:rPr>
          <w:color w:val="000000"/>
          <w:u w:val="single"/>
        </w:rPr>
        <w:t>its stated intention to create</w:t>
      </w:r>
      <w:r w:rsidRPr="004B2A34">
        <w:rPr>
          <w:color w:val="000000"/>
          <w:sz w:val="12"/>
        </w:rPr>
        <w:t> </w:t>
      </w:r>
      <w:r>
        <w:rPr>
          <w:color w:val="000000"/>
          <w:u w:val="single"/>
          <w:shd w:val="clear" w:color="auto" w:fill="00FFFF"/>
        </w:rPr>
        <w:t>safety</w:t>
      </w:r>
      <w:r w:rsidRPr="004B2A34">
        <w:rPr>
          <w:color w:val="000000"/>
          <w:sz w:val="12"/>
        </w:rPr>
        <w:t> </w:t>
      </w:r>
      <w:r>
        <w:rPr>
          <w:color w:val="000000"/>
          <w:u w:val="single"/>
        </w:rPr>
        <w:t>—</w:t>
      </w:r>
      <w:r w:rsidRPr="004B2A34">
        <w:rPr>
          <w:color w:val="000000"/>
          <w:sz w:val="12"/>
        </w:rPr>
        <w:t> </w:t>
      </w:r>
      <w:r>
        <w:rPr>
          <w:color w:val="000000"/>
          <w:u w:val="single"/>
          <w:shd w:val="clear" w:color="auto" w:fill="00FFFF"/>
        </w:rPr>
        <w:t>but</w:t>
      </w:r>
      <w:r w:rsidRPr="004B2A34">
        <w:rPr>
          <w:color w:val="000000"/>
          <w:sz w:val="12"/>
        </w:rPr>
        <w:t> </w:t>
      </w:r>
      <w:r>
        <w:rPr>
          <w:color w:val="000000"/>
          <w:u w:val="single"/>
        </w:rPr>
        <w:t>safety</w:t>
      </w:r>
      <w:r w:rsidRPr="004B2A34">
        <w:rPr>
          <w:color w:val="000000"/>
          <w:sz w:val="12"/>
        </w:rPr>
        <w:t> </w:t>
      </w:r>
      <w:r>
        <w:rPr>
          <w:color w:val="000000"/>
          <w:u w:val="single"/>
          <w:shd w:val="clear" w:color="auto" w:fill="00FFFF"/>
        </w:rPr>
        <w:t>for whom</w:t>
      </w:r>
      <w:r>
        <w:rPr>
          <w:color w:val="000000"/>
          <w:u w:val="single"/>
        </w:rPr>
        <w:t>? Surely</w:t>
      </w:r>
      <w:r w:rsidRPr="004B2A34">
        <w:rPr>
          <w:color w:val="000000"/>
          <w:sz w:val="12"/>
        </w:rPr>
        <w:t> </w:t>
      </w:r>
      <w:r>
        <w:rPr>
          <w:color w:val="000000"/>
          <w:u w:val="single"/>
          <w:shd w:val="clear" w:color="auto" w:fill="00FFFF"/>
        </w:rPr>
        <w:t>not the</w:t>
      </w:r>
      <w:r w:rsidRPr="004B2A34">
        <w:rPr>
          <w:color w:val="000000"/>
          <w:sz w:val="12"/>
        </w:rPr>
        <w:t> </w:t>
      </w:r>
      <w:r>
        <w:rPr>
          <w:b/>
          <w:bCs/>
          <w:color w:val="000000"/>
          <w:u w:val="single"/>
          <w:shd w:val="clear" w:color="auto" w:fill="00FFFF"/>
        </w:rPr>
        <w:t>countless innocents killed in endless wars</w:t>
      </w:r>
      <w:r w:rsidRPr="004B2A34">
        <w:rPr>
          <w:color w:val="000000"/>
          <w:sz w:val="12"/>
        </w:rPr>
        <w:t> </w:t>
      </w:r>
      <w:r>
        <w:rPr>
          <w:color w:val="000000"/>
          <w:u w:val="single"/>
          <w:shd w:val="clear" w:color="auto" w:fill="00FFFF"/>
        </w:rPr>
        <w:t>abroad</w:t>
      </w:r>
      <w:r w:rsidRPr="004B2A34">
        <w:rPr>
          <w:color w:val="000000"/>
          <w:sz w:val="12"/>
        </w:rPr>
        <w:t>, the </w:t>
      </w:r>
      <w:r>
        <w:rPr>
          <w:b/>
          <w:bCs/>
          <w:color w:val="000000"/>
          <w:u w:val="single"/>
          <w:shd w:val="clear" w:color="auto" w:fill="00FFFF"/>
        </w:rPr>
        <w:t>diaspora communities surveilled, or</w:t>
      </w:r>
      <w:r w:rsidRPr="004B2A34">
        <w:rPr>
          <w:color w:val="000000"/>
          <w:sz w:val="12"/>
        </w:rPr>
        <w:t> the </w:t>
      </w:r>
      <w:r>
        <w:rPr>
          <w:b/>
          <w:bCs/>
          <w:color w:val="000000"/>
          <w:u w:val="single"/>
          <w:shd w:val="clear" w:color="auto" w:fill="00FFFF"/>
        </w:rPr>
        <w:t>Black people murdered</w:t>
      </w:r>
      <w:r w:rsidRPr="004B2A34">
        <w:rPr>
          <w:color w:val="000000"/>
          <w:sz w:val="12"/>
        </w:rPr>
        <w:t> by police here </w:t>
      </w:r>
      <w:r>
        <w:rPr>
          <w:b/>
          <w:bCs/>
          <w:color w:val="000000"/>
          <w:u w:val="single"/>
          <w:shd w:val="clear" w:color="auto" w:fill="00FFFF"/>
        </w:rPr>
        <w:t>at home</w:t>
      </w:r>
      <w:r w:rsidRPr="004B2A34">
        <w:rPr>
          <w:color w:val="000000"/>
          <w:sz w:val="12"/>
        </w:rPr>
        <w:t>. The Trump administration’s current militarized response to the popular uprisings sweeping the country is merely an outgrowth of long-standing policies that have devalued Black and brown </w:t>
      </w:r>
      <w:proofErr w:type="gramStart"/>
      <w:r w:rsidRPr="004B2A34">
        <w:rPr>
          <w:color w:val="000000"/>
          <w:sz w:val="12"/>
        </w:rPr>
        <w:t>lives, and</w:t>
      </w:r>
      <w:proofErr w:type="gramEnd"/>
      <w:r w:rsidRPr="004B2A34">
        <w:rPr>
          <w:color w:val="000000"/>
          <w:sz w:val="12"/>
        </w:rPr>
        <w:t xml:space="preserve"> ignored the unique injustices and inequities these communities face in achieving safety, well-being, and liberation. The post-9/11 police state and outdated slavery-era laws merely provide useful levers for Trump to pull in the face of this new challenge to his power.</w:t>
      </w:r>
    </w:p>
    <w:p w14:paraId="2EB920B5" w14:textId="77777777" w:rsidR="00DD022D" w:rsidRDefault="00DD022D" w:rsidP="00DD022D">
      <w:pPr>
        <w:pStyle w:val="Heading4"/>
        <w:spacing w:before="30" w:line="278" w:lineRule="atLeast"/>
        <w:rPr>
          <w:rFonts w:cs="Calibri"/>
          <w:color w:val="000000"/>
          <w:szCs w:val="26"/>
        </w:rPr>
      </w:pPr>
      <w:r>
        <w:rPr>
          <w:rFonts w:cs="Calibri"/>
          <w:color w:val="000000"/>
          <w:szCs w:val="26"/>
        </w:rPr>
        <w:t xml:space="preserve">The functionally “inevitable” </w:t>
      </w:r>
      <w:r w:rsidRPr="0026564C">
        <w:rPr>
          <w:rFonts w:cs="Calibri"/>
          <w:color w:val="000000"/>
          <w:szCs w:val="26"/>
          <w:u w:val="single"/>
        </w:rPr>
        <w:t xml:space="preserve">pursuit of </w:t>
      </w:r>
      <w:proofErr w:type="spellStart"/>
      <w:r w:rsidRPr="0026564C">
        <w:rPr>
          <w:rFonts w:cs="Calibri"/>
          <w:color w:val="000000"/>
          <w:szCs w:val="26"/>
          <w:u w:val="single"/>
        </w:rPr>
        <w:t>heg</w:t>
      </w:r>
      <w:r>
        <w:rPr>
          <w:rFonts w:cs="Calibri"/>
          <w:color w:val="000000"/>
          <w:szCs w:val="26"/>
          <w:u w:val="single"/>
        </w:rPr>
        <w:t>omony</w:t>
      </w:r>
      <w:proofErr w:type="spellEnd"/>
      <w:r>
        <w:rPr>
          <w:rFonts w:cs="Calibri"/>
          <w:color w:val="000000"/>
          <w:szCs w:val="26"/>
        </w:rPr>
        <w:t xml:space="preserve"> in the world of the plan proves that policymakers will act in a </w:t>
      </w:r>
      <w:r w:rsidRPr="0026564C">
        <w:rPr>
          <w:rFonts w:cs="Calibri"/>
          <w:color w:val="000000"/>
          <w:szCs w:val="26"/>
          <w:u w:val="single"/>
        </w:rPr>
        <w:t>paranoid</w:t>
      </w:r>
      <w:r>
        <w:rPr>
          <w:rFonts w:cs="Calibri"/>
          <w:color w:val="000000"/>
          <w:szCs w:val="26"/>
        </w:rPr>
        <w:t xml:space="preserve"> manner as they </w:t>
      </w:r>
      <w:r w:rsidRPr="0026564C">
        <w:rPr>
          <w:rFonts w:cs="Calibri"/>
          <w:color w:val="000000"/>
          <w:szCs w:val="26"/>
          <w:u w:val="single"/>
        </w:rPr>
        <w:t>securitize failing hegemony</w:t>
      </w:r>
      <w:r>
        <w:rPr>
          <w:rFonts w:cs="Calibri"/>
          <w:color w:val="000000"/>
          <w:szCs w:val="26"/>
        </w:rPr>
        <w:t xml:space="preserve"> and that </w:t>
      </w:r>
      <w:r w:rsidRPr="0026564C">
        <w:rPr>
          <w:rFonts w:cs="Calibri"/>
          <w:color w:val="000000"/>
          <w:szCs w:val="26"/>
          <w:u w:val="single"/>
        </w:rPr>
        <w:t>locks-in policy failure</w:t>
      </w:r>
      <w:r>
        <w:rPr>
          <w:rFonts w:cs="Calibri"/>
          <w:color w:val="000000"/>
          <w:szCs w:val="26"/>
        </w:rPr>
        <w:t>, turning all their offense.</w:t>
      </w:r>
    </w:p>
    <w:p w14:paraId="0F287B7A" w14:textId="77777777" w:rsidR="00DD022D" w:rsidRDefault="00DD022D" w:rsidP="00DD022D">
      <w:pPr>
        <w:spacing w:after="120" w:line="235" w:lineRule="atLeast"/>
        <w:rPr>
          <w:color w:val="000000"/>
        </w:rPr>
      </w:pPr>
      <w:r w:rsidRPr="00666501">
        <w:rPr>
          <w:color w:val="000000"/>
        </w:rPr>
        <w:t>Bruno</w:t>
      </w:r>
      <w:r>
        <w:rPr>
          <w:b/>
          <w:bCs/>
          <w:color w:val="000000"/>
          <w:sz w:val="26"/>
          <w:szCs w:val="26"/>
        </w:rPr>
        <w:t xml:space="preserve"> Gulli ‘13.</w:t>
      </w:r>
      <w:r>
        <w:rPr>
          <w:color w:val="000000"/>
        </w:rPr>
        <w:t xml:space="preserve"> Gulli is a professor and researcher of history, philosophy, and political science at Kingsborough College situated in New York. “For the critique of sovereignty and violence.” 02-01-2013 </w:t>
      </w:r>
      <w:r w:rsidRPr="00D1662D">
        <w:rPr>
          <w:color w:val="000000"/>
        </w:rPr>
        <w:t>https://rowman.com/ISBN/9781786600394/A-Critique-of-Sovereignty</w:t>
      </w:r>
      <w:r>
        <w:rPr>
          <w:color w:val="000000"/>
        </w:rPr>
        <w:t>///KM</w:t>
      </w:r>
    </w:p>
    <w:p w14:paraId="1F15A1E2" w14:textId="77777777" w:rsidR="00DD022D" w:rsidRPr="00163036" w:rsidRDefault="00DD022D" w:rsidP="00DD022D">
      <w:pPr>
        <w:spacing w:line="235" w:lineRule="atLeast"/>
        <w:rPr>
          <w:color w:val="000000"/>
          <w:sz w:val="16"/>
        </w:rPr>
      </w:pPr>
      <w:r w:rsidRPr="00163036">
        <w:rPr>
          <w:color w:val="000000"/>
          <w:sz w:val="16"/>
        </w:rPr>
        <w:t>I think that </w:t>
      </w:r>
      <w:r>
        <w:rPr>
          <w:color w:val="000000"/>
          <w:u w:val="single"/>
        </w:rPr>
        <w:t>we have now an understanding of what the situation is:</w:t>
      </w:r>
      <w:r w:rsidRPr="00163036">
        <w:rPr>
          <w:color w:val="000000"/>
          <w:sz w:val="16"/>
        </w:rPr>
        <w:t> </w:t>
      </w:r>
      <w:r>
        <w:rPr>
          <w:b/>
          <w:bCs/>
          <w:color w:val="000000"/>
          <w:u w:val="single"/>
          <w:shd w:val="clear" w:color="auto" w:fill="00FFFF"/>
        </w:rPr>
        <w:t>The sovereign everywhere</w:t>
      </w:r>
      <w:r>
        <w:rPr>
          <w:color w:val="000000"/>
          <w:u w:val="single"/>
        </w:rPr>
        <w:t>, be it the political or financial elite,</w:t>
      </w:r>
      <w:r w:rsidRPr="00163036">
        <w:rPr>
          <w:color w:val="000000"/>
          <w:sz w:val="16"/>
        </w:rPr>
        <w:t> </w:t>
      </w:r>
      <w:r>
        <w:rPr>
          <w:b/>
          <w:bCs/>
          <w:color w:val="000000"/>
          <w:u w:val="single"/>
          <w:shd w:val="clear" w:color="auto" w:fill="00FFFF"/>
        </w:rPr>
        <w:t>fakes the legitimacy</w:t>
      </w:r>
      <w:r w:rsidRPr="00163036">
        <w:rPr>
          <w:color w:val="000000"/>
          <w:sz w:val="16"/>
        </w:rPr>
        <w:t> </w:t>
      </w:r>
      <w:r>
        <w:rPr>
          <w:color w:val="000000"/>
          <w:u w:val="single"/>
          <w:shd w:val="clear" w:color="auto" w:fill="00FFFF"/>
        </w:rPr>
        <w:t>on which its power</w:t>
      </w:r>
      <w:r w:rsidRPr="00163036">
        <w:rPr>
          <w:color w:val="000000"/>
          <w:sz w:val="16"/>
        </w:rPr>
        <w:t> </w:t>
      </w:r>
      <w:r>
        <w:rPr>
          <w:color w:val="000000"/>
          <w:u w:val="single"/>
        </w:rPr>
        <w:t>and authority supposedly</w:t>
      </w:r>
      <w:r w:rsidRPr="00163036">
        <w:rPr>
          <w:color w:val="000000"/>
          <w:sz w:val="16"/>
        </w:rPr>
        <w:t> </w:t>
      </w:r>
      <w:r>
        <w:rPr>
          <w:color w:val="000000"/>
          <w:u w:val="single"/>
          <w:shd w:val="clear" w:color="auto" w:fill="00FFFF"/>
        </w:rPr>
        <w:t>rest</w:t>
      </w:r>
      <w:r w:rsidRPr="00163036">
        <w:rPr>
          <w:color w:val="000000"/>
          <w:sz w:val="16"/>
        </w:rPr>
        <w:t>. </w:t>
      </w:r>
      <w:r>
        <w:rPr>
          <w:color w:val="000000"/>
          <w:u w:val="single"/>
        </w:rPr>
        <w:t>In truth,</w:t>
      </w:r>
      <w:r w:rsidRPr="00163036">
        <w:rPr>
          <w:color w:val="000000"/>
          <w:sz w:val="16"/>
        </w:rPr>
        <w:t> </w:t>
      </w:r>
      <w:r>
        <w:rPr>
          <w:color w:val="000000"/>
          <w:u w:val="single"/>
          <w:shd w:val="clear" w:color="auto" w:fill="00FFFF"/>
        </w:rPr>
        <w:t>they</w:t>
      </w:r>
      <w:r w:rsidRPr="00163036">
        <w:rPr>
          <w:color w:val="000000"/>
          <w:sz w:val="16"/>
        </w:rPr>
        <w:t> </w:t>
      </w:r>
      <w:r>
        <w:rPr>
          <w:b/>
          <w:bCs/>
          <w:color w:val="000000"/>
          <w:u w:val="single"/>
          <w:shd w:val="clear" w:color="auto" w:fill="00FFFF"/>
        </w:rPr>
        <w:t>rest on violence and terror</w:t>
      </w:r>
      <w:r>
        <w:rPr>
          <w:color w:val="000000"/>
          <w:u w:val="single"/>
        </w:rPr>
        <w:t>, or the threat thereof</w:t>
      </w:r>
      <w:r w:rsidRPr="00163036">
        <w:rPr>
          <w:color w:val="000000"/>
          <w:sz w:val="16"/>
        </w:rPr>
        <w:t>. </w:t>
      </w:r>
      <w:r>
        <w:rPr>
          <w:color w:val="000000"/>
          <w:u w:val="single"/>
        </w:rPr>
        <w:t>This is an</w:t>
      </w:r>
      <w:r w:rsidRPr="00163036">
        <w:rPr>
          <w:color w:val="000000"/>
          <w:sz w:val="16"/>
        </w:rPr>
        <w:t> </w:t>
      </w:r>
      <w:r>
        <w:rPr>
          <w:b/>
          <w:bCs/>
          <w:color w:val="000000"/>
          <w:u w:val="single"/>
        </w:rPr>
        <w:t>obvious and essential aspect</w:t>
      </w:r>
      <w:r w:rsidRPr="00163036">
        <w:rPr>
          <w:color w:val="000000"/>
          <w:sz w:val="16"/>
        </w:rPr>
        <w:t> </w:t>
      </w:r>
      <w:r>
        <w:rPr>
          <w:color w:val="000000"/>
          <w:u w:val="single"/>
        </w:rPr>
        <w:t>of the singularity of the present crisis</w:t>
      </w:r>
      <w:r w:rsidRPr="00163036">
        <w:rPr>
          <w:color w:val="000000"/>
          <w:sz w:val="16"/>
        </w:rPr>
        <w:t>. In this sense, </w:t>
      </w:r>
      <w:r>
        <w:rPr>
          <w:color w:val="000000"/>
          <w:u w:val="single"/>
        </w:rPr>
        <w:t>the singularity of the crisis lies in the fact that</w:t>
      </w:r>
      <w:r w:rsidRPr="00163036">
        <w:rPr>
          <w:color w:val="000000"/>
          <w:sz w:val="16"/>
        </w:rPr>
        <w:t> </w:t>
      </w:r>
      <w:r>
        <w:rPr>
          <w:color w:val="000000"/>
          <w:u w:val="single"/>
          <w:shd w:val="clear" w:color="auto" w:fill="00FFFF"/>
        </w:rPr>
        <w:t>the struggle for dominance is</w:t>
      </w:r>
      <w:r w:rsidRPr="00163036">
        <w:rPr>
          <w:color w:val="000000"/>
          <w:sz w:val="16"/>
        </w:rPr>
        <w:t> </w:t>
      </w:r>
      <w:r>
        <w:rPr>
          <w:color w:val="000000"/>
          <w:u w:val="single"/>
        </w:rPr>
        <w:t>at one and the same time</w:t>
      </w:r>
      <w:r w:rsidRPr="00163036">
        <w:rPr>
          <w:color w:val="000000"/>
          <w:sz w:val="16"/>
        </w:rPr>
        <w:t> </w:t>
      </w:r>
      <w:r>
        <w:rPr>
          <w:color w:val="000000"/>
          <w:u w:val="single"/>
          <w:shd w:val="clear" w:color="auto" w:fill="00FFFF"/>
        </w:rPr>
        <w:t>impaired and made more brutal by</w:t>
      </w:r>
      <w:r w:rsidRPr="00163036">
        <w:rPr>
          <w:color w:val="000000"/>
          <w:sz w:val="16"/>
        </w:rPr>
        <w:t> </w:t>
      </w:r>
      <w:r>
        <w:rPr>
          <w:b/>
          <w:bCs/>
          <w:color w:val="000000"/>
          <w:u w:val="single"/>
          <w:shd w:val="clear" w:color="auto" w:fill="00FFFF"/>
        </w:rPr>
        <w:t>the lack of hegemony</w:t>
      </w:r>
      <w:r w:rsidRPr="00163036">
        <w:rPr>
          <w:color w:val="000000"/>
          <w:sz w:val="16"/>
        </w:rPr>
        <w:t>. This is true in general, but </w:t>
      </w:r>
      <w:r>
        <w:rPr>
          <w:color w:val="000000"/>
          <w:u w:val="single"/>
        </w:rPr>
        <w:t>it is perhaps particularly true with respect to the greatest power on earth,</w:t>
      </w:r>
      <w:r w:rsidRPr="00163036">
        <w:rPr>
          <w:color w:val="000000"/>
          <w:sz w:val="16"/>
        </w:rPr>
        <w:t> </w:t>
      </w:r>
      <w:r>
        <w:rPr>
          <w:b/>
          <w:bCs/>
          <w:color w:val="000000"/>
          <w:u w:val="single"/>
        </w:rPr>
        <w:t>the</w:t>
      </w:r>
      <w:r w:rsidRPr="00163036">
        <w:rPr>
          <w:color w:val="000000"/>
          <w:sz w:val="16"/>
        </w:rPr>
        <w:t> </w:t>
      </w:r>
      <w:r>
        <w:rPr>
          <w:b/>
          <w:bCs/>
          <w:color w:val="000000"/>
          <w:u w:val="single"/>
          <w:shd w:val="clear" w:color="auto" w:fill="00FFFF"/>
        </w:rPr>
        <w:t>United States</w:t>
      </w:r>
      <w:r>
        <w:rPr>
          <w:color w:val="000000"/>
          <w:u w:val="single"/>
        </w:rPr>
        <w:t>, whose</w:t>
      </w:r>
      <w:r w:rsidRPr="00163036">
        <w:rPr>
          <w:color w:val="000000"/>
          <w:sz w:val="16"/>
        </w:rPr>
        <w:t> </w:t>
      </w:r>
      <w:r>
        <w:rPr>
          <w:color w:val="000000"/>
          <w:u w:val="single"/>
          <w:shd w:val="clear" w:color="auto" w:fill="00FFFF"/>
        </w:rPr>
        <w:t>hegemony has</w:t>
      </w:r>
      <w:r w:rsidRPr="00163036">
        <w:rPr>
          <w:color w:val="000000"/>
          <w:sz w:val="16"/>
        </w:rPr>
        <w:t> </w:t>
      </w:r>
      <w:r>
        <w:rPr>
          <w:b/>
          <w:bCs/>
          <w:color w:val="000000"/>
          <w:u w:val="single"/>
        </w:rPr>
        <w:t>diminished or</w:t>
      </w:r>
      <w:r w:rsidRPr="00163036">
        <w:rPr>
          <w:color w:val="000000"/>
          <w:sz w:val="16"/>
        </w:rPr>
        <w:t> </w:t>
      </w:r>
      <w:r>
        <w:rPr>
          <w:b/>
          <w:bCs/>
          <w:color w:val="000000"/>
          <w:u w:val="single"/>
          <w:shd w:val="clear" w:color="auto" w:fill="00FFFF"/>
        </w:rPr>
        <w:t>vanished</w:t>
      </w:r>
      <w:r>
        <w:rPr>
          <w:color w:val="000000"/>
          <w:u w:val="single"/>
        </w:rPr>
        <w:t>.</w:t>
      </w:r>
      <w:r w:rsidRPr="00163036">
        <w:rPr>
          <w:color w:val="000000"/>
          <w:sz w:val="16"/>
        </w:rPr>
        <w:t> </w:t>
      </w:r>
      <w:r>
        <w:rPr>
          <w:color w:val="000000"/>
          <w:u w:val="single"/>
        </w:rPr>
        <w:t>It is a fortiori true of whatever is called ‘the West,’ of which the US has for about a century represented the vanguard</w:t>
      </w:r>
      <w:r w:rsidRPr="00163036">
        <w:rPr>
          <w:color w:val="000000"/>
          <w:sz w:val="16"/>
        </w:rPr>
        <w:t>. </w:t>
      </w:r>
      <w:r>
        <w:rPr>
          <w:color w:val="000000"/>
          <w:u w:val="single"/>
          <w:shd w:val="clear" w:color="auto" w:fill="00FFFF"/>
        </w:rPr>
        <w:t>Lacking hegemony, the</w:t>
      </w:r>
      <w:r w:rsidRPr="00163036">
        <w:rPr>
          <w:color w:val="000000"/>
          <w:sz w:val="16"/>
        </w:rPr>
        <w:t> </w:t>
      </w:r>
      <w:r>
        <w:rPr>
          <w:b/>
          <w:bCs/>
          <w:color w:val="000000"/>
          <w:u w:val="single"/>
          <w:shd w:val="clear" w:color="auto" w:fill="00FFFF"/>
        </w:rPr>
        <w:t>sheer drive for domination</w:t>
      </w:r>
      <w:r w:rsidRPr="00163036">
        <w:rPr>
          <w:color w:val="000000"/>
          <w:sz w:val="16"/>
        </w:rPr>
        <w:t> </w:t>
      </w:r>
      <w:proofErr w:type="gramStart"/>
      <w:r>
        <w:rPr>
          <w:color w:val="000000"/>
          <w:u w:val="single"/>
          <w:shd w:val="clear" w:color="auto" w:fill="00FFFF"/>
        </w:rPr>
        <w:t>has to</w:t>
      </w:r>
      <w:proofErr w:type="gramEnd"/>
      <w:r>
        <w:rPr>
          <w:color w:val="000000"/>
          <w:u w:val="single"/>
          <w:shd w:val="clear" w:color="auto" w:fill="00FFFF"/>
        </w:rPr>
        <w:t xml:space="preserve"> show</w:t>
      </w:r>
      <w:r w:rsidRPr="00163036">
        <w:rPr>
          <w:color w:val="000000"/>
          <w:sz w:val="16"/>
        </w:rPr>
        <w:t> </w:t>
      </w:r>
      <w:r>
        <w:rPr>
          <w:b/>
          <w:bCs/>
          <w:color w:val="000000"/>
          <w:u w:val="single"/>
        </w:rPr>
        <w:t>its true face</w:t>
      </w:r>
      <w:r>
        <w:rPr>
          <w:color w:val="000000"/>
          <w:u w:val="single"/>
        </w:rPr>
        <w:t>, its</w:t>
      </w:r>
      <w:r w:rsidRPr="00163036">
        <w:rPr>
          <w:color w:val="000000"/>
          <w:sz w:val="16"/>
        </w:rPr>
        <w:t> </w:t>
      </w:r>
      <w:r>
        <w:rPr>
          <w:b/>
          <w:bCs/>
          <w:color w:val="000000"/>
          <w:u w:val="single"/>
          <w:shd w:val="clear" w:color="auto" w:fill="00FFFF"/>
        </w:rPr>
        <w:t>raw violence</w:t>
      </w:r>
      <w:r w:rsidRPr="00163036">
        <w:rPr>
          <w:color w:val="000000"/>
          <w:sz w:val="16"/>
        </w:rPr>
        <w:t>. </w:t>
      </w:r>
      <w:r>
        <w:rPr>
          <w:color w:val="000000"/>
          <w:u w:val="single"/>
        </w:rPr>
        <w:t>The usual,</w:t>
      </w:r>
      <w:r w:rsidRPr="00163036">
        <w:rPr>
          <w:color w:val="000000"/>
          <w:sz w:val="16"/>
        </w:rPr>
        <w:t> </w:t>
      </w:r>
      <w:r>
        <w:rPr>
          <w:color w:val="000000"/>
          <w:u w:val="single"/>
          <w:shd w:val="clear" w:color="auto" w:fill="00FFFF"/>
        </w:rPr>
        <w:t>traditional</w:t>
      </w:r>
      <w:r w:rsidRPr="00163036">
        <w:rPr>
          <w:color w:val="000000"/>
          <w:sz w:val="16"/>
        </w:rPr>
        <w:t> </w:t>
      </w:r>
      <w:r>
        <w:rPr>
          <w:b/>
          <w:bCs/>
          <w:color w:val="000000"/>
          <w:u w:val="single"/>
          <w:shd w:val="clear" w:color="auto" w:fill="00FFFF"/>
        </w:rPr>
        <w:t>ideological justifications for dominance</w:t>
      </w:r>
      <w:r w:rsidRPr="00163036">
        <w:rPr>
          <w:color w:val="000000"/>
          <w:sz w:val="16"/>
        </w:rPr>
        <w:t> </w:t>
      </w:r>
      <w:r>
        <w:rPr>
          <w:color w:val="000000"/>
          <w:u w:val="single"/>
        </w:rPr>
        <w:t>(such as bringing democracy and freedom here and there)</w:t>
      </w:r>
      <w:r w:rsidRPr="00163036">
        <w:rPr>
          <w:color w:val="000000"/>
          <w:sz w:val="16"/>
        </w:rPr>
        <w:t> </w:t>
      </w:r>
      <w:r>
        <w:rPr>
          <w:color w:val="000000"/>
          <w:u w:val="single"/>
          <w:shd w:val="clear" w:color="auto" w:fill="00FFFF"/>
        </w:rPr>
        <w:t>have</w:t>
      </w:r>
      <w:r w:rsidRPr="00163036">
        <w:rPr>
          <w:color w:val="000000"/>
          <w:sz w:val="16"/>
        </w:rPr>
        <w:t> </w:t>
      </w:r>
      <w:r>
        <w:rPr>
          <w:color w:val="000000"/>
          <w:u w:val="single"/>
        </w:rPr>
        <w:t>now</w:t>
      </w:r>
      <w:r w:rsidRPr="00163036">
        <w:rPr>
          <w:color w:val="000000"/>
          <w:sz w:val="16"/>
        </w:rPr>
        <w:t> </w:t>
      </w:r>
      <w:r>
        <w:rPr>
          <w:color w:val="000000"/>
          <w:u w:val="single"/>
          <w:shd w:val="clear" w:color="auto" w:fill="00FFFF"/>
        </w:rPr>
        <w:t>become</w:t>
      </w:r>
      <w:r w:rsidRPr="00163036">
        <w:rPr>
          <w:color w:val="000000"/>
          <w:sz w:val="16"/>
        </w:rPr>
        <w:t> </w:t>
      </w:r>
      <w:r>
        <w:rPr>
          <w:b/>
          <w:bCs/>
          <w:color w:val="000000"/>
          <w:u w:val="single"/>
          <w:shd w:val="clear" w:color="auto" w:fill="00FFFF"/>
        </w:rPr>
        <w:t>very weak</w:t>
      </w:r>
      <w:r w:rsidRPr="00163036">
        <w:rPr>
          <w:color w:val="000000"/>
          <w:sz w:val="16"/>
        </w:rPr>
        <w:t> </w:t>
      </w:r>
      <w:r>
        <w:rPr>
          <w:color w:val="000000"/>
          <w:u w:val="single"/>
          <w:shd w:val="clear" w:color="auto" w:fill="00FFFF"/>
        </w:rPr>
        <w:t>because of</w:t>
      </w:r>
      <w:r w:rsidRPr="00163036">
        <w:rPr>
          <w:color w:val="000000"/>
          <w:sz w:val="16"/>
        </w:rPr>
        <w:t> </w:t>
      </w:r>
      <w:r>
        <w:rPr>
          <w:b/>
          <w:bCs/>
          <w:color w:val="000000"/>
          <w:u w:val="single"/>
          <w:shd w:val="clear" w:color="auto" w:fill="00FFFF"/>
        </w:rPr>
        <w:t>the contempt</w:t>
      </w:r>
      <w:r w:rsidRPr="00163036">
        <w:rPr>
          <w:color w:val="000000"/>
          <w:sz w:val="16"/>
        </w:rPr>
        <w:t> </w:t>
      </w:r>
      <w:r>
        <w:rPr>
          <w:color w:val="000000"/>
          <w:u w:val="single"/>
          <w:shd w:val="clear" w:color="auto" w:fill="00FFFF"/>
        </w:rPr>
        <w:t>that the dominant nations</w:t>
      </w:r>
      <w:r w:rsidRPr="00163036">
        <w:rPr>
          <w:color w:val="000000"/>
          <w:sz w:val="16"/>
        </w:rPr>
        <w:t> </w:t>
      </w:r>
      <w:r>
        <w:rPr>
          <w:color w:val="000000"/>
          <w:u w:val="single"/>
        </w:rPr>
        <w:t>(the US and its most powerful allies)</w:t>
      </w:r>
      <w:r w:rsidRPr="00163036">
        <w:rPr>
          <w:color w:val="000000"/>
          <w:sz w:val="16"/>
        </w:rPr>
        <w:t> </w:t>
      </w:r>
      <w:r>
        <w:rPr>
          <w:b/>
          <w:bCs/>
          <w:color w:val="000000"/>
          <w:u w:val="single"/>
          <w:shd w:val="clear" w:color="auto" w:fill="00FFFF"/>
        </w:rPr>
        <w:t>regularly show</w:t>
      </w:r>
      <w:r w:rsidRPr="00163036">
        <w:rPr>
          <w:color w:val="000000"/>
          <w:sz w:val="16"/>
        </w:rPr>
        <w:t> </w:t>
      </w:r>
      <w:r>
        <w:rPr>
          <w:color w:val="000000"/>
          <w:u w:val="single"/>
          <w:shd w:val="clear" w:color="auto" w:fill="00FFFF"/>
        </w:rPr>
        <w:t>toward legality, morality, and humanity</w:t>
      </w:r>
      <w:r w:rsidRPr="00163036">
        <w:rPr>
          <w:color w:val="000000"/>
          <w:sz w:val="16"/>
        </w:rPr>
        <w:t>. Of course, </w:t>
      </w:r>
      <w:r>
        <w:rPr>
          <w:color w:val="000000"/>
          <w:u w:val="single"/>
          <w:shd w:val="clear" w:color="auto" w:fill="00FFFF"/>
        </w:rPr>
        <w:t>the so-called rogue states</w:t>
      </w:r>
      <w:r>
        <w:rPr>
          <w:color w:val="000000"/>
          <w:u w:val="single"/>
        </w:rPr>
        <w:t>, thriving on corruption, do not fare any better in this sense, but for them, when they</w:t>
      </w:r>
      <w:r w:rsidRPr="00163036">
        <w:rPr>
          <w:color w:val="000000"/>
          <w:sz w:val="16"/>
        </w:rPr>
        <w:t> </w:t>
      </w:r>
      <w:r>
        <w:rPr>
          <w:color w:val="000000"/>
          <w:u w:val="single"/>
          <w:shd w:val="clear" w:color="auto" w:fill="00FFFF"/>
        </w:rPr>
        <w:t>act</w:t>
      </w:r>
      <w:r w:rsidRPr="00163036">
        <w:rPr>
          <w:color w:val="000000"/>
          <w:sz w:val="16"/>
        </w:rPr>
        <w:t> </w:t>
      </w:r>
      <w:r>
        <w:rPr>
          <w:color w:val="000000"/>
          <w:u w:val="single"/>
        </w:rPr>
        <w:t>autonomously and</w:t>
      </w:r>
      <w:r w:rsidRPr="00163036">
        <w:rPr>
          <w:color w:val="000000"/>
          <w:sz w:val="16"/>
        </w:rPr>
        <w:t> </w:t>
      </w:r>
      <w:r>
        <w:rPr>
          <w:color w:val="000000"/>
          <w:u w:val="single"/>
          <w:shd w:val="clear" w:color="auto" w:fill="00FFFF"/>
        </w:rPr>
        <w:t>against the</w:t>
      </w:r>
      <w:r w:rsidRPr="00163036">
        <w:rPr>
          <w:color w:val="000000"/>
          <w:sz w:val="16"/>
        </w:rPr>
        <w:t> </w:t>
      </w:r>
      <w:r>
        <w:rPr>
          <w:color w:val="000000"/>
          <w:u w:val="single"/>
        </w:rPr>
        <w:t>dictates of ‘the West,’ the specter of punishment, in the form of</w:t>
      </w:r>
      <w:r w:rsidRPr="00163036">
        <w:rPr>
          <w:color w:val="000000"/>
          <w:sz w:val="16"/>
        </w:rPr>
        <w:t> </w:t>
      </w:r>
      <w:r>
        <w:rPr>
          <w:color w:val="000000"/>
          <w:u w:val="single"/>
          <w:shd w:val="clear" w:color="auto" w:fill="00FFFF"/>
        </w:rPr>
        <w:t>retaliatory war or</w:t>
      </w:r>
      <w:r w:rsidRPr="00163036">
        <w:rPr>
          <w:color w:val="000000"/>
          <w:sz w:val="16"/>
        </w:rPr>
        <w:t> </w:t>
      </w:r>
      <w:r>
        <w:rPr>
          <w:color w:val="000000"/>
          <w:u w:val="single"/>
        </w:rPr>
        <w:t>even</w:t>
      </w:r>
      <w:r w:rsidRPr="00163036">
        <w:rPr>
          <w:color w:val="000000"/>
          <w:sz w:val="16"/>
        </w:rPr>
        <w:t> </w:t>
      </w:r>
      <w:r>
        <w:rPr>
          <w:color w:val="000000"/>
          <w:u w:val="single"/>
          <w:shd w:val="clear" w:color="auto" w:fill="00FFFF"/>
        </w:rPr>
        <w:t>indictment from the I</w:t>
      </w:r>
      <w:r>
        <w:rPr>
          <w:color w:val="000000"/>
          <w:u w:val="single"/>
        </w:rPr>
        <w:t>nternational</w:t>
      </w:r>
      <w:r w:rsidRPr="00163036">
        <w:rPr>
          <w:color w:val="000000"/>
          <w:sz w:val="16"/>
        </w:rPr>
        <w:t> </w:t>
      </w:r>
      <w:r>
        <w:rPr>
          <w:color w:val="000000"/>
          <w:u w:val="single"/>
          <w:shd w:val="clear" w:color="auto" w:fill="00FFFF"/>
        </w:rPr>
        <w:t>C</w:t>
      </w:r>
      <w:r>
        <w:rPr>
          <w:color w:val="000000"/>
          <w:u w:val="single"/>
        </w:rPr>
        <w:t>riminal</w:t>
      </w:r>
      <w:r w:rsidRPr="00163036">
        <w:rPr>
          <w:color w:val="000000"/>
          <w:sz w:val="16"/>
        </w:rPr>
        <w:t> </w:t>
      </w:r>
      <w:r>
        <w:rPr>
          <w:color w:val="000000"/>
          <w:u w:val="single"/>
          <w:shd w:val="clear" w:color="auto" w:fill="00FFFF"/>
        </w:rPr>
        <w:t>C</w:t>
      </w:r>
      <w:r>
        <w:rPr>
          <w:color w:val="000000"/>
          <w:u w:val="single"/>
        </w:rPr>
        <w:t>ourt,</w:t>
      </w:r>
      <w:r w:rsidRPr="00163036">
        <w:rPr>
          <w:color w:val="000000"/>
          <w:sz w:val="16"/>
        </w:rPr>
        <w:t> </w:t>
      </w:r>
      <w:r>
        <w:rPr>
          <w:color w:val="000000"/>
          <w:u w:val="single"/>
          <w:shd w:val="clear" w:color="auto" w:fill="00FFFF"/>
        </w:rPr>
        <w:t>remains a clear limit</w:t>
      </w:r>
      <w:r>
        <w:rPr>
          <w:color w:val="000000"/>
          <w:u w:val="single"/>
        </w:rPr>
        <w:t>, a possibility.</w:t>
      </w:r>
      <w:r w:rsidRPr="00163036">
        <w:rPr>
          <w:color w:val="000000"/>
          <w:sz w:val="16"/>
        </w:rPr>
        <w:t> </w:t>
      </w:r>
      <w:r>
        <w:rPr>
          <w:b/>
          <w:bCs/>
          <w:color w:val="000000"/>
          <w:u w:val="single"/>
          <w:shd w:val="clear" w:color="auto" w:fill="00FFFF"/>
        </w:rPr>
        <w:t>Not so for the dominant nations</w:t>
      </w:r>
      <w:r w:rsidRPr="00163036">
        <w:rPr>
          <w:color w:val="000000"/>
          <w:sz w:val="16"/>
        </w:rPr>
        <w:t>: </w:t>
      </w:r>
      <w:r>
        <w:rPr>
          <w:color w:val="000000"/>
          <w:u w:val="single"/>
          <w:shd w:val="clear" w:color="auto" w:fill="00FFFF"/>
        </w:rPr>
        <w:t>who will stop the United States from striking anywhere at will</w:t>
      </w:r>
      <w:r>
        <w:rPr>
          <w:color w:val="000000"/>
          <w:u w:val="single"/>
        </w:rPr>
        <w:t>, or Israel from regularly massacring people in</w:t>
      </w:r>
      <w:r w:rsidRPr="00163036">
        <w:rPr>
          <w:color w:val="000000"/>
          <w:sz w:val="16"/>
        </w:rPr>
        <w:t> the </w:t>
      </w:r>
      <w:r>
        <w:rPr>
          <w:color w:val="000000"/>
          <w:u w:val="single"/>
        </w:rPr>
        <w:t>Gaza</w:t>
      </w:r>
      <w:r w:rsidRPr="00163036">
        <w:rPr>
          <w:color w:val="000000"/>
          <w:sz w:val="16"/>
        </w:rPr>
        <w:t> Strip, </w:t>
      </w:r>
      <w:r>
        <w:rPr>
          <w:color w:val="000000"/>
          <w:u w:val="single"/>
        </w:rPr>
        <w:t>or</w:t>
      </w:r>
      <w:r w:rsidRPr="00163036">
        <w:rPr>
          <w:color w:val="000000"/>
          <w:sz w:val="16"/>
        </w:rPr>
        <w:t> envious </w:t>
      </w:r>
      <w:r>
        <w:rPr>
          <w:color w:val="000000"/>
          <w:u w:val="single"/>
        </w:rPr>
        <w:t>France from once again trying its luck in Africa</w:t>
      </w:r>
      <w:r w:rsidRPr="00163036">
        <w:rPr>
          <w:color w:val="000000"/>
          <w:sz w:val="16"/>
        </w:rPr>
        <w:t>? Yet, </w:t>
      </w:r>
      <w:r>
        <w:rPr>
          <w:color w:val="000000"/>
          <w:u w:val="single"/>
        </w:rPr>
        <w:t>though still dominant, these</w:t>
      </w:r>
      <w:r w:rsidRPr="00163036">
        <w:rPr>
          <w:color w:val="000000"/>
          <w:sz w:val="16"/>
        </w:rPr>
        <w:t> </w:t>
      </w:r>
      <w:r>
        <w:rPr>
          <w:color w:val="000000"/>
          <w:u w:val="single"/>
          <w:shd w:val="clear" w:color="auto" w:fill="00FFFF"/>
        </w:rPr>
        <w:t>nations are painfully aware of their</w:t>
      </w:r>
      <w:r w:rsidRPr="00163036">
        <w:rPr>
          <w:color w:val="000000"/>
          <w:sz w:val="16"/>
        </w:rPr>
        <w:t> </w:t>
      </w:r>
      <w:r>
        <w:rPr>
          <w:b/>
          <w:bCs/>
          <w:color w:val="000000"/>
          <w:u w:val="single"/>
          <w:shd w:val="clear" w:color="auto" w:fill="00FFFF"/>
        </w:rPr>
        <w:t>structural, ontological and historical, weakness</w:t>
      </w:r>
      <w:r w:rsidRPr="00163036">
        <w:rPr>
          <w:color w:val="000000"/>
          <w:sz w:val="16"/>
        </w:rPr>
        <w:t>. </w:t>
      </w:r>
      <w:r>
        <w:rPr>
          <w:color w:val="000000"/>
          <w:u w:val="single"/>
        </w:rPr>
        <w:t>All attempts at concealing that weakness (and the uncomfortable awareness of it)</w:t>
      </w:r>
      <w:r w:rsidRPr="00163036">
        <w:rPr>
          <w:color w:val="000000"/>
          <w:sz w:val="16"/>
        </w:rPr>
        <w:t> </w:t>
      </w:r>
      <w:r>
        <w:rPr>
          <w:b/>
          <w:bCs/>
          <w:color w:val="000000"/>
          <w:u w:val="single"/>
        </w:rPr>
        <w:t>only heighten the brutality</w:t>
      </w:r>
      <w:r w:rsidRPr="00163036">
        <w:rPr>
          <w:color w:val="000000"/>
          <w:sz w:val="16"/>
        </w:rPr>
        <w:t> </w:t>
      </w:r>
      <w:r>
        <w:rPr>
          <w:color w:val="000000"/>
          <w:u w:val="single"/>
        </w:rPr>
        <w:t>in the exertion of</w:t>
      </w:r>
      <w:r w:rsidRPr="00163036">
        <w:rPr>
          <w:color w:val="000000"/>
          <w:sz w:val="16"/>
        </w:rPr>
        <w:t> </w:t>
      </w:r>
      <w:r>
        <w:rPr>
          <w:b/>
          <w:bCs/>
          <w:color w:val="000000"/>
          <w:u w:val="single"/>
        </w:rPr>
        <w:t>what remains of their dominance</w:t>
      </w:r>
      <w:r w:rsidRPr="00163036">
        <w:rPr>
          <w:color w:val="000000"/>
          <w:sz w:val="16"/>
        </w:rPr>
        <w:t>. </w:t>
      </w:r>
      <w:r>
        <w:rPr>
          <w:color w:val="000000"/>
          <w:u w:val="single"/>
        </w:rPr>
        <w:t>Although</w:t>
      </w:r>
      <w:r w:rsidRPr="00163036">
        <w:rPr>
          <w:color w:val="000000"/>
          <w:sz w:val="16"/>
        </w:rPr>
        <w:t> </w:t>
      </w:r>
      <w:r>
        <w:rPr>
          <w:color w:val="000000"/>
          <w:u w:val="single"/>
          <w:shd w:val="clear" w:color="auto" w:fill="00FFFF"/>
        </w:rPr>
        <w:t>they rely on a</w:t>
      </w:r>
      <w:r w:rsidRPr="00163036">
        <w:rPr>
          <w:color w:val="000000"/>
          <w:sz w:val="16"/>
        </w:rPr>
        <w:t> </w:t>
      </w:r>
      <w:r>
        <w:rPr>
          <w:b/>
          <w:bCs/>
          <w:color w:val="000000"/>
          <w:u w:val="single"/>
          <w:shd w:val="clear" w:color="auto" w:fill="00FFFF"/>
        </w:rPr>
        <w:t>highly sophisticated military machine</w:t>
      </w:r>
      <w:r w:rsidRPr="00163036">
        <w:rPr>
          <w:color w:val="000000"/>
          <w:sz w:val="16"/>
        </w:rPr>
        <w:t> </w:t>
      </w:r>
      <w:r>
        <w:rPr>
          <w:color w:val="000000"/>
          <w:u w:val="single"/>
        </w:rPr>
        <w:t>(the technology of drones is a clear instance of this)</w:t>
      </w:r>
      <w:r w:rsidRPr="00163036">
        <w:rPr>
          <w:color w:val="000000"/>
          <w:sz w:val="16"/>
        </w:rPr>
        <w:t> </w:t>
      </w:r>
      <w:r>
        <w:rPr>
          <w:color w:val="000000"/>
          <w:u w:val="single"/>
          <w:shd w:val="clear" w:color="auto" w:fill="00FFFF"/>
        </w:rPr>
        <w:t>and on an equally sophisticated diplomacy, which has</w:t>
      </w:r>
      <w:r w:rsidRPr="00163036">
        <w:rPr>
          <w:color w:val="000000"/>
          <w:sz w:val="16"/>
        </w:rPr>
        <w:t> </w:t>
      </w:r>
      <w:r>
        <w:rPr>
          <w:b/>
          <w:bCs/>
          <w:color w:val="000000"/>
          <w:u w:val="single"/>
          <w:shd w:val="clear" w:color="auto" w:fill="00FFFF"/>
        </w:rPr>
        <w:t>traditionally</w:t>
      </w:r>
      <w:r w:rsidRPr="00163036">
        <w:rPr>
          <w:color w:val="000000"/>
          <w:sz w:val="16"/>
        </w:rPr>
        <w:t> </w:t>
      </w:r>
      <w:r>
        <w:rPr>
          <w:color w:val="000000"/>
          <w:u w:val="single"/>
          <w:shd w:val="clear" w:color="auto" w:fill="00FFFF"/>
        </w:rPr>
        <w:t>been and</w:t>
      </w:r>
      <w:r w:rsidRPr="00163036">
        <w:rPr>
          <w:color w:val="000000"/>
          <w:sz w:val="16"/>
        </w:rPr>
        <w:t> </w:t>
      </w:r>
      <w:r>
        <w:rPr>
          <w:b/>
          <w:bCs/>
          <w:color w:val="000000"/>
          <w:u w:val="single"/>
          <w:shd w:val="clear" w:color="auto" w:fill="00FFFF"/>
        </w:rPr>
        <w:t>increasingly</w:t>
      </w:r>
      <w:r w:rsidRPr="00163036">
        <w:rPr>
          <w:color w:val="000000"/>
          <w:sz w:val="16"/>
        </w:rPr>
        <w:t> </w:t>
      </w:r>
      <w:r>
        <w:rPr>
          <w:color w:val="000000"/>
          <w:u w:val="single"/>
          <w:shd w:val="clear" w:color="auto" w:fill="00FFFF"/>
        </w:rPr>
        <w:t>is an outpost for</w:t>
      </w:r>
      <w:r w:rsidRPr="00163036">
        <w:rPr>
          <w:color w:val="000000"/>
          <w:sz w:val="16"/>
        </w:rPr>
        <w:t> </w:t>
      </w:r>
      <w:r>
        <w:rPr>
          <w:b/>
          <w:bCs/>
          <w:color w:val="000000"/>
          <w:u w:val="single"/>
          <w:shd w:val="clear" w:color="auto" w:fill="00FFFF"/>
        </w:rPr>
        <w:t>military operations and global policing</w:t>
      </w:r>
      <w:r w:rsidRPr="00163036">
        <w:rPr>
          <w:color w:val="000000"/>
          <w:sz w:val="16"/>
        </w:rPr>
        <w:t> </w:t>
      </w:r>
      <w:r>
        <w:rPr>
          <w:color w:val="000000"/>
          <w:u w:val="single"/>
        </w:rPr>
        <w:t>(now excellently</w:t>
      </w:r>
      <w:r w:rsidRPr="00163036">
        <w:rPr>
          <w:color w:val="000000"/>
          <w:sz w:val="16"/>
        </w:rPr>
        <w:t> </w:t>
      </w:r>
      <w:r>
        <w:rPr>
          <w:b/>
          <w:bCs/>
          <w:color w:val="000000"/>
          <w:u w:val="single"/>
        </w:rPr>
        <w:t>incarnated by Africom</w:t>
      </w:r>
      <w:r>
        <w:rPr>
          <w:color w:val="000000"/>
          <w:u w:val="single"/>
        </w:rPr>
        <w:t>),</w:t>
      </w:r>
      <w:r w:rsidRPr="00163036">
        <w:rPr>
          <w:color w:val="000000"/>
          <w:sz w:val="16"/>
        </w:rPr>
        <w:t> </w:t>
      </w:r>
      <w:r>
        <w:rPr>
          <w:b/>
          <w:bCs/>
          <w:color w:val="000000"/>
          <w:u w:val="single"/>
          <w:shd w:val="clear" w:color="auto" w:fill="00FFFF"/>
        </w:rPr>
        <w:t>they know that they have lost their hegemony</w:t>
      </w:r>
      <w:r w:rsidRPr="00163036">
        <w:rPr>
          <w:color w:val="000000"/>
          <w:sz w:val="16"/>
        </w:rPr>
        <w:t>.</w:t>
      </w:r>
    </w:p>
    <w:p w14:paraId="1BF0152C" w14:textId="77777777" w:rsidR="00DD022D" w:rsidRPr="00163036" w:rsidRDefault="00DD022D" w:rsidP="00DD022D">
      <w:pPr>
        <w:spacing w:line="235" w:lineRule="atLeast"/>
        <w:rPr>
          <w:color w:val="000000"/>
          <w:sz w:val="16"/>
        </w:rPr>
      </w:pPr>
      <w:r w:rsidRPr="00163036">
        <w:rPr>
          <w:color w:val="000000"/>
          <w:sz w:val="16"/>
        </w:rPr>
        <w:t>‘</w:t>
      </w:r>
      <w:r>
        <w:rPr>
          <w:b/>
          <w:bCs/>
          <w:color w:val="000000"/>
          <w:u w:val="single"/>
          <w:shd w:val="clear" w:color="auto" w:fill="00FFFF"/>
        </w:rPr>
        <w:t>Domination without hegemony’</w:t>
      </w:r>
      <w:r w:rsidRPr="00163036">
        <w:rPr>
          <w:color w:val="000000"/>
          <w:sz w:val="16"/>
        </w:rPr>
        <w:t> </w:t>
      </w:r>
      <w:r>
        <w:rPr>
          <w:color w:val="000000"/>
          <w:u w:val="single"/>
        </w:rPr>
        <w:t>is a phrase that Giovanni Arrighi uses in his study of the long twentieth century and his lineages of the twenty-first century (1994/2010 and 2007</w:t>
      </w:r>
      <w:r w:rsidRPr="00163036">
        <w:rPr>
          <w:color w:val="000000"/>
          <w:sz w:val="16"/>
        </w:rPr>
        <w:t>). Originating with Ranajit Guha (1992), </w:t>
      </w:r>
      <w:r>
        <w:rPr>
          <w:color w:val="000000"/>
          <w:u w:val="single"/>
        </w:rPr>
        <w:t>the phrase</w:t>
      </w:r>
      <w:r w:rsidRPr="00163036">
        <w:rPr>
          <w:color w:val="000000"/>
          <w:sz w:val="16"/>
        </w:rPr>
        <w:t> </w:t>
      </w:r>
      <w:r>
        <w:rPr>
          <w:color w:val="000000"/>
          <w:u w:val="single"/>
          <w:shd w:val="clear" w:color="auto" w:fill="00FFFF"/>
        </w:rPr>
        <w:t>captures the singularity of the global crisis, the terminal stage of sovereignty</w:t>
      </w:r>
      <w:r>
        <w:rPr>
          <w:color w:val="000000"/>
          <w:u w:val="single"/>
        </w:rPr>
        <w:t xml:space="preserve">, in </w:t>
      </w:r>
      <w:r w:rsidRPr="00CC51D1">
        <w:rPr>
          <w:color w:val="000000"/>
          <w:sz w:val="16"/>
        </w:rPr>
        <w:t xml:space="preserve">Arrighi’s “historical investigation of the present and of the future” (1994/2010: 221). It acquires </w:t>
      </w:r>
      <w:proofErr w:type="gramStart"/>
      <w:r w:rsidRPr="00CC51D1">
        <w:rPr>
          <w:color w:val="000000"/>
          <w:sz w:val="16"/>
        </w:rPr>
        <w:t>particular meaning</w:t>
      </w:r>
      <w:proofErr w:type="gramEnd"/>
      <w:r w:rsidRPr="00CC51D1">
        <w:rPr>
          <w:color w:val="000000"/>
          <w:sz w:val="16"/>
        </w:rPr>
        <w:t xml:space="preserve"> in the light of Arrighi’s notion of the bifurcation of financial and military power. Without getting into the question, treated by Arrighi, of the rise of China and East Asia, what I want to note is that for Arrighi, early in the twenty-first century, and certainly with the ill-advised and catastrophic war against Iraq, “the US belle époque came to an end and </w:t>
      </w:r>
      <w:r>
        <w:rPr>
          <w:color w:val="000000"/>
          <w:u w:val="single"/>
          <w:shd w:val="clear" w:color="auto" w:fill="00FFFF"/>
        </w:rPr>
        <w:t>US world hegemony entered</w:t>
      </w:r>
      <w:r w:rsidRPr="00163036">
        <w:rPr>
          <w:color w:val="000000"/>
          <w:sz w:val="16"/>
        </w:rPr>
        <w:t> </w:t>
      </w:r>
      <w:r>
        <w:rPr>
          <w:b/>
          <w:bCs/>
          <w:color w:val="000000"/>
          <w:u w:val="single"/>
        </w:rPr>
        <w:t>what in all likelihood is</w:t>
      </w:r>
      <w:r w:rsidRPr="00163036">
        <w:rPr>
          <w:color w:val="000000"/>
          <w:sz w:val="16"/>
        </w:rPr>
        <w:t> </w:t>
      </w:r>
      <w:r>
        <w:rPr>
          <w:b/>
          <w:bCs/>
          <w:color w:val="000000"/>
          <w:u w:val="single"/>
          <w:shd w:val="clear" w:color="auto" w:fill="00FFFF"/>
        </w:rPr>
        <w:t>its terminal crisis.”</w:t>
      </w:r>
      <w:r w:rsidRPr="00163036">
        <w:rPr>
          <w:color w:val="000000"/>
          <w:sz w:val="16"/>
        </w:rPr>
        <w:t> He continues:</w:t>
      </w:r>
    </w:p>
    <w:p w14:paraId="64690A0E" w14:textId="77777777" w:rsidR="00DD022D" w:rsidRPr="00163036" w:rsidRDefault="00DD022D" w:rsidP="00DD022D">
      <w:pPr>
        <w:spacing w:line="235" w:lineRule="atLeast"/>
        <w:rPr>
          <w:color w:val="000000"/>
          <w:sz w:val="16"/>
        </w:rPr>
      </w:pPr>
      <w:r>
        <w:rPr>
          <w:color w:val="000000"/>
          <w:u w:val="single"/>
        </w:rPr>
        <w:t>Although</w:t>
      </w:r>
      <w:r w:rsidRPr="00163036">
        <w:rPr>
          <w:color w:val="000000"/>
          <w:sz w:val="16"/>
        </w:rPr>
        <w:t> </w:t>
      </w:r>
      <w:r>
        <w:rPr>
          <w:color w:val="000000"/>
          <w:u w:val="single"/>
          <w:shd w:val="clear" w:color="auto" w:fill="00FFFF"/>
        </w:rPr>
        <w:t>the United States</w:t>
      </w:r>
      <w:r w:rsidRPr="00163036">
        <w:rPr>
          <w:color w:val="000000"/>
          <w:sz w:val="16"/>
        </w:rPr>
        <w:t> </w:t>
      </w:r>
      <w:r>
        <w:rPr>
          <w:color w:val="000000"/>
          <w:u w:val="single"/>
        </w:rPr>
        <w:t>remains by far the world’s most powerful state, its</w:t>
      </w:r>
      <w:r w:rsidRPr="00163036">
        <w:rPr>
          <w:color w:val="000000"/>
          <w:sz w:val="16"/>
        </w:rPr>
        <w:t> </w:t>
      </w:r>
      <w:r>
        <w:rPr>
          <w:color w:val="000000"/>
          <w:u w:val="single"/>
          <w:shd w:val="clear" w:color="auto" w:fill="00FFFF"/>
        </w:rPr>
        <w:t>relationship to the rest of the world is</w:t>
      </w:r>
      <w:r w:rsidRPr="00163036">
        <w:rPr>
          <w:color w:val="000000"/>
          <w:sz w:val="16"/>
        </w:rPr>
        <w:t> </w:t>
      </w:r>
      <w:r>
        <w:rPr>
          <w:color w:val="000000"/>
          <w:u w:val="single"/>
        </w:rPr>
        <w:t>now best described as one of</w:t>
      </w:r>
      <w:r w:rsidRPr="00163036">
        <w:rPr>
          <w:color w:val="000000"/>
          <w:sz w:val="16"/>
        </w:rPr>
        <w:t> </w:t>
      </w:r>
      <w:r>
        <w:rPr>
          <w:b/>
          <w:bCs/>
          <w:color w:val="000000"/>
          <w:u w:val="single"/>
          <w:shd w:val="clear" w:color="auto" w:fill="00FFFF"/>
        </w:rPr>
        <w:t>‘domination without hegemony’</w:t>
      </w:r>
      <w:r w:rsidRPr="00163036">
        <w:rPr>
          <w:color w:val="000000"/>
          <w:sz w:val="16"/>
        </w:rPr>
        <w:t> (1994/2010: 384).</w:t>
      </w:r>
    </w:p>
    <w:p w14:paraId="10166DDF" w14:textId="0F8DE62F" w:rsidR="00DD022D" w:rsidRPr="00DD022D" w:rsidRDefault="00DD022D" w:rsidP="00DD022D">
      <w:pPr>
        <w:spacing w:line="235" w:lineRule="atLeast"/>
        <w:rPr>
          <w:color w:val="000000"/>
          <w:sz w:val="16"/>
        </w:rPr>
      </w:pPr>
      <w:r>
        <w:rPr>
          <w:color w:val="000000"/>
          <w:u w:val="single"/>
          <w:shd w:val="clear" w:color="auto" w:fill="00FFFF"/>
        </w:rPr>
        <w:t>What can the US do next?</w:t>
      </w:r>
      <w:r w:rsidRPr="00163036">
        <w:rPr>
          <w:color w:val="000000"/>
          <w:sz w:val="16"/>
        </w:rPr>
        <w:t> </w:t>
      </w:r>
      <w:r>
        <w:rPr>
          <w:b/>
          <w:bCs/>
          <w:color w:val="000000"/>
          <w:u w:val="single"/>
          <w:shd w:val="clear" w:color="auto" w:fill="00FFFF"/>
        </w:rPr>
        <w:t>Not much, short of brutal dominance</w:t>
      </w:r>
      <w:r w:rsidRPr="00163036">
        <w:rPr>
          <w:color w:val="000000"/>
          <w:sz w:val="16"/>
        </w:rPr>
        <w:t>. In the last few years, </w:t>
      </w:r>
      <w:r>
        <w:rPr>
          <w:color w:val="000000"/>
          <w:u w:val="single"/>
        </w:rPr>
        <w:t xml:space="preserve">we have seen </w:t>
      </w:r>
      <w:proofErr w:type="gramStart"/>
      <w:r>
        <w:rPr>
          <w:color w:val="000000"/>
          <w:u w:val="single"/>
        </w:rPr>
        <w:t>president</w:t>
      </w:r>
      <w:proofErr w:type="gramEnd"/>
      <w:r>
        <w:rPr>
          <w:color w:val="000000"/>
          <w:u w:val="single"/>
        </w:rPr>
        <w:t xml:space="preserve"> Obama praising himself for the killing of Osama bin Laden. While that action was most likely unlawful, too</w:t>
      </w:r>
      <w:r w:rsidRPr="00163036">
        <w:rPr>
          <w:color w:val="000000"/>
          <w:sz w:val="16"/>
        </w:rPr>
        <w:t> (Noam Chomsky has often noted that </w:t>
      </w:r>
      <w:r>
        <w:rPr>
          <w:color w:val="000000"/>
          <w:u w:val="single"/>
        </w:rPr>
        <w:t>bin Laden was a suspect, not someone charged with or found guilty of a crime</w:t>
      </w:r>
      <w:r w:rsidRPr="00163036">
        <w:rPr>
          <w:color w:val="000000"/>
          <w:sz w:val="16"/>
        </w:rPr>
        <w:t>), </w:t>
      </w:r>
      <w:r>
        <w:rPr>
          <w:color w:val="000000"/>
          <w:u w:val="single"/>
        </w:rPr>
        <w:t>it is certain that</w:t>
      </w:r>
      <w:r w:rsidRPr="00163036">
        <w:rPr>
          <w:color w:val="000000"/>
          <w:sz w:val="16"/>
        </w:rPr>
        <w:t> </w:t>
      </w:r>
      <w:r>
        <w:rPr>
          <w:color w:val="000000"/>
          <w:u w:val="single"/>
          <w:shd w:val="clear" w:color="auto" w:fill="00FFFF"/>
        </w:rPr>
        <w:t>you can kill</w:t>
      </w:r>
      <w:r w:rsidRPr="00163036">
        <w:rPr>
          <w:color w:val="000000"/>
          <w:sz w:val="16"/>
        </w:rPr>
        <w:t> </w:t>
      </w:r>
      <w:r>
        <w:rPr>
          <w:b/>
          <w:bCs/>
          <w:color w:val="000000"/>
          <w:u w:val="single"/>
          <w:shd w:val="clear" w:color="auto" w:fill="00FFFF"/>
        </w:rPr>
        <w:t>all the bin Ladens of the world without gaining back a bit of hegemony</w:t>
      </w:r>
      <w:r w:rsidRPr="00163036">
        <w:rPr>
          <w:color w:val="000000"/>
          <w:sz w:val="16"/>
        </w:rPr>
        <w:t xml:space="preserve">. </w:t>
      </w:r>
      <w:r w:rsidRPr="00CC51D1">
        <w:rPr>
          <w:color w:val="000000"/>
          <w:sz w:val="14"/>
        </w:rPr>
        <w:t>In fact, this killing, just like G. W. Bush’s war against Iraq, makes one think of a Mafia-style </w:t>
      </w:r>
      <w:proofErr w:type="spellStart"/>
      <w:r w:rsidRPr="00CC51D1">
        <w:rPr>
          <w:color w:val="000000"/>
          <w:sz w:val="14"/>
        </w:rPr>
        <w:t>regolamento</w:t>
      </w:r>
      <w:proofErr w:type="spellEnd"/>
      <w:r w:rsidRPr="00CC51D1">
        <w:rPr>
          <w:color w:val="000000"/>
          <w:sz w:val="14"/>
        </w:rPr>
        <w:t xml:space="preserve"> di </w:t>
      </w:r>
      <w:proofErr w:type="spellStart"/>
      <w:r w:rsidRPr="00CC51D1">
        <w:rPr>
          <w:color w:val="000000"/>
          <w:sz w:val="14"/>
        </w:rPr>
        <w:t>conti</w:t>
      </w:r>
      <w:proofErr w:type="spellEnd"/>
      <w:r w:rsidRPr="00CC51D1">
        <w:rPr>
          <w:color w:val="000000"/>
          <w:sz w:val="14"/>
        </w:rPr>
        <w:t xml:space="preserve"> more than any other thing. Barack Obama is less forthcoming about the killing of 16-year-old Abdulrahman al-Awlaki, whose fate many have correctly compared to that of 17-year-old Trayvon Martin (killed in Florida by a self-appointed security watchman), but it is precisely in cases like this one that the weakness at the heart of empire, the ill-concealed and uncontrolled fury for the loss of hegemony, becomes visible. The frenzy denies the possibility of </w:t>
      </w:r>
      <w:r>
        <w:rPr>
          <w:b/>
          <w:bCs/>
          <w:color w:val="000000"/>
          <w:u w:val="single"/>
          <w:shd w:val="clear" w:color="auto" w:fill="00FFFF"/>
        </w:rPr>
        <w:t>power as care</w:t>
      </w:r>
      <w:r>
        <w:rPr>
          <w:color w:val="000000"/>
          <w:u w:val="single"/>
        </w:rPr>
        <w:t>, which</w:t>
      </w:r>
      <w:r w:rsidRPr="00163036">
        <w:rPr>
          <w:color w:val="000000"/>
          <w:sz w:val="16"/>
        </w:rPr>
        <w:t> </w:t>
      </w:r>
      <w:r>
        <w:rPr>
          <w:color w:val="000000"/>
          <w:u w:val="single"/>
          <w:shd w:val="clear" w:color="auto" w:fill="00FFFF"/>
        </w:rPr>
        <w:t>is</w:t>
      </w:r>
      <w:r w:rsidRPr="00163036">
        <w:rPr>
          <w:color w:val="000000"/>
          <w:sz w:val="16"/>
        </w:rPr>
        <w:t> </w:t>
      </w:r>
      <w:r>
        <w:rPr>
          <w:b/>
          <w:bCs/>
          <w:color w:val="000000"/>
          <w:u w:val="single"/>
          <w:shd w:val="clear" w:color="auto" w:fill="00FFFF"/>
        </w:rPr>
        <w:t>what should replace hegemony</w:t>
      </w:r>
      <w:r>
        <w:rPr>
          <w:color w:val="000000"/>
          <w:u w:val="single"/>
        </w:rPr>
        <w:t>, let alone domination</w:t>
      </w:r>
      <w:r w:rsidRPr="00163036">
        <w:rPr>
          <w:color w:val="000000"/>
          <w:sz w:val="16"/>
        </w:rPr>
        <w:t>. Nor am I sure I share Arrighi’s optimistic view about </w:t>
      </w:r>
      <w:r>
        <w:rPr>
          <w:color w:val="000000"/>
          <w:u w:val="single"/>
        </w:rPr>
        <w:t>the possible rise of a new hegemonic center of power in East Asia and China: probably that would only be a shift in the axis of uncaring power, unable to affect, let alone exit, the paradigm of sovereignty and violence</w:t>
      </w:r>
      <w:r w:rsidRPr="00163036">
        <w:rPr>
          <w:color w:val="000000"/>
          <w:sz w:val="16"/>
        </w:rPr>
        <w:t>. </w:t>
      </w:r>
      <w:r>
        <w:rPr>
          <w:color w:val="000000"/>
          <w:u w:val="single"/>
          <w:shd w:val="clear" w:color="auto" w:fill="00FFFF"/>
        </w:rPr>
        <w:t>What is needed is</w:t>
      </w:r>
      <w:r w:rsidRPr="00163036">
        <w:rPr>
          <w:color w:val="000000"/>
          <w:sz w:val="16"/>
        </w:rPr>
        <w:t> </w:t>
      </w:r>
      <w:r>
        <w:rPr>
          <w:color w:val="000000"/>
          <w:u w:val="single"/>
        </w:rPr>
        <w:t>rather</w:t>
      </w:r>
      <w:r w:rsidRPr="00163036">
        <w:rPr>
          <w:color w:val="000000"/>
          <w:sz w:val="16"/>
        </w:rPr>
        <w:t> </w:t>
      </w:r>
      <w:r>
        <w:rPr>
          <w:b/>
          <w:bCs/>
          <w:color w:val="000000"/>
          <w:u w:val="single"/>
          <w:shd w:val="clear" w:color="auto" w:fill="00FFFF"/>
        </w:rPr>
        <w:t>a radical alternative</w:t>
      </w:r>
      <w:r w:rsidRPr="00163036">
        <w:rPr>
          <w:color w:val="000000"/>
          <w:sz w:val="16"/>
        </w:rPr>
        <w:t> </w:t>
      </w:r>
      <w:r>
        <w:rPr>
          <w:color w:val="000000"/>
          <w:u w:val="single"/>
          <w:shd w:val="clear" w:color="auto" w:fill="00FFFF"/>
        </w:rPr>
        <w:t>in which power as domination, with or without hegemony, is replaced by power as care</w:t>
      </w:r>
      <w:r w:rsidRPr="00163036">
        <w:rPr>
          <w:color w:val="000000"/>
          <w:sz w:val="16"/>
        </w:rPr>
        <w:t> </w:t>
      </w:r>
      <w:r>
        <w:rPr>
          <w:color w:val="000000"/>
          <w:u w:val="single"/>
        </w:rPr>
        <w:t>– in other words,</w:t>
      </w:r>
      <w:r w:rsidRPr="00163036">
        <w:rPr>
          <w:color w:val="000000"/>
          <w:sz w:val="16"/>
        </w:rPr>
        <w:t> </w:t>
      </w:r>
      <w:r>
        <w:rPr>
          <w:b/>
          <w:bCs/>
          <w:color w:val="000000"/>
          <w:u w:val="single"/>
          <w:shd w:val="clear" w:color="auto" w:fill="00FFFF"/>
        </w:rPr>
        <w:t>a poetic rather than military and financial shift.</w:t>
      </w:r>
    </w:p>
    <w:p w14:paraId="26438DA8" w14:textId="6333851E" w:rsidR="00DD022D" w:rsidRPr="00624D70" w:rsidRDefault="00DD022D" w:rsidP="00DD022D">
      <w:pPr>
        <w:pStyle w:val="Heading3"/>
        <w:rPr>
          <w:rFonts w:cs="Times New Roman"/>
        </w:rPr>
      </w:pPr>
      <w:r w:rsidRPr="00624D70">
        <w:rPr>
          <w:rFonts w:cs="Times New Roman"/>
        </w:rPr>
        <w:t>Link----LIO</w:t>
      </w:r>
      <w:r>
        <w:rPr>
          <w:rFonts w:cs="Times New Roman"/>
        </w:rPr>
        <w:t>---2NC</w:t>
      </w:r>
    </w:p>
    <w:p w14:paraId="089E1DDB" w14:textId="77777777" w:rsidR="00DD022D" w:rsidRPr="00624D70" w:rsidRDefault="00DD022D" w:rsidP="00DD022D">
      <w:pPr>
        <w:pStyle w:val="Heading4"/>
        <w:rPr>
          <w:rFonts w:cs="Times New Roman"/>
        </w:rPr>
      </w:pPr>
      <w:r w:rsidRPr="00624D70">
        <w:rPr>
          <w:rFonts w:cs="Times New Roman"/>
        </w:rPr>
        <w:t xml:space="preserve">Their framing of the LIO is </w:t>
      </w:r>
      <w:r w:rsidRPr="00624D70">
        <w:rPr>
          <w:rFonts w:cs="Times New Roman"/>
          <w:u w:val="single"/>
        </w:rPr>
        <w:t>unsustainable</w:t>
      </w:r>
      <w:r w:rsidRPr="00624D70">
        <w:rPr>
          <w:rFonts w:cs="Times New Roman"/>
        </w:rPr>
        <w:t xml:space="preserve"> and a </w:t>
      </w:r>
      <w:r w:rsidRPr="00624D70">
        <w:rPr>
          <w:rFonts w:cs="Times New Roman"/>
          <w:u w:val="single"/>
        </w:rPr>
        <w:t>result</w:t>
      </w:r>
      <w:r w:rsidRPr="00624D70">
        <w:rPr>
          <w:rFonts w:cs="Times New Roman"/>
        </w:rPr>
        <w:t xml:space="preserve"> of </w:t>
      </w:r>
      <w:r w:rsidRPr="00624D70">
        <w:rPr>
          <w:rFonts w:cs="Times New Roman"/>
          <w:u w:val="single"/>
        </w:rPr>
        <w:t>securitization</w:t>
      </w:r>
      <w:r w:rsidRPr="00624D70">
        <w:rPr>
          <w:rFonts w:cs="Times New Roman"/>
        </w:rPr>
        <w:t xml:space="preserve"> and </w:t>
      </w:r>
      <w:r w:rsidRPr="00624D70">
        <w:rPr>
          <w:rFonts w:cs="Times New Roman"/>
          <w:u w:val="single"/>
        </w:rPr>
        <w:t>Western exceptionalism</w:t>
      </w:r>
      <w:r w:rsidRPr="00624D70">
        <w:rPr>
          <w:rFonts w:cs="Times New Roman"/>
        </w:rPr>
        <w:t xml:space="preserve"> that causes war-- </w:t>
      </w:r>
      <w:r w:rsidRPr="00624D70">
        <w:rPr>
          <w:rFonts w:cs="Times New Roman"/>
          <w:u w:val="single"/>
        </w:rPr>
        <w:t>try or die</w:t>
      </w:r>
      <w:r w:rsidRPr="00624D70">
        <w:rPr>
          <w:rFonts w:cs="Times New Roman"/>
        </w:rPr>
        <w:t xml:space="preserve"> for an alternate worldview---it's a question of transitioning </w:t>
      </w:r>
      <w:r w:rsidRPr="00624D70">
        <w:rPr>
          <w:rFonts w:cs="Times New Roman"/>
          <w:u w:val="single"/>
        </w:rPr>
        <w:t xml:space="preserve">sooner </w:t>
      </w:r>
      <w:r w:rsidRPr="00624D70">
        <w:rPr>
          <w:rFonts w:cs="Times New Roman"/>
        </w:rPr>
        <w:t xml:space="preserve">than </w:t>
      </w:r>
      <w:r w:rsidRPr="00624D70">
        <w:rPr>
          <w:rFonts w:cs="Times New Roman"/>
          <w:u w:val="single"/>
        </w:rPr>
        <w:t>later</w:t>
      </w:r>
      <w:r w:rsidRPr="00624D70">
        <w:rPr>
          <w:rFonts w:cs="Times New Roman"/>
        </w:rPr>
        <w:t xml:space="preserve">. </w:t>
      </w:r>
    </w:p>
    <w:p w14:paraId="34EC1A66" w14:textId="77777777" w:rsidR="00DD022D" w:rsidRPr="00624D70" w:rsidRDefault="00DD022D" w:rsidP="00DD022D">
      <w:r w:rsidRPr="00624D70">
        <w:t xml:space="preserve">Thomas </w:t>
      </w:r>
      <w:r w:rsidRPr="00624D70">
        <w:rPr>
          <w:rFonts w:eastAsiaTheme="majorEastAsia"/>
          <w:b/>
          <w:iCs/>
          <w:sz w:val="26"/>
        </w:rPr>
        <w:t>Ambrosio et. al</w:t>
      </w:r>
      <w:r w:rsidRPr="00624D70">
        <w:t xml:space="preserve">, Carson Schram &amp; Preston </w:t>
      </w:r>
      <w:proofErr w:type="spellStart"/>
      <w:r w:rsidRPr="00624D70">
        <w:t>Heopfner</w:t>
      </w:r>
      <w:proofErr w:type="spellEnd"/>
      <w:r w:rsidRPr="00624D70">
        <w:t>, 20</w:t>
      </w:r>
      <w:r w:rsidRPr="00624D70">
        <w:rPr>
          <w:rStyle w:val="Style13ptBold"/>
        </w:rPr>
        <w:t>20</w:t>
      </w:r>
      <w:r w:rsidRPr="00624D70">
        <w:t xml:space="preserve">, Thomas = Professor of Political </w:t>
      </w:r>
      <w:proofErr w:type="spellStart"/>
      <w:r w:rsidRPr="00624D70">
        <w:t>Science@North</w:t>
      </w:r>
      <w:proofErr w:type="spellEnd"/>
      <w:r w:rsidRPr="00624D70">
        <w:t xml:space="preserve"> Dakota State University, Carson = PHD in Foreign Affairs @ </w:t>
      </w:r>
      <w:proofErr w:type="spellStart"/>
      <w:r w:rsidRPr="00624D70">
        <w:t>UVirginia</w:t>
      </w:r>
      <w:proofErr w:type="spellEnd"/>
      <w:r w:rsidRPr="00624D70">
        <w:t xml:space="preserve">, Preston </w:t>
      </w:r>
      <w:proofErr w:type="gramStart"/>
      <w:r w:rsidRPr="00624D70">
        <w:t>=  BS</w:t>
      </w:r>
      <w:proofErr w:type="gramEnd"/>
      <w:r w:rsidRPr="00624D70">
        <w:t xml:space="preserve"> in Political Science and Philosophy and Humanities @NDSU, The American securitization of China and Russia: U.S. geopolitical culture and declining unipolarity, Eurasian Geography and Economics, 61:2, 162-194, DOI: 10.1080/15387216.2019.1702566, PA </w:t>
      </w:r>
    </w:p>
    <w:p w14:paraId="60BD8B9A" w14:textId="77777777" w:rsidR="00DD022D" w:rsidRPr="00624D70" w:rsidRDefault="00DD022D" w:rsidP="00DD022D"/>
    <w:p w14:paraId="62A176E6" w14:textId="77777777" w:rsidR="00DD022D" w:rsidRPr="00624D70" w:rsidRDefault="00DD022D" w:rsidP="00DD022D">
      <w:r w:rsidRPr="00624D70">
        <w:t xml:space="preserve">This article used a consistent set of primary sources, an explicit methodology, and both qualitative and quantitative data to account for the evolution of the </w:t>
      </w:r>
      <w:r w:rsidRPr="00624D70">
        <w:rPr>
          <w:u w:val="single"/>
        </w:rPr>
        <w:t>current securitization process which portrays great power competition, in the form of Russia’s and China’s open challenge to America’s position in the international</w:t>
      </w:r>
      <w:r w:rsidRPr="00624D70">
        <w:t xml:space="preserve"> system, as an </w:t>
      </w:r>
      <w:r w:rsidRPr="00624D70">
        <w:rPr>
          <w:u w:val="single"/>
        </w:rPr>
        <w:t>existential threat</w:t>
      </w:r>
      <w:r w:rsidRPr="00624D70">
        <w:t xml:space="preserve"> to </w:t>
      </w:r>
      <w:r w:rsidRPr="00624D70">
        <w:rPr>
          <w:u w:val="single"/>
        </w:rPr>
        <w:t>America’s place in the international system</w:t>
      </w:r>
      <w:r w:rsidRPr="00624D70">
        <w:t xml:space="preserve">. </w:t>
      </w:r>
      <w:r w:rsidRPr="00624D70">
        <w:rPr>
          <w:u w:val="single"/>
        </w:rPr>
        <w:t>While at some level the specific elements</w:t>
      </w:r>
      <w:r w:rsidRPr="00624D70">
        <w:t xml:space="preserve"> of this new narrative – revisionism, the democracy-autocracy binary, and spheres of influence – are revivals of Cold War tropes, this analysis allowed for a better understanding of the broader issues involved in how this narrative shift reflects U.S. geopolitical culture, how it believes this challenge has occurred, and how it perceives America’s role in the changing international system. From these, </w:t>
      </w:r>
      <w:r w:rsidRPr="00624D70">
        <w:rPr>
          <w:b/>
          <w:bCs/>
          <w:u w:val="single"/>
        </w:rPr>
        <w:t xml:space="preserve">the </w:t>
      </w:r>
      <w:r w:rsidRPr="00624D70">
        <w:rPr>
          <w:b/>
          <w:bCs/>
          <w:highlight w:val="cyan"/>
          <w:u w:val="single"/>
        </w:rPr>
        <w:t xml:space="preserve">likely </w:t>
      </w:r>
      <w:r w:rsidRPr="00624D70">
        <w:rPr>
          <w:rStyle w:val="Emphasis"/>
          <w:rFonts w:ascii="Times New Roman" w:hAnsi="Times New Roman" w:cs="Times New Roman"/>
          <w:highlight w:val="cyan"/>
        </w:rPr>
        <w:t xml:space="preserve">future of American </w:t>
      </w:r>
      <w:r w:rsidRPr="00624D70">
        <w:rPr>
          <w:rStyle w:val="Emphasis"/>
          <w:rFonts w:ascii="Times New Roman" w:hAnsi="Times New Roman" w:cs="Times New Roman"/>
        </w:rPr>
        <w:t xml:space="preserve">grand strategy and </w:t>
      </w:r>
      <w:r w:rsidRPr="00624D70">
        <w:rPr>
          <w:rStyle w:val="Emphasis"/>
          <w:rFonts w:ascii="Times New Roman" w:hAnsi="Times New Roman" w:cs="Times New Roman"/>
          <w:highlight w:val="cyan"/>
        </w:rPr>
        <w:t>geopolitical culture is coming into clearer</w:t>
      </w:r>
      <w:r w:rsidRPr="00624D70">
        <w:rPr>
          <w:rStyle w:val="Emphasis"/>
          <w:rFonts w:ascii="Times New Roman" w:hAnsi="Times New Roman" w:cs="Times New Roman"/>
        </w:rPr>
        <w:t xml:space="preserve"> focus</w:t>
      </w:r>
      <w:r w:rsidRPr="00624D70">
        <w:t xml:space="preserve">. It is the </w:t>
      </w:r>
      <w:r w:rsidRPr="00624D70">
        <w:rPr>
          <w:u w:val="single"/>
        </w:rPr>
        <w:t xml:space="preserve">open recognition that the </w:t>
      </w:r>
      <w:r w:rsidRPr="00624D70">
        <w:rPr>
          <w:rStyle w:val="Emphasis"/>
          <w:rFonts w:ascii="Times New Roman" w:hAnsi="Times New Roman" w:cs="Times New Roman"/>
          <w:highlight w:val="cyan"/>
        </w:rPr>
        <w:t>geopolitical status quo</w:t>
      </w:r>
      <w:r w:rsidRPr="00624D70">
        <w:rPr>
          <w:rStyle w:val="Emphasis"/>
          <w:rFonts w:ascii="Times New Roman" w:hAnsi="Times New Roman" w:cs="Times New Roman"/>
        </w:rPr>
        <w:t xml:space="preserve"> is</w:t>
      </w:r>
      <w:r w:rsidRPr="00624D70">
        <w:rPr>
          <w:u w:val="single"/>
        </w:rPr>
        <w:t xml:space="preserve"> </w:t>
      </w:r>
      <w:proofErr w:type="gramStart"/>
      <w:r w:rsidRPr="00624D70">
        <w:rPr>
          <w:u w:val="single"/>
        </w:rPr>
        <w:t xml:space="preserve">actually </w:t>
      </w:r>
      <w:r w:rsidRPr="00624D70">
        <w:rPr>
          <w:rStyle w:val="Emphasis"/>
          <w:rFonts w:ascii="Times New Roman" w:hAnsi="Times New Roman" w:cs="Times New Roman"/>
          <w:highlight w:val="cyan"/>
        </w:rPr>
        <w:t>slipping</w:t>
      </w:r>
      <w:proofErr w:type="gramEnd"/>
      <w:r w:rsidRPr="00624D70">
        <w:t xml:space="preserve">, a </w:t>
      </w:r>
      <w:r w:rsidRPr="00624D70">
        <w:rPr>
          <w:u w:val="single"/>
        </w:rPr>
        <w:t>situation which some IRT scholars have been saying for some time</w:t>
      </w:r>
      <w:r w:rsidRPr="00624D70">
        <w:t xml:space="preserve"> (Schweller and Pu 2011; Layne 2012; Mearsheimer 2019), which has precipitated this narrative shift. </w:t>
      </w:r>
      <w:r w:rsidRPr="00624D70">
        <w:rPr>
          <w:u w:val="single"/>
        </w:rPr>
        <w:t xml:space="preserve">This demonstrates exactly how closely tied U.S. self-identity and geopolitical culture are to the preservation of primacy, unipolarity, and the </w:t>
      </w:r>
      <w:proofErr w:type="spellStart"/>
      <w:r w:rsidRPr="00624D70">
        <w:rPr>
          <w:u w:val="single"/>
        </w:rPr>
        <w:t>liberaldemocratic</w:t>
      </w:r>
      <w:proofErr w:type="spellEnd"/>
      <w:r w:rsidRPr="00624D70">
        <w:rPr>
          <w:u w:val="single"/>
        </w:rPr>
        <w:t xml:space="preserve"> world order. Should </w:t>
      </w:r>
      <w:r w:rsidRPr="00624D70">
        <w:rPr>
          <w:b/>
          <w:bCs/>
          <w:sz w:val="21"/>
          <w:szCs w:val="28"/>
          <w:u w:val="single"/>
        </w:rPr>
        <w:t xml:space="preserve">one or more of these conditions fully collapse, then we are </w:t>
      </w:r>
      <w:r w:rsidRPr="00624D70">
        <w:rPr>
          <w:b/>
          <w:bCs/>
          <w:sz w:val="21"/>
          <w:szCs w:val="28"/>
          <w:highlight w:val="cyan"/>
          <w:u w:val="single"/>
        </w:rPr>
        <w:t xml:space="preserve">likely to see </w:t>
      </w:r>
      <w:r w:rsidRPr="00624D70">
        <w:rPr>
          <w:b/>
          <w:bCs/>
          <w:sz w:val="21"/>
          <w:szCs w:val="28"/>
          <w:u w:val="single"/>
        </w:rPr>
        <w:t xml:space="preserve">a </w:t>
      </w:r>
      <w:r w:rsidRPr="00624D70">
        <w:rPr>
          <w:b/>
          <w:bCs/>
          <w:sz w:val="21"/>
          <w:szCs w:val="28"/>
          <w:highlight w:val="cyan"/>
          <w:u w:val="single"/>
        </w:rPr>
        <w:t>dramatic rupture</w:t>
      </w:r>
      <w:r w:rsidRPr="00624D70">
        <w:rPr>
          <w:sz w:val="21"/>
          <w:szCs w:val="28"/>
          <w:highlight w:val="cyan"/>
          <w:u w:val="single"/>
        </w:rPr>
        <w:t xml:space="preserve"> </w:t>
      </w:r>
      <w:r w:rsidRPr="00624D70">
        <w:rPr>
          <w:highlight w:val="cyan"/>
          <w:u w:val="single"/>
        </w:rPr>
        <w:t>in American</w:t>
      </w:r>
      <w:r w:rsidRPr="00624D70">
        <w:rPr>
          <w:u w:val="single"/>
        </w:rPr>
        <w:t xml:space="preserve"> geopolitical </w:t>
      </w:r>
      <w:r w:rsidRPr="00624D70">
        <w:rPr>
          <w:highlight w:val="cyan"/>
          <w:u w:val="single"/>
        </w:rPr>
        <w:t>culture</w:t>
      </w:r>
      <w:r w:rsidRPr="00624D70">
        <w:rPr>
          <w:u w:val="single"/>
        </w:rPr>
        <w:t xml:space="preserve"> – with a </w:t>
      </w:r>
      <w:r w:rsidRPr="00624D70">
        <w:rPr>
          <w:b/>
          <w:bCs/>
          <w:sz w:val="21"/>
          <w:szCs w:val="28"/>
          <w:highlight w:val="cyan"/>
          <w:u w:val="single"/>
        </w:rPr>
        <w:t xml:space="preserve">difficult redefinition of </w:t>
      </w:r>
      <w:r w:rsidRPr="00624D70">
        <w:rPr>
          <w:b/>
          <w:bCs/>
          <w:sz w:val="21"/>
          <w:szCs w:val="28"/>
          <w:u w:val="single"/>
        </w:rPr>
        <w:t xml:space="preserve">its </w:t>
      </w:r>
      <w:r w:rsidRPr="00624D70">
        <w:rPr>
          <w:b/>
          <w:bCs/>
          <w:sz w:val="21"/>
          <w:szCs w:val="28"/>
          <w:highlight w:val="cyan"/>
          <w:u w:val="single"/>
        </w:rPr>
        <w:t>place in the world</w:t>
      </w:r>
      <w:r w:rsidRPr="00624D70">
        <w:rPr>
          <w:sz w:val="21"/>
          <w:szCs w:val="28"/>
          <w:u w:val="single"/>
        </w:rPr>
        <w:t xml:space="preserve">, a popular backlash, and </w:t>
      </w:r>
      <w:r w:rsidRPr="00624D70">
        <w:rPr>
          <w:b/>
          <w:bCs/>
          <w:sz w:val="21"/>
          <w:szCs w:val="28"/>
          <w:u w:val="single"/>
        </w:rPr>
        <w:t>unpredictable results</w:t>
      </w:r>
      <w:r w:rsidRPr="00624D70">
        <w:t xml:space="preserve">. Moreover, the quantitative data reveal that this narrative shift has had less to do with the growing capabilities of Russia/China than their </w:t>
      </w:r>
      <w:proofErr w:type="gramStart"/>
      <w:r w:rsidRPr="00624D70">
        <w:t>ultimate goal</w:t>
      </w:r>
      <w:proofErr w:type="gramEnd"/>
      <w:r w:rsidRPr="00624D70">
        <w:rPr>
          <w:u w:val="single"/>
        </w:rPr>
        <w:t xml:space="preserve"> to promote a new global architecture based upon multipolarity</w:t>
      </w:r>
      <w:r w:rsidRPr="00624D70">
        <w:t>. The ability of Russia’s and China’s nuclear programs to end the physical existence of the U.S. has remained virtually the same since the end of the Cold War,</w:t>
      </w:r>
      <w:r w:rsidRPr="00624D70">
        <w:rPr>
          <w:u w:val="single"/>
        </w:rPr>
        <w:t xml:space="preserve"> and </w:t>
      </w:r>
      <w:r w:rsidRPr="00624D70">
        <w:rPr>
          <w:highlight w:val="cyan"/>
          <w:u w:val="single"/>
        </w:rPr>
        <w:t>while</w:t>
      </w:r>
      <w:r w:rsidRPr="00624D70">
        <w:rPr>
          <w:u w:val="single"/>
        </w:rPr>
        <w:t xml:space="preserve"> these </w:t>
      </w:r>
      <w:r w:rsidRPr="00624D70">
        <w:rPr>
          <w:highlight w:val="cyan"/>
          <w:u w:val="single"/>
        </w:rPr>
        <w:t xml:space="preserve">states </w:t>
      </w:r>
      <w:r w:rsidRPr="00624D70">
        <w:rPr>
          <w:u w:val="single"/>
        </w:rPr>
        <w:t xml:space="preserve">have begun </w:t>
      </w:r>
      <w:r w:rsidRPr="00624D70">
        <w:rPr>
          <w:highlight w:val="cyan"/>
          <w:u w:val="single"/>
        </w:rPr>
        <w:t>closing the military</w:t>
      </w:r>
      <w:r w:rsidRPr="00624D70">
        <w:rPr>
          <w:u w:val="single"/>
        </w:rPr>
        <w:t xml:space="preserve"> and technical </w:t>
      </w:r>
      <w:r w:rsidRPr="00624D70">
        <w:rPr>
          <w:highlight w:val="cyan"/>
          <w:u w:val="single"/>
        </w:rPr>
        <w:t>gap between themselves</w:t>
      </w:r>
      <w:r w:rsidRPr="00624D70">
        <w:rPr>
          <w:u w:val="single"/>
        </w:rPr>
        <w:t xml:space="preserve"> and the U</w:t>
      </w:r>
      <w:r w:rsidRPr="00624D70">
        <w:t xml:space="preserve">.S., this </w:t>
      </w:r>
      <w:r w:rsidRPr="00624D70">
        <w:rPr>
          <w:b/>
          <w:bCs/>
          <w:sz w:val="21"/>
          <w:szCs w:val="28"/>
          <w:highlight w:val="cyan"/>
          <w:u w:val="single"/>
        </w:rPr>
        <w:t>new</w:t>
      </w:r>
      <w:r w:rsidRPr="00624D70">
        <w:rPr>
          <w:b/>
          <w:bCs/>
          <w:sz w:val="21"/>
          <w:szCs w:val="28"/>
          <w:u w:val="single"/>
        </w:rPr>
        <w:t xml:space="preserve"> geopolitical </w:t>
      </w:r>
      <w:r w:rsidRPr="00624D70">
        <w:rPr>
          <w:b/>
          <w:bCs/>
          <w:sz w:val="21"/>
          <w:szCs w:val="28"/>
          <w:highlight w:val="cyan"/>
          <w:u w:val="single"/>
        </w:rPr>
        <w:t xml:space="preserve">narrative </w:t>
      </w:r>
      <w:r w:rsidRPr="00624D70">
        <w:rPr>
          <w:b/>
          <w:bCs/>
          <w:sz w:val="21"/>
          <w:szCs w:val="28"/>
          <w:u w:val="single"/>
        </w:rPr>
        <w:t xml:space="preserve">more </w:t>
      </w:r>
      <w:r w:rsidRPr="00624D70">
        <w:rPr>
          <w:b/>
          <w:bCs/>
          <w:sz w:val="21"/>
          <w:szCs w:val="28"/>
          <w:highlight w:val="cyan"/>
          <w:u w:val="single"/>
        </w:rPr>
        <w:t>closely corresponds to a notable rise in</w:t>
      </w:r>
      <w:r w:rsidRPr="00624D70">
        <w:rPr>
          <w:b/>
          <w:bCs/>
          <w:sz w:val="21"/>
          <w:szCs w:val="28"/>
          <w:u w:val="single"/>
        </w:rPr>
        <w:t xml:space="preserve"> references to their </w:t>
      </w:r>
      <w:r w:rsidRPr="00624D70">
        <w:rPr>
          <w:b/>
          <w:bCs/>
          <w:sz w:val="21"/>
          <w:szCs w:val="28"/>
          <w:highlight w:val="cyan"/>
          <w:u w:val="single"/>
        </w:rPr>
        <w:t>intentions</w:t>
      </w:r>
      <w:r w:rsidRPr="00624D70">
        <w:t xml:space="preserve">, </w:t>
      </w:r>
      <w:r w:rsidRPr="00624D70">
        <w:rPr>
          <w:u w:val="single"/>
        </w:rPr>
        <w:t>rather than capabilities</w:t>
      </w:r>
      <w:r w:rsidRPr="00624D70">
        <w:t xml:space="preserve">. </w:t>
      </w:r>
      <w:r w:rsidRPr="00624D70">
        <w:rPr>
          <w:u w:val="single"/>
        </w:rPr>
        <w:t>This is seen most clearly by the fact that Russia’s more overt challenge has resulted in it being singled out as the more significant threat over China, which, based upon raw current and future capabilities, is objectively a far larger danger</w:t>
      </w:r>
      <w:r w:rsidRPr="00624D70">
        <w:t xml:space="preserve">. This </w:t>
      </w:r>
      <w:r w:rsidRPr="00624D70">
        <w:rPr>
          <w:b/>
          <w:bCs/>
          <w:sz w:val="21"/>
          <w:szCs w:val="28"/>
          <w:highlight w:val="cyan"/>
          <w:u w:val="single"/>
        </w:rPr>
        <w:t xml:space="preserve">raises important </w:t>
      </w:r>
      <w:r w:rsidRPr="00624D70">
        <w:rPr>
          <w:b/>
          <w:bCs/>
          <w:sz w:val="21"/>
          <w:szCs w:val="28"/>
          <w:u w:val="single"/>
        </w:rPr>
        <w:t xml:space="preserve">theoretical </w:t>
      </w:r>
      <w:r w:rsidRPr="00624D70">
        <w:rPr>
          <w:b/>
          <w:bCs/>
          <w:sz w:val="21"/>
          <w:szCs w:val="28"/>
          <w:highlight w:val="cyan"/>
          <w:u w:val="single"/>
        </w:rPr>
        <w:t xml:space="preserve">questions about </w:t>
      </w:r>
      <w:r w:rsidRPr="00624D70">
        <w:rPr>
          <w:b/>
          <w:bCs/>
          <w:sz w:val="21"/>
          <w:szCs w:val="28"/>
          <w:u w:val="single"/>
        </w:rPr>
        <w:t xml:space="preserve">threat perceptions and </w:t>
      </w:r>
      <w:r w:rsidRPr="00624D70">
        <w:rPr>
          <w:b/>
          <w:bCs/>
          <w:sz w:val="21"/>
          <w:szCs w:val="28"/>
          <w:highlight w:val="cyan"/>
          <w:u w:val="single"/>
        </w:rPr>
        <w:t xml:space="preserve">securitization </w:t>
      </w:r>
      <w:r w:rsidRPr="00624D70">
        <w:rPr>
          <w:b/>
          <w:bCs/>
          <w:sz w:val="21"/>
          <w:szCs w:val="28"/>
          <w:u w:val="single"/>
        </w:rPr>
        <w:t xml:space="preserve">processes </w:t>
      </w:r>
      <w:r w:rsidRPr="00624D70">
        <w:rPr>
          <w:b/>
          <w:bCs/>
          <w:u w:val="single"/>
        </w:rPr>
        <w:t>which seemingly have more to do with perceptions about current and future aggressiveness than capabilities</w:t>
      </w:r>
      <w:r w:rsidRPr="00624D70">
        <w:t xml:space="preserve">. This invites further study. Finally, </w:t>
      </w:r>
      <w:proofErr w:type="spellStart"/>
      <w:r w:rsidRPr="00624D70">
        <w:t>LeGreco</w:t>
      </w:r>
      <w:proofErr w:type="spellEnd"/>
      <w:r w:rsidRPr="00624D70">
        <w:t xml:space="preserve"> and Tracy (2009) noted that an equally important aspect of discourse/narrative tracing is to track what is not said. </w:t>
      </w:r>
      <w:r w:rsidRPr="00624D70">
        <w:rPr>
          <w:u w:val="single"/>
        </w:rPr>
        <w:t xml:space="preserve">There was </w:t>
      </w:r>
      <w:r w:rsidRPr="00624D70">
        <w:rPr>
          <w:rStyle w:val="Emphasis"/>
          <w:rFonts w:ascii="Times New Roman" w:hAnsi="Times New Roman" w:cs="Times New Roman"/>
          <w:highlight w:val="cyan"/>
        </w:rPr>
        <w:t>little acknowledgment from the American side that it had a substantive hand in precipitating</w:t>
      </w:r>
      <w:r w:rsidRPr="00624D70">
        <w:rPr>
          <w:b/>
          <w:bCs/>
          <w:u w:val="single"/>
        </w:rPr>
        <w:t xml:space="preserve"> these </w:t>
      </w:r>
      <w:r w:rsidRPr="00624D70">
        <w:rPr>
          <w:b/>
          <w:bCs/>
          <w:highlight w:val="cyan"/>
          <w:u w:val="single"/>
        </w:rPr>
        <w:t>changes</w:t>
      </w:r>
      <w:r w:rsidRPr="00624D70">
        <w:t xml:space="preserve"> by </w:t>
      </w:r>
      <w:r w:rsidRPr="00624D70">
        <w:rPr>
          <w:b/>
          <w:bCs/>
          <w:sz w:val="21"/>
          <w:szCs w:val="28"/>
          <w:highlight w:val="cyan"/>
          <w:u w:val="single"/>
        </w:rPr>
        <w:t>either promoting a security dilemma between itself</w:t>
      </w:r>
      <w:r w:rsidRPr="00624D70">
        <w:t xml:space="preserve">, on the one hand, </w:t>
      </w:r>
      <w:r w:rsidRPr="00624D70">
        <w:rPr>
          <w:b/>
          <w:bCs/>
          <w:sz w:val="21"/>
          <w:szCs w:val="28"/>
          <w:highlight w:val="cyan"/>
          <w:u w:val="single"/>
        </w:rPr>
        <w:t>and China/Russia</w:t>
      </w:r>
      <w:r w:rsidRPr="00624D70">
        <w:rPr>
          <w:u w:val="single"/>
        </w:rPr>
        <w:t>, on the other</w:t>
      </w:r>
      <w:r w:rsidRPr="00624D70">
        <w:t xml:space="preserve">, </w:t>
      </w:r>
      <w:r w:rsidRPr="00624D70">
        <w:rPr>
          <w:b/>
          <w:bCs/>
          <w:szCs w:val="32"/>
          <w:highlight w:val="cyan"/>
          <w:u w:val="single"/>
        </w:rPr>
        <w:t>or</w:t>
      </w:r>
      <w:r w:rsidRPr="00624D70">
        <w:rPr>
          <w:szCs w:val="32"/>
          <w:u w:val="single"/>
        </w:rPr>
        <w:t xml:space="preserve"> </w:t>
      </w:r>
      <w:r w:rsidRPr="00624D70">
        <w:rPr>
          <w:u w:val="single"/>
        </w:rPr>
        <w:t xml:space="preserve">that it has engaged in a grand strategy which has </w:t>
      </w:r>
      <w:r w:rsidRPr="00624D70">
        <w:rPr>
          <w:b/>
          <w:bCs/>
          <w:sz w:val="21"/>
          <w:szCs w:val="28"/>
          <w:highlight w:val="cyan"/>
          <w:u w:val="single"/>
        </w:rPr>
        <w:t>led to overextension and imperial decline</w:t>
      </w:r>
      <w:r w:rsidRPr="00624D70">
        <w:t xml:space="preserve">. Therefore, according to this (self-)limited understanding on Washington’s part, there appears little that it can do to ameliorate the situation, and no course correction is seen as necessary except for confronting these states when their actions run contrary to U.S. interests. </w:t>
      </w:r>
      <w:r w:rsidRPr="00624D70">
        <w:rPr>
          <w:b/>
          <w:bCs/>
          <w:sz w:val="21"/>
          <w:szCs w:val="28"/>
          <w:u w:val="single"/>
        </w:rPr>
        <w:t>If the pattern leading up to the 2019 threat assessment is any indication</w:t>
      </w:r>
      <w:r w:rsidRPr="00624D70">
        <w:t xml:space="preserve">, we </w:t>
      </w:r>
      <w:r w:rsidRPr="00624D70">
        <w:rPr>
          <w:u w:val="single"/>
        </w:rPr>
        <w:t xml:space="preserve">are </w:t>
      </w:r>
      <w:r w:rsidRPr="00624D70">
        <w:rPr>
          <w:b/>
          <w:bCs/>
          <w:sz w:val="21"/>
          <w:szCs w:val="28"/>
          <w:highlight w:val="cyan"/>
          <w:u w:val="single"/>
        </w:rPr>
        <w:t>likely to see a closer alignment between</w:t>
      </w:r>
      <w:r w:rsidRPr="00624D70">
        <w:rPr>
          <w:sz w:val="21"/>
          <w:szCs w:val="28"/>
          <w:highlight w:val="cyan"/>
          <w:u w:val="single"/>
        </w:rPr>
        <w:t xml:space="preserve"> </w:t>
      </w:r>
      <w:r w:rsidRPr="00624D70">
        <w:rPr>
          <w:sz w:val="21"/>
          <w:szCs w:val="28"/>
          <w:u w:val="single"/>
        </w:rPr>
        <w:t xml:space="preserve">this intensified </w:t>
      </w:r>
      <w:r w:rsidRPr="00624D70">
        <w:rPr>
          <w:b/>
          <w:bCs/>
          <w:sz w:val="21"/>
          <w:szCs w:val="28"/>
          <w:highlight w:val="cyan"/>
          <w:u w:val="single"/>
        </w:rPr>
        <w:t>threat</w:t>
      </w:r>
      <w:r w:rsidRPr="00624D70">
        <w:rPr>
          <w:sz w:val="21"/>
          <w:szCs w:val="28"/>
          <w:highlight w:val="cyan"/>
          <w:u w:val="single"/>
        </w:rPr>
        <w:t xml:space="preserve"> </w:t>
      </w:r>
      <w:r w:rsidRPr="00624D70">
        <w:rPr>
          <w:b/>
          <w:bCs/>
          <w:sz w:val="21"/>
          <w:szCs w:val="28"/>
          <w:highlight w:val="cyan"/>
          <w:u w:val="single"/>
        </w:rPr>
        <w:t>narrative</w:t>
      </w:r>
      <w:r w:rsidRPr="00624D70">
        <w:rPr>
          <w:sz w:val="21"/>
          <w:szCs w:val="28"/>
          <w:highlight w:val="cyan"/>
          <w:u w:val="single"/>
        </w:rPr>
        <w:t xml:space="preserve"> and </w:t>
      </w:r>
      <w:r w:rsidRPr="00624D70">
        <w:rPr>
          <w:sz w:val="21"/>
          <w:szCs w:val="28"/>
          <w:u w:val="single"/>
        </w:rPr>
        <w:t xml:space="preserve">a </w:t>
      </w:r>
      <w:r w:rsidRPr="00624D70">
        <w:rPr>
          <w:sz w:val="21"/>
          <w:szCs w:val="28"/>
          <w:highlight w:val="cyan"/>
          <w:u w:val="single"/>
        </w:rPr>
        <w:t xml:space="preserve">reinvigorated mission to preserve </w:t>
      </w:r>
      <w:r w:rsidRPr="00624D70">
        <w:rPr>
          <w:sz w:val="21"/>
          <w:szCs w:val="28"/>
          <w:u w:val="single"/>
        </w:rPr>
        <w:t xml:space="preserve">the </w:t>
      </w:r>
      <w:r w:rsidRPr="00624D70">
        <w:rPr>
          <w:sz w:val="21"/>
          <w:szCs w:val="28"/>
          <w:highlight w:val="cyan"/>
          <w:u w:val="single"/>
        </w:rPr>
        <w:t>status quo</w:t>
      </w:r>
      <w:r w:rsidRPr="00624D70">
        <w:t xml:space="preserve">, </w:t>
      </w:r>
      <w:r w:rsidRPr="00624D70">
        <w:rPr>
          <w:b/>
          <w:bCs/>
          <w:u w:val="single"/>
        </w:rPr>
        <w:t>without any self-awareness that this policy may be self-defeating</w:t>
      </w:r>
      <w:r w:rsidRPr="00624D70">
        <w:t xml:space="preserve">. America appears to be </w:t>
      </w:r>
      <w:r w:rsidRPr="00624D70">
        <w:rPr>
          <w:rStyle w:val="Emphasis"/>
          <w:rFonts w:ascii="Times New Roman" w:hAnsi="Times New Roman" w:cs="Times New Roman"/>
          <w:highlight w:val="cyan"/>
        </w:rPr>
        <w:t>firmly in the “’Try Harder!’” phase of strategic thinking</w:t>
      </w:r>
      <w:r w:rsidRPr="00624D70">
        <w:t xml:space="preserve">, to use Legro’s (2005, 37) formulation. This is reflected in the Trump </w:t>
      </w:r>
      <w:r w:rsidRPr="00624D70">
        <w:rPr>
          <w:u w:val="single"/>
        </w:rPr>
        <w:t>administration’s National Security Strategy (NSS), which appears to double down on the strategy of pursuing American primacy</w:t>
      </w:r>
      <w:r w:rsidRPr="00624D70">
        <w:t xml:space="preserve">, </w:t>
      </w:r>
      <w:r w:rsidRPr="00624D70">
        <w:rPr>
          <w:b/>
          <w:bCs/>
          <w:sz w:val="21"/>
          <w:szCs w:val="28"/>
          <w:highlight w:val="cyan"/>
          <w:u w:val="single"/>
        </w:rPr>
        <w:t>even to the point of direct confrontation</w:t>
      </w:r>
      <w:r w:rsidRPr="00624D70">
        <w:rPr>
          <w:sz w:val="21"/>
          <w:szCs w:val="28"/>
        </w:rPr>
        <w:t xml:space="preserve"> </w:t>
      </w:r>
      <w:r w:rsidRPr="00624D70">
        <w:t xml:space="preserve">(Clarke and Ricketts 2017). </w:t>
      </w:r>
      <w:r w:rsidRPr="00624D70">
        <w:rPr>
          <w:u w:val="single"/>
        </w:rPr>
        <w:t xml:space="preserve">By doing so, </w:t>
      </w:r>
      <w:r w:rsidRPr="00624D70">
        <w:rPr>
          <w:highlight w:val="cyan"/>
          <w:u w:val="single"/>
        </w:rPr>
        <w:t>these officials are neither preparing American foreign policy nor its citizens for</w:t>
      </w:r>
      <w:r w:rsidRPr="00624D70">
        <w:rPr>
          <w:u w:val="single"/>
        </w:rPr>
        <w:t xml:space="preserve"> a </w:t>
      </w:r>
      <w:r w:rsidRPr="00624D70">
        <w:rPr>
          <w:highlight w:val="cyan"/>
          <w:u w:val="single"/>
        </w:rPr>
        <w:t>revised geopolitical culture</w:t>
      </w:r>
      <w:r w:rsidRPr="00624D70">
        <w:rPr>
          <w:u w:val="single"/>
        </w:rPr>
        <w:t xml:space="preserve"> better suited to ensure a soft-landing of unipolarity</w:t>
      </w:r>
      <w:r w:rsidRPr="00624D70">
        <w:t xml:space="preserve">. Consequently, it is </w:t>
      </w:r>
      <w:r w:rsidRPr="00624D70">
        <w:rPr>
          <w:highlight w:val="cyan"/>
        </w:rPr>
        <w:t>l</w:t>
      </w:r>
      <w:r w:rsidRPr="00624D70">
        <w:rPr>
          <w:b/>
          <w:bCs/>
          <w:highlight w:val="cyan"/>
          <w:u w:val="single"/>
        </w:rPr>
        <w:t>ikely</w:t>
      </w:r>
      <w:r w:rsidRPr="00624D70">
        <w:rPr>
          <w:b/>
          <w:bCs/>
          <w:u w:val="single"/>
        </w:rPr>
        <w:t xml:space="preserve"> that the </w:t>
      </w:r>
      <w:r w:rsidRPr="00624D70">
        <w:rPr>
          <w:b/>
          <w:bCs/>
          <w:highlight w:val="cyan"/>
          <w:u w:val="single"/>
        </w:rPr>
        <w:t>United States “won’t see [the end]</w:t>
      </w:r>
      <w:r w:rsidRPr="00624D70">
        <w:rPr>
          <w:b/>
          <w:bCs/>
          <w:u w:val="single"/>
        </w:rPr>
        <w:t xml:space="preserve"> coming </w:t>
      </w:r>
      <w:r w:rsidRPr="00624D70">
        <w:rPr>
          <w:b/>
          <w:bCs/>
          <w:highlight w:val="cyan"/>
          <w:u w:val="single"/>
        </w:rPr>
        <w:t>until it’s too late</w:t>
      </w:r>
      <w:r w:rsidRPr="00624D70">
        <w:t xml:space="preserve">,” as Schweller (2011) speculated. Thus, a full accounting of why this broader structural change is occurring will </w:t>
      </w:r>
      <w:r w:rsidRPr="00624D70">
        <w:rPr>
          <w:u w:val="single"/>
        </w:rPr>
        <w:t>likely elude American policymakers for the foreseeable</w:t>
      </w:r>
      <w:r w:rsidRPr="00624D70">
        <w:t xml:space="preserve"> future, leading to an even weaker United States and more fraught great power relations as the defining features of the international system and America’s place within it</w:t>
      </w:r>
      <w:r>
        <w:t>.</w:t>
      </w:r>
    </w:p>
    <w:p w14:paraId="5893C4DF" w14:textId="6939856F" w:rsidR="00FB3BA3" w:rsidRDefault="00FB3BA3" w:rsidP="00FB3BA3">
      <w:pPr>
        <w:pStyle w:val="Heading3"/>
      </w:pPr>
      <w:r>
        <w:t>Link---Innovation---2NC</w:t>
      </w:r>
    </w:p>
    <w:p w14:paraId="37F4861D" w14:textId="77777777" w:rsidR="00FB3BA3" w:rsidRPr="00F7496F" w:rsidRDefault="00FB3BA3" w:rsidP="00FB3BA3">
      <w:pPr>
        <w:pStyle w:val="Heading4"/>
      </w:pPr>
      <w:r>
        <w:t xml:space="preserve">The 1ACs pursuit of innovation </w:t>
      </w:r>
      <w:proofErr w:type="gramStart"/>
      <w:r>
        <w:t>as a means to</w:t>
      </w:r>
      <w:proofErr w:type="gramEnd"/>
      <w:r>
        <w:t xml:space="preserve"> achieve US leadership and economic growth is a tool of securitization to that prevents innovation by centering the purpose of it on a racialized ideal of the “American way of life.”</w:t>
      </w:r>
    </w:p>
    <w:p w14:paraId="3AC9DDFA" w14:textId="77777777" w:rsidR="00FB3BA3" w:rsidRPr="00ED7511" w:rsidRDefault="00FB3BA3" w:rsidP="00FB3BA3">
      <w:pPr>
        <w:rPr>
          <w:sz w:val="16"/>
        </w:rPr>
      </w:pPr>
      <w:r w:rsidRPr="00F7496F">
        <w:rPr>
          <w:rStyle w:val="Style13ptBold"/>
        </w:rPr>
        <w:t>McCarthy ’21</w:t>
      </w:r>
      <w:r w:rsidRPr="00F7496F">
        <w:rPr>
          <w:sz w:val="16"/>
        </w:rPr>
        <w:t xml:space="preserve"> [Daniel; June 10; Daniel R. McCarthy is Lecturer in International Relations in the School of Social and Political Sciences at the University of Melbourne. His research interests are International Relations Theory, Science and Technology Studies, American Foreign Policy and the politics of transparency; Critical Studies on Security, "Imagining the security of innovation: technological innovation, national security, and the American way of life," https://doi.org/10.1080/21624887.2021.1934640</w:t>
      </w:r>
      <w:r>
        <w:rPr>
          <w:sz w:val="16"/>
        </w:rPr>
        <w:t>]</w:t>
      </w:r>
    </w:p>
    <w:p w14:paraId="6D5598AF" w14:textId="77777777" w:rsidR="00FB3BA3" w:rsidRPr="00C33A0F" w:rsidRDefault="00FB3BA3" w:rsidP="00FB3BA3">
      <w:pPr>
        <w:rPr>
          <w:sz w:val="14"/>
        </w:rPr>
      </w:pPr>
      <w:r w:rsidRPr="00C33A0F">
        <w:rPr>
          <w:sz w:val="14"/>
        </w:rPr>
        <w:t xml:space="preserve">Technological innovation and security studies: from instrumentalism to imaginaries Dynamics of technological innovation inform central narratives of international systemic change in IR (e.g. </w:t>
      </w:r>
      <w:proofErr w:type="spellStart"/>
      <w:r w:rsidRPr="00C33A0F">
        <w:rPr>
          <w:sz w:val="14"/>
        </w:rPr>
        <w:t>Organski</w:t>
      </w:r>
      <w:proofErr w:type="spellEnd"/>
      <w:r w:rsidRPr="00C33A0F">
        <w:rPr>
          <w:sz w:val="14"/>
        </w:rPr>
        <w:t xml:space="preserve"> 1968; Brooks and Wohlforth 2015/16). Core disciplinary accounts of the rise and fall of great powers, and thus the transition from one international order to another, are underpinned by accounts of how technological innovations diffuse across the International. More broadly, technological </w:t>
      </w:r>
      <w:r w:rsidRPr="00320308">
        <w:rPr>
          <w:rStyle w:val="StyleUnderline"/>
        </w:rPr>
        <w:t>innovation</w:t>
      </w:r>
      <w:r w:rsidRPr="00C33A0F">
        <w:rPr>
          <w:sz w:val="14"/>
        </w:rPr>
        <w:t xml:space="preserve"> and the wealth it is assumed to produce is often </w:t>
      </w:r>
      <w:r w:rsidRPr="00320308">
        <w:rPr>
          <w:rStyle w:val="StyleUnderline"/>
        </w:rPr>
        <w:t>equated with national power</w:t>
      </w:r>
      <w:r w:rsidRPr="00C33A0F">
        <w:rPr>
          <w:sz w:val="14"/>
        </w:rPr>
        <w:t xml:space="preserve"> as such (Mearsheimer 2001: 62; Taylor, M.Z., 2004: 602). While most of this scholarship black boxes the political economy of technological innovation, an important subset of work on the political economy of weapons procurement has detailed the impact of bureaucratic politics, pork-barrel politics and electoral incentives, and </w:t>
      </w:r>
      <w:proofErr w:type="spellStart"/>
      <w:r w:rsidRPr="00C33A0F">
        <w:rPr>
          <w:sz w:val="14"/>
        </w:rPr>
        <w:t>defence</w:t>
      </w:r>
      <w:proofErr w:type="spellEnd"/>
      <w:r w:rsidRPr="00C33A0F">
        <w:rPr>
          <w:sz w:val="14"/>
        </w:rPr>
        <w:t xml:space="preserve"> contractor lobbying on levels of </w:t>
      </w:r>
      <w:proofErr w:type="spellStart"/>
      <w:r w:rsidRPr="00C33A0F">
        <w:rPr>
          <w:sz w:val="14"/>
        </w:rPr>
        <w:t>defence</w:t>
      </w:r>
      <w:proofErr w:type="spellEnd"/>
      <w:r w:rsidRPr="00C33A0F">
        <w:rPr>
          <w:sz w:val="14"/>
        </w:rPr>
        <w:t xml:space="preserve"> expenditure and government support for private sector research and development (e.g. </w:t>
      </w:r>
      <w:proofErr w:type="spellStart"/>
      <w:r w:rsidRPr="00C33A0F">
        <w:rPr>
          <w:sz w:val="14"/>
        </w:rPr>
        <w:t>Gholz</w:t>
      </w:r>
      <w:proofErr w:type="spellEnd"/>
      <w:r w:rsidRPr="00C33A0F">
        <w:rPr>
          <w:sz w:val="14"/>
        </w:rPr>
        <w:t xml:space="preserve"> and Sapolsky 2000). However, the primary focus of this research has been on technological innovation in the </w:t>
      </w:r>
      <w:proofErr w:type="spellStart"/>
      <w:r w:rsidRPr="00C33A0F">
        <w:rPr>
          <w:sz w:val="14"/>
        </w:rPr>
        <w:t>defence</w:t>
      </w:r>
      <w:proofErr w:type="spellEnd"/>
      <w:r w:rsidRPr="00C33A0F">
        <w:rPr>
          <w:sz w:val="14"/>
        </w:rPr>
        <w:t xml:space="preserve"> sector, rather than processes of technological innovation in the wider economy. With some significant recent exceptions (Taylor, M.Z., 2004, Taylor 2012, 2016; Kennedy and Lim 2018), detailed study of the broader politics and processes of technological innovation within states – as opposed to the dynamics of technological diffusion between states – has not been a central point of focus for security studies. 198 D. R. MCCARTHY Where processes of technological innovation have been </w:t>
      </w:r>
      <w:proofErr w:type="spellStart"/>
      <w:r w:rsidRPr="00C33A0F">
        <w:rPr>
          <w:sz w:val="14"/>
        </w:rPr>
        <w:t>analysed</w:t>
      </w:r>
      <w:proofErr w:type="spellEnd"/>
      <w:r w:rsidRPr="00C33A0F">
        <w:rPr>
          <w:sz w:val="14"/>
        </w:rPr>
        <w:t xml:space="preserve"> in greater detail in IR, the </w:t>
      </w:r>
      <w:r w:rsidRPr="00320308">
        <w:rPr>
          <w:rStyle w:val="StyleUnderline"/>
        </w:rPr>
        <w:t xml:space="preserve">dominant </w:t>
      </w:r>
      <w:proofErr w:type="spellStart"/>
      <w:r w:rsidRPr="00320308">
        <w:rPr>
          <w:rStyle w:val="StyleUnderline"/>
        </w:rPr>
        <w:t>conceptualisation</w:t>
      </w:r>
      <w:proofErr w:type="spellEnd"/>
      <w:r w:rsidRPr="00320308">
        <w:rPr>
          <w:rStyle w:val="StyleUnderline"/>
        </w:rPr>
        <w:t xml:space="preserve"> of innovation is structured by an ideal</w:t>
      </w:r>
      <w:r w:rsidRPr="00C33A0F">
        <w:rPr>
          <w:sz w:val="14"/>
        </w:rPr>
        <w:t xml:space="preserve">-typical </w:t>
      </w:r>
      <w:r w:rsidRPr="00320308">
        <w:rPr>
          <w:rStyle w:val="StyleUnderline"/>
        </w:rPr>
        <w:t>understanding of what innovation should look like</w:t>
      </w:r>
      <w:r w:rsidRPr="00C33A0F">
        <w:rPr>
          <w:sz w:val="14"/>
        </w:rPr>
        <w:t xml:space="preserve">. Drawing on the work of economic historians and rational choice theory, explanations for the support for or resistance to innovation </w:t>
      </w:r>
      <w:proofErr w:type="gramStart"/>
      <w:r w:rsidRPr="00C33A0F">
        <w:rPr>
          <w:sz w:val="14"/>
        </w:rPr>
        <w:t>are located in</w:t>
      </w:r>
      <w:proofErr w:type="gramEnd"/>
      <w:r w:rsidRPr="00C33A0F">
        <w:rPr>
          <w:sz w:val="14"/>
        </w:rPr>
        <w:t xml:space="preserve"> the balance between winners and losers in the process of change (Taylor 2012, 129–133). These are determined by the institutional configuration of a given state – </w:t>
      </w:r>
      <w:r w:rsidRPr="00320308">
        <w:rPr>
          <w:rStyle w:val="StyleUnderline"/>
        </w:rPr>
        <w:t xml:space="preserve">the </w:t>
      </w:r>
      <w:r w:rsidRPr="00320308">
        <w:rPr>
          <w:rStyle w:val="Emphasis"/>
        </w:rPr>
        <w:t>property regimes</w:t>
      </w:r>
      <w:r w:rsidRPr="00C33A0F">
        <w:rPr>
          <w:sz w:val="14"/>
        </w:rPr>
        <w:t xml:space="preserve">, electoral systems, </w:t>
      </w:r>
      <w:r w:rsidRPr="00320308">
        <w:rPr>
          <w:rStyle w:val="StyleUnderline"/>
        </w:rPr>
        <w:t>research and development bodies, and so forth</w:t>
      </w:r>
      <w:r w:rsidRPr="00C33A0F">
        <w:rPr>
          <w:sz w:val="14"/>
        </w:rPr>
        <w:t xml:space="preserve"> – which make innovation practices </w:t>
      </w:r>
      <w:proofErr w:type="gramStart"/>
      <w:r w:rsidRPr="00C33A0F">
        <w:rPr>
          <w:sz w:val="14"/>
        </w:rPr>
        <w:t>more or less successful</w:t>
      </w:r>
      <w:proofErr w:type="gramEnd"/>
      <w:r w:rsidRPr="00C33A0F">
        <w:rPr>
          <w:sz w:val="14"/>
        </w:rPr>
        <w:t xml:space="preserve">. Even in the most sophisticated accounts of how technological innovation occurs (e.g. Taylor 2016), innovation functions in the background as an ideal type whose course is shaped, diverted, or blocked by the absence of specific policies, and often by the presence of national cultural impediments (Pfotenhauer and </w:t>
      </w:r>
      <w:proofErr w:type="spellStart"/>
      <w:r w:rsidRPr="00C33A0F">
        <w:rPr>
          <w:sz w:val="14"/>
        </w:rPr>
        <w:t>Jasanoff</w:t>
      </w:r>
      <w:proofErr w:type="spellEnd"/>
      <w:r w:rsidRPr="00C33A0F">
        <w:rPr>
          <w:sz w:val="14"/>
        </w:rPr>
        <w:t xml:space="preserve"> 2017, 786). </w:t>
      </w:r>
      <w:proofErr w:type="gramStart"/>
      <w:r w:rsidRPr="00C33A0F">
        <w:rPr>
          <w:sz w:val="14"/>
        </w:rPr>
        <w:t>Actors</w:t>
      </w:r>
      <w:proofErr w:type="gramEnd"/>
      <w:r w:rsidRPr="00C33A0F">
        <w:rPr>
          <w:sz w:val="14"/>
        </w:rPr>
        <w:t xml:space="preserve"> </w:t>
      </w:r>
      <w:r w:rsidRPr="00ED7511">
        <w:rPr>
          <w:rStyle w:val="StyleUnderline"/>
        </w:rPr>
        <w:t>incentive structures</w:t>
      </w:r>
      <w:r w:rsidRPr="00C33A0F">
        <w:rPr>
          <w:sz w:val="14"/>
        </w:rPr>
        <w:t xml:space="preserve">, whether </w:t>
      </w:r>
      <w:r w:rsidRPr="00ED7511">
        <w:rPr>
          <w:rStyle w:val="StyleUnderline"/>
        </w:rPr>
        <w:t>shaped by</w:t>
      </w:r>
      <w:r w:rsidRPr="00C33A0F">
        <w:rPr>
          <w:sz w:val="14"/>
        </w:rPr>
        <w:t xml:space="preserve"> domestic political interests or </w:t>
      </w:r>
      <w:r w:rsidRPr="00ED7511">
        <w:rPr>
          <w:rStyle w:val="StyleUnderline"/>
        </w:rPr>
        <w:t>external security concerns</w:t>
      </w:r>
      <w:r w:rsidRPr="00C33A0F">
        <w:rPr>
          <w:sz w:val="14"/>
        </w:rPr>
        <w:t xml:space="preserve"> (Taylor 2016), </w:t>
      </w:r>
      <w:r w:rsidRPr="00ED7511">
        <w:rPr>
          <w:rStyle w:val="StyleUnderline"/>
        </w:rPr>
        <w:t>are the determinant of whether or not a state will embrace innovation. This is a ‘deficit’ model of innovation, in which a norm of efficiency is deployed to determine the comparative efficacy of different bundles of innovation policies</w:t>
      </w:r>
      <w:r w:rsidRPr="00C33A0F">
        <w:rPr>
          <w:sz w:val="14"/>
        </w:rPr>
        <w:t xml:space="preserve"> (Pfotenhauer, Juhl, and Aarden 2019; </w:t>
      </w:r>
      <w:proofErr w:type="spellStart"/>
      <w:r w:rsidRPr="00C33A0F">
        <w:rPr>
          <w:sz w:val="14"/>
        </w:rPr>
        <w:t>Feenberg</w:t>
      </w:r>
      <w:proofErr w:type="spellEnd"/>
      <w:r w:rsidRPr="00C33A0F">
        <w:rPr>
          <w:sz w:val="14"/>
        </w:rPr>
        <w:t xml:space="preserve"> 2002, 6, 63, passim). The innovation model underpinning these ideal-types prescribe what innovation should look like as an </w:t>
      </w:r>
      <w:proofErr w:type="gramStart"/>
      <w:r w:rsidRPr="00C33A0F">
        <w:rPr>
          <w:sz w:val="14"/>
        </w:rPr>
        <w:t>end-point</w:t>
      </w:r>
      <w:proofErr w:type="gramEnd"/>
      <w:r w:rsidRPr="00C33A0F">
        <w:rPr>
          <w:sz w:val="14"/>
        </w:rPr>
        <w:t xml:space="preserve"> (Godin 2006); this condition has never historically existed. Technological innovation is subsequently glossed as the instrumental pursuit of a given outcome, and the motivations for pursuing innovation are similarly understood in instrumentalist terms.1 Given both the </w:t>
      </w:r>
      <w:r w:rsidRPr="00ED7511">
        <w:rPr>
          <w:rStyle w:val="Emphasis"/>
        </w:rPr>
        <w:t>lack of evidence on the efficacy of</w:t>
      </w:r>
      <w:r w:rsidRPr="00C33A0F">
        <w:rPr>
          <w:sz w:val="14"/>
        </w:rPr>
        <w:t xml:space="preserve"> any given bundle of </w:t>
      </w:r>
      <w:r w:rsidRPr="00ED7511">
        <w:rPr>
          <w:rStyle w:val="Emphasis"/>
        </w:rPr>
        <w:t>innovation policies</w:t>
      </w:r>
      <w:r w:rsidRPr="00C33A0F">
        <w:rPr>
          <w:sz w:val="14"/>
        </w:rPr>
        <w:t xml:space="preserve"> – their </w:t>
      </w:r>
      <w:r w:rsidRPr="00ED7511">
        <w:rPr>
          <w:rStyle w:val="StyleUnderline"/>
        </w:rPr>
        <w:t>impact on</w:t>
      </w:r>
      <w:r w:rsidRPr="00C33A0F">
        <w:rPr>
          <w:sz w:val="14"/>
        </w:rPr>
        <w:t xml:space="preserve"> economic </w:t>
      </w:r>
      <w:r w:rsidRPr="00ED7511">
        <w:rPr>
          <w:rStyle w:val="StyleUnderline"/>
        </w:rPr>
        <w:t>growth, and</w:t>
      </w:r>
      <w:r w:rsidRPr="00C33A0F">
        <w:rPr>
          <w:sz w:val="14"/>
        </w:rPr>
        <w:t xml:space="preserve"> thus </w:t>
      </w:r>
      <w:r w:rsidRPr="00ED7511">
        <w:rPr>
          <w:rStyle w:val="Emphasis"/>
        </w:rPr>
        <w:t>national security</w:t>
      </w:r>
      <w:r w:rsidRPr="00C33A0F">
        <w:rPr>
          <w:sz w:val="14"/>
        </w:rPr>
        <w:t xml:space="preserve">, remains uncertain (Berman 2013, 400–401, 421; Leitner 2017) – answering why states pursue specific forms of innovation requires broadening our horizons beyond an instrumentalist view. Contributions from Science and Technology Studies (STS), historians of technology, and increasingly from IR, have stressed that social, political, and historical contexts are central to both the generic embrace of innovation and to the specific form that innovation assumes (Nowotny 2006; Nye 2003; Schmid and Huang 2017; Pfotenhauer and Juhl 2017). Technological innovation is not merely valued due to its ability to deliver material prosperity (although we should not underplay this), but also as an expression of a specific set of cultural values. The pull of </w:t>
      </w:r>
      <w:proofErr w:type="spellStart"/>
      <w:r w:rsidRPr="00ED7511">
        <w:rPr>
          <w:rStyle w:val="Emphasis"/>
        </w:rPr>
        <w:t>technonationalism</w:t>
      </w:r>
      <w:proofErr w:type="spellEnd"/>
      <w:r w:rsidRPr="00C33A0F">
        <w:rPr>
          <w:sz w:val="14"/>
        </w:rPr>
        <w:t xml:space="preserve"> – understood as the </w:t>
      </w:r>
      <w:r w:rsidRPr="00ED7511">
        <w:rPr>
          <w:rStyle w:val="StyleUnderline"/>
        </w:rPr>
        <w:t>national prestige political communities attach to technological innovation</w:t>
      </w:r>
      <w:r w:rsidRPr="00C33A0F">
        <w:rPr>
          <w:sz w:val="14"/>
        </w:rPr>
        <w:t xml:space="preserve"> rather than as a synonym for autarky (Edgerton 2007; cf. </w:t>
      </w:r>
      <w:proofErr w:type="spellStart"/>
      <w:r w:rsidRPr="00C33A0F">
        <w:rPr>
          <w:sz w:val="14"/>
        </w:rPr>
        <w:t>Bitzinger</w:t>
      </w:r>
      <w:proofErr w:type="spellEnd"/>
      <w:r w:rsidRPr="00C33A0F">
        <w:rPr>
          <w:sz w:val="14"/>
        </w:rPr>
        <w:t xml:space="preserve"> 2015; Kennedy 2013) – </w:t>
      </w:r>
      <w:r w:rsidRPr="00ED7511">
        <w:rPr>
          <w:rStyle w:val="StyleUnderline"/>
        </w:rPr>
        <w:t>is a prominent example</w:t>
      </w:r>
      <w:r w:rsidRPr="00C33A0F">
        <w:rPr>
          <w:sz w:val="14"/>
        </w:rPr>
        <w:t xml:space="preserve">. States pursue specific </w:t>
      </w:r>
      <w:proofErr w:type="spellStart"/>
      <w:r w:rsidRPr="00C33A0F">
        <w:rPr>
          <w:sz w:val="14"/>
        </w:rPr>
        <w:t>defence</w:t>
      </w:r>
      <w:proofErr w:type="spellEnd"/>
      <w:r w:rsidRPr="00C33A0F">
        <w:rPr>
          <w:sz w:val="14"/>
        </w:rPr>
        <w:t xml:space="preserve"> industrial policies, and innovation policies more broadly, because they reinforce valued identities and international esteem registered by technological achievements (</w:t>
      </w:r>
      <w:proofErr w:type="spellStart"/>
      <w:r w:rsidRPr="00C33A0F">
        <w:rPr>
          <w:sz w:val="14"/>
        </w:rPr>
        <w:t>Adas</w:t>
      </w:r>
      <w:proofErr w:type="spellEnd"/>
      <w:r w:rsidRPr="00C33A0F">
        <w:rPr>
          <w:sz w:val="14"/>
        </w:rPr>
        <w:t xml:space="preserve"> 1989; Ritchie 2019). Examining </w:t>
      </w:r>
      <w:r w:rsidRPr="00ED7511">
        <w:rPr>
          <w:rStyle w:val="StyleUnderline"/>
        </w:rPr>
        <w:t>the pursuit of</w:t>
      </w:r>
      <w:r w:rsidRPr="00C33A0F">
        <w:rPr>
          <w:sz w:val="14"/>
        </w:rPr>
        <w:t xml:space="preserve"> technological </w:t>
      </w:r>
      <w:r w:rsidRPr="00ED7511">
        <w:rPr>
          <w:rStyle w:val="Emphasis"/>
        </w:rPr>
        <w:t>innovation</w:t>
      </w:r>
      <w:r w:rsidRPr="00ED7511">
        <w:rPr>
          <w:rStyle w:val="StyleUnderline"/>
        </w:rPr>
        <w:t xml:space="preserve"> requires moving </w:t>
      </w:r>
      <w:r w:rsidRPr="00ED7511">
        <w:rPr>
          <w:rStyle w:val="Emphasis"/>
        </w:rPr>
        <w:t xml:space="preserve">beyond a </w:t>
      </w:r>
      <w:r w:rsidRPr="00ED7511">
        <w:rPr>
          <w:rStyle w:val="StyleUnderline"/>
        </w:rPr>
        <w:t>sole focus on security competition</w:t>
      </w:r>
      <w:r w:rsidRPr="00C33A0F">
        <w:rPr>
          <w:sz w:val="14"/>
        </w:rPr>
        <w:t xml:space="preserve"> and economic growth </w:t>
      </w:r>
      <w:r w:rsidRPr="00ED7511">
        <w:rPr>
          <w:rStyle w:val="StyleUnderline"/>
        </w:rPr>
        <w:t>to consider the larger frames of meaning actors attach to innovation, particularly given that political actors clearly do not conceive of technological innovation in</w:t>
      </w:r>
      <w:r w:rsidRPr="00C33A0F">
        <w:rPr>
          <w:sz w:val="14"/>
        </w:rPr>
        <w:t xml:space="preserve"> strictly </w:t>
      </w:r>
      <w:r w:rsidRPr="00ED7511">
        <w:rPr>
          <w:rStyle w:val="StyleUnderline"/>
        </w:rPr>
        <w:t xml:space="preserve">instrumentalist terms. Undertaking this analysis requires that we understand the </w:t>
      </w:r>
      <w:proofErr w:type="gramStart"/>
      <w:r w:rsidRPr="00ED7511">
        <w:rPr>
          <w:rStyle w:val="StyleUnderline"/>
        </w:rPr>
        <w:t>world-views</w:t>
      </w:r>
      <w:proofErr w:type="gramEnd"/>
      <w:r w:rsidRPr="00ED7511">
        <w:rPr>
          <w:rStyle w:val="StyleUnderline"/>
        </w:rPr>
        <w:t xml:space="preserve"> that make sense of and support distinct institutional orders of technological innovation – the political processes through which specific social actors are empowered to make</w:t>
      </w:r>
      <w:r w:rsidRPr="00C33A0F">
        <w:rPr>
          <w:sz w:val="14"/>
        </w:rPr>
        <w:t xml:space="preserve"> design </w:t>
      </w:r>
      <w:r w:rsidRPr="00ED7511">
        <w:rPr>
          <w:rStyle w:val="StyleUnderline"/>
        </w:rPr>
        <w:t>decisions</w:t>
      </w:r>
      <w:r w:rsidRPr="00C33A0F">
        <w:rPr>
          <w:sz w:val="14"/>
        </w:rPr>
        <w:t xml:space="preserve">, wielding political authority in the </w:t>
      </w:r>
      <w:proofErr w:type="spellStart"/>
      <w:r w:rsidRPr="00C33A0F">
        <w:rPr>
          <w:sz w:val="14"/>
        </w:rPr>
        <w:t>materialisation</w:t>
      </w:r>
      <w:proofErr w:type="spellEnd"/>
      <w:r w:rsidRPr="00C33A0F">
        <w:rPr>
          <w:sz w:val="14"/>
        </w:rPr>
        <w:t xml:space="preserve"> of dominant socio-economic norms. As noted, recent work in security studies and International Relations has made important moves in this direction, unpacking how, for example, border technologies are creating in the laboratory prior to their employment in the material creation of sovereignty (Bourne, Johnson and Lisle 2015; Lisle 2018). </w:t>
      </w:r>
      <w:r w:rsidRPr="00ED7511">
        <w:rPr>
          <w:rStyle w:val="StyleUnderline"/>
        </w:rPr>
        <w:t>Tracing out networks of association</w:t>
      </w:r>
      <w:r w:rsidRPr="00C33A0F">
        <w:rPr>
          <w:sz w:val="14"/>
        </w:rPr>
        <w:t xml:space="preserve"> in this manner </w:t>
      </w:r>
      <w:r w:rsidRPr="00ED7511">
        <w:rPr>
          <w:rStyle w:val="StyleUnderline"/>
        </w:rPr>
        <w:t>undercuts ideas of technological determinism</w:t>
      </w:r>
      <w:r w:rsidRPr="00C33A0F">
        <w:rPr>
          <w:sz w:val="14"/>
        </w:rPr>
        <w:t xml:space="preserve"> and sociological determinism. Furthermore, </w:t>
      </w:r>
      <w:r w:rsidRPr="00ED7511">
        <w:rPr>
          <w:rStyle w:val="StyleUnderline"/>
        </w:rPr>
        <w:t>for critical security studies this insight is of</w:t>
      </w:r>
      <w:r w:rsidRPr="00C33A0F">
        <w:rPr>
          <w:sz w:val="14"/>
        </w:rPr>
        <w:t xml:space="preserve"> crucial </w:t>
      </w:r>
      <w:r w:rsidRPr="00ED7511">
        <w:rPr>
          <w:rStyle w:val="StyleUnderline"/>
        </w:rPr>
        <w:t>importance in pushing beyond the reduction of technoscientific practices into</w:t>
      </w:r>
      <w:r w:rsidRPr="00C33A0F">
        <w:rPr>
          <w:sz w:val="14"/>
        </w:rPr>
        <w:t xml:space="preserve"> the category of </w:t>
      </w:r>
      <w:r w:rsidRPr="00ED7511">
        <w:rPr>
          <w:rStyle w:val="StyleUnderline"/>
        </w:rPr>
        <w:t>instrumental rationality</w:t>
      </w:r>
      <w:r w:rsidRPr="00C33A0F">
        <w:rPr>
          <w:sz w:val="14"/>
        </w:rPr>
        <w:t xml:space="preserve">. </w:t>
      </w:r>
      <w:proofErr w:type="spellStart"/>
      <w:r w:rsidRPr="00ED7511">
        <w:rPr>
          <w:rStyle w:val="StyleUnderline"/>
        </w:rPr>
        <w:t>Analysing</w:t>
      </w:r>
      <w:proofErr w:type="spellEnd"/>
      <w:r w:rsidRPr="00ED7511">
        <w:rPr>
          <w:rStyle w:val="StyleUnderline"/>
        </w:rPr>
        <w:t xml:space="preserve"> security practices</w:t>
      </w:r>
      <w:r w:rsidRPr="00C33A0F">
        <w:rPr>
          <w:sz w:val="14"/>
        </w:rPr>
        <w:t xml:space="preserve"> in the laboratory thereby </w:t>
      </w:r>
      <w:r w:rsidRPr="00ED7511">
        <w:rPr>
          <w:rStyle w:val="StyleUnderline"/>
        </w:rPr>
        <w:t>highlights</w:t>
      </w:r>
      <w:r w:rsidRPr="00C33A0F">
        <w:rPr>
          <w:sz w:val="14"/>
        </w:rPr>
        <w:t xml:space="preserve"> both </w:t>
      </w:r>
      <w:r w:rsidRPr="00ED7511">
        <w:rPr>
          <w:rStyle w:val="StyleUnderline"/>
        </w:rPr>
        <w:t>the misrepresentation of technoscientific practices and provides</w:t>
      </w:r>
      <w:r w:rsidRPr="00C33A0F">
        <w:rPr>
          <w:sz w:val="14"/>
        </w:rPr>
        <w:t xml:space="preserve"> direct empirical </w:t>
      </w:r>
      <w:r w:rsidRPr="00ED7511">
        <w:rPr>
          <w:rStyle w:val="StyleUnderline"/>
        </w:rPr>
        <w:t xml:space="preserve">evidence of the political struggles intrinsic to </w:t>
      </w:r>
      <w:proofErr w:type="gramStart"/>
      <w:r w:rsidRPr="00ED7511">
        <w:rPr>
          <w:rStyle w:val="StyleUnderline"/>
        </w:rPr>
        <w:t>innovation</w:t>
      </w:r>
      <w:r w:rsidRPr="00C33A0F">
        <w:rPr>
          <w:sz w:val="14"/>
        </w:rPr>
        <w:t xml:space="preserve"> .</w:t>
      </w:r>
      <w:proofErr w:type="gramEnd"/>
      <w:r w:rsidRPr="00C33A0F">
        <w:rPr>
          <w:sz w:val="14"/>
        </w:rPr>
        <w:t xml:space="preserve"> CRITICAL STUDIES ON SECURITY 199 At the same time laboratory politics are one part of the ordering of innovation. Laboratories exist are part of larger historically enduring social, economic, and political institutions which define how technological innovation occurs. The danger of focusing too narrowly on the laboratory, of embracing a thoroughgoing ‘flat ontology’ focused on </w:t>
      </w:r>
      <w:proofErr w:type="spellStart"/>
      <w:r w:rsidRPr="00C33A0F">
        <w:rPr>
          <w:sz w:val="14"/>
        </w:rPr>
        <w:t>localised</w:t>
      </w:r>
      <w:proofErr w:type="spellEnd"/>
      <w:r w:rsidRPr="00C33A0F">
        <w:rPr>
          <w:sz w:val="14"/>
        </w:rPr>
        <w:t xml:space="preserve"> and contingent hierarchies, is that it sidelines the careful mapping of enduring structures of social power (cf. Latour 1993, 36–37; Noys 2014). </w:t>
      </w:r>
      <w:r w:rsidRPr="00ED7511">
        <w:rPr>
          <w:rStyle w:val="StyleUnderline"/>
        </w:rPr>
        <w:t xml:space="preserve">Remaining </w:t>
      </w:r>
      <w:proofErr w:type="spellStart"/>
      <w:r w:rsidRPr="00ED7511">
        <w:rPr>
          <w:rStyle w:val="StyleUnderline"/>
        </w:rPr>
        <w:t>cognisant</w:t>
      </w:r>
      <w:proofErr w:type="spellEnd"/>
      <w:r w:rsidRPr="00ED7511">
        <w:rPr>
          <w:rStyle w:val="StyleUnderline"/>
        </w:rPr>
        <w:t xml:space="preserve"> of the dangers of reifying social scientific concepts is important</w:t>
      </w:r>
      <w:r w:rsidRPr="00C33A0F">
        <w:rPr>
          <w:sz w:val="14"/>
        </w:rPr>
        <w:t xml:space="preserve">; </w:t>
      </w:r>
      <w:r w:rsidRPr="00ED7511">
        <w:rPr>
          <w:rStyle w:val="StyleUnderline"/>
        </w:rPr>
        <w:t>struggling against easy explanatory recourse to an abstracted</w:t>
      </w:r>
      <w:r w:rsidRPr="00C33A0F">
        <w:rPr>
          <w:sz w:val="14"/>
        </w:rPr>
        <w:t xml:space="preserve"> ‘capitalism’ or </w:t>
      </w:r>
      <w:r w:rsidRPr="00ED7511">
        <w:rPr>
          <w:rStyle w:val="StyleUnderline"/>
        </w:rPr>
        <w:t>regime of ‘power/ knowledge’</w:t>
      </w:r>
      <w:r w:rsidRPr="00C33A0F">
        <w:rPr>
          <w:sz w:val="14"/>
        </w:rPr>
        <w:t xml:space="preserve"> for social outcomes </w:t>
      </w:r>
      <w:r w:rsidRPr="00ED7511">
        <w:rPr>
          <w:rStyle w:val="StyleUnderline"/>
        </w:rPr>
        <w:t>is</w:t>
      </w:r>
      <w:r w:rsidRPr="00C33A0F">
        <w:rPr>
          <w:sz w:val="14"/>
        </w:rPr>
        <w:t xml:space="preserve"> always </w:t>
      </w:r>
      <w:r w:rsidRPr="00ED7511">
        <w:rPr>
          <w:rStyle w:val="StyleUnderline"/>
        </w:rPr>
        <w:t>required</w:t>
      </w:r>
      <w:r w:rsidRPr="00C33A0F">
        <w:rPr>
          <w:sz w:val="14"/>
        </w:rPr>
        <w:t xml:space="preserve">. Nevertheless, for a social science with emancipatory intent the game of historical and structural analysis is worth the candle. In other words, it is important to connect micro-practices of technoscience to the larger patterned forms of social relations as they occur over time if we wish to understand and change those practices. </w:t>
      </w:r>
      <w:r w:rsidRPr="00ED7511">
        <w:rPr>
          <w:rStyle w:val="StyleUnderline"/>
        </w:rPr>
        <w:t>The Socio-Technical Imaginaries (STI</w:t>
      </w:r>
      <w:r w:rsidRPr="00C33A0F">
        <w:rPr>
          <w:sz w:val="14"/>
        </w:rPr>
        <w:t xml:space="preserve">) approach developed by </w:t>
      </w:r>
      <w:proofErr w:type="spellStart"/>
      <w:proofErr w:type="gramStart"/>
      <w:r w:rsidRPr="00C33A0F">
        <w:rPr>
          <w:sz w:val="14"/>
        </w:rPr>
        <w:t>Jasanoff</w:t>
      </w:r>
      <w:proofErr w:type="spellEnd"/>
      <w:proofErr w:type="gramEnd"/>
      <w:r w:rsidRPr="00C33A0F">
        <w:rPr>
          <w:sz w:val="14"/>
        </w:rPr>
        <w:t xml:space="preserve"> and collaborators has sought to deepen and widen the STS view of politics for precisely this reason (</w:t>
      </w:r>
      <w:proofErr w:type="spellStart"/>
      <w:r w:rsidRPr="00C33A0F">
        <w:rPr>
          <w:sz w:val="14"/>
        </w:rPr>
        <w:t>Jasanoff</w:t>
      </w:r>
      <w:proofErr w:type="spellEnd"/>
      <w:r w:rsidRPr="00C33A0F">
        <w:rPr>
          <w:sz w:val="14"/>
        </w:rPr>
        <w:t xml:space="preserve"> 2015a, 18–19, 21). </w:t>
      </w:r>
      <w:proofErr w:type="spellStart"/>
      <w:r w:rsidRPr="00C33A0F">
        <w:rPr>
          <w:sz w:val="14"/>
        </w:rPr>
        <w:t>Jasanoff’s</w:t>
      </w:r>
      <w:proofErr w:type="spellEnd"/>
      <w:r w:rsidRPr="00C33A0F">
        <w:rPr>
          <w:sz w:val="14"/>
        </w:rPr>
        <w:t xml:space="preserve"> </w:t>
      </w:r>
      <w:r w:rsidRPr="00ED7511">
        <w:rPr>
          <w:rStyle w:val="StyleUnderline"/>
        </w:rPr>
        <w:t>concept of co-production</w:t>
      </w:r>
      <w:r w:rsidRPr="00C33A0F">
        <w:rPr>
          <w:sz w:val="14"/>
        </w:rPr>
        <w:t xml:space="preserve"> has extended the focus of STS beyond the laboratory to </w:t>
      </w:r>
      <w:r w:rsidRPr="00ED7511">
        <w:rPr>
          <w:rStyle w:val="StyleUnderline"/>
        </w:rPr>
        <w:t xml:space="preserve">consider how technoscience operates in wider practices of world making. </w:t>
      </w:r>
      <w:r w:rsidRPr="00C33A0F">
        <w:rPr>
          <w:sz w:val="14"/>
        </w:rPr>
        <w:t xml:space="preserve">STI carefully traces out the connection between micro-political practices and the political orders they instantiate and reproduce. Alongside related work in STS, co-production analyzes the material and discursive practices that produce technoscience as an autonomous sphere of human activity over time (Ezrahi 1990). This attentiveness to the longue durée allows us to locate STI </w:t>
      </w:r>
      <w:proofErr w:type="gramStart"/>
      <w:r w:rsidRPr="00C33A0F">
        <w:rPr>
          <w:sz w:val="14"/>
        </w:rPr>
        <w:t>both in</w:t>
      </w:r>
      <w:proofErr w:type="gramEnd"/>
      <w:r w:rsidRPr="00C33A0F">
        <w:rPr>
          <w:sz w:val="14"/>
        </w:rPr>
        <w:t xml:space="preserve"> the broader family of historical materialisms, including but not limited to Marxist historical materialism (</w:t>
      </w:r>
      <w:proofErr w:type="spellStart"/>
      <w:r w:rsidRPr="00C33A0F">
        <w:rPr>
          <w:sz w:val="14"/>
        </w:rPr>
        <w:t>Jasanoff</w:t>
      </w:r>
      <w:proofErr w:type="spellEnd"/>
      <w:r w:rsidRPr="00C33A0F">
        <w:rPr>
          <w:sz w:val="14"/>
        </w:rPr>
        <w:t xml:space="preserve"> 2015, 20–24; Choat 2018). Imaginaries do not thereby exist in an unstructured vacuum, created out of whole cloth. Material and discursive institutional path dependencies operate as structuring pressures, shaping the plausible range of meaning-making activities that exist at any given historical moment. When allied to the analysis of political economy derived from Marxist Critical Theory – a focus largely neglected in the STI literature to date – the resulting synthesis captures the complex totality of modern capitalist international relations. This approach develops a monistic philosophy of internal relations to </w:t>
      </w:r>
      <w:proofErr w:type="spellStart"/>
      <w:r w:rsidRPr="00C33A0F">
        <w:rPr>
          <w:sz w:val="14"/>
        </w:rPr>
        <w:t>analyse</w:t>
      </w:r>
      <w:proofErr w:type="spellEnd"/>
      <w:r w:rsidRPr="00C33A0F">
        <w:rPr>
          <w:sz w:val="14"/>
        </w:rPr>
        <w:t xml:space="preserve"> socio-technical imaginaries of innovation, drawing on the heritage of Critical Theory and the gentle nods to dialectical ontologies in STI and the imaginaries approach more broadly (</w:t>
      </w:r>
      <w:proofErr w:type="spellStart"/>
      <w:r w:rsidRPr="00C33A0F">
        <w:rPr>
          <w:sz w:val="14"/>
        </w:rPr>
        <w:t>Jasanoff</w:t>
      </w:r>
      <w:proofErr w:type="spellEnd"/>
      <w:r w:rsidRPr="00C33A0F">
        <w:rPr>
          <w:sz w:val="14"/>
        </w:rPr>
        <w:t xml:space="preserve"> 2015, </w:t>
      </w:r>
      <w:proofErr w:type="gramStart"/>
      <w:r w:rsidRPr="00C33A0F">
        <w:rPr>
          <w:sz w:val="14"/>
        </w:rPr>
        <w:t>4;</w:t>
      </w:r>
      <w:proofErr w:type="gramEnd"/>
      <w:r w:rsidRPr="00C33A0F">
        <w:rPr>
          <w:sz w:val="14"/>
        </w:rPr>
        <w:t xml:space="preserve"> Taylor. C., 2004, 31–38).2 In less grand terms, it </w:t>
      </w:r>
      <w:proofErr w:type="spellStart"/>
      <w:r w:rsidRPr="00C33A0F">
        <w:rPr>
          <w:sz w:val="14"/>
        </w:rPr>
        <w:t>recognises</w:t>
      </w:r>
      <w:proofErr w:type="spellEnd"/>
      <w:r w:rsidRPr="00C33A0F">
        <w:rPr>
          <w:sz w:val="14"/>
        </w:rPr>
        <w:t xml:space="preserve"> that ways of life are necessarily comprised of internally-related interests, meanings, and material practices. Imaginaries of technological innovation define the legitimate social location of its practice. For instance, designating technological innovation as appropriately located in the private sphere, and driven forward by market-led incentives, is one process through which imaginaries operate to reproduce the institutional division between the political and the economic in modern capitalist states (Wood 1995, 19–48; </w:t>
      </w:r>
      <w:proofErr w:type="spellStart"/>
      <w:r w:rsidRPr="00C33A0F">
        <w:rPr>
          <w:sz w:val="14"/>
        </w:rPr>
        <w:t>Feenberg</w:t>
      </w:r>
      <w:proofErr w:type="spellEnd"/>
      <w:r w:rsidRPr="00C33A0F">
        <w:rPr>
          <w:sz w:val="14"/>
        </w:rPr>
        <w:t xml:space="preserve"> 2002). To foreshadow the analysis below, </w:t>
      </w:r>
      <w:r w:rsidRPr="00ED7511">
        <w:rPr>
          <w:rStyle w:val="StyleUnderline"/>
        </w:rPr>
        <w:t>the</w:t>
      </w:r>
      <w:r w:rsidRPr="00C33A0F">
        <w:rPr>
          <w:sz w:val="14"/>
        </w:rPr>
        <w:t xml:space="preserve"> discretionary </w:t>
      </w:r>
      <w:r w:rsidRPr="00ED7511">
        <w:rPr>
          <w:rStyle w:val="StyleUnderline"/>
        </w:rPr>
        <w:t xml:space="preserve">power to direct </w:t>
      </w:r>
      <w:r w:rsidRPr="00C33A0F">
        <w:rPr>
          <w:sz w:val="14"/>
        </w:rPr>
        <w:t xml:space="preserve">processes of </w:t>
      </w:r>
      <w:r w:rsidRPr="00ED7511">
        <w:rPr>
          <w:rStyle w:val="StyleUnderline"/>
        </w:rPr>
        <w:t>tech</w:t>
      </w:r>
      <w:r w:rsidRPr="00C33A0F">
        <w:rPr>
          <w:sz w:val="14"/>
        </w:rPr>
        <w:t xml:space="preserve">nological </w:t>
      </w:r>
      <w:r w:rsidRPr="00ED7511">
        <w:rPr>
          <w:rStyle w:val="StyleUnderline"/>
        </w:rPr>
        <w:t>innovation across the economy is defined by the</w:t>
      </w:r>
      <w:r w:rsidRPr="00C33A0F">
        <w:rPr>
          <w:sz w:val="14"/>
        </w:rPr>
        <w:t xml:space="preserve"> historically path</w:t>
      </w:r>
      <w:r w:rsidRPr="00ED7511">
        <w:rPr>
          <w:rStyle w:val="StyleUnderline"/>
        </w:rPr>
        <w:t xml:space="preserve">-dependent institution of private </w:t>
      </w:r>
      <w:r w:rsidRPr="00ED7511">
        <w:rPr>
          <w:rStyle w:val="Emphasis"/>
        </w:rPr>
        <w:t>property rights</w:t>
      </w:r>
      <w:r w:rsidRPr="00C33A0F">
        <w:rPr>
          <w:sz w:val="14"/>
        </w:rPr>
        <w:t xml:space="preserve">. If we want to </w:t>
      </w:r>
      <w:proofErr w:type="spellStart"/>
      <w:r w:rsidRPr="00C33A0F">
        <w:rPr>
          <w:sz w:val="14"/>
        </w:rPr>
        <w:t>analyse</w:t>
      </w:r>
      <w:proofErr w:type="spellEnd"/>
      <w:r w:rsidRPr="00C33A0F">
        <w:rPr>
          <w:sz w:val="14"/>
        </w:rPr>
        <w:t>, for instance, the connections between capitalist technological innovation and the creation of an insecure cyber-proletariat or ‘class-biased technological change’, it is necessary to have an account of social structure through which we can understand different social roles and their concomitant capacities for action (</w:t>
      </w:r>
      <w:proofErr w:type="spellStart"/>
      <w:r w:rsidRPr="00C33A0F">
        <w:rPr>
          <w:sz w:val="14"/>
        </w:rPr>
        <w:t>KrisTal</w:t>
      </w:r>
      <w:proofErr w:type="spellEnd"/>
      <w:r w:rsidRPr="00C33A0F">
        <w:rPr>
          <w:sz w:val="14"/>
        </w:rPr>
        <w:t xml:space="preserve"> 2019; Dyer-</w:t>
      </w:r>
      <w:proofErr w:type="spellStart"/>
      <w:r w:rsidRPr="00C33A0F">
        <w:rPr>
          <w:sz w:val="14"/>
        </w:rPr>
        <w:t>Witherford</w:t>
      </w:r>
      <w:proofErr w:type="spellEnd"/>
      <w:r w:rsidRPr="00C33A0F">
        <w:rPr>
          <w:sz w:val="14"/>
        </w:rPr>
        <w:t xml:space="preserve"> 2015; Roberts and Joseph 2015, 10–11, passim; </w:t>
      </w:r>
      <w:proofErr w:type="spellStart"/>
      <w:r w:rsidRPr="00C33A0F">
        <w:rPr>
          <w:sz w:val="14"/>
        </w:rPr>
        <w:t>Feenberg</w:t>
      </w:r>
      <w:proofErr w:type="spellEnd"/>
      <w:r w:rsidRPr="00C33A0F">
        <w:rPr>
          <w:sz w:val="14"/>
        </w:rPr>
        <w:t xml:space="preserve"> 2002). Moreover, </w:t>
      </w:r>
      <w:r w:rsidRPr="00ED7511">
        <w:rPr>
          <w:rStyle w:val="StyleUnderline"/>
        </w:rPr>
        <w:t>the differentiation of technological innovation as political or nonpolitical</w:t>
      </w:r>
      <w:r w:rsidRPr="00C33A0F">
        <w:rPr>
          <w:sz w:val="14"/>
        </w:rPr>
        <w:t xml:space="preserve">, varying between political communities, </w:t>
      </w:r>
      <w:r w:rsidRPr="00ED7511">
        <w:rPr>
          <w:rStyle w:val="StyleUnderline"/>
        </w:rPr>
        <w:t>produces innovation as democratic or nondemocratic</w:t>
      </w:r>
      <w:r w:rsidRPr="00C33A0F">
        <w:rPr>
          <w:sz w:val="14"/>
        </w:rPr>
        <w:t xml:space="preserve">. Subsequently, the right to design is denied to large swathes of national and global political communities, introducing a form of domination through which our collective futures are being decided.3 Imagining technological innovation is one part of the constitution of political order and the construction of political authority. Knowing how a given institutional order empowers specific social actors such as scientists, engineers, or corporate CEOs to undertake practices of innovation remains the necessary first step in tracing out networks of socio-technical action (cf. </w:t>
      </w:r>
      <w:proofErr w:type="spellStart"/>
      <w:r w:rsidRPr="00C33A0F">
        <w:rPr>
          <w:sz w:val="14"/>
        </w:rPr>
        <w:t>Balzaq</w:t>
      </w:r>
      <w:proofErr w:type="spellEnd"/>
      <w:r w:rsidRPr="00C33A0F">
        <w:rPr>
          <w:sz w:val="14"/>
        </w:rPr>
        <w:t xml:space="preserve"> and 200 D. R. MCCARTHY Dunn </w:t>
      </w:r>
      <w:proofErr w:type="spellStart"/>
      <w:r w:rsidRPr="00C33A0F">
        <w:rPr>
          <w:sz w:val="14"/>
        </w:rPr>
        <w:t>Cavelty</w:t>
      </w:r>
      <w:proofErr w:type="spellEnd"/>
      <w:r w:rsidRPr="00C33A0F">
        <w:rPr>
          <w:sz w:val="14"/>
        </w:rPr>
        <w:t xml:space="preserve"> 2015, 4–5, passim). Sedimented </w:t>
      </w:r>
      <w:proofErr w:type="gramStart"/>
      <w:r w:rsidRPr="00C33A0F">
        <w:rPr>
          <w:sz w:val="14"/>
        </w:rPr>
        <w:t>world-views</w:t>
      </w:r>
      <w:proofErr w:type="gramEnd"/>
      <w:r w:rsidRPr="00C33A0F">
        <w:rPr>
          <w:sz w:val="14"/>
        </w:rPr>
        <w:t xml:space="preserve"> support these orders. This includes the imagined relationship between innovation, science, industry, development, basic and applied research, state and society, in a constellation of meanings crafted over time (Godin 2006, 2015). In short, locally particular practices of technological innovation are necessarily embedded within larger historically enduring ecosystems of innovation and their attendant forms of political order, at local, national, and global scales. </w:t>
      </w:r>
      <w:proofErr w:type="spellStart"/>
      <w:r w:rsidRPr="00C33A0F">
        <w:rPr>
          <w:sz w:val="14"/>
        </w:rPr>
        <w:t>Analysing</w:t>
      </w:r>
      <w:proofErr w:type="spellEnd"/>
      <w:r w:rsidRPr="00C33A0F">
        <w:rPr>
          <w:sz w:val="14"/>
        </w:rPr>
        <w:t xml:space="preserve"> these ecosystems using the lens of STI focuses attention on how the ‘collectively imagined forms of social life and social order reflected in the design and fulfilment of </w:t>
      </w:r>
      <w:proofErr w:type="spellStart"/>
      <w:r w:rsidRPr="00C33A0F">
        <w:rPr>
          <w:sz w:val="14"/>
        </w:rPr>
        <w:t>nationspecific</w:t>
      </w:r>
      <w:proofErr w:type="spellEnd"/>
      <w:r w:rsidRPr="00C33A0F">
        <w:rPr>
          <w:sz w:val="14"/>
        </w:rPr>
        <w:t xml:space="preserve"> scientific and/or technological projects’ (</w:t>
      </w:r>
      <w:proofErr w:type="spellStart"/>
      <w:r w:rsidRPr="00C33A0F">
        <w:rPr>
          <w:sz w:val="14"/>
        </w:rPr>
        <w:t>Jasanoff</w:t>
      </w:r>
      <w:proofErr w:type="spellEnd"/>
      <w:r w:rsidRPr="00C33A0F">
        <w:rPr>
          <w:sz w:val="14"/>
        </w:rPr>
        <w:t xml:space="preserve"> and S-H. Kim 2009, 120). Seeking to develop Benedict Anderson (2006[1983]) and Charles Taylor, C., (2004) social imaginaries framework, </w:t>
      </w:r>
      <w:proofErr w:type="spellStart"/>
      <w:r w:rsidRPr="00C33A0F">
        <w:rPr>
          <w:sz w:val="14"/>
        </w:rPr>
        <w:t>Jasanoff</w:t>
      </w:r>
      <w:proofErr w:type="spellEnd"/>
      <w:r w:rsidRPr="00C33A0F">
        <w:rPr>
          <w:sz w:val="14"/>
        </w:rPr>
        <w:t xml:space="preserve"> and Kim have extended their account of social imaginaries to include the technological. Socio-technical imaginaries have the character of background understandings that shape and are, in turn, expressed by social practice. In so far as this ‘common sense’ is constituted by narratives, myths, and cultural tropes, these are not theoretical frameworks (Taylor, C., 2004, 24–30). Rather, they are interrelated sets of ideas about how the world works, how it should work, and how humans and non-humans stand in relation to each other.4 Socio-technical imaginaries thereby disclose a actors’ presuppositions about socio-technical ontologies, sociologies of causation, and a normative evaluation of these. Setting the broad horizon of meaning in which socio-technical problems are understood, imaginaries frame specific political events or processes as problems and, in turn, set out a defined range of potential solutions to these problems. Sociotechnical imaginaries allow us to </w:t>
      </w:r>
      <w:proofErr w:type="spellStart"/>
      <w:r w:rsidRPr="00C33A0F">
        <w:rPr>
          <w:sz w:val="14"/>
        </w:rPr>
        <w:t>analyse</w:t>
      </w:r>
      <w:proofErr w:type="spellEnd"/>
      <w:r w:rsidRPr="00C33A0F">
        <w:rPr>
          <w:sz w:val="14"/>
        </w:rPr>
        <w:t xml:space="preserve"> how ways of life are imagined, and thus produced, over time. Employing this approach in security studies involves extending our view of national security imaginaries to include political cultures of technological innovation, complementing existing scholarship on the material and discursive construction of socio-technical infrastructures and their attendant security politics (Stevens 2015, 36, 100–109, passim; Ritchie 2019; Dunn </w:t>
      </w:r>
      <w:proofErr w:type="spellStart"/>
      <w:r w:rsidRPr="00C33A0F">
        <w:rPr>
          <w:sz w:val="14"/>
        </w:rPr>
        <w:t>Cavelty</w:t>
      </w:r>
      <w:proofErr w:type="spellEnd"/>
      <w:r w:rsidRPr="00C33A0F">
        <w:rPr>
          <w:sz w:val="14"/>
        </w:rPr>
        <w:t xml:space="preserve"> 2019; Peoples 2010). In its focus on imaginaries, STI shares similarities with </w:t>
      </w:r>
      <w:proofErr w:type="spellStart"/>
      <w:r w:rsidRPr="00C33A0F">
        <w:rPr>
          <w:sz w:val="14"/>
        </w:rPr>
        <w:t>securitisation</w:t>
      </w:r>
      <w:proofErr w:type="spellEnd"/>
      <w:r w:rsidRPr="00C33A0F">
        <w:rPr>
          <w:sz w:val="14"/>
        </w:rPr>
        <w:t xml:space="preserve"> theory, as to be expected given their often-shared theoretical roots (cf. </w:t>
      </w:r>
      <w:proofErr w:type="spellStart"/>
      <w:r w:rsidRPr="00C33A0F">
        <w:rPr>
          <w:sz w:val="14"/>
        </w:rPr>
        <w:t>Jasanoff</w:t>
      </w:r>
      <w:proofErr w:type="spellEnd"/>
      <w:r w:rsidRPr="00C33A0F">
        <w:rPr>
          <w:sz w:val="14"/>
        </w:rPr>
        <w:t xml:space="preserve"> 2015a; </w:t>
      </w:r>
      <w:proofErr w:type="spellStart"/>
      <w:r w:rsidRPr="00C33A0F">
        <w:rPr>
          <w:sz w:val="14"/>
        </w:rPr>
        <w:t>Balzacq</w:t>
      </w:r>
      <w:proofErr w:type="spellEnd"/>
      <w:r w:rsidRPr="00C33A0F">
        <w:rPr>
          <w:sz w:val="14"/>
        </w:rPr>
        <w:t xml:space="preserve">, Leonard and Ruzicka 2016). Both approaches </w:t>
      </w:r>
      <w:proofErr w:type="spellStart"/>
      <w:r w:rsidRPr="00C33A0F">
        <w:rPr>
          <w:sz w:val="14"/>
        </w:rPr>
        <w:t>emphasise</w:t>
      </w:r>
      <w:proofErr w:type="spellEnd"/>
      <w:r w:rsidRPr="00C33A0F">
        <w:rPr>
          <w:sz w:val="14"/>
        </w:rPr>
        <w:t xml:space="preserve"> how political and security issues are framed and concretely </w:t>
      </w:r>
      <w:proofErr w:type="spellStart"/>
      <w:r w:rsidRPr="00C33A0F">
        <w:rPr>
          <w:sz w:val="14"/>
        </w:rPr>
        <w:t>materialised</w:t>
      </w:r>
      <w:proofErr w:type="spellEnd"/>
      <w:r w:rsidRPr="00C33A0F">
        <w:rPr>
          <w:sz w:val="14"/>
        </w:rPr>
        <w:t xml:space="preserve"> in socio-technical institutions, </w:t>
      </w:r>
      <w:r w:rsidRPr="00ED7511">
        <w:rPr>
          <w:rStyle w:val="StyleUnderline"/>
        </w:rPr>
        <w:t>including the framing of political problems as ‘technical’, a form of rhetorical closure that differentiates ‘political’ from ‘non-political’ spheres of society</w:t>
      </w:r>
      <w:r w:rsidRPr="00C33A0F">
        <w:rPr>
          <w:sz w:val="14"/>
        </w:rPr>
        <w:t>, setting boundaries around, for example, democratic participation (</w:t>
      </w:r>
      <w:proofErr w:type="spellStart"/>
      <w:r w:rsidRPr="00C33A0F">
        <w:rPr>
          <w:sz w:val="14"/>
        </w:rPr>
        <w:t>Jasanoff</w:t>
      </w:r>
      <w:proofErr w:type="spellEnd"/>
      <w:r w:rsidRPr="00C33A0F">
        <w:rPr>
          <w:sz w:val="14"/>
        </w:rPr>
        <w:t xml:space="preserve"> and Kim 2009; McCarthy 2015, 52–53, 99–100; Hansen and Nissenbaum 2009, 1166–1168). </w:t>
      </w:r>
      <w:r w:rsidRPr="00ED7511">
        <w:rPr>
          <w:rStyle w:val="StyleUnderline"/>
        </w:rPr>
        <w:t xml:space="preserve">As with successful acts of </w:t>
      </w:r>
      <w:proofErr w:type="spellStart"/>
      <w:r w:rsidRPr="00ED7511">
        <w:rPr>
          <w:rStyle w:val="StyleUnderline"/>
        </w:rPr>
        <w:t>securitisation</w:t>
      </w:r>
      <w:proofErr w:type="spellEnd"/>
      <w:r w:rsidRPr="00ED7511">
        <w:rPr>
          <w:rStyle w:val="StyleUnderline"/>
        </w:rPr>
        <w:t>, ‘technification’ changes the status of a political issue</w:t>
      </w:r>
      <w:r w:rsidRPr="00C33A0F">
        <w:rPr>
          <w:sz w:val="14"/>
        </w:rPr>
        <w:t xml:space="preserve"> (Hansen and Nissenbaum 2009, 1166–1168). At the same time, </w:t>
      </w:r>
      <w:r w:rsidRPr="00ED7511">
        <w:rPr>
          <w:rStyle w:val="StyleUnderline"/>
        </w:rPr>
        <w:t>STI is distinct in focusing on</w:t>
      </w:r>
      <w:r w:rsidRPr="00C33A0F">
        <w:rPr>
          <w:sz w:val="14"/>
        </w:rPr>
        <w:t xml:space="preserve"> how an already-accepted </w:t>
      </w:r>
      <w:r w:rsidRPr="00ED7511">
        <w:rPr>
          <w:rStyle w:val="StyleUnderline"/>
        </w:rPr>
        <w:t>differentiation of spheres of technology</w:t>
      </w:r>
      <w:r w:rsidRPr="00C33A0F">
        <w:rPr>
          <w:sz w:val="14"/>
        </w:rPr>
        <w:t xml:space="preserve"> and politics are either contested or maintained through security politics. </w:t>
      </w:r>
      <w:r w:rsidRPr="00ED7511">
        <w:rPr>
          <w:rStyle w:val="StyleUnderline"/>
        </w:rPr>
        <w:t>Violation of this</w:t>
      </w:r>
      <w:r w:rsidRPr="00C33A0F">
        <w:rPr>
          <w:sz w:val="14"/>
        </w:rPr>
        <w:t xml:space="preserve"> differentiation </w:t>
      </w:r>
      <w:r w:rsidRPr="00ED7511">
        <w:rPr>
          <w:rStyle w:val="StyleUnderline"/>
        </w:rPr>
        <w:t>through the</w:t>
      </w:r>
      <w:r w:rsidRPr="00C33A0F">
        <w:rPr>
          <w:sz w:val="14"/>
        </w:rPr>
        <w:t xml:space="preserve"> </w:t>
      </w:r>
      <w:proofErr w:type="spellStart"/>
      <w:r w:rsidRPr="00C33A0F">
        <w:rPr>
          <w:sz w:val="14"/>
        </w:rPr>
        <w:t>politicisation</w:t>
      </w:r>
      <w:proofErr w:type="spellEnd"/>
      <w:r w:rsidRPr="00C33A0F">
        <w:rPr>
          <w:sz w:val="14"/>
        </w:rPr>
        <w:t xml:space="preserve"> or </w:t>
      </w:r>
      <w:proofErr w:type="spellStart"/>
      <w:r w:rsidRPr="00ED7511">
        <w:rPr>
          <w:rStyle w:val="StyleUnderline"/>
        </w:rPr>
        <w:t>securitisation</w:t>
      </w:r>
      <w:proofErr w:type="spellEnd"/>
      <w:r w:rsidRPr="00ED7511">
        <w:rPr>
          <w:rStyle w:val="StyleUnderline"/>
        </w:rPr>
        <w:t xml:space="preserve"> of technological innovation</w:t>
      </w:r>
      <w:r w:rsidRPr="00C33A0F">
        <w:rPr>
          <w:sz w:val="14"/>
        </w:rPr>
        <w:t xml:space="preserve">, rather than the technification of an existing security issue, may be considered a security threat unrelated to questions of technical expertise at all, as in the myth of the lone inventor discussed below. The navigation of this boundary between the technical and the non-technical is informed by the wider world views of a given political culture whose forms of life security policies are designed to protect. Methodology The analysis presented below was informed by Critical Discourse Analysis (CDA) (Fairclough 2010; van Dijk 2015; Leeuwen 2008). CDA focuses on how forms of meaning making reproduce structures of power and inequality. The internal-relational ontology that underpins the CDA approach to discourse analysis makes it an ideal methodology to </w:t>
      </w:r>
      <w:proofErr w:type="spellStart"/>
      <w:r w:rsidRPr="00C33A0F">
        <w:rPr>
          <w:sz w:val="14"/>
        </w:rPr>
        <w:t>analyse</w:t>
      </w:r>
      <w:proofErr w:type="spellEnd"/>
      <w:r w:rsidRPr="00C33A0F">
        <w:rPr>
          <w:sz w:val="14"/>
        </w:rPr>
        <w:t xml:space="preserve"> socio-technical imaginaries, which are both constituted through symbolic relations and focus on the relationship between meaning making and material practices (Fairclough 2010, 3, passim; </w:t>
      </w:r>
      <w:proofErr w:type="spellStart"/>
      <w:r w:rsidRPr="00C33A0F">
        <w:rPr>
          <w:sz w:val="14"/>
        </w:rPr>
        <w:t>Jasanoff</w:t>
      </w:r>
      <w:proofErr w:type="spellEnd"/>
      <w:r w:rsidRPr="00C33A0F">
        <w:rPr>
          <w:sz w:val="14"/>
        </w:rPr>
        <w:t xml:space="preserve"> and Kim 2009, 123). CRITICAL STUDIES ON SECURITY 201 This approach is also explicitly normative, with its concern for </w:t>
      </w:r>
      <w:proofErr w:type="spellStart"/>
      <w:r w:rsidRPr="00C33A0F">
        <w:rPr>
          <w:sz w:val="14"/>
        </w:rPr>
        <w:t>analysing</w:t>
      </w:r>
      <w:proofErr w:type="spellEnd"/>
      <w:r w:rsidRPr="00C33A0F">
        <w:rPr>
          <w:sz w:val="14"/>
        </w:rPr>
        <w:t xml:space="preserve"> shifting forms of democratic governance underpinned by an ethics of human flourishing and </w:t>
      </w:r>
      <w:proofErr w:type="spellStart"/>
      <w:r w:rsidRPr="00C33A0F">
        <w:rPr>
          <w:sz w:val="14"/>
        </w:rPr>
        <w:t>self-realisation</w:t>
      </w:r>
      <w:proofErr w:type="spellEnd"/>
      <w:r w:rsidRPr="00C33A0F">
        <w:rPr>
          <w:sz w:val="14"/>
        </w:rPr>
        <w:t xml:space="preserve">. It is on this latter point that CDA departs from poststructuralist forms of discourse analysis, such as those prominently developed in security studies, even though the practical distance between them is often small (cf. Hansen 2006, 45–46). Thus, while the following analysis has drawn on this literature for its insights on methods of textual analysis (Hansen 2006; Milliken 1999) its methodology is nevertheless distinct. The discourse analysis proceeded as follows. Starting with the 2017 National Security Strategy and 2018 National Cybersecurity Strategy, a general survey of the primary source material was undertaken to understand the main themes of American socio-technical imaginaries (Hansen 2006, 52–53, 58–50). This clarified the </w:t>
      </w:r>
      <w:r w:rsidRPr="00ED7511">
        <w:rPr>
          <w:rStyle w:val="StyleUnderline"/>
        </w:rPr>
        <w:t>centrality of intellectual property rights to</w:t>
      </w:r>
      <w:r w:rsidRPr="00C33A0F">
        <w:rPr>
          <w:sz w:val="14"/>
        </w:rPr>
        <w:t xml:space="preserve"> technological </w:t>
      </w:r>
      <w:r w:rsidRPr="00ED7511">
        <w:rPr>
          <w:rStyle w:val="StyleUnderline"/>
        </w:rPr>
        <w:t>innovation in</w:t>
      </w:r>
      <w:r w:rsidRPr="00C33A0F">
        <w:rPr>
          <w:sz w:val="14"/>
        </w:rPr>
        <w:t xml:space="preserve"> American </w:t>
      </w:r>
      <w:r w:rsidRPr="00ED7511">
        <w:rPr>
          <w:rStyle w:val="StyleUnderline"/>
        </w:rPr>
        <w:t>national security and cybersecurity imaginaries</w:t>
      </w:r>
      <w:r w:rsidRPr="00C33A0F">
        <w:rPr>
          <w:sz w:val="14"/>
        </w:rPr>
        <w:t xml:space="preserve">. As a result, research was guided towards a specific focus on this aspect of the overarching imaginary. Administration statements on IP security at events like World Intellectual Property Day, and the state institutions responsible for them, such as the Office of the Intellectual Property Enforcement Coordinator (IPEC), became an important element of the research. Second, documents were </w:t>
      </w:r>
      <w:proofErr w:type="spellStart"/>
      <w:r w:rsidRPr="00C33A0F">
        <w:rPr>
          <w:sz w:val="14"/>
        </w:rPr>
        <w:t>contextualised</w:t>
      </w:r>
      <w:proofErr w:type="spellEnd"/>
      <w:r w:rsidRPr="00C33A0F">
        <w:rPr>
          <w:sz w:val="14"/>
        </w:rPr>
        <w:t xml:space="preserve"> to locate speaker and audience in a specific time and place </w:t>
      </w:r>
      <w:proofErr w:type="gramStart"/>
      <w:r w:rsidRPr="00C33A0F">
        <w:rPr>
          <w:sz w:val="14"/>
        </w:rPr>
        <w:t>in order to</w:t>
      </w:r>
      <w:proofErr w:type="gramEnd"/>
      <w:r w:rsidRPr="00C33A0F">
        <w:rPr>
          <w:sz w:val="14"/>
        </w:rPr>
        <w:t xml:space="preserve"> determine whether, and how, the discourse changed according to audience and location. The primary differences between US administrations are of tone and slight emphasis; no substantive difference was found depending on the audience being addressed. That is, a speech to a business </w:t>
      </w:r>
      <w:proofErr w:type="spellStart"/>
      <w:r w:rsidRPr="00C33A0F">
        <w:rPr>
          <w:sz w:val="14"/>
        </w:rPr>
        <w:t>organisation</w:t>
      </w:r>
      <w:proofErr w:type="spellEnd"/>
      <w:r w:rsidRPr="00C33A0F">
        <w:rPr>
          <w:sz w:val="14"/>
        </w:rPr>
        <w:t xml:space="preserve"> and a speech to a </w:t>
      </w:r>
      <w:proofErr w:type="gramStart"/>
      <w:r w:rsidRPr="00C33A0F">
        <w:rPr>
          <w:sz w:val="14"/>
        </w:rPr>
        <w:t>University</w:t>
      </w:r>
      <w:proofErr w:type="gramEnd"/>
      <w:r w:rsidRPr="00C33A0F">
        <w:rPr>
          <w:sz w:val="14"/>
        </w:rPr>
        <w:t xml:space="preserve"> audience delivered the same narrative. Close textual analysis was subsequently used to draw out the elements of the discourse and determine how it was constructed – how predicates, nouns, adjectives, metaphor, attributions of agency, and so forth, linked together to construct representations of social relations within the text (Milliken 1999, 231–237; van Dijk 2015, 474ff). For example, </w:t>
      </w:r>
      <w:r w:rsidRPr="00ED7511">
        <w:rPr>
          <w:rStyle w:val="Emphasis"/>
        </w:rPr>
        <w:t>intellectual property rights</w:t>
      </w:r>
      <w:r w:rsidRPr="00C33A0F">
        <w:rPr>
          <w:sz w:val="14"/>
        </w:rPr>
        <w:t xml:space="preserve"> are almost universally </w:t>
      </w:r>
      <w:r w:rsidRPr="00ED7511">
        <w:rPr>
          <w:rStyle w:val="StyleUnderline"/>
        </w:rPr>
        <w:t xml:space="preserve">linked via predicates of ‘incentives’ for </w:t>
      </w:r>
      <w:r w:rsidRPr="00ED7511">
        <w:rPr>
          <w:rStyle w:val="Emphasis"/>
        </w:rPr>
        <w:t>innovation</w:t>
      </w:r>
      <w:r w:rsidRPr="00C33A0F">
        <w:rPr>
          <w:sz w:val="14"/>
        </w:rPr>
        <w:t xml:space="preserve"> in US policy documents and statements, </w:t>
      </w:r>
      <w:r w:rsidRPr="00ED7511">
        <w:rPr>
          <w:rStyle w:val="StyleUnderline"/>
        </w:rPr>
        <w:t xml:space="preserve">in contrast to views of intellectual property as primarily a rent-seeking and unproductive part of the economy </w:t>
      </w:r>
      <w:r w:rsidRPr="00C33A0F">
        <w:rPr>
          <w:sz w:val="14"/>
        </w:rPr>
        <w:t xml:space="preserve">(e.g. Birch 2020). After the initial broad survey documents were selected by ‘following the actors’ – in this instance, following the intertextual references between relevant documents emerging from successive American presidential administrations, chiefly focusing on the G.W. Bush, Obama, and Trump Administrations. For instance, the excerpt from Barack Obama’s speech in 2016 at Carnegie Mellon University presented below is a near word for word the repetition of remarks made at the 2014 White House ‘Maker Faire’, which was also quoted in the 2015 White House Strategy for Innovation. The core narrative presented below emerged inductively by tracking these textual connections. While the analysis has found the discourse is largely consistent between presidential administrations three differences should be noted. First, the Obama administration </w:t>
      </w:r>
      <w:proofErr w:type="spellStart"/>
      <w:r w:rsidRPr="00C33A0F">
        <w:rPr>
          <w:sz w:val="14"/>
        </w:rPr>
        <w:t>emphasises</w:t>
      </w:r>
      <w:proofErr w:type="spellEnd"/>
      <w:r w:rsidRPr="00C33A0F">
        <w:rPr>
          <w:sz w:val="14"/>
        </w:rPr>
        <w:t xml:space="preserve"> the important role of government support for innovation to a greater extent than either the Bush or Trump administrations, and it also connected the fertility of the American innovation ecosystem to equality of opportunity for all Americans to access this system (White House 2015b, passim). However, the differences between administrations are a matter of degree, not of kind. Second, the bombastic and aggressive rhetorical tone of the Trump administration is a significant departure from both </w:t>
      </w:r>
      <w:proofErr w:type="spellStart"/>
      <w:r w:rsidRPr="00C33A0F">
        <w:rPr>
          <w:sz w:val="14"/>
        </w:rPr>
        <w:t>preceeding</w:t>
      </w:r>
      <w:proofErr w:type="spellEnd"/>
      <w:r w:rsidRPr="00C33A0F">
        <w:rPr>
          <w:sz w:val="14"/>
        </w:rPr>
        <w:t xml:space="preserve"> administrations. Finally, the intertextual linkages of the Trump administration were more intense, as administration proclamations, speeches, and policy documents </w:t>
      </w:r>
      <w:proofErr w:type="spellStart"/>
      <w:r w:rsidRPr="00C33A0F">
        <w:rPr>
          <w:sz w:val="14"/>
        </w:rPr>
        <w:t>crossreferenced</w:t>
      </w:r>
      <w:proofErr w:type="spellEnd"/>
      <w:r w:rsidRPr="00C33A0F">
        <w:rPr>
          <w:sz w:val="14"/>
        </w:rPr>
        <w:t xml:space="preserve"> each other more extensively than previous administrations. For instance, the 2021 Report of the Intellectual Property Enforcement Coordinator, in addition to quoting the 2017 NSS, quotes Trump’s 2020 Proclamation on World Intellectual Property Day, the 2019 Proclamation on National Manufacturing Day, his 2018 State of the Union Address, and so on, building a document largely out of the President’s own previous statements. In the following analysis, we will first unpack American national security fears around the erosion of their technological leadership writ large. This aspect of US imaginaries discloses a longstanding fear, in which American geopolitical power relies on its technological leadership; this view 202 D. R. MCCARTHY is dependent, in turn, on a causal narrative of innovation underpinned by the myth of the ‘lone inventor’ and the theory of human action it entails. In the second section, we will turn to the normative facet of American national security imaginaries of innovation. Here the normative justification of the American approach to innovation is detailed, focusing particularly on the relationship between market-led innovation and the </w:t>
      </w:r>
      <w:proofErr w:type="spellStart"/>
      <w:r w:rsidRPr="00C33A0F">
        <w:rPr>
          <w:sz w:val="14"/>
        </w:rPr>
        <w:t>self-realisation</w:t>
      </w:r>
      <w:proofErr w:type="spellEnd"/>
      <w:r w:rsidRPr="00C33A0F">
        <w:rPr>
          <w:sz w:val="14"/>
        </w:rPr>
        <w:t xml:space="preserve"> of the American national character. Combined, these facets of American socio-technical imaginaries of innovation portray threats to technological innovation as threats to the American way of life in its material practices and symbolic registers. Technological innovation, property rights, and American national security Cyber-enabled threats to the security of technological innovation are treated on equal terms with threats to critical infrastructure in American national security policy (White House 2018a, 14–17, passim; Department of </w:t>
      </w:r>
      <w:proofErr w:type="spellStart"/>
      <w:r w:rsidRPr="00C33A0F">
        <w:rPr>
          <w:sz w:val="14"/>
        </w:rPr>
        <w:t>Defence</w:t>
      </w:r>
      <w:proofErr w:type="spellEnd"/>
      <w:r w:rsidRPr="00C33A0F">
        <w:rPr>
          <w:sz w:val="14"/>
        </w:rPr>
        <w:t xml:space="preserve"> 2015, 33; Lynn 2010). The Trump Administration concisely captured this equivalence in its National Cyber Strategy (White House 2018a, 14), arguing Economic security is inherently tied to our national security. As the foundations of our economy are becoming increasingly rooted in digital technologies, the United States government will model and promote standards that protect our economic security and reinforce the vitality of the American marketplace and innovation. The threat to economic security, and thus national security, is not limited to the </w:t>
      </w:r>
      <w:proofErr w:type="spellStart"/>
      <w:r w:rsidRPr="00C33A0F">
        <w:rPr>
          <w:sz w:val="14"/>
        </w:rPr>
        <w:t>defence</w:t>
      </w:r>
      <w:proofErr w:type="spellEnd"/>
      <w:r w:rsidRPr="00C33A0F">
        <w:rPr>
          <w:sz w:val="14"/>
        </w:rPr>
        <w:t xml:space="preserve"> industrial base. Cybersecurity is here a facet of American economic security, with technological innovation considered in its functional role across the US economy. American policy describes threats to technological innovation in classic national security terms as a threat to the foundation of American economic strength and, subsequently, its national power. A series of National Security Strategy (NSS) statements have stressed that economic wealth is central to national power, American leadership, and the future of American global primacy. The 2010 NSS stated that, ‘Simply put, American innovation is the foundation of American Power’ (White House 2010, np, 2, 28, 51), while the 2015 NSS noted that the United States sought to ‘advance a model of American leadership rooted in the foundation of America’s economic and technological strengths and the values of the American people’ (White House 2015a, 1, 21). A shift in tone occurs under the Trump Administration towards more combative and pessimistic language, although the underlying message is the same, as is the underlying policy (Wolfe 2018, 202). The 2017 NSS stated that ‘Losing our innovation and technological edge would have far-reaching negative implications for American prosperity and power’ (White House 2017, 21; OSTP 2019). Contemporary socio-technical imaginaries of innovation in American policy are not reflective of the short-term drifting desires of policy experts (cf. Jepperson 2020, 52–53), but rather articulate the long-standing idea that technological innovation is central to the competitiveness of the American economy (Berman 2013, 417). Fears about the erosion of US economic power through the decline of its technological leadership </w:t>
      </w:r>
      <w:proofErr w:type="spellStart"/>
      <w:r w:rsidRPr="00C33A0F">
        <w:rPr>
          <w:sz w:val="14"/>
        </w:rPr>
        <w:t>centre</w:t>
      </w:r>
      <w:proofErr w:type="spellEnd"/>
      <w:r w:rsidRPr="00C33A0F">
        <w:rPr>
          <w:sz w:val="14"/>
        </w:rPr>
        <w:t xml:space="preserve"> primarily on the vulnerability of intellectual property rights due to the insecurity of digital networks (White House 2018a, 2, 16, passim; US Department of Justice 2018, 65; White House 2013). China is identified as the single most important source of threat to intellectual property rights – and thus technological innovation – in American policy, as it has been for nearly three decades. US security concerns around innovation are intertwined with the broadest possible geopolitical anxieties surrounding China’s rise and America’s decline. American officials stress the substantive economic shock of IP theft, in lost revenue and lost jobs. For instance, the United States Intellectual Property Enforcement Coordinator (IPEC) asserts that some 45 million jobs, or 30% of the American </w:t>
      </w:r>
      <w:proofErr w:type="spellStart"/>
      <w:r w:rsidRPr="00C33A0F">
        <w:rPr>
          <w:sz w:val="14"/>
        </w:rPr>
        <w:t>labour</w:t>
      </w:r>
      <w:proofErr w:type="spellEnd"/>
      <w:r w:rsidRPr="00C33A0F">
        <w:rPr>
          <w:sz w:val="14"/>
        </w:rPr>
        <w:t xml:space="preserve"> market, are in IP intensive industries (IPEC 2016). Estimates of lost revenue are hard to accurately </w:t>
      </w:r>
      <w:proofErr w:type="gramStart"/>
      <w:r w:rsidRPr="00C33A0F">
        <w:rPr>
          <w:sz w:val="14"/>
        </w:rPr>
        <w:t>determine, but</w:t>
      </w:r>
      <w:proofErr w:type="gramEnd"/>
      <w:r w:rsidRPr="00C33A0F">
        <w:rPr>
          <w:sz w:val="14"/>
        </w:rPr>
        <w:t xml:space="preserve"> are substantial by any account; the US government estimates losses between 1–3% of GDP per year, or roughly 600 USD billion dollars a year, while President Trump suggested a figure of 300 USD billion dollars a year (United States Department of Justice 2018, 28; White House 2017). While clearly conscious of CRITICAL STUDIES ON SECURITY 203 the present impact of cybertheft on the US economy – reversal of harmful trade practices and IP theft was a central plank in the permanent campaign of the Trump Administration – American policy discourse conspicuously focused on the future impact of present threats. Former director of the National Security Agency and head of U.S. Cyber Command General Keith Alexander called cyber-enabled IP theft ‘The greatest transfer of wealth in history,’ asserting ‘that our future disappearing right there’, a view endorsed by the Commission on the Theft of Intellectual Property (Rogin 2012; IP Commission 2013; Blair and Alexander 2017). Cyber-enabled intellectual property rights theft is not merely a threat to present corporate profitability. While present threats to lost corporate revenue and lost jobs are certainly significant in US discourse (White House 2019a; IPEC 2019, 2, 6, passim), IP theft is imagined as targeting and undermining the very incentives that, in the causal narrative of US socio-technical imaginaries, are required to drive innovation forward into the future. The 2018 National Cyber Strategy (White House 2018a, 16) succinctly states this long-held policy view Strong intellectual property rights ensure continued economic growth and innovation in the digital age. The United States government has fostered and will continue to help foster a global intellectual property rights system that provides incentives for innovation through the protection and enforcement of intellectual property rights such as patents, trademarks and copyrights. The theory of technological innovation disclosed in American policy has as its core institutional feature the protection of private property rights. These rights generate the incentives, and pressures, required to motivate actors to undertake technological innovation, as absent these innovations will not occur. A pithy turn of phrase by Abraham Lincoln – that intellectual property rights add ‘the fuel of interest to the fire of genius’ (White House 2011, 7; IPEC 2016, 2) – is the bedrock assumption on which the institutional apparatus of the United States government innovation ecosystem is built. In US imaginaries IP theft is an existential threat to American innovation because it damages the incentive structure required for technological innovation by making it unprofitable, removing the fuel that generates the combustion necessary for technological progress. Prominent strands of American culture inform these imaginaries. The prototype of the ‘lone genius,’ with Thomas Edison as its exemplar, remains prevalent in wider US socio-technical imaginaries around innovation (Lemley 2012; Pfotenhauer and Juhl 2017; Bix 2000, 11). The lone genius trope </w:t>
      </w:r>
      <w:proofErr w:type="gramStart"/>
      <w:r w:rsidRPr="00C33A0F">
        <w:rPr>
          <w:sz w:val="14"/>
        </w:rPr>
        <w:t>hold</w:t>
      </w:r>
      <w:proofErr w:type="gramEnd"/>
      <w:r w:rsidRPr="00C33A0F">
        <w:rPr>
          <w:sz w:val="14"/>
        </w:rPr>
        <w:t xml:space="preserve"> that the genius ‘can solve problems that stump the experts’, beetling away in home laboratories to build their inventions and reap their material reward (Lemley 2012, 710). Donald Trump’s high-profile comparison of Elon Musk to Edison (and the inventor of the wheel) captures, in a slightly mangled and exaggerated form, this wider notion: ‘[. . .] he’s one of our great geniuses, and we </w:t>
      </w:r>
      <w:proofErr w:type="gramStart"/>
      <w:r w:rsidRPr="00C33A0F">
        <w:rPr>
          <w:sz w:val="14"/>
        </w:rPr>
        <w:t>have to</w:t>
      </w:r>
      <w:proofErr w:type="gramEnd"/>
      <w:r w:rsidRPr="00C33A0F">
        <w:rPr>
          <w:sz w:val="14"/>
        </w:rPr>
        <w:t xml:space="preserve"> protect our genius. You know, we </w:t>
      </w:r>
      <w:proofErr w:type="gramStart"/>
      <w:r w:rsidRPr="00C33A0F">
        <w:rPr>
          <w:sz w:val="14"/>
        </w:rPr>
        <w:t>have to</w:t>
      </w:r>
      <w:proofErr w:type="gramEnd"/>
      <w:r w:rsidRPr="00C33A0F">
        <w:rPr>
          <w:sz w:val="14"/>
        </w:rPr>
        <w:t xml:space="preserve"> protect Thomas Edison and we have to protect all of these people that – came up with originally the light bulb and – the wheel and all of these things’ (CNBC 2020; White House 2018b; White House 2011, 9). Lone genius prototypes focus policy attention on threats to individual incentives in the marketplace rather than threats to innovation capacities that exist, for example, due to restrictive immigration policies. The theory of social action presented in US policy derived from the lone inventor myth thereby focuses on markets as the source of innovation in American society, with the private sector identified as the location of invention. Explicitly acknowledging the central role of state support to the process of technological innovation, Trump Administration Secretary of Commerce Wilbur Ross asserted that ‘Many of these innovations [the Internet, smart phones, and medical science] got their start with the help of Federal R&amp;D funding. But it was the private sector that spun these technologies out of the laboratory and into the economy’ (Ross 2018). In other </w:t>
      </w:r>
      <w:proofErr w:type="spellStart"/>
      <w:proofErr w:type="gramStart"/>
      <w:r w:rsidRPr="00C33A0F">
        <w:rPr>
          <w:sz w:val="14"/>
        </w:rPr>
        <w:t>words,‘</w:t>
      </w:r>
      <w:proofErr w:type="gramEnd"/>
      <w:r w:rsidRPr="00C33A0F">
        <w:rPr>
          <w:sz w:val="14"/>
        </w:rPr>
        <w:t>The</w:t>
      </w:r>
      <w:proofErr w:type="spellEnd"/>
      <w:r w:rsidRPr="00C33A0F">
        <w:rPr>
          <w:sz w:val="14"/>
        </w:rPr>
        <w:t xml:space="preserve"> private sector is America’s innovation engine’ (White House 2011, 9). American cybersecurity policy is designed to </w:t>
      </w:r>
      <w:proofErr w:type="gramStart"/>
      <w:r w:rsidRPr="00C33A0F">
        <w:rPr>
          <w:sz w:val="14"/>
        </w:rPr>
        <w:t>enabled</w:t>
      </w:r>
      <w:proofErr w:type="gramEnd"/>
      <w:r w:rsidRPr="00C33A0F">
        <w:rPr>
          <w:sz w:val="14"/>
        </w:rPr>
        <w:t xml:space="preserve"> the state to take steps to address market failures, particularly through the establishment of public-private partnerships designed to meet cybersecurity threats. Yet the point of this practice, enabled through these specific imaginaries, is to enable market-led innovation in the economy as a whole; the state’s role is always </w:t>
      </w:r>
      <w:proofErr w:type="spellStart"/>
      <w:r w:rsidRPr="00C33A0F">
        <w:rPr>
          <w:sz w:val="14"/>
        </w:rPr>
        <w:t>conceptualised</w:t>
      </w:r>
      <w:proofErr w:type="spellEnd"/>
      <w:r w:rsidRPr="00C33A0F">
        <w:rPr>
          <w:sz w:val="14"/>
        </w:rPr>
        <w:t xml:space="preserve"> as supportive of, and external to, the 204 D. R. MCCARTHY innovation process (White House 2011; cf. Pfotenhauer and Juhl 2017). The impact of these imaginaries is to reproduce the institutional separation between the public sector and the private sector, or that between politics and economics, within American </w:t>
      </w:r>
      <w:proofErr w:type="gramStart"/>
      <w:r w:rsidRPr="00C33A0F">
        <w:rPr>
          <w:sz w:val="14"/>
        </w:rPr>
        <w:t>society as a whole</w:t>
      </w:r>
      <w:proofErr w:type="gramEnd"/>
      <w:r w:rsidRPr="00C33A0F">
        <w:rPr>
          <w:sz w:val="14"/>
        </w:rPr>
        <w:t xml:space="preserve">. In pursuing the security of technological innovation American policy makers are attempting to maintain a series of existing boundaries between what is, and what is not, political. In the causal account of technological innovation outlined above, American pursuit of the security of innovation is merely a means to the end of American national security, defined in conventional terms as economic and military power. This is an account of how technological innovation occurs, demonstrated through American exemplars, and, in turn, how it is threatened by cyber-enabled IP theft. It links a micro-level theory of human action linked to the broadest questions of world order and American global leadership. Yet, while these aspects of the US imaginary disclose something resembling instrumental rationality, the security of technological innovation is not valued solely for impact on national power and cannot be encapsulated in these terms. Intertwined with apparently generic means-ends calculations is a normative account of how and why the continued security of technological innovation is of signal importance to the American way of life. It is to this </w:t>
      </w:r>
      <w:r w:rsidRPr="00ED7511">
        <w:rPr>
          <w:rStyle w:val="StyleUnderline"/>
        </w:rPr>
        <w:t>facet of US socio-technical imaginaries that we now turn. Protecting ‘our way of life’:</w:t>
      </w:r>
      <w:r w:rsidRPr="00C33A0F">
        <w:rPr>
          <w:sz w:val="14"/>
        </w:rPr>
        <w:t xml:space="preserve"> market-led innovation and American national identity </w:t>
      </w:r>
      <w:proofErr w:type="gramStart"/>
      <w:r w:rsidRPr="00C33A0F">
        <w:rPr>
          <w:sz w:val="14"/>
        </w:rPr>
        <w:t>In</w:t>
      </w:r>
      <w:proofErr w:type="gramEnd"/>
      <w:r w:rsidRPr="00C33A0F">
        <w:rPr>
          <w:sz w:val="14"/>
        </w:rPr>
        <w:t xml:space="preserve"> contemporary US national security policy </w:t>
      </w:r>
      <w:proofErr w:type="spellStart"/>
      <w:r w:rsidRPr="00C33A0F">
        <w:rPr>
          <w:sz w:val="14"/>
        </w:rPr>
        <w:t>actualising</w:t>
      </w:r>
      <w:proofErr w:type="spellEnd"/>
      <w:r w:rsidRPr="00C33A0F">
        <w:rPr>
          <w:sz w:val="14"/>
        </w:rPr>
        <w:t xml:space="preserve"> the creativity and the entrepreneurial spirit of the American people is understood as central to the American way of life. </w:t>
      </w:r>
      <w:r w:rsidRPr="00ED7511">
        <w:rPr>
          <w:rStyle w:val="StyleUnderline"/>
        </w:rPr>
        <w:t>Threats to</w:t>
      </w:r>
      <w:r w:rsidRPr="00C33A0F">
        <w:rPr>
          <w:sz w:val="14"/>
        </w:rPr>
        <w:t xml:space="preserve"> technological </w:t>
      </w:r>
      <w:r w:rsidRPr="00ED7511">
        <w:rPr>
          <w:rStyle w:val="StyleUnderline"/>
        </w:rPr>
        <w:t>innovation threaten the</w:t>
      </w:r>
      <w:r w:rsidRPr="00C33A0F">
        <w:rPr>
          <w:sz w:val="14"/>
        </w:rPr>
        <w:t xml:space="preserve"> very </w:t>
      </w:r>
      <w:r w:rsidRPr="00ED7511">
        <w:rPr>
          <w:rStyle w:val="StyleUnderline"/>
        </w:rPr>
        <w:t>practices that comprise American’s ways of ‘being in the world’. US imaginaries articulate the processes</w:t>
      </w:r>
      <w:r w:rsidRPr="00C33A0F">
        <w:rPr>
          <w:sz w:val="14"/>
        </w:rPr>
        <w:t xml:space="preserve"> and products </w:t>
      </w:r>
      <w:r w:rsidRPr="00ED7511">
        <w:rPr>
          <w:rStyle w:val="StyleUnderline"/>
        </w:rPr>
        <w:t>of</w:t>
      </w:r>
      <w:r w:rsidRPr="00C33A0F">
        <w:rPr>
          <w:sz w:val="14"/>
        </w:rPr>
        <w:t xml:space="preserve"> material </w:t>
      </w:r>
      <w:r w:rsidRPr="00ED7511">
        <w:rPr>
          <w:rStyle w:val="StyleUnderline"/>
        </w:rPr>
        <w:t>culture as central to the identity of the national community.</w:t>
      </w:r>
      <w:r w:rsidRPr="00C33A0F">
        <w:rPr>
          <w:sz w:val="14"/>
        </w:rPr>
        <w:t xml:space="preserve"> Securing market-led technological is thereby understood as a normative project, rather than merely the instrumental pursuit of other values. American politicians’ sense of the United States as uniquely creative and entrepreneurial is well captured in a 2016 speech by Barack Obama (Obama 2016; White House 2015b, 65). Speaking about the role of technological innovation in </w:t>
      </w:r>
      <w:proofErr w:type="spellStart"/>
      <w:r w:rsidRPr="00C33A0F">
        <w:rPr>
          <w:sz w:val="14"/>
        </w:rPr>
        <w:t>revitalising</w:t>
      </w:r>
      <w:proofErr w:type="spellEnd"/>
      <w:r w:rsidRPr="00C33A0F">
        <w:rPr>
          <w:sz w:val="14"/>
        </w:rPr>
        <w:t xml:space="preserve"> the city of Pittsburgh, he stated </w:t>
      </w:r>
      <w:proofErr w:type="gramStart"/>
      <w:r w:rsidRPr="00C33A0F">
        <w:rPr>
          <w:sz w:val="14"/>
        </w:rPr>
        <w:t>And</w:t>
      </w:r>
      <w:proofErr w:type="gramEnd"/>
      <w:r w:rsidRPr="00C33A0F">
        <w:rPr>
          <w:sz w:val="14"/>
        </w:rPr>
        <w:t xml:space="preserve"> that’s consistent with this nation, who we are – a nation born from an idea that became the world’s laboratory. There aren’t a lot of countries where one of your Founding Fathers has an idea to fly a kite in a thunderstorm and helps to fundamentally change how we think about electricity. A place where the women who solved the equations to take us into space, even though they weren’t always acknowledged. A nation whose engineers brought us the Internet. </w:t>
      </w:r>
      <w:r w:rsidRPr="00ED7511">
        <w:rPr>
          <w:rStyle w:val="StyleUnderline"/>
        </w:rPr>
        <w:t>Innovation is in our DNA.</w:t>
      </w:r>
      <w:r w:rsidRPr="00C33A0F">
        <w:rPr>
          <w:sz w:val="14"/>
        </w:rPr>
        <w:t xml:space="preserve"> </w:t>
      </w:r>
    </w:p>
    <w:p w14:paraId="07CF5BC0" w14:textId="77777777" w:rsidR="00FB3BA3" w:rsidRDefault="00FB3BA3" w:rsidP="00FB3BA3">
      <w:pPr>
        <w:rPr>
          <w:sz w:val="14"/>
        </w:rPr>
      </w:pPr>
      <w:r w:rsidRPr="00C33A0F">
        <w:rPr>
          <w:sz w:val="14"/>
        </w:rPr>
        <w:t xml:space="preserve">Here, popular culture tropes and a mythic presentation of America’s political development intermingle to produce a powerful encapsulation of the dominant national identity constructed in US socio-technical imaginaries. The reference to Benjamin Franklin’s kite ties together innovation with the foundation of the American state. In an image that, while possibly false – the veracity of Franklin’s kite experiment to research electricity remains uncertain – nevertheless suggests that </w:t>
      </w:r>
      <w:r w:rsidRPr="00F7496F">
        <w:rPr>
          <w:rStyle w:val="StyleUnderline"/>
        </w:rPr>
        <w:t>innovation is an essential aspect of</w:t>
      </w:r>
      <w:r w:rsidRPr="00C33A0F">
        <w:rPr>
          <w:sz w:val="14"/>
        </w:rPr>
        <w:t xml:space="preserve"> the </w:t>
      </w:r>
      <w:r w:rsidRPr="00F7496F">
        <w:rPr>
          <w:rStyle w:val="StyleUnderline"/>
        </w:rPr>
        <w:t>national character</w:t>
      </w:r>
      <w:r w:rsidRPr="00C33A0F">
        <w:rPr>
          <w:sz w:val="14"/>
        </w:rPr>
        <w:t xml:space="preserve">. ‘Who we are’, in this context, is a political community that finds its expression through a specific form of scientific and technological innovation, an understanding present throughout US policy in which market-led innovation allows the United States to </w:t>
      </w:r>
      <w:proofErr w:type="spellStart"/>
      <w:r w:rsidRPr="00C33A0F">
        <w:rPr>
          <w:sz w:val="14"/>
        </w:rPr>
        <w:t>realise</w:t>
      </w:r>
      <w:proofErr w:type="spellEnd"/>
      <w:r w:rsidRPr="00C33A0F">
        <w:rPr>
          <w:sz w:val="14"/>
        </w:rPr>
        <w:t xml:space="preserve"> its character. Narratives of American political development </w:t>
      </w:r>
      <w:proofErr w:type="gramStart"/>
      <w:r w:rsidRPr="00C33A0F">
        <w:rPr>
          <w:sz w:val="14"/>
        </w:rPr>
        <w:t>support</w:t>
      </w:r>
      <w:proofErr w:type="gramEnd"/>
      <w:r w:rsidRPr="00C33A0F">
        <w:rPr>
          <w:sz w:val="14"/>
        </w:rPr>
        <w:t xml:space="preserve"> this common-sense sociology of innovation, as contemporary US policy is linked to the historical founding of the republic. Section 1, Article 8§8 of the United States Constitution granted Congress the power ‘To Promote the Progress of Science and useful Arts, by securing for limited Times to Authors and Inventors the exclusive Right to their respective Writings and Discoveries’ (Constitution of the United States 1788). American officials highlight this clause as responsible for the subsequent success of American capitalism and its track record of technological innovation (IPEC 2020, 2018; White House 2017, CRITICAL STUDIES ON SECURITY 205 2015b). Collapsing two different historical contexts separated by 230 years into a narrative of the historical development of a national community, this idea of simultaneity – the identity of past and present – is of signal importance in producing a techno-nationalist identity (Anderson 2006 [1983], 22–36). Inter-societal comparison is, of course, of central importance in these imaginaries. In the same Obama went on to stress that ‘And it is the thing that sets us apart; that ability to imagine and </w:t>
      </w:r>
      <w:proofErr w:type="spellStart"/>
      <w:r w:rsidRPr="00C33A0F">
        <w:rPr>
          <w:sz w:val="14"/>
        </w:rPr>
        <w:t>hypothesise</w:t>
      </w:r>
      <w:proofErr w:type="spellEnd"/>
      <w:r w:rsidRPr="00C33A0F">
        <w:rPr>
          <w:sz w:val="14"/>
        </w:rPr>
        <w:t xml:space="preserve">, and then test and figure stuff out, and tinker and make things and make them better, and then break them down and rework them (Obama 2016; White House 2017, 2, 21). </w:t>
      </w:r>
      <w:r w:rsidRPr="00EA5C98">
        <w:rPr>
          <w:rStyle w:val="StyleUnderline"/>
        </w:rPr>
        <w:t>American cultural identity has</w:t>
      </w:r>
      <w:r w:rsidRPr="00C33A0F">
        <w:rPr>
          <w:sz w:val="14"/>
        </w:rPr>
        <w:t xml:space="preserve"> always been </w:t>
      </w:r>
      <w:r w:rsidRPr="00EA5C98">
        <w:rPr>
          <w:rStyle w:val="StyleUnderline"/>
        </w:rPr>
        <w:t>constructed</w:t>
      </w:r>
      <w:r w:rsidRPr="00C33A0F">
        <w:rPr>
          <w:sz w:val="14"/>
        </w:rPr>
        <w:t xml:space="preserve">, in part, </w:t>
      </w:r>
      <w:r w:rsidRPr="00EA5C98">
        <w:rPr>
          <w:rStyle w:val="StyleUnderline"/>
        </w:rPr>
        <w:t>via the</w:t>
      </w:r>
      <w:r w:rsidRPr="00C33A0F">
        <w:rPr>
          <w:sz w:val="14"/>
        </w:rPr>
        <w:t xml:space="preserve"> relational-comparative </w:t>
      </w:r>
      <w:r w:rsidRPr="00EA5C98">
        <w:rPr>
          <w:rStyle w:val="StyleUnderline"/>
        </w:rPr>
        <w:t xml:space="preserve">register of technological culture, with societies framed as </w:t>
      </w:r>
      <w:r w:rsidRPr="00C33A0F">
        <w:rPr>
          <w:sz w:val="14"/>
        </w:rPr>
        <w:t xml:space="preserve">modern, traditional, </w:t>
      </w:r>
      <w:proofErr w:type="spellStart"/>
      <w:r w:rsidRPr="00EA5C98">
        <w:rPr>
          <w:rStyle w:val="StyleUnderline"/>
        </w:rPr>
        <w:t>civilised</w:t>
      </w:r>
      <w:proofErr w:type="spellEnd"/>
      <w:r w:rsidRPr="00EA5C98">
        <w:rPr>
          <w:rStyle w:val="StyleUnderline"/>
        </w:rPr>
        <w:t xml:space="preserve"> or barbaric through American’s contrast of technological artefacts</w:t>
      </w:r>
      <w:r w:rsidRPr="00C33A0F">
        <w:rPr>
          <w:sz w:val="14"/>
        </w:rPr>
        <w:t xml:space="preserve"> (</w:t>
      </w:r>
      <w:proofErr w:type="spellStart"/>
      <w:r w:rsidRPr="00C33A0F">
        <w:rPr>
          <w:sz w:val="14"/>
        </w:rPr>
        <w:t>Adas</w:t>
      </w:r>
      <w:proofErr w:type="spellEnd"/>
      <w:r w:rsidRPr="00C33A0F">
        <w:rPr>
          <w:sz w:val="14"/>
        </w:rPr>
        <w:t xml:space="preserve"> 1989; 2006). From the initial colonial settlement through the closing of the frontier at the end of the 19th century white European settlement was justified through technological comparison with indigenous political communities. Taking up the imperial mantel in the 20th century, </w:t>
      </w:r>
      <w:r w:rsidRPr="00F7496F">
        <w:rPr>
          <w:rStyle w:val="StyleUnderline"/>
        </w:rPr>
        <w:t>American</w:t>
      </w:r>
      <w:r w:rsidRPr="00C33A0F">
        <w:rPr>
          <w:sz w:val="14"/>
        </w:rPr>
        <w:t xml:space="preserve"> global </w:t>
      </w:r>
      <w:r w:rsidRPr="00F7496F">
        <w:rPr>
          <w:rStyle w:val="StyleUnderline"/>
        </w:rPr>
        <w:t>dominance</w:t>
      </w:r>
      <w:r w:rsidRPr="00C33A0F">
        <w:rPr>
          <w:sz w:val="14"/>
        </w:rPr>
        <w:t xml:space="preserve"> was conceived and conducted in technological registers, particularly in foreign development policy as the United States attempted to physically remake the world in its own image (</w:t>
      </w:r>
      <w:proofErr w:type="spellStart"/>
      <w:r w:rsidRPr="00C33A0F">
        <w:rPr>
          <w:sz w:val="14"/>
        </w:rPr>
        <w:t>Ekbladh</w:t>
      </w:r>
      <w:proofErr w:type="spellEnd"/>
      <w:r w:rsidRPr="00C33A0F">
        <w:rPr>
          <w:sz w:val="14"/>
        </w:rPr>
        <w:t xml:space="preserve"> 2010; </w:t>
      </w:r>
      <w:proofErr w:type="spellStart"/>
      <w:r w:rsidRPr="00C33A0F">
        <w:rPr>
          <w:sz w:val="14"/>
        </w:rPr>
        <w:t>Adas</w:t>
      </w:r>
      <w:proofErr w:type="spellEnd"/>
      <w:r w:rsidRPr="00C33A0F">
        <w:rPr>
          <w:sz w:val="14"/>
        </w:rPr>
        <w:t xml:space="preserve"> 1989, 402–418). Obama’s indicative statement highlights the weight these comparisons retain in the composition of American nationalism. Indeed, American ingenuity in creating the Internet is an oft-noted point of comparison (White House 2018a, passim) used to justify contemporary cybersecurity strategies, its national character </w:t>
      </w:r>
      <w:proofErr w:type="spellStart"/>
      <w:r w:rsidRPr="00C33A0F">
        <w:rPr>
          <w:sz w:val="14"/>
        </w:rPr>
        <w:t>materialised</w:t>
      </w:r>
      <w:proofErr w:type="spellEnd"/>
      <w:r w:rsidRPr="00C33A0F">
        <w:rPr>
          <w:sz w:val="14"/>
        </w:rPr>
        <w:t xml:space="preserve"> in information technology. These comparative exercises are couched in distinctively normative terms. Built around popular historical narratives and myths, the socio-technical imaginaries of innovation disclosed by the American state ascribe specific normative values to the US system of market-led innovation. At one level, these values are closely linked to the broader relationship between private property and political liberty that is foundational to American political thought (Foley 2008, 213–237). </w:t>
      </w:r>
      <w:r w:rsidRPr="00F7496F">
        <w:rPr>
          <w:rStyle w:val="StyleUnderline"/>
        </w:rPr>
        <w:t xml:space="preserve">Private property ownership </w:t>
      </w:r>
      <w:proofErr w:type="spellStart"/>
      <w:r w:rsidRPr="00F7496F">
        <w:rPr>
          <w:rStyle w:val="StyleUnderline"/>
        </w:rPr>
        <w:t>incentivises</w:t>
      </w:r>
      <w:proofErr w:type="spellEnd"/>
      <w:r w:rsidRPr="00F7496F">
        <w:rPr>
          <w:rStyle w:val="StyleUnderline"/>
        </w:rPr>
        <w:t xml:space="preserve"> innovation but,</w:t>
      </w:r>
      <w:r w:rsidRPr="00C33A0F">
        <w:rPr>
          <w:sz w:val="14"/>
        </w:rPr>
        <w:t xml:space="preserve"> just as significantly, </w:t>
      </w:r>
      <w:r w:rsidRPr="00F7496F">
        <w:rPr>
          <w:rStyle w:val="StyleUnderline"/>
        </w:rPr>
        <w:t xml:space="preserve">it provides a sphere of liberty in which individuals are free to decide for themselves how to dispose of their possessions. </w:t>
      </w:r>
      <w:proofErr w:type="gramStart"/>
      <w:r w:rsidRPr="00F7496F">
        <w:rPr>
          <w:rStyle w:val="StyleUnderline"/>
        </w:rPr>
        <w:t>Thus</w:t>
      </w:r>
      <w:proofErr w:type="gramEnd"/>
      <w:r w:rsidRPr="00F7496F">
        <w:rPr>
          <w:rStyle w:val="StyleUnderline"/>
        </w:rPr>
        <w:t xml:space="preserve"> the causal story in US socio-technical imaginaries</w:t>
      </w:r>
      <w:r w:rsidRPr="00C33A0F">
        <w:rPr>
          <w:sz w:val="14"/>
        </w:rPr>
        <w:t xml:space="preserve">, expressed above in the notion that innovation requires fuel in the form of IP protection </w:t>
      </w:r>
      <w:r w:rsidRPr="00F7496F">
        <w:rPr>
          <w:rStyle w:val="StyleUnderline"/>
        </w:rPr>
        <w:t>is buttressed by the normative argument that this reward is also an expression of justice</w:t>
      </w:r>
      <w:r w:rsidRPr="00C33A0F">
        <w:rPr>
          <w:sz w:val="14"/>
        </w:rPr>
        <w:t xml:space="preserve"> (</w:t>
      </w:r>
      <w:proofErr w:type="spellStart"/>
      <w:r w:rsidRPr="00C33A0F">
        <w:rPr>
          <w:sz w:val="14"/>
        </w:rPr>
        <w:t>Delrahim</w:t>
      </w:r>
      <w:proofErr w:type="spellEnd"/>
      <w:r w:rsidRPr="00C33A0F">
        <w:rPr>
          <w:sz w:val="14"/>
        </w:rPr>
        <w:t xml:space="preserve"> 2018; IPEC 2016, 32), a view derived from a Lockean </w:t>
      </w:r>
      <w:r w:rsidRPr="00F7496F">
        <w:rPr>
          <w:rStyle w:val="StyleUnderline"/>
        </w:rPr>
        <w:t>justification of private property rights as filtered through the Founding Fathers</w:t>
      </w:r>
      <w:r w:rsidRPr="00C33A0F">
        <w:rPr>
          <w:sz w:val="14"/>
        </w:rPr>
        <w:t xml:space="preserve">. The hard work of American entrepreneurs morally justifies property in the product of their </w:t>
      </w:r>
      <w:proofErr w:type="spellStart"/>
      <w:r w:rsidRPr="00C33A0F">
        <w:rPr>
          <w:sz w:val="14"/>
        </w:rPr>
        <w:t>labour</w:t>
      </w:r>
      <w:proofErr w:type="spellEnd"/>
      <w:r w:rsidRPr="00C33A0F">
        <w:rPr>
          <w:sz w:val="14"/>
        </w:rPr>
        <w:t xml:space="preserve"> and its associated material benefits (White House 2017, 21). More surprisingly, however, is the framing of technological innovation, and intellectual property rights, in the language of individual and national </w:t>
      </w:r>
      <w:proofErr w:type="spellStart"/>
      <w:r w:rsidRPr="00C33A0F">
        <w:rPr>
          <w:sz w:val="14"/>
        </w:rPr>
        <w:t>self-realisation</w:t>
      </w:r>
      <w:proofErr w:type="spellEnd"/>
      <w:r w:rsidRPr="00C33A0F">
        <w:rPr>
          <w:sz w:val="14"/>
        </w:rPr>
        <w:t xml:space="preserve">. The most striking example comes from Dana Gioia, Poet Laureate of California, in her ‘Preamble’ to IPEC’s 2016 Report Supporting Innovation, Creativity, &amp; Enterprise: Charting a Path Ahead. In a passage worth quoting at length, Gioia (IPEC 2016, np, italics in original) writes When Walt Whitman wrote, “The United States themselves are essentially the greatest poem,” he was not discussing literature. What Whitman praised so prophetically was the vast and transformative creative energy that characterized his young nation and, indeed, democracy itself. The Greek root of poet means one who makes, creates, fashions, composes. The United States created itself – politically, socially, culturally – from the pieces of a colonial empire, and that early appetite for growth and experimentation has never been sated. American history is an achievement woven from innumerable threads of individuals acts of imagination and innovation. For Gioia, the American national character is expressed through its self-making innovations. American individualism and the ‘innumerable threads’ of everyday lives create something greater than their parts. Disclosed is a notion of the </w:t>
      </w:r>
      <w:proofErr w:type="spellStart"/>
      <w:r w:rsidRPr="00C33A0F">
        <w:rPr>
          <w:sz w:val="14"/>
        </w:rPr>
        <w:t>self-realisation</w:t>
      </w:r>
      <w:proofErr w:type="spellEnd"/>
      <w:r w:rsidRPr="00C33A0F">
        <w:rPr>
          <w:sz w:val="14"/>
        </w:rPr>
        <w:t xml:space="preserve"> and self-fashioning of America characteristic of Hegelian normative justifications of property rights. This passage – and the wider US discourse – suggests that the United States cannot </w:t>
      </w:r>
      <w:proofErr w:type="spellStart"/>
      <w:r w:rsidRPr="00C33A0F">
        <w:rPr>
          <w:sz w:val="14"/>
        </w:rPr>
        <w:t>realise</w:t>
      </w:r>
      <w:proofErr w:type="spellEnd"/>
      <w:r w:rsidRPr="00C33A0F">
        <w:rPr>
          <w:sz w:val="14"/>
        </w:rPr>
        <w:t xml:space="preserve"> its own national essence unless it can embark on market-led forms of technological innovation. Threats to intellectual property 206 D. R. MCCARTHY rights emanating from weaknesses in cybersecurity threaten the practices allowing Americans to express their ‘pioneering spirit’ (White House 2019b, 2018b; 2017, 21). This ethical concern for collective </w:t>
      </w:r>
      <w:proofErr w:type="spellStart"/>
      <w:r w:rsidRPr="00C33A0F">
        <w:rPr>
          <w:sz w:val="14"/>
        </w:rPr>
        <w:t>self-realisation</w:t>
      </w:r>
      <w:proofErr w:type="spellEnd"/>
      <w:r w:rsidRPr="00C33A0F">
        <w:rPr>
          <w:sz w:val="14"/>
        </w:rPr>
        <w:t xml:space="preserve"> captures the security of innovation as a project of national becoming. The teleological conception of American society, understood in terms of fulfilment of a pre-existing national character, belies the otherwise open-ended and contingent future-oriented temporalities that </w:t>
      </w:r>
      <w:proofErr w:type="spellStart"/>
      <w:r w:rsidRPr="00C33A0F">
        <w:rPr>
          <w:sz w:val="14"/>
        </w:rPr>
        <w:t>characterise</w:t>
      </w:r>
      <w:proofErr w:type="spellEnd"/>
      <w:r w:rsidRPr="00C33A0F">
        <w:rPr>
          <w:sz w:val="14"/>
        </w:rPr>
        <w:t xml:space="preserve"> technological innovation as a social practice.</w:t>
      </w:r>
    </w:p>
    <w:p w14:paraId="4DE801A4" w14:textId="574B90BB" w:rsidR="00FB3BA3" w:rsidRDefault="00DD022D" w:rsidP="00DD022D">
      <w:pPr>
        <w:pStyle w:val="Heading3"/>
      </w:pPr>
      <w:r>
        <w:t>Link---IR---2NC</w:t>
      </w:r>
    </w:p>
    <w:p w14:paraId="232579C9" w14:textId="77777777" w:rsidR="00DD022D" w:rsidRDefault="00DD022D" w:rsidP="00DD022D">
      <w:pPr>
        <w:pStyle w:val="Heading4"/>
      </w:pPr>
      <w:r>
        <w:t>Err neg when it comes to the evaluation of evidence---academia is inherently Eurocentric.</w:t>
      </w:r>
    </w:p>
    <w:p w14:paraId="6FBDCD90" w14:textId="77777777" w:rsidR="00DD022D" w:rsidRDefault="00DD022D" w:rsidP="00DD022D">
      <w:r w:rsidRPr="00695E50">
        <w:rPr>
          <w:rStyle w:val="Style13ptBold"/>
        </w:rPr>
        <w:t>Casado 24</w:t>
      </w:r>
      <w:r>
        <w:t xml:space="preserve"> (Juan Alberto Ruiz Casado, Marie Sklodowska-Curie </w:t>
      </w:r>
      <w:proofErr w:type="spellStart"/>
      <w:r>
        <w:t>Cofund</w:t>
      </w:r>
      <w:proofErr w:type="spellEnd"/>
      <w:r>
        <w:t xml:space="preserve"> Fellow, Department of Linguistics and Comparative Cultural Studies, Ca’ Foscari University of Venice, Venice, Italy, Postdoctoral Research Scholar at the Research Center for Humanities and Social Sciences, Academia </w:t>
      </w:r>
      <w:proofErr w:type="spellStart"/>
      <w:r>
        <w:t>Sinica</w:t>
      </w:r>
      <w:proofErr w:type="spellEnd"/>
      <w:r>
        <w:t xml:space="preserve">, Taiwan, 7-26-24 “The Interaction between Global Privilege and the Discursive Construction of the ‘China Threat’ in the ‘New Cold War’” | </w:t>
      </w:r>
      <w:proofErr w:type="spellStart"/>
      <w:proofErr w:type="gramStart"/>
      <w:r>
        <w:t>czx</w:t>
      </w:r>
      <w:proofErr w:type="spellEnd"/>
      <w:r>
        <w:t xml:space="preserve"> )</w:t>
      </w:r>
      <w:proofErr w:type="gramEnd"/>
    </w:p>
    <w:p w14:paraId="5F83FA55" w14:textId="77777777" w:rsidR="00DD022D" w:rsidRPr="00695E50" w:rsidRDefault="00DD022D" w:rsidP="00DD022D">
      <w:pPr>
        <w:rPr>
          <w:sz w:val="16"/>
        </w:rPr>
      </w:pPr>
      <w:r w:rsidRPr="00695E50">
        <w:rPr>
          <w:sz w:val="16"/>
        </w:rPr>
        <w:t xml:space="preserve">As a subset of the cultural domain, </w:t>
      </w:r>
      <w:r w:rsidRPr="00695E50">
        <w:rPr>
          <w:rStyle w:val="StyleUnderline"/>
        </w:rPr>
        <w:t>global privilege in the academic field</w:t>
      </w:r>
      <w:r w:rsidRPr="00695E50">
        <w:rPr>
          <w:sz w:val="16"/>
        </w:rPr>
        <w:t xml:space="preserve"> deserves a separate mention. Bob Pease’s work </w:t>
      </w:r>
      <w:proofErr w:type="spellStart"/>
      <w:r w:rsidRPr="00695E50">
        <w:rPr>
          <w:sz w:val="16"/>
        </w:rPr>
        <w:t>criticises</w:t>
      </w:r>
      <w:proofErr w:type="spellEnd"/>
      <w:r w:rsidRPr="00695E50">
        <w:rPr>
          <w:sz w:val="16"/>
        </w:rPr>
        <w:t xml:space="preserve"> North American </w:t>
      </w:r>
      <w:r w:rsidRPr="00695E50">
        <w:rPr>
          <w:rStyle w:val="StyleUnderline"/>
        </w:rPr>
        <w:t>scholars</w:t>
      </w:r>
      <w:r w:rsidRPr="00695E50">
        <w:rPr>
          <w:sz w:val="16"/>
        </w:rPr>
        <w:t xml:space="preserve"> in the field of privilege studies for </w:t>
      </w:r>
      <w:r w:rsidRPr="00695E50">
        <w:rPr>
          <w:rStyle w:val="StyleUnderline"/>
        </w:rPr>
        <w:t>not naming and interrogating their own privilege emanating ‘from living in one of the most powerful, developed and affluent countries in the world’</w:t>
      </w:r>
      <w:r w:rsidRPr="00695E50">
        <w:rPr>
          <w:sz w:val="16"/>
        </w:rPr>
        <w:t xml:space="preserve"> (2010, p. 40). For instance, </w:t>
      </w:r>
      <w:r w:rsidRPr="00695E50">
        <w:rPr>
          <w:rStyle w:val="StyleUnderline"/>
        </w:rPr>
        <w:t>English being the hegemonic language in academia is a form of privilege that bestows advantages upon the scholars from some countries</w:t>
      </w:r>
      <w:r w:rsidRPr="00695E50">
        <w:rPr>
          <w:sz w:val="16"/>
        </w:rPr>
        <w:t xml:space="preserve"> (</w:t>
      </w:r>
      <w:r w:rsidRPr="00695E50">
        <w:rPr>
          <w:rStyle w:val="StyleUnderline"/>
        </w:rPr>
        <w:t>and, therefore, their viewpoints</w:t>
      </w:r>
      <w:r w:rsidRPr="00695E50">
        <w:rPr>
          <w:sz w:val="16"/>
        </w:rPr>
        <w:t xml:space="preserve">) simply by virtue of birth, </w:t>
      </w:r>
      <w:r w:rsidRPr="00695E50">
        <w:rPr>
          <w:rStyle w:val="StyleUnderline"/>
        </w:rPr>
        <w:t xml:space="preserve">while simultaneously </w:t>
      </w:r>
      <w:r w:rsidRPr="003C6052">
        <w:rPr>
          <w:rStyle w:val="StyleUnderline"/>
          <w:bCs/>
        </w:rPr>
        <w:t>limiting the visibility and opportunities of non-English speakers</w:t>
      </w:r>
      <w:r w:rsidRPr="00695E50">
        <w:rPr>
          <w:sz w:val="16"/>
        </w:rPr>
        <w:t xml:space="preserve">. Furthermore, individuals born into financially privileged environments </w:t>
      </w:r>
      <w:proofErr w:type="gramStart"/>
      <w:r w:rsidRPr="00695E50">
        <w:rPr>
          <w:sz w:val="16"/>
        </w:rPr>
        <w:t>have the opportunity to</w:t>
      </w:r>
      <w:proofErr w:type="gramEnd"/>
      <w:r w:rsidRPr="00695E50">
        <w:rPr>
          <w:sz w:val="16"/>
        </w:rPr>
        <w:t xml:space="preserve"> receive English training or attend schools considered more prestigious. This implies that </w:t>
      </w:r>
      <w:r w:rsidRPr="00695E50">
        <w:rPr>
          <w:rStyle w:val="StyleUnderline"/>
        </w:rPr>
        <w:t>the bulk of academic publications come from comparatively privileged groups, shaping knowledge production with a bias from its inception</w:t>
      </w:r>
      <w:r w:rsidRPr="00695E50">
        <w:rPr>
          <w:sz w:val="16"/>
        </w:rPr>
        <w:t xml:space="preserve"> (see Nair, 2022, pp. 83–96; Pease, 2010, pp. 51, 58–59).</w:t>
      </w:r>
    </w:p>
    <w:p w14:paraId="652773CE" w14:textId="77777777" w:rsidR="00DD022D" w:rsidRPr="00695E50" w:rsidRDefault="00DD022D" w:rsidP="00DD022D">
      <w:pPr>
        <w:rPr>
          <w:rStyle w:val="StyleUnderline"/>
        </w:rPr>
      </w:pPr>
      <w:r w:rsidRPr="00695E50">
        <w:rPr>
          <w:sz w:val="16"/>
        </w:rPr>
        <w:t xml:space="preserve">Research has shown that </w:t>
      </w:r>
      <w:r w:rsidRPr="00695E50">
        <w:rPr>
          <w:rStyle w:val="StyleUnderline"/>
        </w:rPr>
        <w:t>the impact of privilege in academic</w:t>
      </w:r>
      <w:r w:rsidRPr="00695E50">
        <w:rPr>
          <w:sz w:val="16"/>
        </w:rPr>
        <w:t xml:space="preserve"> inquiry </w:t>
      </w:r>
      <w:r w:rsidRPr="00695E50">
        <w:rPr>
          <w:rStyle w:val="StyleUnderline"/>
        </w:rPr>
        <w:t>is apparent in both the researcher’s ‘assumptions and narratives’</w:t>
      </w:r>
      <w:r w:rsidRPr="00695E50">
        <w:rPr>
          <w:sz w:val="16"/>
        </w:rPr>
        <w:t xml:space="preserve"> used to interpret their field experiences, </w:t>
      </w:r>
      <w:r w:rsidRPr="00695E50">
        <w:rPr>
          <w:rStyle w:val="StyleUnderline"/>
        </w:rPr>
        <w:t xml:space="preserve">as well as in the relationship established between the researcher and their object of study </w:t>
      </w:r>
      <w:r w:rsidRPr="00695E50">
        <w:rPr>
          <w:sz w:val="16"/>
        </w:rPr>
        <w:t>(McCorkel &amp; Myers, 2003). Pease (2010, p. 43) similarly argues that ‘</w:t>
      </w:r>
      <w:r w:rsidRPr="003C6052">
        <w:rPr>
          <w:rStyle w:val="StyleUnderline"/>
          <w:bCs/>
        </w:rPr>
        <w:t>western social sciences are so embedded within Eurocentric assumptions that most social scientists are unaware of their European bias’</w:t>
      </w:r>
      <w:r w:rsidRPr="00695E50">
        <w:rPr>
          <w:sz w:val="16"/>
        </w:rPr>
        <w:t xml:space="preserve">. Consequently, </w:t>
      </w:r>
      <w:r w:rsidRPr="00695E50">
        <w:rPr>
          <w:rStyle w:val="StyleUnderline"/>
        </w:rPr>
        <w:t>the deeply ingrained theses of the dominant groups</w:t>
      </w:r>
      <w:r w:rsidRPr="00695E50">
        <w:rPr>
          <w:sz w:val="16"/>
        </w:rPr>
        <w:t xml:space="preserve"> within the academia </w:t>
      </w:r>
      <w:r w:rsidRPr="00695E50">
        <w:rPr>
          <w:rStyle w:val="StyleUnderline"/>
        </w:rPr>
        <w:t xml:space="preserve">lead many scholars to aprioristically neglect and </w:t>
      </w:r>
      <w:r w:rsidRPr="003C6052">
        <w:rPr>
          <w:rStyle w:val="StyleUnderline"/>
          <w:bCs/>
        </w:rPr>
        <w:t>dismiss the arguments of the ‘Other’</w:t>
      </w:r>
      <w:r w:rsidRPr="00695E50">
        <w:rPr>
          <w:rStyle w:val="StyleUnderline"/>
        </w:rPr>
        <w:t>.</w:t>
      </w:r>
      <w:r w:rsidRPr="00695E50">
        <w:rPr>
          <w:sz w:val="16"/>
        </w:rPr>
        <w:t xml:space="preserve"> The tendency towards biased judgements can be particularly damaging when examining topics that touch upon the researcher’s own privileges, and where the researcher may have a vested interest in obtaining a particular outcome (McCorkel &amp; Myers, 2003, p. 226). As a way of illustration, a study by Hermann </w:t>
      </w:r>
      <w:proofErr w:type="spellStart"/>
      <w:r w:rsidRPr="00695E50">
        <w:rPr>
          <w:sz w:val="16"/>
        </w:rPr>
        <w:t>Kurthen</w:t>
      </w:r>
      <w:proofErr w:type="spellEnd"/>
      <w:r w:rsidRPr="00695E50">
        <w:rPr>
          <w:sz w:val="16"/>
        </w:rPr>
        <w:t xml:space="preserve"> (2020, p. 1) demonstrated that </w:t>
      </w:r>
      <w:r w:rsidRPr="00695E50">
        <w:rPr>
          <w:rStyle w:val="StyleUnderline"/>
        </w:rPr>
        <w:t>no matter the ideological leaning of the 37 US foreign policy experts</w:t>
      </w:r>
      <w:r w:rsidRPr="00695E50">
        <w:rPr>
          <w:sz w:val="16"/>
        </w:rPr>
        <w:t xml:space="preserve"> he </w:t>
      </w:r>
      <w:r w:rsidRPr="00695E50">
        <w:rPr>
          <w:rStyle w:val="StyleUnderline"/>
        </w:rPr>
        <w:t>interviewed, all of them coincided with the imperative of ‘safeguarding US global leadership, maintaining alliances, securing US prosperity, orienting at values, and believing in a mission’.</w:t>
      </w:r>
    </w:p>
    <w:p w14:paraId="35929960" w14:textId="77777777" w:rsidR="00DD022D" w:rsidRPr="00695E50" w:rsidRDefault="00DD022D" w:rsidP="00DD022D">
      <w:pPr>
        <w:rPr>
          <w:sz w:val="16"/>
        </w:rPr>
      </w:pPr>
      <w:r w:rsidRPr="00695E50">
        <w:rPr>
          <w:sz w:val="16"/>
        </w:rPr>
        <w:t xml:space="preserve">In this regard, </w:t>
      </w:r>
      <w:proofErr w:type="spellStart"/>
      <w:r w:rsidRPr="00695E50">
        <w:rPr>
          <w:sz w:val="16"/>
        </w:rPr>
        <w:t>Chengxin</w:t>
      </w:r>
      <w:proofErr w:type="spellEnd"/>
      <w:r w:rsidRPr="00695E50">
        <w:rPr>
          <w:sz w:val="16"/>
        </w:rPr>
        <w:t xml:space="preserve"> Pan (2004) has </w:t>
      </w:r>
      <w:proofErr w:type="spellStart"/>
      <w:r w:rsidRPr="00695E50">
        <w:rPr>
          <w:sz w:val="16"/>
        </w:rPr>
        <w:t>criticised</w:t>
      </w:r>
      <w:proofErr w:type="spellEnd"/>
      <w:r w:rsidRPr="00695E50">
        <w:rPr>
          <w:sz w:val="16"/>
        </w:rPr>
        <w:t xml:space="preserve"> </w:t>
      </w:r>
      <w:r w:rsidRPr="00695E50">
        <w:rPr>
          <w:rStyle w:val="StyleUnderline"/>
        </w:rPr>
        <w:t xml:space="preserve">‘China scholars’ in the ‘West’ and their </w:t>
      </w:r>
      <w:r w:rsidRPr="003C6052">
        <w:rPr>
          <w:rStyle w:val="StyleUnderline"/>
          <w:bCs/>
        </w:rPr>
        <w:t>supposed neutrality</w:t>
      </w:r>
      <w:r w:rsidRPr="00695E50">
        <w:rPr>
          <w:rStyle w:val="StyleUnderline"/>
        </w:rPr>
        <w:t xml:space="preserve"> in studying the</w:t>
      </w:r>
      <w:r w:rsidRPr="00695E50">
        <w:rPr>
          <w:sz w:val="16"/>
        </w:rPr>
        <w:t xml:space="preserve"> country, as well as their </w:t>
      </w:r>
      <w:r w:rsidRPr="00695E50">
        <w:rPr>
          <w:rStyle w:val="StyleUnderline"/>
        </w:rPr>
        <w:t>dichotomous normative assumptions about China and the United States</w:t>
      </w:r>
      <w:r w:rsidRPr="00695E50">
        <w:rPr>
          <w:sz w:val="16"/>
        </w:rPr>
        <w:t>. For Jon Solomon (2023), the field of area studies, created at US universities during a specific historical context of ideological struggle (the ‘Cold War’), has participated in the geopolitical tactics and strategies of the United States in its quest for unipolarity and global hegemony, establishing the methodologies, protocols, language, structures and expectations that practitioners in the field adhere to in their pursuit of validation from their peers.</w:t>
      </w:r>
    </w:p>
    <w:p w14:paraId="5412D529" w14:textId="77777777" w:rsidR="00DD022D" w:rsidRPr="003C6052" w:rsidRDefault="00DD022D" w:rsidP="00DD022D">
      <w:pPr>
        <w:rPr>
          <w:rStyle w:val="StyleUnderline"/>
          <w:b/>
          <w:bCs/>
        </w:rPr>
      </w:pPr>
      <w:r w:rsidRPr="00695E50">
        <w:rPr>
          <w:rStyle w:val="StyleUnderline"/>
        </w:rPr>
        <w:t xml:space="preserve">The academic system, the experts and the knowledge are all </w:t>
      </w:r>
      <w:r w:rsidRPr="003C6052">
        <w:rPr>
          <w:rStyle w:val="StyleUnderline"/>
          <w:bCs/>
        </w:rPr>
        <w:t>imbued by the partisan worldview of the dominant group</w:t>
      </w:r>
      <w:r w:rsidRPr="00695E50">
        <w:rPr>
          <w:rStyle w:val="StyleUnderline"/>
        </w:rPr>
        <w:t>, which in turn grants it both a privileged position and legitimacy</w:t>
      </w:r>
      <w:r w:rsidRPr="00695E50">
        <w:rPr>
          <w:sz w:val="16"/>
        </w:rPr>
        <w:t xml:space="preserve">. Also, </w:t>
      </w:r>
      <w:r w:rsidRPr="00695E50">
        <w:rPr>
          <w:rStyle w:val="StyleUnderline"/>
        </w:rPr>
        <w:t>the institutions of education in</w:t>
      </w:r>
      <w:r w:rsidRPr="00695E50">
        <w:rPr>
          <w:sz w:val="16"/>
        </w:rPr>
        <w:t xml:space="preserve"> countries of </w:t>
      </w:r>
      <w:r w:rsidRPr="00695E50">
        <w:rPr>
          <w:rStyle w:val="StyleUnderline"/>
        </w:rPr>
        <w:t>the ‘Global South’ have largely originated with the support of universities in the ‘Global North’</w:t>
      </w:r>
      <w:r w:rsidRPr="00695E50">
        <w:rPr>
          <w:sz w:val="16"/>
        </w:rPr>
        <w:t xml:space="preserve"> or experts educated in them. Accordingly, </w:t>
      </w:r>
      <w:r w:rsidRPr="003C6052">
        <w:rPr>
          <w:rStyle w:val="StyleUnderline"/>
          <w:bCs/>
        </w:rPr>
        <w:t>even Chinese scholars educated in US universities</w:t>
      </w:r>
      <w:r w:rsidRPr="00695E50">
        <w:rPr>
          <w:sz w:val="16"/>
        </w:rPr>
        <w:t xml:space="preserve"> (or Chinese universities under Western models of knowledge) </w:t>
      </w:r>
      <w:r w:rsidRPr="003C6052">
        <w:rPr>
          <w:rStyle w:val="StyleUnderline"/>
          <w:bCs/>
        </w:rPr>
        <w:t xml:space="preserve">can come to justify the hegemony of the ‘Global North’ and </w:t>
      </w:r>
      <w:proofErr w:type="spellStart"/>
      <w:r w:rsidRPr="003C6052">
        <w:rPr>
          <w:rStyle w:val="StyleUnderline"/>
          <w:bCs/>
        </w:rPr>
        <w:t>interiorise</w:t>
      </w:r>
      <w:proofErr w:type="spellEnd"/>
      <w:r w:rsidRPr="003C6052">
        <w:rPr>
          <w:rStyle w:val="StyleUnderline"/>
          <w:bCs/>
        </w:rPr>
        <w:t xml:space="preserve"> the position of subordination of China as normal.</w:t>
      </w:r>
    </w:p>
    <w:p w14:paraId="5095F003" w14:textId="1DFE2A89" w:rsidR="00DD022D" w:rsidRDefault="00DD022D" w:rsidP="00DD022D">
      <w:pPr>
        <w:rPr>
          <w:rStyle w:val="StyleUnderline"/>
        </w:rPr>
      </w:pPr>
      <w:r w:rsidRPr="00695E50">
        <w:rPr>
          <w:sz w:val="16"/>
        </w:rPr>
        <w:t xml:space="preserve">In this context, it is often ignored how scholars that go against the hegemonic understanding of China encounter barriers and pressure in the ‘Global North’. First, </w:t>
      </w:r>
      <w:r w:rsidRPr="00695E50">
        <w:rPr>
          <w:rStyle w:val="StyleUnderline"/>
        </w:rPr>
        <w:t xml:space="preserve">in the ‘New Cold War’ environment of hostility towards China, it becomes possible that scholars showing equidistance or defending certain </w:t>
      </w:r>
      <w:r w:rsidRPr="003C6052">
        <w:rPr>
          <w:rStyle w:val="StyleUnderline"/>
          <w:bCs/>
        </w:rPr>
        <w:t xml:space="preserve">Chinese perspectives become </w:t>
      </w:r>
      <w:proofErr w:type="spellStart"/>
      <w:r w:rsidRPr="003C6052">
        <w:rPr>
          <w:rStyle w:val="StyleUnderline"/>
          <w:bCs/>
        </w:rPr>
        <w:t>stigmatised</w:t>
      </w:r>
      <w:proofErr w:type="spellEnd"/>
      <w:r w:rsidRPr="00695E50">
        <w:rPr>
          <w:sz w:val="16"/>
        </w:rPr>
        <w:t xml:space="preserve"> by peers </w:t>
      </w:r>
      <w:r w:rsidRPr="00695E50">
        <w:rPr>
          <w:rStyle w:val="StyleUnderline"/>
        </w:rPr>
        <w:t xml:space="preserve">as siding with the ‘enemy’, in a logic that curtails pluralism and </w:t>
      </w:r>
      <w:r w:rsidRPr="003C6052">
        <w:rPr>
          <w:rStyle w:val="StyleUnderline"/>
          <w:bCs/>
        </w:rPr>
        <w:t>induces self-censorship</w:t>
      </w:r>
      <w:r w:rsidRPr="00695E50">
        <w:rPr>
          <w:rStyle w:val="StyleUnderline"/>
        </w:rPr>
        <w:t xml:space="preserve">. </w:t>
      </w:r>
      <w:r w:rsidRPr="00695E50">
        <w:rPr>
          <w:sz w:val="16"/>
        </w:rPr>
        <w:t xml:space="preserve">A second point is that </w:t>
      </w:r>
      <w:r w:rsidRPr="00695E50">
        <w:rPr>
          <w:rStyle w:val="StyleUnderline"/>
        </w:rPr>
        <w:t xml:space="preserve">scholars who challenge the prevailing view of the ‘China threat’ may encounter </w:t>
      </w:r>
      <w:r w:rsidRPr="003C6052">
        <w:rPr>
          <w:rStyle w:val="StyleUnderline"/>
          <w:bCs/>
        </w:rPr>
        <w:t>unfair obstacles in getting their work published</w:t>
      </w:r>
      <w:r w:rsidRPr="00695E50">
        <w:rPr>
          <w:rStyle w:val="StyleUnderline"/>
        </w:rPr>
        <w:t xml:space="preserve">, not necessarily because of lack of merit but rather because their arguments contradict the entrenched biases of editors and reviewers. The academic privilege of the ‘Global North’, thus, contributes to hampering the </w:t>
      </w:r>
      <w:proofErr w:type="spellStart"/>
      <w:r w:rsidRPr="00695E50">
        <w:rPr>
          <w:rStyle w:val="StyleUnderline"/>
        </w:rPr>
        <w:t>decolonisation</w:t>
      </w:r>
      <w:proofErr w:type="spellEnd"/>
      <w:r w:rsidRPr="00695E50">
        <w:rPr>
          <w:rStyle w:val="StyleUnderline"/>
        </w:rPr>
        <w:t xml:space="preserve"> of knowledge, </w:t>
      </w:r>
      <w:proofErr w:type="spellStart"/>
      <w:r w:rsidRPr="00695E50">
        <w:rPr>
          <w:rStyle w:val="StyleUnderline"/>
        </w:rPr>
        <w:t>normalising</w:t>
      </w:r>
      <w:proofErr w:type="spellEnd"/>
      <w:r w:rsidRPr="00695E50">
        <w:rPr>
          <w:rStyle w:val="StyleUnderline"/>
        </w:rPr>
        <w:t xml:space="preserve"> existing relations of domination/subordination and </w:t>
      </w:r>
      <w:proofErr w:type="spellStart"/>
      <w:r w:rsidRPr="00695E50">
        <w:rPr>
          <w:rStyle w:val="StyleUnderline"/>
        </w:rPr>
        <w:t>legitimising</w:t>
      </w:r>
      <w:proofErr w:type="spellEnd"/>
      <w:r w:rsidRPr="00695E50">
        <w:rPr>
          <w:rStyle w:val="StyleUnderline"/>
        </w:rPr>
        <w:t xml:space="preserve"> the ‘China threat’ rhetoric through scholarly work. </w:t>
      </w:r>
    </w:p>
    <w:p w14:paraId="1D6A6928" w14:textId="6661580F" w:rsidR="00DD022D" w:rsidRPr="00DD022D" w:rsidRDefault="00DD022D" w:rsidP="00DD022D">
      <w:pPr>
        <w:pStyle w:val="Heading3"/>
      </w:pPr>
      <w:r w:rsidRPr="00DD022D">
        <w:t>Link---Tech---2NC</w:t>
      </w:r>
    </w:p>
    <w:p w14:paraId="1A5D2862" w14:textId="77777777" w:rsidR="00DD022D" w:rsidRPr="00FC6968" w:rsidRDefault="00DD022D" w:rsidP="00DD022D">
      <w:pPr>
        <w:pStyle w:val="Heading4"/>
      </w:pPr>
      <w:r w:rsidRPr="00FC6968">
        <w:t xml:space="preserve">Securitizing </w:t>
      </w:r>
      <w:r w:rsidRPr="00FC6968">
        <w:rPr>
          <w:u w:val="single"/>
        </w:rPr>
        <w:t>AI</w:t>
      </w:r>
      <w:r w:rsidRPr="00FC6968">
        <w:t xml:space="preserve"> and </w:t>
      </w:r>
      <w:r>
        <w:t xml:space="preserve">Cyber </w:t>
      </w:r>
      <w:r>
        <w:rPr>
          <w:u w:val="single"/>
        </w:rPr>
        <w:t>T</w:t>
      </w:r>
      <w:r w:rsidRPr="00FC6968">
        <w:rPr>
          <w:u w:val="single"/>
        </w:rPr>
        <w:t>echnology</w:t>
      </w:r>
      <w:r w:rsidRPr="00FC6968">
        <w:t xml:space="preserve"> is a means of </w:t>
      </w:r>
      <w:r w:rsidRPr="00FC6968">
        <w:rPr>
          <w:u w:val="single"/>
        </w:rPr>
        <w:t>threat construction</w:t>
      </w:r>
      <w:r w:rsidRPr="00FC6968">
        <w:t xml:space="preserve"> that reinforces </w:t>
      </w:r>
      <w:r w:rsidRPr="00FC6968">
        <w:rPr>
          <w:u w:val="single"/>
        </w:rPr>
        <w:t>polarization</w:t>
      </w:r>
      <w:r w:rsidRPr="00FC6968">
        <w:t xml:space="preserve">, </w:t>
      </w:r>
      <w:r w:rsidRPr="00FC6968">
        <w:rPr>
          <w:u w:val="single"/>
        </w:rPr>
        <w:t>political violence</w:t>
      </w:r>
      <w:r w:rsidRPr="00FC6968">
        <w:t xml:space="preserve">, and </w:t>
      </w:r>
      <w:r w:rsidRPr="00FC6968">
        <w:rPr>
          <w:u w:val="single"/>
        </w:rPr>
        <w:t>radicalism</w:t>
      </w:r>
      <w:r w:rsidRPr="00FC6968">
        <w:t xml:space="preserve">. Also, </w:t>
      </w:r>
      <w:r w:rsidRPr="00FC6968">
        <w:rPr>
          <w:u w:val="single"/>
        </w:rPr>
        <w:t>turns case</w:t>
      </w:r>
      <w:r w:rsidRPr="00FC6968">
        <w:t xml:space="preserve"> because tools used to solve the securitized threat with AI </w:t>
      </w:r>
      <w:r w:rsidRPr="00FC6968">
        <w:rPr>
          <w:u w:val="single"/>
        </w:rPr>
        <w:t>contributes</w:t>
      </w:r>
      <w:r w:rsidRPr="00FC6968">
        <w:t xml:space="preserve"> to violence and extremism while spreading misinformation and driving conflict</w:t>
      </w:r>
    </w:p>
    <w:p w14:paraId="02E2FA84" w14:textId="77777777" w:rsidR="00DD022D" w:rsidRPr="00FC6968" w:rsidRDefault="00DD022D" w:rsidP="00DD022D">
      <w:pPr>
        <w:rPr>
          <w:rStyle w:val="Style13ptBold"/>
          <w:b w:val="0"/>
          <w:bCs w:val="0"/>
          <w:sz w:val="22"/>
        </w:rPr>
      </w:pPr>
      <w:r w:rsidRPr="00FC6968">
        <w:t xml:space="preserve">Joe </w:t>
      </w:r>
      <w:r w:rsidRPr="00FC6968">
        <w:rPr>
          <w:rStyle w:val="Style13ptBold"/>
        </w:rPr>
        <w:t xml:space="preserve">Burton ’23. </w:t>
      </w:r>
      <w:r>
        <w:rPr>
          <w:rStyle w:val="Style13ptBold"/>
          <w:b w:val="0"/>
          <w:bCs w:val="0"/>
          <w:sz w:val="22"/>
        </w:rPr>
        <w:t>Burton</w:t>
      </w:r>
      <w:r w:rsidRPr="00FC6968">
        <w:rPr>
          <w:rStyle w:val="Style13ptBold"/>
          <w:b w:val="0"/>
          <w:bCs w:val="0"/>
          <w:sz w:val="22"/>
        </w:rPr>
        <w:t xml:space="preserve"> is a professor and researcher of Security and Protection Science at Lancaster University. “Algorithmic extremism? The securitization of artificial intelligence (AI) and its impact on radicalism, polarization and political violence.” 11-17-2023.  https://www.sciencedirect.com/science/article/abs/pii/S0160791X23000672///KM</w:t>
      </w:r>
    </w:p>
    <w:p w14:paraId="58B1554C" w14:textId="77777777" w:rsidR="00DD022D" w:rsidRPr="00FC6968" w:rsidRDefault="00DD022D" w:rsidP="00DD022D">
      <w:r w:rsidRPr="00E97E20">
        <w:rPr>
          <w:rStyle w:val="Emphasis"/>
          <w:highlight w:val="cyan"/>
        </w:rPr>
        <w:t>AI</w:t>
      </w:r>
      <w:r w:rsidRPr="00FC6968">
        <w:rPr>
          <w:u w:val="single"/>
        </w:rPr>
        <w:t xml:space="preserve"> has been increasingly </w:t>
      </w:r>
      <w:r w:rsidRPr="00E97E20">
        <w:rPr>
          <w:rStyle w:val="Emphasis"/>
          <w:highlight w:val="cyan"/>
        </w:rPr>
        <w:t>associated with radicalization, extremism, and polarization</w:t>
      </w:r>
      <w:r w:rsidRPr="00FC6968">
        <w:rPr>
          <w:u w:val="single"/>
        </w:rPr>
        <w:t>.</w:t>
      </w:r>
      <w:r w:rsidRPr="00FC6968">
        <w:rPr>
          <w:b/>
          <w:bCs/>
          <w:u w:val="single"/>
        </w:rPr>
        <w:t xml:space="preserve"> </w:t>
      </w:r>
      <w:r w:rsidRPr="00FC6968">
        <w:rPr>
          <w:sz w:val="16"/>
        </w:rPr>
        <w:t xml:space="preserve">Each of these terms has various definitions and have been subject to analysis across a deep and broad literature in many academic </w:t>
      </w:r>
      <w:proofErr w:type="spellStart"/>
      <w:r w:rsidRPr="00FC6968">
        <w:rPr>
          <w:sz w:val="16"/>
        </w:rPr>
        <w:t>dicisplines</w:t>
      </w:r>
      <w:proofErr w:type="spellEnd"/>
      <w:r w:rsidRPr="00FC6968">
        <w:rPr>
          <w:sz w:val="16"/>
        </w:rPr>
        <w:t xml:space="preserve">. There is no consensus view in the literature of what constitutes radicalism or polarization or indeed how they can be measured. There is nothing inherently wrong with taking a radical position on a political, social or economic issue, and some radical beliefs have led to social progress. The term radicalism has also been used to refer to a more progressive and liberal politics [29]. The concern of this article, however, is to look at the connection between radicalism, polarization and violence in the modern context, and the impact of AI on these dynamics. In the context of this paper, radicalism is referred to as a process in which an individual or group adopts beliefs that are outside of the acceptable norms of society including a desire to break with the continuity of social institutions, stemming from a disbelief in their </w:t>
      </w:r>
      <w:proofErr w:type="spellStart"/>
      <w:r w:rsidRPr="00FC6968">
        <w:rPr>
          <w:sz w:val="16"/>
        </w:rPr>
        <w:t>reformability</w:t>
      </w:r>
      <w:proofErr w:type="spellEnd"/>
      <w:r w:rsidRPr="00FC6968">
        <w:rPr>
          <w:sz w:val="16"/>
        </w:rPr>
        <w:t xml:space="preserve"> [30]. In the contemporary era, and in popular usage, radicalism stands for political extremism of any variety, of the left or right [31], including such beliefs as white supremacy (the idea that whites are inherently superior to other races), white replacement theory (the notion that white people are being replaced by ethnic minorities), extreme forms of conspiracy theory (those espoused by the </w:t>
      </w:r>
      <w:proofErr w:type="spellStart"/>
      <w:r w:rsidRPr="00FC6968">
        <w:rPr>
          <w:sz w:val="16"/>
        </w:rPr>
        <w:t>QAnon</w:t>
      </w:r>
      <w:proofErr w:type="spellEnd"/>
      <w:r w:rsidRPr="00FC6968">
        <w:rPr>
          <w:sz w:val="16"/>
        </w:rPr>
        <w:t xml:space="preserve"> group, for example), and, crucially, the belief that violence against other peoples is acceptable and/or necessary in the pursuance of political goals or motivations. Radical beliefs contribute to polarization and form the basis of it – in this context, political polarization is the process of divergence of political attitudes to ideological extremes [32]. This can entail societies and/or societal groups become divided and through which incompatible and extreme views about the way that society should be governed emerge. Polarization is more likely if large numbers of people adopt radical </w:t>
      </w:r>
      <w:proofErr w:type="gramStart"/>
      <w:r w:rsidRPr="00FC6968">
        <w:rPr>
          <w:sz w:val="16"/>
        </w:rPr>
        <w:t>beliefs, and</w:t>
      </w:r>
      <w:proofErr w:type="gramEnd"/>
      <w:r w:rsidRPr="00FC6968">
        <w:rPr>
          <w:sz w:val="16"/>
        </w:rPr>
        <w:t xml:space="preserve"> can be (positively or negatively) influenced by political leaders, including through demonizing opposition politicians or groups, political reforms, curtailing democratic freedoms, and/or pursuing radical social and economic policies [33]. Polarization can also be the context in which radicalization and political violence occurs and/or an enabler for extremist violence [34]. According to recent research, polarization can create a matrix of vulnerabilities that may lead to violent extremism, and there are securitized forms of polarization that have emerged during the period of the post-9/11 war on terror which have contributed to armed conflict and political violence (these will be returned to later in the article).</w:t>
      </w:r>
    </w:p>
    <w:p w14:paraId="2622190F" w14:textId="77777777" w:rsidR="00DD022D" w:rsidRPr="00FC6968" w:rsidRDefault="00DD022D" w:rsidP="00DD022D">
      <w:pPr>
        <w:rPr>
          <w:sz w:val="16"/>
        </w:rPr>
      </w:pPr>
      <w:proofErr w:type="gramStart"/>
      <w:r w:rsidRPr="00FC6968">
        <w:rPr>
          <w:sz w:val="16"/>
        </w:rPr>
        <w:t>So</w:t>
      </w:r>
      <w:proofErr w:type="gramEnd"/>
      <w:r w:rsidRPr="00FC6968">
        <w:rPr>
          <w:sz w:val="16"/>
        </w:rPr>
        <w:t xml:space="preserve"> what is the connection between AI and these phenomenon? Information and communications technologies are increasingly recognized as having an instrumental effect on radicalization (the process through which an individual adopts radical or extreme beliefs), as well as polarization and the resort to political violence [35]. Technology is rarely the sole factor in these processes, and a mix of socio-economic, cultural, cognitive and historical factors are normally at play. In the post-9/11 period, technology has been instrumentalized by individuals and groups to increase levels of polarization, radicalize and encourage extreme political viewpoints, and in some cases directly encourage and cause political violence. Al Qaeda and ISIS activities online, for example, are aimed at radicalizing people into a belief system in which violence is a core goal, and these groups have contributed to and exploited polarization within societies and within the international system. On the far-right, online groups, sites and networks have also engaged in polarization and radicalization processes, calling, among other things, for white people to be ‘defended’ from the threat of multiculturalism, and creating narratives that depict those with opposing political viewpoints as anarchist, terrorists, or radicals themselves [36]. According to recent research, extremist groups are </w:t>
      </w:r>
      <w:proofErr w:type="spellStart"/>
      <w:r w:rsidRPr="00FC6968">
        <w:rPr>
          <w:sz w:val="16"/>
        </w:rPr>
        <w:t>harrnessing</w:t>
      </w:r>
      <w:proofErr w:type="spellEnd"/>
      <w:r w:rsidRPr="00FC6968">
        <w:rPr>
          <w:sz w:val="16"/>
        </w:rPr>
        <w:t xml:space="preserve"> the power of emerging technologies, including the algorithms that exist on social media that divert people's attention to extremist content, through the use of gaming platforms that can be modified to promote or reflect extremist goals or viewpoints, and through the use of AI generative models “that may enable and accelerate the production of a greater quantity and quality of digital propaganda manufactured by non-state extremist actors” [37].</w:t>
      </w:r>
    </w:p>
    <w:p w14:paraId="052813C4" w14:textId="77777777" w:rsidR="00DD022D" w:rsidRPr="00FC6968" w:rsidRDefault="00DD022D" w:rsidP="00DD022D">
      <w:r w:rsidRPr="00E97E20">
        <w:rPr>
          <w:rStyle w:val="Emphasis"/>
          <w:highlight w:val="cyan"/>
        </w:rPr>
        <w:t>Securitization</w:t>
      </w:r>
      <w:r w:rsidRPr="00FC6968">
        <w:t xml:space="preserve"> – </w:t>
      </w:r>
      <w:r w:rsidRPr="00FC6968">
        <w:rPr>
          <w:sz w:val="16"/>
        </w:rPr>
        <w:t xml:space="preserve">a well-established concept stemming from the Copenhagen School of International Relations [38] as well as </w:t>
      </w:r>
      <w:proofErr w:type="spellStart"/>
      <w:r w:rsidRPr="00FC6968">
        <w:rPr>
          <w:sz w:val="16"/>
        </w:rPr>
        <w:t>Foucaultian</w:t>
      </w:r>
      <w:proofErr w:type="spellEnd"/>
      <w:r w:rsidRPr="00FC6968">
        <w:rPr>
          <w:sz w:val="16"/>
        </w:rPr>
        <w:t xml:space="preserve"> IR [39] </w:t>
      </w:r>
      <w:r w:rsidRPr="00FC6968">
        <w:rPr>
          <w:b/>
          <w:bCs/>
          <w:u w:val="single"/>
        </w:rPr>
        <w:t xml:space="preserve">- </w:t>
      </w:r>
      <w:r w:rsidRPr="00FC6968">
        <w:rPr>
          <w:u w:val="single"/>
        </w:rPr>
        <w:t xml:space="preserve">is </w:t>
      </w:r>
      <w:r w:rsidRPr="00E97E20">
        <w:rPr>
          <w:rStyle w:val="Emphasis"/>
          <w:highlight w:val="cyan"/>
        </w:rPr>
        <w:t>integral to these dynamics</w:t>
      </w:r>
      <w:r w:rsidRPr="00FC6968">
        <w:rPr>
          <w:u w:val="single"/>
        </w:rPr>
        <w:t>, although not often recognized as such.</w:t>
      </w:r>
      <w:r w:rsidRPr="00FC6968">
        <w:t xml:space="preserve"> </w:t>
      </w:r>
      <w:r w:rsidRPr="00FC6968">
        <w:rPr>
          <w:sz w:val="16"/>
        </w:rPr>
        <w:t xml:space="preserve">Securitization is the process in which political actors use discourse, narratives, and framings to construct or highlight existential threats (terrorism, for example) to a referent object (e.g. the state), which are then used to implement special or emergency political measures [40]. </w:t>
      </w:r>
      <w:r w:rsidRPr="00FC6968">
        <w:rPr>
          <w:u w:val="single"/>
        </w:rPr>
        <w:t xml:space="preserve">Securitization has already occurred within cyber security debates – the </w:t>
      </w:r>
      <w:r w:rsidRPr="00E97E20">
        <w:rPr>
          <w:rStyle w:val="Emphasis"/>
          <w:highlight w:val="cyan"/>
        </w:rPr>
        <w:t>use of threat analogies</w:t>
      </w:r>
      <w:r w:rsidRPr="00FC6968">
        <w:rPr>
          <w:u w:val="single"/>
        </w:rPr>
        <w:t xml:space="preserve"> like ‘digital pearl </w:t>
      </w:r>
      <w:proofErr w:type="spellStart"/>
      <w:r w:rsidRPr="00FC6968">
        <w:rPr>
          <w:u w:val="single"/>
        </w:rPr>
        <w:t>harbour</w:t>
      </w:r>
      <w:proofErr w:type="spellEnd"/>
      <w:r w:rsidRPr="00FC6968">
        <w:rPr>
          <w:u w:val="single"/>
        </w:rPr>
        <w:t xml:space="preserve">’, ‘weapons of mass disruption’ and ‘digital 9/11’, as well as biological metaphors such as ‘worms’ ‘viruses’ and ‘infodemic’, are examples of securitizing discourse that has framed cyber security as an existential threat and has arguably led to the </w:t>
      </w:r>
      <w:proofErr w:type="spellStart"/>
      <w:r w:rsidRPr="00FC6968">
        <w:rPr>
          <w:u w:val="single"/>
        </w:rPr>
        <w:t>centralisation</w:t>
      </w:r>
      <w:proofErr w:type="spellEnd"/>
      <w:r w:rsidRPr="00FC6968">
        <w:rPr>
          <w:u w:val="single"/>
        </w:rPr>
        <w:t xml:space="preserve"> of power by national security agencies [41]. Securitization can </w:t>
      </w:r>
      <w:r w:rsidRPr="00E97E20">
        <w:rPr>
          <w:rStyle w:val="Emphasis"/>
          <w:highlight w:val="cyan"/>
        </w:rPr>
        <w:t>contribute to polarization</w:t>
      </w:r>
      <w:r w:rsidRPr="00FC6968">
        <w:rPr>
          <w:u w:val="single"/>
        </w:rPr>
        <w:t xml:space="preserve">; framing a political adversary as an existential threat is clearly polarizing; </w:t>
      </w:r>
      <w:r w:rsidRPr="00FC6968">
        <w:rPr>
          <w:sz w:val="16"/>
        </w:rPr>
        <w:t>arguing, for example, that the Black Lives Matter movement is a threat to America is one such example, as per Whyte's argument above. It can also be used to justify special measures.</w:t>
      </w:r>
      <w:r w:rsidRPr="00FC6968">
        <w:t xml:space="preserve"> </w:t>
      </w:r>
      <w:r w:rsidRPr="00FC6968">
        <w:rPr>
          <w:u w:val="single"/>
        </w:rPr>
        <w:t xml:space="preserve">The </w:t>
      </w:r>
      <w:r w:rsidRPr="00E97E20">
        <w:rPr>
          <w:rStyle w:val="Emphasis"/>
          <w:highlight w:val="cyan"/>
        </w:rPr>
        <w:t>threat from terrorism</w:t>
      </w:r>
      <w:r w:rsidRPr="00FC6968">
        <w:rPr>
          <w:u w:val="single"/>
        </w:rPr>
        <w:t xml:space="preserve">, for example, and the </w:t>
      </w:r>
      <w:r w:rsidRPr="00E97E20">
        <w:rPr>
          <w:highlight w:val="cyan"/>
          <w:u w:val="single"/>
        </w:rPr>
        <w:t>language of</w:t>
      </w:r>
      <w:r w:rsidRPr="00FC6968">
        <w:rPr>
          <w:u w:val="single"/>
        </w:rPr>
        <w:t xml:space="preserve"> the ‘</w:t>
      </w:r>
      <w:r w:rsidRPr="00E97E20">
        <w:rPr>
          <w:highlight w:val="cyan"/>
          <w:u w:val="single"/>
        </w:rPr>
        <w:t>war’</w:t>
      </w:r>
      <w:r w:rsidRPr="00FC6968">
        <w:rPr>
          <w:u w:val="single"/>
        </w:rPr>
        <w:t xml:space="preserve"> on terror was </w:t>
      </w:r>
      <w:r w:rsidRPr="00E97E20">
        <w:rPr>
          <w:rStyle w:val="Emphasis"/>
          <w:highlight w:val="cyan"/>
        </w:rPr>
        <w:t>used to justify mass surveillance</w:t>
      </w:r>
      <w:r w:rsidRPr="00FC6968">
        <w:rPr>
          <w:u w:val="single"/>
        </w:rPr>
        <w:t xml:space="preserve"> and the invasion of Iraq in 2003. The </w:t>
      </w:r>
      <w:r w:rsidRPr="00E97E20">
        <w:rPr>
          <w:b/>
          <w:bCs/>
          <w:highlight w:val="cyan"/>
          <w:u w:val="single"/>
        </w:rPr>
        <w:t>relationship between</w:t>
      </w:r>
      <w:r w:rsidRPr="00E97E20">
        <w:rPr>
          <w:highlight w:val="cyan"/>
          <w:u w:val="single"/>
        </w:rPr>
        <w:t xml:space="preserve"> securitization</w:t>
      </w:r>
      <w:r w:rsidRPr="00FC6968">
        <w:rPr>
          <w:u w:val="single"/>
        </w:rPr>
        <w:t xml:space="preserve"> on the one hand and </w:t>
      </w:r>
      <w:r w:rsidRPr="00E97E20">
        <w:rPr>
          <w:b/>
          <w:bCs/>
          <w:highlight w:val="cyan"/>
          <w:u w:val="single"/>
        </w:rPr>
        <w:t>polarization</w:t>
      </w:r>
      <w:r w:rsidRPr="00E97E20">
        <w:rPr>
          <w:highlight w:val="cyan"/>
          <w:u w:val="single"/>
        </w:rPr>
        <w:t xml:space="preserve"> and </w:t>
      </w:r>
      <w:r w:rsidRPr="00E97E20">
        <w:rPr>
          <w:b/>
          <w:bCs/>
          <w:highlight w:val="cyan"/>
          <w:u w:val="single"/>
        </w:rPr>
        <w:t>radicalization</w:t>
      </w:r>
      <w:r w:rsidRPr="00FC6968">
        <w:rPr>
          <w:u w:val="single"/>
        </w:rPr>
        <w:t xml:space="preserve"> on the other has barely been touched upon in academic debates</w:t>
      </w:r>
      <w:r w:rsidRPr="00FC6968">
        <w:t xml:space="preserve"> </w:t>
      </w:r>
      <w:r w:rsidRPr="00FC6968">
        <w:rPr>
          <w:sz w:val="16"/>
        </w:rPr>
        <w:t>(despite separate and unconnected literatures on each). But there are clearly some close connections. Securitization can be a process used deliberately to target radical groups for special measures; it can be a polarizing process, particularly because securitizing narratives are politically contested within societies and internationally – the level of division over the use of the term ‘war’ for the fight against Al Qaeda is a case in point; and securitization can lead to excessively militarized responses to political issues that create cycles of conflict and violence in international affairs.</w:t>
      </w:r>
    </w:p>
    <w:p w14:paraId="6D8B0C55" w14:textId="77777777" w:rsidR="00DD022D" w:rsidRPr="00FC6968" w:rsidRDefault="00DD022D" w:rsidP="00DD022D">
      <w:r w:rsidRPr="00E97E20">
        <w:rPr>
          <w:rStyle w:val="Emphasis"/>
          <w:highlight w:val="cyan"/>
        </w:rPr>
        <w:t>Technology</w:t>
      </w:r>
      <w:r w:rsidRPr="00FC6968">
        <w:rPr>
          <w:u w:val="single"/>
        </w:rPr>
        <w:t xml:space="preserve"> has come to play a </w:t>
      </w:r>
      <w:r w:rsidRPr="00E97E20">
        <w:rPr>
          <w:rStyle w:val="Emphasis"/>
          <w:highlight w:val="cyan"/>
        </w:rPr>
        <w:t>crucial</w:t>
      </w:r>
      <w:r w:rsidRPr="00FC6968">
        <w:rPr>
          <w:u w:val="single"/>
        </w:rPr>
        <w:t xml:space="preserve"> role </w:t>
      </w:r>
      <w:r w:rsidRPr="00E97E20">
        <w:rPr>
          <w:rStyle w:val="Emphasis"/>
          <w:highlight w:val="cyan"/>
        </w:rPr>
        <w:t>in</w:t>
      </w:r>
      <w:r w:rsidRPr="00FC6968">
        <w:rPr>
          <w:rStyle w:val="Emphasis"/>
        </w:rPr>
        <w:t xml:space="preserve"> </w:t>
      </w:r>
      <w:r w:rsidRPr="00E97E20">
        <w:rPr>
          <w:rStyle w:val="Emphasis"/>
          <w:highlight w:val="cyan"/>
        </w:rPr>
        <w:t>securitization</w:t>
      </w:r>
      <w:r w:rsidRPr="00FC6968">
        <w:rPr>
          <w:u w:val="single"/>
        </w:rPr>
        <w:t xml:space="preserve"> processes</w:t>
      </w:r>
      <w:r w:rsidRPr="00FC6968">
        <w:t xml:space="preserve">. </w:t>
      </w:r>
      <w:r w:rsidRPr="00FC6968">
        <w:rPr>
          <w:sz w:val="16"/>
        </w:rPr>
        <w:t xml:space="preserve">Social media </w:t>
      </w:r>
      <w:proofErr w:type="gramStart"/>
      <w:r w:rsidRPr="00FC6968">
        <w:rPr>
          <w:sz w:val="16"/>
        </w:rPr>
        <w:t>in particular has</w:t>
      </w:r>
      <w:proofErr w:type="gramEnd"/>
      <w:r w:rsidRPr="00FC6968">
        <w:rPr>
          <w:sz w:val="16"/>
        </w:rPr>
        <w:t xml:space="preserve"> amplified securitizing discourse and narratives, allowed a more diverse range of actors to be involved in securitizing processes, and created online spaces where there is no refutation of the types of propaganda, misinformation or disinformation that conjure (often illusory) enemies and threats. As </w:t>
      </w:r>
      <w:proofErr w:type="spellStart"/>
      <w:r w:rsidRPr="00FC6968">
        <w:rPr>
          <w:sz w:val="16"/>
        </w:rPr>
        <w:t>Saedoc</w:t>
      </w:r>
      <w:proofErr w:type="spellEnd"/>
      <w:r w:rsidRPr="00FC6968">
        <w:rPr>
          <w:sz w:val="16"/>
        </w:rPr>
        <w:t xml:space="preserve"> and </w:t>
      </w:r>
      <w:proofErr w:type="spellStart"/>
      <w:r w:rsidRPr="00FC6968">
        <w:rPr>
          <w:sz w:val="16"/>
        </w:rPr>
        <w:t>Dezelen</w:t>
      </w:r>
      <w:proofErr w:type="spellEnd"/>
      <w:r w:rsidRPr="00FC6968">
        <w:rPr>
          <w:sz w:val="16"/>
        </w:rPr>
        <w:t xml:space="preserve"> argue, social media polarizes because it allows for the synthesis of hate speech and fake news (as well as other dystopian narratives (e.g. sensationalism) with existing prejudices and stereotypes [42]. This divisive discourse contributes to and exacerbates “social fragmentation” in society, especially among groups that are already in conflict because of societal diversity [43]. In the context of the </w:t>
      </w:r>
      <w:proofErr w:type="gramStart"/>
      <w:r w:rsidRPr="00FC6968">
        <w:rPr>
          <w:sz w:val="16"/>
        </w:rPr>
        <w:t>main focus</w:t>
      </w:r>
      <w:proofErr w:type="gramEnd"/>
      <w:r w:rsidRPr="00FC6968">
        <w:rPr>
          <w:sz w:val="16"/>
        </w:rPr>
        <w:t xml:space="preserve"> of this article, algorithms may contribute to these </w:t>
      </w:r>
      <w:proofErr w:type="spellStart"/>
      <w:r w:rsidRPr="00FC6968">
        <w:rPr>
          <w:sz w:val="16"/>
        </w:rPr>
        <w:t>dymanics</w:t>
      </w:r>
      <w:proofErr w:type="spellEnd"/>
      <w:r w:rsidRPr="00FC6968">
        <w:rPr>
          <w:sz w:val="16"/>
        </w:rPr>
        <w:t xml:space="preserve"> by presenting fringe or radical views as more mainstream, and by diverting peoples’ attention to radical content </w:t>
      </w:r>
      <w:r w:rsidRPr="00FC6968">
        <w:t>[44</w:t>
      </w:r>
      <w:r w:rsidRPr="00FC6968">
        <w:rPr>
          <w:u w:val="single"/>
        </w:rPr>
        <w:t xml:space="preserve">]. As a report by the European Parliament argues, </w:t>
      </w:r>
      <w:proofErr w:type="spellStart"/>
      <w:r w:rsidRPr="00E97E20">
        <w:rPr>
          <w:highlight w:val="cyan"/>
          <w:u w:val="single"/>
        </w:rPr>
        <w:t>Polarisation</w:t>
      </w:r>
      <w:proofErr w:type="spellEnd"/>
      <w:r w:rsidRPr="00FC6968">
        <w:rPr>
          <w:u w:val="single"/>
        </w:rPr>
        <w:t xml:space="preserve"> can happen by design </w:t>
      </w:r>
      <w:r w:rsidRPr="00E97E20">
        <w:rPr>
          <w:highlight w:val="cyan"/>
          <w:u w:val="single"/>
        </w:rPr>
        <w:t xml:space="preserve">of </w:t>
      </w:r>
      <w:r w:rsidRPr="00E97E20">
        <w:rPr>
          <w:rStyle w:val="Emphasis"/>
          <w:highlight w:val="cyan"/>
        </w:rPr>
        <w:t>tech</w:t>
      </w:r>
      <w:r w:rsidRPr="00FC6968">
        <w:rPr>
          <w:rStyle w:val="Emphasis"/>
        </w:rPr>
        <w:t>nological systems</w:t>
      </w:r>
      <w:r w:rsidRPr="00FC6968">
        <w:rPr>
          <w:u w:val="single"/>
        </w:rPr>
        <w:t xml:space="preserve"> “that potentially </w:t>
      </w:r>
      <w:r w:rsidRPr="00E97E20">
        <w:rPr>
          <w:rStyle w:val="Emphasis"/>
          <w:highlight w:val="cyan"/>
        </w:rPr>
        <w:t>narrow the diversity of information</w:t>
      </w:r>
      <w:r w:rsidRPr="00FC6968">
        <w:rPr>
          <w:u w:val="single"/>
        </w:rPr>
        <w:t xml:space="preserve"> accessed by individuals while facilitating the dissemination of divisive and </w:t>
      </w:r>
      <w:proofErr w:type="gramStart"/>
      <w:r w:rsidRPr="00FC6968">
        <w:rPr>
          <w:u w:val="single"/>
        </w:rPr>
        <w:t>emotionally-charged</w:t>
      </w:r>
      <w:proofErr w:type="gramEnd"/>
      <w:r w:rsidRPr="00FC6968">
        <w:rPr>
          <w:u w:val="single"/>
        </w:rPr>
        <w:t xml:space="preserve"> content” or by deliberate manipulation “through the </w:t>
      </w:r>
      <w:r w:rsidRPr="00E97E20">
        <w:rPr>
          <w:highlight w:val="cyan"/>
          <w:u w:val="single"/>
        </w:rPr>
        <w:t>exploitation</w:t>
      </w:r>
      <w:r w:rsidRPr="00FC6968">
        <w:rPr>
          <w:u w:val="single"/>
        </w:rPr>
        <w:t xml:space="preserve"> of loopholes in an attention-driven media ecosystem to stoke divisions </w:t>
      </w:r>
      <w:r w:rsidRPr="00E97E20">
        <w:rPr>
          <w:highlight w:val="cyan"/>
          <w:u w:val="single"/>
        </w:rPr>
        <w:t>and</w:t>
      </w:r>
      <w:r w:rsidRPr="00FC6968">
        <w:rPr>
          <w:u w:val="single"/>
        </w:rPr>
        <w:t xml:space="preserve"> </w:t>
      </w:r>
      <w:r w:rsidRPr="00E97E20">
        <w:rPr>
          <w:rStyle w:val="Emphasis"/>
          <w:highlight w:val="cyan"/>
        </w:rPr>
        <w:t>manipulate users</w:t>
      </w:r>
      <w:r w:rsidRPr="00FC6968">
        <w:rPr>
          <w:u w:val="single"/>
        </w:rPr>
        <w:t>”</w:t>
      </w:r>
      <w:r w:rsidRPr="00FC6968">
        <w:t xml:space="preserve"> [45].</w:t>
      </w:r>
    </w:p>
    <w:p w14:paraId="0A6519AF" w14:textId="77777777" w:rsidR="00DD022D" w:rsidRPr="00FC6968" w:rsidRDefault="00DD022D" w:rsidP="00DD022D"/>
    <w:p w14:paraId="63970B57" w14:textId="77777777" w:rsidR="00DD022D" w:rsidRPr="00FC6968" w:rsidRDefault="00DD022D" w:rsidP="00DD022D">
      <w:r w:rsidRPr="00FC6968">
        <w:rPr>
          <w:u w:val="single"/>
        </w:rPr>
        <w:t xml:space="preserve">It is thus important to consider the </w:t>
      </w:r>
      <w:r w:rsidRPr="00E97E20">
        <w:rPr>
          <w:rStyle w:val="Emphasis"/>
          <w:highlight w:val="cyan"/>
        </w:rPr>
        <w:t>multidirectional nature of the AI securitization</w:t>
      </w:r>
      <w:r w:rsidRPr="00FC6968">
        <w:rPr>
          <w:rStyle w:val="Emphasis"/>
        </w:rPr>
        <w:t>.</w:t>
      </w:r>
      <w:r w:rsidRPr="00FC6968">
        <w:rPr>
          <w:u w:val="single"/>
        </w:rPr>
        <w:t xml:space="preserve"> It is possible that </w:t>
      </w:r>
      <w:r w:rsidRPr="00410626">
        <w:rPr>
          <w:rStyle w:val="Emphasis"/>
          <w:highlight w:val="cyan"/>
        </w:rPr>
        <w:t>AI itself has been securitized</w:t>
      </w:r>
      <w:r w:rsidRPr="00FC6968">
        <w:rPr>
          <w:u w:val="single"/>
        </w:rPr>
        <w:t xml:space="preserve"> i.e. it has been framed as presenting an existential threat to states.</w:t>
      </w:r>
      <w:r w:rsidRPr="00FC6968">
        <w:t xml:space="preserve"> </w:t>
      </w:r>
      <w:r w:rsidRPr="00FC6968">
        <w:rPr>
          <w:u w:val="single"/>
        </w:rPr>
        <w:t xml:space="preserve">It could </w:t>
      </w:r>
      <w:r w:rsidRPr="00410626">
        <w:rPr>
          <w:highlight w:val="cyan"/>
          <w:u w:val="single"/>
        </w:rPr>
        <w:t>also</w:t>
      </w:r>
      <w:r w:rsidRPr="00FC6968">
        <w:rPr>
          <w:u w:val="single"/>
        </w:rPr>
        <w:t xml:space="preserve"> have </w:t>
      </w:r>
      <w:r w:rsidRPr="00410626">
        <w:rPr>
          <w:rStyle w:val="Emphasis"/>
          <w:highlight w:val="cyan"/>
        </w:rPr>
        <w:t>played a role during securitization processes</w:t>
      </w:r>
      <w:r w:rsidRPr="00FC6968">
        <w:rPr>
          <w:u w:val="single"/>
        </w:rPr>
        <w:t xml:space="preserve"> relating to other threats </w:t>
      </w:r>
      <w:r w:rsidRPr="00FC6968">
        <w:t>–</w:t>
      </w:r>
      <w:r w:rsidRPr="00FC6968">
        <w:rPr>
          <w:sz w:val="16"/>
        </w:rPr>
        <w:t xml:space="preserve"> i.e. it has been deployed as part of special measures to confront terrorism, for example. Finally, the securitization of AI may have contributed directly and led to the connected processes of radicalism, polarization and political violence. As this article goes on to argue, the representation of AI as an existential threat, and the political contexts out of which it has emerged, suggest that the securitization of AI has occurred and has already had wide and underappreciated consequences.</w:t>
      </w:r>
    </w:p>
    <w:p w14:paraId="349AEE5C" w14:textId="77777777" w:rsidR="00DD022D" w:rsidRPr="00FC6968" w:rsidRDefault="00DD022D" w:rsidP="00DD022D">
      <w:pPr>
        <w:rPr>
          <w:sz w:val="16"/>
        </w:rPr>
      </w:pPr>
      <w:r w:rsidRPr="00FC6968">
        <w:rPr>
          <w:sz w:val="16"/>
        </w:rPr>
        <w:t>3. The rise of algorithmic securitization</w:t>
      </w:r>
    </w:p>
    <w:p w14:paraId="36B70C86" w14:textId="77777777" w:rsidR="00DD022D" w:rsidRPr="00FC6968" w:rsidRDefault="00DD022D" w:rsidP="00DD022D">
      <w:pPr>
        <w:rPr>
          <w:b/>
          <w:iCs/>
          <w:sz w:val="30"/>
          <w:szCs w:val="30"/>
          <w:u w:val="single"/>
          <w:bdr w:val="single" w:sz="8" w:space="0" w:color="auto"/>
        </w:rPr>
      </w:pPr>
      <w:r w:rsidRPr="00FC6968">
        <w:rPr>
          <w:sz w:val="16"/>
        </w:rPr>
        <w:t xml:space="preserve">The securitization of AI has in fact been a regular feature of contemporary political narratives and discourse. On the one hand, AI is often framed as a tool to be used by national security agencies to respond to radicalism and to disrupt groups or individuals who commit political violence. On the other, the </w:t>
      </w:r>
      <w:r w:rsidRPr="00410626">
        <w:rPr>
          <w:rStyle w:val="Emphasis"/>
          <w:highlight w:val="cyan"/>
        </w:rPr>
        <w:t>securitization of AI</w:t>
      </w:r>
      <w:r w:rsidRPr="00FC6968">
        <w:rPr>
          <w:u w:val="single"/>
        </w:rPr>
        <w:t xml:space="preserve"> has shaped its use and development and encouraged applications of the technology that have </w:t>
      </w:r>
      <w:r w:rsidRPr="00410626">
        <w:rPr>
          <w:rStyle w:val="Emphasis"/>
          <w:sz w:val="30"/>
          <w:szCs w:val="30"/>
          <w:highlight w:val="cyan"/>
        </w:rPr>
        <w:t>fed into and exacerbated international and societal conflicts, polarization and division</w:t>
      </w:r>
      <w:r w:rsidRPr="00FC6968">
        <w:rPr>
          <w:rStyle w:val="Emphasis"/>
          <w:sz w:val="30"/>
          <w:szCs w:val="30"/>
        </w:rPr>
        <w:t>.</w:t>
      </w:r>
    </w:p>
    <w:p w14:paraId="27684700" w14:textId="77777777" w:rsidR="00DD022D" w:rsidRPr="00FC6968" w:rsidRDefault="00DD022D" w:rsidP="00DD022D">
      <w:pPr>
        <w:rPr>
          <w:sz w:val="16"/>
          <w:szCs w:val="16"/>
        </w:rPr>
      </w:pPr>
      <w:r w:rsidRPr="00FC6968">
        <w:rPr>
          <w:sz w:val="16"/>
          <w:szCs w:val="16"/>
        </w:rPr>
        <w:t>3.1. History, media and culture in the securitization process</w:t>
      </w:r>
    </w:p>
    <w:p w14:paraId="66788811" w14:textId="77777777" w:rsidR="00DD022D" w:rsidRPr="00FC6968" w:rsidRDefault="00DD022D" w:rsidP="00DD022D">
      <w:r w:rsidRPr="00FC6968">
        <w:rPr>
          <w:u w:val="single"/>
        </w:rPr>
        <w:t xml:space="preserve">The </w:t>
      </w:r>
      <w:r w:rsidRPr="00410626">
        <w:rPr>
          <w:rStyle w:val="Emphasis"/>
          <w:highlight w:val="cyan"/>
        </w:rPr>
        <w:t>roots</w:t>
      </w:r>
      <w:r w:rsidRPr="00FC6968">
        <w:rPr>
          <w:u w:val="single"/>
        </w:rPr>
        <w:t xml:space="preserve"> of the securitization of AI </w:t>
      </w:r>
      <w:r w:rsidRPr="00410626">
        <w:rPr>
          <w:rStyle w:val="Emphasis"/>
          <w:highlight w:val="cyan"/>
        </w:rPr>
        <w:t>predate securitization theory</w:t>
      </w:r>
      <w:r w:rsidRPr="00410626">
        <w:rPr>
          <w:highlight w:val="cyan"/>
          <w:u w:val="single"/>
        </w:rPr>
        <w:t xml:space="preserve"> itself</w:t>
      </w:r>
      <w:r w:rsidRPr="00FC6968">
        <w:rPr>
          <w:u w:val="single"/>
        </w:rPr>
        <w:t>.</w:t>
      </w:r>
      <w:r w:rsidRPr="00FC6968">
        <w:t xml:space="preserve"> </w:t>
      </w:r>
      <w:r w:rsidRPr="00FC6968">
        <w:rPr>
          <w:sz w:val="16"/>
        </w:rPr>
        <w:t xml:space="preserve">Aside from the longer philosophical debate and references to the possibility of the emergence of Artificial Intelligence, which goes back at least to the 13th Century [46], the reality of machine learning and other related automated processes were kick-started by World War 2. The Turing machine, developed by Professor Alan Turing to break the German enigma encryption codes, was </w:t>
      </w:r>
      <w:proofErr w:type="gramStart"/>
      <w:r w:rsidRPr="00FC6968">
        <w:rPr>
          <w:sz w:val="16"/>
        </w:rPr>
        <w:t>a major breakthrough</w:t>
      </w:r>
      <w:proofErr w:type="gramEnd"/>
      <w:r w:rsidRPr="00FC6968">
        <w:rPr>
          <w:sz w:val="16"/>
        </w:rPr>
        <w:t xml:space="preserve"> in modern computing and paved the way for the modern field of AI research to emerge. The Turing machine developed out of a highly securitized war time context in which Britain and its allies faced an existential threat from Germany, a power committed to radical and extreme ideas. In this instance a breakthrough in cryptanalysis and automated reasoning helped defeat extremism, but the fact that progress in the field emerged out of military </w:t>
      </w:r>
      <w:proofErr w:type="gramStart"/>
      <w:r w:rsidRPr="00FC6968">
        <w:rPr>
          <w:sz w:val="16"/>
        </w:rPr>
        <w:t>competition, and</w:t>
      </w:r>
      <w:proofErr w:type="gramEnd"/>
      <w:r w:rsidRPr="00FC6968">
        <w:rPr>
          <w:sz w:val="16"/>
        </w:rPr>
        <w:t xml:space="preserve"> was put to use by intelligence agencies should not be discounted in the understanding the broader historical arc of this technology. During the Cold War, it was the intelligence agencies and military establishments which funded many of the advanced Artificial Intelligence research institutes, including the US Defense Advanced Research Projects Agency (DARPA). Later in the Cold War, as recently declassified CIA papers reveal [47], the US Central Intelligence </w:t>
      </w:r>
      <w:proofErr w:type="spellStart"/>
      <w:r w:rsidRPr="00FC6968">
        <w:rPr>
          <w:sz w:val="16"/>
        </w:rPr>
        <w:t>Ageny</w:t>
      </w:r>
      <w:proofErr w:type="spellEnd"/>
      <w:r w:rsidRPr="00FC6968">
        <w:rPr>
          <w:sz w:val="16"/>
        </w:rPr>
        <w:t xml:space="preserve"> (CIA) were focused on the predictive power of AI, including its potential utility in the emerging missile </w:t>
      </w:r>
      <w:proofErr w:type="spellStart"/>
      <w:r w:rsidRPr="00FC6968">
        <w:rPr>
          <w:sz w:val="16"/>
        </w:rPr>
        <w:t>defence</w:t>
      </w:r>
      <w:proofErr w:type="spellEnd"/>
      <w:r w:rsidRPr="00FC6968">
        <w:rPr>
          <w:sz w:val="16"/>
        </w:rPr>
        <w:t xml:space="preserve"> and space race with the Soviet Union [48]. To this date, centralized and powerful national security establishments around the globe are investing heavily in AI and related technologies for surveillance and war fighting purposes. </w:t>
      </w:r>
    </w:p>
    <w:p w14:paraId="358DC220" w14:textId="12827151" w:rsidR="00DD022D" w:rsidRDefault="00642697" w:rsidP="00642697">
      <w:pPr>
        <w:pStyle w:val="Heading3"/>
      </w:pPr>
      <w:r w:rsidRPr="00642697">
        <w:t>Link---Russia---2NC</w:t>
      </w:r>
    </w:p>
    <w:p w14:paraId="579E3476" w14:textId="77777777" w:rsidR="00642697" w:rsidRPr="00624D70" w:rsidRDefault="00642697" w:rsidP="00642697">
      <w:pPr>
        <w:pStyle w:val="Heading4"/>
        <w:rPr>
          <w:rFonts w:cs="Times New Roman"/>
        </w:rPr>
      </w:pPr>
      <w:proofErr w:type="spellStart"/>
      <w:r w:rsidRPr="00624D70">
        <w:rPr>
          <w:rFonts w:cs="Times New Roman"/>
        </w:rPr>
        <w:t>Propoganda</w:t>
      </w:r>
      <w:proofErr w:type="spellEnd"/>
      <w:r w:rsidRPr="00624D70">
        <w:rPr>
          <w:rFonts w:cs="Times New Roman"/>
        </w:rPr>
        <w:t xml:space="preserve"> through the 1AC's framing of Russia as simultaneously weak yet dangerous reinforces Western superiority.  </w:t>
      </w:r>
    </w:p>
    <w:p w14:paraId="6B4F86B4" w14:textId="77777777" w:rsidR="00642697" w:rsidRPr="00624D70" w:rsidRDefault="00642697" w:rsidP="00642697">
      <w:r w:rsidRPr="00624D70">
        <w:t xml:space="preserve">Glenn </w:t>
      </w:r>
      <w:r w:rsidRPr="00624D70">
        <w:rPr>
          <w:rStyle w:val="Style13ptBold"/>
        </w:rPr>
        <w:t>Diesen</w:t>
      </w:r>
      <w:r w:rsidRPr="00624D70">
        <w:t>, 20</w:t>
      </w:r>
      <w:r w:rsidRPr="00624D70">
        <w:rPr>
          <w:rStyle w:val="Style13ptBold"/>
        </w:rPr>
        <w:t>22</w:t>
      </w:r>
      <w:r w:rsidRPr="00624D70">
        <w:t xml:space="preserve">, USN Business School Department of Economics, History and Social Sciences, "Russophobia Propaganda in International Politics", Springer Nature Singapore: Imprint: Palgrave Macmillan, PA, ableist language bracketed </w:t>
      </w:r>
    </w:p>
    <w:p w14:paraId="64EFA08C" w14:textId="77777777" w:rsidR="00642697" w:rsidRPr="00642697" w:rsidRDefault="00642697" w:rsidP="00642697">
      <w:pPr>
        <w:rPr>
          <w:sz w:val="16"/>
        </w:rPr>
      </w:pPr>
      <w:r w:rsidRPr="00642697">
        <w:rPr>
          <w:sz w:val="16"/>
        </w:rPr>
        <w:t xml:space="preserve">Propaganda is </w:t>
      </w:r>
      <w:proofErr w:type="spellStart"/>
      <w:r w:rsidRPr="00642697">
        <w:rPr>
          <w:sz w:val="16"/>
        </w:rPr>
        <w:t>characterised</w:t>
      </w:r>
      <w:proofErr w:type="spellEnd"/>
      <w:r w:rsidRPr="00642697">
        <w:rPr>
          <w:sz w:val="16"/>
        </w:rPr>
        <w:t xml:space="preserve"> by the appeal of virtuous ideas such as reason, </w:t>
      </w:r>
      <w:proofErr w:type="spellStart"/>
      <w:r w:rsidRPr="00642697">
        <w:rPr>
          <w:sz w:val="16"/>
        </w:rPr>
        <w:t>civilisation</w:t>
      </w:r>
      <w:proofErr w:type="spellEnd"/>
      <w:r w:rsidRPr="00642697">
        <w:rPr>
          <w:sz w:val="16"/>
        </w:rPr>
        <w:t xml:space="preserve"> and human freedom to define the in-groups and the diametrically opposite to define Russia as the main out-group. Relations between the West and Russia have throughout history been </w:t>
      </w:r>
      <w:proofErr w:type="spellStart"/>
      <w:r w:rsidRPr="00642697">
        <w:rPr>
          <w:sz w:val="16"/>
        </w:rPr>
        <w:t>conceptualised</w:t>
      </w:r>
      <w:proofErr w:type="spellEnd"/>
      <w:r w:rsidRPr="00642697">
        <w:rPr>
          <w:sz w:val="16"/>
        </w:rPr>
        <w:t xml:space="preserve"> as a relationship between political subjects that drives </w:t>
      </w:r>
      <w:proofErr w:type="spellStart"/>
      <w:r w:rsidRPr="00642697">
        <w:rPr>
          <w:sz w:val="16"/>
        </w:rPr>
        <w:t>civilisation</w:t>
      </w:r>
      <w:proofErr w:type="spellEnd"/>
      <w:r w:rsidRPr="00642697">
        <w:rPr>
          <w:sz w:val="16"/>
        </w:rPr>
        <w:t xml:space="preserve"> forward, and political objects that must be </w:t>
      </w:r>
      <w:proofErr w:type="spellStart"/>
      <w:r w:rsidRPr="00642697">
        <w:rPr>
          <w:sz w:val="16"/>
        </w:rPr>
        <w:t>civilised</w:t>
      </w:r>
      <w:proofErr w:type="spellEnd"/>
      <w:r w:rsidRPr="00642697">
        <w:rPr>
          <w:sz w:val="16"/>
        </w:rPr>
        <w:t>. The teacher-student relationship justifies a hierarchy and sovereign inequality as inferior ethnicity, morality, culture and values cannot be given equal status to the superior.</w:t>
      </w:r>
    </w:p>
    <w:p w14:paraId="57EF101F" w14:textId="77777777" w:rsidR="00642697" w:rsidRPr="00642697" w:rsidRDefault="00642697" w:rsidP="00642697">
      <w:pPr>
        <w:rPr>
          <w:sz w:val="16"/>
        </w:rPr>
      </w:pPr>
      <w:r w:rsidRPr="00624D70">
        <w:rPr>
          <w:highlight w:val="cyan"/>
          <w:u w:val="single"/>
        </w:rPr>
        <w:t xml:space="preserve">Propaganda is instrumental to </w:t>
      </w:r>
      <w:proofErr w:type="spellStart"/>
      <w:r w:rsidRPr="00624D70">
        <w:rPr>
          <w:highlight w:val="cyan"/>
          <w:u w:val="single"/>
        </w:rPr>
        <w:t>legitimise</w:t>
      </w:r>
      <w:proofErr w:type="spellEnd"/>
      <w:r w:rsidRPr="00624D70">
        <w:rPr>
          <w:u w:val="single"/>
        </w:rPr>
        <w:t xml:space="preserve"> special privileges for the </w:t>
      </w:r>
      <w:r w:rsidRPr="00624D70">
        <w:rPr>
          <w:highlight w:val="cyan"/>
          <w:u w:val="single"/>
        </w:rPr>
        <w:t>West as the teacher</w:t>
      </w:r>
      <w:r w:rsidRPr="00642697">
        <w:rPr>
          <w:sz w:val="16"/>
        </w:rPr>
        <w:t xml:space="preserve">, while the </w:t>
      </w:r>
      <w:proofErr w:type="spellStart"/>
      <w:r w:rsidRPr="00624D70">
        <w:rPr>
          <w:u w:val="single"/>
        </w:rPr>
        <w:t>uncivilised</w:t>
      </w:r>
      <w:proofErr w:type="spellEnd"/>
      <w:r w:rsidRPr="00624D70">
        <w:rPr>
          <w:u w:val="single"/>
        </w:rPr>
        <w:t xml:space="preserve"> nature of the </w:t>
      </w:r>
      <w:r w:rsidRPr="00624D70">
        <w:rPr>
          <w:highlight w:val="cyan"/>
          <w:u w:val="single"/>
        </w:rPr>
        <w:t>Russian student</w:t>
      </w:r>
      <w:r w:rsidRPr="00624D70">
        <w:rPr>
          <w:u w:val="single"/>
        </w:rPr>
        <w:t xml:space="preserve"> presents an ultimatum</w:t>
      </w:r>
      <w:r w:rsidRPr="00642697">
        <w:rPr>
          <w:sz w:val="16"/>
        </w:rPr>
        <w:t>—</w:t>
      </w:r>
      <w:r w:rsidRPr="00624D70">
        <w:rPr>
          <w:b/>
          <w:bCs/>
          <w:highlight w:val="cyan"/>
          <w:u w:val="single"/>
        </w:rPr>
        <w:t>accept the role as the apprentice</w:t>
      </w:r>
      <w:r w:rsidRPr="00624D70">
        <w:rPr>
          <w:highlight w:val="cyan"/>
          <w:u w:val="single"/>
        </w:rPr>
        <w:t xml:space="preserve"> </w:t>
      </w:r>
      <w:r w:rsidRPr="00624D70">
        <w:rPr>
          <w:b/>
          <w:bCs/>
          <w:highlight w:val="cyan"/>
          <w:u w:val="single"/>
        </w:rPr>
        <w:t>or be confronted in the form of containment or defeat</w:t>
      </w:r>
      <w:r w:rsidRPr="00642697">
        <w:rPr>
          <w:sz w:val="16"/>
          <w:highlight w:val="cyan"/>
        </w:rPr>
        <w:t xml:space="preserve">. </w:t>
      </w:r>
      <w:r w:rsidRPr="00642697">
        <w:rPr>
          <w:sz w:val="16"/>
        </w:rPr>
        <w:t xml:space="preserve">Either way, </w:t>
      </w:r>
      <w:r w:rsidRPr="00624D70">
        <w:rPr>
          <w:u w:val="single"/>
        </w:rPr>
        <w:t xml:space="preserve">the stereotype </w:t>
      </w:r>
      <w:r w:rsidRPr="00624D70">
        <w:rPr>
          <w:highlight w:val="cyan"/>
          <w:u w:val="single"/>
        </w:rPr>
        <w:t>precludes Russia from restoring</w:t>
      </w:r>
      <w:r w:rsidRPr="00624D70">
        <w:rPr>
          <w:u w:val="single"/>
        </w:rPr>
        <w:t xml:space="preserve"> its political subjectivity and sovereign equality</w:t>
      </w:r>
      <w:r w:rsidRPr="00642697">
        <w:rPr>
          <w:sz w:val="16"/>
        </w:rPr>
        <w:t xml:space="preserve">. Russia’s </w:t>
      </w:r>
      <w:r w:rsidRPr="00624D70">
        <w:rPr>
          <w:rStyle w:val="Emphasis"/>
          <w:rFonts w:ascii="Times New Roman" w:hAnsi="Times New Roman" w:cs="Times New Roman"/>
          <w:highlight w:val="cyan"/>
        </w:rPr>
        <w:t>acceptance of its role as an apprentice of the West is imperative</w:t>
      </w:r>
      <w:r w:rsidRPr="00624D70">
        <w:rPr>
          <w:u w:val="single"/>
        </w:rPr>
        <w:t xml:space="preserve"> for the West own identity-building as a benign hegemon devoted to </w:t>
      </w:r>
      <w:proofErr w:type="spellStart"/>
      <w:r w:rsidRPr="00624D70">
        <w:rPr>
          <w:u w:val="single"/>
        </w:rPr>
        <w:t>socialising</w:t>
      </w:r>
      <w:proofErr w:type="spellEnd"/>
      <w:r w:rsidRPr="00624D70">
        <w:rPr>
          <w:u w:val="single"/>
        </w:rPr>
        <w:t xml:space="preserve"> and </w:t>
      </w:r>
      <w:proofErr w:type="spellStart"/>
      <w:r w:rsidRPr="00624D70">
        <w:rPr>
          <w:u w:val="single"/>
        </w:rPr>
        <w:t>civilising</w:t>
      </w:r>
      <w:proofErr w:type="spellEnd"/>
      <w:r w:rsidRPr="00624D70">
        <w:rPr>
          <w:u w:val="single"/>
        </w:rPr>
        <w:t xml:space="preserve"> for common good</w:t>
      </w:r>
      <w:r w:rsidRPr="00642697">
        <w:rPr>
          <w:sz w:val="16"/>
        </w:rPr>
        <w:t>. Andrius Kubilius, a member of the European Parliament and the former Prime Minister of Lithuania, argued for a combination: “The new EU strategy towards Russia should entail three elements—deterrence, containment and transformation” (Kubilius, 2021).</w:t>
      </w:r>
    </w:p>
    <w:p w14:paraId="094A595F" w14:textId="77777777" w:rsidR="00642697" w:rsidRPr="00642697" w:rsidRDefault="00642697" w:rsidP="00642697">
      <w:pPr>
        <w:rPr>
          <w:sz w:val="16"/>
        </w:rPr>
      </w:pPr>
      <w:r w:rsidRPr="00642697">
        <w:rPr>
          <w:sz w:val="16"/>
        </w:rPr>
        <w:t>The inferior “Other” often plays the dual role of both a backward people and as an existential threat (Linklater, 2005). Case in point, Hitler’s propaganda against the Jews were defined by two distinct styles of language—either “scornful derision” of the inferior race or “</w:t>
      </w:r>
      <w:proofErr w:type="spellStart"/>
      <w:r w:rsidRPr="00642697">
        <w:rPr>
          <w:sz w:val="16"/>
        </w:rPr>
        <w:t>panicstricken</w:t>
      </w:r>
      <w:proofErr w:type="spellEnd"/>
      <w:r w:rsidRPr="00642697">
        <w:rPr>
          <w:sz w:val="16"/>
        </w:rPr>
        <w:t xml:space="preserve"> fear” of their threat to </w:t>
      </w:r>
      <w:proofErr w:type="spellStart"/>
      <w:r w:rsidRPr="00642697">
        <w:rPr>
          <w:sz w:val="16"/>
        </w:rPr>
        <w:t>civilisation</w:t>
      </w:r>
      <w:proofErr w:type="spellEnd"/>
      <w:r w:rsidRPr="00642697">
        <w:rPr>
          <w:sz w:val="16"/>
        </w:rPr>
        <w:t xml:space="preserve"> (Klemperer, 2006: 162). Russophobia has similarly produced two depictions in the language over the past 500 years—</w:t>
      </w:r>
      <w:r w:rsidRPr="00624D70">
        <w:rPr>
          <w:b/>
          <w:bCs/>
          <w:highlight w:val="cyan"/>
          <w:u w:val="single"/>
        </w:rPr>
        <w:t xml:space="preserve">disdain for Russians as an </w:t>
      </w:r>
      <w:proofErr w:type="spellStart"/>
      <w:r w:rsidRPr="00624D70">
        <w:rPr>
          <w:rStyle w:val="Emphasis"/>
          <w:rFonts w:ascii="Times New Roman" w:hAnsi="Times New Roman" w:cs="Times New Roman"/>
          <w:highlight w:val="cyan"/>
        </w:rPr>
        <w:t>uncivilised</w:t>
      </w:r>
      <w:proofErr w:type="spellEnd"/>
      <w:r w:rsidRPr="00624D70">
        <w:rPr>
          <w:rStyle w:val="Emphasis"/>
          <w:rFonts w:ascii="Times New Roman" w:hAnsi="Times New Roman" w:cs="Times New Roman"/>
          <w:highlight w:val="cyan"/>
        </w:rPr>
        <w:t xml:space="preserve"> and backward</w:t>
      </w:r>
      <w:r w:rsidRPr="00624D70">
        <w:rPr>
          <w:b/>
          <w:bCs/>
          <w:u w:val="single"/>
        </w:rPr>
        <w:t xml:space="preserve"> </w:t>
      </w:r>
      <w:r w:rsidRPr="00624D70">
        <w:rPr>
          <w:b/>
          <w:bCs/>
          <w:highlight w:val="cyan"/>
          <w:u w:val="single"/>
        </w:rPr>
        <w:t>people</w:t>
      </w:r>
      <w:r w:rsidRPr="00642697">
        <w:rPr>
          <w:sz w:val="16"/>
        </w:rPr>
        <w:t xml:space="preserve">, and </w:t>
      </w:r>
      <w:r w:rsidRPr="00624D70">
        <w:rPr>
          <w:b/>
          <w:bCs/>
          <w:highlight w:val="cyan"/>
          <w:u w:val="single"/>
        </w:rPr>
        <w:t>simultaneously</w:t>
      </w:r>
      <w:r w:rsidRPr="00624D70">
        <w:rPr>
          <w:b/>
          <w:bCs/>
          <w:u w:val="single"/>
        </w:rPr>
        <w:t xml:space="preserve"> an immense </w:t>
      </w:r>
      <w:r w:rsidRPr="00624D70">
        <w:rPr>
          <w:b/>
          <w:bCs/>
          <w:highlight w:val="cyan"/>
          <w:u w:val="single"/>
        </w:rPr>
        <w:t>threat</w:t>
      </w:r>
      <w:r w:rsidRPr="00642697">
        <w:rPr>
          <w:sz w:val="16"/>
        </w:rPr>
        <w:t xml:space="preserve">. Even after the collapse of the Soviet Union, it was common to argue that </w:t>
      </w:r>
      <w:r w:rsidRPr="00624D70">
        <w:rPr>
          <w:u w:val="single"/>
        </w:rPr>
        <w:t>despite Russia’s “syndrome of backwardness”, it represents a threat to international security</w:t>
      </w:r>
      <w:r w:rsidRPr="00642697">
        <w:rPr>
          <w:sz w:val="16"/>
        </w:rPr>
        <w:t xml:space="preserve"> (Snyder, 1994: 181).</w:t>
      </w:r>
    </w:p>
    <w:p w14:paraId="04533867" w14:textId="77777777" w:rsidR="00642697" w:rsidRPr="00642697" w:rsidRDefault="00642697" w:rsidP="00642697">
      <w:pPr>
        <w:rPr>
          <w:sz w:val="16"/>
        </w:rPr>
      </w:pPr>
      <w:r w:rsidRPr="00642697">
        <w:rPr>
          <w:sz w:val="16"/>
        </w:rPr>
        <w:t xml:space="preserve">Consequently, propaganda can produce what Orwell referred to as doublethink, which is the act of accepting two contradictory beliefs simultaneously. </w:t>
      </w:r>
      <w:r w:rsidRPr="00624D70">
        <w:rPr>
          <w:b/>
          <w:bCs/>
          <w:u w:val="single"/>
        </w:rPr>
        <w:t xml:space="preserve">Russia is depicted as </w:t>
      </w:r>
      <w:r w:rsidRPr="00624D70">
        <w:rPr>
          <w:rStyle w:val="Emphasis"/>
          <w:rFonts w:ascii="Times New Roman" w:hAnsi="Times New Roman" w:cs="Times New Roman"/>
          <w:highlight w:val="cyan"/>
        </w:rPr>
        <w:t>hopelessly weak</w:t>
      </w:r>
      <w:r w:rsidRPr="00624D70">
        <w:rPr>
          <w:b/>
          <w:bCs/>
          <w:u w:val="single"/>
        </w:rPr>
        <w:t xml:space="preserve"> and lingering towards collapse, and </w:t>
      </w:r>
      <w:r w:rsidRPr="00624D70">
        <w:rPr>
          <w:rStyle w:val="Emphasis"/>
          <w:rFonts w:ascii="Times New Roman" w:hAnsi="Times New Roman" w:cs="Times New Roman"/>
          <w:highlight w:val="cyan"/>
        </w:rPr>
        <w:t>simultaneously</w:t>
      </w:r>
      <w:r w:rsidRPr="00624D70">
        <w:rPr>
          <w:b/>
          <w:bCs/>
          <w:u w:val="single"/>
        </w:rPr>
        <w:t xml:space="preserve"> an </w:t>
      </w:r>
      <w:r w:rsidRPr="00624D70">
        <w:rPr>
          <w:rStyle w:val="Emphasis"/>
          <w:rFonts w:ascii="Times New Roman" w:hAnsi="Times New Roman" w:cs="Times New Roman"/>
          <w:highlight w:val="cyan"/>
        </w:rPr>
        <w:t>all-powerful threat</w:t>
      </w:r>
      <w:r w:rsidRPr="00624D70">
        <w:rPr>
          <w:b/>
          <w:bCs/>
          <w:u w:val="single"/>
        </w:rPr>
        <w:t xml:space="preserve"> responsible for nearly </w:t>
      </w:r>
      <w:proofErr w:type="gramStart"/>
      <w:r w:rsidRPr="00624D70">
        <w:rPr>
          <w:b/>
          <w:bCs/>
          <w:u w:val="single"/>
        </w:rPr>
        <w:t>all of</w:t>
      </w:r>
      <w:proofErr w:type="gramEnd"/>
      <w:r w:rsidRPr="00624D70">
        <w:rPr>
          <w:b/>
          <w:bCs/>
          <w:u w:val="single"/>
        </w:rPr>
        <w:t xml:space="preserve"> the West’s problems</w:t>
      </w:r>
      <w:r w:rsidRPr="00642697">
        <w:rPr>
          <w:sz w:val="16"/>
        </w:rPr>
        <w:t xml:space="preserve">. US Senator John McCain argued that “Russia is a gas </w:t>
      </w:r>
      <w:r w:rsidRPr="00624D70">
        <w:rPr>
          <w:b/>
          <w:bCs/>
          <w:u w:val="single"/>
        </w:rPr>
        <w:t>station masquerading as a country</w:t>
      </w:r>
      <w:r w:rsidRPr="00642697">
        <w:rPr>
          <w:sz w:val="16"/>
        </w:rPr>
        <w:t xml:space="preserve">” that is </w:t>
      </w:r>
      <w:r w:rsidRPr="00642697">
        <w:rPr>
          <w:strike/>
          <w:sz w:val="16"/>
        </w:rPr>
        <w:t>crippled</w:t>
      </w:r>
      <w:r w:rsidRPr="00642697">
        <w:rPr>
          <w:sz w:val="16"/>
        </w:rPr>
        <w:t xml:space="preserve"> [</w:t>
      </w:r>
      <w:r w:rsidRPr="00624D70">
        <w:rPr>
          <w:u w:val="single"/>
        </w:rPr>
        <w:t>hurt</w:t>
      </w:r>
      <w:r w:rsidRPr="00642697">
        <w:rPr>
          <w:sz w:val="16"/>
        </w:rPr>
        <w:t xml:space="preserve">] </w:t>
      </w:r>
      <w:r w:rsidRPr="00624D70">
        <w:rPr>
          <w:u w:val="single"/>
        </w:rPr>
        <w:t>by corruption and authoritarianism</w:t>
      </w:r>
      <w:r w:rsidRPr="00642697">
        <w:rPr>
          <w:sz w:val="16"/>
        </w:rPr>
        <w:t xml:space="preserve">, although it is also </w:t>
      </w:r>
      <w:r w:rsidRPr="00624D70">
        <w:rPr>
          <w:u w:val="single"/>
        </w:rPr>
        <w:t>a country that can mastermind a great conspiracy of influencing almost every election and referendum across the West</w:t>
      </w:r>
      <w:r w:rsidRPr="00642697">
        <w:rPr>
          <w:sz w:val="16"/>
        </w:rPr>
        <w:t xml:space="preserve">. </w:t>
      </w:r>
      <w:r w:rsidRPr="00624D70">
        <w:rPr>
          <w:rStyle w:val="Emphasis"/>
          <w:rFonts w:ascii="Times New Roman" w:hAnsi="Times New Roman" w:cs="Times New Roman"/>
          <w:highlight w:val="cyan"/>
        </w:rPr>
        <w:t>Scornful derision</w:t>
      </w:r>
      <w:r w:rsidRPr="00624D70">
        <w:rPr>
          <w:b/>
          <w:bCs/>
          <w:u w:val="single"/>
        </w:rPr>
        <w:t xml:space="preserve"> is expressed </w:t>
      </w:r>
      <w:r w:rsidRPr="00624D70">
        <w:rPr>
          <w:rStyle w:val="Emphasis"/>
          <w:rFonts w:ascii="Times New Roman" w:hAnsi="Times New Roman" w:cs="Times New Roman"/>
          <w:highlight w:val="cyan"/>
        </w:rPr>
        <w:t>towards</w:t>
      </w:r>
      <w:r w:rsidRPr="00624D70">
        <w:rPr>
          <w:b/>
          <w:bCs/>
          <w:u w:val="single"/>
        </w:rPr>
        <w:t xml:space="preserve"> Russia’s </w:t>
      </w:r>
      <w:r w:rsidRPr="00624D70">
        <w:rPr>
          <w:rStyle w:val="Emphasis"/>
          <w:rFonts w:ascii="Times New Roman" w:hAnsi="Times New Roman" w:cs="Times New Roman"/>
          <w:highlight w:val="cyan"/>
        </w:rPr>
        <w:t>hopeless economy</w:t>
      </w:r>
      <w:r w:rsidRPr="00642697">
        <w:rPr>
          <w:sz w:val="16"/>
        </w:rPr>
        <w:t xml:space="preserve"> the size of the Italian economy and its military budget being less than 10% of </w:t>
      </w:r>
      <w:proofErr w:type="spellStart"/>
      <w:r w:rsidRPr="00642697">
        <w:rPr>
          <w:sz w:val="16"/>
        </w:rPr>
        <w:t>NATO’smilitary</w:t>
      </w:r>
      <w:proofErr w:type="spellEnd"/>
      <w:r w:rsidRPr="00642697">
        <w:rPr>
          <w:sz w:val="16"/>
        </w:rPr>
        <w:t xml:space="preserve"> budget, </w:t>
      </w:r>
      <w:r w:rsidRPr="00624D70">
        <w:rPr>
          <w:b/>
          <w:bCs/>
          <w:szCs w:val="32"/>
          <w:highlight w:val="cyan"/>
          <w:u w:val="single"/>
        </w:rPr>
        <w:t>yet</w:t>
      </w:r>
      <w:r w:rsidRPr="00624D70">
        <w:rPr>
          <w:szCs w:val="32"/>
          <w:u w:val="single"/>
        </w:rPr>
        <w:t xml:space="preserve"> </w:t>
      </w:r>
      <w:r w:rsidRPr="00624D70">
        <w:rPr>
          <w:u w:val="single"/>
        </w:rPr>
        <w:t xml:space="preserve">simultaneously the </w:t>
      </w:r>
      <w:proofErr w:type="spellStart"/>
      <w:r w:rsidRPr="00624D70">
        <w:rPr>
          <w:u w:val="single"/>
        </w:rPr>
        <w:t>panicstricken</w:t>
      </w:r>
      <w:proofErr w:type="spellEnd"/>
      <w:r w:rsidRPr="00624D70">
        <w:rPr>
          <w:u w:val="single"/>
        </w:rPr>
        <w:t xml:space="preserve"> </w:t>
      </w:r>
      <w:r w:rsidRPr="00624D70">
        <w:rPr>
          <w:rStyle w:val="Emphasis"/>
          <w:rFonts w:ascii="Times New Roman" w:hAnsi="Times New Roman" w:cs="Times New Roman"/>
          <w:highlight w:val="cyan"/>
        </w:rPr>
        <w:t>fear of</w:t>
      </w:r>
      <w:r w:rsidRPr="00624D70">
        <w:rPr>
          <w:rStyle w:val="Emphasis"/>
          <w:rFonts w:ascii="Times New Roman" w:hAnsi="Times New Roman" w:cs="Times New Roman"/>
        </w:rPr>
        <w:t xml:space="preserve"> Russia </w:t>
      </w:r>
      <w:r w:rsidRPr="00624D70">
        <w:rPr>
          <w:rStyle w:val="Emphasis"/>
          <w:rFonts w:ascii="Times New Roman" w:hAnsi="Times New Roman" w:cs="Times New Roman"/>
          <w:highlight w:val="cyan"/>
        </w:rPr>
        <w:t>conquering</w:t>
      </w:r>
      <w:r w:rsidRPr="00624D70">
        <w:rPr>
          <w:u w:val="single"/>
        </w:rPr>
        <w:t xml:space="preserve"> Europe</w:t>
      </w:r>
      <w:r w:rsidRPr="00642697">
        <w:rPr>
          <w:sz w:val="16"/>
        </w:rPr>
        <w:t xml:space="preserve"> requires the Western bloc to continuously increase its military spending, end economic reliance on Russia and rediscover solidarity against the Russian menace. During the Russian Duma elections, some media reports argued that Russia has no democracy, yet in the breath celebrated that Putin’s United Russia party lost many seats in the Duma. During the tensions between Ukraine and Russia in 2021/22, the Ukrainians were portrayed as brave, united and capable of destroying the Russian invading forces, while other reports there were warnings that the large hordes of Russian troops on the Ukrainian border could overwhelm the poor Ukrainians within a few days or hours.</w:t>
      </w:r>
    </w:p>
    <w:p w14:paraId="07A78550" w14:textId="77777777" w:rsidR="00642697" w:rsidRPr="00642697" w:rsidRDefault="00642697" w:rsidP="00642697">
      <w:pPr>
        <w:rPr>
          <w:sz w:val="16"/>
        </w:rPr>
      </w:pPr>
      <w:r w:rsidRPr="00642697">
        <w:rPr>
          <w:sz w:val="16"/>
        </w:rPr>
        <w:t xml:space="preserve"> An Oriental Barbarian </w:t>
      </w:r>
      <w:r w:rsidRPr="00642697">
        <w:rPr>
          <w:sz w:val="16"/>
        </w:rPr>
        <w:br/>
        <w:t xml:space="preserve">The East–West schism has been an enduring feature of Western </w:t>
      </w:r>
      <w:proofErr w:type="spellStart"/>
      <w:r w:rsidRPr="00642697">
        <w:rPr>
          <w:sz w:val="16"/>
        </w:rPr>
        <w:t>civilisation</w:t>
      </w:r>
      <w:proofErr w:type="spellEnd"/>
      <w:r w:rsidRPr="00642697">
        <w:rPr>
          <w:sz w:val="16"/>
        </w:rPr>
        <w:t xml:space="preserve"> since the democratic people of ancient Greece competed with the barbaric Scythians and despotic Persians, followed by the </w:t>
      </w:r>
      <w:proofErr w:type="spellStart"/>
      <w:r w:rsidRPr="00642697">
        <w:rPr>
          <w:sz w:val="16"/>
        </w:rPr>
        <w:t>civilised</w:t>
      </w:r>
      <w:proofErr w:type="spellEnd"/>
      <w:r w:rsidRPr="00642697">
        <w:rPr>
          <w:sz w:val="16"/>
        </w:rPr>
        <w:t xml:space="preserve"> Roman Empire attacked by the </w:t>
      </w:r>
      <w:proofErr w:type="spellStart"/>
      <w:r w:rsidRPr="00642697">
        <w:rPr>
          <w:sz w:val="16"/>
        </w:rPr>
        <w:t>uncivilised</w:t>
      </w:r>
      <w:proofErr w:type="spellEnd"/>
      <w:r w:rsidRPr="00642697">
        <w:rPr>
          <w:sz w:val="16"/>
        </w:rPr>
        <w:t xml:space="preserve"> Huns. Charlemagne and Byzantium engaged in East–West rivalry in the Middle Ages over being the rightful heir to the Roman Empire, a claim to represent Europe, which produced propaganda about the Orthodox of the East (</w:t>
      </w:r>
      <w:proofErr w:type="spellStart"/>
      <w:r w:rsidRPr="00642697">
        <w:rPr>
          <w:sz w:val="16"/>
        </w:rPr>
        <w:t>Mettan</w:t>
      </w:r>
      <w:proofErr w:type="spellEnd"/>
      <w:r w:rsidRPr="00642697">
        <w:rPr>
          <w:sz w:val="16"/>
        </w:rPr>
        <w:t>, 2017). Russia was detached from Europe in the thirteenth century as Kievan Rus disintegrated and the Mongols invaded and occupied Russian lands for the next 250 years. Relations between the West and Russia have ever since been informed by this period as Russia was assigned the identity and role of the inferior and despotic Asiatic people.</w:t>
      </w:r>
    </w:p>
    <w:p w14:paraId="08259A7B" w14:textId="2C0D56EB" w:rsidR="00642697" w:rsidRPr="00642697" w:rsidRDefault="00642697" w:rsidP="00642697">
      <w:pPr>
        <w:rPr>
          <w:sz w:val="16"/>
        </w:rPr>
      </w:pPr>
      <w:r w:rsidRPr="00642697">
        <w:rPr>
          <w:sz w:val="16"/>
        </w:rPr>
        <w:t xml:space="preserve">The </w:t>
      </w:r>
      <w:r w:rsidRPr="00624D70">
        <w:rPr>
          <w:b/>
          <w:bCs/>
          <w:sz w:val="21"/>
          <w:szCs w:val="28"/>
          <w:highlight w:val="cyan"/>
          <w:u w:val="single"/>
        </w:rPr>
        <w:t>focus on race was</w:t>
      </w:r>
      <w:r w:rsidRPr="00624D70">
        <w:rPr>
          <w:b/>
          <w:bCs/>
          <w:sz w:val="21"/>
          <w:szCs w:val="28"/>
          <w:u w:val="single"/>
        </w:rPr>
        <w:t xml:space="preserve"> a </w:t>
      </w:r>
      <w:r w:rsidRPr="00624D70">
        <w:rPr>
          <w:b/>
          <w:bCs/>
          <w:sz w:val="21"/>
          <w:szCs w:val="28"/>
          <w:highlight w:val="cyan"/>
          <w:u w:val="single"/>
        </w:rPr>
        <w:t>central</w:t>
      </w:r>
      <w:r w:rsidRPr="00624D70">
        <w:rPr>
          <w:b/>
          <w:bCs/>
          <w:sz w:val="21"/>
          <w:szCs w:val="28"/>
          <w:u w:val="single"/>
        </w:rPr>
        <w:t xml:space="preserve"> </w:t>
      </w:r>
      <w:r w:rsidRPr="00624D70">
        <w:rPr>
          <w:b/>
          <w:bCs/>
          <w:u w:val="single"/>
        </w:rPr>
        <w:t>aspect of Russophobia</w:t>
      </w:r>
      <w:r w:rsidRPr="00642697">
        <w:rPr>
          <w:sz w:val="16"/>
        </w:rPr>
        <w:t xml:space="preserve"> for centuries. The Mongol invasion in the thirteenth century established the initial racial, geographical, economic and cultural Otherness of Russia. Portrayed as an Asiatic successor of the Mongols, </w:t>
      </w:r>
      <w:r w:rsidRPr="00624D70">
        <w:rPr>
          <w:u w:val="single"/>
        </w:rPr>
        <w:t xml:space="preserve">Russia </w:t>
      </w:r>
      <w:r w:rsidRPr="00624D70">
        <w:rPr>
          <w:b/>
          <w:bCs/>
          <w:sz w:val="21"/>
          <w:szCs w:val="28"/>
          <w:highlight w:val="cyan"/>
          <w:u w:val="single"/>
        </w:rPr>
        <w:t>embodied both the barbaric inferiority of Eastern hordes and the existential threat that reaffirmed the West’s</w:t>
      </w:r>
      <w:r w:rsidRPr="00624D70">
        <w:rPr>
          <w:sz w:val="21"/>
          <w:szCs w:val="28"/>
          <w:u w:val="single"/>
        </w:rPr>
        <w:t xml:space="preserve"> </w:t>
      </w:r>
      <w:r w:rsidRPr="00624D70">
        <w:rPr>
          <w:u w:val="single"/>
        </w:rPr>
        <w:t xml:space="preserve">own </w:t>
      </w:r>
      <w:proofErr w:type="spellStart"/>
      <w:r w:rsidRPr="00624D70">
        <w:rPr>
          <w:u w:val="single"/>
        </w:rPr>
        <w:t>civilisational</w:t>
      </w:r>
      <w:proofErr w:type="spellEnd"/>
      <w:r w:rsidRPr="00624D70">
        <w:rPr>
          <w:u w:val="single"/>
        </w:rPr>
        <w:t xml:space="preserve"> </w:t>
      </w:r>
      <w:r w:rsidRPr="00624D70">
        <w:rPr>
          <w:b/>
          <w:bCs/>
          <w:sz w:val="21"/>
          <w:szCs w:val="28"/>
          <w:highlight w:val="cyan"/>
          <w:u w:val="single"/>
        </w:rPr>
        <w:t>superiority</w:t>
      </w:r>
      <w:r w:rsidRPr="00642697">
        <w:rPr>
          <w:sz w:val="16"/>
        </w:rPr>
        <w:t xml:space="preserve">. </w:t>
      </w:r>
      <w:proofErr w:type="spellStart"/>
      <w:r w:rsidRPr="00642697">
        <w:rPr>
          <w:sz w:val="16"/>
        </w:rPr>
        <w:t>Russophobic</w:t>
      </w:r>
      <w:proofErr w:type="spellEnd"/>
      <w:r w:rsidRPr="00642697">
        <w:rPr>
          <w:sz w:val="16"/>
        </w:rPr>
        <w:t xml:space="preserve"> </w:t>
      </w:r>
      <w:r w:rsidRPr="00624D70">
        <w:rPr>
          <w:u w:val="single"/>
        </w:rPr>
        <w:t>stereotypes began forming in the fifteenth and sixteenth centuries as Russia liberated itself from the Mongol-yoke, defeated the Tatar kingdoms and returned to the European political realm</w:t>
      </w:r>
      <w:r w:rsidRPr="00642697">
        <w:rPr>
          <w:sz w:val="16"/>
        </w:rPr>
        <w:t xml:space="preserve">. Western European </w:t>
      </w:r>
      <w:r w:rsidRPr="00624D70">
        <w:rPr>
          <w:b/>
          <w:bCs/>
          <w:u w:val="single"/>
        </w:rPr>
        <w:t xml:space="preserve">states assigned Russia the role of a barbarian Asiatic power from the East that threatened European </w:t>
      </w:r>
      <w:proofErr w:type="spellStart"/>
      <w:r w:rsidRPr="00624D70">
        <w:rPr>
          <w:b/>
          <w:bCs/>
          <w:u w:val="single"/>
        </w:rPr>
        <w:t>civilisation</w:t>
      </w:r>
      <w:proofErr w:type="spellEnd"/>
      <w:r w:rsidRPr="00642697">
        <w:rPr>
          <w:sz w:val="16"/>
        </w:rPr>
        <w:t>, which was a sentiment that the Poles could also harness support in their struggle against Muscovy</w:t>
      </w:r>
      <w:r>
        <w:rPr>
          <w:sz w:val="16"/>
        </w:rPr>
        <w:t>.</w:t>
      </w:r>
      <w:r w:rsidRPr="00642697">
        <w:rPr>
          <w:sz w:val="16"/>
        </w:rPr>
        <w:t xml:space="preserve"> </w:t>
      </w:r>
    </w:p>
    <w:p w14:paraId="25A41642" w14:textId="77777777" w:rsidR="00642697" w:rsidRPr="00624D70" w:rsidRDefault="00642697" w:rsidP="00642697">
      <w:pPr>
        <w:pStyle w:val="Heading4"/>
        <w:rPr>
          <w:rFonts w:cs="Times New Roman"/>
          <w:b w:val="0"/>
          <w:bCs/>
        </w:rPr>
      </w:pPr>
      <w:r w:rsidRPr="00624D70">
        <w:rPr>
          <w:rFonts w:cs="Times New Roman"/>
        </w:rPr>
        <w:t xml:space="preserve">The impact is self-fulfilling prophecies which ends in </w:t>
      </w:r>
      <w:r w:rsidRPr="00624D70">
        <w:rPr>
          <w:rFonts w:cs="Times New Roman"/>
          <w:u w:val="single"/>
        </w:rPr>
        <w:t>war</w:t>
      </w:r>
      <w:r w:rsidRPr="00624D70">
        <w:rPr>
          <w:rFonts w:cs="Times New Roman"/>
          <w:b w:val="0"/>
          <w:bCs/>
        </w:rPr>
        <w:t xml:space="preserve">---Western securitization is unsustainable because of the </w:t>
      </w:r>
      <w:r w:rsidRPr="00624D70">
        <w:rPr>
          <w:rFonts w:cs="Times New Roman"/>
          <w:b w:val="0"/>
          <w:bCs/>
          <w:u w:val="single"/>
        </w:rPr>
        <w:t>inability</w:t>
      </w:r>
      <w:r w:rsidRPr="00624D70">
        <w:rPr>
          <w:rFonts w:cs="Times New Roman"/>
          <w:b w:val="0"/>
          <w:bCs/>
        </w:rPr>
        <w:t xml:space="preserve"> to separate the West from the source of perpetual peace. </w:t>
      </w:r>
    </w:p>
    <w:p w14:paraId="6DD53B00" w14:textId="18B87758" w:rsidR="00642697" w:rsidRPr="002C4E36" w:rsidRDefault="00642697" w:rsidP="00642697">
      <w:r w:rsidRPr="002C4E36">
        <w:t xml:space="preserve">Glenn </w:t>
      </w:r>
      <w:r w:rsidRPr="002C4E36">
        <w:rPr>
          <w:rStyle w:val="Style13ptBold"/>
          <w:sz w:val="28"/>
          <w:szCs w:val="28"/>
        </w:rPr>
        <w:t>Diesen</w:t>
      </w:r>
      <w:r w:rsidRPr="002C4E36">
        <w:t>, 20</w:t>
      </w:r>
      <w:r w:rsidRPr="002C4E36">
        <w:rPr>
          <w:rStyle w:val="Style13ptBold"/>
          <w:sz w:val="28"/>
          <w:szCs w:val="28"/>
        </w:rPr>
        <w:t>22</w:t>
      </w:r>
      <w:r w:rsidRPr="002C4E36">
        <w:t xml:space="preserve">, USN Business School Department of Economics, History and Social Sciences, "Russophobia Propaganda in International Politics", Springer Nature </w:t>
      </w:r>
      <w:proofErr w:type="gramStart"/>
      <w:r w:rsidRPr="002C4E36">
        <w:t>Singapore :</w:t>
      </w:r>
      <w:proofErr w:type="gramEnd"/>
      <w:r w:rsidRPr="002C4E36">
        <w:t xml:space="preserve"> Imprint: Palgrave Macmillan, PA, ableist language bracketed, thanks CSU</w:t>
      </w:r>
    </w:p>
    <w:p w14:paraId="28456E15" w14:textId="77777777" w:rsidR="00642697" w:rsidRPr="00642697" w:rsidRDefault="00642697" w:rsidP="00642697">
      <w:pPr>
        <w:rPr>
          <w:sz w:val="16"/>
          <w:szCs w:val="28"/>
        </w:rPr>
      </w:pPr>
      <w:r w:rsidRPr="00642697">
        <w:rPr>
          <w:sz w:val="16"/>
          <w:szCs w:val="28"/>
        </w:rPr>
        <w:t xml:space="preserve">Propaganda has the positive function of creating unity and mobilizing people and resources towards a rational and strategic objective. However, </w:t>
      </w:r>
      <w:r w:rsidRPr="00624D70">
        <w:rPr>
          <w:b/>
          <w:bCs/>
          <w:sz w:val="21"/>
          <w:szCs w:val="28"/>
          <w:u w:val="single"/>
        </w:rPr>
        <w:t xml:space="preserve">propaganda can also have the </w:t>
      </w:r>
      <w:r w:rsidRPr="00624D70">
        <w:rPr>
          <w:b/>
          <w:bCs/>
          <w:sz w:val="21"/>
          <w:szCs w:val="28"/>
          <w:highlight w:val="cyan"/>
          <w:u w:val="single"/>
        </w:rPr>
        <w:t>negative consequence</w:t>
      </w:r>
      <w:r w:rsidRPr="00642697">
        <w:rPr>
          <w:sz w:val="16"/>
          <w:szCs w:val="28"/>
        </w:rPr>
        <w:t xml:space="preserve"> of </w:t>
      </w:r>
      <w:r w:rsidRPr="00624D70">
        <w:rPr>
          <w:sz w:val="21"/>
          <w:szCs w:val="28"/>
          <w:u w:val="single"/>
        </w:rPr>
        <w:t>diminishing rational decision-making</w:t>
      </w:r>
      <w:r w:rsidRPr="00642697">
        <w:rPr>
          <w:sz w:val="16"/>
          <w:szCs w:val="28"/>
        </w:rPr>
        <w:t xml:space="preserve">. A </w:t>
      </w:r>
      <w:r w:rsidRPr="00624D70">
        <w:rPr>
          <w:b/>
          <w:bCs/>
          <w:sz w:val="21"/>
          <w:szCs w:val="28"/>
          <w:u w:val="single"/>
        </w:rPr>
        <w:t xml:space="preserve">world </w:t>
      </w:r>
      <w:r w:rsidRPr="00624D70">
        <w:rPr>
          <w:sz w:val="21"/>
          <w:szCs w:val="28"/>
          <w:highlight w:val="cyan"/>
          <w:u w:val="single"/>
        </w:rPr>
        <w:t xml:space="preserve">divided between </w:t>
      </w:r>
      <w:r w:rsidRPr="00624D70">
        <w:rPr>
          <w:b/>
          <w:bCs/>
          <w:sz w:val="21"/>
          <w:szCs w:val="28"/>
          <w:highlight w:val="cyan"/>
          <w:u w:val="single"/>
        </w:rPr>
        <w:t>good</w:t>
      </w:r>
      <w:r w:rsidRPr="00624D70">
        <w:rPr>
          <w:sz w:val="21"/>
          <w:szCs w:val="28"/>
          <w:highlight w:val="cyan"/>
          <w:u w:val="single"/>
        </w:rPr>
        <w:t xml:space="preserve"> and </w:t>
      </w:r>
      <w:r w:rsidRPr="00624D70">
        <w:rPr>
          <w:b/>
          <w:bCs/>
          <w:sz w:val="21"/>
          <w:szCs w:val="28"/>
          <w:highlight w:val="cyan"/>
          <w:u w:val="single"/>
        </w:rPr>
        <w:t>evil</w:t>
      </w:r>
      <w:r w:rsidRPr="00624D70">
        <w:rPr>
          <w:sz w:val="21"/>
          <w:szCs w:val="28"/>
          <w:highlight w:val="cyan"/>
          <w:u w:val="single"/>
        </w:rPr>
        <w:t xml:space="preserve"> makes </w:t>
      </w:r>
      <w:r w:rsidRPr="00624D70">
        <w:rPr>
          <w:rStyle w:val="Emphasis"/>
          <w:rFonts w:ascii="Times New Roman" w:hAnsi="Times New Roman" w:cs="Times New Roman"/>
          <w:sz w:val="24"/>
          <w:szCs w:val="28"/>
          <w:highlight w:val="cyan"/>
        </w:rPr>
        <w:t>confrontation moral</w:t>
      </w:r>
      <w:r w:rsidRPr="00624D70">
        <w:rPr>
          <w:sz w:val="21"/>
          <w:szCs w:val="28"/>
          <w:u w:val="single"/>
        </w:rPr>
        <w:t xml:space="preserve"> and compromise immoral</w:t>
      </w:r>
      <w:r w:rsidRPr="00642697">
        <w:rPr>
          <w:sz w:val="16"/>
          <w:szCs w:val="28"/>
        </w:rPr>
        <w:t>. As Walter Lipmann discovered, propaganda is an essential tool to mobilize the public towards the confrontation of an adversary, although it often thwarts a workable peace.</w:t>
      </w:r>
    </w:p>
    <w:p w14:paraId="0A9CD182" w14:textId="77777777" w:rsidR="00642697" w:rsidRPr="00642697" w:rsidRDefault="00642697" w:rsidP="00642697">
      <w:pPr>
        <w:rPr>
          <w:sz w:val="16"/>
          <w:szCs w:val="28"/>
        </w:rPr>
      </w:pPr>
      <w:r w:rsidRPr="00642697">
        <w:rPr>
          <w:sz w:val="16"/>
          <w:szCs w:val="28"/>
        </w:rPr>
        <w:t xml:space="preserve">Propaganda </w:t>
      </w:r>
      <w:r w:rsidRPr="00624D70">
        <w:rPr>
          <w:sz w:val="21"/>
          <w:szCs w:val="28"/>
          <w:u w:val="single"/>
        </w:rPr>
        <w:t>undermines the ability to mitigate the security dilemma</w:t>
      </w:r>
      <w:r w:rsidRPr="00642697">
        <w:rPr>
          <w:sz w:val="16"/>
          <w:szCs w:val="28"/>
        </w:rPr>
        <w:t xml:space="preserve">, the </w:t>
      </w:r>
      <w:r w:rsidRPr="00624D70">
        <w:rPr>
          <w:b/>
          <w:bCs/>
          <w:sz w:val="21"/>
          <w:szCs w:val="28"/>
          <w:u w:val="single"/>
        </w:rPr>
        <w:t>situation in which actions taken by one state to enhance its security cause insecurity</w:t>
      </w:r>
      <w:r w:rsidRPr="00624D70">
        <w:rPr>
          <w:sz w:val="21"/>
          <w:szCs w:val="28"/>
          <w:u w:val="single"/>
        </w:rPr>
        <w:t xml:space="preserve"> and thus </w:t>
      </w:r>
      <w:proofErr w:type="gramStart"/>
      <w:r w:rsidRPr="00624D70">
        <w:rPr>
          <w:sz w:val="21"/>
          <w:szCs w:val="28"/>
          <w:u w:val="single"/>
        </w:rPr>
        <w:t>counter-actions</w:t>
      </w:r>
      <w:proofErr w:type="gramEnd"/>
      <w:r w:rsidRPr="00624D70">
        <w:rPr>
          <w:sz w:val="21"/>
          <w:szCs w:val="28"/>
          <w:u w:val="single"/>
        </w:rPr>
        <w:t xml:space="preserve"> by other states</w:t>
      </w:r>
      <w:r w:rsidRPr="00642697">
        <w:rPr>
          <w:sz w:val="16"/>
          <w:szCs w:val="28"/>
        </w:rPr>
        <w:t xml:space="preserve">. It is </w:t>
      </w:r>
      <w:r w:rsidRPr="00624D70">
        <w:rPr>
          <w:b/>
          <w:bCs/>
          <w:sz w:val="21"/>
          <w:szCs w:val="28"/>
          <w:highlight w:val="cyan"/>
          <w:u w:val="single"/>
        </w:rPr>
        <w:t xml:space="preserve">imperative to understand </w:t>
      </w:r>
      <w:r w:rsidRPr="00624D70">
        <w:rPr>
          <w:b/>
          <w:bCs/>
          <w:sz w:val="21"/>
          <w:szCs w:val="28"/>
          <w:u w:val="single"/>
        </w:rPr>
        <w:t xml:space="preserve">the security </w:t>
      </w:r>
      <w:r w:rsidRPr="00624D70">
        <w:rPr>
          <w:b/>
          <w:bCs/>
          <w:sz w:val="21"/>
          <w:szCs w:val="28"/>
          <w:highlight w:val="cyan"/>
          <w:u w:val="single"/>
        </w:rPr>
        <w:t>challenges of an adversary to</w:t>
      </w:r>
      <w:r w:rsidRPr="00624D70">
        <w:rPr>
          <w:b/>
          <w:bCs/>
          <w:sz w:val="21"/>
          <w:szCs w:val="28"/>
          <w:u w:val="single"/>
        </w:rPr>
        <w:t xml:space="preserve"> aptly </w:t>
      </w:r>
      <w:r w:rsidRPr="00624D70">
        <w:rPr>
          <w:b/>
          <w:bCs/>
          <w:sz w:val="21"/>
          <w:szCs w:val="28"/>
          <w:highlight w:val="cyan"/>
          <w:u w:val="single"/>
        </w:rPr>
        <w:t>analyze</w:t>
      </w:r>
      <w:r w:rsidRPr="00624D70">
        <w:rPr>
          <w:b/>
          <w:bCs/>
          <w:sz w:val="21"/>
          <w:szCs w:val="28"/>
          <w:u w:val="single"/>
        </w:rPr>
        <w:t xml:space="preserve"> their </w:t>
      </w:r>
      <w:r w:rsidRPr="00624D70">
        <w:rPr>
          <w:b/>
          <w:bCs/>
          <w:sz w:val="21"/>
          <w:szCs w:val="28"/>
          <w:highlight w:val="cyan"/>
          <w:u w:val="single"/>
        </w:rPr>
        <w:t xml:space="preserve">security policies and formulate </w:t>
      </w:r>
      <w:r w:rsidRPr="00624D70">
        <w:rPr>
          <w:b/>
          <w:bCs/>
          <w:sz w:val="21"/>
          <w:szCs w:val="28"/>
          <w:u w:val="single"/>
        </w:rPr>
        <w:t xml:space="preserve">the ideal </w:t>
      </w:r>
      <w:r w:rsidRPr="00624D70">
        <w:rPr>
          <w:b/>
          <w:bCs/>
          <w:sz w:val="21"/>
          <w:szCs w:val="28"/>
          <w:highlight w:val="cyan"/>
          <w:u w:val="single"/>
        </w:rPr>
        <w:t>policy in response</w:t>
      </w:r>
      <w:r w:rsidRPr="00642697">
        <w:rPr>
          <w:sz w:val="16"/>
          <w:szCs w:val="28"/>
          <w:highlight w:val="cyan"/>
        </w:rPr>
        <w:t xml:space="preserve">. </w:t>
      </w:r>
      <w:r w:rsidRPr="00642697">
        <w:rPr>
          <w:sz w:val="16"/>
          <w:szCs w:val="28"/>
        </w:rPr>
        <w:t xml:space="preserve">The </w:t>
      </w:r>
      <w:r w:rsidRPr="00624D70">
        <w:rPr>
          <w:sz w:val="21"/>
          <w:szCs w:val="28"/>
          <w:u w:val="single"/>
        </w:rPr>
        <w:t xml:space="preserve">West’s policies towards Russia are primarily informed by the security challenges from Russia, and Russia’s </w:t>
      </w:r>
      <w:r w:rsidRPr="00624D70">
        <w:rPr>
          <w:sz w:val="21"/>
          <w:szCs w:val="28"/>
          <w:highlight w:val="cyan"/>
          <w:u w:val="single"/>
        </w:rPr>
        <w:t xml:space="preserve">policies towards the West </w:t>
      </w:r>
      <w:r w:rsidRPr="00624D70">
        <w:rPr>
          <w:sz w:val="21"/>
          <w:szCs w:val="28"/>
          <w:u w:val="single"/>
        </w:rPr>
        <w:t xml:space="preserve">are similarly </w:t>
      </w:r>
      <w:r w:rsidRPr="00624D70">
        <w:rPr>
          <w:sz w:val="21"/>
          <w:szCs w:val="28"/>
          <w:highlight w:val="cyan"/>
          <w:u w:val="single"/>
        </w:rPr>
        <w:t>shaped principally by the security threats</w:t>
      </w:r>
      <w:r w:rsidRPr="00624D70">
        <w:rPr>
          <w:sz w:val="21"/>
          <w:szCs w:val="28"/>
          <w:u w:val="single"/>
        </w:rPr>
        <w:t xml:space="preserve"> from the</w:t>
      </w:r>
      <w:r w:rsidRPr="00642697">
        <w:rPr>
          <w:sz w:val="16"/>
          <w:szCs w:val="28"/>
        </w:rPr>
        <w:t xml:space="preserve"> West. Recognizing that the actions taken by one state to increase its security can decrease the security of the rival state is </w:t>
      </w:r>
      <w:r w:rsidRPr="00624D70">
        <w:rPr>
          <w:b/>
          <w:bCs/>
          <w:sz w:val="21"/>
          <w:szCs w:val="28"/>
          <w:highlight w:val="cyan"/>
          <w:u w:val="single"/>
        </w:rPr>
        <w:t>imperative to enhance mutual security</w:t>
      </w:r>
      <w:r w:rsidRPr="00642697">
        <w:rPr>
          <w:sz w:val="16"/>
          <w:szCs w:val="28"/>
        </w:rPr>
        <w:t>. This should not be controversial as the security dilemma is one of the most central concepts in political science and international relations, which infers that power maximization does not equate to security maximization.</w:t>
      </w:r>
    </w:p>
    <w:p w14:paraId="3D1E0C58" w14:textId="77777777" w:rsidR="00642697" w:rsidRPr="00642697" w:rsidRDefault="00642697" w:rsidP="00642697">
      <w:pPr>
        <w:rPr>
          <w:sz w:val="16"/>
          <w:szCs w:val="28"/>
        </w:rPr>
      </w:pPr>
      <w:r w:rsidRPr="00642697">
        <w:rPr>
          <w:sz w:val="16"/>
          <w:szCs w:val="28"/>
        </w:rPr>
        <w:t xml:space="preserve">However, propaganda </w:t>
      </w:r>
      <w:r w:rsidRPr="00624D70">
        <w:rPr>
          <w:b/>
          <w:bCs/>
          <w:sz w:val="21"/>
          <w:szCs w:val="28"/>
          <w:u w:val="single"/>
        </w:rPr>
        <w:t>can make the mere existence of the security dilemma controversial</w:t>
      </w:r>
      <w:r w:rsidRPr="00642697">
        <w:rPr>
          <w:sz w:val="16"/>
          <w:szCs w:val="28"/>
        </w:rPr>
        <w:t xml:space="preserve"> as the polarization of the international system </w:t>
      </w:r>
      <w:r w:rsidRPr="00624D70">
        <w:rPr>
          <w:sz w:val="21"/>
          <w:szCs w:val="28"/>
          <w:u w:val="single"/>
        </w:rPr>
        <w:t>undermines the ability to discuss how the in-group may threaten the security of the out-group</w:t>
      </w:r>
      <w:r w:rsidRPr="00642697">
        <w:rPr>
          <w:sz w:val="16"/>
          <w:szCs w:val="28"/>
        </w:rPr>
        <w:t xml:space="preserve">. Propaganda deliberately undermines the ability to compare the superior and benign in-group, “Us”, with the inferior and belligerent out-group, the “Other”. The scope and accuracy of analyses are severely limited if propaganda demands conformity around the notion that </w:t>
      </w:r>
      <w:r w:rsidRPr="00624D70">
        <w:rPr>
          <w:sz w:val="21"/>
          <w:szCs w:val="28"/>
          <w:highlight w:val="cyan"/>
          <w:u w:val="single"/>
        </w:rPr>
        <w:t>the West cannot be a threat but solely a source of democracy and human rights as the source of perpetual peace</w:t>
      </w:r>
      <w:r w:rsidRPr="00642697">
        <w:rPr>
          <w:sz w:val="16"/>
          <w:szCs w:val="28"/>
          <w:highlight w:val="cyan"/>
        </w:rPr>
        <w:t>.</w:t>
      </w:r>
    </w:p>
    <w:p w14:paraId="47CB26D9" w14:textId="621D4A4E" w:rsidR="00642697" w:rsidRPr="00642697" w:rsidRDefault="00642697" w:rsidP="00642697">
      <w:pPr>
        <w:rPr>
          <w:sz w:val="16"/>
          <w:szCs w:val="28"/>
        </w:rPr>
      </w:pPr>
      <w:r w:rsidRPr="00642697">
        <w:rPr>
          <w:sz w:val="16"/>
          <w:szCs w:val="28"/>
        </w:rPr>
        <w:t xml:space="preserve">The analyses of all Russian security policies </w:t>
      </w:r>
      <w:proofErr w:type="gramStart"/>
      <w:r w:rsidRPr="00642697">
        <w:rPr>
          <w:sz w:val="16"/>
          <w:szCs w:val="28"/>
        </w:rPr>
        <w:t>is</w:t>
      </w:r>
      <w:proofErr w:type="gramEnd"/>
      <w:r w:rsidRPr="00642697">
        <w:rPr>
          <w:sz w:val="16"/>
          <w:szCs w:val="28"/>
        </w:rPr>
        <w:t xml:space="preserve"> then limited and presented as being driven solely by internal characteristics of the state, such as the personal characteristics of the president and the political leadership, contempt and fear of democracy, or dreams of restoring a former empire. The </w:t>
      </w:r>
      <w:r w:rsidRPr="00624D70">
        <w:rPr>
          <w:b/>
          <w:bCs/>
          <w:sz w:val="21"/>
          <w:szCs w:val="28"/>
          <w:u w:val="single"/>
        </w:rPr>
        <w:t xml:space="preserve">flawed analyses then produce a </w:t>
      </w:r>
      <w:r w:rsidRPr="00624D70">
        <w:rPr>
          <w:b/>
          <w:bCs/>
          <w:sz w:val="21"/>
          <w:szCs w:val="28"/>
          <w:highlight w:val="cyan"/>
          <w:u w:val="single"/>
        </w:rPr>
        <w:t>flawed foreign policy</w:t>
      </w:r>
      <w:r w:rsidRPr="00642697">
        <w:rPr>
          <w:sz w:val="16"/>
          <w:szCs w:val="28"/>
        </w:rPr>
        <w:t xml:space="preserve">. In a world of conflicting economic and security interests, </w:t>
      </w:r>
      <w:r w:rsidRPr="00624D70">
        <w:rPr>
          <w:sz w:val="21"/>
          <w:szCs w:val="28"/>
          <w:highlight w:val="cyan"/>
          <w:u w:val="single"/>
        </w:rPr>
        <w:t>security can be maximized with mutual understanding and compromise</w:t>
      </w:r>
      <w:r w:rsidRPr="00642697">
        <w:rPr>
          <w:sz w:val="16"/>
          <w:szCs w:val="28"/>
        </w:rPr>
        <w:t xml:space="preserve">. However, </w:t>
      </w:r>
      <w:r w:rsidRPr="00624D70">
        <w:rPr>
          <w:b/>
          <w:bCs/>
          <w:sz w:val="21"/>
          <w:szCs w:val="28"/>
          <w:highlight w:val="cyan"/>
          <w:u w:val="single"/>
        </w:rPr>
        <w:t>when the world is seen as</w:t>
      </w:r>
      <w:r w:rsidRPr="00624D70">
        <w:rPr>
          <w:b/>
          <w:bCs/>
          <w:sz w:val="21"/>
          <w:szCs w:val="28"/>
          <w:u w:val="single"/>
        </w:rPr>
        <w:t xml:space="preserve"> a struggle between </w:t>
      </w:r>
      <w:r w:rsidRPr="00624D70">
        <w:rPr>
          <w:b/>
          <w:bCs/>
          <w:sz w:val="21"/>
          <w:szCs w:val="28"/>
          <w:highlight w:val="cyan"/>
          <w:u w:val="single"/>
        </w:rPr>
        <w:t>good and evil</w:t>
      </w:r>
      <w:r w:rsidRPr="00642697">
        <w:rPr>
          <w:sz w:val="16"/>
          <w:szCs w:val="28"/>
        </w:rPr>
        <w:t xml:space="preserve">, </w:t>
      </w:r>
      <w:r w:rsidRPr="00624D70">
        <w:rPr>
          <w:b/>
          <w:bCs/>
          <w:sz w:val="21"/>
          <w:szCs w:val="28"/>
          <w:highlight w:val="cyan"/>
          <w:u w:val="single"/>
        </w:rPr>
        <w:t>understanding</w:t>
      </w:r>
      <w:r w:rsidRPr="00624D70">
        <w:rPr>
          <w:b/>
          <w:bCs/>
          <w:sz w:val="21"/>
          <w:szCs w:val="28"/>
          <w:u w:val="single"/>
        </w:rPr>
        <w:t xml:space="preserve"> and compromise are </w:t>
      </w:r>
      <w:r w:rsidRPr="00624D70">
        <w:rPr>
          <w:b/>
          <w:bCs/>
          <w:sz w:val="21"/>
          <w:szCs w:val="28"/>
          <w:highlight w:val="cyan"/>
          <w:u w:val="single"/>
        </w:rPr>
        <w:t>tantamount to treason</w:t>
      </w:r>
      <w:r w:rsidRPr="00642697">
        <w:rPr>
          <w:sz w:val="16"/>
          <w:szCs w:val="28"/>
        </w:rPr>
        <w:t>.</w:t>
      </w:r>
    </w:p>
    <w:p w14:paraId="143A3B28" w14:textId="0EE11F3A" w:rsidR="00FB3BA3" w:rsidRDefault="00FB3BA3" w:rsidP="00FB3BA3">
      <w:pPr>
        <w:pStyle w:val="Heading1"/>
      </w:pPr>
      <w:r>
        <w:t>Alternative/Framework</w:t>
      </w:r>
    </w:p>
    <w:p w14:paraId="77C2DB21" w14:textId="15D0ABE5" w:rsidR="00DD022D" w:rsidRDefault="00DD022D" w:rsidP="00DD022D">
      <w:pPr>
        <w:pStyle w:val="Heading2"/>
      </w:pPr>
      <w:r>
        <w:t>Alternative</w:t>
      </w:r>
    </w:p>
    <w:p w14:paraId="5C696DD2" w14:textId="2062577B" w:rsidR="00DD022D" w:rsidRDefault="00DD022D" w:rsidP="00DD022D">
      <w:pPr>
        <w:pStyle w:val="Heading3"/>
      </w:pPr>
      <w:r>
        <w:t>Alt---Reject---2NC</w:t>
      </w:r>
    </w:p>
    <w:p w14:paraId="5F266CB5" w14:textId="77777777" w:rsidR="00DD022D" w:rsidRPr="00624D70" w:rsidRDefault="00DD022D" w:rsidP="00DD022D">
      <w:pPr>
        <w:pStyle w:val="Heading4"/>
        <w:rPr>
          <w:rFonts w:cs="Times New Roman"/>
        </w:rPr>
      </w:pPr>
      <w:r w:rsidRPr="00624D70">
        <w:rPr>
          <w:rFonts w:cs="Times New Roman"/>
        </w:rPr>
        <w:t xml:space="preserve">The micropolitical act of rejecting the 1AC in favor of </w:t>
      </w:r>
      <w:proofErr w:type="spellStart"/>
      <w:r w:rsidRPr="00624D70">
        <w:rPr>
          <w:rFonts w:cs="Times New Roman"/>
          <w:u w:val="single"/>
        </w:rPr>
        <w:t>desecuritization</w:t>
      </w:r>
      <w:proofErr w:type="spellEnd"/>
      <w:r w:rsidRPr="00624D70">
        <w:rPr>
          <w:rFonts w:cs="Times New Roman"/>
        </w:rPr>
        <w:t xml:space="preserve"> creates a </w:t>
      </w:r>
      <w:r w:rsidRPr="00624D70">
        <w:rPr>
          <w:rFonts w:cs="Times New Roman"/>
          <w:u w:val="single"/>
        </w:rPr>
        <w:t>rupture</w:t>
      </w:r>
      <w:r w:rsidRPr="00624D70">
        <w:rPr>
          <w:rFonts w:cs="Times New Roman"/>
        </w:rPr>
        <w:t xml:space="preserve"> that </w:t>
      </w:r>
      <w:r w:rsidRPr="00624D70">
        <w:rPr>
          <w:rFonts w:cs="Times New Roman"/>
          <w:u w:val="single"/>
        </w:rPr>
        <w:t>solves</w:t>
      </w:r>
      <w:r w:rsidRPr="00624D70">
        <w:rPr>
          <w:rFonts w:cs="Times New Roman"/>
        </w:rPr>
        <w:t xml:space="preserve"> and </w:t>
      </w:r>
      <w:r w:rsidRPr="00624D70">
        <w:rPr>
          <w:rFonts w:cs="Times New Roman"/>
          <w:u w:val="single"/>
        </w:rPr>
        <w:t xml:space="preserve">spills </w:t>
      </w:r>
      <w:r w:rsidRPr="00624D70">
        <w:rPr>
          <w:rFonts w:cs="Times New Roman"/>
        </w:rPr>
        <w:t xml:space="preserve">over, no matter how </w:t>
      </w:r>
      <w:proofErr w:type="spellStart"/>
      <w:r w:rsidRPr="00624D70">
        <w:rPr>
          <w:rFonts w:cs="Times New Roman"/>
          <w:u w:val="single"/>
        </w:rPr>
        <w:t>infinitesal</w:t>
      </w:r>
      <w:proofErr w:type="spellEnd"/>
      <w:r w:rsidRPr="00624D70">
        <w:rPr>
          <w:rFonts w:cs="Times New Roman"/>
        </w:rPr>
        <w:t xml:space="preserve"> or </w:t>
      </w:r>
      <w:r w:rsidRPr="00624D70">
        <w:rPr>
          <w:rFonts w:cs="Times New Roman"/>
          <w:u w:val="single"/>
        </w:rPr>
        <w:t>momentary</w:t>
      </w:r>
      <w:r w:rsidRPr="00624D70">
        <w:rPr>
          <w:rFonts w:cs="Times New Roman"/>
        </w:rPr>
        <w:t xml:space="preserve"> it could seem. </w:t>
      </w:r>
    </w:p>
    <w:p w14:paraId="0F7D0EC6" w14:textId="0DE4A9B6" w:rsidR="00DD022D" w:rsidRPr="00624D70" w:rsidRDefault="00DD022D" w:rsidP="00DD022D">
      <w:r w:rsidRPr="00624D70">
        <w:t xml:space="preserve">Jef </w:t>
      </w:r>
      <w:proofErr w:type="spellStart"/>
      <w:r w:rsidRPr="00624D70">
        <w:rPr>
          <w:rStyle w:val="Style13ptBold"/>
        </w:rPr>
        <w:t>Husymans</w:t>
      </w:r>
      <w:proofErr w:type="spellEnd"/>
      <w:r w:rsidRPr="00624D70">
        <w:t>, 20</w:t>
      </w:r>
      <w:r w:rsidRPr="00624D70">
        <w:rPr>
          <w:rStyle w:val="Style13ptBold"/>
        </w:rPr>
        <w:t>11</w:t>
      </w:r>
      <w:r w:rsidRPr="00624D70">
        <w:t xml:space="preserve">, Professor of International Politics. After finishing his PhD at the University of Leuven (Belgium), he took up a lectureship in International Relations and European studies at the University of Kent at Canterbury. Later he moved to the Open University where he taught politics and international relations and was Director of the Centre for Citizenship, Identities and Governance, "What's in an act?" On security speech acts and little security nothings. Security Dialogue, 42(4-5) pp. 371–383, PA </w:t>
      </w:r>
    </w:p>
    <w:p w14:paraId="4BAC6BD0" w14:textId="77777777" w:rsidR="00DD022D" w:rsidRPr="00DD022D" w:rsidRDefault="00DD022D" w:rsidP="00DD022D">
      <w:pPr>
        <w:rPr>
          <w:color w:val="0000FF"/>
          <w:u w:val="single"/>
        </w:rPr>
      </w:pPr>
      <w:r w:rsidRPr="00DD022D">
        <w:rPr>
          <w:sz w:val="16"/>
        </w:rPr>
        <w:t xml:space="preserve">Yet, </w:t>
      </w:r>
      <w:r w:rsidRPr="00DD022D">
        <w:rPr>
          <w:u w:val="single"/>
        </w:rPr>
        <w:t xml:space="preserve">the notion of ‘act’ is </w:t>
      </w:r>
      <w:r w:rsidRPr="00DD022D">
        <w:rPr>
          <w:b/>
          <w:bCs/>
          <w:u w:val="single"/>
        </w:rPr>
        <w:t>central</w:t>
      </w:r>
      <w:r w:rsidRPr="00DD022D">
        <w:rPr>
          <w:u w:val="single"/>
        </w:rPr>
        <w:t xml:space="preserve"> for </w:t>
      </w:r>
      <w:r w:rsidRPr="00DD022D">
        <w:rPr>
          <w:b/>
          <w:bCs/>
          <w:u w:val="single"/>
        </w:rPr>
        <w:t>understanding the political investment made in moving towards studying security</w:t>
      </w:r>
      <w:r w:rsidRPr="00DD022D">
        <w:rPr>
          <w:u w:val="single"/>
        </w:rPr>
        <w:t xml:space="preserve"> as a speech act</w:t>
      </w:r>
      <w:r w:rsidRPr="00DD022D">
        <w:rPr>
          <w:sz w:val="16"/>
        </w:rPr>
        <w:t xml:space="preserve">. The concept of ‘act’ conditions the political critique of security practice that is possible within this approach. Let’s start from two short quotes that express the political dimensions of the security speech act: ‘By uttering “security” a state representative </w:t>
      </w:r>
      <w:r w:rsidRPr="00DD022D">
        <w:fldChar w:fldCharType="begin"/>
      </w:r>
      <w:r w:rsidRPr="00DD022D">
        <w:instrText>HYPERLINK "https://link.springer.com/content/pdf/10.1007/978-3-319-63281-0.pdf"</w:instrText>
      </w:r>
      <w:r w:rsidRPr="00DD022D">
        <w:fldChar w:fldCharType="separate"/>
      </w:r>
    </w:p>
    <w:p w14:paraId="30B0F902" w14:textId="77777777" w:rsidR="00DD022D" w:rsidRPr="00DD022D" w:rsidRDefault="00DD022D" w:rsidP="00DD022D">
      <w:pPr>
        <w:rPr>
          <w:sz w:val="16"/>
        </w:rPr>
      </w:pPr>
      <w:r w:rsidRPr="00DD022D">
        <w:fldChar w:fldCharType="end"/>
      </w:r>
      <w:r w:rsidRPr="00DD022D">
        <w:rPr>
          <w:sz w:val="16"/>
        </w:rPr>
        <w:t xml:space="preserve"> moves a particular development into a specific area, and thereby claims a special right to use whatever means are necessary to block it.’ (Wæver, 1995: 55) ‘Thereby </w:t>
      </w:r>
      <w:r w:rsidRPr="00DD022D">
        <w:rPr>
          <w:u w:val="single"/>
        </w:rPr>
        <w:t xml:space="preserve">the </w:t>
      </w:r>
      <w:r w:rsidRPr="00DD022D">
        <w:rPr>
          <w:highlight w:val="cyan"/>
          <w:u w:val="single"/>
        </w:rPr>
        <w:t>actor has claimed</w:t>
      </w:r>
      <w:r w:rsidRPr="00DD022D">
        <w:rPr>
          <w:u w:val="single"/>
        </w:rPr>
        <w:t xml:space="preserve"> a right to handle the issue through </w:t>
      </w:r>
      <w:r w:rsidRPr="00DD022D">
        <w:rPr>
          <w:b/>
          <w:bCs/>
          <w:highlight w:val="cyan"/>
          <w:u w:val="single"/>
        </w:rPr>
        <w:t>extraordinary means</w:t>
      </w:r>
      <w:r w:rsidRPr="00DD022D">
        <w:rPr>
          <w:sz w:val="16"/>
          <w:highlight w:val="cyan"/>
        </w:rPr>
        <w:t xml:space="preserve"> </w:t>
      </w:r>
      <w:r w:rsidRPr="00DD022D">
        <w:rPr>
          <w:sz w:val="16"/>
        </w:rPr>
        <w:t xml:space="preserve">to </w:t>
      </w:r>
      <w:r w:rsidRPr="00DD022D">
        <w:rPr>
          <w:rStyle w:val="Emphasis"/>
          <w:rFonts w:ascii="Times New Roman" w:hAnsi="Times New Roman" w:cs="Times New Roman"/>
          <w:highlight w:val="cyan"/>
        </w:rPr>
        <w:t>break the normal political rules of the game</w:t>
      </w:r>
      <w:r w:rsidRPr="00DD022D">
        <w:rPr>
          <w:sz w:val="16"/>
        </w:rPr>
        <w:t xml:space="preserve">...’ (Buzan et al., 1998: 24) The key political quality of the speech act of security is a </w:t>
      </w:r>
      <w:r w:rsidRPr="00DD022D">
        <w:rPr>
          <w:rStyle w:val="Emphasis"/>
          <w:rFonts w:ascii="Times New Roman" w:hAnsi="Times New Roman" w:cs="Times New Roman"/>
        </w:rPr>
        <w:t>break in the normal political rules of the game</w:t>
      </w:r>
      <w:r w:rsidRPr="00DD022D">
        <w:rPr>
          <w:sz w:val="16"/>
        </w:rPr>
        <w:t xml:space="preserve">. </w:t>
      </w:r>
      <w:r w:rsidRPr="00DD022D">
        <w:rPr>
          <w:u w:val="single"/>
        </w:rPr>
        <w:t xml:space="preserve">When security becomes </w:t>
      </w:r>
      <w:r w:rsidRPr="00DD022D">
        <w:rPr>
          <w:rStyle w:val="Emphasis"/>
          <w:rFonts w:ascii="Times New Roman" w:hAnsi="Times New Roman" w:cs="Times New Roman"/>
        </w:rPr>
        <w:t xml:space="preserve">an </w:t>
      </w:r>
      <w:proofErr w:type="gramStart"/>
      <w:r w:rsidRPr="00DD022D">
        <w:rPr>
          <w:rStyle w:val="Emphasis"/>
          <w:rFonts w:ascii="Times New Roman" w:hAnsi="Times New Roman" w:cs="Times New Roman"/>
          <w:highlight w:val="cyan"/>
        </w:rPr>
        <w:t>act</w:t>
      </w:r>
      <w:proofErr w:type="gramEnd"/>
      <w:r w:rsidRPr="00DD022D">
        <w:rPr>
          <w:rStyle w:val="Emphasis"/>
          <w:rFonts w:ascii="Times New Roman" w:hAnsi="Times New Roman" w:cs="Times New Roman"/>
          <w:highlight w:val="cyan"/>
        </w:rPr>
        <w:t xml:space="preserve"> it is not a routine practice</w:t>
      </w:r>
      <w:r w:rsidRPr="00DD022D">
        <w:rPr>
          <w:sz w:val="16"/>
        </w:rPr>
        <w:t xml:space="preserve">, an </w:t>
      </w:r>
      <w:r w:rsidRPr="00DD022D">
        <w:rPr>
          <w:rStyle w:val="Emphasis"/>
          <w:rFonts w:ascii="Times New Roman" w:hAnsi="Times New Roman" w:cs="Times New Roman"/>
          <w:highlight w:val="cyan"/>
        </w:rPr>
        <w:t>acting out of given procedures</w:t>
      </w:r>
      <w:r w:rsidRPr="00DD022D">
        <w:rPr>
          <w:rStyle w:val="Emphasis"/>
          <w:rFonts w:ascii="Times New Roman" w:hAnsi="Times New Roman" w:cs="Times New Roman"/>
        </w:rPr>
        <w:t xml:space="preserve"> </w:t>
      </w:r>
      <w:r w:rsidRPr="00DD022D">
        <w:rPr>
          <w:rStyle w:val="Emphasis"/>
          <w:rFonts w:ascii="Times New Roman" w:hAnsi="Times New Roman" w:cs="Times New Roman"/>
          <w:highlight w:val="cyan"/>
        </w:rPr>
        <w:t xml:space="preserve">and </w:t>
      </w:r>
      <w:proofErr w:type="spellStart"/>
      <w:r w:rsidRPr="00DD022D">
        <w:rPr>
          <w:rStyle w:val="Emphasis"/>
          <w:rFonts w:ascii="Times New Roman" w:hAnsi="Times New Roman" w:cs="Times New Roman"/>
          <w:highlight w:val="cyan"/>
        </w:rPr>
        <w:t>institutionalised</w:t>
      </w:r>
      <w:proofErr w:type="spellEnd"/>
      <w:r w:rsidRPr="00DD022D">
        <w:rPr>
          <w:rStyle w:val="Emphasis"/>
          <w:rFonts w:ascii="Times New Roman" w:hAnsi="Times New Roman" w:cs="Times New Roman"/>
          <w:highlight w:val="cyan"/>
        </w:rPr>
        <w:t xml:space="preserve"> conditions</w:t>
      </w:r>
      <w:r w:rsidRPr="00DD022D">
        <w:rPr>
          <w:rStyle w:val="Emphasis"/>
          <w:rFonts w:ascii="Times New Roman" w:hAnsi="Times New Roman" w:cs="Times New Roman"/>
        </w:rPr>
        <w:t xml:space="preserve"> of felicity, a </w:t>
      </w:r>
      <w:r w:rsidRPr="00DD022D">
        <w:rPr>
          <w:rStyle w:val="Emphasis"/>
          <w:rFonts w:ascii="Times New Roman" w:hAnsi="Times New Roman" w:cs="Times New Roman"/>
          <w:highlight w:val="cyan"/>
        </w:rPr>
        <w:t>habitual practice</w:t>
      </w:r>
      <w:r w:rsidRPr="00DD022D">
        <w:rPr>
          <w:sz w:val="16"/>
        </w:rPr>
        <w:t xml:space="preserve">, </w:t>
      </w:r>
      <w:r w:rsidRPr="00DD022D">
        <w:rPr>
          <w:u w:val="single"/>
        </w:rPr>
        <w:t>but it creates a scene in which actors and things are brought into a relation that challenges a given way of doing things</w:t>
      </w:r>
      <w:r w:rsidRPr="00DD022D">
        <w:rPr>
          <w:sz w:val="16"/>
        </w:rPr>
        <w:t xml:space="preserve">. It </w:t>
      </w:r>
      <w:r w:rsidRPr="00DD022D">
        <w:rPr>
          <w:b/>
          <w:bCs/>
          <w:highlight w:val="cyan"/>
          <w:u w:val="single"/>
        </w:rPr>
        <w:t xml:space="preserve">sets something in motion by enacting the </w:t>
      </w:r>
      <w:r w:rsidRPr="00DD022D">
        <w:rPr>
          <w:rStyle w:val="Emphasis"/>
          <w:rFonts w:ascii="Times New Roman" w:hAnsi="Times New Roman" w:cs="Times New Roman"/>
          <w:highlight w:val="cyan"/>
        </w:rPr>
        <w:t>unexpected</w:t>
      </w:r>
      <w:r w:rsidRPr="00DD022D">
        <w:rPr>
          <w:b/>
          <w:bCs/>
          <w:u w:val="single"/>
        </w:rPr>
        <w:t xml:space="preserve">, unknown, </w:t>
      </w:r>
      <w:r w:rsidRPr="00DD022D">
        <w:rPr>
          <w:rStyle w:val="Emphasis"/>
          <w:rFonts w:ascii="Times New Roman" w:hAnsi="Times New Roman" w:cs="Times New Roman"/>
          <w:highlight w:val="cyan"/>
        </w:rPr>
        <w:t>unpredictable</w:t>
      </w:r>
      <w:r w:rsidRPr="00DD022D">
        <w:rPr>
          <w:sz w:val="16"/>
        </w:rPr>
        <w:t xml:space="preserve"> (Isin, 2008: 27). A </w:t>
      </w:r>
      <w:r w:rsidRPr="00DD022D">
        <w:rPr>
          <w:b/>
          <w:bCs/>
          <w:highlight w:val="cyan"/>
          <w:u w:val="single"/>
        </w:rPr>
        <w:t>break in</w:t>
      </w:r>
      <w:r w:rsidRPr="00DD022D">
        <w:rPr>
          <w:b/>
          <w:bCs/>
          <w:u w:val="single"/>
        </w:rPr>
        <w:t xml:space="preserve"> instituted </w:t>
      </w:r>
      <w:r w:rsidRPr="00DD022D">
        <w:rPr>
          <w:b/>
          <w:bCs/>
          <w:highlight w:val="cyan"/>
          <w:u w:val="single"/>
        </w:rPr>
        <w:t>normality</w:t>
      </w:r>
      <w:r w:rsidRPr="00DD022D">
        <w:rPr>
          <w:b/>
          <w:bCs/>
          <w:u w:val="single"/>
        </w:rPr>
        <w:t xml:space="preserve"> is </w:t>
      </w:r>
      <w:r w:rsidRPr="00DD022D">
        <w:rPr>
          <w:b/>
          <w:bCs/>
          <w:highlight w:val="cyan"/>
          <w:u w:val="single"/>
        </w:rPr>
        <w:t xml:space="preserve">what makes </w:t>
      </w:r>
      <w:proofErr w:type="spellStart"/>
      <w:r w:rsidRPr="00DD022D">
        <w:rPr>
          <w:b/>
          <w:bCs/>
          <w:highlight w:val="cyan"/>
          <w:u w:val="single"/>
        </w:rPr>
        <w:t>securitisation</w:t>
      </w:r>
      <w:proofErr w:type="spellEnd"/>
      <w:r w:rsidRPr="00DD022D">
        <w:rPr>
          <w:u w:val="single"/>
        </w:rPr>
        <w:t xml:space="preserve"> – a state representative moving a particular development into a [security] area – </w:t>
      </w:r>
      <w:r w:rsidRPr="00DD022D">
        <w:rPr>
          <w:rStyle w:val="Emphasis"/>
          <w:rFonts w:ascii="Times New Roman" w:hAnsi="Times New Roman" w:cs="Times New Roman"/>
          <w:highlight w:val="cyan"/>
        </w:rPr>
        <w:t>political</w:t>
      </w:r>
      <w:r w:rsidRPr="00DD022D">
        <w:rPr>
          <w:sz w:val="16"/>
        </w:rPr>
        <w:t xml:space="preserve">. Following Isin’s work on ‘acts,’ let’s use the term ‘rupture’ to express this central quality of an act. (Isin, 2008) An act creates ‘a scene’ that ruptures a given order. The idea of rupture does not refer to replacing one order with another or one conception of order challenging another, however. Rather it refers to </w:t>
      </w:r>
      <w:r w:rsidRPr="00DD022D">
        <w:rPr>
          <w:u w:val="single"/>
        </w:rPr>
        <w:t xml:space="preserve">practices that create </w:t>
      </w:r>
      <w:r w:rsidRPr="00DD022D">
        <w:rPr>
          <w:b/>
          <w:bCs/>
          <w:u w:val="single"/>
        </w:rPr>
        <w:t>boundary conditions</w:t>
      </w:r>
      <w:r w:rsidRPr="00DD022D">
        <w:rPr>
          <w:sz w:val="16"/>
        </w:rPr>
        <w:t xml:space="preserve">, </w:t>
      </w:r>
      <w:r w:rsidRPr="00DD022D">
        <w:rPr>
          <w:rStyle w:val="Emphasis"/>
          <w:rFonts w:ascii="Times New Roman" w:hAnsi="Times New Roman" w:cs="Times New Roman"/>
          <w:highlight w:val="cyan"/>
        </w:rPr>
        <w:t>however infinitesimal and momentary</w:t>
      </w:r>
      <w:r w:rsidRPr="00DD022D">
        <w:rPr>
          <w:sz w:val="16"/>
        </w:rPr>
        <w:t xml:space="preserve">, through </w:t>
      </w:r>
      <w:r w:rsidRPr="00DD022D">
        <w:rPr>
          <w:b/>
          <w:bCs/>
          <w:u w:val="single"/>
        </w:rPr>
        <w:t>enacting limits of a given order</w:t>
      </w:r>
      <w:r w:rsidRPr="00DD022D">
        <w:rPr>
          <w:sz w:val="16"/>
        </w:rPr>
        <w:t xml:space="preserve">. Enacting refers to both expressing limits and bringing the limits into being as an issue of contestation. They ‘raise the bet’ and create ‘a test case.’ ‘The point of my argument, however, is not that to speak “security” means simply to talk in a higher-pitched voice. It is slightly more complex than that: “security” is a </w:t>
      </w:r>
      <w:r w:rsidRPr="00DD022D">
        <w:rPr>
          <w:u w:val="single"/>
        </w:rPr>
        <w:t>specific move that entails consequences</w:t>
      </w:r>
      <w:r w:rsidRPr="00DD022D">
        <w:rPr>
          <w:sz w:val="16"/>
        </w:rPr>
        <w:t xml:space="preserve"> which involve risking oneself and offering a specific issue as a test case. Doing this may have a price and, in that sense, it could be regarded </w:t>
      </w:r>
      <w:proofErr w:type="gramStart"/>
      <w:r w:rsidRPr="00DD022D">
        <w:rPr>
          <w:sz w:val="16"/>
        </w:rPr>
        <w:t>as a way to</w:t>
      </w:r>
      <w:proofErr w:type="gramEnd"/>
      <w:r w:rsidRPr="00DD022D">
        <w:rPr>
          <w:sz w:val="16"/>
        </w:rPr>
        <w:t xml:space="preserve"> “raise the bet”.’ (Wæver, 1995: 75) At issue is not if an audience accepts the speech act of security – if the intentionality of </w:t>
      </w:r>
      <w:proofErr w:type="spellStart"/>
      <w:r w:rsidRPr="00DD022D">
        <w:rPr>
          <w:sz w:val="16"/>
        </w:rPr>
        <w:t>securitising</w:t>
      </w:r>
      <w:proofErr w:type="spellEnd"/>
      <w:r w:rsidRPr="00DD022D">
        <w:rPr>
          <w:sz w:val="16"/>
        </w:rPr>
        <w:t xml:space="preserve"> by those speaking security is </w:t>
      </w:r>
      <w:proofErr w:type="spellStart"/>
      <w:r w:rsidRPr="00DD022D">
        <w:rPr>
          <w:sz w:val="16"/>
        </w:rPr>
        <w:t>realised</w:t>
      </w:r>
      <w:proofErr w:type="spellEnd"/>
      <w:r w:rsidRPr="00DD022D">
        <w:rPr>
          <w:sz w:val="16"/>
        </w:rPr>
        <w:t xml:space="preserve"> through an audience agreeing with them or not. Neither is it whether </w:t>
      </w:r>
      <w:r w:rsidRPr="00DD022D">
        <w:rPr>
          <w:rStyle w:val="Emphasis"/>
          <w:rFonts w:ascii="Times New Roman" w:hAnsi="Times New Roman" w:cs="Times New Roman"/>
          <w:highlight w:val="cyan"/>
        </w:rPr>
        <w:t>security practices</w:t>
      </w:r>
      <w:r w:rsidRPr="00DD022D">
        <w:rPr>
          <w:sz w:val="16"/>
          <w:highlight w:val="cyan"/>
        </w:rPr>
        <w:t xml:space="preserve"> </w:t>
      </w:r>
      <w:r w:rsidRPr="00DD022D">
        <w:rPr>
          <w:sz w:val="16"/>
        </w:rPr>
        <w:t xml:space="preserve">and technologies </w:t>
      </w:r>
      <w:r w:rsidRPr="00DD022D">
        <w:rPr>
          <w:rStyle w:val="Emphasis"/>
          <w:rFonts w:ascii="Times New Roman" w:hAnsi="Times New Roman" w:cs="Times New Roman"/>
          <w:highlight w:val="cyan"/>
        </w:rPr>
        <w:t xml:space="preserve">become </w:t>
      </w:r>
      <w:proofErr w:type="spellStart"/>
      <w:r w:rsidRPr="00DD022D">
        <w:rPr>
          <w:rStyle w:val="Emphasis"/>
          <w:rFonts w:ascii="Times New Roman" w:hAnsi="Times New Roman" w:cs="Times New Roman"/>
          <w:highlight w:val="cyan"/>
        </w:rPr>
        <w:t>institutionalised</w:t>
      </w:r>
      <w:proofErr w:type="spellEnd"/>
      <w:r w:rsidRPr="00DD022D">
        <w:rPr>
          <w:rStyle w:val="Emphasis"/>
          <w:rFonts w:ascii="Times New Roman" w:hAnsi="Times New Roman" w:cs="Times New Roman"/>
          <w:highlight w:val="cyan"/>
        </w:rPr>
        <w:t xml:space="preserve"> in routines</w:t>
      </w:r>
      <w:r w:rsidRPr="00DD022D">
        <w:rPr>
          <w:sz w:val="16"/>
        </w:rPr>
        <w:t xml:space="preserve"> and technologies one encounters at airports or embassies. The ‘</w:t>
      </w:r>
      <w:proofErr w:type="spellStart"/>
      <w:r w:rsidRPr="00DD022D">
        <w:rPr>
          <w:b/>
          <w:bCs/>
          <w:u w:val="single"/>
        </w:rPr>
        <w:t>realisation</w:t>
      </w:r>
      <w:proofErr w:type="spellEnd"/>
      <w:r w:rsidRPr="00DD022D">
        <w:rPr>
          <w:b/>
          <w:bCs/>
          <w:u w:val="single"/>
        </w:rPr>
        <w:t xml:space="preserve">’ of an act consists of the </w:t>
      </w:r>
      <w:r w:rsidRPr="00DD022D">
        <w:rPr>
          <w:rStyle w:val="Emphasis"/>
          <w:rFonts w:ascii="Times New Roman" w:hAnsi="Times New Roman" w:cs="Times New Roman"/>
          <w:highlight w:val="cyan"/>
        </w:rPr>
        <w:t>creation of a rupturing scene itself</w:t>
      </w:r>
      <w:r w:rsidRPr="00DD022D">
        <w:rPr>
          <w:sz w:val="16"/>
        </w:rPr>
        <w:t xml:space="preserve">, </w:t>
      </w:r>
      <w:r w:rsidRPr="00DD022D">
        <w:rPr>
          <w:b/>
          <w:bCs/>
          <w:u w:val="single"/>
        </w:rPr>
        <w:t xml:space="preserve">irrespective of its acceptance and </w:t>
      </w:r>
      <w:proofErr w:type="spellStart"/>
      <w:r w:rsidRPr="00DD022D">
        <w:rPr>
          <w:b/>
          <w:bCs/>
          <w:u w:val="single"/>
        </w:rPr>
        <w:t>institutionalisation</w:t>
      </w:r>
      <w:proofErr w:type="spellEnd"/>
      <w:r w:rsidRPr="00DD022D">
        <w:rPr>
          <w:sz w:val="16"/>
        </w:rPr>
        <w:t>. ‘</w:t>
      </w:r>
      <w:r w:rsidRPr="00DD022D">
        <w:rPr>
          <w:b/>
          <w:bCs/>
          <w:u w:val="single"/>
        </w:rPr>
        <w:t>To act, then, is neither arriving at a scene nor fleeing from it, but actually engaging in its creation</w:t>
      </w:r>
      <w:r w:rsidRPr="00DD022D">
        <w:rPr>
          <w:sz w:val="16"/>
        </w:rPr>
        <w:t xml:space="preserve">.’ (Isin, 2008: 27) </w:t>
      </w:r>
      <w:r w:rsidRPr="00DD022D">
        <w:rPr>
          <w:u w:val="single"/>
        </w:rPr>
        <w:t>What matters is that the scene brought into existence as ‘an assemblage of acts, actions and actors in a historically and geographically concrete situation’</w:t>
      </w:r>
      <w:r w:rsidRPr="00DD022D">
        <w:rPr>
          <w:sz w:val="16"/>
        </w:rPr>
        <w:t xml:space="preserve"> (Isin, 2008: 24) by actors remaining at the rupturing scene </w:t>
      </w:r>
      <w:r w:rsidRPr="00DD022D">
        <w:rPr>
          <w:b/>
          <w:bCs/>
          <w:u w:val="single"/>
        </w:rPr>
        <w:t>rather than fleeing from it</w:t>
      </w:r>
      <w:r w:rsidRPr="00DD022D">
        <w:rPr>
          <w:sz w:val="16"/>
        </w:rPr>
        <w:t>.</w:t>
      </w:r>
    </w:p>
    <w:p w14:paraId="104D9187" w14:textId="77777777" w:rsidR="00DD022D" w:rsidRPr="00DD022D" w:rsidRDefault="00DD022D" w:rsidP="00DD022D">
      <w:pPr>
        <w:rPr>
          <w:sz w:val="16"/>
        </w:rPr>
      </w:pPr>
      <w:r w:rsidRPr="00DD022D">
        <w:rPr>
          <w:u w:val="single"/>
        </w:rPr>
        <w:t>Speech acts rupture a given situation in a decision to create</w:t>
      </w:r>
      <w:r w:rsidRPr="00DD022D">
        <w:rPr>
          <w:sz w:val="16"/>
        </w:rPr>
        <w:t xml:space="preserve">. The </w:t>
      </w:r>
      <w:r w:rsidRPr="00DD022D">
        <w:rPr>
          <w:u w:val="single"/>
        </w:rPr>
        <w:t xml:space="preserve">concept of </w:t>
      </w:r>
      <w:r w:rsidRPr="00DD022D">
        <w:rPr>
          <w:b/>
          <w:bCs/>
          <w:u w:val="single"/>
        </w:rPr>
        <w:t>decision</w:t>
      </w:r>
      <w:r w:rsidRPr="00DD022D">
        <w:rPr>
          <w:u w:val="single"/>
        </w:rPr>
        <w:t xml:space="preserve"> is </w:t>
      </w:r>
      <w:r w:rsidRPr="00DD022D">
        <w:rPr>
          <w:b/>
          <w:bCs/>
          <w:u w:val="single"/>
        </w:rPr>
        <w:t>another central element</w:t>
      </w:r>
      <w:r w:rsidRPr="00DD022D">
        <w:rPr>
          <w:sz w:val="16"/>
        </w:rPr>
        <w:t xml:space="preserve"> of the </w:t>
      </w:r>
      <w:proofErr w:type="spellStart"/>
      <w:r w:rsidRPr="00DD022D">
        <w:rPr>
          <w:sz w:val="16"/>
        </w:rPr>
        <w:t>politicality</w:t>
      </w:r>
      <w:proofErr w:type="spellEnd"/>
      <w:r w:rsidRPr="00DD022D">
        <w:rPr>
          <w:sz w:val="16"/>
        </w:rPr>
        <w:t xml:space="preserve"> of acts, as used in the </w:t>
      </w:r>
      <w:proofErr w:type="spellStart"/>
      <w:r w:rsidRPr="00DD022D">
        <w:rPr>
          <w:sz w:val="16"/>
        </w:rPr>
        <w:t>securitisation</w:t>
      </w:r>
      <w:proofErr w:type="spellEnd"/>
      <w:r w:rsidRPr="00DD022D">
        <w:rPr>
          <w:sz w:val="16"/>
        </w:rPr>
        <w:t xml:space="preserve"> literature. When a state representative moves a particular development into a [security] area, when they offer a specific issue as a test case, they </w:t>
      </w:r>
      <w:proofErr w:type="gramStart"/>
      <w:r w:rsidRPr="00DD022D">
        <w:rPr>
          <w:sz w:val="16"/>
        </w:rPr>
        <w:t>make a decision</w:t>
      </w:r>
      <w:proofErr w:type="gramEnd"/>
      <w:r w:rsidRPr="00DD022D">
        <w:rPr>
          <w:sz w:val="16"/>
        </w:rPr>
        <w:t xml:space="preserve">. Decision here does not simply refer to an expression of volition – the will to create, to decide – or of </w:t>
      </w:r>
      <w:r w:rsidRPr="00DD022D">
        <w:rPr>
          <w:u w:val="single"/>
        </w:rPr>
        <w:t>choice between given options</w:t>
      </w:r>
      <w:r w:rsidRPr="00DD022D">
        <w:rPr>
          <w:sz w:val="16"/>
        </w:rPr>
        <w:t xml:space="preserve">. As a political category it implies what Isin, following Bakhtin, calls answerability (Isin, 2008: 28-35). Answerability has different dimensions. An </w:t>
      </w:r>
      <w:r w:rsidRPr="00DD022D">
        <w:rPr>
          <w:u w:val="single"/>
        </w:rPr>
        <w:t xml:space="preserve">act </w:t>
      </w:r>
      <w:proofErr w:type="spellStart"/>
      <w:r w:rsidRPr="00DD022D">
        <w:rPr>
          <w:u w:val="single"/>
        </w:rPr>
        <w:t>actualised</w:t>
      </w:r>
      <w:proofErr w:type="spellEnd"/>
      <w:r w:rsidRPr="00DD022D">
        <w:rPr>
          <w:u w:val="single"/>
        </w:rPr>
        <w:t xml:space="preserve"> in a decision introduces responsibility towards others</w:t>
      </w:r>
      <w:r w:rsidRPr="00DD022D">
        <w:rPr>
          <w:sz w:val="16"/>
        </w:rPr>
        <w:t xml:space="preserve">. </w:t>
      </w:r>
      <w:r w:rsidRPr="00DD022D">
        <w:rPr>
          <w:rStyle w:val="Emphasis"/>
          <w:rFonts w:ascii="Times New Roman" w:hAnsi="Times New Roman" w:cs="Times New Roman"/>
          <w:highlight w:val="cyan"/>
        </w:rPr>
        <w:t>One cannot hide behind</w:t>
      </w:r>
      <w:r w:rsidRPr="00DD022D">
        <w:rPr>
          <w:rStyle w:val="Emphasis"/>
          <w:rFonts w:ascii="Times New Roman" w:hAnsi="Times New Roman" w:cs="Times New Roman"/>
        </w:rPr>
        <w:t xml:space="preserve"> necessity, </w:t>
      </w:r>
      <w:r w:rsidRPr="00DD022D">
        <w:rPr>
          <w:rStyle w:val="Emphasis"/>
          <w:rFonts w:ascii="Times New Roman" w:hAnsi="Times New Roman" w:cs="Times New Roman"/>
          <w:highlight w:val="cyan"/>
        </w:rPr>
        <w:t>routine</w:t>
      </w:r>
      <w:r w:rsidRPr="00DD022D">
        <w:rPr>
          <w:rStyle w:val="Emphasis"/>
          <w:rFonts w:ascii="Times New Roman" w:hAnsi="Times New Roman" w:cs="Times New Roman"/>
        </w:rPr>
        <w:t>, habits in the act of security creation</w:t>
      </w:r>
      <w:r w:rsidRPr="00DD022D">
        <w:rPr>
          <w:sz w:val="16"/>
        </w:rPr>
        <w:t xml:space="preserve">. Speaking security is a decision to rupture a situation with certain calculable consequences for others. </w:t>
      </w:r>
      <w:r w:rsidRPr="00DD022D">
        <w:rPr>
          <w:b/>
          <w:bCs/>
          <w:highlight w:val="cyan"/>
          <w:u w:val="single"/>
        </w:rPr>
        <w:t xml:space="preserve">Power holders can then be made </w:t>
      </w:r>
      <w:proofErr w:type="gramStart"/>
      <w:r w:rsidRPr="00DD022D">
        <w:rPr>
          <w:b/>
          <w:bCs/>
          <w:highlight w:val="cyan"/>
          <w:u w:val="single"/>
        </w:rPr>
        <w:t>responsible</w:t>
      </w:r>
      <w:proofErr w:type="gramEnd"/>
      <w:r w:rsidRPr="00DD022D">
        <w:rPr>
          <w:b/>
          <w:bCs/>
          <w:u w:val="single"/>
        </w:rPr>
        <w:t xml:space="preserve"> and </w:t>
      </w:r>
      <w:r w:rsidRPr="00DD022D">
        <w:rPr>
          <w:b/>
          <w:bCs/>
          <w:highlight w:val="cyan"/>
          <w:u w:val="single"/>
        </w:rPr>
        <w:t>procedures of accountability can be applied</w:t>
      </w:r>
      <w:r w:rsidRPr="00DD022D">
        <w:rPr>
          <w:u w:val="single"/>
        </w:rPr>
        <w:t xml:space="preserve">. </w:t>
      </w:r>
      <w:r w:rsidRPr="00DD022D">
        <w:rPr>
          <w:sz w:val="16"/>
        </w:rPr>
        <w:t xml:space="preserve">Combined with </w:t>
      </w:r>
      <w:r w:rsidRPr="00DD022D">
        <w:rPr>
          <w:u w:val="single"/>
        </w:rPr>
        <w:t>instituted demands for and mechanisms of transparency and accountability of decisions</w:t>
      </w:r>
      <w:r w:rsidRPr="00DD022D">
        <w:rPr>
          <w:sz w:val="16"/>
        </w:rPr>
        <w:t xml:space="preserve">, </w:t>
      </w:r>
      <w:r w:rsidRPr="00DD022D">
        <w:rPr>
          <w:b/>
          <w:bCs/>
          <w:highlight w:val="cyan"/>
          <w:u w:val="single"/>
        </w:rPr>
        <w:t>rendering responsible is a central element of political criticism of security practice</w:t>
      </w:r>
      <w:r w:rsidRPr="00DD022D">
        <w:rPr>
          <w:sz w:val="16"/>
        </w:rPr>
        <w:t xml:space="preserve">, especially </w:t>
      </w:r>
      <w:r w:rsidRPr="00DD022D">
        <w:rPr>
          <w:u w:val="single"/>
        </w:rPr>
        <w:t>since the latter often seeks special status by claiming to be under the spell of necessity</w:t>
      </w:r>
      <w:r w:rsidRPr="00DD022D">
        <w:rPr>
          <w:sz w:val="16"/>
        </w:rPr>
        <w:t xml:space="preserve"> – no choices when survival is at stake – and by instituting an imperative of secrecy – revealing intelligence will help enemies and criminals in countering intelligence gathering (e.g. Wood and Dupont, 2006). This is the first way in which the concept of act introduces a condition of political critique of </w:t>
      </w:r>
      <w:proofErr w:type="spellStart"/>
      <w:r w:rsidRPr="00DD022D">
        <w:rPr>
          <w:sz w:val="16"/>
        </w:rPr>
        <w:t>securitisation</w:t>
      </w:r>
      <w:proofErr w:type="spellEnd"/>
      <w:r w:rsidRPr="00DD022D">
        <w:rPr>
          <w:sz w:val="16"/>
        </w:rPr>
        <w:t>.</w:t>
      </w:r>
    </w:p>
    <w:p w14:paraId="0AD4ACAE" w14:textId="77777777" w:rsidR="00DD022D" w:rsidRPr="00DD022D" w:rsidRDefault="00DD022D" w:rsidP="00DD022D">
      <w:pPr>
        <w:rPr>
          <w:sz w:val="16"/>
        </w:rPr>
      </w:pPr>
      <w:r w:rsidRPr="00DD022D">
        <w:rPr>
          <w:sz w:val="16"/>
        </w:rPr>
        <w:t xml:space="preserve">Answerability to others also refers to the </w:t>
      </w:r>
      <w:proofErr w:type="spellStart"/>
      <w:r w:rsidRPr="00DD022D">
        <w:rPr>
          <w:sz w:val="16"/>
        </w:rPr>
        <w:t>authorisation</w:t>
      </w:r>
      <w:proofErr w:type="spellEnd"/>
      <w:r w:rsidRPr="00DD022D">
        <w:rPr>
          <w:sz w:val="16"/>
        </w:rPr>
        <w:t xml:space="preserve"> of authority. What </w:t>
      </w:r>
      <w:proofErr w:type="spellStart"/>
      <w:r w:rsidRPr="00DD022D">
        <w:rPr>
          <w:sz w:val="16"/>
        </w:rPr>
        <w:t>authorises</w:t>
      </w:r>
      <w:proofErr w:type="spellEnd"/>
      <w:r w:rsidRPr="00DD022D">
        <w:rPr>
          <w:sz w:val="16"/>
        </w:rPr>
        <w:t xml:space="preserve"> decisions to rupture the given? The security speech act legitimates authority to move from the normal procedures of democratic politics to exceptional political measures by referring to existential threats that cannot be met within the confines of the ‘usual’ procedures and repertoire of actions. Answerability to others here brings the process of </w:t>
      </w:r>
      <w:proofErr w:type="spellStart"/>
      <w:r w:rsidRPr="00DD022D">
        <w:rPr>
          <w:sz w:val="16"/>
        </w:rPr>
        <w:t>securitising</w:t>
      </w:r>
      <w:proofErr w:type="spellEnd"/>
      <w:r w:rsidRPr="00DD022D">
        <w:rPr>
          <w:sz w:val="16"/>
        </w:rPr>
        <w:t xml:space="preserve"> to political judgement in public debate around the legitimacy of transgressive authority moving matters into a terrain of exceptional politics. Political critique often </w:t>
      </w:r>
      <w:proofErr w:type="spellStart"/>
      <w:r w:rsidRPr="00DD022D">
        <w:rPr>
          <w:sz w:val="16"/>
        </w:rPr>
        <w:t>mobilises</w:t>
      </w:r>
      <w:proofErr w:type="spellEnd"/>
      <w:r w:rsidRPr="00DD022D">
        <w:rPr>
          <w:sz w:val="16"/>
        </w:rPr>
        <w:t xml:space="preserve"> the priority of constitutional and fundamental rights, institutional checks and balances, the relation between security and freedom to enact this answerability of speech acts of security. Both forms of answerability fold the rupture somehow back into an existing order – into instituted practices of political </w:t>
      </w:r>
      <w:proofErr w:type="spellStart"/>
      <w:r w:rsidRPr="00DD022D">
        <w:rPr>
          <w:sz w:val="16"/>
        </w:rPr>
        <w:t>legitimisation</w:t>
      </w:r>
      <w:proofErr w:type="spellEnd"/>
      <w:r w:rsidRPr="00DD022D">
        <w:rPr>
          <w:sz w:val="16"/>
        </w:rPr>
        <w:t xml:space="preserve"> and political </w:t>
      </w:r>
      <w:proofErr w:type="spellStart"/>
      <w:r w:rsidRPr="00DD022D">
        <w:rPr>
          <w:sz w:val="16"/>
        </w:rPr>
        <w:t>responsibilisation</w:t>
      </w:r>
      <w:proofErr w:type="spellEnd"/>
      <w:r w:rsidRPr="00DD022D">
        <w:rPr>
          <w:sz w:val="16"/>
        </w:rPr>
        <w:t xml:space="preserve">. While transgressing an existing situation, the politics of rupture are connected back to normative and political orders that provide the basis for evaluating and contesting the acceptability of transgressions in terms of calculable consequences of the act – translated back into responsibility of the actors for their decisions – and norms of </w:t>
      </w:r>
      <w:proofErr w:type="spellStart"/>
      <w:r w:rsidRPr="00DD022D">
        <w:rPr>
          <w:sz w:val="16"/>
        </w:rPr>
        <w:t>authorisation</w:t>
      </w:r>
      <w:proofErr w:type="spellEnd"/>
      <w:r w:rsidRPr="00DD022D">
        <w:rPr>
          <w:sz w:val="16"/>
        </w:rPr>
        <w:t>.</w:t>
      </w:r>
    </w:p>
    <w:p w14:paraId="1BF15160" w14:textId="77777777" w:rsidR="00DD022D" w:rsidRPr="00DD022D" w:rsidRDefault="00DD022D" w:rsidP="00DD022D">
      <w:pPr>
        <w:rPr>
          <w:sz w:val="16"/>
        </w:rPr>
      </w:pPr>
      <w:r w:rsidRPr="00DD022D">
        <w:rPr>
          <w:sz w:val="16"/>
        </w:rPr>
        <w:t xml:space="preserve">Yet, the security speech act in Wæver’s and Buzan’s formulation cannot be fully folded back into given orders. As a move that entails consequences which involve risking oneself and offering a specific issue as a test case, it retains traces of a more excessive conception of act. As Isin argues, the concept of act refers to rupturing actions that somehow are always also a move into the unexpected and unknown. Arguably, this dimension of the conception of act takes it outside of the Austinian framing of speech act, which is heavily embedded in instituted structures of meaning. It is important, however, to include this dimension to understand the paradoxical notion of politics that is invested in the concept of act. The </w:t>
      </w:r>
      <w:proofErr w:type="spellStart"/>
      <w:r w:rsidRPr="00DD022D">
        <w:rPr>
          <w:sz w:val="16"/>
        </w:rPr>
        <w:t>politicality</w:t>
      </w:r>
      <w:proofErr w:type="spellEnd"/>
      <w:r w:rsidRPr="00DD022D">
        <w:rPr>
          <w:sz w:val="16"/>
        </w:rPr>
        <w:t xml:space="preserve"> of the act cannot be exhausted by process of </w:t>
      </w:r>
      <w:proofErr w:type="spellStart"/>
      <w:r w:rsidRPr="00DD022D">
        <w:rPr>
          <w:sz w:val="16"/>
        </w:rPr>
        <w:t>legitimisation</w:t>
      </w:r>
      <w:proofErr w:type="spellEnd"/>
      <w:r w:rsidRPr="00DD022D">
        <w:rPr>
          <w:sz w:val="16"/>
        </w:rPr>
        <w:t xml:space="preserve"> and accountability. It implies a third answerability; answerability as the affirmation of undecidability, the radical openness and the creativity of being, the possibility of the unexpected; actions that cannot be fully folded back into calculability and instituted normativity. This answerability implies the possibility for a political critique that demands that the rupture – i.e., security emergencies – enacted through the speech acts of security are not immediately politically closed by </w:t>
      </w:r>
      <w:proofErr w:type="spellStart"/>
      <w:r w:rsidRPr="00DD022D">
        <w:rPr>
          <w:sz w:val="16"/>
        </w:rPr>
        <w:t>mobilising</w:t>
      </w:r>
      <w:proofErr w:type="spellEnd"/>
      <w:r w:rsidRPr="00DD022D">
        <w:rPr>
          <w:sz w:val="16"/>
        </w:rPr>
        <w:t xml:space="preserve"> security institutions and routines that are embedded in the existing order. In this conception, the security speech act creates a gravitational moment in which political critique does not simply depend on bringing into play instituted practices of accountability and legitimacy to hold the claim to transgressive power to account but also thrives in the rupture of the given order that the security speech act constitutes. This paradoxical condition of </w:t>
      </w:r>
      <w:proofErr w:type="spellStart"/>
      <w:r w:rsidRPr="00DD022D">
        <w:rPr>
          <w:sz w:val="16"/>
        </w:rPr>
        <w:t>politicality</w:t>
      </w:r>
      <w:proofErr w:type="spellEnd"/>
      <w:r w:rsidRPr="00DD022D">
        <w:rPr>
          <w:sz w:val="16"/>
        </w:rPr>
        <w:t xml:space="preserve"> (Isin, 2008: 29) that is invested in the security speech act has often remained unexplored. The political critique of the speaking of security usually folds the act back into a given order. Without reference to an </w:t>
      </w:r>
      <w:proofErr w:type="gramStart"/>
      <w:r w:rsidRPr="00DD022D">
        <w:rPr>
          <w:sz w:val="16"/>
        </w:rPr>
        <w:t>order</w:t>
      </w:r>
      <w:proofErr w:type="gramEnd"/>
      <w:r w:rsidRPr="00DD022D">
        <w:rPr>
          <w:sz w:val="16"/>
        </w:rPr>
        <w:t xml:space="preserve"> one cannot say much about the speech act and the immediate political answerability implied by the decision requires referencing back to an order. Yet, as act it also retains a radical distance from normative and causal orders; its </w:t>
      </w:r>
      <w:proofErr w:type="spellStart"/>
      <w:r w:rsidRPr="00DD022D">
        <w:rPr>
          <w:sz w:val="16"/>
        </w:rPr>
        <w:t>politicality</w:t>
      </w:r>
      <w:proofErr w:type="spellEnd"/>
      <w:r w:rsidRPr="00DD022D">
        <w:rPr>
          <w:sz w:val="16"/>
        </w:rPr>
        <w:t xml:space="preserve"> resides in its rupturing quality. While the former answerability is often deployed to demonstrate the undemocratic, and in Wæver and Buzan’s terminology depoliticizing, qualities, the latter answerability points in the opposite direction of the speech act of security being radically </w:t>
      </w:r>
      <w:proofErr w:type="spellStart"/>
      <w:r w:rsidRPr="00DD022D">
        <w:rPr>
          <w:sz w:val="16"/>
        </w:rPr>
        <w:t>politicising</w:t>
      </w:r>
      <w:proofErr w:type="spellEnd"/>
      <w:r w:rsidRPr="00DD022D">
        <w:rPr>
          <w:sz w:val="16"/>
        </w:rPr>
        <w:t>.</w:t>
      </w:r>
    </w:p>
    <w:p w14:paraId="13CB9244" w14:textId="77777777" w:rsidR="00DD022D" w:rsidRPr="00DD022D" w:rsidRDefault="00DD022D" w:rsidP="00DD022D">
      <w:pPr>
        <w:rPr>
          <w:sz w:val="16"/>
        </w:rPr>
      </w:pPr>
      <w:r w:rsidRPr="00DD022D">
        <w:rPr>
          <w:sz w:val="16"/>
        </w:rPr>
        <w:t xml:space="preserve">Wæver and Buzan politically substantiate this paradoxical quality of the act by folding it into political exceptionalism. As argued elsewhere (Huysmans, 2006, Huysmans, 1998), when they say that by declaring security the power holders claim special </w:t>
      </w:r>
      <w:proofErr w:type="gramStart"/>
      <w:r w:rsidRPr="00DD022D">
        <w:rPr>
          <w:sz w:val="16"/>
        </w:rPr>
        <w:t>rights</w:t>
      </w:r>
      <w:proofErr w:type="gramEnd"/>
      <w:r w:rsidRPr="00DD022D">
        <w:rPr>
          <w:sz w:val="16"/>
        </w:rPr>
        <w:t xml:space="preserve"> they do not simply mean that they rupture but also that rupturing through calling upon existential situations brings exceptionalist politics into play. Exceptionalism </w:t>
      </w:r>
      <w:proofErr w:type="spellStart"/>
      <w:r w:rsidRPr="00DD022D">
        <w:rPr>
          <w:b/>
          <w:bCs/>
          <w:u w:val="single"/>
        </w:rPr>
        <w:t>authorises</w:t>
      </w:r>
      <w:proofErr w:type="spellEnd"/>
      <w:r w:rsidRPr="00DD022D">
        <w:rPr>
          <w:b/>
          <w:bCs/>
          <w:u w:val="single"/>
        </w:rPr>
        <w:t xml:space="preserve"> transgressive authority and enacts limits of a given order by calling upon existential threats</w:t>
      </w:r>
      <w:r w:rsidRPr="00DD022D">
        <w:rPr>
          <w:sz w:val="16"/>
        </w:rPr>
        <w:t xml:space="preserve">. In doing so however, it </w:t>
      </w:r>
      <w:r w:rsidRPr="00DD022D">
        <w:rPr>
          <w:u w:val="single"/>
        </w:rPr>
        <w:t>does not simply enact a given legal and political order that sanctions transgressive power</w:t>
      </w:r>
      <w:r w:rsidRPr="00DD022D">
        <w:rPr>
          <w:sz w:val="16"/>
        </w:rPr>
        <w:t xml:space="preserve"> in emergency situations. The exceptionalist </w:t>
      </w:r>
      <w:proofErr w:type="spellStart"/>
      <w:r w:rsidRPr="00DD022D">
        <w:rPr>
          <w:sz w:val="16"/>
        </w:rPr>
        <w:t>actualisation</w:t>
      </w:r>
      <w:proofErr w:type="spellEnd"/>
      <w:r w:rsidRPr="00DD022D">
        <w:rPr>
          <w:sz w:val="16"/>
        </w:rPr>
        <w:t xml:space="preserve"> of the decision also posits a politics of creating ex nihilo. Declaring that </w:t>
      </w:r>
      <w:r w:rsidRPr="00DD022D">
        <w:rPr>
          <w:u w:val="single"/>
        </w:rPr>
        <w:t>the existing normative order cannot cope with an existentially threatening situation then implies a claim to enact new possibilities of what is right and wrong</w:t>
      </w:r>
      <w:r w:rsidRPr="00DD022D">
        <w:rPr>
          <w:sz w:val="16"/>
        </w:rPr>
        <w:t xml:space="preserve">. This </w:t>
      </w:r>
      <w:r w:rsidRPr="00DD022D">
        <w:rPr>
          <w:b/>
          <w:bCs/>
          <w:u w:val="single"/>
        </w:rPr>
        <w:t>conception links the security speech act</w:t>
      </w:r>
      <w:r w:rsidRPr="00DD022D">
        <w:rPr>
          <w:sz w:val="16"/>
        </w:rPr>
        <w:t xml:space="preserve"> </w:t>
      </w:r>
      <w:r w:rsidRPr="00DD022D">
        <w:rPr>
          <w:u w:val="single"/>
        </w:rPr>
        <w:t>to the recent revival of conceptions of sovereignty as the expression of a politics that is placed both inside and outside an existing normative order</w:t>
      </w:r>
      <w:r w:rsidRPr="00DD022D">
        <w:rPr>
          <w:sz w:val="16"/>
        </w:rPr>
        <w:t>.</w:t>
      </w:r>
    </w:p>
    <w:p w14:paraId="434574B5" w14:textId="5A9B2B9A" w:rsidR="00DD022D" w:rsidRDefault="00DD022D" w:rsidP="00DD022D">
      <w:pPr>
        <w:rPr>
          <w:sz w:val="16"/>
        </w:rPr>
      </w:pPr>
      <w:r w:rsidRPr="00DD022D">
        <w:rPr>
          <w:sz w:val="16"/>
        </w:rPr>
        <w:t xml:space="preserve">More directly important for the discussion here is that it </w:t>
      </w:r>
      <w:r w:rsidRPr="00DD022D">
        <w:rPr>
          <w:u w:val="single"/>
        </w:rPr>
        <w:t>links the act to moments of political gravity and a split between political exceptionality and normality</w:t>
      </w:r>
      <w:r w:rsidRPr="00DD022D">
        <w:rPr>
          <w:sz w:val="16"/>
        </w:rPr>
        <w:t xml:space="preserve">. </w:t>
      </w:r>
      <w:r w:rsidRPr="00DD022D">
        <w:rPr>
          <w:b/>
          <w:bCs/>
          <w:u w:val="single"/>
        </w:rPr>
        <w:t xml:space="preserve">Exceptionalist acts are </w:t>
      </w:r>
      <w:r w:rsidRPr="00DD022D">
        <w:rPr>
          <w:b/>
          <w:bCs/>
          <w:highlight w:val="cyan"/>
          <w:u w:val="single"/>
        </w:rPr>
        <w:t xml:space="preserve">not ephemeral </w:t>
      </w:r>
      <w:r w:rsidRPr="00DD022D">
        <w:rPr>
          <w:b/>
          <w:bCs/>
          <w:u w:val="single"/>
        </w:rPr>
        <w:t>disruptions</w:t>
      </w:r>
      <w:r w:rsidRPr="00DD022D">
        <w:rPr>
          <w:sz w:val="16"/>
        </w:rPr>
        <w:t xml:space="preserve"> </w:t>
      </w:r>
      <w:r w:rsidRPr="00DD022D">
        <w:rPr>
          <w:highlight w:val="cyan"/>
          <w:u w:val="single"/>
        </w:rPr>
        <w:t xml:space="preserve">but </w:t>
      </w:r>
      <w:r w:rsidRPr="00DD022D">
        <w:rPr>
          <w:b/>
          <w:bCs/>
          <w:highlight w:val="cyan"/>
          <w:u w:val="single"/>
        </w:rPr>
        <w:t>key</w:t>
      </w:r>
      <w:r w:rsidRPr="00DD022D">
        <w:rPr>
          <w:highlight w:val="cyan"/>
          <w:u w:val="single"/>
        </w:rPr>
        <w:t xml:space="preserve"> </w:t>
      </w:r>
      <w:r w:rsidRPr="00DD022D">
        <w:rPr>
          <w:b/>
          <w:bCs/>
          <w:u w:val="single"/>
        </w:rPr>
        <w:t>events</w:t>
      </w:r>
      <w:r w:rsidRPr="00DD022D">
        <w:rPr>
          <w:u w:val="single"/>
        </w:rPr>
        <w:t xml:space="preserve"> which </w:t>
      </w:r>
      <w:r w:rsidRPr="00DD022D">
        <w:rPr>
          <w:highlight w:val="cyan"/>
          <w:u w:val="single"/>
        </w:rPr>
        <w:t>put</w:t>
      </w:r>
      <w:r w:rsidRPr="00DD022D">
        <w:rPr>
          <w:u w:val="single"/>
        </w:rPr>
        <w:t xml:space="preserve"> the existing </w:t>
      </w:r>
      <w:r w:rsidRPr="00DD022D">
        <w:rPr>
          <w:highlight w:val="cyan"/>
          <w:u w:val="single"/>
        </w:rPr>
        <w:t>order in the balance</w:t>
      </w:r>
      <w:r w:rsidRPr="00DD022D">
        <w:rPr>
          <w:sz w:val="16"/>
        </w:rPr>
        <w:t xml:space="preserve">; they </w:t>
      </w:r>
      <w:r w:rsidRPr="00DD022D">
        <w:rPr>
          <w:highlight w:val="cyan"/>
          <w:u w:val="single"/>
        </w:rPr>
        <w:t xml:space="preserve">posit politics as </w:t>
      </w:r>
      <w:r w:rsidRPr="00DD022D">
        <w:rPr>
          <w:b/>
          <w:bCs/>
          <w:highlight w:val="cyan"/>
          <w:u w:val="single"/>
        </w:rPr>
        <w:t xml:space="preserve">moments with </w:t>
      </w:r>
      <w:r w:rsidRPr="00DD022D">
        <w:rPr>
          <w:rStyle w:val="Emphasis"/>
          <w:rFonts w:ascii="Times New Roman" w:hAnsi="Times New Roman" w:cs="Times New Roman"/>
          <w:highlight w:val="cyan"/>
        </w:rPr>
        <w:t>decisional gravity</w:t>
      </w:r>
      <w:r w:rsidRPr="00DD022D">
        <w:rPr>
          <w:u w:val="single"/>
        </w:rPr>
        <w:t xml:space="preserve"> – sovereign moments</w:t>
      </w:r>
      <w:r w:rsidRPr="00DD022D">
        <w:rPr>
          <w:sz w:val="16"/>
        </w:rPr>
        <w:t xml:space="preserve">. </w:t>
      </w:r>
      <w:r w:rsidRPr="00DD022D">
        <w:rPr>
          <w:u w:val="single"/>
        </w:rPr>
        <w:t>Declaring an existential condition pulls forces towards a decisive scene</w:t>
      </w:r>
      <w:r w:rsidRPr="00DD022D">
        <w:rPr>
          <w:sz w:val="16"/>
        </w:rPr>
        <w:t xml:space="preserve">, an </w:t>
      </w:r>
      <w:r w:rsidRPr="00DD022D">
        <w:rPr>
          <w:highlight w:val="cyan"/>
          <w:u w:val="single"/>
        </w:rPr>
        <w:t>assembly of actions</w:t>
      </w:r>
      <w:r w:rsidRPr="00DD022D">
        <w:rPr>
          <w:sz w:val="16"/>
        </w:rPr>
        <w:t xml:space="preserve"> and actors that </w:t>
      </w:r>
      <w:r w:rsidRPr="00DD022D">
        <w:rPr>
          <w:b/>
          <w:bCs/>
          <w:highlight w:val="cyan"/>
          <w:u w:val="single"/>
        </w:rPr>
        <w:t>carry</w:t>
      </w:r>
      <w:r w:rsidRPr="00DD022D">
        <w:rPr>
          <w:b/>
          <w:bCs/>
          <w:u w:val="single"/>
        </w:rPr>
        <w:t xml:space="preserve"> </w:t>
      </w:r>
      <w:r w:rsidRPr="00DD022D">
        <w:rPr>
          <w:b/>
          <w:bCs/>
          <w:highlight w:val="cyan"/>
          <w:u w:val="single"/>
        </w:rPr>
        <w:t>weight</w:t>
      </w:r>
      <w:r w:rsidRPr="00DD022D">
        <w:rPr>
          <w:u w:val="single"/>
        </w:rPr>
        <w:t xml:space="preserve"> both </w:t>
      </w:r>
      <w:r w:rsidRPr="00DD022D">
        <w:rPr>
          <w:highlight w:val="cyan"/>
          <w:u w:val="single"/>
        </w:rPr>
        <w:t>in</w:t>
      </w:r>
      <w:r w:rsidRPr="00DD022D">
        <w:rPr>
          <w:u w:val="single"/>
        </w:rPr>
        <w:t xml:space="preserve"> terms of</w:t>
      </w:r>
      <w:r w:rsidRPr="00DD022D">
        <w:rPr>
          <w:sz w:val="16"/>
        </w:rPr>
        <w:t xml:space="preserve"> </w:t>
      </w:r>
      <w:r w:rsidRPr="00DD022D">
        <w:rPr>
          <w:b/>
          <w:bCs/>
          <w:highlight w:val="cyan"/>
          <w:u w:val="single"/>
        </w:rPr>
        <w:t xml:space="preserve">producing </w:t>
      </w:r>
      <w:r w:rsidRPr="00DD022D">
        <w:rPr>
          <w:rStyle w:val="Emphasis"/>
          <w:rFonts w:ascii="Times New Roman" w:hAnsi="Times New Roman" w:cs="Times New Roman"/>
          <w:highlight w:val="cyan"/>
        </w:rPr>
        <w:t xml:space="preserve">cracks </w:t>
      </w:r>
      <w:proofErr w:type="gramStart"/>
      <w:r w:rsidRPr="00DD022D">
        <w:rPr>
          <w:rStyle w:val="Emphasis"/>
          <w:rFonts w:ascii="Times New Roman" w:hAnsi="Times New Roman" w:cs="Times New Roman"/>
          <w:highlight w:val="cyan"/>
        </w:rPr>
        <w:t>in a given</w:t>
      </w:r>
      <w:proofErr w:type="gramEnd"/>
      <w:r w:rsidRPr="00DD022D">
        <w:rPr>
          <w:rStyle w:val="Emphasis"/>
          <w:rFonts w:ascii="Times New Roman" w:hAnsi="Times New Roman" w:cs="Times New Roman"/>
          <w:highlight w:val="cyan"/>
        </w:rPr>
        <w:t xml:space="preserve"> order</w:t>
      </w:r>
      <w:r w:rsidRPr="00DD022D">
        <w:rPr>
          <w:sz w:val="16"/>
        </w:rPr>
        <w:t xml:space="preserve"> and making issues into a test case. Exceptionalist politics also draws a </w:t>
      </w:r>
      <w:r w:rsidRPr="00DD022D">
        <w:rPr>
          <w:highlight w:val="cyan"/>
          <w:u w:val="single"/>
        </w:rPr>
        <w:t xml:space="preserve">sharp </w:t>
      </w:r>
      <w:r w:rsidRPr="00DD022D">
        <w:rPr>
          <w:rStyle w:val="Emphasis"/>
          <w:rFonts w:ascii="Times New Roman" w:hAnsi="Times New Roman" w:cs="Times New Roman"/>
          <w:highlight w:val="cyan"/>
        </w:rPr>
        <w:t>distinction between the routine, alienation, reiteration of the everyday</w:t>
      </w:r>
      <w:r w:rsidRPr="00DD022D">
        <w:rPr>
          <w:sz w:val="16"/>
        </w:rPr>
        <w:t xml:space="preserve"> and the </w:t>
      </w:r>
      <w:r w:rsidRPr="00DD022D">
        <w:rPr>
          <w:b/>
          <w:bCs/>
          <w:u w:val="single"/>
        </w:rPr>
        <w:t>decisiveness and creativity of the moments of exception</w:t>
      </w:r>
      <w:r w:rsidRPr="00DD022D">
        <w:rPr>
          <w:sz w:val="16"/>
        </w:rPr>
        <w:t xml:space="preserve"> – the moments of existential threat. </w:t>
      </w:r>
      <w:r w:rsidRPr="00DD022D">
        <w:rPr>
          <w:u w:val="single"/>
        </w:rPr>
        <w:t>Speech acts of security enact a sharp distinction between the exceptional and the banal</w:t>
      </w:r>
      <w:r w:rsidRPr="00DD022D">
        <w:rPr>
          <w:sz w:val="16"/>
        </w:rPr>
        <w:t xml:space="preserve">, the </w:t>
      </w:r>
      <w:r w:rsidRPr="00DD022D">
        <w:rPr>
          <w:b/>
          <w:bCs/>
          <w:u w:val="single"/>
        </w:rPr>
        <w:t>political and the everyday, the routine and creative</w:t>
      </w:r>
      <w:r w:rsidRPr="00DD022D">
        <w:rPr>
          <w:sz w:val="16"/>
        </w:rPr>
        <w:t xml:space="preserve">. This implies an </w:t>
      </w:r>
      <w:r w:rsidRPr="00DD022D">
        <w:rPr>
          <w:b/>
          <w:bCs/>
          <w:u w:val="single"/>
        </w:rPr>
        <w:t>elitist vision of politics</w:t>
      </w:r>
      <w:r w:rsidRPr="00DD022D">
        <w:rPr>
          <w:sz w:val="16"/>
        </w:rPr>
        <w:t xml:space="preserve">. </w:t>
      </w:r>
      <w:proofErr w:type="spellStart"/>
      <w:r w:rsidRPr="00DD022D">
        <w:rPr>
          <w:sz w:val="16"/>
        </w:rPr>
        <w:t>Securitising</w:t>
      </w:r>
      <w:proofErr w:type="spellEnd"/>
      <w:r w:rsidRPr="00DD022D">
        <w:rPr>
          <w:sz w:val="16"/>
        </w:rPr>
        <w:t xml:space="preserve"> analysis mostly focuses on leaders or politicians – ‘statesmen’ – who speak security with sufficient clout while ordinary people continue their everyday life.</w:t>
      </w:r>
    </w:p>
    <w:p w14:paraId="2B13D8B5" w14:textId="77777777" w:rsidR="00642697" w:rsidRPr="00624D70" w:rsidRDefault="00642697" w:rsidP="00642697">
      <w:pPr>
        <w:pStyle w:val="Heading4"/>
        <w:rPr>
          <w:rFonts w:cs="Times New Roman"/>
          <w:u w:val="single"/>
        </w:rPr>
      </w:pPr>
      <w:r w:rsidRPr="00624D70">
        <w:rPr>
          <w:rFonts w:cs="Times New Roman"/>
        </w:rPr>
        <w:t xml:space="preserve">This logic is not </w:t>
      </w:r>
      <w:r w:rsidRPr="00624D70">
        <w:rPr>
          <w:rFonts w:cs="Times New Roman"/>
          <w:u w:val="single"/>
        </w:rPr>
        <w:t>neutral</w:t>
      </w:r>
      <w:r w:rsidRPr="00624D70">
        <w:rPr>
          <w:rFonts w:cs="Times New Roman"/>
        </w:rPr>
        <w:t xml:space="preserve"> but undergirded by an </w:t>
      </w:r>
      <w:r w:rsidRPr="00624D70">
        <w:rPr>
          <w:rFonts w:cs="Times New Roman"/>
          <w:u w:val="single"/>
        </w:rPr>
        <w:t>epistemology</w:t>
      </w:r>
      <w:r w:rsidRPr="00624D70">
        <w:rPr>
          <w:rFonts w:cs="Times New Roman"/>
        </w:rPr>
        <w:t xml:space="preserve"> of </w:t>
      </w:r>
      <w:r w:rsidRPr="00624D70">
        <w:rPr>
          <w:rFonts w:cs="Times New Roman"/>
          <w:u w:val="single"/>
        </w:rPr>
        <w:t>privilege</w:t>
      </w:r>
      <w:r w:rsidRPr="00624D70">
        <w:rPr>
          <w:rFonts w:cs="Times New Roman"/>
        </w:rPr>
        <w:t xml:space="preserve">---the alternative is to endorse a discursive </w:t>
      </w:r>
      <w:r w:rsidRPr="00624D70">
        <w:rPr>
          <w:rFonts w:cs="Times New Roman"/>
          <w:u w:val="single"/>
        </w:rPr>
        <w:t xml:space="preserve">refusal </w:t>
      </w:r>
      <w:r w:rsidRPr="00624D70">
        <w:rPr>
          <w:rFonts w:cs="Times New Roman"/>
        </w:rPr>
        <w:t xml:space="preserve">of their </w:t>
      </w:r>
      <w:r w:rsidRPr="00624D70">
        <w:rPr>
          <w:rFonts w:cs="Times New Roman"/>
          <w:u w:val="single"/>
        </w:rPr>
        <w:t>securitized rhetoric</w:t>
      </w:r>
      <w:r w:rsidRPr="00624D70">
        <w:rPr>
          <w:rFonts w:cs="Times New Roman"/>
        </w:rPr>
        <w:t xml:space="preserve"> in favor of </w:t>
      </w:r>
      <w:r w:rsidRPr="00624D70">
        <w:rPr>
          <w:rFonts w:cs="Times New Roman"/>
          <w:u w:val="single"/>
        </w:rPr>
        <w:t>critical examination</w:t>
      </w:r>
      <w:r w:rsidRPr="00624D70">
        <w:rPr>
          <w:rFonts w:cs="Times New Roman"/>
        </w:rPr>
        <w:t xml:space="preserve"> of IR. Anything else makes </w:t>
      </w:r>
      <w:proofErr w:type="spellStart"/>
      <w:r w:rsidRPr="00624D70">
        <w:rPr>
          <w:rFonts w:cs="Times New Roman"/>
        </w:rPr>
        <w:t>confict</w:t>
      </w:r>
      <w:proofErr w:type="spellEnd"/>
      <w:r w:rsidRPr="00624D70">
        <w:rPr>
          <w:rFonts w:cs="Times New Roman"/>
        </w:rPr>
        <w:t xml:space="preserve"> </w:t>
      </w:r>
      <w:r w:rsidRPr="00624D70">
        <w:rPr>
          <w:rFonts w:cs="Times New Roman"/>
          <w:u w:val="single"/>
        </w:rPr>
        <w:t>inevitable</w:t>
      </w:r>
      <w:r w:rsidRPr="00624D70">
        <w:rPr>
          <w:rFonts w:cs="Times New Roman"/>
        </w:rPr>
        <w:t xml:space="preserve"> absent the </w:t>
      </w:r>
      <w:r w:rsidRPr="00624D70">
        <w:rPr>
          <w:rFonts w:cs="Times New Roman"/>
          <w:u w:val="single"/>
        </w:rPr>
        <w:t>self-reflection</w:t>
      </w:r>
      <w:r w:rsidRPr="00624D70">
        <w:rPr>
          <w:rFonts w:cs="Times New Roman"/>
        </w:rPr>
        <w:t xml:space="preserve"> of the alt. </w:t>
      </w:r>
    </w:p>
    <w:p w14:paraId="06B49C87" w14:textId="206E7000" w:rsidR="00642697" w:rsidRPr="00624D70" w:rsidRDefault="00642697" w:rsidP="00642697">
      <w:r w:rsidRPr="00624D70">
        <w:rPr>
          <w:rStyle w:val="Style13ptBold"/>
        </w:rPr>
        <w:t>Casado</w:t>
      </w:r>
      <w:r w:rsidRPr="00624D70">
        <w:t xml:space="preserve"> Ruiz, 20</w:t>
      </w:r>
      <w:r w:rsidRPr="00624D70">
        <w:rPr>
          <w:rStyle w:val="Style13ptBold"/>
        </w:rPr>
        <w:t>24</w:t>
      </w:r>
      <w:r w:rsidRPr="00624D70">
        <w:t xml:space="preserve">, Doctor of Philosophy at </w:t>
      </w:r>
      <w:proofErr w:type="spellStart"/>
      <w:r w:rsidRPr="00624D70">
        <w:t>Università</w:t>
      </w:r>
      <w:proofErr w:type="spellEnd"/>
      <w:r w:rsidRPr="00624D70">
        <w:t xml:space="preserve"> Ca' Foscari Venezia, Researching China-Taiwan-US triangular relations and the relationship between privilege, knowledge, and politics. The Interaction between Global Privilege and the Discursive Construction of the ‘China Threat’ in the ‘New Cold War’. Journal of Asian Security and International Affairs, 11(1), 7-26. https://doi.org/10.1177/23477970241231345, PA</w:t>
      </w:r>
    </w:p>
    <w:p w14:paraId="59E5925A" w14:textId="77777777" w:rsidR="00642697" w:rsidRPr="00624D70" w:rsidRDefault="00642697" w:rsidP="00642697">
      <w:pPr>
        <w:rPr>
          <w:u w:val="single"/>
        </w:rPr>
      </w:pPr>
      <w:r w:rsidRPr="00642697">
        <w:rPr>
          <w:sz w:val="16"/>
        </w:rPr>
        <w:t>The article is divided into two parts. The first part establishes the theoretical framework, drawing on discourse theory and privilege studies, and defines key concepts for the subsequent analysis, especially ‘Global North’ and ‘global privilege’. The second part illustrates the dynamics by which the global privilege of ‘Global North’ countries, and particularly the United States, interacts with the hegemonic discursive articulation of China as a threatening enemy across various domains. In conclusion, the article contends that the current hegemonic consensus in the ‘Global North’ about the ‘</w:t>
      </w:r>
      <w:r w:rsidRPr="00624D70">
        <w:rPr>
          <w:u w:val="single"/>
        </w:rPr>
        <w:t xml:space="preserve">China threat’ is </w:t>
      </w:r>
      <w:r w:rsidRPr="00624D70">
        <w:rPr>
          <w:highlight w:val="cyan"/>
          <w:u w:val="single"/>
        </w:rPr>
        <w:t>not just</w:t>
      </w:r>
      <w:r w:rsidRPr="00624D70">
        <w:rPr>
          <w:szCs w:val="32"/>
          <w:u w:val="single"/>
        </w:rPr>
        <w:t xml:space="preserve"> the result of a </w:t>
      </w:r>
      <w:r w:rsidRPr="00624D70">
        <w:rPr>
          <w:b/>
          <w:bCs/>
          <w:szCs w:val="32"/>
          <w:highlight w:val="cyan"/>
          <w:u w:val="single"/>
        </w:rPr>
        <w:t>neutral</w:t>
      </w:r>
      <w:r w:rsidRPr="00624D70">
        <w:rPr>
          <w:szCs w:val="32"/>
          <w:u w:val="single"/>
        </w:rPr>
        <w:t xml:space="preserve"> analysis of reality </w:t>
      </w:r>
      <w:r w:rsidRPr="00624D70">
        <w:rPr>
          <w:szCs w:val="32"/>
          <w:highlight w:val="cyan"/>
          <w:u w:val="single"/>
        </w:rPr>
        <w:t>but</w:t>
      </w:r>
      <w:r w:rsidRPr="00624D70">
        <w:rPr>
          <w:szCs w:val="32"/>
          <w:u w:val="single"/>
        </w:rPr>
        <w:t xml:space="preserve"> rather a discursive construction </w:t>
      </w:r>
      <w:r w:rsidRPr="00624D70">
        <w:rPr>
          <w:b/>
          <w:bCs/>
          <w:szCs w:val="32"/>
          <w:highlight w:val="cyan"/>
          <w:u w:val="single"/>
        </w:rPr>
        <w:t>remarkably informed by</w:t>
      </w:r>
      <w:r w:rsidRPr="00624D70">
        <w:rPr>
          <w:szCs w:val="32"/>
          <w:u w:val="single"/>
        </w:rPr>
        <w:t xml:space="preserve"> global </w:t>
      </w:r>
      <w:r w:rsidRPr="00624D70">
        <w:rPr>
          <w:b/>
          <w:bCs/>
          <w:szCs w:val="32"/>
          <w:highlight w:val="cyan"/>
          <w:u w:val="single"/>
        </w:rPr>
        <w:t>privilege</w:t>
      </w:r>
      <w:r w:rsidRPr="00624D70">
        <w:rPr>
          <w:szCs w:val="32"/>
          <w:highlight w:val="cyan"/>
          <w:u w:val="single"/>
        </w:rPr>
        <w:t xml:space="preserve"> and practices</w:t>
      </w:r>
      <w:r w:rsidRPr="00624D70">
        <w:rPr>
          <w:szCs w:val="32"/>
          <w:u w:val="single"/>
        </w:rPr>
        <w:t xml:space="preserve"> </w:t>
      </w:r>
      <w:r w:rsidRPr="00624D70">
        <w:rPr>
          <w:szCs w:val="32"/>
          <w:highlight w:val="cyan"/>
          <w:u w:val="single"/>
        </w:rPr>
        <w:t xml:space="preserve">that aim to </w:t>
      </w:r>
      <w:r w:rsidRPr="00624D70">
        <w:rPr>
          <w:b/>
          <w:bCs/>
          <w:szCs w:val="32"/>
          <w:highlight w:val="cyan"/>
          <w:u w:val="single"/>
        </w:rPr>
        <w:t>maintain</w:t>
      </w:r>
      <w:r w:rsidRPr="00624D70">
        <w:rPr>
          <w:szCs w:val="32"/>
          <w:highlight w:val="cyan"/>
          <w:u w:val="single"/>
        </w:rPr>
        <w:t xml:space="preserve"> such privilege</w:t>
      </w:r>
      <w:r w:rsidRPr="00624D70">
        <w:rPr>
          <w:u w:val="single"/>
        </w:rPr>
        <w:t xml:space="preserve">, </w:t>
      </w:r>
      <w:r w:rsidRPr="00624D70">
        <w:rPr>
          <w:sz w:val="21"/>
          <w:szCs w:val="28"/>
          <w:u w:val="single"/>
        </w:rPr>
        <w:t>particularly the United States</w:t>
      </w:r>
      <w:r w:rsidRPr="00642697">
        <w:rPr>
          <w:sz w:val="16"/>
        </w:rPr>
        <w:t xml:space="preserve">. These findings, in conjunction with the interdisciplinary methodology employed, have profound implications for our comprehension of the complexities inherent in global affairs. </w:t>
      </w:r>
      <w:r w:rsidRPr="00642697">
        <w:rPr>
          <w:sz w:val="16"/>
          <w:szCs w:val="20"/>
        </w:rPr>
        <w:t xml:space="preserve">They </w:t>
      </w:r>
      <w:r w:rsidRPr="00624D70">
        <w:rPr>
          <w:szCs w:val="20"/>
          <w:highlight w:val="cyan"/>
          <w:u w:val="single"/>
        </w:rPr>
        <w:t>underscore</w:t>
      </w:r>
      <w:r w:rsidRPr="00624D70">
        <w:rPr>
          <w:szCs w:val="20"/>
          <w:u w:val="single"/>
        </w:rPr>
        <w:t xml:space="preserve"> the </w:t>
      </w:r>
      <w:r w:rsidRPr="00624D70">
        <w:rPr>
          <w:b/>
          <w:bCs/>
          <w:highlight w:val="cyan"/>
          <w:u w:val="single"/>
        </w:rPr>
        <w:t>necessity</w:t>
      </w:r>
      <w:r w:rsidRPr="00624D70">
        <w:rPr>
          <w:highlight w:val="cyan"/>
          <w:u w:val="single"/>
        </w:rPr>
        <w:t xml:space="preserve"> for </w:t>
      </w:r>
      <w:r w:rsidRPr="00624D70">
        <w:rPr>
          <w:rStyle w:val="Emphasis"/>
          <w:rFonts w:ascii="Times New Roman" w:hAnsi="Times New Roman" w:cs="Times New Roman"/>
          <w:highlight w:val="cyan"/>
        </w:rPr>
        <w:t>self-reflection</w:t>
      </w:r>
      <w:r w:rsidRPr="00624D70">
        <w:rPr>
          <w:szCs w:val="20"/>
          <w:u w:val="single"/>
        </w:rPr>
        <w:t xml:space="preserve"> on privilege, a </w:t>
      </w:r>
      <w:r w:rsidRPr="00624D70">
        <w:rPr>
          <w:rStyle w:val="Emphasis"/>
          <w:rFonts w:ascii="Times New Roman" w:hAnsi="Times New Roman" w:cs="Times New Roman"/>
          <w:highlight w:val="cyan"/>
        </w:rPr>
        <w:t>critical examination of unequal international relations</w:t>
      </w:r>
      <w:r w:rsidRPr="00624D70">
        <w:rPr>
          <w:u w:val="single"/>
        </w:rPr>
        <w:t xml:space="preserve"> and the importance of </w:t>
      </w:r>
      <w:proofErr w:type="spellStart"/>
      <w:r w:rsidRPr="00624D70">
        <w:rPr>
          <w:u w:val="single"/>
        </w:rPr>
        <w:t>empathising</w:t>
      </w:r>
      <w:proofErr w:type="spellEnd"/>
      <w:r w:rsidRPr="00624D70">
        <w:rPr>
          <w:u w:val="single"/>
        </w:rPr>
        <w:t xml:space="preserve"> with those perceived as the ‘enemy’ </w:t>
      </w:r>
      <w:proofErr w:type="gramStart"/>
      <w:r w:rsidRPr="00624D70">
        <w:rPr>
          <w:u w:val="single"/>
        </w:rPr>
        <w:t>in order to</w:t>
      </w:r>
      <w:proofErr w:type="gramEnd"/>
      <w:r w:rsidRPr="00624D70">
        <w:rPr>
          <w:u w:val="single"/>
        </w:rPr>
        <w:t xml:space="preserve"> foster peaceful coexistence.</w:t>
      </w:r>
    </w:p>
    <w:p w14:paraId="572C6015" w14:textId="77777777" w:rsidR="00642697" w:rsidRPr="00624D70" w:rsidRDefault="00642697" w:rsidP="00642697">
      <w:pPr>
        <w:rPr>
          <w:u w:val="single"/>
        </w:rPr>
      </w:pPr>
      <w:r w:rsidRPr="00624D70">
        <w:rPr>
          <w:u w:val="single"/>
        </w:rPr>
        <w:t>Theoretical Framework and Main Concepts</w:t>
      </w:r>
    </w:p>
    <w:p w14:paraId="5C6EFA37" w14:textId="77777777" w:rsidR="00642697" w:rsidRPr="00642697" w:rsidRDefault="00642697" w:rsidP="00642697">
      <w:pPr>
        <w:rPr>
          <w:sz w:val="16"/>
        </w:rPr>
      </w:pPr>
      <w:r w:rsidRPr="00642697">
        <w:rPr>
          <w:sz w:val="16"/>
        </w:rPr>
        <w:t xml:space="preserve">The analysis builds upon discourse theory and its constructivist, non-essentialist and non-reductionist premises. Additionally, it employs discourse-theoretical concepts such as hegemony, articulation, frontiers or contingency to guide the analysis. The </w:t>
      </w:r>
      <w:r w:rsidRPr="00624D70">
        <w:rPr>
          <w:highlight w:val="cyan"/>
          <w:u w:val="single"/>
        </w:rPr>
        <w:t>discourse-theoretical approach</w:t>
      </w:r>
      <w:r w:rsidRPr="00642697">
        <w:rPr>
          <w:sz w:val="16"/>
        </w:rPr>
        <w:t xml:space="preserve">, originally advocated by Ernesto </w:t>
      </w:r>
      <w:proofErr w:type="spellStart"/>
      <w:r w:rsidRPr="00642697">
        <w:rPr>
          <w:sz w:val="16"/>
        </w:rPr>
        <w:t>Laclau</w:t>
      </w:r>
      <w:proofErr w:type="spellEnd"/>
      <w:r w:rsidRPr="00642697">
        <w:rPr>
          <w:sz w:val="16"/>
        </w:rPr>
        <w:t xml:space="preserve"> and Chantal </w:t>
      </w:r>
      <w:proofErr w:type="spellStart"/>
      <w:r w:rsidRPr="00642697">
        <w:rPr>
          <w:sz w:val="16"/>
        </w:rPr>
        <w:t>Mouffe</w:t>
      </w:r>
      <w:proofErr w:type="spellEnd"/>
      <w:r w:rsidRPr="00642697">
        <w:rPr>
          <w:sz w:val="16"/>
        </w:rPr>
        <w:t xml:space="preserve"> (2001), </w:t>
      </w:r>
      <w:r w:rsidRPr="00624D70">
        <w:rPr>
          <w:u w:val="single"/>
        </w:rPr>
        <w:t>is especially appropriate to study hegemonic struggle because it seeks</w:t>
      </w:r>
      <w:r w:rsidRPr="00642697">
        <w:rPr>
          <w:sz w:val="16"/>
        </w:rPr>
        <w:t xml:space="preserve"> to </w:t>
      </w:r>
      <w:r w:rsidRPr="00624D70">
        <w:rPr>
          <w:highlight w:val="cyan"/>
          <w:u w:val="single"/>
        </w:rPr>
        <w:t>uncover</w:t>
      </w:r>
      <w:r w:rsidRPr="00624D70">
        <w:rPr>
          <w:u w:val="single"/>
        </w:rPr>
        <w:t xml:space="preserve"> the </w:t>
      </w:r>
      <w:r w:rsidRPr="00624D70">
        <w:rPr>
          <w:rStyle w:val="Emphasis"/>
          <w:rFonts w:ascii="Times New Roman" w:hAnsi="Times New Roman" w:cs="Times New Roman"/>
          <w:highlight w:val="cyan"/>
        </w:rPr>
        <w:t>hidden assumptions, values</w:t>
      </w:r>
      <w:r w:rsidRPr="00624D70">
        <w:rPr>
          <w:rStyle w:val="Emphasis"/>
          <w:rFonts w:ascii="Times New Roman" w:hAnsi="Times New Roman" w:cs="Times New Roman"/>
        </w:rPr>
        <w:t xml:space="preserve"> and </w:t>
      </w:r>
      <w:r w:rsidRPr="00624D70">
        <w:rPr>
          <w:rStyle w:val="Emphasis"/>
          <w:rFonts w:ascii="Times New Roman" w:hAnsi="Times New Roman" w:cs="Times New Roman"/>
          <w:highlight w:val="cyan"/>
        </w:rPr>
        <w:t>power relations</w:t>
      </w:r>
      <w:r w:rsidRPr="00642697">
        <w:rPr>
          <w:sz w:val="16"/>
        </w:rPr>
        <w:t xml:space="preserve"> that are </w:t>
      </w:r>
      <w:r w:rsidRPr="00624D70">
        <w:rPr>
          <w:rStyle w:val="Emphasis"/>
          <w:rFonts w:ascii="Times New Roman" w:hAnsi="Times New Roman" w:cs="Times New Roman"/>
          <w:highlight w:val="cyan"/>
        </w:rPr>
        <w:t>embedded in political imaginaries</w:t>
      </w:r>
      <w:r w:rsidRPr="00624D70">
        <w:rPr>
          <w:b/>
          <w:bCs/>
          <w:u w:val="single"/>
        </w:rPr>
        <w:t xml:space="preserve"> constructed by competing discourses</w:t>
      </w:r>
      <w:r w:rsidRPr="00642697">
        <w:rPr>
          <w:sz w:val="16"/>
        </w:rPr>
        <w:t xml:space="preserve">. It </w:t>
      </w:r>
      <w:proofErr w:type="spellStart"/>
      <w:r w:rsidRPr="00642697">
        <w:rPr>
          <w:sz w:val="16"/>
        </w:rPr>
        <w:t>emphasises</w:t>
      </w:r>
      <w:proofErr w:type="spellEnd"/>
      <w:r w:rsidRPr="00642697">
        <w:rPr>
          <w:sz w:val="16"/>
        </w:rPr>
        <w:t xml:space="preserve"> the importance of </w:t>
      </w:r>
      <w:r w:rsidRPr="00624D70">
        <w:rPr>
          <w:u w:val="single"/>
        </w:rPr>
        <w:t xml:space="preserve">examining how </w:t>
      </w:r>
      <w:r w:rsidRPr="00624D70">
        <w:rPr>
          <w:b/>
          <w:bCs/>
          <w:highlight w:val="cyan"/>
          <w:u w:val="single"/>
        </w:rPr>
        <w:t>discursive</w:t>
      </w:r>
      <w:r w:rsidRPr="00624D70">
        <w:rPr>
          <w:highlight w:val="cyan"/>
          <w:u w:val="single"/>
        </w:rPr>
        <w:t xml:space="preserve"> practices</w:t>
      </w:r>
      <w:r w:rsidRPr="00624D70">
        <w:rPr>
          <w:u w:val="single"/>
        </w:rPr>
        <w:t xml:space="preserve"> in search of ‘hegemony’ link heterogeneous </w:t>
      </w:r>
      <w:r w:rsidRPr="00624D70">
        <w:rPr>
          <w:b/>
          <w:bCs/>
          <w:highlight w:val="cyan"/>
          <w:u w:val="single"/>
        </w:rPr>
        <w:t>subject positions</w:t>
      </w:r>
      <w:r w:rsidRPr="00624D70">
        <w:rPr>
          <w:highlight w:val="cyan"/>
          <w:u w:val="single"/>
        </w:rPr>
        <w:t xml:space="preserve"> into</w:t>
      </w:r>
      <w:r w:rsidRPr="00624D70">
        <w:rPr>
          <w:u w:val="single"/>
        </w:rPr>
        <w:t xml:space="preserve"> a </w:t>
      </w:r>
      <w:r w:rsidRPr="00624D70">
        <w:rPr>
          <w:rStyle w:val="Emphasis"/>
          <w:rFonts w:ascii="Times New Roman" w:hAnsi="Times New Roman" w:cs="Times New Roman"/>
          <w:highlight w:val="cyan"/>
        </w:rPr>
        <w:t>common subjectivity</w:t>
      </w:r>
      <w:r w:rsidRPr="00624D70">
        <w:rPr>
          <w:rStyle w:val="Emphasis"/>
          <w:rFonts w:ascii="Times New Roman" w:hAnsi="Times New Roman" w:cs="Times New Roman"/>
        </w:rPr>
        <w:t xml:space="preserve"> by </w:t>
      </w:r>
      <w:r w:rsidRPr="00624D70">
        <w:rPr>
          <w:rStyle w:val="Emphasis"/>
          <w:rFonts w:ascii="Times New Roman" w:hAnsi="Times New Roman" w:cs="Times New Roman"/>
          <w:highlight w:val="cyan"/>
        </w:rPr>
        <w:t>articulating</w:t>
      </w:r>
      <w:r w:rsidRPr="00624D70">
        <w:rPr>
          <w:rStyle w:val="Emphasis"/>
          <w:rFonts w:ascii="Times New Roman" w:hAnsi="Times New Roman" w:cs="Times New Roman"/>
        </w:rPr>
        <w:t xml:space="preserve"> privileged </w:t>
      </w:r>
      <w:r w:rsidRPr="00624D70">
        <w:rPr>
          <w:rStyle w:val="Emphasis"/>
          <w:rFonts w:ascii="Times New Roman" w:hAnsi="Times New Roman" w:cs="Times New Roman"/>
          <w:highlight w:val="cyan"/>
        </w:rPr>
        <w:t>signifiers</w:t>
      </w:r>
      <w:r w:rsidRPr="00642697">
        <w:rPr>
          <w:sz w:val="16"/>
        </w:rPr>
        <w:t>—such as ‘</w:t>
      </w:r>
      <w:r w:rsidRPr="00624D70">
        <w:rPr>
          <w:b/>
          <w:bCs/>
          <w:u w:val="single"/>
        </w:rPr>
        <w:t>democracy’</w:t>
      </w:r>
      <w:r w:rsidRPr="00642697">
        <w:rPr>
          <w:sz w:val="16"/>
        </w:rPr>
        <w:t xml:space="preserve">, and ‘the </w:t>
      </w:r>
      <w:r w:rsidRPr="00624D70">
        <w:rPr>
          <w:b/>
          <w:bCs/>
          <w:u w:val="single"/>
        </w:rPr>
        <w:t>rules-based international order</w:t>
      </w:r>
      <w:r w:rsidRPr="00642697">
        <w:rPr>
          <w:sz w:val="16"/>
        </w:rPr>
        <w:t>’ in this study—the meaning of which is transformed in the process. Moreover, for such a process of articulation of subject positions to take place</w:t>
      </w:r>
      <w:r w:rsidRPr="00624D70">
        <w:rPr>
          <w:u w:val="single"/>
        </w:rPr>
        <w:t xml:space="preserve">, a phenomenon of </w:t>
      </w:r>
      <w:r w:rsidRPr="00624D70">
        <w:rPr>
          <w:highlight w:val="cyan"/>
          <w:u w:val="single"/>
        </w:rPr>
        <w:t>construction of ‘frontiers’ is</w:t>
      </w:r>
      <w:r w:rsidRPr="00624D70">
        <w:rPr>
          <w:u w:val="single"/>
        </w:rPr>
        <w:t xml:space="preserve"> also </w:t>
      </w:r>
      <w:r w:rsidRPr="00624D70">
        <w:rPr>
          <w:highlight w:val="cyan"/>
          <w:u w:val="single"/>
        </w:rPr>
        <w:t>required</w:t>
      </w:r>
      <w:r w:rsidRPr="00624D70">
        <w:rPr>
          <w:u w:val="single"/>
        </w:rPr>
        <w:t xml:space="preserve">. </w:t>
      </w:r>
      <w:r w:rsidRPr="00624D70">
        <w:rPr>
          <w:sz w:val="21"/>
          <w:szCs w:val="28"/>
          <w:highlight w:val="cyan"/>
          <w:u w:val="single"/>
        </w:rPr>
        <w:t>For</w:t>
      </w:r>
      <w:r w:rsidRPr="00624D70">
        <w:rPr>
          <w:sz w:val="21"/>
          <w:szCs w:val="28"/>
          <w:u w:val="single"/>
        </w:rPr>
        <w:t xml:space="preserve"> the </w:t>
      </w:r>
      <w:r w:rsidRPr="00624D70">
        <w:rPr>
          <w:b/>
          <w:bCs/>
          <w:sz w:val="21"/>
          <w:szCs w:val="28"/>
          <w:highlight w:val="cyan"/>
          <w:u w:val="single"/>
        </w:rPr>
        <w:t>articulation of</w:t>
      </w:r>
      <w:r w:rsidRPr="00624D70">
        <w:rPr>
          <w:sz w:val="21"/>
          <w:szCs w:val="28"/>
          <w:u w:val="single"/>
        </w:rPr>
        <w:t xml:space="preserve"> a group of </w:t>
      </w:r>
      <w:r w:rsidRPr="00624D70">
        <w:rPr>
          <w:b/>
          <w:bCs/>
          <w:sz w:val="21"/>
          <w:szCs w:val="28"/>
          <w:highlight w:val="cyan"/>
          <w:u w:val="single"/>
        </w:rPr>
        <w:t>equals, a ‘We’</w:t>
      </w:r>
      <w:r w:rsidRPr="00624D70">
        <w:rPr>
          <w:u w:val="single"/>
        </w:rPr>
        <w:t>,</w:t>
      </w:r>
      <w:r w:rsidRPr="00642697">
        <w:rPr>
          <w:sz w:val="16"/>
        </w:rPr>
        <w:t xml:space="preserve"> to be genuinely felt by heterogeneous social groups, it </w:t>
      </w:r>
      <w:r w:rsidRPr="00624D70">
        <w:rPr>
          <w:b/>
          <w:bCs/>
          <w:sz w:val="21"/>
          <w:szCs w:val="28"/>
          <w:highlight w:val="cyan"/>
          <w:u w:val="single"/>
        </w:rPr>
        <w:t>must be discursively constructed as</w:t>
      </w:r>
      <w:r w:rsidRPr="00624D70">
        <w:rPr>
          <w:sz w:val="21"/>
          <w:szCs w:val="28"/>
          <w:u w:val="single"/>
        </w:rPr>
        <w:t xml:space="preserve"> an identity </w:t>
      </w:r>
      <w:r w:rsidRPr="00624D70">
        <w:rPr>
          <w:b/>
          <w:bCs/>
          <w:sz w:val="21"/>
          <w:szCs w:val="28"/>
          <w:highlight w:val="cyan"/>
          <w:u w:val="single"/>
        </w:rPr>
        <w:t>at</w:t>
      </w:r>
      <w:r w:rsidRPr="00624D70">
        <w:rPr>
          <w:sz w:val="21"/>
          <w:szCs w:val="28"/>
          <w:highlight w:val="cyan"/>
          <w:u w:val="single"/>
        </w:rPr>
        <w:t xml:space="preserve"> </w:t>
      </w:r>
      <w:r w:rsidRPr="00624D70">
        <w:rPr>
          <w:b/>
          <w:bCs/>
          <w:sz w:val="21"/>
          <w:szCs w:val="28"/>
          <w:highlight w:val="cyan"/>
          <w:u w:val="single"/>
        </w:rPr>
        <w:t>risk</w:t>
      </w:r>
      <w:r w:rsidRPr="00624D70">
        <w:rPr>
          <w:sz w:val="21"/>
          <w:szCs w:val="28"/>
          <w:highlight w:val="cyan"/>
          <w:u w:val="single"/>
        </w:rPr>
        <w:t xml:space="preserve"> </w:t>
      </w:r>
      <w:r w:rsidRPr="00624D70">
        <w:rPr>
          <w:highlight w:val="cyan"/>
          <w:u w:val="single"/>
        </w:rPr>
        <w:t>due to</w:t>
      </w:r>
      <w:r w:rsidRPr="00624D70">
        <w:rPr>
          <w:u w:val="single"/>
        </w:rPr>
        <w:t xml:space="preserve"> the </w:t>
      </w:r>
      <w:r w:rsidRPr="00624D70">
        <w:rPr>
          <w:highlight w:val="cyan"/>
          <w:u w:val="single"/>
        </w:rPr>
        <w:t>existence of a</w:t>
      </w:r>
      <w:r w:rsidRPr="00624D70">
        <w:rPr>
          <w:u w:val="single"/>
        </w:rPr>
        <w:t xml:space="preserve"> challenging or menacing ‘</w:t>
      </w:r>
      <w:r w:rsidRPr="00624D70">
        <w:rPr>
          <w:highlight w:val="cyan"/>
          <w:u w:val="single"/>
        </w:rPr>
        <w:t>Other’</w:t>
      </w:r>
      <w:r w:rsidRPr="00642697">
        <w:rPr>
          <w:sz w:val="16"/>
        </w:rPr>
        <w:t xml:space="preserve">. Put differently, only when an ‘outsider’ precludes or </w:t>
      </w:r>
      <w:proofErr w:type="spellStart"/>
      <w:r w:rsidRPr="00642697">
        <w:rPr>
          <w:sz w:val="16"/>
        </w:rPr>
        <w:t>jeopardises</w:t>
      </w:r>
      <w:proofErr w:type="spellEnd"/>
      <w:r w:rsidRPr="00642697">
        <w:rPr>
          <w:sz w:val="16"/>
        </w:rPr>
        <w:t xml:space="preserve"> the constitution of ‘our’ identity, can we become conscious of the need to unite vis-à-vis that shared opponent—in the case that concerns us here, ‘China’. Lastly, a political project becomes ‘contingently’ hegemonic when it </w:t>
      </w:r>
      <w:r w:rsidRPr="00624D70">
        <w:rPr>
          <w:u w:val="single"/>
        </w:rPr>
        <w:t xml:space="preserve">succeeds in ‘partially’ </w:t>
      </w:r>
      <w:proofErr w:type="spellStart"/>
      <w:r w:rsidRPr="00624D70">
        <w:rPr>
          <w:u w:val="single"/>
        </w:rPr>
        <w:t>universalising</w:t>
      </w:r>
      <w:proofErr w:type="spellEnd"/>
      <w:r w:rsidRPr="00624D70">
        <w:rPr>
          <w:u w:val="single"/>
        </w:rPr>
        <w:t xml:space="preserve"> ‘its </w:t>
      </w:r>
      <w:proofErr w:type="gramStart"/>
      <w:r w:rsidRPr="00624D70">
        <w:rPr>
          <w:u w:val="single"/>
        </w:rPr>
        <w:t>particular set</w:t>
      </w:r>
      <w:proofErr w:type="gramEnd"/>
      <w:r w:rsidRPr="00624D70">
        <w:rPr>
          <w:u w:val="single"/>
        </w:rPr>
        <w:t xml:space="preserve"> of political demands and values’ as the socially accepted </w:t>
      </w:r>
      <w:r w:rsidRPr="00642697">
        <w:rPr>
          <w:sz w:val="16"/>
        </w:rPr>
        <w:t>common sense (Howarth, 2004, p. 269).</w:t>
      </w:r>
    </w:p>
    <w:p w14:paraId="4B0572D9" w14:textId="27591B06" w:rsidR="00642697" w:rsidRPr="00642697" w:rsidRDefault="00642697" w:rsidP="00DD022D">
      <w:pPr>
        <w:rPr>
          <w:sz w:val="16"/>
          <w:szCs w:val="10"/>
        </w:rPr>
      </w:pPr>
      <w:r w:rsidRPr="00642697">
        <w:rPr>
          <w:sz w:val="16"/>
        </w:rPr>
        <w:t xml:space="preserve">Importantly, this study adopts a discourse-theoretical methodological approach that also takes into consideration the ‘real’ world, relating discursive practices with the material conditions where these emerge (a theoretical exploration of the connections between discourse and privilege, see De </w:t>
      </w:r>
      <w:proofErr w:type="spellStart"/>
      <w:r w:rsidRPr="00642697">
        <w:rPr>
          <w:sz w:val="16"/>
        </w:rPr>
        <w:t>Cleen</w:t>
      </w:r>
      <w:proofErr w:type="spellEnd"/>
      <w:r w:rsidRPr="00642697">
        <w:rPr>
          <w:sz w:val="16"/>
        </w:rPr>
        <w:t xml:space="preserve"> &amp; Ruiz Casado, 2023; see also Carpentier, 2017). </w:t>
      </w:r>
      <w:r w:rsidRPr="00624D70">
        <w:rPr>
          <w:b/>
          <w:bCs/>
          <w:highlight w:val="cyan"/>
          <w:u w:val="single"/>
        </w:rPr>
        <w:t>Privilege is not</w:t>
      </w:r>
      <w:r w:rsidRPr="00624D70">
        <w:rPr>
          <w:u w:val="single"/>
        </w:rPr>
        <w:t xml:space="preserve"> just an </w:t>
      </w:r>
      <w:r w:rsidRPr="00624D70">
        <w:rPr>
          <w:b/>
          <w:bCs/>
          <w:highlight w:val="cyan"/>
          <w:u w:val="single"/>
        </w:rPr>
        <w:t>abstract</w:t>
      </w:r>
      <w:r w:rsidRPr="00624D70">
        <w:rPr>
          <w:u w:val="single"/>
        </w:rPr>
        <w:t xml:space="preserve"> notion</w:t>
      </w:r>
      <w:r w:rsidRPr="00624D70">
        <w:rPr>
          <w:b/>
          <w:bCs/>
          <w:u w:val="single"/>
        </w:rPr>
        <w:t xml:space="preserve"> </w:t>
      </w:r>
      <w:r w:rsidRPr="00624D70">
        <w:rPr>
          <w:b/>
          <w:bCs/>
          <w:highlight w:val="cyan"/>
          <w:u w:val="single"/>
        </w:rPr>
        <w:t>but</w:t>
      </w:r>
      <w:r w:rsidRPr="00624D70">
        <w:rPr>
          <w:b/>
          <w:bCs/>
          <w:u w:val="single"/>
        </w:rPr>
        <w:t xml:space="preserve"> is</w:t>
      </w:r>
      <w:r w:rsidRPr="00624D70">
        <w:rPr>
          <w:u w:val="single"/>
        </w:rPr>
        <w:t xml:space="preserve"> </w:t>
      </w:r>
      <w:r w:rsidRPr="00624D70">
        <w:rPr>
          <w:b/>
          <w:bCs/>
          <w:u w:val="single"/>
        </w:rPr>
        <w:t xml:space="preserve">manifested in </w:t>
      </w:r>
      <w:r w:rsidRPr="00624D70">
        <w:rPr>
          <w:b/>
          <w:bCs/>
          <w:highlight w:val="cyan"/>
          <w:u w:val="single"/>
        </w:rPr>
        <w:t>concrete</w:t>
      </w:r>
      <w:r w:rsidRPr="00624D70">
        <w:rPr>
          <w:b/>
          <w:bCs/>
          <w:u w:val="single"/>
        </w:rPr>
        <w:t xml:space="preserve"> systems</w:t>
      </w:r>
      <w:r w:rsidRPr="00642697">
        <w:rPr>
          <w:sz w:val="16"/>
        </w:rPr>
        <w:t xml:space="preserve"> and </w:t>
      </w:r>
      <w:r w:rsidRPr="00624D70">
        <w:rPr>
          <w:u w:val="single"/>
        </w:rPr>
        <w:t xml:space="preserve">structures in the physical world. Nevertheless, the specific </w:t>
      </w:r>
      <w:proofErr w:type="spellStart"/>
      <w:r w:rsidRPr="00624D70">
        <w:rPr>
          <w:u w:val="single"/>
        </w:rPr>
        <w:t>characterisation</w:t>
      </w:r>
      <w:proofErr w:type="spellEnd"/>
      <w:r w:rsidRPr="00624D70">
        <w:rPr>
          <w:u w:val="single"/>
        </w:rPr>
        <w:t xml:space="preserve"> of its materiality is contingent upon discourse and </w:t>
      </w:r>
      <w:r w:rsidRPr="00624D70">
        <w:rPr>
          <w:b/>
          <w:bCs/>
          <w:highlight w:val="cyan"/>
          <w:u w:val="single"/>
        </w:rPr>
        <w:t>depends on the meanings attributed to the signifier ‘privilege’</w:t>
      </w:r>
      <w:r w:rsidRPr="00642697">
        <w:rPr>
          <w:sz w:val="16"/>
        </w:rPr>
        <w:t xml:space="preserve">. </w:t>
      </w:r>
      <w:r w:rsidRPr="00624D70">
        <w:rPr>
          <w:u w:val="single"/>
        </w:rPr>
        <w:t>Privileges can be articulated as ‘normal’, representing a natural status quo to be maintained, or as ‘exceptional’ and ‘unfair’</w:t>
      </w:r>
      <w:r w:rsidRPr="00642697">
        <w:rPr>
          <w:sz w:val="16"/>
        </w:rPr>
        <w:t xml:space="preserve"> social </w:t>
      </w:r>
      <w:r w:rsidRPr="00624D70">
        <w:rPr>
          <w:u w:val="single"/>
        </w:rPr>
        <w:t>constructs necessitating change</w:t>
      </w:r>
      <w:r w:rsidRPr="00642697">
        <w:rPr>
          <w:sz w:val="16"/>
        </w:rPr>
        <w:t>. This novel interdisciplinary approach that combines the study of hegemonic struggle with the analysis of privilege in a global context allows for a more thorough examination of the discursive practices that construct China as an ‘enemy’ and a ‘threat’ in comparatively privileged countries.</w:t>
      </w:r>
    </w:p>
    <w:p w14:paraId="53A6EF9F" w14:textId="77777777" w:rsidR="00DD022D" w:rsidRDefault="00DD022D" w:rsidP="00DD022D">
      <w:pPr>
        <w:pStyle w:val="Heading4"/>
      </w:pPr>
      <w:r>
        <w:t>Resisting discourse in debate is key to change</w:t>
      </w:r>
    </w:p>
    <w:p w14:paraId="46439AE7" w14:textId="77777777" w:rsidR="00DD022D" w:rsidRPr="00133748" w:rsidRDefault="00DD022D" w:rsidP="00DD022D">
      <w:proofErr w:type="spellStart"/>
      <w:r w:rsidRPr="00133748">
        <w:rPr>
          <w:rStyle w:val="Style13ptBold"/>
        </w:rPr>
        <w:t>Bazzul</w:t>
      </w:r>
      <w:proofErr w:type="spellEnd"/>
      <w:r w:rsidRPr="00133748">
        <w:rPr>
          <w:rStyle w:val="Style13ptBold"/>
        </w:rPr>
        <w:t xml:space="preserve"> 16</w:t>
      </w:r>
      <w:r>
        <w:t xml:space="preserve"> (Jesse </w:t>
      </w:r>
      <w:proofErr w:type="spellStart"/>
      <w:r>
        <w:t>Bazzul</w:t>
      </w:r>
      <w:proofErr w:type="spellEnd"/>
      <w:r>
        <w:t xml:space="preserve">, professor in the Education department at University of Regina, 2016, “The Constitution of Subjectivities: Discourse, Practices, and Repetition” in Ethics and Science Education: How Subjectivity Matters | </w:t>
      </w:r>
      <w:proofErr w:type="spellStart"/>
      <w:proofErr w:type="gramStart"/>
      <w:r>
        <w:t>czx</w:t>
      </w:r>
      <w:proofErr w:type="spellEnd"/>
      <w:r>
        <w:t xml:space="preserve"> )</w:t>
      </w:r>
      <w:proofErr w:type="gramEnd"/>
      <w:r>
        <w:t xml:space="preserve"> </w:t>
      </w:r>
    </w:p>
    <w:p w14:paraId="2A9A583A" w14:textId="77777777" w:rsidR="00DD022D" w:rsidRPr="00133748" w:rsidRDefault="00DD022D" w:rsidP="00DD022D">
      <w:pPr>
        <w:rPr>
          <w:sz w:val="16"/>
        </w:rPr>
      </w:pPr>
      <w:r w:rsidRPr="00133748">
        <w:rPr>
          <w:sz w:val="16"/>
        </w:rPr>
        <w:t xml:space="preserve">This textbook study helped contextualize the notion that discourses of education, in this case the </w:t>
      </w:r>
      <w:r w:rsidRPr="00133748">
        <w:rPr>
          <w:rStyle w:val="StyleUnderline"/>
        </w:rPr>
        <w:t>discourses</w:t>
      </w:r>
      <w:r w:rsidRPr="00133748">
        <w:rPr>
          <w:sz w:val="16"/>
        </w:rPr>
        <w:t xml:space="preserve"> found in textbooks, </w:t>
      </w:r>
      <w:r w:rsidRPr="00133748">
        <w:rPr>
          <w:rStyle w:val="StyleUnderline"/>
        </w:rPr>
        <w:t xml:space="preserve">shape our thinking and constitute subjectivities, </w:t>
      </w:r>
      <w:r w:rsidRPr="00133748">
        <w:rPr>
          <w:rStyle w:val="Emphasis"/>
        </w:rPr>
        <w:t>whether we are aware of it or not</w:t>
      </w:r>
      <w:r w:rsidRPr="00133748">
        <w:rPr>
          <w:rStyle w:val="StyleUnderline"/>
        </w:rPr>
        <w:t>.</w:t>
      </w:r>
      <w:r w:rsidRPr="00133748">
        <w:rPr>
          <w:sz w:val="16"/>
        </w:rPr>
        <w:t xml:space="preserve"> Subjectivities that are partly constituted by the discourses of science education are specific and can be traced, but also reworked and reformulated. Reworking these discourses, and the subjectivities they help constitute, is possible when educators </w:t>
      </w:r>
      <w:proofErr w:type="spellStart"/>
      <w:r w:rsidRPr="00133748">
        <w:rPr>
          <w:sz w:val="16"/>
        </w:rPr>
        <w:t>endeavour</w:t>
      </w:r>
      <w:proofErr w:type="spellEnd"/>
      <w:r w:rsidRPr="00133748">
        <w:rPr>
          <w:sz w:val="16"/>
        </w:rPr>
        <w:t xml:space="preserve"> to make the invisible visible through analytical engagement with </w:t>
      </w:r>
      <w:proofErr w:type="gramStart"/>
      <w:r w:rsidRPr="00133748">
        <w:rPr>
          <w:sz w:val="16"/>
        </w:rPr>
        <w:t>discourses, and</w:t>
      </w:r>
      <w:proofErr w:type="gramEnd"/>
      <w:r w:rsidRPr="00133748">
        <w:rPr>
          <w:sz w:val="16"/>
        </w:rPr>
        <w:t xml:space="preserve"> shift these discourses toward the promotion of an ecologically and socially just future.</w:t>
      </w:r>
    </w:p>
    <w:p w14:paraId="7E376768" w14:textId="77777777" w:rsidR="00DD022D" w:rsidRPr="00133748" w:rsidRDefault="00DD022D" w:rsidP="00DD022D">
      <w:pPr>
        <w:rPr>
          <w:rStyle w:val="StyleUnderline"/>
        </w:rPr>
      </w:pPr>
      <w:r w:rsidRPr="00133748">
        <w:rPr>
          <w:rStyle w:val="StyleUnderline"/>
        </w:rPr>
        <w:t xml:space="preserve">Disruption of subjectification is </w:t>
      </w:r>
      <w:r w:rsidRPr="00133748">
        <w:rPr>
          <w:rStyle w:val="Emphasis"/>
        </w:rPr>
        <w:t>always possible at the site where discourses and ideological practices</w:t>
      </w:r>
      <w:r w:rsidRPr="00133748">
        <w:rPr>
          <w:sz w:val="16"/>
        </w:rPr>
        <w:t xml:space="preserve"> that constrain and afford choices for students </w:t>
      </w:r>
      <w:r w:rsidRPr="00133748">
        <w:rPr>
          <w:rStyle w:val="Emphasis"/>
        </w:rPr>
        <w:t>are repeated</w:t>
      </w:r>
      <w:r w:rsidRPr="00133748">
        <w:rPr>
          <w:sz w:val="16"/>
        </w:rPr>
        <w:t xml:space="preserve">. </w:t>
      </w:r>
      <w:r w:rsidRPr="00133748">
        <w:rPr>
          <w:rStyle w:val="StyleUnderline"/>
        </w:rPr>
        <w:t xml:space="preserve">Ironically, it is this site of repetition where resistance is possible because subjectivities, identities, and ways of </w:t>
      </w:r>
      <w:r w:rsidRPr="00133748">
        <w:rPr>
          <w:rStyle w:val="Emphasis"/>
        </w:rPr>
        <w:t>being are sustained through constant, iterative performances at multiple sites</w:t>
      </w:r>
      <w:r w:rsidRPr="00133748">
        <w:rPr>
          <w:sz w:val="16"/>
        </w:rPr>
        <w:t xml:space="preserve">. Taking the example of (the performance of) white(ness), male(ness), heterosexuality, able-bodied(ness) in educational settings, we must rework the repetitive practices and discourses that divide males and females, silence all other sexualities, and mask the Eurocentric, patriarchal image of science that becomes the assumed ‘subject of science’ (like the one alluded to in the epigraph to this chapter). Although power is exercised through discourses and their accompanying apparatuses (schools etc.), </w:t>
      </w:r>
      <w:r w:rsidRPr="00133748">
        <w:rPr>
          <w:rStyle w:val="StyleUnderline"/>
        </w:rPr>
        <w:t>freedom is always possible because power can be “exercised over free subjects, and only insofar as they are free</w:t>
      </w:r>
      <w:r w:rsidRPr="00133748">
        <w:rPr>
          <w:sz w:val="16"/>
        </w:rPr>
        <w:t xml:space="preserve">” (Foucault 1982, p. 790). Education is co-extensive with the production of </w:t>
      </w:r>
      <w:proofErr w:type="gramStart"/>
      <w:r w:rsidRPr="00133748">
        <w:rPr>
          <w:sz w:val="16"/>
        </w:rPr>
        <w:t>subjectivities, and</w:t>
      </w:r>
      <w:proofErr w:type="gramEnd"/>
      <w:r w:rsidRPr="00133748">
        <w:rPr>
          <w:sz w:val="16"/>
        </w:rPr>
        <w:t xml:space="preserve"> remains a site of resistance precisely because it can effect change. </w:t>
      </w:r>
      <w:r w:rsidRPr="00133748">
        <w:rPr>
          <w:rStyle w:val="Emphasis"/>
        </w:rPr>
        <w:t>Subjectivity is central to modern struggles for justice</w:t>
      </w:r>
      <w:r w:rsidRPr="00133748">
        <w:rPr>
          <w:rStyle w:val="StyleUnderline"/>
        </w:rPr>
        <w:t>, and in new informational, ‘immaterial’ economies, essential for social and political change.</w:t>
      </w:r>
    </w:p>
    <w:p w14:paraId="0CF58D05" w14:textId="432FB79B" w:rsidR="00DD022D" w:rsidRDefault="00DD022D" w:rsidP="00DD022D">
      <w:pPr>
        <w:rPr>
          <w:sz w:val="16"/>
        </w:rPr>
      </w:pPr>
      <w:r w:rsidRPr="00133748">
        <w:rPr>
          <w:rStyle w:val="StyleUnderline"/>
        </w:rPr>
        <w:t>Because people are attached to their subjectivities, reworking them is a radical project that can render people ‘changed’</w:t>
      </w:r>
      <w:r w:rsidRPr="00133748">
        <w:rPr>
          <w:sz w:val="16"/>
        </w:rPr>
        <w:t xml:space="preserve"> (Butler 2004). As will be discussed in Chaps. 4 and 5, we may not have a choice. </w:t>
      </w:r>
      <w:r w:rsidRPr="00133748">
        <w:rPr>
          <w:rStyle w:val="StyleUnderline"/>
        </w:rPr>
        <w:t xml:space="preserve">With growing social inequality and climate change unchecked, </w:t>
      </w:r>
      <w:r w:rsidRPr="00133748">
        <w:rPr>
          <w:rStyle w:val="Emphasis"/>
        </w:rPr>
        <w:t>we may be reaching a point where we can no longer hold onto the subjectivities, beliefs, and worldviews that sufficed in the twentieth century</w:t>
      </w:r>
      <w:r w:rsidRPr="00133748">
        <w:rPr>
          <w:sz w:val="16"/>
        </w:rPr>
        <w:t>. As such, there is a need to reformulate how we relate to ourselves, the world, and others through science.</w:t>
      </w:r>
    </w:p>
    <w:p w14:paraId="70228DC8" w14:textId="50421296" w:rsidR="00642697" w:rsidRDefault="00642697" w:rsidP="00642697">
      <w:pPr>
        <w:pStyle w:val="Heading3"/>
      </w:pPr>
      <w:r>
        <w:t>Alt---Russia---2NC</w:t>
      </w:r>
    </w:p>
    <w:p w14:paraId="1EAB5680" w14:textId="77777777" w:rsidR="00642697" w:rsidRPr="00624D70" w:rsidRDefault="00642697" w:rsidP="00642697">
      <w:pPr>
        <w:pStyle w:val="Heading4"/>
        <w:rPr>
          <w:rFonts w:cs="Times New Roman"/>
        </w:rPr>
      </w:pPr>
      <w:r w:rsidRPr="00624D70">
        <w:rPr>
          <w:rFonts w:cs="Times New Roman"/>
        </w:rPr>
        <w:t xml:space="preserve">Even if Russia is a threat, only </w:t>
      </w:r>
      <w:proofErr w:type="spellStart"/>
      <w:r w:rsidRPr="00624D70">
        <w:rPr>
          <w:rFonts w:cs="Times New Roman"/>
          <w:u w:val="single"/>
        </w:rPr>
        <w:t>desecuritizaiton</w:t>
      </w:r>
      <w:proofErr w:type="spellEnd"/>
      <w:r w:rsidRPr="00624D70">
        <w:rPr>
          <w:rFonts w:cs="Times New Roman"/>
        </w:rPr>
        <w:t xml:space="preserve"> solves---it opens the pathway for achieving </w:t>
      </w:r>
      <w:r w:rsidRPr="00624D70">
        <w:rPr>
          <w:rFonts w:cs="Times New Roman"/>
          <w:u w:val="single"/>
        </w:rPr>
        <w:t>long-term peace</w:t>
      </w:r>
      <w:r w:rsidRPr="00624D70">
        <w:rPr>
          <w:rFonts w:cs="Times New Roman"/>
        </w:rPr>
        <w:t xml:space="preserve">---securitization is </w:t>
      </w:r>
      <w:r w:rsidRPr="00624D70">
        <w:rPr>
          <w:rFonts w:cs="Times New Roman"/>
          <w:u w:val="single"/>
        </w:rPr>
        <w:t>unsustainable</w:t>
      </w:r>
      <w:r w:rsidRPr="00624D70">
        <w:rPr>
          <w:rFonts w:cs="Times New Roman"/>
        </w:rPr>
        <w:t xml:space="preserve">, so it's </w:t>
      </w:r>
      <w:proofErr w:type="gramStart"/>
      <w:r w:rsidRPr="00624D70">
        <w:rPr>
          <w:rFonts w:cs="Times New Roman"/>
          <w:u w:val="single"/>
        </w:rPr>
        <w:t>try</w:t>
      </w:r>
      <w:proofErr w:type="gramEnd"/>
      <w:r w:rsidRPr="00624D70">
        <w:rPr>
          <w:rFonts w:cs="Times New Roman"/>
          <w:u w:val="single"/>
        </w:rPr>
        <w:t xml:space="preserve"> or die</w:t>
      </w:r>
      <w:r w:rsidRPr="00624D70">
        <w:rPr>
          <w:rFonts w:cs="Times New Roman"/>
        </w:rPr>
        <w:t xml:space="preserve">. </w:t>
      </w:r>
    </w:p>
    <w:p w14:paraId="70D7ECF8" w14:textId="699C7669" w:rsidR="00642697" w:rsidRPr="00642697" w:rsidRDefault="00642697" w:rsidP="00642697">
      <w:r w:rsidRPr="00624D70">
        <w:t xml:space="preserve">Greg </w:t>
      </w:r>
      <w:r w:rsidRPr="00624D70">
        <w:rPr>
          <w:rStyle w:val="Style13ptBold"/>
        </w:rPr>
        <w:t>Simons</w:t>
      </w:r>
      <w:r w:rsidRPr="00624D70">
        <w:t>, 20</w:t>
      </w:r>
      <w:r w:rsidRPr="00624D70">
        <w:rPr>
          <w:rStyle w:val="Style13ptBold"/>
        </w:rPr>
        <w:t>19</w:t>
      </w:r>
      <w:r w:rsidRPr="00624D70">
        <w:t xml:space="preserve">, Associate Professor at </w:t>
      </w:r>
      <w:proofErr w:type="spellStart"/>
      <w:r w:rsidRPr="00624D70">
        <w:t>Turiba</w:t>
      </w:r>
      <w:proofErr w:type="spellEnd"/>
      <w:r w:rsidRPr="00624D70">
        <w:t xml:space="preserve"> University in Riga, Latvia. His research interests </w:t>
      </w:r>
      <w:proofErr w:type="gramStart"/>
      <w:r w:rsidRPr="00624D70">
        <w:t>include:</w:t>
      </w:r>
      <w:proofErr w:type="gramEnd"/>
      <w:r w:rsidRPr="00624D70">
        <w:t xml:space="preserve"> changing political and geopolitical dynamics and relationships, mass media, public diplomacy, political marketing, crisis management communications, media and armed conflict, and the Russian Orthodox Church. He also researches the relationships and connections between information, politics and armed conflict more broadly, such as the GWOT and Arab </w:t>
      </w:r>
      <w:proofErr w:type="spellStart"/>
      <w:r w:rsidRPr="00624D70">
        <w:t>SpringThe</w:t>
      </w:r>
      <w:proofErr w:type="spellEnd"/>
      <w:r w:rsidRPr="00624D70">
        <w:t xml:space="preserve"> anatomy of a moral panic: Western mainstream media’s Russia scapegoat. Changing Societies &amp; Personalities, 3(3), 189-206, PA </w:t>
      </w:r>
    </w:p>
    <w:p w14:paraId="26AAD85C" w14:textId="77777777" w:rsidR="00642697" w:rsidRPr="00642697" w:rsidRDefault="00642697" w:rsidP="00642697">
      <w:pPr>
        <w:rPr>
          <w:sz w:val="16"/>
          <w:szCs w:val="28"/>
        </w:rPr>
      </w:pPr>
      <w:r w:rsidRPr="00642697">
        <w:rPr>
          <w:sz w:val="16"/>
          <w:szCs w:val="28"/>
        </w:rPr>
        <w:t xml:space="preserve">At the beginning of this paper a question was posed: </w:t>
      </w:r>
      <w:r w:rsidRPr="00624D70">
        <w:rPr>
          <w:b/>
          <w:bCs/>
          <w:sz w:val="21"/>
          <w:szCs w:val="28"/>
          <w:u w:val="single"/>
        </w:rPr>
        <w:t xml:space="preserve">What is the </w:t>
      </w:r>
      <w:r w:rsidRPr="00624D70">
        <w:rPr>
          <w:rStyle w:val="Emphasis"/>
          <w:rFonts w:ascii="Times New Roman" w:hAnsi="Times New Roman" w:cs="Times New Roman"/>
          <w:sz w:val="24"/>
          <w:szCs w:val="28"/>
          <w:highlight w:val="cyan"/>
        </w:rPr>
        <w:t>logic of</w:t>
      </w:r>
      <w:r w:rsidRPr="00624D70">
        <w:rPr>
          <w:rStyle w:val="Emphasis"/>
          <w:rFonts w:ascii="Times New Roman" w:hAnsi="Times New Roman" w:cs="Times New Roman"/>
          <w:sz w:val="24"/>
          <w:szCs w:val="28"/>
        </w:rPr>
        <w:t xml:space="preserve"> the </w:t>
      </w:r>
      <w:r w:rsidRPr="00624D70">
        <w:rPr>
          <w:rStyle w:val="Emphasis"/>
          <w:rFonts w:ascii="Times New Roman" w:hAnsi="Times New Roman" w:cs="Times New Roman"/>
          <w:sz w:val="24"/>
          <w:szCs w:val="28"/>
          <w:highlight w:val="cyan"/>
        </w:rPr>
        <w:t>Russian “threat</w:t>
      </w:r>
      <w:r w:rsidRPr="00624D70">
        <w:rPr>
          <w:b/>
          <w:bCs/>
          <w:sz w:val="21"/>
          <w:szCs w:val="28"/>
          <w:u w:val="single"/>
        </w:rPr>
        <w:t>”</w:t>
      </w:r>
      <w:r w:rsidRPr="00642697">
        <w:rPr>
          <w:sz w:val="16"/>
          <w:szCs w:val="28"/>
        </w:rPr>
        <w:t xml:space="preserve">, and </w:t>
      </w:r>
      <w:r w:rsidRPr="00624D70">
        <w:rPr>
          <w:sz w:val="21"/>
          <w:szCs w:val="28"/>
          <w:u w:val="single"/>
        </w:rPr>
        <w:t xml:space="preserve">are there </w:t>
      </w:r>
      <w:r w:rsidRPr="00624D70">
        <w:rPr>
          <w:sz w:val="21"/>
          <w:szCs w:val="28"/>
          <w:highlight w:val="cyan"/>
          <w:u w:val="single"/>
        </w:rPr>
        <w:t>any “cures</w:t>
      </w:r>
      <w:r w:rsidRPr="00624D70">
        <w:rPr>
          <w:sz w:val="21"/>
          <w:szCs w:val="28"/>
          <w:u w:val="single"/>
        </w:rPr>
        <w:t>” suggested in mainstream media coverage</w:t>
      </w:r>
      <w:r w:rsidRPr="00642697">
        <w:rPr>
          <w:sz w:val="16"/>
          <w:szCs w:val="28"/>
        </w:rPr>
        <w:t xml:space="preserve">? Before, this is answered in full, the </w:t>
      </w:r>
      <w:r w:rsidRPr="00624D70">
        <w:rPr>
          <w:b/>
          <w:bCs/>
          <w:sz w:val="21"/>
          <w:szCs w:val="28"/>
          <w:highlight w:val="cyan"/>
          <w:u w:val="single"/>
        </w:rPr>
        <w:t xml:space="preserve">bits of the complex puzzle need to be brought together </w:t>
      </w:r>
      <w:proofErr w:type="gramStart"/>
      <w:r w:rsidRPr="00624D70">
        <w:rPr>
          <w:b/>
          <w:bCs/>
          <w:sz w:val="21"/>
          <w:szCs w:val="28"/>
          <w:highlight w:val="cyan"/>
          <w:u w:val="single"/>
        </w:rPr>
        <w:t>in order to</w:t>
      </w:r>
      <w:proofErr w:type="gramEnd"/>
      <w:r w:rsidRPr="00624D70">
        <w:rPr>
          <w:b/>
          <w:bCs/>
          <w:sz w:val="21"/>
          <w:szCs w:val="28"/>
          <w:highlight w:val="cyan"/>
          <w:u w:val="single"/>
        </w:rPr>
        <w:t xml:space="preserve"> make sense of the bigger picture</w:t>
      </w:r>
      <w:r w:rsidRPr="00642697">
        <w:rPr>
          <w:sz w:val="16"/>
          <w:szCs w:val="28"/>
        </w:rPr>
        <w:t xml:space="preserve">. Firstly, is the role of journalism and the mass media. This institution has managed to create a branded myth around itself as being a fourth estate, an institution that checks and balances the political power in the name of public interest. However, there are concerns and evidence that </w:t>
      </w:r>
      <w:r w:rsidRPr="00624D70">
        <w:rPr>
          <w:b/>
          <w:bCs/>
          <w:sz w:val="21"/>
          <w:szCs w:val="28"/>
          <w:highlight w:val="cyan"/>
          <w:u w:val="single"/>
        </w:rPr>
        <w:t>journalism’s</w:t>
      </w:r>
      <w:r w:rsidRPr="00624D70">
        <w:rPr>
          <w:b/>
          <w:bCs/>
          <w:sz w:val="21"/>
          <w:szCs w:val="28"/>
          <w:u w:val="single"/>
        </w:rPr>
        <w:t xml:space="preserve"> role </w:t>
      </w:r>
      <w:r w:rsidRPr="00624D70">
        <w:rPr>
          <w:b/>
          <w:bCs/>
          <w:sz w:val="21"/>
          <w:szCs w:val="28"/>
          <w:highlight w:val="cyan"/>
          <w:u w:val="single"/>
        </w:rPr>
        <w:t xml:space="preserve">has become co-opted </w:t>
      </w:r>
      <w:r w:rsidRPr="00624D70">
        <w:rPr>
          <w:b/>
          <w:bCs/>
          <w:sz w:val="21"/>
          <w:szCs w:val="28"/>
          <w:u w:val="single"/>
        </w:rPr>
        <w:t>by economic and political</w:t>
      </w:r>
      <w:r w:rsidRPr="00642697">
        <w:rPr>
          <w:sz w:val="16"/>
          <w:szCs w:val="28"/>
        </w:rPr>
        <w:t xml:space="preserve"> interests. </w:t>
      </w:r>
      <w:r w:rsidRPr="00624D70">
        <w:rPr>
          <w:sz w:val="21"/>
          <w:szCs w:val="28"/>
          <w:u w:val="single"/>
        </w:rPr>
        <w:t>This is precisely because of the assumed power to influence perception and shape public opinion</w:t>
      </w:r>
      <w:r w:rsidRPr="00642697">
        <w:rPr>
          <w:sz w:val="16"/>
          <w:szCs w:val="28"/>
        </w:rPr>
        <w:t xml:space="preserve">. The </w:t>
      </w:r>
      <w:r w:rsidRPr="00624D70">
        <w:rPr>
          <w:sz w:val="21"/>
          <w:szCs w:val="28"/>
          <w:u w:val="single"/>
        </w:rPr>
        <w:t>mainstream mass media are indelibly tied to the interests of the hegemonic system of liberal democracy acting in the capacity as their information gatekeeper and watchdog</w:t>
      </w:r>
      <w:r w:rsidRPr="00642697">
        <w:rPr>
          <w:sz w:val="16"/>
          <w:szCs w:val="28"/>
        </w:rPr>
        <w:t xml:space="preserve">. </w:t>
      </w:r>
    </w:p>
    <w:p w14:paraId="033B1B6A" w14:textId="77777777" w:rsidR="00642697" w:rsidRPr="00642697" w:rsidRDefault="00642697" w:rsidP="00642697">
      <w:pPr>
        <w:rPr>
          <w:sz w:val="16"/>
          <w:szCs w:val="28"/>
        </w:rPr>
      </w:pPr>
      <w:r w:rsidRPr="00642697">
        <w:rPr>
          <w:sz w:val="16"/>
          <w:szCs w:val="28"/>
        </w:rPr>
        <w:t xml:space="preserve">Currently, that </w:t>
      </w:r>
      <w:r w:rsidRPr="00624D70">
        <w:rPr>
          <w:b/>
          <w:bCs/>
          <w:sz w:val="21"/>
          <w:szCs w:val="28"/>
          <w:highlight w:val="cyan"/>
          <w:u w:val="single"/>
        </w:rPr>
        <w:t>system of liberal</w:t>
      </w:r>
      <w:r w:rsidRPr="00624D70">
        <w:rPr>
          <w:b/>
          <w:bCs/>
          <w:sz w:val="21"/>
          <w:szCs w:val="28"/>
          <w:u w:val="single"/>
        </w:rPr>
        <w:t xml:space="preserve"> </w:t>
      </w:r>
      <w:r w:rsidRPr="00624D70">
        <w:rPr>
          <w:b/>
          <w:bCs/>
          <w:sz w:val="21"/>
          <w:szCs w:val="28"/>
          <w:highlight w:val="cyan"/>
          <w:u w:val="single"/>
        </w:rPr>
        <w:t xml:space="preserve">democracy is experiencing </w:t>
      </w:r>
      <w:r w:rsidRPr="00624D70">
        <w:rPr>
          <w:b/>
          <w:bCs/>
          <w:sz w:val="21"/>
          <w:szCs w:val="28"/>
          <w:u w:val="single"/>
        </w:rPr>
        <w:t xml:space="preserve">a </w:t>
      </w:r>
      <w:r w:rsidRPr="00624D70">
        <w:rPr>
          <w:b/>
          <w:bCs/>
          <w:sz w:val="21"/>
          <w:szCs w:val="28"/>
          <w:highlight w:val="cyan"/>
          <w:u w:val="single"/>
        </w:rPr>
        <w:t>multi-levelled crisis</w:t>
      </w:r>
      <w:r w:rsidRPr="00624D70">
        <w:rPr>
          <w:b/>
          <w:bCs/>
          <w:sz w:val="21"/>
          <w:szCs w:val="28"/>
          <w:u w:val="single"/>
        </w:rPr>
        <w:t xml:space="preserve"> in terms of </w:t>
      </w:r>
      <w:r w:rsidRPr="00624D70">
        <w:rPr>
          <w:b/>
          <w:bCs/>
          <w:sz w:val="21"/>
          <w:szCs w:val="28"/>
          <w:highlight w:val="cyan"/>
          <w:u w:val="single"/>
        </w:rPr>
        <w:t>public trust</w:t>
      </w:r>
      <w:r w:rsidRPr="00624D70">
        <w:rPr>
          <w:b/>
          <w:bCs/>
          <w:sz w:val="21"/>
          <w:szCs w:val="28"/>
          <w:u w:val="single"/>
        </w:rPr>
        <w:t xml:space="preserve"> and legitimacy owing to what has been labelled as being the </w:t>
      </w:r>
      <w:r w:rsidRPr="00624D70">
        <w:rPr>
          <w:b/>
          <w:bCs/>
          <w:sz w:val="21"/>
          <w:szCs w:val="28"/>
          <w:highlight w:val="cyan"/>
          <w:u w:val="single"/>
        </w:rPr>
        <w:t>populist challenge</w:t>
      </w:r>
      <w:r w:rsidRPr="00642697">
        <w:rPr>
          <w:sz w:val="16"/>
          <w:szCs w:val="28"/>
        </w:rPr>
        <w:t xml:space="preserve">. This has </w:t>
      </w:r>
      <w:r w:rsidRPr="00624D70">
        <w:rPr>
          <w:sz w:val="21"/>
          <w:szCs w:val="28"/>
          <w:u w:val="single"/>
        </w:rPr>
        <w:t>been seen in the US elections when Trump beat his rival and the anticipated winner</w:t>
      </w:r>
      <w:r w:rsidRPr="00642697">
        <w:rPr>
          <w:sz w:val="16"/>
          <w:szCs w:val="28"/>
        </w:rPr>
        <w:t xml:space="preserve"> (by mainstream politics and mass media) Hillary </w:t>
      </w:r>
      <w:r w:rsidRPr="00624D70">
        <w:rPr>
          <w:sz w:val="21"/>
          <w:szCs w:val="28"/>
          <w:u w:val="single"/>
        </w:rPr>
        <w:t>Clinton</w:t>
      </w:r>
      <w:r w:rsidRPr="00642697">
        <w:rPr>
          <w:sz w:val="16"/>
          <w:szCs w:val="28"/>
        </w:rPr>
        <w:t xml:space="preserve">, when the </w:t>
      </w:r>
      <w:proofErr w:type="spellStart"/>
      <w:r w:rsidRPr="00642697">
        <w:rPr>
          <w:sz w:val="16"/>
          <w:szCs w:val="28"/>
        </w:rPr>
        <w:t>favoured</w:t>
      </w:r>
      <w:proofErr w:type="spellEnd"/>
      <w:r w:rsidRPr="00642697">
        <w:rPr>
          <w:sz w:val="16"/>
          <w:szCs w:val="28"/>
        </w:rPr>
        <w:t xml:space="preserve"> liberal contender was beaten by someone that rhetorically stood against the liberal system. There were also similar challenges found in </w:t>
      </w:r>
      <w:r w:rsidRPr="00624D70">
        <w:rPr>
          <w:b/>
          <w:bCs/>
          <w:sz w:val="21"/>
          <w:szCs w:val="28"/>
          <w:highlight w:val="cyan"/>
          <w:u w:val="single"/>
        </w:rPr>
        <w:t>BREXIT</w:t>
      </w:r>
      <w:r w:rsidRPr="00642697">
        <w:rPr>
          <w:sz w:val="16"/>
          <w:szCs w:val="28"/>
        </w:rPr>
        <w:t xml:space="preserve">, the </w:t>
      </w:r>
      <w:r w:rsidRPr="00624D70">
        <w:rPr>
          <w:b/>
          <w:bCs/>
          <w:sz w:val="21"/>
          <w:szCs w:val="28"/>
          <w:highlight w:val="cyan"/>
          <w:u w:val="single"/>
        </w:rPr>
        <w:t>French and German elections</w:t>
      </w:r>
      <w:r w:rsidRPr="00642697">
        <w:rPr>
          <w:sz w:val="16"/>
          <w:szCs w:val="28"/>
        </w:rPr>
        <w:t xml:space="preserve">. </w:t>
      </w:r>
      <w:r w:rsidRPr="00624D70">
        <w:rPr>
          <w:sz w:val="21"/>
          <w:szCs w:val="28"/>
          <w:u w:val="single"/>
        </w:rPr>
        <w:t>Another problem of contemporary politics is found in the competition for increasingly scarcer governmental financial resources</w:t>
      </w:r>
      <w:r w:rsidRPr="00642697">
        <w:rPr>
          <w:sz w:val="16"/>
          <w:szCs w:val="28"/>
        </w:rPr>
        <w:t xml:space="preserve">. As a result, a </w:t>
      </w:r>
      <w:r w:rsidRPr="00624D70">
        <w:rPr>
          <w:b/>
          <w:bCs/>
          <w:sz w:val="21"/>
          <w:szCs w:val="28"/>
          <w:highlight w:val="cyan"/>
          <w:u w:val="single"/>
        </w:rPr>
        <w:t>common communication strategy seems to have been</w:t>
      </w:r>
      <w:r w:rsidRPr="00624D70">
        <w:rPr>
          <w:b/>
          <w:bCs/>
          <w:sz w:val="21"/>
          <w:szCs w:val="28"/>
          <w:u w:val="single"/>
        </w:rPr>
        <w:t xml:space="preserve"> developed using a “cookie cutter” approach</w:t>
      </w:r>
      <w:r w:rsidRPr="00642697">
        <w:rPr>
          <w:sz w:val="16"/>
          <w:szCs w:val="28"/>
        </w:rPr>
        <w:t xml:space="preserve"> </w:t>
      </w:r>
      <w:proofErr w:type="gramStart"/>
      <w:r w:rsidRPr="00642697">
        <w:rPr>
          <w:sz w:val="16"/>
          <w:szCs w:val="28"/>
        </w:rPr>
        <w:t>in order to</w:t>
      </w:r>
      <w:proofErr w:type="gramEnd"/>
      <w:r w:rsidRPr="00642697">
        <w:rPr>
          <w:sz w:val="16"/>
          <w:szCs w:val="28"/>
        </w:rPr>
        <w:t xml:space="preserve"> attain these political and economic objectives. After </w:t>
      </w:r>
      <w:r w:rsidRPr="00624D70">
        <w:rPr>
          <w:sz w:val="21"/>
          <w:szCs w:val="28"/>
          <w:u w:val="single"/>
        </w:rPr>
        <w:t>some years of not being the global folklore devil</w:t>
      </w:r>
      <w:r w:rsidRPr="00642697">
        <w:rPr>
          <w:sz w:val="16"/>
          <w:szCs w:val="28"/>
        </w:rPr>
        <w:t xml:space="preserve">, </w:t>
      </w:r>
      <w:r w:rsidRPr="00624D70">
        <w:rPr>
          <w:b/>
          <w:bCs/>
          <w:sz w:val="21"/>
          <w:szCs w:val="28"/>
          <w:highlight w:val="cyan"/>
          <w:u w:val="single"/>
        </w:rPr>
        <w:t>Russia</w:t>
      </w:r>
      <w:r w:rsidRPr="00624D70">
        <w:rPr>
          <w:b/>
          <w:bCs/>
          <w:sz w:val="21"/>
          <w:szCs w:val="28"/>
          <w:u w:val="single"/>
        </w:rPr>
        <w:t xml:space="preserve"> has been </w:t>
      </w:r>
      <w:r w:rsidRPr="00624D70">
        <w:rPr>
          <w:b/>
          <w:bCs/>
          <w:sz w:val="21"/>
          <w:szCs w:val="28"/>
          <w:highlight w:val="cyan"/>
          <w:u w:val="single"/>
        </w:rPr>
        <w:t>re-elevated to</w:t>
      </w:r>
      <w:r w:rsidRPr="00624D70">
        <w:rPr>
          <w:b/>
          <w:bCs/>
          <w:sz w:val="21"/>
          <w:szCs w:val="28"/>
          <w:u w:val="single"/>
        </w:rPr>
        <w:t xml:space="preserve"> this status</w:t>
      </w:r>
      <w:r w:rsidRPr="00642697">
        <w:rPr>
          <w:sz w:val="16"/>
          <w:szCs w:val="28"/>
        </w:rPr>
        <w:t xml:space="preserve">, which may be in part through the ability of the moral panic communicators to link the </w:t>
      </w:r>
      <w:r w:rsidRPr="00624D70">
        <w:rPr>
          <w:b/>
          <w:bCs/>
          <w:sz w:val="21"/>
          <w:szCs w:val="28"/>
          <w:highlight w:val="cyan"/>
          <w:u w:val="single"/>
        </w:rPr>
        <w:t>supervillain</w:t>
      </w:r>
      <w:r w:rsidRPr="00642697">
        <w:rPr>
          <w:sz w:val="16"/>
          <w:szCs w:val="28"/>
        </w:rPr>
        <w:t xml:space="preserve"> brand of the Soviet Union from the Cold War to the Russian Federation. Thereby, the brand has </w:t>
      </w:r>
      <w:r w:rsidRPr="00624D70">
        <w:rPr>
          <w:sz w:val="21"/>
          <w:szCs w:val="28"/>
          <w:u w:val="single"/>
        </w:rPr>
        <w:t>some pre-existing level of recognition and status to the target audiences</w:t>
      </w:r>
      <w:r w:rsidRPr="00642697">
        <w:rPr>
          <w:sz w:val="16"/>
          <w:szCs w:val="28"/>
        </w:rPr>
        <w:t>.</w:t>
      </w:r>
    </w:p>
    <w:p w14:paraId="6D2424F9" w14:textId="177E76B3" w:rsidR="00642697" w:rsidRPr="00642697" w:rsidRDefault="00642697" w:rsidP="00642697">
      <w:pPr>
        <w:rPr>
          <w:sz w:val="16"/>
        </w:rPr>
      </w:pPr>
      <w:r w:rsidRPr="00624D70">
        <w:rPr>
          <w:b/>
          <w:bCs/>
          <w:sz w:val="21"/>
          <w:szCs w:val="28"/>
          <w:highlight w:val="cyan"/>
          <w:u w:val="single"/>
        </w:rPr>
        <w:t>Rather than</w:t>
      </w:r>
      <w:r w:rsidRPr="00624D70">
        <w:rPr>
          <w:b/>
          <w:bCs/>
          <w:sz w:val="21"/>
          <w:szCs w:val="28"/>
          <w:u w:val="single"/>
        </w:rPr>
        <w:t xml:space="preserve"> taking the </w:t>
      </w:r>
      <w:r w:rsidRPr="00624D70">
        <w:rPr>
          <w:b/>
          <w:bCs/>
          <w:sz w:val="21"/>
          <w:szCs w:val="28"/>
          <w:highlight w:val="cyan"/>
          <w:u w:val="single"/>
        </w:rPr>
        <w:t>strategy</w:t>
      </w:r>
      <w:r w:rsidRPr="00624D70">
        <w:rPr>
          <w:sz w:val="21"/>
          <w:szCs w:val="28"/>
          <w:highlight w:val="cyan"/>
          <w:u w:val="single"/>
        </w:rPr>
        <w:t xml:space="preserve"> of a </w:t>
      </w:r>
      <w:r w:rsidRPr="00624D70">
        <w:rPr>
          <w:b/>
          <w:bCs/>
          <w:sz w:val="21"/>
          <w:szCs w:val="28"/>
          <w:highlight w:val="cyan"/>
          <w:u w:val="single"/>
        </w:rPr>
        <w:t>longer term</w:t>
      </w:r>
      <w:r w:rsidRPr="00624D70">
        <w:rPr>
          <w:sz w:val="21"/>
          <w:szCs w:val="28"/>
          <w:u w:val="single"/>
        </w:rPr>
        <w:t xml:space="preserve"> and somewhat </w:t>
      </w:r>
      <w:r w:rsidRPr="00624D70">
        <w:rPr>
          <w:b/>
          <w:bCs/>
          <w:sz w:val="21"/>
          <w:szCs w:val="28"/>
          <w:highlight w:val="cyan"/>
          <w:u w:val="single"/>
        </w:rPr>
        <w:t>unpredictable path</w:t>
      </w:r>
      <w:r w:rsidRPr="00624D70">
        <w:rPr>
          <w:b/>
          <w:bCs/>
          <w:sz w:val="21"/>
          <w:szCs w:val="28"/>
          <w:u w:val="single"/>
        </w:rPr>
        <w:t xml:space="preserve"> of either </w:t>
      </w:r>
      <w:r w:rsidRPr="00624D70">
        <w:rPr>
          <w:b/>
          <w:bCs/>
          <w:sz w:val="21"/>
          <w:szCs w:val="28"/>
          <w:highlight w:val="cyan"/>
          <w:u w:val="single"/>
        </w:rPr>
        <w:t>reforming the system of</w:t>
      </w:r>
      <w:r w:rsidRPr="00624D70">
        <w:rPr>
          <w:b/>
          <w:bCs/>
          <w:sz w:val="21"/>
          <w:szCs w:val="28"/>
          <w:u w:val="single"/>
        </w:rPr>
        <w:t xml:space="preserve"> a reasoned and </w:t>
      </w:r>
      <w:r w:rsidRPr="00624D70">
        <w:rPr>
          <w:b/>
          <w:bCs/>
          <w:sz w:val="21"/>
          <w:szCs w:val="28"/>
          <w:highlight w:val="cyan"/>
          <w:u w:val="single"/>
        </w:rPr>
        <w:t>rational</w:t>
      </w:r>
      <w:r w:rsidRPr="00624D70">
        <w:rPr>
          <w:b/>
          <w:bCs/>
          <w:sz w:val="21"/>
          <w:szCs w:val="28"/>
          <w:u w:val="single"/>
        </w:rPr>
        <w:t xml:space="preserve"> form of </w:t>
      </w:r>
      <w:r w:rsidRPr="00624D70">
        <w:rPr>
          <w:b/>
          <w:bCs/>
          <w:sz w:val="21"/>
          <w:szCs w:val="28"/>
          <w:highlight w:val="cyan"/>
          <w:u w:val="single"/>
        </w:rPr>
        <w:t>communication</w:t>
      </w:r>
      <w:r w:rsidRPr="00642697">
        <w:rPr>
          <w:sz w:val="16"/>
          <w:szCs w:val="28"/>
        </w:rPr>
        <w:t xml:space="preserve">, a </w:t>
      </w:r>
      <w:r w:rsidRPr="00624D70">
        <w:rPr>
          <w:sz w:val="21"/>
          <w:szCs w:val="28"/>
          <w:highlight w:val="cyan"/>
          <w:u w:val="single"/>
        </w:rPr>
        <w:t xml:space="preserve">shorter-term approach of </w:t>
      </w:r>
      <w:r w:rsidRPr="00624D70">
        <w:rPr>
          <w:sz w:val="21"/>
          <w:szCs w:val="28"/>
          <w:u w:val="single"/>
        </w:rPr>
        <w:t xml:space="preserve">using </w:t>
      </w:r>
      <w:r w:rsidRPr="00624D70">
        <w:rPr>
          <w:sz w:val="21"/>
          <w:szCs w:val="28"/>
          <w:highlight w:val="cyan"/>
          <w:u w:val="single"/>
        </w:rPr>
        <w:t>emotionally based messaging</w:t>
      </w:r>
      <w:r w:rsidRPr="00624D70">
        <w:rPr>
          <w:sz w:val="21"/>
          <w:szCs w:val="28"/>
          <w:u w:val="single"/>
        </w:rPr>
        <w:t xml:space="preserve"> that intends </w:t>
      </w:r>
      <w:r w:rsidRPr="00624D70">
        <w:rPr>
          <w:b/>
          <w:bCs/>
          <w:sz w:val="21"/>
          <w:szCs w:val="28"/>
          <w:u w:val="single"/>
        </w:rPr>
        <w:t xml:space="preserve">to </w:t>
      </w:r>
      <w:r w:rsidRPr="00624D70">
        <w:rPr>
          <w:b/>
          <w:bCs/>
          <w:sz w:val="21"/>
          <w:szCs w:val="28"/>
          <w:highlight w:val="cyan"/>
          <w:u w:val="single"/>
        </w:rPr>
        <w:t>induce fear</w:t>
      </w:r>
      <w:r w:rsidRPr="00624D70">
        <w:rPr>
          <w:sz w:val="21"/>
          <w:szCs w:val="28"/>
          <w:u w:val="single"/>
        </w:rPr>
        <w:t xml:space="preserve"> in the target audience</w:t>
      </w:r>
      <w:r w:rsidRPr="00642697">
        <w:rPr>
          <w:sz w:val="16"/>
          <w:szCs w:val="28"/>
        </w:rPr>
        <w:t xml:space="preserve">. When </w:t>
      </w:r>
      <w:r w:rsidRPr="00624D70">
        <w:rPr>
          <w:sz w:val="21"/>
          <w:szCs w:val="28"/>
          <w:u w:val="single"/>
        </w:rPr>
        <w:t xml:space="preserve">fear is induced, the </w:t>
      </w:r>
      <w:r w:rsidRPr="00624D70">
        <w:rPr>
          <w:sz w:val="21"/>
          <w:szCs w:val="28"/>
          <w:highlight w:val="cyan"/>
          <w:u w:val="single"/>
        </w:rPr>
        <w:t>logic works differently insofar as there is less critical reflection on the quality of the logic</w:t>
      </w:r>
      <w:r w:rsidRPr="00624D70">
        <w:rPr>
          <w:sz w:val="21"/>
          <w:szCs w:val="28"/>
          <w:u w:val="single"/>
        </w:rPr>
        <w:t xml:space="preserve"> and evidence being presented</w:t>
      </w:r>
      <w:r w:rsidRPr="00642697">
        <w:rPr>
          <w:sz w:val="16"/>
          <w:szCs w:val="28"/>
        </w:rPr>
        <w:t xml:space="preserve">. Therefore, </w:t>
      </w:r>
      <w:r w:rsidRPr="00624D70">
        <w:rPr>
          <w:sz w:val="21"/>
          <w:szCs w:val="28"/>
          <w:u w:val="single"/>
        </w:rPr>
        <w:t xml:space="preserve">inducing a moral panic can adequately meet the </w:t>
      </w:r>
      <w:proofErr w:type="spellStart"/>
      <w:r w:rsidRPr="00624D70">
        <w:rPr>
          <w:sz w:val="21"/>
          <w:szCs w:val="28"/>
          <w:u w:val="single"/>
        </w:rPr>
        <w:t>organisational</w:t>
      </w:r>
      <w:proofErr w:type="spellEnd"/>
      <w:r w:rsidRPr="00624D70">
        <w:rPr>
          <w:sz w:val="21"/>
          <w:szCs w:val="28"/>
          <w:u w:val="single"/>
        </w:rPr>
        <w:t xml:space="preserve"> objectives</w:t>
      </w:r>
      <w:r w:rsidRPr="00642697">
        <w:rPr>
          <w:sz w:val="16"/>
          <w:szCs w:val="28"/>
        </w:rPr>
        <w:t xml:space="preserve">. Traditionally, </w:t>
      </w:r>
      <w:r w:rsidRPr="00624D70">
        <w:rPr>
          <w:sz w:val="21"/>
          <w:szCs w:val="28"/>
          <w:u w:val="single"/>
        </w:rPr>
        <w:t>moral panics have been associated as a means of ethical or social regulation and control within society</w:t>
      </w:r>
      <w:r w:rsidRPr="00642697">
        <w:rPr>
          <w:sz w:val="16"/>
          <w:szCs w:val="28"/>
        </w:rPr>
        <w:t xml:space="preserve">. This study presents an indicative case where moral panic is used to regulate and control politics and economics </w:t>
      </w:r>
      <w:proofErr w:type="gramStart"/>
      <w:r w:rsidRPr="00642697">
        <w:rPr>
          <w:sz w:val="16"/>
          <w:szCs w:val="28"/>
        </w:rPr>
        <w:t>in a given</w:t>
      </w:r>
      <w:proofErr w:type="gramEnd"/>
      <w:r w:rsidRPr="00642697">
        <w:rPr>
          <w:sz w:val="16"/>
          <w:szCs w:val="28"/>
        </w:rPr>
        <w:t xml:space="preserve"> society or system in order to fend off challenges to their continued hegemony and in order to justify policy that may otherwise be difficult to pass.</w:t>
      </w:r>
    </w:p>
    <w:p w14:paraId="074F854E" w14:textId="36FF02FE" w:rsidR="00DD022D" w:rsidRDefault="00DD022D" w:rsidP="0086048A">
      <w:pPr>
        <w:pStyle w:val="Heading2"/>
      </w:pPr>
      <w:r>
        <w:t>Framework</w:t>
      </w:r>
    </w:p>
    <w:p w14:paraId="3022D25A" w14:textId="266DDD6D" w:rsidR="00642697" w:rsidRDefault="00642697" w:rsidP="00642697">
      <w:pPr>
        <w:pStyle w:val="Heading3"/>
      </w:pPr>
      <w:r>
        <w:t>FW---Misc ‘DAs’</w:t>
      </w:r>
    </w:p>
    <w:p w14:paraId="42EC984B" w14:textId="67928739" w:rsidR="00642697" w:rsidRPr="00624D70" w:rsidRDefault="00642697" w:rsidP="00642697">
      <w:pPr>
        <w:pStyle w:val="Heading4"/>
        <w:rPr>
          <w:rFonts w:cs="Times New Roman"/>
        </w:rPr>
      </w:pPr>
      <w:r w:rsidRPr="00624D70">
        <w:rPr>
          <w:rFonts w:cs="Times New Roman"/>
          <w:u w:val="single"/>
        </w:rPr>
        <w:t>DISSENTING VOICES DA</w:t>
      </w:r>
      <w:r w:rsidRPr="00624D70">
        <w:rPr>
          <w:rFonts w:cs="Times New Roman"/>
        </w:rPr>
        <w:t xml:space="preserve">. Refuse their </w:t>
      </w:r>
      <w:proofErr w:type="spellStart"/>
      <w:r w:rsidRPr="00624D70">
        <w:rPr>
          <w:rFonts w:cs="Times New Roman"/>
          <w:u w:val="single"/>
        </w:rPr>
        <w:t>priviliged</w:t>
      </w:r>
      <w:proofErr w:type="spellEnd"/>
      <w:r w:rsidRPr="00624D70">
        <w:rPr>
          <w:rFonts w:cs="Times New Roman"/>
        </w:rPr>
        <w:t xml:space="preserve"> mandate to '</w:t>
      </w:r>
      <w:r w:rsidRPr="00624D70">
        <w:rPr>
          <w:rFonts w:cs="Times New Roman"/>
          <w:u w:val="single"/>
        </w:rPr>
        <w:t>weigh the 1AC</w:t>
      </w:r>
      <w:proofErr w:type="gramStart"/>
      <w:r w:rsidRPr="00624D70">
        <w:rPr>
          <w:rFonts w:cs="Times New Roman"/>
        </w:rPr>
        <w:t>'  in</w:t>
      </w:r>
      <w:proofErr w:type="gramEnd"/>
      <w:r w:rsidRPr="00624D70">
        <w:rPr>
          <w:rFonts w:cs="Times New Roman"/>
        </w:rPr>
        <w:t xml:space="preserve"> the midst of </w:t>
      </w:r>
      <w:r w:rsidRPr="00624D70">
        <w:rPr>
          <w:rFonts w:cs="Times New Roman"/>
          <w:u w:val="single"/>
        </w:rPr>
        <w:t>racialized discursive rhetoric</w:t>
      </w:r>
      <w:r w:rsidRPr="00624D70">
        <w:rPr>
          <w:rFonts w:cs="Times New Roman"/>
        </w:rPr>
        <w:t xml:space="preserve"> against the </w:t>
      </w:r>
      <w:r w:rsidRPr="00624D70">
        <w:rPr>
          <w:rFonts w:cs="Times New Roman"/>
          <w:u w:val="single"/>
        </w:rPr>
        <w:t>Other</w:t>
      </w:r>
      <w:r w:rsidRPr="00624D70">
        <w:rPr>
          <w:rFonts w:cs="Times New Roman"/>
        </w:rPr>
        <w:t xml:space="preserve">---this justifies </w:t>
      </w:r>
      <w:r w:rsidRPr="00624D70">
        <w:rPr>
          <w:rFonts w:cs="Times New Roman"/>
          <w:u w:val="single"/>
        </w:rPr>
        <w:t>extermination</w:t>
      </w:r>
      <w:r w:rsidRPr="00624D70">
        <w:rPr>
          <w:rFonts w:cs="Times New Roman"/>
        </w:rPr>
        <w:t xml:space="preserve"> of </w:t>
      </w:r>
      <w:r w:rsidRPr="00624D70">
        <w:rPr>
          <w:rFonts w:cs="Times New Roman"/>
          <w:u w:val="single"/>
        </w:rPr>
        <w:t>dissenting</w:t>
      </w:r>
      <w:r w:rsidRPr="00624D70">
        <w:rPr>
          <w:rFonts w:cs="Times New Roman"/>
        </w:rPr>
        <w:t xml:space="preserve"> voices </w:t>
      </w:r>
      <w:r w:rsidRPr="00624D70">
        <w:rPr>
          <w:rFonts w:cs="Times New Roman"/>
          <w:u w:val="single"/>
        </w:rPr>
        <w:t>within</w:t>
      </w:r>
      <w:r w:rsidRPr="00624D70">
        <w:rPr>
          <w:rFonts w:cs="Times New Roman"/>
        </w:rPr>
        <w:t xml:space="preserve"> debate, and </w:t>
      </w:r>
      <w:r w:rsidRPr="00624D70">
        <w:rPr>
          <w:rFonts w:cs="Times New Roman"/>
          <w:u w:val="single"/>
        </w:rPr>
        <w:t>countries</w:t>
      </w:r>
      <w:r w:rsidRPr="00624D70">
        <w:rPr>
          <w:rFonts w:cs="Times New Roman"/>
        </w:rPr>
        <w:t xml:space="preserve"> outside of it. </w:t>
      </w:r>
    </w:p>
    <w:p w14:paraId="099B47AC" w14:textId="77777777" w:rsidR="00642697" w:rsidRPr="00624D70" w:rsidRDefault="00642697" w:rsidP="00642697">
      <w:r w:rsidRPr="00624D70">
        <w:t xml:space="preserve">Casado </w:t>
      </w:r>
      <w:r w:rsidRPr="00624D70">
        <w:rPr>
          <w:rStyle w:val="Style13ptBold"/>
        </w:rPr>
        <w:t>Ruiz</w:t>
      </w:r>
      <w:r w:rsidRPr="00624D70">
        <w:t>, 20</w:t>
      </w:r>
      <w:r w:rsidRPr="00624D70">
        <w:rPr>
          <w:rStyle w:val="Style13ptBold"/>
        </w:rPr>
        <w:t>24</w:t>
      </w:r>
      <w:r w:rsidRPr="00624D70">
        <w:t xml:space="preserve">, Doctor of Philosophy at </w:t>
      </w:r>
      <w:proofErr w:type="spellStart"/>
      <w:r w:rsidRPr="00624D70">
        <w:t>Università</w:t>
      </w:r>
      <w:proofErr w:type="spellEnd"/>
      <w:r w:rsidRPr="00624D70">
        <w:t xml:space="preserve"> Ca' Foscari Venezia, Researching China-Taiwan-US triangular relations and the relationship between privilege, knowledge, and politics. The Interaction between Global Privilege and the Discursive Construction of the ‘China Threat’ in the ‘New Cold War’. Journal of Asian Security and International Affairs, 11(1), 7-26. https://doi.org/10.1177/23477970241231345, PA</w:t>
      </w:r>
      <w:r w:rsidRPr="00624D70">
        <w:br/>
      </w:r>
      <w:r w:rsidRPr="00624D70">
        <w:rPr>
          <w:sz w:val="13"/>
          <w:szCs w:val="13"/>
        </w:rPr>
        <w:t>Conclusions</w:t>
      </w:r>
    </w:p>
    <w:p w14:paraId="25193D78" w14:textId="77777777" w:rsidR="00642697" w:rsidRPr="00624D70" w:rsidRDefault="00642697" w:rsidP="00642697">
      <w:pPr>
        <w:rPr>
          <w:szCs w:val="20"/>
          <w:u w:val="single"/>
        </w:rPr>
      </w:pPr>
      <w:r w:rsidRPr="00624D70">
        <w:rPr>
          <w:sz w:val="13"/>
          <w:szCs w:val="13"/>
        </w:rPr>
        <w:t xml:space="preserve">The central argument of this article is that the current hegemonic consensus in the ‘Global North’ about the ‘China threat’ is not just the result of a neutral analysis of reality, but rather a discursive construction remarkably informed by global privilege and practices that aim to maintain such privilege. I have </w:t>
      </w:r>
      <w:proofErr w:type="spellStart"/>
      <w:r w:rsidRPr="00624D70">
        <w:rPr>
          <w:sz w:val="13"/>
          <w:szCs w:val="13"/>
        </w:rPr>
        <w:t>analysed</w:t>
      </w:r>
      <w:proofErr w:type="spellEnd"/>
      <w:r w:rsidRPr="00624D70">
        <w:rPr>
          <w:sz w:val="13"/>
          <w:szCs w:val="13"/>
        </w:rPr>
        <w:t xml:space="preserve"> the relation between the prevailing anti-China narrative and the entitlements and supremacism that stem from the global privilege enjoyed by the ‘Global North’, with a particular focus on the United States, across a diversity of domains (political, military, economic, technologic, cultural, and academic, as well as the relevance of ‘white privilege’). Moreover, the feeling that those shared global privileges are </w:t>
      </w:r>
      <w:proofErr w:type="spellStart"/>
      <w:r w:rsidRPr="00624D70">
        <w:rPr>
          <w:sz w:val="13"/>
          <w:szCs w:val="13"/>
        </w:rPr>
        <w:t>jeopardised</w:t>
      </w:r>
      <w:proofErr w:type="spellEnd"/>
      <w:r w:rsidRPr="00624D70">
        <w:rPr>
          <w:sz w:val="13"/>
          <w:szCs w:val="13"/>
        </w:rPr>
        <w:t xml:space="preserve"> and, therefore, should be safeguarded, is a pivotal factor that enables the articulation of otherwise highly heterogeneous groups in the ‘Global North’ vis-à-vis the common ‘enemy’: China</w:t>
      </w:r>
      <w:r w:rsidRPr="00624D70">
        <w:rPr>
          <w:szCs w:val="20"/>
        </w:rPr>
        <w:t xml:space="preserve">. Simultaneously, this </w:t>
      </w:r>
      <w:r w:rsidRPr="00624D70">
        <w:rPr>
          <w:szCs w:val="20"/>
          <w:u w:val="single"/>
        </w:rPr>
        <w:t xml:space="preserve">contingently sedimented </w:t>
      </w:r>
      <w:r w:rsidRPr="00624D70">
        <w:rPr>
          <w:szCs w:val="20"/>
          <w:highlight w:val="cyan"/>
          <w:u w:val="single"/>
        </w:rPr>
        <w:t>imaginary</w:t>
      </w:r>
      <w:r w:rsidRPr="00624D70">
        <w:rPr>
          <w:szCs w:val="20"/>
          <w:highlight w:val="cyan"/>
        </w:rPr>
        <w:t xml:space="preserve"> </w:t>
      </w:r>
      <w:r w:rsidRPr="00624D70">
        <w:rPr>
          <w:szCs w:val="20"/>
          <w:highlight w:val="cyan"/>
          <w:u w:val="single"/>
        </w:rPr>
        <w:t xml:space="preserve">serves to </w:t>
      </w:r>
      <w:proofErr w:type="spellStart"/>
      <w:r w:rsidRPr="00624D70">
        <w:rPr>
          <w:b/>
          <w:bCs/>
          <w:szCs w:val="20"/>
          <w:highlight w:val="cyan"/>
          <w:u w:val="single"/>
        </w:rPr>
        <w:t>legitimise</w:t>
      </w:r>
      <w:proofErr w:type="spellEnd"/>
      <w:r w:rsidRPr="00624D70">
        <w:rPr>
          <w:szCs w:val="20"/>
          <w:u w:val="single"/>
        </w:rPr>
        <w:t xml:space="preserve"> the </w:t>
      </w:r>
      <w:r w:rsidRPr="00624D70">
        <w:rPr>
          <w:b/>
          <w:bCs/>
          <w:szCs w:val="20"/>
          <w:u w:val="single"/>
        </w:rPr>
        <w:t>global</w:t>
      </w:r>
      <w:r w:rsidRPr="00624D70">
        <w:rPr>
          <w:szCs w:val="20"/>
          <w:u w:val="single"/>
        </w:rPr>
        <w:t xml:space="preserve"> </w:t>
      </w:r>
      <w:r w:rsidRPr="00624D70">
        <w:rPr>
          <w:b/>
          <w:bCs/>
          <w:szCs w:val="20"/>
          <w:highlight w:val="cyan"/>
          <w:u w:val="single"/>
        </w:rPr>
        <w:t>privileges</w:t>
      </w:r>
      <w:r w:rsidRPr="00624D70">
        <w:rPr>
          <w:szCs w:val="20"/>
          <w:u w:val="single"/>
        </w:rPr>
        <w:t xml:space="preserve"> </w:t>
      </w:r>
      <w:r w:rsidRPr="00624D70">
        <w:rPr>
          <w:szCs w:val="20"/>
          <w:highlight w:val="cyan"/>
          <w:u w:val="single"/>
        </w:rPr>
        <w:t xml:space="preserve">and </w:t>
      </w:r>
      <w:r w:rsidRPr="00624D70">
        <w:rPr>
          <w:b/>
          <w:bCs/>
          <w:szCs w:val="20"/>
          <w:highlight w:val="cyan"/>
          <w:u w:val="single"/>
        </w:rPr>
        <w:t>consequent domination</w:t>
      </w:r>
      <w:r w:rsidRPr="00624D70">
        <w:rPr>
          <w:szCs w:val="20"/>
          <w:u w:val="single"/>
        </w:rPr>
        <w:t xml:space="preserve"> of the international order by the ‘Global North’ </w:t>
      </w:r>
      <w:r w:rsidRPr="00624D70">
        <w:rPr>
          <w:b/>
          <w:bCs/>
          <w:szCs w:val="20"/>
          <w:highlight w:val="cyan"/>
          <w:u w:val="single"/>
        </w:rPr>
        <w:t>as a universal good</w:t>
      </w:r>
      <w:r w:rsidRPr="00624D70">
        <w:rPr>
          <w:szCs w:val="20"/>
          <w:u w:val="single"/>
        </w:rPr>
        <w:t xml:space="preserve"> that China is not entitled to challenge.</w:t>
      </w:r>
    </w:p>
    <w:p w14:paraId="5457EFF8" w14:textId="77777777" w:rsidR="00642697" w:rsidRPr="00624D70" w:rsidRDefault="00642697" w:rsidP="00642697">
      <w:pPr>
        <w:rPr>
          <w:szCs w:val="20"/>
        </w:rPr>
      </w:pPr>
      <w:r w:rsidRPr="00624D70">
        <w:rPr>
          <w:szCs w:val="20"/>
        </w:rPr>
        <w:t xml:space="preserve">Much as it transpired during the ‘Cold War’ against the Soviet Union, Manichean </w:t>
      </w:r>
      <w:r w:rsidRPr="00624D70">
        <w:rPr>
          <w:szCs w:val="20"/>
          <w:highlight w:val="cyan"/>
          <w:u w:val="single"/>
        </w:rPr>
        <w:t>paradigms</w:t>
      </w:r>
      <w:r w:rsidRPr="00624D70">
        <w:rPr>
          <w:szCs w:val="20"/>
          <w:u w:val="single"/>
        </w:rPr>
        <w:t xml:space="preserve"> tend to </w:t>
      </w:r>
      <w:r w:rsidRPr="00624D70">
        <w:rPr>
          <w:szCs w:val="20"/>
          <w:highlight w:val="cyan"/>
          <w:u w:val="single"/>
        </w:rPr>
        <w:t>define and perpetuate a frivolous and distorted division</w:t>
      </w:r>
      <w:r w:rsidRPr="00624D70">
        <w:rPr>
          <w:szCs w:val="20"/>
          <w:u w:val="single"/>
        </w:rPr>
        <w:t xml:space="preserve"> between virtuous heroes and dreadful villains</w:t>
      </w:r>
      <w:r w:rsidRPr="00624D70">
        <w:rPr>
          <w:szCs w:val="20"/>
        </w:rPr>
        <w:t>. This is an unsophisticated and dichotomous ‘</w:t>
      </w:r>
      <w:proofErr w:type="spellStart"/>
      <w:r w:rsidRPr="00624D70">
        <w:rPr>
          <w:szCs w:val="20"/>
        </w:rPr>
        <w:t>Schmittian</w:t>
      </w:r>
      <w:proofErr w:type="spellEnd"/>
      <w:r w:rsidRPr="00624D70">
        <w:rPr>
          <w:szCs w:val="20"/>
        </w:rPr>
        <w:t xml:space="preserve">’ worldview defined by the ‘culture of enmity’, </w:t>
      </w:r>
      <w:r w:rsidRPr="00624D70">
        <w:rPr>
          <w:szCs w:val="20"/>
          <w:u w:val="single"/>
        </w:rPr>
        <w:t xml:space="preserve">which can be described as a </w:t>
      </w:r>
      <w:r w:rsidRPr="00624D70">
        <w:rPr>
          <w:szCs w:val="20"/>
          <w:highlight w:val="cyan"/>
          <w:u w:val="single"/>
        </w:rPr>
        <w:t>discursive framework</w:t>
      </w:r>
      <w:r w:rsidRPr="00624D70">
        <w:rPr>
          <w:szCs w:val="20"/>
          <w:u w:val="single"/>
        </w:rPr>
        <w:t xml:space="preserve"> fixated on purposively identifying and </w:t>
      </w:r>
      <w:r w:rsidRPr="00624D70">
        <w:rPr>
          <w:szCs w:val="20"/>
          <w:highlight w:val="cyan"/>
          <w:u w:val="single"/>
        </w:rPr>
        <w:t>constructing insurmountable differences with a chosen ‘Other’</w:t>
      </w:r>
      <w:r w:rsidRPr="00624D70">
        <w:rPr>
          <w:szCs w:val="20"/>
          <w:u w:val="single"/>
        </w:rPr>
        <w:t xml:space="preserve"> to </w:t>
      </w:r>
      <w:r w:rsidRPr="00624D70">
        <w:rPr>
          <w:szCs w:val="20"/>
          <w:highlight w:val="cyan"/>
          <w:u w:val="single"/>
        </w:rPr>
        <w:t xml:space="preserve">ultimately </w:t>
      </w:r>
      <w:r w:rsidRPr="00624D70">
        <w:rPr>
          <w:b/>
          <w:bCs/>
          <w:szCs w:val="20"/>
          <w:highlight w:val="cyan"/>
          <w:u w:val="single"/>
        </w:rPr>
        <w:t>legitimate its elimination</w:t>
      </w:r>
      <w:r w:rsidRPr="00624D70">
        <w:rPr>
          <w:szCs w:val="20"/>
        </w:rPr>
        <w:t xml:space="preserve"> (see </w:t>
      </w:r>
      <w:proofErr w:type="spellStart"/>
      <w:r w:rsidRPr="00624D70">
        <w:rPr>
          <w:szCs w:val="20"/>
        </w:rPr>
        <w:t>Brossat</w:t>
      </w:r>
      <w:proofErr w:type="spellEnd"/>
      <w:r w:rsidRPr="00624D70">
        <w:rPr>
          <w:szCs w:val="20"/>
        </w:rPr>
        <w:t xml:space="preserve"> &amp; Ruiz Casado, 2023). Carl Schmitt argued that the essence of the political lies in the distinction between friend and enemy, which derives from the most extreme case of emergency, war, overriding all other distinctions (</w:t>
      </w:r>
      <w:proofErr w:type="spellStart"/>
      <w:r w:rsidRPr="00624D70">
        <w:rPr>
          <w:szCs w:val="20"/>
        </w:rPr>
        <w:t>Marchart</w:t>
      </w:r>
      <w:proofErr w:type="spellEnd"/>
      <w:r w:rsidRPr="00624D70">
        <w:rPr>
          <w:szCs w:val="20"/>
        </w:rPr>
        <w:t xml:space="preserve">, 2007, p. 41). The </w:t>
      </w:r>
      <w:r w:rsidRPr="00624D70">
        <w:rPr>
          <w:szCs w:val="20"/>
          <w:u w:val="single"/>
        </w:rPr>
        <w:t xml:space="preserve">consolidation of these radically </w:t>
      </w:r>
      <w:r w:rsidRPr="00624D70">
        <w:rPr>
          <w:b/>
          <w:bCs/>
          <w:szCs w:val="20"/>
          <w:highlight w:val="cyan"/>
          <w:u w:val="single"/>
        </w:rPr>
        <w:t>antagonistic relations of exteriority establishes a framework of normative constraints that also limits dissenting voices</w:t>
      </w:r>
      <w:r w:rsidRPr="00624D70">
        <w:rPr>
          <w:szCs w:val="20"/>
        </w:rPr>
        <w:t xml:space="preserve"> and </w:t>
      </w:r>
      <w:r w:rsidRPr="00624D70">
        <w:rPr>
          <w:szCs w:val="20"/>
          <w:u w:val="single"/>
        </w:rPr>
        <w:t>thus pluralism within the democracies of the ‘Global North’</w:t>
      </w:r>
      <w:r w:rsidRPr="00624D70">
        <w:rPr>
          <w:szCs w:val="20"/>
        </w:rPr>
        <w:t>, hindering a balanced discussion and restricting the available policy alternatives—</w:t>
      </w:r>
      <w:r w:rsidRPr="00624D70">
        <w:rPr>
          <w:szCs w:val="20"/>
          <w:u w:val="single"/>
        </w:rPr>
        <w:t>be it due to firm belief</w:t>
      </w:r>
      <w:r w:rsidRPr="00624D70">
        <w:rPr>
          <w:szCs w:val="20"/>
        </w:rPr>
        <w:t xml:space="preserve"> that anti-China policies are the only acceptable ones or that </w:t>
      </w:r>
      <w:r w:rsidRPr="00624D70">
        <w:rPr>
          <w:szCs w:val="20"/>
          <w:u w:val="single"/>
        </w:rPr>
        <w:t>deviating from them would be met with opposition from the general public</w:t>
      </w:r>
      <w:r w:rsidRPr="00624D70">
        <w:rPr>
          <w:szCs w:val="20"/>
        </w:rPr>
        <w:t xml:space="preserve"> (e.g., for the reaction to the words of French President Macron after he visited China, see Rankin, 2023).</w:t>
      </w:r>
    </w:p>
    <w:p w14:paraId="4C9DF2F5" w14:textId="77777777" w:rsidR="00642697" w:rsidRPr="00624D70" w:rsidRDefault="00642697" w:rsidP="00642697">
      <w:pPr>
        <w:rPr>
          <w:sz w:val="13"/>
          <w:szCs w:val="13"/>
        </w:rPr>
      </w:pPr>
      <w:r w:rsidRPr="00624D70">
        <w:rPr>
          <w:szCs w:val="20"/>
        </w:rPr>
        <w:t xml:space="preserve">To clarify, this </w:t>
      </w:r>
      <w:r w:rsidRPr="00624D70">
        <w:rPr>
          <w:szCs w:val="20"/>
          <w:u w:val="single"/>
        </w:rPr>
        <w:t>is not to say that China should be considered a benevolent power from a normative standpoint</w:t>
      </w:r>
      <w:r w:rsidRPr="00624D70">
        <w:rPr>
          <w:szCs w:val="20"/>
        </w:rPr>
        <w:t xml:space="preserve">, but rather that </w:t>
      </w:r>
      <w:r w:rsidRPr="00624D70">
        <w:rPr>
          <w:szCs w:val="20"/>
          <w:highlight w:val="cyan"/>
          <w:u w:val="single"/>
        </w:rPr>
        <w:t xml:space="preserve">current </w:t>
      </w:r>
      <w:r w:rsidRPr="00624D70">
        <w:rPr>
          <w:b/>
          <w:bCs/>
          <w:szCs w:val="20"/>
          <w:highlight w:val="cyan"/>
          <w:u w:val="single"/>
        </w:rPr>
        <w:t>discursive</w:t>
      </w:r>
      <w:r w:rsidRPr="00624D70">
        <w:rPr>
          <w:szCs w:val="20"/>
          <w:highlight w:val="cyan"/>
          <w:u w:val="single"/>
        </w:rPr>
        <w:t xml:space="preserve"> practices</w:t>
      </w:r>
      <w:r w:rsidRPr="00624D70">
        <w:rPr>
          <w:szCs w:val="20"/>
          <w:u w:val="single"/>
        </w:rPr>
        <w:t xml:space="preserve"> tend to </w:t>
      </w:r>
      <w:r w:rsidRPr="00624D70">
        <w:rPr>
          <w:b/>
          <w:bCs/>
          <w:szCs w:val="20"/>
          <w:highlight w:val="cyan"/>
          <w:u w:val="single"/>
        </w:rPr>
        <w:t>overplay</w:t>
      </w:r>
      <w:r w:rsidRPr="00624D70">
        <w:rPr>
          <w:b/>
          <w:bCs/>
          <w:szCs w:val="20"/>
          <w:u w:val="single"/>
        </w:rPr>
        <w:t xml:space="preserve"> the </w:t>
      </w:r>
      <w:r w:rsidRPr="00624D70">
        <w:rPr>
          <w:b/>
          <w:bCs/>
          <w:szCs w:val="20"/>
          <w:highlight w:val="cyan"/>
          <w:u w:val="single"/>
        </w:rPr>
        <w:t>dang</w:t>
      </w:r>
      <w:r w:rsidRPr="00624D70">
        <w:rPr>
          <w:szCs w:val="20"/>
          <w:highlight w:val="cyan"/>
          <w:u w:val="single"/>
        </w:rPr>
        <w:t>er</w:t>
      </w:r>
      <w:r w:rsidRPr="00624D70">
        <w:rPr>
          <w:szCs w:val="20"/>
          <w:u w:val="single"/>
        </w:rPr>
        <w:t xml:space="preserve"> and </w:t>
      </w:r>
      <w:r w:rsidRPr="00624D70">
        <w:rPr>
          <w:b/>
          <w:bCs/>
          <w:szCs w:val="20"/>
          <w:highlight w:val="cyan"/>
          <w:u w:val="single"/>
        </w:rPr>
        <w:t>depict it as</w:t>
      </w:r>
      <w:r w:rsidRPr="00624D70">
        <w:rPr>
          <w:b/>
          <w:bCs/>
          <w:szCs w:val="20"/>
          <w:u w:val="single"/>
        </w:rPr>
        <w:t xml:space="preserve"> unilateral</w:t>
      </w:r>
      <w:r w:rsidRPr="00624D70">
        <w:rPr>
          <w:szCs w:val="20"/>
          <w:u w:val="single"/>
        </w:rPr>
        <w:t xml:space="preserve"> and </w:t>
      </w:r>
      <w:r w:rsidRPr="00624D70">
        <w:rPr>
          <w:b/>
          <w:bCs/>
          <w:szCs w:val="20"/>
          <w:highlight w:val="cyan"/>
          <w:u w:val="single"/>
        </w:rPr>
        <w:t>independent of any actions undertaken by the ‘Global North’</w:t>
      </w:r>
      <w:r w:rsidRPr="00624D70">
        <w:rPr>
          <w:szCs w:val="20"/>
        </w:rPr>
        <w:t xml:space="preserve">. </w:t>
      </w:r>
      <w:r w:rsidRPr="00624D70">
        <w:rPr>
          <w:sz w:val="13"/>
          <w:szCs w:val="13"/>
        </w:rPr>
        <w:t xml:space="preserve">The invisibility of global privilege limits the capacity to </w:t>
      </w:r>
      <w:proofErr w:type="spellStart"/>
      <w:r w:rsidRPr="00624D70">
        <w:rPr>
          <w:sz w:val="13"/>
          <w:szCs w:val="13"/>
        </w:rPr>
        <w:t>empathise</w:t>
      </w:r>
      <w:proofErr w:type="spellEnd"/>
      <w:r w:rsidRPr="00624D70">
        <w:rPr>
          <w:sz w:val="13"/>
          <w:szCs w:val="13"/>
        </w:rPr>
        <w:t xml:space="preserve"> with the foreign, subordinate ‘Other’, and precludes the understanding of how the hype of the ‘China threat’ can, as well, be seen as a menace by China. International relations between China and the ‘Global North’ do not solely depend on how the former decides to behave, but also on how the latter interprets and reacts to those actions, as well as how it engages with the material existence of relations of domination and subordination—which are a form of structural violence (see Galtung, 1996). By placing the discursive construction of the ‘China threat’ in connection with the materiality of privilege in a global context, this study has highlighted the importance of self- reflection on privilege, the critique of unequal international relations, and the need of empathy when it comes to evaluating the fears and needs of the ‘Other’.</w:t>
      </w:r>
    </w:p>
    <w:p w14:paraId="627E7020" w14:textId="5A393FB7" w:rsidR="00642697" w:rsidRPr="00624D70" w:rsidRDefault="00642697" w:rsidP="00642697">
      <w:pPr>
        <w:pStyle w:val="Heading4"/>
        <w:rPr>
          <w:rStyle w:val="Style13ptBold"/>
          <w:rFonts w:cs="Times New Roman"/>
          <w:b/>
          <w:bCs w:val="0"/>
        </w:rPr>
      </w:pPr>
      <w:r w:rsidRPr="00642697">
        <w:rPr>
          <w:rStyle w:val="Style13ptBold"/>
          <w:rFonts w:cs="Times New Roman"/>
          <w:b/>
          <w:bCs w:val="0"/>
          <w:u w:val="single"/>
        </w:rPr>
        <w:t>R</w:t>
      </w:r>
      <w:r w:rsidRPr="00624D70">
        <w:rPr>
          <w:rStyle w:val="Style13ptBold"/>
          <w:rFonts w:cs="Times New Roman"/>
          <w:b/>
          <w:bCs w:val="0"/>
          <w:u w:val="single"/>
        </w:rPr>
        <w:t>ACIAL DISTANCING DA</w:t>
      </w:r>
      <w:r w:rsidRPr="00624D70">
        <w:rPr>
          <w:rStyle w:val="Style13ptBold"/>
          <w:rFonts w:cs="Times New Roman"/>
          <w:b/>
          <w:bCs w:val="0"/>
        </w:rPr>
        <w:t xml:space="preserve">---refuse their call to </w:t>
      </w:r>
      <w:r w:rsidRPr="00624D70">
        <w:rPr>
          <w:rStyle w:val="Style13ptBold"/>
          <w:rFonts w:cs="Times New Roman"/>
          <w:b/>
          <w:bCs w:val="0"/>
          <w:u w:val="single"/>
        </w:rPr>
        <w:t>subjugate</w:t>
      </w:r>
      <w:r w:rsidRPr="00624D70">
        <w:rPr>
          <w:rStyle w:val="Style13ptBold"/>
          <w:rFonts w:cs="Times New Roman"/>
          <w:b/>
          <w:bCs w:val="0"/>
        </w:rPr>
        <w:t xml:space="preserve"> alternate IR </w:t>
      </w:r>
      <w:r w:rsidRPr="00624D70">
        <w:rPr>
          <w:rStyle w:val="Style13ptBold"/>
          <w:rFonts w:cs="Times New Roman"/>
          <w:b/>
          <w:bCs w:val="0"/>
          <w:u w:val="single"/>
        </w:rPr>
        <w:t>knowledge systems</w:t>
      </w:r>
      <w:r w:rsidRPr="00624D70">
        <w:rPr>
          <w:rStyle w:val="Style13ptBold"/>
          <w:rFonts w:cs="Times New Roman"/>
          <w:b/>
          <w:bCs w:val="0"/>
        </w:rPr>
        <w:t xml:space="preserve"> in favor of an out-there-dream-world---that turns debate to a </w:t>
      </w:r>
      <w:r w:rsidRPr="00624D70">
        <w:rPr>
          <w:rStyle w:val="Style13ptBold"/>
          <w:rFonts w:cs="Times New Roman"/>
          <w:b/>
          <w:bCs w:val="0"/>
          <w:u w:val="single"/>
        </w:rPr>
        <w:t>racialized public policy space</w:t>
      </w:r>
      <w:r w:rsidRPr="00624D70">
        <w:rPr>
          <w:rStyle w:val="Style13ptBold"/>
          <w:rFonts w:cs="Times New Roman"/>
          <w:b/>
          <w:bCs w:val="0"/>
        </w:rPr>
        <w:t xml:space="preserve">---instead focus not on the violence </w:t>
      </w:r>
      <w:r w:rsidRPr="00624D70">
        <w:rPr>
          <w:rStyle w:val="Style13ptBold"/>
          <w:rFonts w:cs="Times New Roman"/>
          <w:b/>
          <w:bCs w:val="0"/>
          <w:u w:val="single"/>
        </w:rPr>
        <w:t>out there</w:t>
      </w:r>
      <w:r w:rsidRPr="00624D70">
        <w:rPr>
          <w:rStyle w:val="Style13ptBold"/>
          <w:rFonts w:cs="Times New Roman"/>
          <w:b/>
          <w:bCs w:val="0"/>
        </w:rPr>
        <w:t xml:space="preserve"> but </w:t>
      </w:r>
      <w:r w:rsidRPr="00624D70">
        <w:rPr>
          <w:rStyle w:val="Style13ptBold"/>
          <w:rFonts w:cs="Times New Roman"/>
          <w:b/>
          <w:bCs w:val="0"/>
          <w:u w:val="single"/>
        </w:rPr>
        <w:t>within</w:t>
      </w:r>
      <w:r w:rsidRPr="00624D70">
        <w:rPr>
          <w:rStyle w:val="Style13ptBold"/>
          <w:rFonts w:cs="Times New Roman"/>
          <w:b/>
          <w:bCs w:val="0"/>
        </w:rPr>
        <w:t xml:space="preserve"> debate.   </w:t>
      </w:r>
    </w:p>
    <w:p w14:paraId="27A074A3" w14:textId="77777777" w:rsidR="00642697" w:rsidRPr="00E07EFB" w:rsidRDefault="00642697" w:rsidP="00642697">
      <w:pPr>
        <w:rPr>
          <w:sz w:val="18"/>
          <w:szCs w:val="18"/>
        </w:rPr>
      </w:pPr>
      <w:r w:rsidRPr="00E07EFB">
        <w:rPr>
          <w:sz w:val="18"/>
          <w:szCs w:val="18"/>
        </w:rPr>
        <w:t xml:space="preserve">Martin </w:t>
      </w:r>
      <w:r w:rsidRPr="00E07EFB">
        <w:rPr>
          <w:rStyle w:val="Style13ptBold"/>
          <w:sz w:val="21"/>
          <w:szCs w:val="21"/>
        </w:rPr>
        <w:t>Bayly, 4-3</w:t>
      </w:r>
      <w:r w:rsidRPr="00E07EFB">
        <w:rPr>
          <w:sz w:val="18"/>
          <w:szCs w:val="18"/>
        </w:rPr>
        <w:t xml:space="preserve">-2024, Assistant Professor in International Relations theory at the London School of Economics and Political Science, where he has taught International Relations since 2014. From 2016-2019 he was a British Academy Postdoctoral Fellow. His work lies at the intersection of history and theory with a particular focus on the South Asia region. His first book, Taming the Imperial Imagination (CUP, 2016) won the 2018 Francesco Guicciardini prize awarded by the Historical International Relations section of the International Studies Association. His work has appeared in the European Journal of International Relations, the Review of International Studies, the International History Review, and </w:t>
      </w:r>
      <w:proofErr w:type="gramStart"/>
      <w:r w:rsidRPr="00E07EFB">
        <w:rPr>
          <w:sz w:val="18"/>
          <w:szCs w:val="18"/>
        </w:rPr>
        <w:t>a number of</w:t>
      </w:r>
      <w:proofErr w:type="gramEnd"/>
      <w:r w:rsidRPr="00E07EFB">
        <w:rPr>
          <w:sz w:val="18"/>
          <w:szCs w:val="18"/>
        </w:rPr>
        <w:t xml:space="preserve"> edited volumes, newspapers, and public fora. His current research concerns the global connections that produced South Asian international thought in the first half of the twentieth century “On the Global Entanglements of Race, Empire, and Knowledge.” The Duck of Minerva, 3 Apr. 2024, www.duckofminerva.com/2024/04/on-the-global-entanglements-of-race-empire-and-knowledge.html, PA </w:t>
      </w:r>
    </w:p>
    <w:p w14:paraId="51A7521A" w14:textId="77777777" w:rsidR="00642697" w:rsidRPr="00624D70" w:rsidRDefault="00642697" w:rsidP="00642697">
      <w:pPr>
        <w:rPr>
          <w:sz w:val="21"/>
          <w:szCs w:val="28"/>
        </w:rPr>
      </w:pPr>
    </w:p>
    <w:p w14:paraId="1B0594D3" w14:textId="77777777" w:rsidR="00642697" w:rsidRPr="00624D70" w:rsidRDefault="00642697" w:rsidP="00642697">
      <w:pPr>
        <w:rPr>
          <w:rStyle w:val="Style13ptBold"/>
          <w:sz w:val="18"/>
          <w:szCs w:val="18"/>
          <w:u w:val="single"/>
        </w:rPr>
      </w:pPr>
      <w:r w:rsidRPr="00624D70">
        <w:rPr>
          <w:rStyle w:val="Style13ptBold"/>
          <w:b w:val="0"/>
          <w:bCs w:val="0"/>
          <w:sz w:val="18"/>
          <w:szCs w:val="18"/>
        </w:rPr>
        <w:t>BEYOND CRITIQUE: FROM RACISM TO RACIALIZATION</w:t>
      </w:r>
    </w:p>
    <w:p w14:paraId="402B3347" w14:textId="77777777" w:rsidR="00642697" w:rsidRPr="00624D70" w:rsidRDefault="00642697" w:rsidP="00642697">
      <w:pPr>
        <w:rPr>
          <w:rStyle w:val="Style13ptBold"/>
          <w:sz w:val="20"/>
          <w:szCs w:val="20"/>
        </w:rPr>
      </w:pPr>
      <w:r w:rsidRPr="00624D70">
        <w:rPr>
          <w:rStyle w:val="Style13ptBold"/>
          <w:sz w:val="21"/>
          <w:szCs w:val="21"/>
          <w:u w:val="single"/>
        </w:rPr>
        <w:t xml:space="preserve">I want to </w:t>
      </w:r>
      <w:r w:rsidRPr="00624D70">
        <w:rPr>
          <w:rStyle w:val="Emphasis"/>
          <w:rFonts w:ascii="Times New Roman" w:hAnsi="Times New Roman" w:cs="Times New Roman"/>
          <w:sz w:val="21"/>
          <w:szCs w:val="21"/>
        </w:rPr>
        <w:t xml:space="preserve">concentrate on the </w:t>
      </w:r>
      <w:r w:rsidRPr="00624D70">
        <w:rPr>
          <w:rStyle w:val="Emphasis"/>
          <w:rFonts w:ascii="Times New Roman" w:hAnsi="Times New Roman" w:cs="Times New Roman"/>
          <w:sz w:val="21"/>
          <w:szCs w:val="21"/>
          <w:highlight w:val="cyan"/>
        </w:rPr>
        <w:t>historical dimensions of</w:t>
      </w:r>
      <w:r w:rsidRPr="00624D70">
        <w:rPr>
          <w:rStyle w:val="Emphasis"/>
          <w:rFonts w:ascii="Times New Roman" w:hAnsi="Times New Roman" w:cs="Times New Roman"/>
          <w:sz w:val="21"/>
          <w:szCs w:val="21"/>
        </w:rPr>
        <w:t xml:space="preserve"> </w:t>
      </w:r>
      <w:r w:rsidRPr="00624D70">
        <w:rPr>
          <w:rStyle w:val="Emphasis"/>
          <w:rFonts w:ascii="Times New Roman" w:hAnsi="Times New Roman" w:cs="Times New Roman"/>
          <w:sz w:val="21"/>
          <w:szCs w:val="21"/>
          <w:highlight w:val="cyan"/>
        </w:rPr>
        <w:t>knowledge production in international affairs (and the IR discipline</w:t>
      </w:r>
      <w:r w:rsidRPr="00624D70">
        <w:rPr>
          <w:rStyle w:val="Style13ptBold"/>
          <w:b w:val="0"/>
          <w:bCs w:val="0"/>
          <w:sz w:val="21"/>
          <w:szCs w:val="21"/>
          <w:highlight w:val="cyan"/>
        </w:rPr>
        <w:t xml:space="preserve">). </w:t>
      </w:r>
      <w:r w:rsidRPr="00624D70">
        <w:rPr>
          <w:rStyle w:val="Style13ptBold"/>
          <w:b w:val="0"/>
          <w:bCs w:val="0"/>
          <w:sz w:val="21"/>
          <w:szCs w:val="21"/>
        </w:rPr>
        <w:t xml:space="preserve">Decolonial methods, and the </w:t>
      </w:r>
      <w:r w:rsidRPr="00624D70">
        <w:rPr>
          <w:rStyle w:val="Style13ptBold"/>
          <w:sz w:val="21"/>
          <w:szCs w:val="21"/>
          <w:u w:val="single"/>
        </w:rPr>
        <w:t xml:space="preserve">bringing of attention to race in knowledge production </w:t>
      </w:r>
      <w:r w:rsidRPr="00624D70">
        <w:rPr>
          <w:rStyle w:val="Style13ptBold"/>
          <w:sz w:val="21"/>
          <w:szCs w:val="21"/>
          <w:highlight w:val="cyan"/>
          <w:u w:val="single"/>
        </w:rPr>
        <w:t xml:space="preserve">is </w:t>
      </w:r>
      <w:r w:rsidRPr="00624D70">
        <w:rPr>
          <w:rStyle w:val="Style13ptBold"/>
          <w:sz w:val="21"/>
          <w:szCs w:val="21"/>
          <w:u w:val="single"/>
        </w:rPr>
        <w:t xml:space="preserve">necessarily </w:t>
      </w:r>
      <w:r w:rsidRPr="00624D70">
        <w:rPr>
          <w:rStyle w:val="Style13ptBold"/>
          <w:sz w:val="21"/>
          <w:szCs w:val="21"/>
          <w:highlight w:val="cyan"/>
          <w:u w:val="single"/>
        </w:rPr>
        <w:t>historical</w:t>
      </w:r>
      <w:r w:rsidRPr="00624D70">
        <w:rPr>
          <w:rStyle w:val="Style13ptBold"/>
          <w:b w:val="0"/>
          <w:bCs w:val="0"/>
          <w:sz w:val="18"/>
          <w:szCs w:val="18"/>
        </w:rPr>
        <w:t xml:space="preserve">. It demands a close re-reading of archives, forgotten texts, and sometimes “canonical” works. As a result, through this special issue and the wider work the authors build upon, </w:t>
      </w:r>
      <w:r w:rsidRPr="00624D70">
        <w:rPr>
          <w:rStyle w:val="Style13ptBold"/>
          <w:sz w:val="20"/>
          <w:szCs w:val="20"/>
          <w:u w:val="single"/>
        </w:rPr>
        <w:t>we now have a very different understanding of the historical entanglements of race and international affairs knowledge</w:t>
      </w:r>
      <w:r w:rsidRPr="00624D70">
        <w:rPr>
          <w:rStyle w:val="Style13ptBold"/>
          <w:sz w:val="20"/>
          <w:szCs w:val="20"/>
        </w:rPr>
        <w:t>.</w:t>
      </w:r>
    </w:p>
    <w:p w14:paraId="545AEF5A" w14:textId="77777777" w:rsidR="00642697" w:rsidRPr="00624D70" w:rsidRDefault="00642697" w:rsidP="00642697">
      <w:pPr>
        <w:rPr>
          <w:rStyle w:val="Style13ptBold"/>
          <w:b w:val="0"/>
          <w:bCs w:val="0"/>
          <w:sz w:val="18"/>
          <w:szCs w:val="18"/>
        </w:rPr>
      </w:pPr>
      <w:r w:rsidRPr="00624D70">
        <w:rPr>
          <w:rStyle w:val="Style13ptBold"/>
          <w:sz w:val="18"/>
          <w:szCs w:val="18"/>
          <w:highlight w:val="cyan"/>
          <w:u w:val="single"/>
        </w:rPr>
        <w:t>WE</w:t>
      </w:r>
      <w:r w:rsidRPr="00624D70">
        <w:rPr>
          <w:rStyle w:val="Style13ptBold"/>
          <w:sz w:val="18"/>
          <w:szCs w:val="18"/>
          <w:u w:val="single"/>
        </w:rPr>
        <w:t xml:space="preserve"> NOW </w:t>
      </w:r>
      <w:r w:rsidRPr="00624D70">
        <w:rPr>
          <w:rStyle w:val="Style13ptBold"/>
          <w:sz w:val="18"/>
          <w:szCs w:val="18"/>
          <w:highlight w:val="cyan"/>
          <w:u w:val="single"/>
        </w:rPr>
        <w:t>SEE</w:t>
      </w:r>
      <w:r w:rsidRPr="00624D70">
        <w:rPr>
          <w:rStyle w:val="Style13ptBold"/>
          <w:b w:val="0"/>
          <w:bCs w:val="0"/>
          <w:sz w:val="18"/>
          <w:szCs w:val="18"/>
        </w:rPr>
        <w:t xml:space="preserve"> </w:t>
      </w:r>
      <w:r w:rsidRPr="00624D70">
        <w:rPr>
          <w:rStyle w:val="Emphasis"/>
          <w:rFonts w:ascii="Times New Roman" w:hAnsi="Times New Roman" w:cs="Times New Roman"/>
          <w:sz w:val="21"/>
          <w:highlight w:val="cyan"/>
        </w:rPr>
        <w:t>NOT JUST A RACIST DISCIPLINE</w:t>
      </w:r>
      <w:r w:rsidRPr="00624D70">
        <w:rPr>
          <w:rStyle w:val="Emphasis"/>
          <w:rFonts w:ascii="Times New Roman" w:hAnsi="Times New Roman" w:cs="Times New Roman"/>
          <w:sz w:val="21"/>
        </w:rPr>
        <w:t xml:space="preserve">, </w:t>
      </w:r>
      <w:r w:rsidRPr="00624D70">
        <w:rPr>
          <w:rStyle w:val="Emphasis"/>
          <w:rFonts w:ascii="Times New Roman" w:hAnsi="Times New Roman" w:cs="Times New Roman"/>
          <w:sz w:val="21"/>
          <w:highlight w:val="cyan"/>
        </w:rPr>
        <w:t>BUT</w:t>
      </w:r>
      <w:r w:rsidRPr="00624D70">
        <w:rPr>
          <w:rStyle w:val="Emphasis"/>
          <w:rFonts w:ascii="Times New Roman" w:hAnsi="Times New Roman" w:cs="Times New Roman"/>
          <w:sz w:val="21"/>
        </w:rPr>
        <w:t xml:space="preserve"> A </w:t>
      </w:r>
      <w:r w:rsidRPr="00624D70">
        <w:rPr>
          <w:rStyle w:val="Emphasis"/>
          <w:rFonts w:ascii="Times New Roman" w:hAnsi="Times New Roman" w:cs="Times New Roman"/>
          <w:sz w:val="21"/>
          <w:highlight w:val="cyan"/>
        </w:rPr>
        <w:t>RACIALIZED PUBLIC POLICY SPACE</w:t>
      </w:r>
    </w:p>
    <w:p w14:paraId="3F9D3141" w14:textId="77777777" w:rsidR="00642697" w:rsidRPr="00624D70" w:rsidRDefault="00642697" w:rsidP="00642697">
      <w:pPr>
        <w:rPr>
          <w:rStyle w:val="Style13ptBold"/>
          <w:b w:val="0"/>
          <w:bCs w:val="0"/>
          <w:sz w:val="18"/>
          <w:szCs w:val="18"/>
        </w:rPr>
      </w:pPr>
      <w:r w:rsidRPr="00624D70">
        <w:rPr>
          <w:rStyle w:val="Style13ptBold"/>
          <w:b w:val="0"/>
          <w:bCs w:val="0"/>
          <w:sz w:val="18"/>
          <w:szCs w:val="18"/>
        </w:rPr>
        <w:t xml:space="preserve">But this in turn raises an </w:t>
      </w:r>
      <w:r w:rsidRPr="00624D70">
        <w:rPr>
          <w:rStyle w:val="Style13ptBold"/>
          <w:sz w:val="20"/>
          <w:szCs w:val="20"/>
          <w:u w:val="single"/>
        </w:rPr>
        <w:t xml:space="preserve">important set of </w:t>
      </w:r>
      <w:r w:rsidRPr="00624D70">
        <w:rPr>
          <w:rStyle w:val="Style13ptBold"/>
          <w:sz w:val="20"/>
          <w:szCs w:val="20"/>
          <w:highlight w:val="cyan"/>
          <w:u w:val="single"/>
        </w:rPr>
        <w:t xml:space="preserve">questions </w:t>
      </w:r>
      <w:r w:rsidRPr="00624D70">
        <w:rPr>
          <w:rStyle w:val="Style13ptBold"/>
          <w:sz w:val="20"/>
          <w:szCs w:val="20"/>
          <w:u w:val="single"/>
        </w:rPr>
        <w:t xml:space="preserve">over the historical </w:t>
      </w:r>
      <w:r w:rsidRPr="00624D70">
        <w:rPr>
          <w:rStyle w:val="Style13ptBold"/>
          <w:sz w:val="20"/>
          <w:szCs w:val="20"/>
          <w:highlight w:val="cyan"/>
          <w:u w:val="single"/>
        </w:rPr>
        <w:t xml:space="preserve">evolution </w:t>
      </w:r>
      <w:r w:rsidRPr="00624D70">
        <w:rPr>
          <w:rStyle w:val="Style13ptBold"/>
          <w:sz w:val="20"/>
          <w:szCs w:val="20"/>
          <w:u w:val="single"/>
        </w:rPr>
        <w:t>of racial hierarchies</w:t>
      </w:r>
      <w:r w:rsidRPr="00624D70">
        <w:rPr>
          <w:rStyle w:val="Style13ptBold"/>
          <w:b w:val="0"/>
          <w:bCs w:val="0"/>
          <w:sz w:val="20"/>
          <w:szCs w:val="20"/>
        </w:rPr>
        <w:t xml:space="preserve">, </w:t>
      </w:r>
      <w:r w:rsidRPr="00624D70">
        <w:rPr>
          <w:rStyle w:val="Style13ptBold"/>
          <w:sz w:val="20"/>
          <w:szCs w:val="20"/>
          <w:u w:val="single"/>
        </w:rPr>
        <w:t xml:space="preserve">and the way they </w:t>
      </w:r>
      <w:r w:rsidRPr="00624D70">
        <w:rPr>
          <w:rStyle w:val="Style13ptBold"/>
          <w:sz w:val="20"/>
          <w:szCs w:val="20"/>
          <w:highlight w:val="cyan"/>
          <w:u w:val="single"/>
        </w:rPr>
        <w:t>shape the academy</w:t>
      </w:r>
      <w:r w:rsidRPr="00624D70">
        <w:rPr>
          <w:rStyle w:val="Style13ptBold"/>
          <w:sz w:val="20"/>
          <w:szCs w:val="20"/>
          <w:u w:val="single"/>
        </w:rPr>
        <w:t xml:space="preserve">, the </w:t>
      </w:r>
      <w:r w:rsidRPr="00624D70">
        <w:rPr>
          <w:rStyle w:val="Style13ptBold"/>
          <w:sz w:val="20"/>
          <w:szCs w:val="20"/>
          <w:highlight w:val="cyan"/>
          <w:u w:val="single"/>
        </w:rPr>
        <w:t>policy</w:t>
      </w:r>
      <w:r w:rsidRPr="00624D70">
        <w:rPr>
          <w:rStyle w:val="Style13ptBold"/>
          <w:sz w:val="20"/>
          <w:szCs w:val="20"/>
          <w:u w:val="single"/>
        </w:rPr>
        <w:t xml:space="preserve"> space, </w:t>
      </w:r>
      <w:r w:rsidRPr="00624D70">
        <w:rPr>
          <w:rStyle w:val="Style13ptBold"/>
          <w:sz w:val="20"/>
          <w:szCs w:val="20"/>
          <w:highlight w:val="cyan"/>
          <w:u w:val="single"/>
        </w:rPr>
        <w:t>and</w:t>
      </w:r>
      <w:r w:rsidRPr="00624D70">
        <w:rPr>
          <w:rStyle w:val="Style13ptBold"/>
          <w:sz w:val="20"/>
          <w:szCs w:val="20"/>
          <w:u w:val="single"/>
        </w:rPr>
        <w:t xml:space="preserve"> its forms of </w:t>
      </w:r>
      <w:r w:rsidRPr="00624D70">
        <w:rPr>
          <w:rStyle w:val="Style13ptBold"/>
          <w:sz w:val="20"/>
          <w:szCs w:val="20"/>
          <w:highlight w:val="cyan"/>
          <w:u w:val="single"/>
        </w:rPr>
        <w:t>knowledge over time</w:t>
      </w:r>
      <w:r w:rsidRPr="00624D70">
        <w:rPr>
          <w:rStyle w:val="Style13ptBold"/>
          <w:b w:val="0"/>
          <w:bCs w:val="0"/>
          <w:sz w:val="18"/>
          <w:szCs w:val="18"/>
        </w:rPr>
        <w:t>. As a means of grasping this, David Scott, in Conscripts of Modernity, offers up the concept of the “problem-space”: “</w:t>
      </w:r>
      <w:r w:rsidRPr="00624D70">
        <w:rPr>
          <w:rStyle w:val="Style13ptBold"/>
          <w:sz w:val="20"/>
          <w:szCs w:val="20"/>
          <w:u w:val="single"/>
        </w:rPr>
        <w:t xml:space="preserve">an </w:t>
      </w:r>
      <w:r w:rsidRPr="00624D70">
        <w:rPr>
          <w:rStyle w:val="Style13ptBold"/>
          <w:sz w:val="20"/>
          <w:szCs w:val="20"/>
          <w:highlight w:val="cyan"/>
          <w:u w:val="single"/>
        </w:rPr>
        <w:t>ensemble of questions</w:t>
      </w:r>
      <w:r w:rsidRPr="00624D70">
        <w:rPr>
          <w:rStyle w:val="Style13ptBold"/>
          <w:sz w:val="20"/>
          <w:szCs w:val="20"/>
          <w:u w:val="single"/>
        </w:rPr>
        <w:t xml:space="preserve"> and answers </w:t>
      </w:r>
      <w:r w:rsidRPr="00624D70">
        <w:rPr>
          <w:rStyle w:val="Style13ptBold"/>
          <w:sz w:val="20"/>
          <w:szCs w:val="20"/>
          <w:highlight w:val="cyan"/>
          <w:u w:val="single"/>
        </w:rPr>
        <w:t>around which</w:t>
      </w:r>
      <w:r w:rsidRPr="00624D70">
        <w:rPr>
          <w:rStyle w:val="Style13ptBold"/>
          <w:sz w:val="20"/>
          <w:szCs w:val="20"/>
          <w:u w:val="single"/>
        </w:rPr>
        <w:t xml:space="preserve"> a horizon of </w:t>
      </w:r>
      <w:r w:rsidRPr="00624D70">
        <w:rPr>
          <w:rStyle w:val="Style13ptBold"/>
          <w:sz w:val="20"/>
          <w:szCs w:val="20"/>
          <w:highlight w:val="cyan"/>
          <w:u w:val="single"/>
        </w:rPr>
        <w:t>identifiable stakes</w:t>
      </w:r>
      <w:r w:rsidRPr="00624D70">
        <w:rPr>
          <w:rStyle w:val="Style13ptBold"/>
          <w:sz w:val="20"/>
          <w:szCs w:val="20"/>
          <w:u w:val="single"/>
        </w:rPr>
        <w:t xml:space="preserve"> (conceptual as well as ideological-political) </w:t>
      </w:r>
      <w:r w:rsidRPr="00624D70">
        <w:rPr>
          <w:rStyle w:val="Style13ptBold"/>
          <w:sz w:val="20"/>
          <w:szCs w:val="20"/>
          <w:highlight w:val="cyan"/>
          <w:u w:val="single"/>
        </w:rPr>
        <w:t>hangs</w:t>
      </w:r>
      <w:r w:rsidRPr="00624D70">
        <w:rPr>
          <w:rStyle w:val="Style13ptBold"/>
          <w:b w:val="0"/>
          <w:bCs w:val="0"/>
          <w:sz w:val="18"/>
          <w:szCs w:val="18"/>
        </w:rPr>
        <w:t xml:space="preserve">.” </w:t>
      </w:r>
      <w:proofErr w:type="gramStart"/>
      <w:r w:rsidRPr="00624D70">
        <w:rPr>
          <w:rStyle w:val="Style13ptBold"/>
          <w:b w:val="0"/>
          <w:bCs w:val="0"/>
          <w:sz w:val="18"/>
          <w:szCs w:val="18"/>
        </w:rPr>
        <w:t>So</w:t>
      </w:r>
      <w:proofErr w:type="gramEnd"/>
      <w:r w:rsidRPr="00624D70">
        <w:rPr>
          <w:rStyle w:val="Style13ptBold"/>
          <w:b w:val="0"/>
          <w:bCs w:val="0"/>
          <w:sz w:val="18"/>
          <w:szCs w:val="18"/>
        </w:rPr>
        <w:t xml:space="preserve"> we must, as Amitav Acharya urges us in his piece, “</w:t>
      </w:r>
      <w:r w:rsidRPr="00624D70">
        <w:rPr>
          <w:rStyle w:val="Style13ptBold"/>
          <w:sz w:val="20"/>
          <w:szCs w:val="20"/>
          <w:highlight w:val="cyan"/>
          <w:u w:val="single"/>
        </w:rPr>
        <w:t>incorporate race</w:t>
      </w:r>
      <w:r w:rsidRPr="00624D70">
        <w:rPr>
          <w:rStyle w:val="Style13ptBold"/>
          <w:sz w:val="20"/>
          <w:szCs w:val="20"/>
          <w:u w:val="single"/>
        </w:rPr>
        <w:t xml:space="preserve"> and racism </w:t>
      </w:r>
      <w:r w:rsidRPr="00624D70">
        <w:rPr>
          <w:rStyle w:val="Style13ptBold"/>
          <w:sz w:val="20"/>
          <w:szCs w:val="20"/>
          <w:highlight w:val="cyan"/>
          <w:u w:val="single"/>
        </w:rPr>
        <w:t>into the</w:t>
      </w:r>
      <w:r w:rsidRPr="00624D70">
        <w:rPr>
          <w:rStyle w:val="Style13ptBold"/>
          <w:sz w:val="20"/>
          <w:szCs w:val="20"/>
          <w:u w:val="single"/>
        </w:rPr>
        <w:t xml:space="preserve"> whole </w:t>
      </w:r>
      <w:r w:rsidRPr="00624D70">
        <w:rPr>
          <w:rStyle w:val="Style13ptBold"/>
          <w:sz w:val="20"/>
          <w:szCs w:val="20"/>
          <w:highlight w:val="cyan"/>
          <w:u w:val="single"/>
        </w:rPr>
        <w:t>framework of</w:t>
      </w:r>
      <w:r w:rsidRPr="00624D70">
        <w:rPr>
          <w:rStyle w:val="Style13ptBold"/>
          <w:sz w:val="20"/>
          <w:szCs w:val="20"/>
          <w:u w:val="single"/>
        </w:rPr>
        <w:t xml:space="preserve"> how </w:t>
      </w:r>
      <w:r w:rsidRPr="00624D70">
        <w:rPr>
          <w:rStyle w:val="Style13ptBold"/>
          <w:sz w:val="20"/>
          <w:szCs w:val="20"/>
          <w:highlight w:val="cyan"/>
          <w:u w:val="single"/>
        </w:rPr>
        <w:t>IR</w:t>
      </w:r>
      <w:r w:rsidRPr="00624D70">
        <w:rPr>
          <w:rStyle w:val="Style13ptBold"/>
          <w:sz w:val="20"/>
          <w:szCs w:val="20"/>
          <w:u w:val="single"/>
        </w:rPr>
        <w:t xml:space="preserve"> and other social sciences and humanities are studied and practiced</w:t>
      </w:r>
      <w:r w:rsidRPr="00624D70">
        <w:rPr>
          <w:rStyle w:val="Style13ptBold"/>
          <w:b w:val="0"/>
          <w:bCs w:val="0"/>
          <w:sz w:val="18"/>
          <w:szCs w:val="18"/>
        </w:rPr>
        <w:t>.” Yet in so doing we might also question a transhistorical conception of race and racism – the benefits of which are demonstrated in these papers.</w:t>
      </w:r>
    </w:p>
    <w:p w14:paraId="0C775120"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 xml:space="preserve">This special issue succeeds in moving us on from that initial “problem-space” of identifying racism in the foundations of international affairs knowledge, to the more historically mobile identification of processes of racialization – as Robbie </w:t>
      </w:r>
      <w:proofErr w:type="spellStart"/>
      <w:r w:rsidRPr="00624D70">
        <w:rPr>
          <w:rStyle w:val="Style13ptBold"/>
          <w:b w:val="0"/>
          <w:bCs w:val="0"/>
          <w:sz w:val="13"/>
          <w:szCs w:val="13"/>
        </w:rPr>
        <w:t>Shilliam</w:t>
      </w:r>
      <w:proofErr w:type="spellEnd"/>
      <w:r w:rsidRPr="00624D70">
        <w:rPr>
          <w:rStyle w:val="Style13ptBold"/>
          <w:b w:val="0"/>
          <w:bCs w:val="0"/>
          <w:sz w:val="13"/>
          <w:szCs w:val="13"/>
        </w:rPr>
        <w:t xml:space="preserve"> puts take place. it, “the way in which racist attributes come to determine the everyday meaning and common-sense valuation of an entity or phenomenon.” We now see not just a racist discipline, but a racialized public policy space within which conversations with the IR discipline take place. </w:t>
      </w:r>
    </w:p>
    <w:p w14:paraId="586FE92D"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We might apply this to the historical recovery of racism and some of the thinkers, concepts, and ideas that this special issue revisits.</w:t>
      </w:r>
    </w:p>
    <w:p w14:paraId="58515829"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RECOVERY OF RACE ACROSS SPACE AND TIME</w:t>
      </w:r>
    </w:p>
    <w:p w14:paraId="43AFFD8D"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Luke Ashworth shows how the thinkers of the early twentieth century exhibited racisms in the plural, including Darwinian, biological, scientific, and anti-Semitic variants. The Islamophobia that Amal Abu-Bakare highlights in contemporary counter-terrorism policy debates offers an example of these ongoing variants – and how they manifest differently according to wider “doctrines of power and influence” – as she puts it.</w:t>
      </w:r>
    </w:p>
    <w:p w14:paraId="519EF033"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 xml:space="preserve">In more contemporary applications, </w:t>
      </w:r>
      <w:proofErr w:type="spellStart"/>
      <w:r w:rsidRPr="00624D70">
        <w:rPr>
          <w:rStyle w:val="Style13ptBold"/>
          <w:b w:val="0"/>
          <w:bCs w:val="0"/>
          <w:sz w:val="13"/>
          <w:szCs w:val="13"/>
        </w:rPr>
        <w:t>Sjrdan</w:t>
      </w:r>
      <w:proofErr w:type="spellEnd"/>
      <w:r w:rsidRPr="00624D70">
        <w:rPr>
          <w:rStyle w:val="Style13ptBold"/>
          <w:b w:val="0"/>
          <w:bCs w:val="0"/>
          <w:sz w:val="13"/>
          <w:szCs w:val="13"/>
        </w:rPr>
        <w:t xml:space="preserve"> Vucetic (through Stuart Hall) reminds us in his study of the post-Brexit “global Britain” agenda that </w:t>
      </w:r>
      <w:proofErr w:type="gramStart"/>
      <w:r w:rsidRPr="00624D70">
        <w:rPr>
          <w:rStyle w:val="Style13ptBold"/>
          <w:b w:val="0"/>
          <w:bCs w:val="0"/>
          <w:sz w:val="13"/>
          <w:szCs w:val="13"/>
        </w:rPr>
        <w:t>race</w:t>
      </w:r>
      <w:proofErr w:type="gramEnd"/>
      <w:r w:rsidRPr="00624D70">
        <w:rPr>
          <w:rStyle w:val="Style13ptBold"/>
          <w:b w:val="0"/>
          <w:bCs w:val="0"/>
          <w:sz w:val="13"/>
          <w:szCs w:val="13"/>
        </w:rPr>
        <w:t xml:space="preserve"> and ethnicity shouldn’t be “autonomized” but situated in relation to wider identity formations, with associated knowledge productions interpreted within a broader social and cultural milieu. As Nivi Manchanda and Sharri Plonski show in their piece on racial capitalism and the diffusion of colonial border-making technology, in many of these papers we are often centering not just the historical ontology of race (the idea that the meanings of </w:t>
      </w:r>
      <w:proofErr w:type="gramStart"/>
      <w:r w:rsidRPr="00624D70">
        <w:rPr>
          <w:rStyle w:val="Style13ptBold"/>
          <w:b w:val="0"/>
          <w:bCs w:val="0"/>
          <w:sz w:val="13"/>
          <w:szCs w:val="13"/>
        </w:rPr>
        <w:t>race  and</w:t>
      </w:r>
      <w:proofErr w:type="gramEnd"/>
      <w:r w:rsidRPr="00624D70">
        <w:rPr>
          <w:rStyle w:val="Style13ptBold"/>
          <w:b w:val="0"/>
          <w:bCs w:val="0"/>
          <w:sz w:val="13"/>
          <w:szCs w:val="13"/>
        </w:rPr>
        <w:t xml:space="preserve"> racism shifts across time and space); but it’s historically situated meanings within a wider assemblage of material objects and socio-political concepts in particular times and spaces.</w:t>
      </w:r>
    </w:p>
    <w:p w14:paraId="5971B688" w14:textId="77777777" w:rsidR="00642697" w:rsidRPr="00624D70" w:rsidRDefault="00642697" w:rsidP="00642697">
      <w:pPr>
        <w:rPr>
          <w:rStyle w:val="Style13ptBold"/>
          <w:sz w:val="20"/>
          <w:szCs w:val="20"/>
          <w:u w:val="single"/>
        </w:rPr>
      </w:pPr>
      <w:r w:rsidRPr="00624D70">
        <w:rPr>
          <w:rStyle w:val="Style13ptBold"/>
          <w:sz w:val="20"/>
          <w:szCs w:val="20"/>
          <w:u w:val="single"/>
        </w:rPr>
        <w:t xml:space="preserve">We also </w:t>
      </w:r>
      <w:r w:rsidRPr="00624D70">
        <w:rPr>
          <w:rStyle w:val="Style13ptBold"/>
          <w:sz w:val="20"/>
          <w:szCs w:val="20"/>
          <w:highlight w:val="cyan"/>
          <w:u w:val="single"/>
        </w:rPr>
        <w:t>see the way in which alternative knowledge complexes</w:t>
      </w:r>
      <w:r w:rsidRPr="00624D70">
        <w:rPr>
          <w:rStyle w:val="Style13ptBold"/>
          <w:b w:val="0"/>
          <w:bCs w:val="0"/>
          <w:sz w:val="20"/>
          <w:szCs w:val="20"/>
          <w:highlight w:val="cyan"/>
        </w:rPr>
        <w:t xml:space="preserve"> </w:t>
      </w:r>
      <w:r w:rsidRPr="00624D70">
        <w:rPr>
          <w:rStyle w:val="Style13ptBold"/>
          <w:sz w:val="20"/>
          <w:szCs w:val="20"/>
          <w:highlight w:val="cyan"/>
          <w:u w:val="single"/>
        </w:rPr>
        <w:t>become</w:t>
      </w:r>
      <w:r w:rsidRPr="00624D70">
        <w:rPr>
          <w:rStyle w:val="Style13ptBold"/>
          <w:b w:val="0"/>
          <w:bCs w:val="0"/>
          <w:sz w:val="20"/>
          <w:szCs w:val="20"/>
        </w:rPr>
        <w:t xml:space="preserve"> </w:t>
      </w:r>
      <w:r w:rsidRPr="00624D70">
        <w:rPr>
          <w:rStyle w:val="Style13ptBold"/>
          <w:b w:val="0"/>
          <w:bCs w:val="0"/>
          <w:sz w:val="18"/>
          <w:szCs w:val="18"/>
        </w:rPr>
        <w:t xml:space="preserve">what Amal Abu-Bakare (through Richard Jackson) calls </w:t>
      </w:r>
      <w:r w:rsidRPr="00624D70">
        <w:rPr>
          <w:rStyle w:val="Style13ptBold"/>
          <w:sz w:val="21"/>
          <w:szCs w:val="21"/>
          <w:u w:val="single"/>
        </w:rPr>
        <w:t>“</w:t>
      </w:r>
      <w:r w:rsidRPr="00624D70">
        <w:rPr>
          <w:rStyle w:val="Style13ptBold"/>
          <w:sz w:val="21"/>
          <w:szCs w:val="21"/>
          <w:highlight w:val="cyan"/>
          <w:u w:val="single"/>
        </w:rPr>
        <w:t>subjugated</w:t>
      </w:r>
      <w:r w:rsidRPr="00624D70">
        <w:rPr>
          <w:rStyle w:val="Style13ptBold"/>
          <w:sz w:val="21"/>
          <w:szCs w:val="21"/>
          <w:u w:val="single"/>
        </w:rPr>
        <w:t xml:space="preserve"> knowledges</w:t>
      </w:r>
      <w:r w:rsidRPr="00624D70">
        <w:rPr>
          <w:rStyle w:val="Style13ptBold"/>
          <w:b w:val="0"/>
          <w:bCs w:val="0"/>
          <w:sz w:val="18"/>
          <w:szCs w:val="18"/>
        </w:rPr>
        <w:t xml:space="preserve">.” </w:t>
      </w:r>
      <w:r w:rsidRPr="00624D70">
        <w:rPr>
          <w:rStyle w:val="Emphasis"/>
          <w:rFonts w:ascii="Times New Roman" w:hAnsi="Times New Roman" w:cs="Times New Roman"/>
          <w:sz w:val="24"/>
          <w:szCs w:val="28"/>
          <w:highlight w:val="cyan"/>
        </w:rPr>
        <w:t>Recovering these becomes</w:t>
      </w:r>
      <w:r w:rsidRPr="00624D70">
        <w:rPr>
          <w:rStyle w:val="Emphasis"/>
          <w:rFonts w:ascii="Times New Roman" w:hAnsi="Times New Roman" w:cs="Times New Roman"/>
          <w:sz w:val="24"/>
          <w:szCs w:val="28"/>
        </w:rPr>
        <w:t xml:space="preserve"> </w:t>
      </w:r>
      <w:r w:rsidRPr="00624D70">
        <w:rPr>
          <w:rStyle w:val="Emphasis"/>
          <w:rFonts w:ascii="Times New Roman" w:hAnsi="Times New Roman" w:cs="Times New Roman"/>
          <w:sz w:val="24"/>
          <w:szCs w:val="28"/>
          <w:highlight w:val="cyan"/>
        </w:rPr>
        <w:t>vital</w:t>
      </w:r>
      <w:r w:rsidRPr="00624D70">
        <w:rPr>
          <w:rStyle w:val="Style13ptBold"/>
          <w:b w:val="0"/>
          <w:bCs w:val="0"/>
          <w:sz w:val="18"/>
          <w:szCs w:val="18"/>
        </w:rPr>
        <w:t xml:space="preserve">. In her paper, and those by Kwaku Danso and Kwesi Aning; Jan Wilkens and Alvine </w:t>
      </w:r>
      <w:proofErr w:type="spellStart"/>
      <w:r w:rsidRPr="00624D70">
        <w:rPr>
          <w:rStyle w:val="Style13ptBold"/>
          <w:b w:val="0"/>
          <w:bCs w:val="0"/>
          <w:sz w:val="18"/>
          <w:szCs w:val="18"/>
        </w:rPr>
        <w:t>Datchoua-Tirvaudey</w:t>
      </w:r>
      <w:proofErr w:type="spellEnd"/>
      <w:r w:rsidRPr="00624D70">
        <w:rPr>
          <w:rStyle w:val="Style13ptBold"/>
          <w:b w:val="0"/>
          <w:bCs w:val="0"/>
          <w:sz w:val="18"/>
          <w:szCs w:val="18"/>
        </w:rPr>
        <w:t xml:space="preserve">, as well as Althea-Maria Rivas and Mariam Safi, we see the value of recovering alternative positionalities on </w:t>
      </w:r>
      <w:proofErr w:type="gramStart"/>
      <w:r w:rsidRPr="00624D70">
        <w:rPr>
          <w:rStyle w:val="Style13ptBold"/>
          <w:b w:val="0"/>
          <w:bCs w:val="0"/>
          <w:sz w:val="18"/>
          <w:szCs w:val="18"/>
        </w:rPr>
        <w:t>counter-terrorism</w:t>
      </w:r>
      <w:proofErr w:type="gramEnd"/>
      <w:r w:rsidRPr="00624D70">
        <w:rPr>
          <w:rStyle w:val="Style13ptBold"/>
          <w:b w:val="0"/>
          <w:bCs w:val="0"/>
          <w:sz w:val="18"/>
          <w:szCs w:val="18"/>
        </w:rPr>
        <w:t xml:space="preserve">, on human security, and on political representation. </w:t>
      </w:r>
      <w:r w:rsidRPr="00624D70">
        <w:rPr>
          <w:rStyle w:val="Style13ptBold"/>
          <w:sz w:val="20"/>
          <w:szCs w:val="20"/>
          <w:u w:val="single"/>
        </w:rPr>
        <w:t xml:space="preserve">These </w:t>
      </w:r>
      <w:r w:rsidRPr="00624D70">
        <w:rPr>
          <w:rStyle w:val="Style13ptBold"/>
          <w:sz w:val="20"/>
          <w:szCs w:val="20"/>
          <w:highlight w:val="cyan"/>
          <w:u w:val="single"/>
        </w:rPr>
        <w:t>point to clear</w:t>
      </w:r>
      <w:r w:rsidRPr="00624D70">
        <w:rPr>
          <w:rStyle w:val="Style13ptBold"/>
          <w:sz w:val="20"/>
          <w:szCs w:val="20"/>
          <w:u w:val="single"/>
        </w:rPr>
        <w:t xml:space="preserve"> policy </w:t>
      </w:r>
      <w:r w:rsidRPr="00624D70">
        <w:rPr>
          <w:rStyle w:val="Style13ptBold"/>
          <w:sz w:val="20"/>
          <w:szCs w:val="20"/>
          <w:highlight w:val="cyan"/>
          <w:u w:val="single"/>
        </w:rPr>
        <w:t>implications</w:t>
      </w:r>
      <w:r w:rsidRPr="00624D70">
        <w:rPr>
          <w:rStyle w:val="Style13ptBold"/>
          <w:sz w:val="20"/>
          <w:szCs w:val="20"/>
          <w:u w:val="single"/>
        </w:rPr>
        <w:t xml:space="preserve"> for practitioners.</w:t>
      </w:r>
    </w:p>
    <w:p w14:paraId="7A746FB8" w14:textId="77777777" w:rsidR="00642697" w:rsidRPr="00624D70" w:rsidRDefault="00642697" w:rsidP="00642697">
      <w:pPr>
        <w:rPr>
          <w:rStyle w:val="Style13ptBold"/>
          <w:b w:val="0"/>
          <w:bCs w:val="0"/>
          <w:sz w:val="18"/>
          <w:szCs w:val="18"/>
        </w:rPr>
      </w:pPr>
      <w:r w:rsidRPr="00624D70">
        <w:rPr>
          <w:rStyle w:val="Style13ptBold"/>
          <w:b w:val="0"/>
          <w:bCs w:val="0"/>
          <w:sz w:val="18"/>
          <w:szCs w:val="18"/>
        </w:rPr>
        <w:t xml:space="preserve">But do these insights apply historically? Can we reliably recover the historical infrastructure of racial hierarchies? </w:t>
      </w:r>
      <w:r w:rsidRPr="00624D70">
        <w:rPr>
          <w:rStyle w:val="Style13ptBold"/>
          <w:sz w:val="20"/>
          <w:szCs w:val="20"/>
          <w:u w:val="single"/>
        </w:rPr>
        <w:t xml:space="preserve">Does the </w:t>
      </w:r>
      <w:r w:rsidRPr="00624D70">
        <w:rPr>
          <w:rStyle w:val="Style13ptBold"/>
          <w:sz w:val="20"/>
          <w:szCs w:val="20"/>
          <w:highlight w:val="cyan"/>
          <w:u w:val="single"/>
        </w:rPr>
        <w:t>restitution of the local</w:t>
      </w:r>
      <w:r w:rsidRPr="00624D70">
        <w:rPr>
          <w:rStyle w:val="Style13ptBold"/>
          <w:sz w:val="20"/>
          <w:szCs w:val="20"/>
          <w:u w:val="single"/>
        </w:rPr>
        <w:t xml:space="preserve">, the ‘indigenous,” the subjugated, or the subaltern </w:t>
      </w:r>
      <w:r w:rsidRPr="00624D70">
        <w:rPr>
          <w:rStyle w:val="Style13ptBold"/>
          <w:sz w:val="20"/>
          <w:szCs w:val="20"/>
          <w:highlight w:val="cyan"/>
          <w:u w:val="single"/>
        </w:rPr>
        <w:t>offer the solution</w:t>
      </w:r>
      <w:r w:rsidRPr="00624D70">
        <w:rPr>
          <w:rStyle w:val="Style13ptBold"/>
          <w:sz w:val="20"/>
          <w:szCs w:val="20"/>
          <w:u w:val="single"/>
        </w:rPr>
        <w:t xml:space="preserve"> to </w:t>
      </w:r>
      <w:proofErr w:type="spellStart"/>
      <w:r w:rsidRPr="00624D70">
        <w:rPr>
          <w:rStyle w:val="Style13ptBold"/>
          <w:sz w:val="20"/>
          <w:szCs w:val="20"/>
          <w:u w:val="single"/>
        </w:rPr>
        <w:t>colonised</w:t>
      </w:r>
      <w:proofErr w:type="spellEnd"/>
      <w:r w:rsidRPr="00624D70">
        <w:rPr>
          <w:rStyle w:val="Style13ptBold"/>
          <w:sz w:val="20"/>
          <w:szCs w:val="20"/>
          <w:u w:val="single"/>
        </w:rPr>
        <w:t xml:space="preserve"> knowledge</w:t>
      </w:r>
      <w:r w:rsidRPr="00624D70">
        <w:rPr>
          <w:rStyle w:val="Style13ptBold"/>
          <w:b w:val="0"/>
          <w:bCs w:val="0"/>
          <w:sz w:val="18"/>
          <w:szCs w:val="18"/>
        </w:rPr>
        <w:t xml:space="preserve">? Can we assume </w:t>
      </w:r>
      <w:proofErr w:type="gramStart"/>
      <w:r w:rsidRPr="00624D70">
        <w:rPr>
          <w:rStyle w:val="Style13ptBold"/>
          <w:b w:val="0"/>
          <w:bCs w:val="0"/>
          <w:sz w:val="18"/>
          <w:szCs w:val="18"/>
        </w:rPr>
        <w:t>a</w:t>
      </w:r>
      <w:proofErr w:type="gramEnd"/>
      <w:r w:rsidRPr="00624D70">
        <w:rPr>
          <w:rStyle w:val="Style13ptBold"/>
          <w:b w:val="0"/>
          <w:bCs w:val="0"/>
          <w:sz w:val="18"/>
          <w:szCs w:val="18"/>
        </w:rPr>
        <w:t xml:space="preserve"> correspondence with the “problem-spaces” that motivate our enquiries today?</w:t>
      </w:r>
    </w:p>
    <w:p w14:paraId="5FEEF0C2"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BETWEEN THE NON-WESTERN AND THE DECOLONIAL</w:t>
      </w:r>
    </w:p>
    <w:p w14:paraId="6C9739AF"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As Tomohito Baji also warns us, in his excellent piece on the nineteenth and early twentieth century lineages of Japanese international relations, “de-westernizing IR historiography may not necessarily lead to decolonizing it.” It is perhaps not a surprise to note the growing imperial (and racial) hierarchies present in early twentieth century Japanese international affairs knowledge production – but we needn’t stop there. The “south seas” imperial imaginative geography described in his paper connected with notions of “Greater Asia” (and more specifically “Greater Japan”) that tied together imperialists and anti-imperialists alike. It resonated with ideas of Greater Britain, Greater France, and Greater Germany (through Karl Haushofer – who spent time in Japan), and intriguingly those Indian scholars – some we might label as anti-colonial activists – who advocated a “Greater India.”</w:t>
      </w:r>
    </w:p>
    <w:p w14:paraId="008CEE68" w14:textId="77777777" w:rsidR="00642697" w:rsidRPr="00624D70" w:rsidRDefault="00642697" w:rsidP="00642697">
      <w:pPr>
        <w:rPr>
          <w:rStyle w:val="Style13ptBold"/>
          <w:b w:val="0"/>
          <w:bCs w:val="0"/>
          <w:sz w:val="20"/>
          <w:szCs w:val="20"/>
        </w:rPr>
      </w:pPr>
      <w:r w:rsidRPr="00624D70">
        <w:rPr>
          <w:rStyle w:val="Style13ptBold"/>
          <w:b w:val="0"/>
          <w:bCs w:val="0"/>
          <w:sz w:val="20"/>
          <w:szCs w:val="20"/>
        </w:rPr>
        <w:t xml:space="preserve">Such </w:t>
      </w:r>
      <w:r w:rsidRPr="00624D70">
        <w:rPr>
          <w:rStyle w:val="Style13ptBold"/>
          <w:sz w:val="20"/>
          <w:szCs w:val="20"/>
          <w:highlight w:val="cyan"/>
          <w:u w:val="single"/>
        </w:rPr>
        <w:t>examples remind us of the danger of territorializing race</w:t>
      </w:r>
      <w:r w:rsidRPr="00624D70">
        <w:rPr>
          <w:rStyle w:val="Style13ptBold"/>
          <w:b w:val="0"/>
          <w:bCs w:val="0"/>
          <w:sz w:val="20"/>
          <w:szCs w:val="20"/>
          <w:u w:val="single"/>
        </w:rPr>
        <w:t xml:space="preserve"> and coloniality in such a way that obscures the mobility of social hierarchies</w:t>
      </w:r>
      <w:r w:rsidRPr="00624D70">
        <w:rPr>
          <w:rStyle w:val="Style13ptBold"/>
          <w:b w:val="0"/>
          <w:bCs w:val="0"/>
          <w:sz w:val="20"/>
          <w:szCs w:val="20"/>
        </w:rPr>
        <w:t xml:space="preserve">. It is </w:t>
      </w:r>
      <w:r w:rsidRPr="00624D70">
        <w:rPr>
          <w:rStyle w:val="Style13ptBold"/>
          <w:b w:val="0"/>
          <w:bCs w:val="0"/>
          <w:sz w:val="20"/>
          <w:szCs w:val="20"/>
          <w:u w:val="single"/>
        </w:rPr>
        <w:t>not sufficient to trade in the logic of “</w:t>
      </w:r>
      <w:r w:rsidRPr="00624D70">
        <w:rPr>
          <w:rStyle w:val="Style13ptBold"/>
          <w:sz w:val="20"/>
          <w:szCs w:val="20"/>
          <w:highlight w:val="cyan"/>
          <w:u w:val="single"/>
        </w:rPr>
        <w:t>imperialism over here</w:t>
      </w:r>
      <w:r w:rsidRPr="00624D70">
        <w:rPr>
          <w:rStyle w:val="Style13ptBold"/>
          <w:sz w:val="20"/>
          <w:szCs w:val="20"/>
          <w:u w:val="single"/>
        </w:rPr>
        <w:t>;</w:t>
      </w:r>
      <w:r w:rsidRPr="00624D70">
        <w:rPr>
          <w:rStyle w:val="Style13ptBold"/>
          <w:b w:val="0"/>
          <w:bCs w:val="0"/>
          <w:sz w:val="20"/>
          <w:szCs w:val="20"/>
          <w:u w:val="single"/>
        </w:rPr>
        <w:t xml:space="preserve"> anti-</w:t>
      </w:r>
      <w:r w:rsidRPr="00624D70">
        <w:rPr>
          <w:rStyle w:val="Style13ptBold"/>
          <w:sz w:val="20"/>
          <w:szCs w:val="20"/>
          <w:highlight w:val="cyan"/>
          <w:u w:val="single"/>
        </w:rPr>
        <w:t>colonialism over there</w:t>
      </w:r>
      <w:r w:rsidRPr="00624D70">
        <w:rPr>
          <w:rStyle w:val="Style13ptBold"/>
          <w:b w:val="0"/>
          <w:bCs w:val="0"/>
          <w:sz w:val="20"/>
          <w:szCs w:val="20"/>
          <w:u w:val="single"/>
        </w:rPr>
        <w:t>” – in fact, to do so would risk viewing the world through a colonial lens</w:t>
      </w:r>
      <w:r w:rsidRPr="00624D70">
        <w:rPr>
          <w:rStyle w:val="Style13ptBold"/>
          <w:b w:val="0"/>
          <w:bCs w:val="0"/>
          <w:sz w:val="20"/>
          <w:szCs w:val="20"/>
        </w:rPr>
        <w:t xml:space="preserve">. Now that the excellent scholarship represented by these papers, and by others, is available to us, </w:t>
      </w:r>
      <w:r w:rsidRPr="00624D70">
        <w:rPr>
          <w:rStyle w:val="Style13ptBold"/>
          <w:b w:val="0"/>
          <w:bCs w:val="0"/>
          <w:sz w:val="20"/>
          <w:szCs w:val="20"/>
          <w:u w:val="single"/>
        </w:rPr>
        <w:t xml:space="preserve">we </w:t>
      </w:r>
      <w:r w:rsidRPr="00624D70">
        <w:rPr>
          <w:rStyle w:val="Style13ptBold"/>
          <w:b w:val="0"/>
          <w:bCs w:val="0"/>
          <w:sz w:val="20"/>
          <w:szCs w:val="20"/>
          <w:highlight w:val="cyan"/>
          <w:u w:val="single"/>
        </w:rPr>
        <w:t xml:space="preserve">can </w:t>
      </w:r>
      <w:r w:rsidRPr="00624D70">
        <w:rPr>
          <w:rStyle w:val="Style13ptBold"/>
          <w:sz w:val="20"/>
          <w:szCs w:val="20"/>
          <w:highlight w:val="cyan"/>
          <w:u w:val="single"/>
        </w:rPr>
        <w:t>build on this by exploring the global entanglements</w:t>
      </w:r>
      <w:r w:rsidRPr="00624D70">
        <w:rPr>
          <w:rStyle w:val="Style13ptBold"/>
          <w:b w:val="0"/>
          <w:bCs w:val="0"/>
          <w:sz w:val="20"/>
          <w:szCs w:val="20"/>
          <w:highlight w:val="cyan"/>
          <w:u w:val="single"/>
        </w:rPr>
        <w:t xml:space="preserve"> through which racism</w:t>
      </w:r>
      <w:r w:rsidRPr="00624D70">
        <w:rPr>
          <w:rStyle w:val="Style13ptBold"/>
          <w:b w:val="0"/>
          <w:bCs w:val="0"/>
          <w:sz w:val="20"/>
          <w:szCs w:val="20"/>
          <w:u w:val="single"/>
        </w:rPr>
        <w:t xml:space="preserve"> and colonialism </w:t>
      </w:r>
      <w:r w:rsidRPr="00624D70">
        <w:rPr>
          <w:rStyle w:val="Emphasis"/>
          <w:rFonts w:ascii="Times New Roman" w:hAnsi="Times New Roman" w:cs="Times New Roman"/>
          <w:highlight w:val="cyan"/>
        </w:rPr>
        <w:t>pervades within</w:t>
      </w:r>
      <w:r w:rsidRPr="00624D70">
        <w:rPr>
          <w:rStyle w:val="Style13ptBold"/>
          <w:sz w:val="18"/>
          <w:szCs w:val="18"/>
          <w:u w:val="single"/>
        </w:rPr>
        <w:t xml:space="preserve"> </w:t>
      </w:r>
      <w:r w:rsidRPr="00624D70">
        <w:rPr>
          <w:rStyle w:val="Style13ptBold"/>
          <w:sz w:val="20"/>
          <w:szCs w:val="20"/>
          <w:u w:val="single"/>
        </w:rPr>
        <w:t>the international affairs</w:t>
      </w:r>
      <w:r w:rsidRPr="00624D70">
        <w:rPr>
          <w:rStyle w:val="Style13ptBold"/>
          <w:b w:val="0"/>
          <w:bCs w:val="0"/>
          <w:sz w:val="20"/>
          <w:szCs w:val="20"/>
          <w:u w:val="single"/>
        </w:rPr>
        <w:t xml:space="preserve"> </w:t>
      </w:r>
      <w:r w:rsidRPr="00624D70">
        <w:rPr>
          <w:rStyle w:val="Style13ptBold"/>
          <w:b w:val="0"/>
          <w:bCs w:val="0"/>
          <w:sz w:val="20"/>
          <w:szCs w:val="20"/>
          <w:highlight w:val="cyan"/>
          <w:u w:val="single"/>
        </w:rPr>
        <w:t>academia-policy nexus</w:t>
      </w:r>
      <w:r w:rsidRPr="00624D70">
        <w:rPr>
          <w:rStyle w:val="Style13ptBold"/>
          <w:b w:val="0"/>
          <w:bCs w:val="0"/>
          <w:sz w:val="20"/>
          <w:szCs w:val="20"/>
        </w:rPr>
        <w:t xml:space="preserve">. </w:t>
      </w:r>
    </w:p>
    <w:p w14:paraId="39A2BAC3"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We can see how they evolved through time, but also, crucially, how they were enacted across different spaces.</w:t>
      </w:r>
    </w:p>
    <w:p w14:paraId="32E3A069"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The point here is certainly not a sort of bland “whataboutism” through which we would look at imperial logics beyond Europe, but a call to expand the historical and geographical horizons of those questions explored in this special issue, to continue the work on Euro-American imperialisms, and consider their connected histories with hierarchies elsewhere. Indeed, a growing problem-space for International Relations scholars concerns how best to understand the new imperialisms of the twenty-first century, their authoritarian cheerleaders, their transnational racist ideologies, and their ongoing practices of historical revisionism.</w:t>
      </w:r>
    </w:p>
    <w:p w14:paraId="618DABB7" w14:textId="77777777" w:rsidR="00642697" w:rsidRPr="00624D70" w:rsidRDefault="00642697" w:rsidP="00642697">
      <w:pPr>
        <w:rPr>
          <w:rStyle w:val="Style13ptBold"/>
          <w:b w:val="0"/>
          <w:bCs w:val="0"/>
          <w:sz w:val="13"/>
          <w:szCs w:val="13"/>
        </w:rPr>
      </w:pPr>
      <w:r w:rsidRPr="00624D70">
        <w:rPr>
          <w:rStyle w:val="Style13ptBold"/>
          <w:b w:val="0"/>
          <w:bCs w:val="0"/>
          <w:sz w:val="13"/>
          <w:szCs w:val="13"/>
        </w:rPr>
        <w:t>HOW SHOULD SCHOLARS BEST UNDERSTAND THE NEW IMPERIALISMS OF THE TWENTY-FIRST CENTURY?</w:t>
      </w:r>
    </w:p>
    <w:p w14:paraId="130187F0" w14:textId="77777777" w:rsidR="00642697" w:rsidRPr="00624D70" w:rsidRDefault="00642697" w:rsidP="00642697">
      <w:pPr>
        <w:rPr>
          <w:rStyle w:val="Style13ptBold"/>
          <w:b w:val="0"/>
          <w:bCs w:val="0"/>
          <w:sz w:val="20"/>
          <w:szCs w:val="20"/>
        </w:rPr>
      </w:pPr>
      <w:r w:rsidRPr="00624D70">
        <w:rPr>
          <w:rStyle w:val="Style13ptBold"/>
          <w:b w:val="0"/>
          <w:bCs w:val="0"/>
          <w:sz w:val="20"/>
          <w:szCs w:val="20"/>
        </w:rPr>
        <w:t xml:space="preserve">So how might we read a figure such as </w:t>
      </w:r>
      <w:proofErr w:type="spellStart"/>
      <w:r w:rsidRPr="00624D70">
        <w:rPr>
          <w:rStyle w:val="Style13ptBold"/>
          <w:b w:val="0"/>
          <w:bCs w:val="0"/>
          <w:sz w:val="20"/>
          <w:szCs w:val="20"/>
        </w:rPr>
        <w:t>Appadorai</w:t>
      </w:r>
      <w:proofErr w:type="spellEnd"/>
      <w:r w:rsidRPr="00624D70">
        <w:rPr>
          <w:rStyle w:val="Style13ptBold"/>
          <w:b w:val="0"/>
          <w:bCs w:val="0"/>
          <w:sz w:val="20"/>
          <w:szCs w:val="20"/>
        </w:rPr>
        <w:t xml:space="preserve">? A key player in the Asian Relations Conference of 1947 (which Acharya mentions in his paper as having foreshadowed the Bandung moment of 1955), he </w:t>
      </w:r>
      <w:r w:rsidRPr="00624D70">
        <w:rPr>
          <w:rStyle w:val="Style13ptBold"/>
          <w:sz w:val="20"/>
          <w:szCs w:val="20"/>
          <w:highlight w:val="cyan"/>
          <w:u w:val="single"/>
        </w:rPr>
        <w:t>appears to be an exemplar of a “</w:t>
      </w:r>
      <w:r w:rsidRPr="00624D70">
        <w:rPr>
          <w:rStyle w:val="Emphasis"/>
          <w:rFonts w:ascii="Times New Roman" w:hAnsi="Times New Roman" w:cs="Times New Roman"/>
          <w:sz w:val="24"/>
          <w:szCs w:val="28"/>
          <w:highlight w:val="cyan"/>
        </w:rPr>
        <w:t>decentered</w:t>
      </w:r>
      <w:r w:rsidRPr="00624D70">
        <w:rPr>
          <w:rStyle w:val="Style13ptBold"/>
          <w:sz w:val="20"/>
          <w:szCs w:val="20"/>
          <w:highlight w:val="cyan"/>
          <w:u w:val="single"/>
        </w:rPr>
        <w:t>” international affairs subject</w:t>
      </w:r>
      <w:r w:rsidRPr="00624D70">
        <w:rPr>
          <w:rStyle w:val="Style13ptBold"/>
          <w:sz w:val="20"/>
          <w:szCs w:val="20"/>
          <w:u w:val="single"/>
        </w:rPr>
        <w:t xml:space="preserve"> – </w:t>
      </w:r>
      <w:r w:rsidRPr="00624D70">
        <w:rPr>
          <w:rStyle w:val="Style13ptBold"/>
          <w:b w:val="0"/>
          <w:bCs w:val="0"/>
          <w:sz w:val="20"/>
          <w:szCs w:val="20"/>
          <w:u w:val="single"/>
        </w:rPr>
        <w:t xml:space="preserve">a purveyor, perhaps, of “subjugated knowledge”, and a victim of </w:t>
      </w:r>
      <w:proofErr w:type="spellStart"/>
      <w:r w:rsidRPr="00624D70">
        <w:rPr>
          <w:rStyle w:val="Style13ptBold"/>
          <w:b w:val="0"/>
          <w:bCs w:val="0"/>
          <w:sz w:val="20"/>
          <w:szCs w:val="20"/>
          <w:u w:val="single"/>
        </w:rPr>
        <w:t>racialised</w:t>
      </w:r>
      <w:proofErr w:type="spellEnd"/>
      <w:r w:rsidRPr="00624D70">
        <w:rPr>
          <w:rStyle w:val="Style13ptBold"/>
          <w:b w:val="0"/>
          <w:bCs w:val="0"/>
          <w:sz w:val="20"/>
          <w:szCs w:val="20"/>
          <w:u w:val="single"/>
        </w:rPr>
        <w:t xml:space="preserve"> knowledge hierarchies</w:t>
      </w:r>
      <w:r w:rsidRPr="00624D70">
        <w:rPr>
          <w:rStyle w:val="Style13ptBold"/>
          <w:b w:val="0"/>
          <w:bCs w:val="0"/>
          <w:sz w:val="16"/>
          <w:szCs w:val="16"/>
        </w:rPr>
        <w:t xml:space="preserve">. </w:t>
      </w:r>
      <w:r w:rsidRPr="00624D70">
        <w:rPr>
          <w:rStyle w:val="Style13ptBold"/>
          <w:b w:val="0"/>
          <w:bCs w:val="0"/>
          <w:sz w:val="20"/>
          <w:szCs w:val="20"/>
        </w:rPr>
        <w:t xml:space="preserve">Yet his location in a transnational network of pre-existing international affairs think tanks betrays Benedict Anderson’s portrayal of the </w:t>
      </w:r>
      <w:r w:rsidRPr="00624D70">
        <w:rPr>
          <w:rStyle w:val="Style13ptBold"/>
          <w:sz w:val="20"/>
          <w:szCs w:val="20"/>
          <w:u w:val="single"/>
        </w:rPr>
        <w:t>“</w:t>
      </w:r>
      <w:r w:rsidRPr="00624D70">
        <w:rPr>
          <w:rStyle w:val="Style13ptBold"/>
          <w:b w:val="0"/>
          <w:bCs w:val="0"/>
          <w:sz w:val="20"/>
          <w:szCs w:val="20"/>
          <w:u w:val="single"/>
        </w:rPr>
        <w:t>double bind of postcolonial modernity” – a drive to postcolonial modernization tending towards an ironic repetition of colonial power and its forms of knowledge</w:t>
      </w:r>
      <w:r w:rsidRPr="00624D70">
        <w:rPr>
          <w:rStyle w:val="Style13ptBold"/>
          <w:b w:val="0"/>
          <w:bCs w:val="0"/>
          <w:sz w:val="20"/>
          <w:szCs w:val="20"/>
        </w:rPr>
        <w:t>. To read him through the lens of modernity-as-coloniality appears to enact upon him, however, a form of double erasure – his work part of the subjugated knowledge of “non-western” international thought, and yet his entanglement in postcolonial knowledge production potentially read as not sufficiently decolonial.</w:t>
      </w:r>
    </w:p>
    <w:p w14:paraId="3CC8D0B6" w14:textId="5FD465B4" w:rsidR="00642697" w:rsidRPr="00624D70" w:rsidRDefault="00642697" w:rsidP="00642697">
      <w:pPr>
        <w:pStyle w:val="Heading4"/>
        <w:rPr>
          <w:rFonts w:cs="Times New Roman"/>
          <w:sz w:val="24"/>
        </w:rPr>
      </w:pPr>
      <w:r w:rsidRPr="00624D70">
        <w:rPr>
          <w:rFonts w:cs="Times New Roman"/>
          <w:sz w:val="24"/>
          <w:u w:val="single"/>
        </w:rPr>
        <w:t>RACIAL EPISTEMOLOGY DA</w:t>
      </w:r>
      <w:r w:rsidRPr="00624D70">
        <w:rPr>
          <w:rFonts w:cs="Times New Roman"/>
          <w:sz w:val="24"/>
        </w:rPr>
        <w:t xml:space="preserve">. Interrogating </w:t>
      </w:r>
      <w:r w:rsidRPr="00624D70">
        <w:rPr>
          <w:rFonts w:cs="Times New Roman"/>
          <w:sz w:val="24"/>
          <w:u w:val="single"/>
        </w:rPr>
        <w:t>epistemology</w:t>
      </w:r>
      <w:r w:rsidRPr="00624D70">
        <w:rPr>
          <w:rFonts w:cs="Times New Roman"/>
          <w:sz w:val="24"/>
        </w:rPr>
        <w:t xml:space="preserve"> and </w:t>
      </w:r>
      <w:r w:rsidRPr="00624D70">
        <w:rPr>
          <w:rFonts w:cs="Times New Roman"/>
          <w:sz w:val="24"/>
          <w:u w:val="single"/>
        </w:rPr>
        <w:t>knowledge production</w:t>
      </w:r>
      <w:r w:rsidRPr="00624D70">
        <w:rPr>
          <w:rFonts w:cs="Times New Roman"/>
          <w:sz w:val="24"/>
        </w:rPr>
        <w:t xml:space="preserve"> is key---their appeals to a more </w:t>
      </w:r>
      <w:r w:rsidRPr="00624D70">
        <w:rPr>
          <w:rFonts w:cs="Times New Roman"/>
          <w:sz w:val="24"/>
          <w:u w:val="single"/>
        </w:rPr>
        <w:t>'limited'</w:t>
      </w:r>
      <w:r w:rsidRPr="00624D70">
        <w:rPr>
          <w:rFonts w:cs="Times New Roman"/>
          <w:sz w:val="24"/>
        </w:rPr>
        <w:t xml:space="preserve"> or </w:t>
      </w:r>
      <w:r w:rsidRPr="00624D70">
        <w:rPr>
          <w:rFonts w:cs="Times New Roman"/>
          <w:sz w:val="24"/>
          <w:u w:val="single"/>
        </w:rPr>
        <w:t>'neutral'</w:t>
      </w:r>
      <w:r w:rsidRPr="00624D70">
        <w:rPr>
          <w:rFonts w:cs="Times New Roman"/>
          <w:sz w:val="24"/>
        </w:rPr>
        <w:t xml:space="preserve"> ground for disagreement cohere a </w:t>
      </w:r>
      <w:r w:rsidRPr="00624D70">
        <w:rPr>
          <w:rFonts w:cs="Times New Roman"/>
          <w:sz w:val="24"/>
          <w:u w:val="single"/>
        </w:rPr>
        <w:t>racialized status quo</w:t>
      </w:r>
      <w:r w:rsidRPr="00624D70">
        <w:rPr>
          <w:rFonts w:cs="Times New Roman"/>
          <w:sz w:val="24"/>
        </w:rPr>
        <w:t xml:space="preserve">---interrogating speech acts </w:t>
      </w:r>
      <w:proofErr w:type="gramStart"/>
      <w:r w:rsidRPr="00624D70">
        <w:rPr>
          <w:rFonts w:cs="Times New Roman"/>
          <w:sz w:val="24"/>
        </w:rPr>
        <w:t>is</w:t>
      </w:r>
      <w:proofErr w:type="gramEnd"/>
      <w:r w:rsidRPr="00624D70">
        <w:rPr>
          <w:rFonts w:cs="Times New Roman"/>
          <w:sz w:val="24"/>
        </w:rPr>
        <w:t xml:space="preserve"> </w:t>
      </w:r>
      <w:r w:rsidRPr="00624D70">
        <w:rPr>
          <w:rFonts w:cs="Times New Roman"/>
          <w:sz w:val="24"/>
          <w:u w:val="single"/>
        </w:rPr>
        <w:t>key</w:t>
      </w:r>
      <w:r w:rsidRPr="00624D70">
        <w:rPr>
          <w:rFonts w:cs="Times New Roman"/>
          <w:sz w:val="24"/>
        </w:rPr>
        <w:t xml:space="preserve">. </w:t>
      </w:r>
    </w:p>
    <w:p w14:paraId="2DC0B145" w14:textId="724E92B0" w:rsidR="00642697" w:rsidRPr="00642697" w:rsidRDefault="00642697" w:rsidP="00642697">
      <w:pPr>
        <w:rPr>
          <w:sz w:val="20"/>
          <w:szCs w:val="20"/>
        </w:rPr>
      </w:pPr>
      <w:r w:rsidRPr="00624D70">
        <w:t xml:space="preserve">Allison </w:t>
      </w:r>
      <w:r w:rsidRPr="00624D70">
        <w:rPr>
          <w:rStyle w:val="Style13ptBold"/>
        </w:rPr>
        <w:t>Howell</w:t>
      </w:r>
      <w:r w:rsidRPr="00624D70">
        <w:t xml:space="preserve"> </w:t>
      </w:r>
      <w:r w:rsidRPr="00624D70">
        <w:rPr>
          <w:rStyle w:val="Style13ptBold"/>
        </w:rPr>
        <w:t>and</w:t>
      </w:r>
      <w:r w:rsidRPr="00624D70">
        <w:t xml:space="preserve"> Melanie Richter-</w:t>
      </w:r>
      <w:r w:rsidRPr="00624D70">
        <w:rPr>
          <w:rStyle w:val="Style13ptBold"/>
        </w:rPr>
        <w:t xml:space="preserve">Montpetit, </w:t>
      </w:r>
      <w:r w:rsidRPr="00624D70">
        <w:t>(20</w:t>
      </w:r>
      <w:r w:rsidRPr="00624D70">
        <w:rPr>
          <w:rStyle w:val="Style13ptBold"/>
        </w:rPr>
        <w:t>20</w:t>
      </w:r>
      <w:r w:rsidRPr="00624D70">
        <w:t xml:space="preserve">), </w:t>
      </w:r>
      <w:r w:rsidRPr="00624D70">
        <w:rPr>
          <w:sz w:val="20"/>
          <w:szCs w:val="20"/>
        </w:rPr>
        <w:t xml:space="preserve">Allison = </w:t>
      </w:r>
      <w:r w:rsidRPr="00624D70">
        <w:rPr>
          <w:sz w:val="20"/>
          <w:szCs w:val="20"/>
        </w:rPr>
        <w:br/>
        <w:t xml:space="preserve">Associate Professor of Political Science at Rutgers, author of Madness in International Relations: Psychology, Security and the Global Governance of Mental Health, Melanie Senior Lecturer in International Security@ University of Sussex, worked as a Lecturer in International Relations at the University of Sheffield, "Is securitization theory racist? </w:t>
      </w:r>
      <w:proofErr w:type="spellStart"/>
      <w:r w:rsidRPr="00624D70">
        <w:rPr>
          <w:sz w:val="20"/>
          <w:szCs w:val="20"/>
        </w:rPr>
        <w:t>Civilizationism</w:t>
      </w:r>
      <w:proofErr w:type="spellEnd"/>
      <w:r w:rsidRPr="00624D70">
        <w:rPr>
          <w:sz w:val="20"/>
          <w:szCs w:val="20"/>
        </w:rPr>
        <w:t xml:space="preserve">, methodological whiteness, and antiblack thought in the Copenhagen School", Security Dialogue, 51(1), 3-22. https://doi.org/10.1177/0967010619862921, PA </w:t>
      </w:r>
    </w:p>
    <w:p w14:paraId="545D786F" w14:textId="77777777" w:rsidR="00642697" w:rsidRPr="00624D70" w:rsidRDefault="00642697" w:rsidP="00642697">
      <w:r w:rsidRPr="00624D70">
        <w:rPr>
          <w:sz w:val="15"/>
          <w:szCs w:val="20"/>
        </w:rPr>
        <w:t xml:space="preserve">The argument presented here is not a personal indictment of any </w:t>
      </w:r>
      <w:proofErr w:type="gramStart"/>
      <w:r w:rsidRPr="00624D70">
        <w:rPr>
          <w:sz w:val="15"/>
          <w:szCs w:val="20"/>
        </w:rPr>
        <w:t>particular author</w:t>
      </w:r>
      <w:proofErr w:type="gramEnd"/>
      <w:r w:rsidRPr="00624D70">
        <w:rPr>
          <w:sz w:val="15"/>
          <w:szCs w:val="20"/>
        </w:rPr>
        <w:t xml:space="preserve">. Contrary to commonsense notions that reduce racism to interpersonal prejudices of openly bigoted individuals, </w:t>
      </w:r>
      <w:r w:rsidRPr="00624D70">
        <w:rPr>
          <w:sz w:val="15"/>
          <w:szCs w:val="20"/>
          <w:u w:val="single"/>
        </w:rPr>
        <w:t>racism and white supremacy are systems of power</w:t>
      </w:r>
      <w:r w:rsidRPr="00624D70">
        <w:rPr>
          <w:sz w:val="15"/>
          <w:szCs w:val="20"/>
        </w:rPr>
        <w:t xml:space="preserve"> (Bonilla-Silva, 2006). </w:t>
      </w:r>
      <w:r w:rsidRPr="00624D70">
        <w:t xml:space="preserve">Epistemic </w:t>
      </w:r>
      <w:r w:rsidRPr="00624D70">
        <w:rPr>
          <w:rStyle w:val="Emphasis"/>
          <w:rFonts w:ascii="Times New Roman" w:hAnsi="Times New Roman" w:cs="Times New Roman"/>
          <w:highlight w:val="cyan"/>
        </w:rPr>
        <w:t>racism</w:t>
      </w:r>
      <w:r w:rsidRPr="00624D70">
        <w:rPr>
          <w:rStyle w:val="Emphasis"/>
          <w:rFonts w:ascii="Times New Roman" w:hAnsi="Times New Roman" w:cs="Times New Roman"/>
        </w:rPr>
        <w:t xml:space="preserve"> is </w:t>
      </w:r>
      <w:r w:rsidRPr="00624D70">
        <w:rPr>
          <w:rStyle w:val="Emphasis"/>
          <w:rFonts w:ascii="Times New Roman" w:hAnsi="Times New Roman" w:cs="Times New Roman"/>
          <w:highlight w:val="cyan"/>
        </w:rPr>
        <w:t>intrinsic to Western knowledge</w:t>
      </w:r>
      <w:r w:rsidRPr="00624D70">
        <w:rPr>
          <w:b/>
          <w:bCs/>
          <w:u w:val="single"/>
        </w:rPr>
        <w:t xml:space="preserve"> structures</w:t>
      </w:r>
      <w:r w:rsidRPr="00624D70">
        <w:t xml:space="preserve">, and not merely a failure of individual scholarship (Bhambra, 2013; </w:t>
      </w:r>
      <w:proofErr w:type="spellStart"/>
      <w:r w:rsidRPr="00624D70">
        <w:t>Grosfoguel</w:t>
      </w:r>
      <w:proofErr w:type="spellEnd"/>
      <w:r w:rsidRPr="00624D70">
        <w:t xml:space="preserve">, 2003). </w:t>
      </w:r>
      <w:r w:rsidRPr="00624D70">
        <w:rPr>
          <w:sz w:val="16"/>
          <w:szCs w:val="21"/>
        </w:rPr>
        <w:t>Just as the ongoing racialized distribution of life chances across liberal societies is not simply the effect of intentionally racist individuals, racialized knowledge production is not simply the result of bad or flawed individual theorists</w:t>
      </w:r>
      <w:r w:rsidRPr="00624D70">
        <w:t xml:space="preserve">. </w:t>
      </w:r>
      <w:r w:rsidRPr="00624D70">
        <w:rPr>
          <w:b/>
          <w:bCs/>
          <w:sz w:val="21"/>
          <w:szCs w:val="28"/>
          <w:highlight w:val="cyan"/>
          <w:u w:val="single"/>
        </w:rPr>
        <w:t>Colonial</w:t>
      </w:r>
      <w:r w:rsidRPr="00624D70">
        <w:rPr>
          <w:b/>
          <w:bCs/>
          <w:sz w:val="21"/>
          <w:szCs w:val="28"/>
          <w:u w:val="single"/>
        </w:rPr>
        <w:t xml:space="preserve"> and </w:t>
      </w:r>
      <w:r w:rsidRPr="00624D70">
        <w:rPr>
          <w:b/>
          <w:bCs/>
          <w:sz w:val="21"/>
          <w:szCs w:val="28"/>
          <w:highlight w:val="cyan"/>
          <w:u w:val="single"/>
        </w:rPr>
        <w:t xml:space="preserve">racist assumptions </w:t>
      </w:r>
      <w:r w:rsidRPr="00624D70">
        <w:rPr>
          <w:b/>
          <w:bCs/>
          <w:sz w:val="21"/>
          <w:szCs w:val="28"/>
          <w:u w:val="single"/>
        </w:rPr>
        <w:t xml:space="preserve">about racial and civilizational difference </w:t>
      </w:r>
      <w:r w:rsidRPr="00624D70">
        <w:rPr>
          <w:b/>
          <w:bCs/>
          <w:sz w:val="21"/>
          <w:szCs w:val="28"/>
          <w:highlight w:val="cyan"/>
          <w:u w:val="single"/>
        </w:rPr>
        <w:t>animate the core political categories</w:t>
      </w:r>
      <w:r w:rsidRPr="00624D70">
        <w:rPr>
          <w:sz w:val="21"/>
          <w:szCs w:val="28"/>
        </w:rPr>
        <w:t xml:space="preserve"> </w:t>
      </w:r>
      <w:r w:rsidRPr="00624D70">
        <w:t>and theoretical frameworks of Western social and political thought. As we demonstrate, this is also true of classic securitization theory.</w:t>
      </w:r>
    </w:p>
    <w:p w14:paraId="20E22865" w14:textId="77777777" w:rsidR="00642697" w:rsidRPr="00624D70" w:rsidRDefault="00642697" w:rsidP="00642697">
      <w:r w:rsidRPr="00624D70">
        <w:t>We begin by acknowledging that discussions of racism or colonialism are not entirely absent in classic securitization theory. Security: A New Framework for Analysis briefly discusses the racial politics of US domestic societal security (Buzan et al., 1998: 130). In one of securitization theory’s original formulations, Wæver discusses neo-Nazi attacks on asylum-seekers and racist justifications for the securitization of migration (Wæver, 1995; 70; see also Buzan et al., 1998; 42, 44–45). Colonialism is sometimes referenced (see Buzan et al., 1998: 61, 63, 98, 129; Buzan and Wæver, 2003: 14–18, 221), and white supremacism is mentioned as a potential ‘</w:t>
      </w:r>
      <w:proofErr w:type="spellStart"/>
      <w:r w:rsidRPr="00624D70">
        <w:t>macrosecuritization</w:t>
      </w:r>
      <w:proofErr w:type="spellEnd"/>
      <w:r w:rsidRPr="00624D70">
        <w:t xml:space="preserve">’ (Buzan and Wæver, 2009: 263). </w:t>
      </w:r>
      <w:r w:rsidRPr="00624D70">
        <w:rPr>
          <w:u w:val="single"/>
        </w:rPr>
        <w:t xml:space="preserve">Our argument is </w:t>
      </w:r>
      <w:r w:rsidRPr="00624D70">
        <w:rPr>
          <w:b/>
          <w:bCs/>
          <w:sz w:val="21"/>
          <w:szCs w:val="28"/>
          <w:highlight w:val="cyan"/>
          <w:u w:val="single"/>
        </w:rPr>
        <w:t>not that race is absent in securitization</w:t>
      </w:r>
      <w:r w:rsidRPr="00624D70">
        <w:rPr>
          <w:b/>
          <w:bCs/>
          <w:sz w:val="21"/>
          <w:szCs w:val="28"/>
          <w:u w:val="single"/>
        </w:rPr>
        <w:t xml:space="preserve"> theory, </w:t>
      </w:r>
      <w:r w:rsidRPr="00624D70">
        <w:rPr>
          <w:b/>
          <w:bCs/>
          <w:sz w:val="21"/>
          <w:szCs w:val="28"/>
          <w:highlight w:val="cyan"/>
          <w:u w:val="single"/>
        </w:rPr>
        <w:t>but</w:t>
      </w:r>
      <w:r w:rsidRPr="00624D70">
        <w:rPr>
          <w:b/>
          <w:bCs/>
          <w:sz w:val="21"/>
          <w:szCs w:val="28"/>
          <w:u w:val="single"/>
        </w:rPr>
        <w:t xml:space="preserve"> that </w:t>
      </w:r>
      <w:r w:rsidRPr="00624D70">
        <w:rPr>
          <w:b/>
          <w:bCs/>
          <w:sz w:val="21"/>
          <w:szCs w:val="28"/>
          <w:highlight w:val="cyan"/>
          <w:u w:val="single"/>
        </w:rPr>
        <w:t>racist political thought is integral to it</w:t>
      </w:r>
      <w:r w:rsidRPr="00624D70">
        <w:rPr>
          <w:u w:val="single"/>
        </w:rPr>
        <w:t>, even when classic securitization theory texts discuss race or colonialism</w:t>
      </w:r>
      <w:r w:rsidRPr="00624D70">
        <w:t>.</w:t>
      </w:r>
    </w:p>
    <w:p w14:paraId="1F347E04" w14:textId="77777777" w:rsidR="00642697" w:rsidRPr="00624D70" w:rsidRDefault="00642697" w:rsidP="00642697">
      <w:pPr>
        <w:rPr>
          <w:sz w:val="6"/>
          <w:szCs w:val="11"/>
        </w:rPr>
      </w:pPr>
      <w:r w:rsidRPr="00624D70">
        <w:rPr>
          <w:sz w:val="6"/>
          <w:szCs w:val="11"/>
        </w:rPr>
        <w:t>The article proceeds in four sections. The first section reviews the securitization theory framework and notable criticisms of it. The second focuses on the conceptual apparatus of securitization theory, showing how its conceptualization of ‘</w:t>
      </w:r>
      <w:proofErr w:type="gramStart"/>
      <w:r w:rsidRPr="00624D70">
        <w:rPr>
          <w:sz w:val="6"/>
          <w:szCs w:val="11"/>
        </w:rPr>
        <w:t>politics’</w:t>
      </w:r>
      <w:proofErr w:type="gramEnd"/>
      <w:r w:rsidRPr="00624D70">
        <w:rPr>
          <w:sz w:val="6"/>
          <w:szCs w:val="11"/>
        </w:rPr>
        <w:t xml:space="preserve"> and ‘security’ is founded in </w:t>
      </w:r>
      <w:proofErr w:type="spellStart"/>
      <w:r w:rsidRPr="00624D70">
        <w:rPr>
          <w:sz w:val="6"/>
          <w:szCs w:val="11"/>
        </w:rPr>
        <w:t>civilizationist</w:t>
      </w:r>
      <w:proofErr w:type="spellEnd"/>
      <w:r w:rsidRPr="00624D70">
        <w:rPr>
          <w:sz w:val="6"/>
          <w:szCs w:val="11"/>
        </w:rPr>
        <w:t xml:space="preserve"> thought. The third section focuses on securitization theory’s methodology, highlighting its methodological whiteness. The fourth section illustrates how antiblackness is a crucial building-block in securitization theory’s conceptual division between security and politics. Securitization theory finds ‘primal anarchy’ especially in ‘Africa’, which it casts as irrationally </w:t>
      </w:r>
      <w:proofErr w:type="spellStart"/>
      <w:r w:rsidRPr="00624D70">
        <w:rPr>
          <w:sz w:val="6"/>
          <w:szCs w:val="11"/>
        </w:rPr>
        <w:t>oversecuritized</w:t>
      </w:r>
      <w:proofErr w:type="spellEnd"/>
      <w:r w:rsidRPr="00624D70">
        <w:rPr>
          <w:sz w:val="6"/>
          <w:szCs w:val="11"/>
        </w:rPr>
        <w:t xml:space="preserve">, making it a foil to ‘civilized </w:t>
      </w:r>
      <w:proofErr w:type="gramStart"/>
      <w:r w:rsidRPr="00624D70">
        <w:rPr>
          <w:sz w:val="6"/>
          <w:szCs w:val="11"/>
        </w:rPr>
        <w:t>politics’</w:t>
      </w:r>
      <w:proofErr w:type="gramEnd"/>
      <w:r w:rsidRPr="00624D70">
        <w:rPr>
          <w:sz w:val="6"/>
          <w:szCs w:val="11"/>
        </w:rPr>
        <w:t>.</w:t>
      </w:r>
    </w:p>
    <w:p w14:paraId="3BD31254" w14:textId="77777777" w:rsidR="00642697" w:rsidRPr="00624D70" w:rsidRDefault="00642697" w:rsidP="00642697">
      <w:pPr>
        <w:rPr>
          <w:sz w:val="6"/>
          <w:szCs w:val="11"/>
        </w:rPr>
      </w:pPr>
      <w:r w:rsidRPr="00624D70">
        <w:rPr>
          <w:sz w:val="6"/>
          <w:szCs w:val="11"/>
        </w:rPr>
        <w:t xml:space="preserve">Throughout, we focus on classic articulations of securitization theory associated with the Copenhagen School. Classic securitization theory is very much an ongoing intellectual project that continues to be assertively defended by its founders (Buzan and Wæver, 1997; Wæver, 2011, 2015), and its basic precepts </w:t>
      </w:r>
      <w:proofErr w:type="gramStart"/>
      <w:r w:rsidRPr="00624D70">
        <w:rPr>
          <w:sz w:val="6"/>
          <w:szCs w:val="11"/>
        </w:rPr>
        <w:t>are in need of</w:t>
      </w:r>
      <w:proofErr w:type="gramEnd"/>
      <w:r w:rsidRPr="00624D70">
        <w:rPr>
          <w:sz w:val="6"/>
          <w:szCs w:val="11"/>
        </w:rPr>
        <w:t xml:space="preserve"> questioning in new ways. However, we are not unaware of divergences in ‘second-generation’ and other iterations of securitization theory. We therefore conclude with some thoughts about whether other versions of securitization theory emulate or dispense with the racism of classic securitization theory, and a discussion of whether the theory, or even just the word ‘securitization’, can be salvaged.</w:t>
      </w:r>
    </w:p>
    <w:p w14:paraId="2B73072B" w14:textId="77777777" w:rsidR="00642697" w:rsidRPr="00624D70" w:rsidRDefault="00642697" w:rsidP="00642697">
      <w:pPr>
        <w:rPr>
          <w:sz w:val="6"/>
          <w:szCs w:val="11"/>
        </w:rPr>
      </w:pPr>
      <w:r w:rsidRPr="00624D70">
        <w:rPr>
          <w:sz w:val="6"/>
          <w:szCs w:val="11"/>
        </w:rPr>
        <w:t>Securitization theory and its critics</w:t>
      </w:r>
    </w:p>
    <w:p w14:paraId="76E6D09D" w14:textId="77777777" w:rsidR="00642697" w:rsidRPr="00624D70" w:rsidRDefault="00642697" w:rsidP="00642697">
      <w:pPr>
        <w:rPr>
          <w:sz w:val="8"/>
          <w:szCs w:val="13"/>
        </w:rPr>
      </w:pPr>
      <w:r w:rsidRPr="00624D70">
        <w:rPr>
          <w:sz w:val="8"/>
          <w:szCs w:val="13"/>
        </w:rPr>
        <w:t>Securitization theory was forged in the post–Cold War period as a compromise between traditional (neo)realist military security analysis and Aberystwyth School scholarship that advocated widening the definition of security. Securitization theory aims to recuperate realism’s definition of security: survival in the face of an existential threat (Buzan et al., 1998: 1), while agreeing with the Aberystwyth School that security analysis should not focus solely on military state security.</w:t>
      </w:r>
    </w:p>
    <w:p w14:paraId="0FDE08A1" w14:textId="77777777" w:rsidR="00642697" w:rsidRPr="00624D70" w:rsidRDefault="00642697" w:rsidP="00642697">
      <w:pPr>
        <w:rPr>
          <w:sz w:val="8"/>
          <w:szCs w:val="13"/>
        </w:rPr>
      </w:pPr>
      <w:r w:rsidRPr="00624D70">
        <w:rPr>
          <w:sz w:val="8"/>
          <w:szCs w:val="13"/>
        </w:rPr>
        <w:t>Drawing on J. L. Austin’s speech act theory, securitization theory proposes a social constructivist methodology. Securitization is defined as occurring not only when ‘security’ is uttered but during any invocation of existential threat to a referent object (including, but not only, states). The securitizing actor must have some authority, but their audience must also accept, through consent or coercion (Buzan et al., 1998: 25), their claim. Securitization theory thus views securitizations as illocutionary and intersubjective.</w:t>
      </w:r>
    </w:p>
    <w:p w14:paraId="53FDCA0D" w14:textId="77777777" w:rsidR="00642697" w:rsidRPr="00624D70" w:rsidRDefault="00642697" w:rsidP="00642697">
      <w:pPr>
        <w:rPr>
          <w:sz w:val="8"/>
          <w:szCs w:val="13"/>
        </w:rPr>
      </w:pPr>
      <w:r w:rsidRPr="00624D70">
        <w:rPr>
          <w:sz w:val="8"/>
          <w:szCs w:val="13"/>
        </w:rPr>
        <w:t xml:space="preserve">Securitization theory centrally distinguishes between politics and security, or politicization and securitization. Through securitization, an issue is intersubjectively deemed an existential threat. This justifies breaking ‘normal’ political rules (Buzan et al., 1998: 5), a potentially dangerous slip from the norm to the exception. Wæver further draws attention to the (presumptively desirable) possibility of </w:t>
      </w:r>
      <w:proofErr w:type="spellStart"/>
      <w:r w:rsidRPr="00624D70">
        <w:rPr>
          <w:sz w:val="8"/>
          <w:szCs w:val="13"/>
        </w:rPr>
        <w:t>desecuritization</w:t>
      </w:r>
      <w:proofErr w:type="spellEnd"/>
      <w:r w:rsidRPr="00624D70">
        <w:rPr>
          <w:sz w:val="8"/>
          <w:szCs w:val="13"/>
        </w:rPr>
        <w:t xml:space="preserve">: de-escalation back to ‘normal politics’ (Wæver, 1995; see also </w:t>
      </w:r>
      <w:proofErr w:type="spellStart"/>
      <w:r w:rsidRPr="00624D70">
        <w:rPr>
          <w:sz w:val="8"/>
          <w:szCs w:val="13"/>
        </w:rPr>
        <w:t>Aradau</w:t>
      </w:r>
      <w:proofErr w:type="spellEnd"/>
      <w:r w:rsidRPr="00624D70">
        <w:rPr>
          <w:sz w:val="8"/>
          <w:szCs w:val="13"/>
        </w:rPr>
        <w:t>, 2004). This is securitization theory’s great strength: it provides a methodology for questioning how security threats are constructed, and how this might be reversed.</w:t>
      </w:r>
    </w:p>
    <w:p w14:paraId="4A3D2C17" w14:textId="77777777" w:rsidR="00642697" w:rsidRPr="00624D70" w:rsidRDefault="00642697" w:rsidP="00642697">
      <w:pPr>
        <w:rPr>
          <w:sz w:val="6"/>
          <w:szCs w:val="11"/>
        </w:rPr>
      </w:pPr>
      <w:r w:rsidRPr="00624D70">
        <w:rPr>
          <w:sz w:val="6"/>
          <w:szCs w:val="11"/>
        </w:rPr>
        <w:t xml:space="preserve">Several decades after its formulation, securitization theory has many variants (see </w:t>
      </w:r>
      <w:proofErr w:type="spellStart"/>
      <w:r w:rsidRPr="00624D70">
        <w:rPr>
          <w:sz w:val="6"/>
          <w:szCs w:val="11"/>
        </w:rPr>
        <w:t>Balzacq</w:t>
      </w:r>
      <w:proofErr w:type="spellEnd"/>
      <w:r w:rsidRPr="00624D70">
        <w:rPr>
          <w:sz w:val="6"/>
          <w:szCs w:val="11"/>
        </w:rPr>
        <w:t>, 2011). These are too numerous to do justice to here. Instead, we focus on four key critiques of classic securitization theory and demonstrate that they sometimes replicate, and at other times do not sufficiently challenge, the racist political thought fundamental to securitization theory’s concepts and methodology.</w:t>
      </w:r>
    </w:p>
    <w:p w14:paraId="27D14041" w14:textId="77777777" w:rsidR="00642697" w:rsidRPr="00624D70" w:rsidRDefault="00642697" w:rsidP="00642697">
      <w:pPr>
        <w:rPr>
          <w:sz w:val="6"/>
          <w:szCs w:val="11"/>
        </w:rPr>
      </w:pPr>
      <w:r w:rsidRPr="00624D70">
        <w:rPr>
          <w:sz w:val="6"/>
          <w:szCs w:val="11"/>
        </w:rPr>
        <w:t xml:space="preserve">First, feminist scholars of securitization theory have questioned whether the theory can account for gender relations (Hansen, 2000; Heck and Schlag, 2013; </w:t>
      </w:r>
      <w:proofErr w:type="spellStart"/>
      <w:r w:rsidRPr="00624D70">
        <w:rPr>
          <w:sz w:val="6"/>
          <w:szCs w:val="11"/>
        </w:rPr>
        <w:t>Hoogensen</w:t>
      </w:r>
      <w:proofErr w:type="spellEnd"/>
      <w:r w:rsidRPr="00624D70">
        <w:rPr>
          <w:sz w:val="6"/>
          <w:szCs w:val="11"/>
        </w:rPr>
        <w:t xml:space="preserve"> and Rottem, 2004; H. Hudson, 2005; N. F. Hudson, 2009; Kearns, 2017). Much of this research is inspired by Hansen’s (2000) widely cited article that argues that classic securitization theory’s limitations regarding gender are methodological: speech act theory cannot account for the gendered power dynamics that underpin situations when speech is not possible. Hansen illustrates these methodological shortcomings through the fable of the Little Mermaid, wittily locating the analysis in Copenhagen, then abruptly travels to Pakistan and Bosnia for empirical evidence. There, Hansen (2000: 299) finds ‘</w:t>
      </w:r>
      <w:proofErr w:type="spellStart"/>
      <w:r w:rsidRPr="00624D70">
        <w:rPr>
          <w:sz w:val="6"/>
          <w:szCs w:val="11"/>
        </w:rPr>
        <w:t>honour</w:t>
      </w:r>
      <w:proofErr w:type="spellEnd"/>
      <w:r w:rsidRPr="00624D70">
        <w:rPr>
          <w:sz w:val="6"/>
          <w:szCs w:val="11"/>
        </w:rPr>
        <w:t xml:space="preserve"> killings’ and ‘raped Muslim women’ who are deemed to be silent. This Orientalist imaginary constructs a racial opposition: white Western women, who have achieved legitimacy as vocal political actors, versus ‘silent’ subaltern women (Abu-Lughod, 2002; on securitization theory, see Bertrand, 2018). This elides gendered insecurity in places like Denmark, where ‘gender equality’ is often figured in white supremacist discourses as a mark of civilization threatened, for instance, by </w:t>
      </w:r>
      <w:proofErr w:type="spellStart"/>
      <w:r w:rsidRPr="00624D70">
        <w:rPr>
          <w:sz w:val="6"/>
          <w:szCs w:val="11"/>
        </w:rPr>
        <w:t>Muslimified</w:t>
      </w:r>
      <w:proofErr w:type="spellEnd"/>
      <w:r w:rsidRPr="00624D70">
        <w:rPr>
          <w:sz w:val="6"/>
          <w:szCs w:val="11"/>
        </w:rPr>
        <w:t xml:space="preserve"> (Richter-Montpetit, 2014: 45) immigrants. So, in core feminist securitization theory texts, we find that Eurocentric and racist thought is reaffirmed rather than challenged.</w:t>
      </w:r>
    </w:p>
    <w:p w14:paraId="219AC58C" w14:textId="77777777" w:rsidR="00642697" w:rsidRPr="00624D70" w:rsidRDefault="00642697" w:rsidP="00642697">
      <w:pPr>
        <w:rPr>
          <w:sz w:val="6"/>
          <w:szCs w:val="11"/>
        </w:rPr>
      </w:pPr>
      <w:r w:rsidRPr="00624D70">
        <w:rPr>
          <w:sz w:val="6"/>
          <w:szCs w:val="11"/>
        </w:rPr>
        <w:t>Second, securitization theory’s Eurocentrism has been challenged by scholarship that asks whether applying securitization theory to the non-West upends or modifies the theory (Bilgin, 2010, 2011; Wilkinson, 2007), a question echoed by some of securitization theory’s original proponents (see Greenwood and Wæver, 2013). However, securitization theory has never ignored the ‘non-West’. As we will show, it draws heavily on racist accounts of spaces outside Europe that reify a stark division between ‘West’ and ‘non-West’ without examining colonial relationalities. Critics of securitization theory’s Eurocentrism assert that we cannot assume a (functioning, democratic) European state in non-West spaces, but ignore the (settler-)colonial underpinnings of the state system and border cartographies. Seeing the issue solely as the analytical exclusion of the ‘non-West’, they decry ‘Eurocentrism’ while retaining racist political thought. We adopt a more robust analysis (see Sabaratnam, 2013) that views Eurocentrism as involving the ideas that: (1) ‘Europe’ or ‘the West’ is ontologically distinctive; (2) European development was endogenous; and (3) European cultural and political achievements were subsequently diffused across the world. Additionally, we deploy concepts beyond Eurocentrism (</w:t>
      </w:r>
      <w:proofErr w:type="spellStart"/>
      <w:r w:rsidRPr="00624D70">
        <w:rPr>
          <w:sz w:val="6"/>
          <w:szCs w:val="11"/>
        </w:rPr>
        <w:t>civilizationism</w:t>
      </w:r>
      <w:proofErr w:type="spellEnd"/>
      <w:r w:rsidRPr="00624D70">
        <w:rPr>
          <w:sz w:val="6"/>
          <w:szCs w:val="11"/>
        </w:rPr>
        <w:t>, methodological whiteness, and antiblack racism) to grapple with the role of racist political thought in securitization theory.</w:t>
      </w:r>
    </w:p>
    <w:p w14:paraId="49994DB9" w14:textId="77777777" w:rsidR="00642697" w:rsidRPr="00624D70" w:rsidRDefault="00642697" w:rsidP="00642697">
      <w:pPr>
        <w:rPr>
          <w:sz w:val="6"/>
          <w:szCs w:val="11"/>
        </w:rPr>
      </w:pPr>
      <w:r w:rsidRPr="00624D70">
        <w:rPr>
          <w:sz w:val="6"/>
          <w:szCs w:val="11"/>
        </w:rPr>
        <w:t xml:space="preserve">Third, an emerging body of scholarship has moved significantly beyond a thin interpretation of Eurocentrism to inquire into how securitization theory can better account for colonialism (Bertrand, 2018) and racism (Amin-Khan, 2012; Ibrahim, 2005; Mofette and </w:t>
      </w:r>
      <w:proofErr w:type="spellStart"/>
      <w:r w:rsidRPr="00624D70">
        <w:rPr>
          <w:sz w:val="6"/>
          <w:szCs w:val="11"/>
        </w:rPr>
        <w:t>Vadasaria</w:t>
      </w:r>
      <w:proofErr w:type="spellEnd"/>
      <w:r w:rsidRPr="00624D70">
        <w:rPr>
          <w:sz w:val="6"/>
          <w:szCs w:val="11"/>
        </w:rPr>
        <w:t xml:space="preserve">, 2016). This work has highlighted how ‘securitizations’ are animated by racialized threat imaginaries (Ibrahim, 2005; Mofette and </w:t>
      </w:r>
      <w:proofErr w:type="spellStart"/>
      <w:r w:rsidRPr="00624D70">
        <w:rPr>
          <w:sz w:val="6"/>
          <w:szCs w:val="11"/>
        </w:rPr>
        <w:t>Vadasaria</w:t>
      </w:r>
      <w:proofErr w:type="spellEnd"/>
      <w:r w:rsidRPr="00624D70">
        <w:rPr>
          <w:sz w:val="6"/>
          <w:szCs w:val="11"/>
        </w:rPr>
        <w:t xml:space="preserve">, 2016). At times, work in this field acknowledges that securitization theory relies on a norm/exception binary that risks minimizing the racial violence of normal (liberal) politics. However, the retention of securitization theory’s methodology means the focus remains on speech acts. </w:t>
      </w:r>
      <w:proofErr w:type="gramStart"/>
      <w:r w:rsidRPr="00624D70">
        <w:rPr>
          <w:sz w:val="6"/>
          <w:szCs w:val="11"/>
        </w:rPr>
        <w:t>This risks</w:t>
      </w:r>
      <w:proofErr w:type="gramEnd"/>
      <w:r w:rsidRPr="00624D70">
        <w:rPr>
          <w:sz w:val="6"/>
          <w:szCs w:val="11"/>
        </w:rPr>
        <w:t xml:space="preserve"> limiting our understanding of racism and colonialism to a matter merely of (racist) language. For example, in examining migration, the literature on race and securitization focuses primarily on politicians or other authoritative speakers framing migrants as security threats. What then tends to fall out of view is how the control of the movement of racialized people has been and continues to be constitutive of the ‘normal’ liberal order (Gutiérrez Rodríguez, 2018). Even when a historical approach is taken, the focus is on historical instances of speech acts or the ‘securitization’ of migration, instead of, for example, the impacts of colonial drawing of borders or ongoing settler-colonial occupation. Merely ‘adding’ race to securitization theory is insufficient to account for the </w:t>
      </w:r>
      <w:proofErr w:type="spellStart"/>
      <w:r w:rsidRPr="00624D70">
        <w:rPr>
          <w:sz w:val="6"/>
          <w:szCs w:val="11"/>
        </w:rPr>
        <w:t>raciality</w:t>
      </w:r>
      <w:proofErr w:type="spellEnd"/>
      <w:r w:rsidRPr="00624D70">
        <w:rPr>
          <w:sz w:val="6"/>
          <w:szCs w:val="11"/>
        </w:rPr>
        <w:t xml:space="preserve"> and coloniality of global politics. By instead excavating the fundamental racism of securitization theory’s concepts and methods, and its reliance on an eclectic canon of racist political thought, we can more fully explore the operations of racialization in security theory and practice.</w:t>
      </w:r>
    </w:p>
    <w:p w14:paraId="19477F16" w14:textId="77777777" w:rsidR="00642697" w:rsidRPr="00624D70" w:rsidRDefault="00642697" w:rsidP="00642697">
      <w:pPr>
        <w:rPr>
          <w:sz w:val="6"/>
          <w:szCs w:val="11"/>
        </w:rPr>
      </w:pPr>
      <w:r w:rsidRPr="00624D70">
        <w:rPr>
          <w:sz w:val="6"/>
          <w:szCs w:val="11"/>
        </w:rPr>
        <w:t>Fourth, Foucauldian security studies has offered convincing criticism of securitization theory’s reliance on a norm/exception distinction derived from the German philosopher – and ‘Crown Jurist of the Third Reich’ (Frye, 1966: 818) – Carl Schmitt (Huysmans, 2008; Neal, 2006, 2009). For securitization theory, ‘normal politics’ is the norm and security/securitizations are the exception. Securitization theory thus rests on a conceptual separation of ‘security and the process of securitization from that which is merely political’ (Buzan et al., 1998: 5). Foucauldian security studies scholars criticize this formulation for eliding the everyday bureaucratic construction of security (</w:t>
      </w:r>
      <w:proofErr w:type="spellStart"/>
      <w:r w:rsidRPr="00624D70">
        <w:rPr>
          <w:sz w:val="6"/>
          <w:szCs w:val="11"/>
        </w:rPr>
        <w:t>Bigo</w:t>
      </w:r>
      <w:proofErr w:type="spellEnd"/>
      <w:r w:rsidRPr="00624D70">
        <w:rPr>
          <w:sz w:val="6"/>
          <w:szCs w:val="11"/>
        </w:rPr>
        <w:t>, 2002; McDonald, 2008), limiting securitization to a singular threat-defense logic (Neal, 2009), and only considering forms of politics found in the nation-state, despite claiming to challenge state-centrism (Huysmans, 2006; Neal, 2006).</w:t>
      </w:r>
    </w:p>
    <w:p w14:paraId="66E33067" w14:textId="77777777" w:rsidR="00642697" w:rsidRPr="00624D70" w:rsidRDefault="00642697" w:rsidP="00642697">
      <w:pPr>
        <w:rPr>
          <w:sz w:val="6"/>
          <w:szCs w:val="11"/>
        </w:rPr>
      </w:pPr>
      <w:r w:rsidRPr="00624D70">
        <w:rPr>
          <w:sz w:val="6"/>
          <w:szCs w:val="11"/>
        </w:rPr>
        <w:t xml:space="preserve">In the next section, we build on these critiques but open a new line of inquiry, arguing that securitization theory’s norm/exception distinction harnesses a racist, specifically </w:t>
      </w:r>
      <w:proofErr w:type="spellStart"/>
      <w:r w:rsidRPr="00624D70">
        <w:rPr>
          <w:sz w:val="6"/>
          <w:szCs w:val="11"/>
        </w:rPr>
        <w:t>civilizationist</w:t>
      </w:r>
      <w:proofErr w:type="spellEnd"/>
      <w:r w:rsidRPr="00624D70">
        <w:rPr>
          <w:sz w:val="6"/>
          <w:szCs w:val="11"/>
        </w:rPr>
        <w:t>, political imaginary, in which normal politics is the achievement of civilization and ‘securitization’ threatens a potential backslide into barbarous ‘primal anarchy’. As a result, securitization theory’s binary of normal politics versus exceptional security obscures the racial violence of ‘normal’ liberal politics.</w:t>
      </w:r>
    </w:p>
    <w:p w14:paraId="34C4CF36" w14:textId="77777777" w:rsidR="00642697" w:rsidRPr="00624D70" w:rsidRDefault="00642697" w:rsidP="00642697">
      <w:pPr>
        <w:rPr>
          <w:sz w:val="6"/>
          <w:szCs w:val="11"/>
        </w:rPr>
      </w:pPr>
      <w:proofErr w:type="spellStart"/>
      <w:r w:rsidRPr="00624D70">
        <w:rPr>
          <w:sz w:val="6"/>
          <w:szCs w:val="11"/>
        </w:rPr>
        <w:t>Civilizationism</w:t>
      </w:r>
      <w:proofErr w:type="spellEnd"/>
      <w:r w:rsidRPr="00624D70">
        <w:rPr>
          <w:sz w:val="6"/>
          <w:szCs w:val="11"/>
        </w:rPr>
        <w:t xml:space="preserve"> in securitization theory’s conceptual apparatus</w:t>
      </w:r>
    </w:p>
    <w:p w14:paraId="7D4E24C1" w14:textId="77777777" w:rsidR="00642697" w:rsidRPr="00624D70" w:rsidRDefault="00642697" w:rsidP="00642697">
      <w:pPr>
        <w:rPr>
          <w:sz w:val="6"/>
          <w:szCs w:val="11"/>
        </w:rPr>
      </w:pPr>
      <w:r w:rsidRPr="00624D70">
        <w:rPr>
          <w:sz w:val="6"/>
          <w:szCs w:val="11"/>
        </w:rPr>
        <w:t xml:space="preserve">In this section, we describe how </w:t>
      </w:r>
      <w:proofErr w:type="spellStart"/>
      <w:r w:rsidRPr="00624D70">
        <w:rPr>
          <w:sz w:val="6"/>
          <w:szCs w:val="11"/>
        </w:rPr>
        <w:t>civilizationist</w:t>
      </w:r>
      <w:proofErr w:type="spellEnd"/>
      <w:r w:rsidRPr="00624D70">
        <w:rPr>
          <w:sz w:val="6"/>
          <w:szCs w:val="11"/>
        </w:rPr>
        <w:t xml:space="preserve"> thought underpins securitization theory’s concepts of politics and security. </w:t>
      </w:r>
      <w:proofErr w:type="spellStart"/>
      <w:r w:rsidRPr="00624D70">
        <w:rPr>
          <w:sz w:val="6"/>
          <w:szCs w:val="11"/>
        </w:rPr>
        <w:t>Civilizationism</w:t>
      </w:r>
      <w:proofErr w:type="spellEnd"/>
      <w:r w:rsidRPr="00624D70">
        <w:rPr>
          <w:sz w:val="6"/>
          <w:szCs w:val="11"/>
        </w:rPr>
        <w:t xml:space="preserve"> is a term used to describe racist (theoretical) perspectives that contain three assumptions: (1) Civilizations can, and ought to, advance, and some (Western) civilizations are more ‘advanced’; (2) civilizational progress is not only technological and material, but political and moral; and (3) the ‘underdevelopment’ of certain civilizations represents a problem for, or threat to, developed ones. Drawing on a broad canon of </w:t>
      </w:r>
      <w:proofErr w:type="spellStart"/>
      <w:r w:rsidRPr="00624D70">
        <w:rPr>
          <w:sz w:val="6"/>
          <w:szCs w:val="11"/>
        </w:rPr>
        <w:t>civilizationist</w:t>
      </w:r>
      <w:proofErr w:type="spellEnd"/>
      <w:r w:rsidRPr="00624D70">
        <w:rPr>
          <w:sz w:val="6"/>
          <w:szCs w:val="11"/>
        </w:rPr>
        <w:t xml:space="preserve"> political philosophy, canonical securitization theory texts develop a narrative of world-historical progress in which civilizational advancement beyond the violence of ‘primal anarchy’ involves curtailing securitization through the instantiation of civilized ‘normal </w:t>
      </w:r>
      <w:proofErr w:type="gramStart"/>
      <w:r w:rsidRPr="00624D70">
        <w:rPr>
          <w:sz w:val="6"/>
          <w:szCs w:val="11"/>
        </w:rPr>
        <w:t>politics’</w:t>
      </w:r>
      <w:proofErr w:type="gramEnd"/>
      <w:r w:rsidRPr="00624D70">
        <w:rPr>
          <w:sz w:val="6"/>
          <w:szCs w:val="11"/>
        </w:rPr>
        <w:t>.</w:t>
      </w:r>
    </w:p>
    <w:p w14:paraId="39E4EDA9" w14:textId="77777777" w:rsidR="00642697" w:rsidRPr="00624D70" w:rsidRDefault="00642697" w:rsidP="00642697">
      <w:pPr>
        <w:rPr>
          <w:sz w:val="6"/>
          <w:szCs w:val="11"/>
        </w:rPr>
      </w:pPr>
      <w:r w:rsidRPr="00624D70">
        <w:rPr>
          <w:sz w:val="6"/>
          <w:szCs w:val="11"/>
        </w:rPr>
        <w:t>Classic securitization theory frequently and favorably cites Samuel Huntington’s racist (Said, 2001) ‘clash of civilizations’ thesis (Buzan et al., 1998: 36, 53, 112, 125) and Robert Kaplan (Buzan and Wæver, 2003: 221, 252; Buzan et al., 1998: 47, 54, 69–70, 112, 127), infamous for his theory of ‘the coming anarchy’, his warnings of the danger of ‘tribalism’, his neo-Malthusian arguments about ‘overpopulation’ in the global South (Kaplan, 1994, 2000), and his defense of ‘tempered imperialism’ (Kaplan, 2014). Social theorists such as Durkheim, who built his theory of society on racist anthropological distinctions between civilized men and savages (Elias and Feagin, 2016), also feature (Wæver, 1995: 67).</w:t>
      </w:r>
    </w:p>
    <w:p w14:paraId="1E7E3574" w14:textId="77777777" w:rsidR="00642697" w:rsidRPr="00624D70" w:rsidRDefault="00642697" w:rsidP="00642697">
      <w:pPr>
        <w:rPr>
          <w:sz w:val="6"/>
          <w:szCs w:val="11"/>
        </w:rPr>
      </w:pPr>
      <w:r w:rsidRPr="00624D70">
        <w:rPr>
          <w:sz w:val="6"/>
          <w:szCs w:val="11"/>
        </w:rPr>
        <w:t>Perhaps more fundamentally, securitization theory draws on social contract thinkers such as Hobbes (see Buzan et al., 1998: 69, 209; Wæver, 1995: 54) for their ‘state of nature’ concept (</w:t>
      </w:r>
      <w:proofErr w:type="spellStart"/>
      <w:r w:rsidRPr="00624D70">
        <w:rPr>
          <w:sz w:val="6"/>
          <w:szCs w:val="11"/>
        </w:rPr>
        <w:t>Sbisà</w:t>
      </w:r>
      <w:proofErr w:type="spellEnd"/>
      <w:r w:rsidRPr="00624D70">
        <w:rPr>
          <w:sz w:val="6"/>
          <w:szCs w:val="11"/>
        </w:rPr>
        <w:t xml:space="preserve"> in Wæver, 2015: 121). Mills (1997) has convincingly argued that racism is integral, not incidental, to social contract theory,1 which typically casts the social contract as an achievement of Western civilization and locates the contrasting ‘state of nature’ in African ‘tribes’ or indigenous ‘savages’ (Mills, 1997: 13). Securitization theory extends social contract theory to cast ‘normal politics’ (and the curbing of securitization) as an achievement of civilization. ‘Primal anarchy’ and the ‘state of nature’ act as the foils to this ‘normal politics’ in a teleological hierarchy of civilizational advancement from securitization towards politicization (Buzan et al., 1998: 53, 69).</w:t>
      </w:r>
    </w:p>
    <w:p w14:paraId="6AD55A6F" w14:textId="77777777" w:rsidR="00642697" w:rsidRPr="00624D70" w:rsidRDefault="00642697" w:rsidP="00642697">
      <w:pPr>
        <w:rPr>
          <w:sz w:val="6"/>
          <w:szCs w:val="11"/>
        </w:rPr>
      </w:pPr>
      <w:r w:rsidRPr="00624D70">
        <w:rPr>
          <w:sz w:val="6"/>
          <w:szCs w:val="11"/>
        </w:rPr>
        <w:t>Following Hobbes, securitization theory locates this supposed progress in the West, particularly Europe:</w:t>
      </w:r>
    </w:p>
    <w:p w14:paraId="15FB567A" w14:textId="77777777" w:rsidR="00642697" w:rsidRPr="00624D70" w:rsidRDefault="00642697" w:rsidP="00642697">
      <w:pPr>
        <w:rPr>
          <w:sz w:val="6"/>
          <w:szCs w:val="11"/>
        </w:rPr>
      </w:pPr>
      <w:r w:rsidRPr="00624D70">
        <w:rPr>
          <w:sz w:val="6"/>
          <w:szCs w:val="11"/>
        </w:rPr>
        <w:t xml:space="preserve">It perhaps begins with the construction of the Hobbesian state in the eighteenth century. The creation of the Leviathan was aimed at opening a sphere of public economic and political life, and this could not be done without pushing the use of force back into a contained space controlled by the state. Under the Leviathan, citizens could not draw swords over economic grievances or political disagreements, which were to be handled by the rule of law and the market. The logic of existential threat and the right to use force … were reserved to the state and thus were largely </w:t>
      </w:r>
      <w:proofErr w:type="spellStart"/>
      <w:r w:rsidRPr="00624D70">
        <w:rPr>
          <w:sz w:val="6"/>
          <w:szCs w:val="11"/>
        </w:rPr>
        <w:t>desecuritized</w:t>
      </w:r>
      <w:proofErr w:type="spellEnd"/>
      <w:r w:rsidRPr="00624D70">
        <w:rPr>
          <w:sz w:val="6"/>
          <w:szCs w:val="11"/>
        </w:rPr>
        <w:t xml:space="preserve"> among the citizens. (Buzan et al., 1998: 209, emphasis added)</w:t>
      </w:r>
    </w:p>
    <w:p w14:paraId="66314D6D" w14:textId="77777777" w:rsidR="00642697" w:rsidRPr="00624D70" w:rsidRDefault="00642697" w:rsidP="00642697">
      <w:pPr>
        <w:rPr>
          <w:sz w:val="6"/>
          <w:szCs w:val="11"/>
        </w:rPr>
      </w:pPr>
      <w:r w:rsidRPr="00624D70">
        <w:rPr>
          <w:sz w:val="6"/>
          <w:szCs w:val="11"/>
        </w:rPr>
        <w:t xml:space="preserve">The social contract, for securitization theory, is an (18th-century, white, European, liberal) feat of </w:t>
      </w:r>
      <w:proofErr w:type="spellStart"/>
      <w:r w:rsidRPr="00624D70">
        <w:rPr>
          <w:sz w:val="6"/>
          <w:szCs w:val="11"/>
        </w:rPr>
        <w:t>desecuritization</w:t>
      </w:r>
      <w:proofErr w:type="spellEnd"/>
      <w:r w:rsidRPr="00624D70">
        <w:rPr>
          <w:sz w:val="6"/>
          <w:szCs w:val="11"/>
        </w:rPr>
        <w:t xml:space="preserve">, both within nation-states and among them (Buzan et al., 1998: 51).2 Securitization theory, then, does not merely replicate social contract theory and </w:t>
      </w:r>
      <w:proofErr w:type="spellStart"/>
      <w:r w:rsidRPr="00624D70">
        <w:rPr>
          <w:sz w:val="6"/>
          <w:szCs w:val="11"/>
        </w:rPr>
        <w:t>civilizationist</w:t>
      </w:r>
      <w:proofErr w:type="spellEnd"/>
      <w:r w:rsidRPr="00624D70">
        <w:rPr>
          <w:sz w:val="6"/>
          <w:szCs w:val="11"/>
        </w:rPr>
        <w:t xml:space="preserve"> thought: it develops it. By introducing a constructivist methodology, securitization theory places politicization (the instantiation of ‘normal </w:t>
      </w:r>
      <w:proofErr w:type="gramStart"/>
      <w:r w:rsidRPr="00624D70">
        <w:rPr>
          <w:sz w:val="6"/>
          <w:szCs w:val="11"/>
        </w:rPr>
        <w:t>politics’</w:t>
      </w:r>
      <w:proofErr w:type="gramEnd"/>
      <w:r w:rsidRPr="00624D70">
        <w:rPr>
          <w:sz w:val="6"/>
          <w:szCs w:val="11"/>
        </w:rPr>
        <w:t xml:space="preserve"> or social contracts) and minimizing securitization as integral to civilizational progress.</w:t>
      </w:r>
    </w:p>
    <w:p w14:paraId="0C7436E7" w14:textId="77777777" w:rsidR="00642697" w:rsidRPr="00624D70" w:rsidRDefault="00642697" w:rsidP="00642697">
      <w:pPr>
        <w:rPr>
          <w:sz w:val="6"/>
          <w:szCs w:val="11"/>
        </w:rPr>
      </w:pPr>
      <w:r w:rsidRPr="00624D70">
        <w:rPr>
          <w:sz w:val="6"/>
          <w:szCs w:val="11"/>
        </w:rPr>
        <w:t xml:space="preserve">Admittedly, securitization theory is an eclectic theory. In addition to thinkers easily identified as </w:t>
      </w:r>
      <w:proofErr w:type="spellStart"/>
      <w:r w:rsidRPr="00624D70">
        <w:rPr>
          <w:sz w:val="6"/>
          <w:szCs w:val="11"/>
        </w:rPr>
        <w:t>civilizationist</w:t>
      </w:r>
      <w:proofErr w:type="spellEnd"/>
      <w:r w:rsidRPr="00624D70">
        <w:rPr>
          <w:sz w:val="6"/>
          <w:szCs w:val="11"/>
        </w:rPr>
        <w:t xml:space="preserve">, it also draws on apparently more critical theorists, notably Arendt. Responding to Foucauldian critiques that describe securitization theory’s conceptualization of security as the exception to politics as </w:t>
      </w:r>
      <w:proofErr w:type="spellStart"/>
      <w:r w:rsidRPr="00624D70">
        <w:rPr>
          <w:sz w:val="6"/>
          <w:szCs w:val="11"/>
        </w:rPr>
        <w:t>Schmittian</w:t>
      </w:r>
      <w:proofErr w:type="spellEnd"/>
      <w:r w:rsidRPr="00624D70">
        <w:rPr>
          <w:sz w:val="6"/>
          <w:szCs w:val="11"/>
        </w:rPr>
        <w:t>, Wæver (2011: 470) argues that these critics have misunderstood: ‘it is wrong to claim … that securitization theory involves a “</w:t>
      </w:r>
      <w:proofErr w:type="spellStart"/>
      <w:r w:rsidRPr="00624D70">
        <w:rPr>
          <w:sz w:val="6"/>
          <w:szCs w:val="11"/>
        </w:rPr>
        <w:t>Schmittian</w:t>
      </w:r>
      <w:proofErr w:type="spellEnd"/>
      <w:r w:rsidRPr="00624D70">
        <w:rPr>
          <w:sz w:val="6"/>
          <w:szCs w:val="11"/>
        </w:rPr>
        <w:t xml:space="preserve">” concept of politics – the theory has a </w:t>
      </w:r>
      <w:proofErr w:type="spellStart"/>
      <w:r w:rsidRPr="00624D70">
        <w:rPr>
          <w:sz w:val="6"/>
          <w:szCs w:val="11"/>
        </w:rPr>
        <w:t>Schmittian</w:t>
      </w:r>
      <w:proofErr w:type="spellEnd"/>
      <w:r w:rsidRPr="00624D70">
        <w:rPr>
          <w:sz w:val="6"/>
          <w:szCs w:val="11"/>
        </w:rPr>
        <w:t xml:space="preserve"> concept of security and an </w:t>
      </w:r>
      <w:proofErr w:type="spellStart"/>
      <w:r w:rsidRPr="00624D70">
        <w:rPr>
          <w:sz w:val="6"/>
          <w:szCs w:val="11"/>
        </w:rPr>
        <w:t>Arendtian</w:t>
      </w:r>
      <w:proofErr w:type="spellEnd"/>
      <w:r w:rsidRPr="00624D70">
        <w:rPr>
          <w:sz w:val="6"/>
          <w:szCs w:val="11"/>
        </w:rPr>
        <w:t xml:space="preserve"> concept of politics’, further clarifying that:</w:t>
      </w:r>
    </w:p>
    <w:p w14:paraId="616AE966" w14:textId="77777777" w:rsidR="00642697" w:rsidRPr="00624D70" w:rsidRDefault="00642697" w:rsidP="00642697">
      <w:pPr>
        <w:rPr>
          <w:sz w:val="6"/>
          <w:szCs w:val="11"/>
        </w:rPr>
      </w:pPr>
      <w:r w:rsidRPr="00624D70">
        <w:rPr>
          <w:sz w:val="6"/>
          <w:szCs w:val="11"/>
        </w:rPr>
        <w:t xml:space="preserve">The concept of security is </w:t>
      </w:r>
      <w:proofErr w:type="spellStart"/>
      <w:r w:rsidRPr="00624D70">
        <w:rPr>
          <w:sz w:val="6"/>
          <w:szCs w:val="11"/>
        </w:rPr>
        <w:t>Schmittian</w:t>
      </w:r>
      <w:proofErr w:type="spellEnd"/>
      <w:r w:rsidRPr="00624D70">
        <w:rPr>
          <w:sz w:val="6"/>
          <w:szCs w:val="11"/>
        </w:rPr>
        <w:t xml:space="preserve">, because it defines security in terms of exception, emergency, and a decision (although not by a singular will, but among people in a political situation). This does not in itself make securitization theory’s concept of politics </w:t>
      </w:r>
      <w:proofErr w:type="spellStart"/>
      <w:r w:rsidRPr="00624D70">
        <w:rPr>
          <w:sz w:val="6"/>
          <w:szCs w:val="11"/>
        </w:rPr>
        <w:t>Schmittian</w:t>
      </w:r>
      <w:proofErr w:type="spellEnd"/>
      <w:r w:rsidRPr="00624D70">
        <w:rPr>
          <w:sz w:val="6"/>
          <w:szCs w:val="11"/>
        </w:rPr>
        <w:t>, because the place of security in the theory is as an anti-politics or the politically constituted limit to politics. This general politics is inspired by Hannah Arendt. (Wæver, 2011: 478)</w:t>
      </w:r>
    </w:p>
    <w:p w14:paraId="5D88D1B5" w14:textId="77777777" w:rsidR="00642697" w:rsidRPr="00624D70" w:rsidRDefault="00642697" w:rsidP="00642697">
      <w:pPr>
        <w:rPr>
          <w:sz w:val="6"/>
          <w:szCs w:val="11"/>
        </w:rPr>
      </w:pPr>
      <w:r w:rsidRPr="00624D70">
        <w:rPr>
          <w:sz w:val="6"/>
          <w:szCs w:val="11"/>
        </w:rPr>
        <w:t>Elsewhere, Wæver (2015: 122) summarizes Arendt’s concept of politics: ‘politics takes place among people, in-between us, because power only emerges when people act together, it basically consists of action directed to and dependent on the reaction of others, not doing things directly’. Here, he adverts to Arendt’s distinction between power (Macht) and violence (</w:t>
      </w:r>
      <w:proofErr w:type="spellStart"/>
      <w:r w:rsidRPr="00624D70">
        <w:rPr>
          <w:sz w:val="6"/>
          <w:szCs w:val="11"/>
        </w:rPr>
        <w:t>Gewalt</w:t>
      </w:r>
      <w:proofErr w:type="spellEnd"/>
      <w:r w:rsidRPr="00624D70">
        <w:rPr>
          <w:sz w:val="6"/>
          <w:szCs w:val="11"/>
        </w:rPr>
        <w:t>), which securitization theory mirrors by dividing politicization from securitization.</w:t>
      </w:r>
    </w:p>
    <w:p w14:paraId="64E1FCEB" w14:textId="77777777" w:rsidR="00642697" w:rsidRPr="00624D70" w:rsidRDefault="00642697" w:rsidP="00642697">
      <w:pPr>
        <w:rPr>
          <w:sz w:val="6"/>
          <w:szCs w:val="11"/>
        </w:rPr>
      </w:pPr>
      <w:r w:rsidRPr="00624D70">
        <w:rPr>
          <w:sz w:val="6"/>
          <w:szCs w:val="11"/>
        </w:rPr>
        <w:t>Arendt drew on racist German anthropology that distinguished between (uncivilized) ‘nature people’ (</w:t>
      </w:r>
      <w:proofErr w:type="spellStart"/>
      <w:r w:rsidRPr="00624D70">
        <w:rPr>
          <w:sz w:val="6"/>
          <w:szCs w:val="11"/>
        </w:rPr>
        <w:t>Naturvölker</w:t>
      </w:r>
      <w:proofErr w:type="spellEnd"/>
      <w:r w:rsidRPr="00624D70">
        <w:rPr>
          <w:sz w:val="6"/>
          <w:szCs w:val="11"/>
        </w:rPr>
        <w:t>) and (civilized) ‘cultured people’ (</w:t>
      </w:r>
      <w:proofErr w:type="spellStart"/>
      <w:r w:rsidRPr="00624D70">
        <w:rPr>
          <w:sz w:val="6"/>
          <w:szCs w:val="11"/>
        </w:rPr>
        <w:t>Kulturvölker</w:t>
      </w:r>
      <w:proofErr w:type="spellEnd"/>
      <w:r w:rsidRPr="00624D70">
        <w:rPr>
          <w:sz w:val="6"/>
          <w:szCs w:val="11"/>
        </w:rPr>
        <w:t xml:space="preserve">) (Klausen, 2010; Owens, 2017) to divide the world into communities with history, language, and political institutions, and those without (Klausen, 2010: 396). She cast the former as (morally and politically) superior and warned that the latter’s ‘primitivism’ posed a threat to political freedom and democracy. When securitization theory adopts Arendt’s concept of politics, it does not dispense with her </w:t>
      </w:r>
      <w:proofErr w:type="spellStart"/>
      <w:r w:rsidRPr="00624D70">
        <w:rPr>
          <w:sz w:val="6"/>
          <w:szCs w:val="11"/>
        </w:rPr>
        <w:t>civilizationism</w:t>
      </w:r>
      <w:proofErr w:type="spellEnd"/>
      <w:r w:rsidRPr="00624D70">
        <w:rPr>
          <w:sz w:val="6"/>
          <w:szCs w:val="11"/>
        </w:rPr>
        <w:t xml:space="preserve"> but replicates and develops it, conceptualizing ‘normal politics’ as the achievement of civilized people capable of resisting violence (securitization) through reasoned dialogue (politicization).</w:t>
      </w:r>
    </w:p>
    <w:p w14:paraId="4CB0C05A" w14:textId="77777777" w:rsidR="00642697" w:rsidRPr="00624D70" w:rsidRDefault="00642697" w:rsidP="00642697">
      <w:pPr>
        <w:rPr>
          <w:sz w:val="6"/>
          <w:szCs w:val="11"/>
        </w:rPr>
      </w:pPr>
      <w:r w:rsidRPr="00624D70">
        <w:rPr>
          <w:sz w:val="6"/>
          <w:szCs w:val="11"/>
        </w:rPr>
        <w:t>Securitization theory also replicates Arendt’s evacuation of violence from politics. Arendt built her idea of power (Macht) on an idealized vision of the Athenian polis, ignoring the ‘raw materials’ of ancient Athenian democracy – slave labor and women’s unpaid reproductive labor (James, 2003: 249f). She similarly idealized the American republic (Gines, 2014; James, 2003; Johnson, 2009; Owens, 2017). Although in her famous ‘boomerang thesis’ Arendt (1979) located the origins of Nazism in European racism and colonialism, she asserted that the USA had never been guilty of imperialism or indigenous genocide (see James, 2003; Johnson, 2009). Though she spoke out against Nazi white supremacy in Europe, she insisted US racism was merely a social phenomenon, not a political structure (James, 2003: 253; Johnson, 2009), even though Nazi policies were explicitly inspired by US settler-colonial genocide, the reservation system, and Jim Crow segregation (Cesaire, 1950; Fanon, 1967; James, 2003; Whitman, 2017). In praising ancient Athens and contemporary America, Arendt actively minimized the imperial, racialized, and gendered violence structuring these ‘civilized’ democracies (Allen, 2001; Gines, 2009, 2014; James, 2003; Johnson, 2009; Norton, 1995).</w:t>
      </w:r>
    </w:p>
    <w:p w14:paraId="33D015A3" w14:textId="77777777" w:rsidR="00642697" w:rsidRPr="00624D70" w:rsidRDefault="00642697" w:rsidP="00642697">
      <w:pPr>
        <w:rPr>
          <w:sz w:val="6"/>
          <w:szCs w:val="11"/>
        </w:rPr>
      </w:pPr>
      <w:r w:rsidRPr="00624D70">
        <w:rPr>
          <w:sz w:val="6"/>
          <w:szCs w:val="11"/>
        </w:rPr>
        <w:t>Securitization theory similarly occludes the racial violence of normal (liberal) politics. This is not just a conceptual problem: it results in major empirical oversights. For example, though it contains the word ‘security’, securitization theory places social security outside of its frame of analysis, as part of ‘normal politics’: ‘Although it shares some qualities with “social security,” or security as applied to various civilian guard or police functions, international security has its own distinctive, more extreme meaning. Unlike social security, which has strong links to matters of entitlement and social justice, international security is more firmly rooted in the traditions of power politics’ (Buzan et al., 1998: 21). Securitization theory overlooks the power politics of social security and cannot see how Western welfare state social security systems support white (settler) heteropatriarchal forms of life, such as the nuclear family (Arvin et al., 2013; Cohen, 1997; Duggan, 2003; Kandaswamy, 2008), and disproportionately target racialized, indigenous, and poor communities for direct and violent interventions such as the removal of children from families through enslavement, the residential schools that formed part of the genocide of indigenous people, child welfare systems, migrant detention and removal, and so on. Closer to Copenhagen: Denmark now uses socialized daycare as a means for removing and assimilating Muslim children (Salem, 2018). Social and national security are imbricated. For example, current Islamophobic counter-terrorism programs often use social and health services to identify suspected ‘terrorists’ (</w:t>
      </w:r>
      <w:proofErr w:type="spellStart"/>
      <w:r w:rsidRPr="00624D70">
        <w:rPr>
          <w:sz w:val="6"/>
          <w:szCs w:val="11"/>
        </w:rPr>
        <w:t>Kundnani</w:t>
      </w:r>
      <w:proofErr w:type="spellEnd"/>
      <w:r w:rsidRPr="00624D70">
        <w:rPr>
          <w:sz w:val="6"/>
          <w:szCs w:val="11"/>
        </w:rPr>
        <w:t xml:space="preserve">, 2014; Qurashi, 2018; Qureshi, 2015). Social security only entails ‘entitlement and social justice’ for those privileged by whiteness, heterosexuality, citizenship, and/or class status. Securitization theory’s </w:t>
      </w:r>
      <w:proofErr w:type="spellStart"/>
      <w:r w:rsidRPr="00624D70">
        <w:rPr>
          <w:sz w:val="6"/>
          <w:szCs w:val="11"/>
        </w:rPr>
        <w:t>civilizationist</w:t>
      </w:r>
      <w:proofErr w:type="spellEnd"/>
      <w:r w:rsidRPr="00624D70">
        <w:rPr>
          <w:sz w:val="6"/>
          <w:szCs w:val="11"/>
        </w:rPr>
        <w:t xml:space="preserve"> idealization of ‘normal </w:t>
      </w:r>
      <w:proofErr w:type="gramStart"/>
      <w:r w:rsidRPr="00624D70">
        <w:rPr>
          <w:sz w:val="6"/>
          <w:szCs w:val="11"/>
        </w:rPr>
        <w:t>politics’</w:t>
      </w:r>
      <w:proofErr w:type="gramEnd"/>
      <w:r w:rsidRPr="00624D70">
        <w:rPr>
          <w:sz w:val="6"/>
          <w:szCs w:val="11"/>
        </w:rPr>
        <w:t xml:space="preserve"> occludes these dynamics.</w:t>
      </w:r>
    </w:p>
    <w:p w14:paraId="50DAD8FE" w14:textId="77777777" w:rsidR="00642697" w:rsidRPr="00624D70" w:rsidRDefault="00642697" w:rsidP="00642697">
      <w:pPr>
        <w:rPr>
          <w:sz w:val="6"/>
          <w:szCs w:val="11"/>
        </w:rPr>
      </w:pPr>
      <w:r w:rsidRPr="00624D70">
        <w:rPr>
          <w:sz w:val="6"/>
          <w:szCs w:val="11"/>
        </w:rPr>
        <w:t xml:space="preserve">More strikingly still, Copenhagen School theorists view policing as a positive force: ‘In the West, the police are normally an institutionalized part of society that ensures continuous functioning’ (Buzan et al., 1998: 54). They praise the pacification role of the modern state (Greenwood and Wæver, 2013: 489) and ignore the longstanding use of police in defending class and racial inequality and (hetero)sexual mores (Amar, 2013; Browne, 2015; Davis, 2003; James, 2000; Kelley, 2000; Sexton, 2007; Singh, 2016), and violently occupying indigenous land (Bell and Schreiner, 2018; Byrd, 2011; Dhillon, 2015; Fanon, 1963; </w:t>
      </w:r>
      <w:proofErr w:type="spellStart"/>
      <w:r w:rsidRPr="00624D70">
        <w:rPr>
          <w:sz w:val="6"/>
          <w:szCs w:val="11"/>
        </w:rPr>
        <w:t>Nettelbeck</w:t>
      </w:r>
      <w:proofErr w:type="spellEnd"/>
      <w:r w:rsidRPr="00624D70">
        <w:rPr>
          <w:sz w:val="6"/>
          <w:szCs w:val="11"/>
        </w:rPr>
        <w:t xml:space="preserve"> and </w:t>
      </w:r>
      <w:proofErr w:type="spellStart"/>
      <w:r w:rsidRPr="00624D70">
        <w:rPr>
          <w:sz w:val="6"/>
          <w:szCs w:val="11"/>
        </w:rPr>
        <w:t>Smandych</w:t>
      </w:r>
      <w:proofErr w:type="spellEnd"/>
      <w:r w:rsidRPr="00624D70">
        <w:rPr>
          <w:sz w:val="6"/>
          <w:szCs w:val="11"/>
        </w:rPr>
        <w:t xml:space="preserve">, 2010; Razack 2015). Securitization theory also repeatedly refers to the US War on Drugs as a ‘niche securitization’ (Buzan and Wæver, 2003: 327–331, 2009: 265). This minimizes the transnational history of antiblack violence perpetrated by the US state leading into the mass incarceration of black and Latinx people (Davis, 2003; James, 2000; Rodriguez, 2006) and ignores American covert and counterinsurgency action globally, especially in Latin America. Policing ensures ‘good’ order for those privileged by whiteness, property ownership, gender norms, and/or settler status. The constitutive role of policing and law in the racial, (settler-)colonial, sexual, and class violence of ‘normal politics’ is occluded as a direct result of securitization theory’s reliance on </w:t>
      </w:r>
      <w:proofErr w:type="spellStart"/>
      <w:r w:rsidRPr="00624D70">
        <w:rPr>
          <w:sz w:val="6"/>
          <w:szCs w:val="11"/>
        </w:rPr>
        <w:t>civilizationist</w:t>
      </w:r>
      <w:proofErr w:type="spellEnd"/>
      <w:r w:rsidRPr="00624D70">
        <w:rPr>
          <w:sz w:val="6"/>
          <w:szCs w:val="11"/>
        </w:rPr>
        <w:t xml:space="preserve"> oppositions between politics versus security and politicization versus securitization.</w:t>
      </w:r>
    </w:p>
    <w:p w14:paraId="76C36CC0" w14:textId="77777777" w:rsidR="00642697" w:rsidRPr="00624D70" w:rsidRDefault="00642697" w:rsidP="00642697">
      <w:pPr>
        <w:rPr>
          <w:sz w:val="6"/>
          <w:szCs w:val="11"/>
        </w:rPr>
      </w:pPr>
      <w:r w:rsidRPr="00624D70">
        <w:rPr>
          <w:sz w:val="6"/>
          <w:szCs w:val="11"/>
        </w:rPr>
        <w:t xml:space="preserve">Classic securitization theory is </w:t>
      </w:r>
      <w:proofErr w:type="spellStart"/>
      <w:r w:rsidRPr="00624D70">
        <w:rPr>
          <w:sz w:val="6"/>
          <w:szCs w:val="11"/>
        </w:rPr>
        <w:t>civilizationist</w:t>
      </w:r>
      <w:proofErr w:type="spellEnd"/>
      <w:r w:rsidRPr="00624D70">
        <w:rPr>
          <w:sz w:val="6"/>
          <w:szCs w:val="11"/>
        </w:rPr>
        <w:t xml:space="preserve"> in that it believes that there are </w:t>
      </w:r>
      <w:proofErr w:type="gramStart"/>
      <w:r w:rsidRPr="00624D70">
        <w:rPr>
          <w:sz w:val="6"/>
          <w:szCs w:val="11"/>
        </w:rPr>
        <w:t>more or less politically</w:t>
      </w:r>
      <w:proofErr w:type="gramEnd"/>
      <w:r w:rsidRPr="00624D70">
        <w:rPr>
          <w:sz w:val="6"/>
          <w:szCs w:val="11"/>
        </w:rPr>
        <w:t xml:space="preserve"> and morally developed civilizations. It identifies ‘normal politics’ with (European) civilization and ‘securitization’ with a return to (racialized) primal anarchy. As a result, it depicts ‘underdeveloped’ civilizations as threats to supposedly more advanced ones. This becomes especially clear when examining securitization theory’s ideas about ‘state failure’. Securitization theory claims that in ‘developed’ states (Buzan et al., 1998: 28) a civilized political sphere generally fends off securitization, except when ‘securitization is unavoidable, as when states are faced with an implacable or barbarian aggressor’ (Buzan et al., 1998: 29). By contrast, in ‘failed’ or ‘weak’ states securitization runs amok:</w:t>
      </w:r>
    </w:p>
    <w:p w14:paraId="422FF1D8" w14:textId="77777777" w:rsidR="00642697" w:rsidRPr="00624D70" w:rsidRDefault="00642697" w:rsidP="00642697">
      <w:pPr>
        <w:rPr>
          <w:sz w:val="6"/>
          <w:szCs w:val="11"/>
        </w:rPr>
      </w:pPr>
      <w:r w:rsidRPr="00624D70">
        <w:rPr>
          <w:sz w:val="6"/>
          <w:szCs w:val="11"/>
        </w:rPr>
        <w:t>‘In well-developed states, armed forces and intelligence services are carefully separated from normal political life, and their use is subject to elaborate procedures of authorization. Where such separation is not in place, as in many weak states … much of normal politics is pushed into the security realm’ (Buzan et al., 1998: 28).</w:t>
      </w:r>
    </w:p>
    <w:p w14:paraId="445DBB1E" w14:textId="77777777" w:rsidR="00642697" w:rsidRPr="00624D70" w:rsidRDefault="00642697" w:rsidP="00642697">
      <w:pPr>
        <w:rPr>
          <w:sz w:val="6"/>
          <w:szCs w:val="11"/>
        </w:rPr>
      </w:pPr>
      <w:r w:rsidRPr="00624D70">
        <w:rPr>
          <w:sz w:val="6"/>
          <w:szCs w:val="11"/>
        </w:rPr>
        <w:t>This excessive securitization, in turn, leads to primal (or ‘Hobbesian’ or ‘</w:t>
      </w:r>
      <w:proofErr w:type="spellStart"/>
      <w:r w:rsidRPr="00624D70">
        <w:rPr>
          <w:sz w:val="6"/>
          <w:szCs w:val="11"/>
        </w:rPr>
        <w:t>Kaplanesque</w:t>
      </w:r>
      <w:proofErr w:type="spellEnd"/>
      <w:r w:rsidRPr="00624D70">
        <w:rPr>
          <w:sz w:val="6"/>
          <w:szCs w:val="11"/>
        </w:rPr>
        <w:t>’) anarchy, wherein the state</w:t>
      </w:r>
    </w:p>
    <w:p w14:paraId="5AE04AF5" w14:textId="77777777" w:rsidR="00642697" w:rsidRPr="00624D70" w:rsidRDefault="00642697" w:rsidP="00642697">
      <w:pPr>
        <w:rPr>
          <w:sz w:val="6"/>
          <w:szCs w:val="11"/>
        </w:rPr>
      </w:pPr>
      <w:r w:rsidRPr="00624D70">
        <w:rPr>
          <w:sz w:val="6"/>
          <w:szCs w:val="11"/>
        </w:rPr>
        <w:t>‘</w:t>
      </w:r>
      <w:proofErr w:type="gramStart"/>
      <w:r w:rsidRPr="00624D70">
        <w:rPr>
          <w:sz w:val="6"/>
          <w:szCs w:val="11"/>
        </w:rPr>
        <w:t>fails</w:t>
      </w:r>
      <w:proofErr w:type="gramEnd"/>
      <w:r w:rsidRPr="00624D70">
        <w:rPr>
          <w:sz w:val="6"/>
          <w:szCs w:val="11"/>
        </w:rPr>
        <w:t xml:space="preserve"> to take root or spirals into disintegration. This situation can lead to prolonged periods of primal anarchy, as is currently the case in Afghanistan and various parts of Africa, in which the state is only a shadow and reality is one of rival warlords and gangs’ (Buzan et al., 1998: 50, emphasis added; for analysis of the colonial preoccupation with Afghan ‘tribes’, see Manchanda, 2018).</w:t>
      </w:r>
    </w:p>
    <w:p w14:paraId="69A889C5" w14:textId="77777777" w:rsidR="00642697" w:rsidRPr="00624D70" w:rsidRDefault="00642697" w:rsidP="00642697">
      <w:pPr>
        <w:rPr>
          <w:sz w:val="6"/>
          <w:szCs w:val="11"/>
        </w:rPr>
      </w:pPr>
      <w:r w:rsidRPr="00624D70">
        <w:rPr>
          <w:sz w:val="6"/>
          <w:szCs w:val="11"/>
        </w:rPr>
        <w:t xml:space="preserve">Discourses of state failure are ‘irredeemably rooted in an imperial and racialized imagination’ (Gruffydd Jones, 2015: 65; see also </w:t>
      </w:r>
      <w:proofErr w:type="spellStart"/>
      <w:r w:rsidRPr="00624D70">
        <w:rPr>
          <w:sz w:val="6"/>
          <w:szCs w:val="11"/>
        </w:rPr>
        <w:t>Grovogui</w:t>
      </w:r>
      <w:proofErr w:type="spellEnd"/>
      <w:r w:rsidRPr="00624D70">
        <w:rPr>
          <w:sz w:val="6"/>
          <w:szCs w:val="11"/>
        </w:rPr>
        <w:t xml:space="preserve">, 2001; </w:t>
      </w:r>
      <w:proofErr w:type="spellStart"/>
      <w:r w:rsidRPr="00624D70">
        <w:rPr>
          <w:sz w:val="6"/>
          <w:szCs w:val="11"/>
        </w:rPr>
        <w:t>Shilliam</w:t>
      </w:r>
      <w:proofErr w:type="spellEnd"/>
      <w:r w:rsidRPr="00624D70">
        <w:rPr>
          <w:sz w:val="6"/>
          <w:szCs w:val="11"/>
        </w:rPr>
        <w:t>, 2013; Wai, 2012a, 2012b). While they may avoid overt reference to race, they operate within a lineage of racial discourse that emerged to justify colonialism and continuing trusteeship. This racial hierarchy is fully represented in securitization theory’s list of weak and failing states: Nigeria under Abacha, Sudan, Sierra Leone, Somalia, Liberia, and ‘various parts of Africa’, the USSR under Stalin, Bosnia, Colombia, Afghanistan, Tajikistan, and so on (see Buzan et al., 1998: 28, 50, 69, 146). This is a racial discourse: ‘primal anarchy’ is primarily located in ‘brown’ (‘Afghanistan’) and ‘black’ (‘parts of Africa’) regions.</w:t>
      </w:r>
    </w:p>
    <w:p w14:paraId="01BA3292" w14:textId="77777777" w:rsidR="00642697" w:rsidRPr="00624D70" w:rsidRDefault="00642697" w:rsidP="00642697">
      <w:pPr>
        <w:rPr>
          <w:sz w:val="6"/>
          <w:szCs w:val="11"/>
        </w:rPr>
      </w:pPr>
      <w:r w:rsidRPr="00624D70">
        <w:rPr>
          <w:sz w:val="6"/>
          <w:szCs w:val="11"/>
        </w:rPr>
        <w:t xml:space="preserve">Copenhagen School theorists sometimes seem to be aware of how this division falls. This does not lead them to question it. On the contrary, they warn against </w:t>
      </w:r>
      <w:proofErr w:type="gramStart"/>
      <w:r w:rsidRPr="00624D70">
        <w:rPr>
          <w:sz w:val="6"/>
          <w:szCs w:val="11"/>
        </w:rPr>
        <w:t>Western-centrism</w:t>
      </w:r>
      <w:proofErr w:type="gramEnd"/>
      <w:r w:rsidRPr="00624D70">
        <w:rPr>
          <w:sz w:val="6"/>
          <w:szCs w:val="11"/>
        </w:rPr>
        <w:t>, but only in order to emphasize that it is in the West that ‘normal’ civilized politics exists: ‘if domestic and international were fixed, there would be a risk of generating a cozy Western view of politics: Domestic politics is normal and without security, whereas the extreme is relegated to the international space. In other parts of the world, domestic is not cozy’ (Buzan et al., 1998: 47n7). For securitization theory, primal anarchy exists, not only in the international realm, but also in non-Western ‘other parts of the world’, where a failure of normal politics leads to ‘“tribalist” forms of association’ (Buzan et al., 1998: 69).</w:t>
      </w:r>
    </w:p>
    <w:p w14:paraId="5F32C302" w14:textId="77777777" w:rsidR="00642697" w:rsidRPr="00624D70" w:rsidRDefault="00642697" w:rsidP="00642697">
      <w:pPr>
        <w:rPr>
          <w:sz w:val="6"/>
          <w:szCs w:val="11"/>
        </w:rPr>
      </w:pPr>
      <w:r w:rsidRPr="00624D70">
        <w:rPr>
          <w:sz w:val="6"/>
          <w:szCs w:val="11"/>
        </w:rPr>
        <w:t xml:space="preserve">Securitization theory refuses to seriously consider the role of modern colonialism and ongoing imperial warfare in ‘failed </w:t>
      </w:r>
      <w:proofErr w:type="gramStart"/>
      <w:r w:rsidRPr="00624D70">
        <w:rPr>
          <w:sz w:val="6"/>
          <w:szCs w:val="11"/>
        </w:rPr>
        <w:t>states’</w:t>
      </w:r>
      <w:proofErr w:type="gramEnd"/>
      <w:r w:rsidRPr="00624D70">
        <w:rPr>
          <w:sz w:val="6"/>
          <w:szCs w:val="11"/>
        </w:rPr>
        <w:t>. Such consideration might reveal the significance of Western colonial divide-and-rule policies, extraction of resources and labor, imposition of state borders, and military and covert intervention. Instead, securitization theory frames ‘failed states’ as evidence of a primal state of nature.</w:t>
      </w:r>
    </w:p>
    <w:p w14:paraId="397017DE" w14:textId="77777777" w:rsidR="00642697" w:rsidRPr="00624D70" w:rsidRDefault="00642697" w:rsidP="00642697">
      <w:pPr>
        <w:rPr>
          <w:sz w:val="6"/>
          <w:szCs w:val="11"/>
        </w:rPr>
      </w:pPr>
      <w:proofErr w:type="spellStart"/>
      <w:r w:rsidRPr="00624D70">
        <w:rPr>
          <w:sz w:val="6"/>
          <w:szCs w:val="11"/>
        </w:rPr>
        <w:t>Civilizationism</w:t>
      </w:r>
      <w:proofErr w:type="spellEnd"/>
      <w:r w:rsidRPr="00624D70">
        <w:rPr>
          <w:sz w:val="6"/>
          <w:szCs w:val="11"/>
        </w:rPr>
        <w:t xml:space="preserve"> is not just a collateral, detachable, part of securitization theory’s imaginary, or a sadly unattended-to implication of its </w:t>
      </w:r>
      <w:proofErr w:type="spellStart"/>
      <w:r w:rsidRPr="00624D70">
        <w:rPr>
          <w:sz w:val="6"/>
          <w:szCs w:val="11"/>
        </w:rPr>
        <w:t>Kaplanesque</w:t>
      </w:r>
      <w:proofErr w:type="spellEnd"/>
      <w:r w:rsidRPr="00624D70">
        <w:rPr>
          <w:sz w:val="6"/>
          <w:szCs w:val="11"/>
        </w:rPr>
        <w:t xml:space="preserve"> view of anarchy or its </w:t>
      </w:r>
      <w:proofErr w:type="spellStart"/>
      <w:r w:rsidRPr="00624D70">
        <w:rPr>
          <w:sz w:val="6"/>
          <w:szCs w:val="11"/>
        </w:rPr>
        <w:t>Arendtian</w:t>
      </w:r>
      <w:proofErr w:type="spellEnd"/>
      <w:r w:rsidRPr="00624D70">
        <w:rPr>
          <w:sz w:val="6"/>
          <w:szCs w:val="11"/>
        </w:rPr>
        <w:t xml:space="preserve"> model of politics. The idea that there has been (white) civilizational progress away from (racialized) primal anarchy is omnipresent in securitization theory because it is fundamental to securitization theory’s opposition between politicization and securitization. Ungrounded in the racist and </w:t>
      </w:r>
      <w:proofErr w:type="spellStart"/>
      <w:r w:rsidRPr="00624D70">
        <w:rPr>
          <w:sz w:val="6"/>
          <w:szCs w:val="11"/>
        </w:rPr>
        <w:t>civilizationist</w:t>
      </w:r>
      <w:proofErr w:type="spellEnd"/>
      <w:r w:rsidRPr="00624D70">
        <w:rPr>
          <w:sz w:val="6"/>
          <w:szCs w:val="11"/>
        </w:rPr>
        <w:t xml:space="preserve"> narrative that ‘normal </w:t>
      </w:r>
      <w:proofErr w:type="gramStart"/>
      <w:r w:rsidRPr="00624D70">
        <w:rPr>
          <w:sz w:val="6"/>
          <w:szCs w:val="11"/>
        </w:rPr>
        <w:t>politics’</w:t>
      </w:r>
      <w:proofErr w:type="gramEnd"/>
      <w:r w:rsidRPr="00624D70">
        <w:rPr>
          <w:sz w:val="6"/>
          <w:szCs w:val="11"/>
        </w:rPr>
        <w:t xml:space="preserve"> emerged from ‘primal anarchy’, this opposition would look as arbitrary as it in fact is.</w:t>
      </w:r>
    </w:p>
    <w:p w14:paraId="1C507EF6" w14:textId="77777777" w:rsidR="00642697" w:rsidRPr="00624D70" w:rsidRDefault="00642697" w:rsidP="00642697">
      <w:r w:rsidRPr="00624D70">
        <w:t>Methodological and normative whiteness in securitization theory</w:t>
      </w:r>
    </w:p>
    <w:p w14:paraId="572358A4" w14:textId="77777777" w:rsidR="00642697" w:rsidRPr="00624D70" w:rsidRDefault="00642697" w:rsidP="00642697">
      <w:r w:rsidRPr="00624D70">
        <w:t xml:space="preserve">We have established that securitization theory is founded in a </w:t>
      </w:r>
      <w:proofErr w:type="spellStart"/>
      <w:r w:rsidRPr="00624D70">
        <w:t>civilizationist</w:t>
      </w:r>
      <w:proofErr w:type="spellEnd"/>
      <w:r w:rsidRPr="00624D70">
        <w:t xml:space="preserve"> conceptualization of politics and security that occludes racial and colonial violence. We now demonstrate that, </w:t>
      </w:r>
      <w:proofErr w:type="gramStart"/>
      <w:r w:rsidRPr="00624D70">
        <w:rPr>
          <w:u w:val="single"/>
        </w:rPr>
        <w:t>on the basis of</w:t>
      </w:r>
      <w:proofErr w:type="gramEnd"/>
      <w:r w:rsidRPr="00624D70">
        <w:rPr>
          <w:u w:val="single"/>
        </w:rPr>
        <w:t xml:space="preserve"> these assumptions, securitization theory develops a methodologically and normatively white theory</w:t>
      </w:r>
      <w:r w:rsidRPr="00624D70">
        <w:t>.</w:t>
      </w:r>
    </w:p>
    <w:p w14:paraId="020C6B0A" w14:textId="77777777" w:rsidR="00642697" w:rsidRPr="00624D70" w:rsidRDefault="00642697" w:rsidP="00642697">
      <w:pPr>
        <w:rPr>
          <w:b/>
          <w:bCs/>
          <w:u w:val="single"/>
        </w:rPr>
      </w:pPr>
      <w:r w:rsidRPr="00624D70">
        <w:t xml:space="preserve">As postcolonial, critical race, and feminist </w:t>
      </w:r>
      <w:r w:rsidRPr="00624D70">
        <w:rPr>
          <w:b/>
          <w:bCs/>
          <w:highlight w:val="cyan"/>
          <w:u w:val="single"/>
        </w:rPr>
        <w:t>scholarship argues</w:t>
      </w:r>
      <w:r w:rsidRPr="00624D70">
        <w:rPr>
          <w:u w:val="single"/>
        </w:rPr>
        <w:t xml:space="preserve">, </w:t>
      </w:r>
      <w:r w:rsidRPr="00624D70">
        <w:rPr>
          <w:rStyle w:val="Emphasis"/>
          <w:rFonts w:ascii="Times New Roman" w:hAnsi="Times New Roman" w:cs="Times New Roman"/>
          <w:highlight w:val="cyan"/>
        </w:rPr>
        <w:t>methodology involves making choices about whose perspectives</w:t>
      </w:r>
      <w:r w:rsidRPr="00624D70">
        <w:rPr>
          <w:rStyle w:val="Emphasis"/>
          <w:rFonts w:ascii="Times New Roman" w:hAnsi="Times New Roman" w:cs="Times New Roman"/>
        </w:rPr>
        <w:t xml:space="preserve"> or histories </w:t>
      </w:r>
      <w:r w:rsidRPr="00624D70">
        <w:rPr>
          <w:rStyle w:val="Emphasis"/>
          <w:rFonts w:ascii="Times New Roman" w:hAnsi="Times New Roman" w:cs="Times New Roman"/>
          <w:highlight w:val="cyan"/>
        </w:rPr>
        <w:t>we (de)value</w:t>
      </w:r>
      <w:r w:rsidRPr="00624D70">
        <w:t xml:space="preserve">. Bhambra (2017) defines </w:t>
      </w:r>
      <w:r w:rsidRPr="00624D70">
        <w:rPr>
          <w:b/>
          <w:bCs/>
          <w:highlight w:val="cyan"/>
          <w:u w:val="single"/>
        </w:rPr>
        <w:t>methodological whiteness</w:t>
      </w:r>
      <w:r w:rsidRPr="00624D70">
        <w:rPr>
          <w:b/>
          <w:bCs/>
          <w:u w:val="single"/>
        </w:rPr>
        <w:t xml:space="preserve"> as</w:t>
      </w:r>
    </w:p>
    <w:p w14:paraId="317321D8" w14:textId="77777777" w:rsidR="00642697" w:rsidRPr="00624D70" w:rsidRDefault="00642697" w:rsidP="00642697">
      <w:pPr>
        <w:rPr>
          <w:b/>
          <w:bCs/>
        </w:rPr>
      </w:pPr>
      <w:r w:rsidRPr="00624D70">
        <w:rPr>
          <w:b/>
          <w:bCs/>
          <w:u w:val="single"/>
        </w:rPr>
        <w:t>a way of reflecting</w:t>
      </w:r>
      <w:r w:rsidRPr="00624D70">
        <w:rPr>
          <w:u w:val="single"/>
        </w:rPr>
        <w:t xml:space="preserve"> on the world that </w:t>
      </w:r>
      <w:r w:rsidRPr="00624D70">
        <w:rPr>
          <w:rStyle w:val="Emphasis"/>
          <w:rFonts w:ascii="Times New Roman" w:hAnsi="Times New Roman" w:cs="Times New Roman"/>
          <w:highlight w:val="cyan"/>
        </w:rPr>
        <w:t>fails to acknowledge the role played by race in the very structuring of that world</w:t>
      </w:r>
      <w:r w:rsidRPr="00624D70">
        <w:rPr>
          <w:highlight w:val="cyan"/>
          <w:u w:val="single"/>
        </w:rPr>
        <w:t xml:space="preserve">, and of the </w:t>
      </w:r>
      <w:r w:rsidRPr="00624D70">
        <w:rPr>
          <w:rStyle w:val="Emphasis"/>
          <w:rFonts w:ascii="Times New Roman" w:hAnsi="Times New Roman" w:cs="Times New Roman"/>
          <w:highlight w:val="cyan"/>
        </w:rPr>
        <w:t>ways in which knowledge is constructed</w:t>
      </w:r>
      <w:r w:rsidRPr="00624D70">
        <w:rPr>
          <w:rStyle w:val="Emphasis"/>
          <w:rFonts w:ascii="Times New Roman" w:hAnsi="Times New Roman" w:cs="Times New Roman"/>
        </w:rPr>
        <w:t xml:space="preserve"> and legitimated within it</w:t>
      </w:r>
      <w:r w:rsidRPr="00624D70">
        <w:t xml:space="preserve">. It </w:t>
      </w:r>
      <w:r w:rsidRPr="00624D70">
        <w:rPr>
          <w:b/>
          <w:bCs/>
          <w:highlight w:val="cyan"/>
          <w:u w:val="single"/>
        </w:rPr>
        <w:t>fails to recognize</w:t>
      </w:r>
      <w:r w:rsidRPr="00624D70">
        <w:rPr>
          <w:b/>
          <w:bCs/>
          <w:u w:val="single"/>
        </w:rPr>
        <w:t xml:space="preserve"> </w:t>
      </w:r>
      <w:r w:rsidRPr="00624D70">
        <w:rPr>
          <w:b/>
          <w:bCs/>
          <w:highlight w:val="cyan"/>
          <w:u w:val="single"/>
        </w:rPr>
        <w:t>the dominance of ‘Whiteness’</w:t>
      </w:r>
      <w:r w:rsidRPr="00624D70">
        <w:rPr>
          <w:highlight w:val="cyan"/>
          <w:u w:val="single"/>
        </w:rPr>
        <w:t xml:space="preserve"> as anything other</w:t>
      </w:r>
      <w:r w:rsidRPr="00624D70">
        <w:rPr>
          <w:u w:val="single"/>
        </w:rPr>
        <w:t xml:space="preserve"> than the </w:t>
      </w:r>
      <w:r w:rsidRPr="00624D70">
        <w:rPr>
          <w:highlight w:val="cyan"/>
          <w:u w:val="single"/>
        </w:rPr>
        <w:t>standard</w:t>
      </w:r>
      <w:r w:rsidRPr="00624D70">
        <w:rPr>
          <w:u w:val="single"/>
        </w:rPr>
        <w:t xml:space="preserve"> </w:t>
      </w:r>
      <w:proofErr w:type="gramStart"/>
      <w:r w:rsidRPr="00624D70">
        <w:rPr>
          <w:u w:val="single"/>
        </w:rPr>
        <w:t>state of affairs</w:t>
      </w:r>
      <w:proofErr w:type="gramEnd"/>
      <w:r w:rsidRPr="00624D70">
        <w:t xml:space="preserve"> and </w:t>
      </w:r>
      <w:r w:rsidRPr="00624D70">
        <w:rPr>
          <w:rStyle w:val="Emphasis"/>
          <w:rFonts w:ascii="Times New Roman" w:hAnsi="Times New Roman" w:cs="Times New Roman"/>
          <w:sz w:val="28"/>
          <w:szCs w:val="32"/>
          <w:highlight w:val="cyan"/>
        </w:rPr>
        <w:t>treats</w:t>
      </w:r>
      <w:r w:rsidRPr="00624D70">
        <w:rPr>
          <w:rStyle w:val="Emphasis"/>
          <w:rFonts w:ascii="Times New Roman" w:hAnsi="Times New Roman" w:cs="Times New Roman"/>
          <w:sz w:val="28"/>
          <w:szCs w:val="32"/>
        </w:rPr>
        <w:t xml:space="preserve"> a </w:t>
      </w:r>
      <w:r w:rsidRPr="00624D70">
        <w:rPr>
          <w:rStyle w:val="Emphasis"/>
          <w:rFonts w:ascii="Times New Roman" w:hAnsi="Times New Roman" w:cs="Times New Roman"/>
          <w:sz w:val="28"/>
          <w:szCs w:val="32"/>
          <w:highlight w:val="cyan"/>
        </w:rPr>
        <w:t>limited</w:t>
      </w:r>
      <w:r w:rsidRPr="00624D70">
        <w:rPr>
          <w:b/>
          <w:bCs/>
          <w:szCs w:val="32"/>
          <w:u w:val="single"/>
        </w:rPr>
        <w:t xml:space="preserve"> </w:t>
      </w:r>
      <w:r w:rsidRPr="00624D70">
        <w:rPr>
          <w:b/>
          <w:bCs/>
          <w:u w:val="single"/>
        </w:rPr>
        <w:t>perspective</w:t>
      </w:r>
      <w:r w:rsidRPr="00624D70">
        <w:t xml:space="preserve"> – that deriving from White experience – </w:t>
      </w:r>
      <w:r w:rsidRPr="00624D70">
        <w:rPr>
          <w:b/>
          <w:bCs/>
          <w:sz w:val="21"/>
          <w:szCs w:val="28"/>
          <w:highlight w:val="cyan"/>
          <w:u w:val="single"/>
        </w:rPr>
        <w:t>as</w:t>
      </w:r>
      <w:r w:rsidRPr="00624D70">
        <w:rPr>
          <w:b/>
          <w:bCs/>
          <w:sz w:val="21"/>
          <w:szCs w:val="28"/>
          <w:u w:val="single"/>
        </w:rPr>
        <w:t xml:space="preserve"> a </w:t>
      </w:r>
      <w:r w:rsidRPr="00624D70">
        <w:rPr>
          <w:b/>
          <w:bCs/>
          <w:sz w:val="21"/>
          <w:szCs w:val="28"/>
          <w:highlight w:val="cyan"/>
          <w:u w:val="single"/>
        </w:rPr>
        <w:t>universal</w:t>
      </w:r>
      <w:r w:rsidRPr="00624D70">
        <w:rPr>
          <w:b/>
          <w:bCs/>
          <w:sz w:val="21"/>
          <w:szCs w:val="28"/>
          <w:u w:val="single"/>
        </w:rPr>
        <w:t xml:space="preserve"> perspective</w:t>
      </w:r>
      <w:r w:rsidRPr="00624D70">
        <w:rPr>
          <w:b/>
          <w:bCs/>
          <w:sz w:val="21"/>
          <w:szCs w:val="28"/>
        </w:rPr>
        <w:t>.</w:t>
      </w:r>
    </w:p>
    <w:p w14:paraId="28E632B0" w14:textId="77777777" w:rsidR="00642697" w:rsidRPr="00624D70" w:rsidRDefault="00642697" w:rsidP="00642697">
      <w:r w:rsidRPr="00624D70">
        <w:rPr>
          <w:b/>
          <w:bCs/>
          <w:highlight w:val="cyan"/>
          <w:u w:val="single"/>
        </w:rPr>
        <w:t xml:space="preserve">Operating in </w:t>
      </w:r>
      <w:r w:rsidRPr="00624D70">
        <w:rPr>
          <w:rStyle w:val="Emphasis"/>
          <w:rFonts w:ascii="Times New Roman" w:hAnsi="Times New Roman" w:cs="Times New Roman"/>
          <w:sz w:val="24"/>
          <w:szCs w:val="28"/>
          <w:highlight w:val="cyan"/>
        </w:rPr>
        <w:t>supposedly neutral</w:t>
      </w:r>
      <w:r w:rsidRPr="00624D70">
        <w:rPr>
          <w:b/>
          <w:bCs/>
          <w:sz w:val="21"/>
          <w:szCs w:val="28"/>
          <w:u w:val="single"/>
        </w:rPr>
        <w:t xml:space="preserve"> </w:t>
      </w:r>
      <w:r w:rsidRPr="00624D70">
        <w:rPr>
          <w:b/>
          <w:bCs/>
          <w:u w:val="single"/>
        </w:rPr>
        <w:t>and universal</w:t>
      </w:r>
      <w:r w:rsidRPr="00624D70">
        <w:t xml:space="preserve"> </w:t>
      </w:r>
      <w:r w:rsidRPr="00624D70">
        <w:rPr>
          <w:b/>
          <w:bCs/>
          <w:highlight w:val="cyan"/>
          <w:u w:val="single"/>
        </w:rPr>
        <w:t>terms</w:t>
      </w:r>
      <w:r w:rsidRPr="00624D70">
        <w:t xml:space="preserve">, </w:t>
      </w:r>
      <w:r w:rsidRPr="00624D70">
        <w:rPr>
          <w:u w:val="single"/>
        </w:rPr>
        <w:t xml:space="preserve">methodological whiteness </w:t>
      </w:r>
      <w:r w:rsidRPr="00624D70">
        <w:rPr>
          <w:highlight w:val="cyan"/>
          <w:u w:val="single"/>
        </w:rPr>
        <w:t>naturalizes</w:t>
      </w:r>
      <w:r w:rsidRPr="00624D70">
        <w:rPr>
          <w:u w:val="single"/>
        </w:rPr>
        <w:t xml:space="preserve"> the </w:t>
      </w:r>
      <w:r w:rsidRPr="00624D70">
        <w:rPr>
          <w:highlight w:val="cyan"/>
          <w:u w:val="single"/>
        </w:rPr>
        <w:t>racial status quo</w:t>
      </w:r>
      <w:r w:rsidRPr="00624D70">
        <w:rPr>
          <w:u w:val="single"/>
        </w:rPr>
        <w:t>, eliding the crucial role of racism in political systems or intellectual traditions</w:t>
      </w:r>
      <w:r w:rsidRPr="00624D70">
        <w:t xml:space="preserve">. Bertrand (2018) has critiqued securitization theory’s methodology for setting up a colonial relation wherein subalterns cannot </w:t>
      </w:r>
      <w:proofErr w:type="gramStart"/>
      <w:r w:rsidRPr="00624D70">
        <w:t>speak</w:t>
      </w:r>
      <w:proofErr w:type="gramEnd"/>
      <w:r w:rsidRPr="00624D70">
        <w:t xml:space="preserve"> and securitization theorists speak for them. Our critique is somewhat different: </w:t>
      </w:r>
      <w:r w:rsidRPr="00624D70">
        <w:rPr>
          <w:u w:val="single"/>
        </w:rPr>
        <w:t>we argue that since securitization theory aspires to describe not just ‘what is’ but ‘what should be’,</w:t>
      </w:r>
      <w:r w:rsidRPr="00624D70">
        <w:t xml:space="preserve"> its methodological </w:t>
      </w:r>
      <w:r w:rsidRPr="00624D70">
        <w:rPr>
          <w:b/>
          <w:bCs/>
          <w:u w:val="single"/>
        </w:rPr>
        <w:t xml:space="preserve">whiteness also </w:t>
      </w:r>
      <w:r w:rsidRPr="00624D70">
        <w:rPr>
          <w:b/>
          <w:bCs/>
          <w:highlight w:val="cyan"/>
          <w:u w:val="single"/>
        </w:rPr>
        <w:t>becomes normative</w:t>
      </w:r>
      <w:r w:rsidRPr="00624D70">
        <w:rPr>
          <w:b/>
          <w:bCs/>
          <w:u w:val="single"/>
        </w:rPr>
        <w:t xml:space="preserve"> whiteness</w:t>
      </w:r>
      <w:r w:rsidRPr="00624D70">
        <w:t xml:space="preserve">. To illustrate this argument, we evaluate securitization theory’s </w:t>
      </w:r>
      <w:r w:rsidRPr="00624D70">
        <w:rPr>
          <w:u w:val="single"/>
        </w:rPr>
        <w:t>incorporation of speech act</w:t>
      </w:r>
      <w:r w:rsidRPr="00624D70">
        <w:t xml:space="preserve"> theory and ask how it interfaces with its </w:t>
      </w:r>
      <w:proofErr w:type="spellStart"/>
      <w:r w:rsidRPr="00624D70">
        <w:t>civilizationist</w:t>
      </w:r>
      <w:proofErr w:type="spellEnd"/>
      <w:r w:rsidRPr="00624D70">
        <w:t xml:space="preserve"> conceptualizations of politics and security.</w:t>
      </w:r>
    </w:p>
    <w:p w14:paraId="223364E7" w14:textId="77777777" w:rsidR="00642697" w:rsidRPr="00624D70" w:rsidRDefault="00642697" w:rsidP="00642697">
      <w:r w:rsidRPr="00624D70">
        <w:t xml:space="preserve">Securitization theory bases its methodology in J. L. Austin’s notion of illocutionary speech acts: forms of speech having some element of force, such as making a promise or giving a warning. Combining this with an </w:t>
      </w:r>
      <w:proofErr w:type="spellStart"/>
      <w:r w:rsidRPr="00624D70">
        <w:t>Arendtian</w:t>
      </w:r>
      <w:proofErr w:type="spellEnd"/>
      <w:r w:rsidRPr="00624D70">
        <w:t xml:space="preserve"> concept of politics seems intuitive: Arendt defined politics as action through communication, and Austin provides a method for analyzing communication as action. Notably, this methodology enacts a normative stance, being designed to ‘protect’ </w:t>
      </w:r>
      <w:proofErr w:type="spellStart"/>
      <w:r w:rsidRPr="00624D70">
        <w:t>Arendtian</w:t>
      </w:r>
      <w:proofErr w:type="spellEnd"/>
      <w:r w:rsidRPr="00624D70">
        <w:t xml:space="preserve"> normal politics:</w:t>
      </w:r>
    </w:p>
    <w:p w14:paraId="28B2B907" w14:textId="77777777" w:rsidR="00642697" w:rsidRPr="00624D70" w:rsidRDefault="00642697" w:rsidP="00642697">
      <w:r w:rsidRPr="00624D70">
        <w:rPr>
          <w:rStyle w:val="Emphasis"/>
          <w:rFonts w:ascii="Times New Roman" w:hAnsi="Times New Roman" w:cs="Times New Roman"/>
          <w:highlight w:val="cyan"/>
        </w:rPr>
        <w:t>Securitization</w:t>
      </w:r>
      <w:r w:rsidRPr="00624D70">
        <w:rPr>
          <w:b/>
          <w:bCs/>
          <w:u w:val="single"/>
        </w:rPr>
        <w:t xml:space="preserve"> theory </w:t>
      </w:r>
      <w:r w:rsidRPr="00624D70">
        <w:rPr>
          <w:b/>
          <w:bCs/>
          <w:highlight w:val="cyan"/>
          <w:u w:val="single"/>
        </w:rPr>
        <w:t>was built from the</w:t>
      </w:r>
      <w:r w:rsidRPr="00624D70">
        <w:rPr>
          <w:u w:val="single"/>
        </w:rPr>
        <w:t xml:space="preserve"> start on </w:t>
      </w:r>
      <w:r w:rsidRPr="00624D70">
        <w:rPr>
          <w:rStyle w:val="Emphasis"/>
          <w:rFonts w:ascii="Times New Roman" w:hAnsi="Times New Roman" w:cs="Times New Roman"/>
          <w:highlight w:val="cyan"/>
        </w:rPr>
        <w:t>speech act</w:t>
      </w:r>
      <w:r w:rsidRPr="00624D70">
        <w:rPr>
          <w:b/>
          <w:bCs/>
          <w:u w:val="single"/>
        </w:rPr>
        <w:t xml:space="preserve"> </w:t>
      </w:r>
      <w:r w:rsidRPr="00624D70">
        <w:rPr>
          <w:u w:val="single"/>
        </w:rPr>
        <w:t>theory</w:t>
      </w:r>
      <w:r w:rsidRPr="00624D70">
        <w:t>, because it is an operational method that can be designed to protect politics in Arendt’s sense. Put in short form, the political conception of securitization theory is inspired by Arendt, implemented through speech act theory. (Wæver, 2015: 122, emphasis in original)</w:t>
      </w:r>
    </w:p>
    <w:p w14:paraId="6B71037A" w14:textId="77777777" w:rsidR="00642697" w:rsidRPr="00624D70" w:rsidRDefault="00642697" w:rsidP="00642697">
      <w:r w:rsidRPr="00624D70">
        <w:t xml:space="preserve">As we have seen, </w:t>
      </w:r>
      <w:r w:rsidRPr="00624D70">
        <w:rPr>
          <w:u w:val="single"/>
        </w:rPr>
        <w:t>by defining violence as outside politics</w:t>
      </w:r>
      <w:r w:rsidRPr="00624D70">
        <w:t xml:space="preserve">, </w:t>
      </w:r>
      <w:r w:rsidRPr="00624D70">
        <w:rPr>
          <w:b/>
          <w:bCs/>
          <w:u w:val="single"/>
        </w:rPr>
        <w:t>Arendt failed to acknowledge that</w:t>
      </w:r>
      <w:r w:rsidRPr="00624D70">
        <w:t xml:space="preserve">, by virtue of gender and </w:t>
      </w:r>
      <w:r w:rsidRPr="00624D70">
        <w:rPr>
          <w:b/>
          <w:bCs/>
          <w:u w:val="single"/>
        </w:rPr>
        <w:t>racialization</w:t>
      </w:r>
      <w:r w:rsidRPr="00624D70">
        <w:t xml:space="preserve">, some people are </w:t>
      </w:r>
      <w:r w:rsidRPr="00624D70">
        <w:rPr>
          <w:b/>
          <w:bCs/>
          <w:u w:val="single"/>
        </w:rPr>
        <w:t>produced as the ‘raw materials’ of others’ political freedom</w:t>
      </w:r>
      <w:r w:rsidRPr="00624D70">
        <w:t xml:space="preserve">. When securitization theory claims that the purpose of its method is to protect </w:t>
      </w:r>
      <w:proofErr w:type="spellStart"/>
      <w:r w:rsidRPr="00624D70">
        <w:t>Arendtian</w:t>
      </w:r>
      <w:proofErr w:type="spellEnd"/>
      <w:r w:rsidRPr="00624D70">
        <w:t xml:space="preserve"> ‘normal politics’, it implicitly undertakes to defend the status quo of a violent international racial order.</w:t>
      </w:r>
    </w:p>
    <w:p w14:paraId="699F5987" w14:textId="77777777" w:rsidR="00642697" w:rsidRPr="00624D70" w:rsidRDefault="00642697" w:rsidP="00642697">
      <w:r w:rsidRPr="00624D70">
        <w:t xml:space="preserve">To begin, we can observe that securitization theory does not challenge the ways in which structures of speech acts (like law, civil hierarchy, or international treaties) are and have been central to enforcing a colonial system of global inequality. On the contrary, </w:t>
      </w:r>
      <w:r w:rsidRPr="00624D70">
        <w:rPr>
          <w:b/>
          <w:bCs/>
          <w:u w:val="single"/>
        </w:rPr>
        <w:t>securitization theory is structured, through its apparent neutrality, to supplement and reinforce those structures</w:t>
      </w:r>
      <w:r w:rsidRPr="00624D70">
        <w:t>.</w:t>
      </w:r>
    </w:p>
    <w:p w14:paraId="694E58C6" w14:textId="04EF2C73" w:rsidR="00DD022D" w:rsidRPr="00624D70" w:rsidRDefault="00DD022D" w:rsidP="00DD022D">
      <w:pPr>
        <w:pStyle w:val="Heading3"/>
        <w:rPr>
          <w:rFonts w:cs="Times New Roman"/>
        </w:rPr>
      </w:pPr>
      <w:r>
        <w:rPr>
          <w:rFonts w:cs="Times New Roman"/>
        </w:rPr>
        <w:t>FW---Epistemology First---2NC</w:t>
      </w:r>
    </w:p>
    <w:p w14:paraId="7DB08A34" w14:textId="77777777" w:rsidR="00DD022D" w:rsidRPr="00624D70" w:rsidRDefault="00DD022D" w:rsidP="00DD022D">
      <w:pPr>
        <w:pStyle w:val="Heading4"/>
        <w:rPr>
          <w:rFonts w:cs="Times New Roman"/>
          <w:szCs w:val="26"/>
        </w:rPr>
      </w:pPr>
      <w:r w:rsidRPr="00624D70">
        <w:rPr>
          <w:rFonts w:cs="Times New Roman"/>
          <w:szCs w:val="26"/>
        </w:rPr>
        <w:t xml:space="preserve">Interrogating epistemology and knowledge production is key-- their appeals to a more 'limited' or 'neutral' ground for disagreement cohere a </w:t>
      </w:r>
      <w:r w:rsidRPr="00624D70">
        <w:rPr>
          <w:rFonts w:cs="Times New Roman"/>
          <w:szCs w:val="26"/>
          <w:u w:val="single"/>
        </w:rPr>
        <w:t>racialized status quo</w:t>
      </w:r>
      <w:r w:rsidRPr="00624D70">
        <w:rPr>
          <w:rFonts w:cs="Times New Roman"/>
          <w:szCs w:val="26"/>
        </w:rPr>
        <w:t xml:space="preserve">. </w:t>
      </w:r>
    </w:p>
    <w:p w14:paraId="78B2EAC4" w14:textId="77777777" w:rsidR="00DD022D" w:rsidRPr="00624D70" w:rsidRDefault="00DD022D" w:rsidP="00DD022D">
      <w:r w:rsidRPr="00624D70">
        <w:t xml:space="preserve">Allison </w:t>
      </w:r>
      <w:r w:rsidRPr="00624D70">
        <w:rPr>
          <w:rStyle w:val="Style13ptBold"/>
        </w:rPr>
        <w:t>Howell</w:t>
      </w:r>
      <w:r w:rsidRPr="00624D70">
        <w:t xml:space="preserve"> </w:t>
      </w:r>
      <w:r w:rsidRPr="00624D70">
        <w:rPr>
          <w:rStyle w:val="Style13ptBold"/>
        </w:rPr>
        <w:t>and</w:t>
      </w:r>
      <w:r w:rsidRPr="00624D70">
        <w:t xml:space="preserve"> Melanie Richter-</w:t>
      </w:r>
      <w:r w:rsidRPr="00624D70">
        <w:rPr>
          <w:rStyle w:val="Style13ptBold"/>
        </w:rPr>
        <w:t xml:space="preserve">Montpetit, </w:t>
      </w:r>
      <w:r w:rsidRPr="00624D70">
        <w:t>(20</w:t>
      </w:r>
      <w:r w:rsidRPr="00624D70">
        <w:rPr>
          <w:rStyle w:val="Style13ptBold"/>
        </w:rPr>
        <w:t>20</w:t>
      </w:r>
      <w:r w:rsidRPr="00624D70">
        <w:t xml:space="preserve">), Allison = </w:t>
      </w:r>
      <w:r w:rsidRPr="00624D70">
        <w:br/>
        <w:t xml:space="preserve">Associate Professor of Political Science at Rutgers, author of Madness in International Relations: Psychology, Security and the Global Governance of Mental Health, Melanie Senior Lecturer in International Security@ University of Sussex, worked as a Lecturer in International Relations at the University of Sheffield, "Is securitization theory racist? </w:t>
      </w:r>
      <w:proofErr w:type="spellStart"/>
      <w:r w:rsidRPr="00624D70">
        <w:t>Civilizationism</w:t>
      </w:r>
      <w:proofErr w:type="spellEnd"/>
      <w:r w:rsidRPr="00624D70">
        <w:t xml:space="preserve">, methodological whiteness, and antiblack thought in the Copenhagen School", Security Dialogue, 51(1), 3-22. https://doi.org/10.1177/0967010619862921, PA </w:t>
      </w:r>
    </w:p>
    <w:p w14:paraId="1F73C6A9" w14:textId="77777777" w:rsidR="00DD022D" w:rsidRPr="00624D70" w:rsidRDefault="00DD022D" w:rsidP="00DD022D">
      <w:r w:rsidRPr="00624D70">
        <w:rPr>
          <w:sz w:val="15"/>
          <w:szCs w:val="20"/>
        </w:rPr>
        <w:t xml:space="preserve">The argument presented here is not a personal indictment of any </w:t>
      </w:r>
      <w:proofErr w:type="gramStart"/>
      <w:r w:rsidRPr="00624D70">
        <w:rPr>
          <w:sz w:val="15"/>
          <w:szCs w:val="20"/>
        </w:rPr>
        <w:t>particular author</w:t>
      </w:r>
      <w:proofErr w:type="gramEnd"/>
      <w:r w:rsidRPr="00624D70">
        <w:rPr>
          <w:sz w:val="15"/>
          <w:szCs w:val="20"/>
        </w:rPr>
        <w:t xml:space="preserve">. Contrary to commonsense notions that reduce racism to interpersonal prejudices of openly bigoted individuals, </w:t>
      </w:r>
      <w:r w:rsidRPr="00624D70">
        <w:rPr>
          <w:sz w:val="15"/>
          <w:szCs w:val="20"/>
          <w:u w:val="single"/>
        </w:rPr>
        <w:t>racism and white supremacy are systems of power</w:t>
      </w:r>
      <w:r w:rsidRPr="00624D70">
        <w:rPr>
          <w:sz w:val="15"/>
          <w:szCs w:val="20"/>
        </w:rPr>
        <w:t xml:space="preserve"> (Bonilla-Silva, 2006). </w:t>
      </w:r>
      <w:r w:rsidRPr="00624D70">
        <w:t xml:space="preserve">Epistemic </w:t>
      </w:r>
      <w:r w:rsidRPr="00624D70">
        <w:rPr>
          <w:rStyle w:val="Emphasis"/>
          <w:rFonts w:ascii="Times New Roman" w:hAnsi="Times New Roman" w:cs="Times New Roman"/>
          <w:highlight w:val="cyan"/>
        </w:rPr>
        <w:t>racism</w:t>
      </w:r>
      <w:r w:rsidRPr="00624D70">
        <w:rPr>
          <w:rStyle w:val="Emphasis"/>
          <w:rFonts w:ascii="Times New Roman" w:hAnsi="Times New Roman" w:cs="Times New Roman"/>
        </w:rPr>
        <w:t xml:space="preserve"> is </w:t>
      </w:r>
      <w:r w:rsidRPr="00624D70">
        <w:rPr>
          <w:rStyle w:val="Emphasis"/>
          <w:rFonts w:ascii="Times New Roman" w:hAnsi="Times New Roman" w:cs="Times New Roman"/>
          <w:highlight w:val="cyan"/>
        </w:rPr>
        <w:t>intrinsic to Western knowledge</w:t>
      </w:r>
      <w:r w:rsidRPr="00624D70">
        <w:rPr>
          <w:b/>
          <w:bCs/>
          <w:u w:val="single"/>
        </w:rPr>
        <w:t xml:space="preserve"> structures</w:t>
      </w:r>
      <w:r w:rsidRPr="00624D70">
        <w:t xml:space="preserve">, and not merely a failure of individual scholarship (Bhambra, 2013; </w:t>
      </w:r>
      <w:proofErr w:type="spellStart"/>
      <w:r w:rsidRPr="00624D70">
        <w:t>Grosfoguel</w:t>
      </w:r>
      <w:proofErr w:type="spellEnd"/>
      <w:r w:rsidRPr="00624D70">
        <w:t xml:space="preserve">, 2003). </w:t>
      </w:r>
      <w:r w:rsidRPr="00624D70">
        <w:rPr>
          <w:sz w:val="16"/>
          <w:szCs w:val="21"/>
        </w:rPr>
        <w:t>Just as the ongoing racialized distribution of life chances across liberal societies is not simply the effect of intentionally racist individuals, racialized knowledge production is not simply the result of bad or flawed individual theorists</w:t>
      </w:r>
      <w:r w:rsidRPr="00624D70">
        <w:t xml:space="preserve">. </w:t>
      </w:r>
      <w:r w:rsidRPr="00624D70">
        <w:rPr>
          <w:b/>
          <w:bCs/>
          <w:sz w:val="21"/>
          <w:szCs w:val="28"/>
          <w:highlight w:val="cyan"/>
          <w:u w:val="single"/>
        </w:rPr>
        <w:t>Colonial</w:t>
      </w:r>
      <w:r w:rsidRPr="00624D70">
        <w:rPr>
          <w:b/>
          <w:bCs/>
          <w:sz w:val="21"/>
          <w:szCs w:val="28"/>
          <w:u w:val="single"/>
        </w:rPr>
        <w:t xml:space="preserve"> and </w:t>
      </w:r>
      <w:r w:rsidRPr="00624D70">
        <w:rPr>
          <w:b/>
          <w:bCs/>
          <w:sz w:val="21"/>
          <w:szCs w:val="28"/>
          <w:highlight w:val="cyan"/>
          <w:u w:val="single"/>
        </w:rPr>
        <w:t xml:space="preserve">racist assumptions </w:t>
      </w:r>
      <w:r w:rsidRPr="00624D70">
        <w:rPr>
          <w:b/>
          <w:bCs/>
          <w:sz w:val="21"/>
          <w:szCs w:val="28"/>
          <w:u w:val="single"/>
        </w:rPr>
        <w:t xml:space="preserve">about racial and civilizational difference </w:t>
      </w:r>
      <w:r w:rsidRPr="00624D70">
        <w:rPr>
          <w:b/>
          <w:bCs/>
          <w:sz w:val="21"/>
          <w:szCs w:val="28"/>
          <w:highlight w:val="cyan"/>
          <w:u w:val="single"/>
        </w:rPr>
        <w:t>animate the core political categories</w:t>
      </w:r>
      <w:r w:rsidRPr="00624D70">
        <w:rPr>
          <w:sz w:val="21"/>
          <w:szCs w:val="28"/>
        </w:rPr>
        <w:t xml:space="preserve"> </w:t>
      </w:r>
      <w:r w:rsidRPr="00624D70">
        <w:t>and theoretical frameworks of Western social and political thought. As we demonstrate, this is also true of classic securitization theory.</w:t>
      </w:r>
    </w:p>
    <w:p w14:paraId="3798F3BF" w14:textId="77777777" w:rsidR="00DD022D" w:rsidRPr="00624D70" w:rsidRDefault="00DD022D" w:rsidP="00DD022D">
      <w:r w:rsidRPr="00624D70">
        <w:t>We begin by acknowledging that discussions of racism or colonialism are not entirely absent in classic securitization theory. Security: A New Framework for Analysis briefly discusses the racial politics of US domestic societal security (Buzan et al., 1998: 130). In one of securitization theory’s original formulations, Wæver discusses neo-Nazi attacks on asylum-seekers and racist justifications for the securitization of migration (Wæver, 1995; 70; see also Buzan et al., 1998; 42, 44–45). Colonialism is sometimes referenced (see Buzan et al., 1998: 61, 63, 98, 129; Buzan and Wæver, 2003: 14–18, 221), and white supremacism is mentioned as a potential ‘</w:t>
      </w:r>
      <w:proofErr w:type="spellStart"/>
      <w:r w:rsidRPr="00624D70">
        <w:t>macrosecuritization</w:t>
      </w:r>
      <w:proofErr w:type="spellEnd"/>
      <w:r w:rsidRPr="00624D70">
        <w:t xml:space="preserve">’ (Buzan and Wæver, 2009: 263). </w:t>
      </w:r>
      <w:r w:rsidRPr="00624D70">
        <w:rPr>
          <w:u w:val="single"/>
        </w:rPr>
        <w:t xml:space="preserve">Our argument is </w:t>
      </w:r>
      <w:r w:rsidRPr="00624D70">
        <w:rPr>
          <w:b/>
          <w:bCs/>
          <w:sz w:val="21"/>
          <w:szCs w:val="28"/>
          <w:highlight w:val="cyan"/>
          <w:u w:val="single"/>
        </w:rPr>
        <w:t>not that race is absent in securitization</w:t>
      </w:r>
      <w:r w:rsidRPr="00624D70">
        <w:rPr>
          <w:b/>
          <w:bCs/>
          <w:sz w:val="21"/>
          <w:szCs w:val="28"/>
          <w:u w:val="single"/>
        </w:rPr>
        <w:t xml:space="preserve"> theory, </w:t>
      </w:r>
      <w:r w:rsidRPr="00624D70">
        <w:rPr>
          <w:b/>
          <w:bCs/>
          <w:sz w:val="21"/>
          <w:szCs w:val="28"/>
          <w:highlight w:val="cyan"/>
          <w:u w:val="single"/>
        </w:rPr>
        <w:t>but</w:t>
      </w:r>
      <w:r w:rsidRPr="00624D70">
        <w:rPr>
          <w:b/>
          <w:bCs/>
          <w:sz w:val="21"/>
          <w:szCs w:val="28"/>
          <w:u w:val="single"/>
        </w:rPr>
        <w:t xml:space="preserve"> that </w:t>
      </w:r>
      <w:r w:rsidRPr="00624D70">
        <w:rPr>
          <w:b/>
          <w:bCs/>
          <w:sz w:val="21"/>
          <w:szCs w:val="28"/>
          <w:highlight w:val="cyan"/>
          <w:u w:val="single"/>
        </w:rPr>
        <w:t>racist political thought is integral to it</w:t>
      </w:r>
      <w:r w:rsidRPr="00624D70">
        <w:rPr>
          <w:u w:val="single"/>
        </w:rPr>
        <w:t>, even when classic securitization theory texts discuss race or colonialism</w:t>
      </w:r>
      <w:r w:rsidRPr="00624D70">
        <w:t>.</w:t>
      </w:r>
    </w:p>
    <w:p w14:paraId="01CBC2A1" w14:textId="77777777" w:rsidR="00DD022D" w:rsidRPr="00624D70" w:rsidRDefault="00DD022D" w:rsidP="00DD022D">
      <w:pPr>
        <w:rPr>
          <w:sz w:val="6"/>
          <w:szCs w:val="11"/>
        </w:rPr>
      </w:pPr>
      <w:r w:rsidRPr="00624D70">
        <w:rPr>
          <w:sz w:val="6"/>
          <w:szCs w:val="11"/>
        </w:rPr>
        <w:t>The article proceeds in four sections. The first section reviews the securitization theory framework and notable criticisms of it. The second focuses on the conceptual apparatus of securitization theory, showing how its conceptualization of ‘</w:t>
      </w:r>
      <w:proofErr w:type="gramStart"/>
      <w:r w:rsidRPr="00624D70">
        <w:rPr>
          <w:sz w:val="6"/>
          <w:szCs w:val="11"/>
        </w:rPr>
        <w:t>politics’</w:t>
      </w:r>
      <w:proofErr w:type="gramEnd"/>
      <w:r w:rsidRPr="00624D70">
        <w:rPr>
          <w:sz w:val="6"/>
          <w:szCs w:val="11"/>
        </w:rPr>
        <w:t xml:space="preserve"> and ‘security’ is founded in </w:t>
      </w:r>
      <w:proofErr w:type="spellStart"/>
      <w:r w:rsidRPr="00624D70">
        <w:rPr>
          <w:sz w:val="6"/>
          <w:szCs w:val="11"/>
        </w:rPr>
        <w:t>civilizationist</w:t>
      </w:r>
      <w:proofErr w:type="spellEnd"/>
      <w:r w:rsidRPr="00624D70">
        <w:rPr>
          <w:sz w:val="6"/>
          <w:szCs w:val="11"/>
        </w:rPr>
        <w:t xml:space="preserve"> thought. The third section focuses on securitization theory’s methodology, highlighting its methodological whiteness. The fourth section illustrates how antiblackness is a crucial building-block in securitization theory’s conceptual division between security and politics. Securitization theory finds ‘primal anarchy’ especially in ‘Africa’, which it casts as irrationally </w:t>
      </w:r>
      <w:proofErr w:type="spellStart"/>
      <w:r w:rsidRPr="00624D70">
        <w:rPr>
          <w:sz w:val="6"/>
          <w:szCs w:val="11"/>
        </w:rPr>
        <w:t>oversecuritized</w:t>
      </w:r>
      <w:proofErr w:type="spellEnd"/>
      <w:r w:rsidRPr="00624D70">
        <w:rPr>
          <w:sz w:val="6"/>
          <w:szCs w:val="11"/>
        </w:rPr>
        <w:t xml:space="preserve">, making it a foil to ‘civilized </w:t>
      </w:r>
      <w:proofErr w:type="gramStart"/>
      <w:r w:rsidRPr="00624D70">
        <w:rPr>
          <w:sz w:val="6"/>
          <w:szCs w:val="11"/>
        </w:rPr>
        <w:t>politics’</w:t>
      </w:r>
      <w:proofErr w:type="gramEnd"/>
      <w:r w:rsidRPr="00624D70">
        <w:rPr>
          <w:sz w:val="6"/>
          <w:szCs w:val="11"/>
        </w:rPr>
        <w:t>.</w:t>
      </w:r>
    </w:p>
    <w:p w14:paraId="00F63E9C" w14:textId="77777777" w:rsidR="00DD022D" w:rsidRPr="00624D70" w:rsidRDefault="00DD022D" w:rsidP="00DD022D">
      <w:pPr>
        <w:rPr>
          <w:sz w:val="6"/>
          <w:szCs w:val="11"/>
        </w:rPr>
      </w:pPr>
      <w:r w:rsidRPr="00624D70">
        <w:rPr>
          <w:sz w:val="6"/>
          <w:szCs w:val="11"/>
        </w:rPr>
        <w:t xml:space="preserve">Throughout, we focus on classic articulations of securitization theory associated with the Copenhagen School. Classic securitization theory is very much an ongoing intellectual project that continues to be assertively defended by its founders (Buzan and Wæver, 1997; Wæver, 2011, 2015), and its basic precepts </w:t>
      </w:r>
      <w:proofErr w:type="gramStart"/>
      <w:r w:rsidRPr="00624D70">
        <w:rPr>
          <w:sz w:val="6"/>
          <w:szCs w:val="11"/>
        </w:rPr>
        <w:t>are in need of</w:t>
      </w:r>
      <w:proofErr w:type="gramEnd"/>
      <w:r w:rsidRPr="00624D70">
        <w:rPr>
          <w:sz w:val="6"/>
          <w:szCs w:val="11"/>
        </w:rPr>
        <w:t xml:space="preserve"> questioning in new ways. However, we are not unaware of divergences in ‘second-generation’ and other iterations of securitization theory. We therefore conclude with some thoughts about whether other versions of securitization theory emulate or dispense with the racism of classic securitization theory, and a discussion of whether the theory, or even just the word ‘securitization’, can be salvaged.</w:t>
      </w:r>
    </w:p>
    <w:p w14:paraId="01CC88EC" w14:textId="77777777" w:rsidR="00DD022D" w:rsidRPr="00624D70" w:rsidRDefault="00DD022D" w:rsidP="00DD022D">
      <w:pPr>
        <w:rPr>
          <w:sz w:val="6"/>
          <w:szCs w:val="11"/>
        </w:rPr>
      </w:pPr>
      <w:r w:rsidRPr="00624D70">
        <w:rPr>
          <w:sz w:val="6"/>
          <w:szCs w:val="11"/>
        </w:rPr>
        <w:t>Securitization theory and its critics</w:t>
      </w:r>
    </w:p>
    <w:p w14:paraId="1EAD6A39" w14:textId="77777777" w:rsidR="00DD022D" w:rsidRPr="00624D70" w:rsidRDefault="00DD022D" w:rsidP="00DD022D">
      <w:pPr>
        <w:rPr>
          <w:sz w:val="8"/>
          <w:szCs w:val="13"/>
        </w:rPr>
      </w:pPr>
      <w:r w:rsidRPr="00624D70">
        <w:rPr>
          <w:sz w:val="8"/>
          <w:szCs w:val="13"/>
        </w:rPr>
        <w:t>Securitization theory was forged in the post–Cold War period as a compromise between traditional (neo)realist military security analysis and Aberystwyth School scholarship that advocated widening the definition of security. Securitization theory aims to recuperate realism’s definition of security: survival in the face of an existential threat (Buzan et al., 1998: 1), while agreeing with the Aberystwyth School that security analysis should not focus solely on military state security.</w:t>
      </w:r>
    </w:p>
    <w:p w14:paraId="7DD0BEAA" w14:textId="77777777" w:rsidR="00DD022D" w:rsidRPr="00624D70" w:rsidRDefault="00DD022D" w:rsidP="00DD022D">
      <w:pPr>
        <w:rPr>
          <w:sz w:val="8"/>
          <w:szCs w:val="13"/>
        </w:rPr>
      </w:pPr>
      <w:r w:rsidRPr="00624D70">
        <w:rPr>
          <w:sz w:val="8"/>
          <w:szCs w:val="13"/>
        </w:rPr>
        <w:t>Drawing on J. L. Austin’s speech act theory, securitization theory proposes a social constructivist methodology. Securitization is defined as occurring not only when ‘security’ is uttered but during any invocation of existential threat to a referent object (including, but not only, states). The securitizing actor must have some authority, but their audience must also accept, through consent or coercion (Buzan et al., 1998: 25), their claim. Securitization theory thus views securitizations as illocutionary and intersubjective.</w:t>
      </w:r>
    </w:p>
    <w:p w14:paraId="4C2F7E59" w14:textId="77777777" w:rsidR="00DD022D" w:rsidRPr="00624D70" w:rsidRDefault="00DD022D" w:rsidP="00DD022D">
      <w:pPr>
        <w:rPr>
          <w:sz w:val="8"/>
          <w:szCs w:val="13"/>
        </w:rPr>
      </w:pPr>
      <w:r w:rsidRPr="00624D70">
        <w:rPr>
          <w:sz w:val="8"/>
          <w:szCs w:val="13"/>
        </w:rPr>
        <w:t xml:space="preserve">Securitization theory centrally distinguishes between politics and security, or politicization and securitization. Through securitization, an issue is intersubjectively deemed an existential threat. This justifies breaking ‘normal’ political rules (Buzan et al., 1998: 5), a potentially dangerous slip from the norm to the exception. Wæver further draws attention to the (presumptively desirable) possibility of </w:t>
      </w:r>
      <w:proofErr w:type="spellStart"/>
      <w:r w:rsidRPr="00624D70">
        <w:rPr>
          <w:sz w:val="8"/>
          <w:szCs w:val="13"/>
        </w:rPr>
        <w:t>desecuritization</w:t>
      </w:r>
      <w:proofErr w:type="spellEnd"/>
      <w:r w:rsidRPr="00624D70">
        <w:rPr>
          <w:sz w:val="8"/>
          <w:szCs w:val="13"/>
        </w:rPr>
        <w:t xml:space="preserve">: de-escalation back to ‘normal politics’ (Wæver, 1995; see also </w:t>
      </w:r>
      <w:proofErr w:type="spellStart"/>
      <w:r w:rsidRPr="00624D70">
        <w:rPr>
          <w:sz w:val="8"/>
          <w:szCs w:val="13"/>
        </w:rPr>
        <w:t>Aradau</w:t>
      </w:r>
      <w:proofErr w:type="spellEnd"/>
      <w:r w:rsidRPr="00624D70">
        <w:rPr>
          <w:sz w:val="8"/>
          <w:szCs w:val="13"/>
        </w:rPr>
        <w:t>, 2004). This is securitization theory’s great strength: it provides a methodology for questioning how security threats are constructed, and how this might be reversed.</w:t>
      </w:r>
    </w:p>
    <w:p w14:paraId="550F04DB" w14:textId="77777777" w:rsidR="00DD022D" w:rsidRPr="00624D70" w:rsidRDefault="00DD022D" w:rsidP="00DD022D">
      <w:pPr>
        <w:rPr>
          <w:sz w:val="6"/>
          <w:szCs w:val="11"/>
        </w:rPr>
      </w:pPr>
      <w:r w:rsidRPr="00624D70">
        <w:rPr>
          <w:sz w:val="6"/>
          <w:szCs w:val="11"/>
        </w:rPr>
        <w:t xml:space="preserve">Several decades after its formulation, securitization theory has many variants (see </w:t>
      </w:r>
      <w:proofErr w:type="spellStart"/>
      <w:r w:rsidRPr="00624D70">
        <w:rPr>
          <w:sz w:val="6"/>
          <w:szCs w:val="11"/>
        </w:rPr>
        <w:t>Balzacq</w:t>
      </w:r>
      <w:proofErr w:type="spellEnd"/>
      <w:r w:rsidRPr="00624D70">
        <w:rPr>
          <w:sz w:val="6"/>
          <w:szCs w:val="11"/>
        </w:rPr>
        <w:t>, 2011). These are too numerous to do justice to here. Instead, we focus on four key critiques of classic securitization theory and demonstrate that they sometimes replicate, and at other times do not sufficiently challenge, the racist political thought fundamental to securitization theory’s concepts and methodology.</w:t>
      </w:r>
    </w:p>
    <w:p w14:paraId="3C3A2E4F" w14:textId="77777777" w:rsidR="00DD022D" w:rsidRPr="00624D70" w:rsidRDefault="00DD022D" w:rsidP="00DD022D">
      <w:pPr>
        <w:rPr>
          <w:sz w:val="6"/>
          <w:szCs w:val="11"/>
        </w:rPr>
      </w:pPr>
      <w:r w:rsidRPr="00624D70">
        <w:rPr>
          <w:sz w:val="6"/>
          <w:szCs w:val="11"/>
        </w:rPr>
        <w:t xml:space="preserve">First, feminist scholars of securitization theory have questioned whether the theory can account for gender relations (Hansen, 2000; Heck and Schlag, 2013; </w:t>
      </w:r>
      <w:proofErr w:type="spellStart"/>
      <w:r w:rsidRPr="00624D70">
        <w:rPr>
          <w:sz w:val="6"/>
          <w:szCs w:val="11"/>
        </w:rPr>
        <w:t>Hoogensen</w:t>
      </w:r>
      <w:proofErr w:type="spellEnd"/>
      <w:r w:rsidRPr="00624D70">
        <w:rPr>
          <w:sz w:val="6"/>
          <w:szCs w:val="11"/>
        </w:rPr>
        <w:t xml:space="preserve"> and Rottem, 2004; H. Hudson, 2005; N. F. Hudson, 2009; Kearns, 2017). Much of this research is inspired by Hansen’s (2000) widely cited article that argues that classic securitization theory’s limitations regarding gender are methodological: speech act theory cannot account for the gendered power dynamics that underpin situations when speech is not possible. Hansen illustrates these methodological shortcomings through the fable of the Little Mermaid, wittily locating the analysis in Copenhagen, then abruptly travels to Pakistan and Bosnia for empirical evidence. There, Hansen (2000: 299) finds ‘</w:t>
      </w:r>
      <w:proofErr w:type="spellStart"/>
      <w:r w:rsidRPr="00624D70">
        <w:rPr>
          <w:sz w:val="6"/>
          <w:szCs w:val="11"/>
        </w:rPr>
        <w:t>honour</w:t>
      </w:r>
      <w:proofErr w:type="spellEnd"/>
      <w:r w:rsidRPr="00624D70">
        <w:rPr>
          <w:sz w:val="6"/>
          <w:szCs w:val="11"/>
        </w:rPr>
        <w:t xml:space="preserve"> killings’ and ‘raped Muslim women’ who are deemed to be silent. This Orientalist imaginary constructs a racial opposition: white Western women, who have achieved legitimacy as vocal political actors, versus ‘silent’ subaltern women (Abu-Lughod, 2002; on securitization theory, see Bertrand, 2018). This elides gendered insecurity in places like Denmark, where ‘gender equality’ is often figured in white supremacist discourses as a mark of civilization threatened, for instance, by </w:t>
      </w:r>
      <w:proofErr w:type="spellStart"/>
      <w:r w:rsidRPr="00624D70">
        <w:rPr>
          <w:sz w:val="6"/>
          <w:szCs w:val="11"/>
        </w:rPr>
        <w:t>Muslimified</w:t>
      </w:r>
      <w:proofErr w:type="spellEnd"/>
      <w:r w:rsidRPr="00624D70">
        <w:rPr>
          <w:sz w:val="6"/>
          <w:szCs w:val="11"/>
        </w:rPr>
        <w:t xml:space="preserve"> (Richter-Montpetit, 2014: 45) immigrants. So, in core feminist securitization theory texts, we find that Eurocentric and racist thought is reaffirmed rather than challenged.</w:t>
      </w:r>
    </w:p>
    <w:p w14:paraId="1F0F63FE" w14:textId="77777777" w:rsidR="00DD022D" w:rsidRPr="00624D70" w:rsidRDefault="00DD022D" w:rsidP="00DD022D">
      <w:pPr>
        <w:rPr>
          <w:sz w:val="6"/>
          <w:szCs w:val="11"/>
        </w:rPr>
      </w:pPr>
      <w:r w:rsidRPr="00624D70">
        <w:rPr>
          <w:sz w:val="6"/>
          <w:szCs w:val="11"/>
        </w:rPr>
        <w:t>Second, securitization theory’s Eurocentrism has been challenged by scholarship that asks whether applying securitization theory to the non-West upends or modifies the theory (Bilgin, 2010, 2011; Wilkinson, 2007), a question echoed by some of securitization theory’s original proponents (see Greenwood and Wæver, 2013). However, securitization theory has never ignored the ‘non-West’. As we will show, it draws heavily on racist accounts of spaces outside Europe that reify a stark division between ‘West’ and ‘non-West’ without examining colonial relationalities. Critics of securitization theory’s Eurocentrism assert that we cannot assume a (functioning, democratic) European state in non-West spaces, but ignore the (settler-)colonial underpinnings of the state system and border cartographies. Seeing the issue solely as the analytical exclusion of the ‘non-West’, they decry ‘Eurocentrism’ while retaining racist political thought. We adopt a more robust analysis (see Sabaratnam, 2013) that views Eurocentrism as involving the ideas that: (1) ‘Europe’ or ‘the West’ is ontologically distinctive; (2) European development was endogenous; and (3) European cultural and political achievements were subsequently diffused across the world. Additionally, we deploy concepts beyond Eurocentrism (</w:t>
      </w:r>
      <w:proofErr w:type="spellStart"/>
      <w:r w:rsidRPr="00624D70">
        <w:rPr>
          <w:sz w:val="6"/>
          <w:szCs w:val="11"/>
        </w:rPr>
        <w:t>civilizationism</w:t>
      </w:r>
      <w:proofErr w:type="spellEnd"/>
      <w:r w:rsidRPr="00624D70">
        <w:rPr>
          <w:sz w:val="6"/>
          <w:szCs w:val="11"/>
        </w:rPr>
        <w:t>, methodological whiteness, and antiblack racism) to grapple with the role of racist political thought in securitization theory.</w:t>
      </w:r>
    </w:p>
    <w:p w14:paraId="2C7BD234" w14:textId="77777777" w:rsidR="00DD022D" w:rsidRPr="00624D70" w:rsidRDefault="00DD022D" w:rsidP="00DD022D">
      <w:pPr>
        <w:rPr>
          <w:sz w:val="6"/>
          <w:szCs w:val="11"/>
        </w:rPr>
      </w:pPr>
      <w:r w:rsidRPr="00624D70">
        <w:rPr>
          <w:sz w:val="6"/>
          <w:szCs w:val="11"/>
        </w:rPr>
        <w:t xml:space="preserve">Third, an emerging body of scholarship has moved significantly beyond a thin interpretation of Eurocentrism to inquire into how securitization theory can better account for colonialism (Bertrand, 2018) and racism (Amin-Khan, 2012; Ibrahim, 2005; Mofette and </w:t>
      </w:r>
      <w:proofErr w:type="spellStart"/>
      <w:r w:rsidRPr="00624D70">
        <w:rPr>
          <w:sz w:val="6"/>
          <w:szCs w:val="11"/>
        </w:rPr>
        <w:t>Vadasaria</w:t>
      </w:r>
      <w:proofErr w:type="spellEnd"/>
      <w:r w:rsidRPr="00624D70">
        <w:rPr>
          <w:sz w:val="6"/>
          <w:szCs w:val="11"/>
        </w:rPr>
        <w:t xml:space="preserve">, 2016). This work has highlighted how ‘securitizations’ are animated by racialized threat imaginaries (Ibrahim, 2005; Mofette and </w:t>
      </w:r>
      <w:proofErr w:type="spellStart"/>
      <w:r w:rsidRPr="00624D70">
        <w:rPr>
          <w:sz w:val="6"/>
          <w:szCs w:val="11"/>
        </w:rPr>
        <w:t>Vadasaria</w:t>
      </w:r>
      <w:proofErr w:type="spellEnd"/>
      <w:r w:rsidRPr="00624D70">
        <w:rPr>
          <w:sz w:val="6"/>
          <w:szCs w:val="11"/>
        </w:rPr>
        <w:t xml:space="preserve">, 2016). At times, work in this field acknowledges that securitization theory relies on a norm/exception binary that risks minimizing the racial violence of normal (liberal) politics. However, the retention of securitization theory’s methodology means the focus remains on speech acts. </w:t>
      </w:r>
      <w:proofErr w:type="gramStart"/>
      <w:r w:rsidRPr="00624D70">
        <w:rPr>
          <w:sz w:val="6"/>
          <w:szCs w:val="11"/>
        </w:rPr>
        <w:t>This risks</w:t>
      </w:r>
      <w:proofErr w:type="gramEnd"/>
      <w:r w:rsidRPr="00624D70">
        <w:rPr>
          <w:sz w:val="6"/>
          <w:szCs w:val="11"/>
        </w:rPr>
        <w:t xml:space="preserve"> limiting our understanding of racism and colonialism to a matter merely of (racist) language. For example, in examining migration, the literature on race and securitization focuses primarily on politicians or other authoritative speakers framing migrants as security threats. What then tends to fall out of view is how the control of the movement of racialized people has been and continues to be constitutive of the ‘normal’ liberal order (Gutiérrez Rodríguez, 2018). Even when a historical approach is taken, the focus is on historical instances of speech acts or the ‘securitization’ of migration, instead of, for example, the impacts of colonial drawing of borders or ongoing settler-colonial occupation. Merely ‘adding’ race to securitization theory is insufficient to account for the </w:t>
      </w:r>
      <w:proofErr w:type="spellStart"/>
      <w:r w:rsidRPr="00624D70">
        <w:rPr>
          <w:sz w:val="6"/>
          <w:szCs w:val="11"/>
        </w:rPr>
        <w:t>raciality</w:t>
      </w:r>
      <w:proofErr w:type="spellEnd"/>
      <w:r w:rsidRPr="00624D70">
        <w:rPr>
          <w:sz w:val="6"/>
          <w:szCs w:val="11"/>
        </w:rPr>
        <w:t xml:space="preserve"> and coloniality of global politics. By instead excavating the fundamental racism of securitization theory’s concepts and methods, and its reliance on an eclectic canon of racist political thought, we can more fully explore the operations of racialization in security theory and practice.</w:t>
      </w:r>
    </w:p>
    <w:p w14:paraId="253BE0F2" w14:textId="77777777" w:rsidR="00DD022D" w:rsidRPr="00624D70" w:rsidRDefault="00DD022D" w:rsidP="00DD022D">
      <w:pPr>
        <w:rPr>
          <w:sz w:val="6"/>
          <w:szCs w:val="11"/>
        </w:rPr>
      </w:pPr>
      <w:r w:rsidRPr="00624D70">
        <w:rPr>
          <w:sz w:val="6"/>
          <w:szCs w:val="11"/>
        </w:rPr>
        <w:t>Fourth, Foucauldian security studies has offered convincing criticism of securitization theory’s reliance on a norm/exception distinction derived from the German philosopher – and ‘Crown Jurist of the Third Reich’ (Frye, 1966: 818) – Carl Schmitt (Huysmans, 2008; Neal, 2006, 2009). For securitization theory, ‘normal politics’ is the norm and security/securitizations are the exception. Securitization theory thus rests on a conceptual separation of ‘security and the process of securitization from that which is merely political’ (Buzan et al., 1998: 5). Foucauldian security studies scholars criticize this formulation for eliding the everyday bureaucratic construction of security (</w:t>
      </w:r>
      <w:proofErr w:type="spellStart"/>
      <w:r w:rsidRPr="00624D70">
        <w:rPr>
          <w:sz w:val="6"/>
          <w:szCs w:val="11"/>
        </w:rPr>
        <w:t>Bigo</w:t>
      </w:r>
      <w:proofErr w:type="spellEnd"/>
      <w:r w:rsidRPr="00624D70">
        <w:rPr>
          <w:sz w:val="6"/>
          <w:szCs w:val="11"/>
        </w:rPr>
        <w:t>, 2002; McDonald, 2008), limiting securitization to a singular threat-defense logic (Neal, 2009), and only considering forms of politics found in the nation-state, despite claiming to challenge state-centrism (Huysmans, 2006; Neal, 2006).</w:t>
      </w:r>
    </w:p>
    <w:p w14:paraId="05316568" w14:textId="77777777" w:rsidR="00DD022D" w:rsidRPr="00624D70" w:rsidRDefault="00DD022D" w:rsidP="00DD022D">
      <w:pPr>
        <w:rPr>
          <w:sz w:val="6"/>
          <w:szCs w:val="11"/>
        </w:rPr>
      </w:pPr>
      <w:r w:rsidRPr="00624D70">
        <w:rPr>
          <w:sz w:val="6"/>
          <w:szCs w:val="11"/>
        </w:rPr>
        <w:t xml:space="preserve">In the next section, we build on these critiques but open a new line of inquiry, arguing that securitization theory’s norm/exception distinction harnesses a racist, specifically </w:t>
      </w:r>
      <w:proofErr w:type="spellStart"/>
      <w:r w:rsidRPr="00624D70">
        <w:rPr>
          <w:sz w:val="6"/>
          <w:szCs w:val="11"/>
        </w:rPr>
        <w:t>civilizationist</w:t>
      </w:r>
      <w:proofErr w:type="spellEnd"/>
      <w:r w:rsidRPr="00624D70">
        <w:rPr>
          <w:sz w:val="6"/>
          <w:szCs w:val="11"/>
        </w:rPr>
        <w:t>, political imaginary, in which normal politics is the achievement of civilization and ‘securitization’ threatens a potential backslide into barbarous ‘primal anarchy’. As a result, securitization theory’s binary of normal politics versus exceptional security obscures the racial violence of ‘normal’ liberal politics.</w:t>
      </w:r>
    </w:p>
    <w:p w14:paraId="530BF0D1" w14:textId="77777777" w:rsidR="00DD022D" w:rsidRPr="00624D70" w:rsidRDefault="00DD022D" w:rsidP="00DD022D">
      <w:pPr>
        <w:rPr>
          <w:sz w:val="6"/>
          <w:szCs w:val="11"/>
        </w:rPr>
      </w:pPr>
      <w:proofErr w:type="spellStart"/>
      <w:r w:rsidRPr="00624D70">
        <w:rPr>
          <w:sz w:val="6"/>
          <w:szCs w:val="11"/>
        </w:rPr>
        <w:t>Civilizationism</w:t>
      </w:r>
      <w:proofErr w:type="spellEnd"/>
      <w:r w:rsidRPr="00624D70">
        <w:rPr>
          <w:sz w:val="6"/>
          <w:szCs w:val="11"/>
        </w:rPr>
        <w:t xml:space="preserve"> in securitization theory’s conceptual apparatus</w:t>
      </w:r>
    </w:p>
    <w:p w14:paraId="0C2257F2" w14:textId="77777777" w:rsidR="00DD022D" w:rsidRPr="00624D70" w:rsidRDefault="00DD022D" w:rsidP="00DD022D">
      <w:pPr>
        <w:rPr>
          <w:sz w:val="6"/>
          <w:szCs w:val="11"/>
        </w:rPr>
      </w:pPr>
      <w:r w:rsidRPr="00624D70">
        <w:rPr>
          <w:sz w:val="6"/>
          <w:szCs w:val="11"/>
        </w:rPr>
        <w:t xml:space="preserve">In this section, we describe how </w:t>
      </w:r>
      <w:proofErr w:type="spellStart"/>
      <w:r w:rsidRPr="00624D70">
        <w:rPr>
          <w:sz w:val="6"/>
          <w:szCs w:val="11"/>
        </w:rPr>
        <w:t>civilizationist</w:t>
      </w:r>
      <w:proofErr w:type="spellEnd"/>
      <w:r w:rsidRPr="00624D70">
        <w:rPr>
          <w:sz w:val="6"/>
          <w:szCs w:val="11"/>
        </w:rPr>
        <w:t xml:space="preserve"> thought underpins securitization theory’s concepts of politics and security. </w:t>
      </w:r>
      <w:proofErr w:type="spellStart"/>
      <w:r w:rsidRPr="00624D70">
        <w:rPr>
          <w:sz w:val="6"/>
          <w:szCs w:val="11"/>
        </w:rPr>
        <w:t>Civilizationism</w:t>
      </w:r>
      <w:proofErr w:type="spellEnd"/>
      <w:r w:rsidRPr="00624D70">
        <w:rPr>
          <w:sz w:val="6"/>
          <w:szCs w:val="11"/>
        </w:rPr>
        <w:t xml:space="preserve"> is a term used to describe racist (theoretical) perspectives that contain three assumptions: (1) Civilizations can, and ought to, advance, and some (Western) civilizations are more ‘advanced’; (2) civilizational progress is not only technological and material, but political and moral; and (3) the ‘underdevelopment’ of certain civilizations represents a problem for, or threat to, developed ones. Drawing on a broad canon of </w:t>
      </w:r>
      <w:proofErr w:type="spellStart"/>
      <w:r w:rsidRPr="00624D70">
        <w:rPr>
          <w:sz w:val="6"/>
          <w:szCs w:val="11"/>
        </w:rPr>
        <w:t>civilizationist</w:t>
      </w:r>
      <w:proofErr w:type="spellEnd"/>
      <w:r w:rsidRPr="00624D70">
        <w:rPr>
          <w:sz w:val="6"/>
          <w:szCs w:val="11"/>
        </w:rPr>
        <w:t xml:space="preserve"> political philosophy, canonical securitization theory texts develop a narrative of world-historical progress in which civilizational advancement beyond the violence of ‘primal anarchy’ involves curtailing securitization through the instantiation of civilized ‘normal </w:t>
      </w:r>
      <w:proofErr w:type="gramStart"/>
      <w:r w:rsidRPr="00624D70">
        <w:rPr>
          <w:sz w:val="6"/>
          <w:szCs w:val="11"/>
        </w:rPr>
        <w:t>politics’</w:t>
      </w:r>
      <w:proofErr w:type="gramEnd"/>
      <w:r w:rsidRPr="00624D70">
        <w:rPr>
          <w:sz w:val="6"/>
          <w:szCs w:val="11"/>
        </w:rPr>
        <w:t>.</w:t>
      </w:r>
    </w:p>
    <w:p w14:paraId="1C94A679" w14:textId="77777777" w:rsidR="00DD022D" w:rsidRPr="00624D70" w:rsidRDefault="00DD022D" w:rsidP="00DD022D">
      <w:pPr>
        <w:rPr>
          <w:sz w:val="6"/>
          <w:szCs w:val="11"/>
        </w:rPr>
      </w:pPr>
      <w:r w:rsidRPr="00624D70">
        <w:rPr>
          <w:sz w:val="6"/>
          <w:szCs w:val="11"/>
        </w:rPr>
        <w:t>Classic securitization theory frequently and favorably cites Samuel Huntington’s racist (Said, 2001) ‘clash of civilizations’ thesis (Buzan et al., 1998: 36, 53, 112, 125) and Robert Kaplan (Buzan and Wæver, 2003: 221, 252; Buzan et al., 1998: 47, 54, 69–70, 112, 127), infamous for his theory of ‘the coming anarchy’, his warnings of the danger of ‘tribalism’, his neo-Malthusian arguments about ‘overpopulation’ in the global South (Kaplan, 1994, 2000), and his defense of ‘tempered imperialism’ (Kaplan, 2014). Social theorists such as Durkheim, who built his theory of society on racist anthropological distinctions between civilized men and savages (Elias and Feagin, 2016), also feature (Wæver, 1995: 67).</w:t>
      </w:r>
    </w:p>
    <w:p w14:paraId="0DC33558" w14:textId="77777777" w:rsidR="00DD022D" w:rsidRPr="00624D70" w:rsidRDefault="00DD022D" w:rsidP="00DD022D">
      <w:pPr>
        <w:rPr>
          <w:sz w:val="6"/>
          <w:szCs w:val="11"/>
        </w:rPr>
      </w:pPr>
      <w:r w:rsidRPr="00624D70">
        <w:rPr>
          <w:sz w:val="6"/>
          <w:szCs w:val="11"/>
        </w:rPr>
        <w:t>Perhaps more fundamentally, securitization theory draws on social contract thinkers such as Hobbes (see Buzan et al., 1998: 69, 209; Wæver, 1995: 54) for their ‘state of nature’ concept (</w:t>
      </w:r>
      <w:proofErr w:type="spellStart"/>
      <w:r w:rsidRPr="00624D70">
        <w:rPr>
          <w:sz w:val="6"/>
          <w:szCs w:val="11"/>
        </w:rPr>
        <w:t>Sbisà</w:t>
      </w:r>
      <w:proofErr w:type="spellEnd"/>
      <w:r w:rsidRPr="00624D70">
        <w:rPr>
          <w:sz w:val="6"/>
          <w:szCs w:val="11"/>
        </w:rPr>
        <w:t xml:space="preserve"> in Wæver, 2015: 121). Mills (1997) has convincingly argued that racism is integral, not incidental, to social contract theory,1 which typically casts the social contract as an achievement of Western civilization and locates the contrasting ‘state of nature’ in African ‘tribes’ or indigenous ‘savages’ (Mills, 1997: 13). Securitization theory extends social contract theory to cast ‘normal politics’ (and the curbing of securitization) as an achievement of civilization. ‘Primal anarchy’ and the ‘state of nature’ act as the foils to this ‘normal politics’ in a teleological hierarchy of civilizational advancement from securitization towards politicization (Buzan et al., 1998: 53, 69).</w:t>
      </w:r>
    </w:p>
    <w:p w14:paraId="14E22C17" w14:textId="77777777" w:rsidR="00DD022D" w:rsidRPr="00624D70" w:rsidRDefault="00DD022D" w:rsidP="00DD022D">
      <w:pPr>
        <w:rPr>
          <w:sz w:val="6"/>
          <w:szCs w:val="11"/>
        </w:rPr>
      </w:pPr>
      <w:r w:rsidRPr="00624D70">
        <w:rPr>
          <w:sz w:val="6"/>
          <w:szCs w:val="11"/>
        </w:rPr>
        <w:t>Following Hobbes, securitization theory locates this supposed progress in the West, particularly Europe:</w:t>
      </w:r>
    </w:p>
    <w:p w14:paraId="43C22DE5" w14:textId="77777777" w:rsidR="00DD022D" w:rsidRPr="00624D70" w:rsidRDefault="00DD022D" w:rsidP="00DD022D">
      <w:pPr>
        <w:rPr>
          <w:sz w:val="6"/>
          <w:szCs w:val="11"/>
        </w:rPr>
      </w:pPr>
      <w:r w:rsidRPr="00624D70">
        <w:rPr>
          <w:sz w:val="6"/>
          <w:szCs w:val="11"/>
        </w:rPr>
        <w:t xml:space="preserve">It perhaps begins with the construction of the Hobbesian state in the eighteenth century. The creation of the Leviathan was aimed at opening a sphere of public economic and political life, and this could not be done without pushing the use of force back into a contained space controlled by the state. Under the Leviathan, citizens could not draw swords over economic grievances or political disagreements, which were to be handled by the rule of law and the market. The logic of existential threat and the right to use force … were reserved to the state and thus were largely </w:t>
      </w:r>
      <w:proofErr w:type="spellStart"/>
      <w:r w:rsidRPr="00624D70">
        <w:rPr>
          <w:sz w:val="6"/>
          <w:szCs w:val="11"/>
        </w:rPr>
        <w:t>desecuritized</w:t>
      </w:r>
      <w:proofErr w:type="spellEnd"/>
      <w:r w:rsidRPr="00624D70">
        <w:rPr>
          <w:sz w:val="6"/>
          <w:szCs w:val="11"/>
        </w:rPr>
        <w:t xml:space="preserve"> among the citizens. (Buzan et al., 1998: 209, emphasis added)</w:t>
      </w:r>
    </w:p>
    <w:p w14:paraId="0B67853C" w14:textId="77777777" w:rsidR="00DD022D" w:rsidRPr="00624D70" w:rsidRDefault="00DD022D" w:rsidP="00DD022D">
      <w:pPr>
        <w:rPr>
          <w:sz w:val="6"/>
          <w:szCs w:val="11"/>
        </w:rPr>
      </w:pPr>
      <w:r w:rsidRPr="00624D70">
        <w:rPr>
          <w:sz w:val="6"/>
          <w:szCs w:val="11"/>
        </w:rPr>
        <w:t xml:space="preserve">The social contract, for securitization theory, is an (18th-century, white, European, liberal) feat of </w:t>
      </w:r>
      <w:proofErr w:type="spellStart"/>
      <w:r w:rsidRPr="00624D70">
        <w:rPr>
          <w:sz w:val="6"/>
          <w:szCs w:val="11"/>
        </w:rPr>
        <w:t>desecuritization</w:t>
      </w:r>
      <w:proofErr w:type="spellEnd"/>
      <w:r w:rsidRPr="00624D70">
        <w:rPr>
          <w:sz w:val="6"/>
          <w:szCs w:val="11"/>
        </w:rPr>
        <w:t xml:space="preserve">, both within nation-states and among them (Buzan et al., 1998: 51).2 Securitization theory, then, does not merely replicate social contract theory and </w:t>
      </w:r>
      <w:proofErr w:type="spellStart"/>
      <w:r w:rsidRPr="00624D70">
        <w:rPr>
          <w:sz w:val="6"/>
          <w:szCs w:val="11"/>
        </w:rPr>
        <w:t>civilizationist</w:t>
      </w:r>
      <w:proofErr w:type="spellEnd"/>
      <w:r w:rsidRPr="00624D70">
        <w:rPr>
          <w:sz w:val="6"/>
          <w:szCs w:val="11"/>
        </w:rPr>
        <w:t xml:space="preserve"> thought: it develops it. By introducing a constructivist methodology, securitization theory places politicization (the instantiation of ‘normal </w:t>
      </w:r>
      <w:proofErr w:type="gramStart"/>
      <w:r w:rsidRPr="00624D70">
        <w:rPr>
          <w:sz w:val="6"/>
          <w:szCs w:val="11"/>
        </w:rPr>
        <w:t>politics’</w:t>
      </w:r>
      <w:proofErr w:type="gramEnd"/>
      <w:r w:rsidRPr="00624D70">
        <w:rPr>
          <w:sz w:val="6"/>
          <w:szCs w:val="11"/>
        </w:rPr>
        <w:t xml:space="preserve"> or social contracts) and minimizing securitization as integral to civilizational progress.</w:t>
      </w:r>
    </w:p>
    <w:p w14:paraId="1D6EF683" w14:textId="77777777" w:rsidR="00DD022D" w:rsidRPr="00624D70" w:rsidRDefault="00DD022D" w:rsidP="00DD022D">
      <w:pPr>
        <w:rPr>
          <w:sz w:val="6"/>
          <w:szCs w:val="11"/>
        </w:rPr>
      </w:pPr>
      <w:r w:rsidRPr="00624D70">
        <w:rPr>
          <w:sz w:val="6"/>
          <w:szCs w:val="11"/>
        </w:rPr>
        <w:t xml:space="preserve">Admittedly, securitization theory is an eclectic theory. In addition to thinkers easily identified as </w:t>
      </w:r>
      <w:proofErr w:type="spellStart"/>
      <w:r w:rsidRPr="00624D70">
        <w:rPr>
          <w:sz w:val="6"/>
          <w:szCs w:val="11"/>
        </w:rPr>
        <w:t>civilizationist</w:t>
      </w:r>
      <w:proofErr w:type="spellEnd"/>
      <w:r w:rsidRPr="00624D70">
        <w:rPr>
          <w:sz w:val="6"/>
          <w:szCs w:val="11"/>
        </w:rPr>
        <w:t xml:space="preserve">, it also draws on apparently more critical theorists, notably Arendt. Responding to Foucauldian critiques that describe securitization theory’s conceptualization of security as the exception to politics as </w:t>
      </w:r>
      <w:proofErr w:type="spellStart"/>
      <w:r w:rsidRPr="00624D70">
        <w:rPr>
          <w:sz w:val="6"/>
          <w:szCs w:val="11"/>
        </w:rPr>
        <w:t>Schmittian</w:t>
      </w:r>
      <w:proofErr w:type="spellEnd"/>
      <w:r w:rsidRPr="00624D70">
        <w:rPr>
          <w:sz w:val="6"/>
          <w:szCs w:val="11"/>
        </w:rPr>
        <w:t>, Wæver (2011: 470) argues that these critics have misunderstood: ‘it is wrong to claim … that securitization theory involves a “</w:t>
      </w:r>
      <w:proofErr w:type="spellStart"/>
      <w:r w:rsidRPr="00624D70">
        <w:rPr>
          <w:sz w:val="6"/>
          <w:szCs w:val="11"/>
        </w:rPr>
        <w:t>Schmittian</w:t>
      </w:r>
      <w:proofErr w:type="spellEnd"/>
      <w:r w:rsidRPr="00624D70">
        <w:rPr>
          <w:sz w:val="6"/>
          <w:szCs w:val="11"/>
        </w:rPr>
        <w:t xml:space="preserve">” concept of politics – the theory has a </w:t>
      </w:r>
      <w:proofErr w:type="spellStart"/>
      <w:r w:rsidRPr="00624D70">
        <w:rPr>
          <w:sz w:val="6"/>
          <w:szCs w:val="11"/>
        </w:rPr>
        <w:t>Schmittian</w:t>
      </w:r>
      <w:proofErr w:type="spellEnd"/>
      <w:r w:rsidRPr="00624D70">
        <w:rPr>
          <w:sz w:val="6"/>
          <w:szCs w:val="11"/>
        </w:rPr>
        <w:t xml:space="preserve"> concept of security and an </w:t>
      </w:r>
      <w:proofErr w:type="spellStart"/>
      <w:r w:rsidRPr="00624D70">
        <w:rPr>
          <w:sz w:val="6"/>
          <w:szCs w:val="11"/>
        </w:rPr>
        <w:t>Arendtian</w:t>
      </w:r>
      <w:proofErr w:type="spellEnd"/>
      <w:r w:rsidRPr="00624D70">
        <w:rPr>
          <w:sz w:val="6"/>
          <w:szCs w:val="11"/>
        </w:rPr>
        <w:t xml:space="preserve"> concept of politics’, further clarifying that:</w:t>
      </w:r>
    </w:p>
    <w:p w14:paraId="44F3BD68" w14:textId="77777777" w:rsidR="00DD022D" w:rsidRPr="00624D70" w:rsidRDefault="00DD022D" w:rsidP="00DD022D">
      <w:pPr>
        <w:rPr>
          <w:sz w:val="6"/>
          <w:szCs w:val="11"/>
        </w:rPr>
      </w:pPr>
      <w:r w:rsidRPr="00624D70">
        <w:rPr>
          <w:sz w:val="6"/>
          <w:szCs w:val="11"/>
        </w:rPr>
        <w:t xml:space="preserve">The concept of security is </w:t>
      </w:r>
      <w:proofErr w:type="spellStart"/>
      <w:r w:rsidRPr="00624D70">
        <w:rPr>
          <w:sz w:val="6"/>
          <w:szCs w:val="11"/>
        </w:rPr>
        <w:t>Schmittian</w:t>
      </w:r>
      <w:proofErr w:type="spellEnd"/>
      <w:r w:rsidRPr="00624D70">
        <w:rPr>
          <w:sz w:val="6"/>
          <w:szCs w:val="11"/>
        </w:rPr>
        <w:t xml:space="preserve">, because it defines security in terms of exception, emergency, and a decision (although not by a singular will, but among people in a political situation). This does not in itself make securitization theory’s concept of politics </w:t>
      </w:r>
      <w:proofErr w:type="spellStart"/>
      <w:r w:rsidRPr="00624D70">
        <w:rPr>
          <w:sz w:val="6"/>
          <w:szCs w:val="11"/>
        </w:rPr>
        <w:t>Schmittian</w:t>
      </w:r>
      <w:proofErr w:type="spellEnd"/>
      <w:r w:rsidRPr="00624D70">
        <w:rPr>
          <w:sz w:val="6"/>
          <w:szCs w:val="11"/>
        </w:rPr>
        <w:t>, because the place of security in the theory is as an anti-politics or the politically constituted limit to politics. This general politics is inspired by Hannah Arendt. (Wæver, 2011: 478)</w:t>
      </w:r>
    </w:p>
    <w:p w14:paraId="55B61300" w14:textId="77777777" w:rsidR="00DD022D" w:rsidRPr="00624D70" w:rsidRDefault="00DD022D" w:rsidP="00DD022D">
      <w:pPr>
        <w:rPr>
          <w:sz w:val="6"/>
          <w:szCs w:val="11"/>
        </w:rPr>
      </w:pPr>
      <w:r w:rsidRPr="00624D70">
        <w:rPr>
          <w:sz w:val="6"/>
          <w:szCs w:val="11"/>
        </w:rPr>
        <w:t>Elsewhere, Wæver (2015: 122) summarizes Arendt’s concept of politics: ‘politics takes place among people, in-between us, because power only emerges when people act together, it basically consists of action directed to and dependent on the reaction of others, not doing things directly’. Here, he adverts to Arendt’s distinction between power (Macht) and violence (</w:t>
      </w:r>
      <w:proofErr w:type="spellStart"/>
      <w:r w:rsidRPr="00624D70">
        <w:rPr>
          <w:sz w:val="6"/>
          <w:szCs w:val="11"/>
        </w:rPr>
        <w:t>Gewalt</w:t>
      </w:r>
      <w:proofErr w:type="spellEnd"/>
      <w:r w:rsidRPr="00624D70">
        <w:rPr>
          <w:sz w:val="6"/>
          <w:szCs w:val="11"/>
        </w:rPr>
        <w:t>), which securitization theory mirrors by dividing politicization from securitization.</w:t>
      </w:r>
    </w:p>
    <w:p w14:paraId="4503C722" w14:textId="77777777" w:rsidR="00DD022D" w:rsidRPr="00624D70" w:rsidRDefault="00DD022D" w:rsidP="00DD022D">
      <w:pPr>
        <w:rPr>
          <w:sz w:val="6"/>
          <w:szCs w:val="11"/>
        </w:rPr>
      </w:pPr>
      <w:r w:rsidRPr="00624D70">
        <w:rPr>
          <w:sz w:val="6"/>
          <w:szCs w:val="11"/>
        </w:rPr>
        <w:t>Arendt drew on racist German anthropology that distinguished between (uncivilized) ‘nature people’ (</w:t>
      </w:r>
      <w:proofErr w:type="spellStart"/>
      <w:r w:rsidRPr="00624D70">
        <w:rPr>
          <w:sz w:val="6"/>
          <w:szCs w:val="11"/>
        </w:rPr>
        <w:t>Naturvölker</w:t>
      </w:r>
      <w:proofErr w:type="spellEnd"/>
      <w:r w:rsidRPr="00624D70">
        <w:rPr>
          <w:sz w:val="6"/>
          <w:szCs w:val="11"/>
        </w:rPr>
        <w:t>) and (civilized) ‘cultured people’ (</w:t>
      </w:r>
      <w:proofErr w:type="spellStart"/>
      <w:r w:rsidRPr="00624D70">
        <w:rPr>
          <w:sz w:val="6"/>
          <w:szCs w:val="11"/>
        </w:rPr>
        <w:t>Kulturvölker</w:t>
      </w:r>
      <w:proofErr w:type="spellEnd"/>
      <w:r w:rsidRPr="00624D70">
        <w:rPr>
          <w:sz w:val="6"/>
          <w:szCs w:val="11"/>
        </w:rPr>
        <w:t xml:space="preserve">) (Klausen, 2010; Owens, 2017) to divide the world into communities with history, language, and political institutions, and those without (Klausen, 2010: 396). She cast the former as (morally and politically) superior and warned that the latter’s ‘primitivism’ posed a threat to political freedom and democracy. When securitization theory adopts Arendt’s concept of politics, it does not dispense with her </w:t>
      </w:r>
      <w:proofErr w:type="spellStart"/>
      <w:r w:rsidRPr="00624D70">
        <w:rPr>
          <w:sz w:val="6"/>
          <w:szCs w:val="11"/>
        </w:rPr>
        <w:t>civilizationism</w:t>
      </w:r>
      <w:proofErr w:type="spellEnd"/>
      <w:r w:rsidRPr="00624D70">
        <w:rPr>
          <w:sz w:val="6"/>
          <w:szCs w:val="11"/>
        </w:rPr>
        <w:t xml:space="preserve"> but replicates and develops it, conceptualizing ‘normal politics’ as the achievement of civilized people capable of resisting violence (securitization) through reasoned dialogue (politicization).</w:t>
      </w:r>
    </w:p>
    <w:p w14:paraId="3CFB3EEA" w14:textId="77777777" w:rsidR="00DD022D" w:rsidRPr="00624D70" w:rsidRDefault="00DD022D" w:rsidP="00DD022D">
      <w:pPr>
        <w:rPr>
          <w:sz w:val="6"/>
          <w:szCs w:val="11"/>
        </w:rPr>
      </w:pPr>
      <w:r w:rsidRPr="00624D70">
        <w:rPr>
          <w:sz w:val="6"/>
          <w:szCs w:val="11"/>
        </w:rPr>
        <w:t>Securitization theory also replicates Arendt’s evacuation of violence from politics. Arendt built her idea of power (Macht) on an idealized vision of the Athenian polis, ignoring the ‘raw materials’ of ancient Athenian democracy – slave labor and women’s unpaid reproductive labor (James, 2003: 249f). She similarly idealized the American republic (Gines, 2014; James, 2003; Johnson, 2009; Owens, 2017). Although in her famous ‘boomerang thesis’ Arendt (1979) located the origins of Nazism in European racism and colonialism, she asserted that the USA had never been guilty of imperialism or indigenous genocide (see James, 2003; Johnson, 2009). Though she spoke out against Nazi white supremacy in Europe, she insisted US racism was merely a social phenomenon, not a political structure (James, 2003: 253; Johnson, 2009), even though Nazi policies were explicitly inspired by US settler-colonial genocide, the reservation system, and Jim Crow segregation (Cesaire, 1950; Fanon, 1967; James, 2003; Whitman, 2017). In praising ancient Athens and contemporary America, Arendt actively minimized the imperial, racialized, and gendered violence structuring these ‘civilized’ democracies (Allen, 2001; Gines, 2009, 2014; James, 2003; Johnson, 2009; Norton, 1995).</w:t>
      </w:r>
    </w:p>
    <w:p w14:paraId="0DA96F80" w14:textId="77777777" w:rsidR="00DD022D" w:rsidRPr="00624D70" w:rsidRDefault="00DD022D" w:rsidP="00DD022D">
      <w:pPr>
        <w:rPr>
          <w:sz w:val="6"/>
          <w:szCs w:val="11"/>
        </w:rPr>
      </w:pPr>
      <w:r w:rsidRPr="00624D70">
        <w:rPr>
          <w:sz w:val="6"/>
          <w:szCs w:val="11"/>
        </w:rPr>
        <w:t>Securitization theory similarly occludes the racial violence of normal (liberal) politics. This is not just a conceptual problem: it results in major empirical oversights. For example, though it contains the word ‘security’, securitization theory places social security outside of its frame of analysis, as part of ‘normal politics’: ‘Although it shares some qualities with “social security,” or security as applied to various civilian guard or police functions, international security has its own distinctive, more extreme meaning. Unlike social security, which has strong links to matters of entitlement and social justice, international security is more firmly rooted in the traditions of power politics’ (Buzan et al., 1998: 21). Securitization theory overlooks the power politics of social security and cannot see how Western welfare state social security systems support white (settler) heteropatriarchal forms of life, such as the nuclear family (Arvin et al., 2013; Cohen, 1997; Duggan, 2003; Kandaswamy, 2008), and disproportionately target racialized, indigenous, and poor communities for direct and violent interventions such as the removal of children from families through enslavement, the residential schools that formed part of the genocide of indigenous people, child welfare systems, migrant detention and removal, and so on. Closer to Copenhagen: Denmark now uses socialized daycare as a means for removing and assimilating Muslim children (Salem, 2018). Social and national security are imbricated. For example, current Islamophobic counter-terrorism programs often use social and health services to identify suspected ‘terrorists’ (</w:t>
      </w:r>
      <w:proofErr w:type="spellStart"/>
      <w:r w:rsidRPr="00624D70">
        <w:rPr>
          <w:sz w:val="6"/>
          <w:szCs w:val="11"/>
        </w:rPr>
        <w:t>Kundnani</w:t>
      </w:r>
      <w:proofErr w:type="spellEnd"/>
      <w:r w:rsidRPr="00624D70">
        <w:rPr>
          <w:sz w:val="6"/>
          <w:szCs w:val="11"/>
        </w:rPr>
        <w:t xml:space="preserve">, 2014; Qurashi, 2018; Qureshi, 2015). Social security only entails ‘entitlement and social justice’ for those privileged by whiteness, heterosexuality, citizenship, and/or class status. Securitization theory’s </w:t>
      </w:r>
      <w:proofErr w:type="spellStart"/>
      <w:r w:rsidRPr="00624D70">
        <w:rPr>
          <w:sz w:val="6"/>
          <w:szCs w:val="11"/>
        </w:rPr>
        <w:t>civilizationist</w:t>
      </w:r>
      <w:proofErr w:type="spellEnd"/>
      <w:r w:rsidRPr="00624D70">
        <w:rPr>
          <w:sz w:val="6"/>
          <w:szCs w:val="11"/>
        </w:rPr>
        <w:t xml:space="preserve"> idealization of ‘normal </w:t>
      </w:r>
      <w:proofErr w:type="gramStart"/>
      <w:r w:rsidRPr="00624D70">
        <w:rPr>
          <w:sz w:val="6"/>
          <w:szCs w:val="11"/>
        </w:rPr>
        <w:t>politics’</w:t>
      </w:r>
      <w:proofErr w:type="gramEnd"/>
      <w:r w:rsidRPr="00624D70">
        <w:rPr>
          <w:sz w:val="6"/>
          <w:szCs w:val="11"/>
        </w:rPr>
        <w:t xml:space="preserve"> occludes these dynamics.</w:t>
      </w:r>
    </w:p>
    <w:p w14:paraId="382748D5" w14:textId="77777777" w:rsidR="00DD022D" w:rsidRPr="00624D70" w:rsidRDefault="00DD022D" w:rsidP="00DD022D">
      <w:pPr>
        <w:rPr>
          <w:sz w:val="6"/>
          <w:szCs w:val="11"/>
        </w:rPr>
      </w:pPr>
      <w:r w:rsidRPr="00624D70">
        <w:rPr>
          <w:sz w:val="6"/>
          <w:szCs w:val="11"/>
        </w:rPr>
        <w:t xml:space="preserve">More strikingly still, Copenhagen School theorists view policing as a positive force: ‘In the West, the police are normally an institutionalized part of society that ensures continuous functioning’ (Buzan et al., 1998: 54). They praise the pacification role of the modern state (Greenwood and Wæver, 2013: 489) and ignore the longstanding use of police in defending class and racial inequality and (hetero)sexual mores (Amar, 2013; Browne, 2015; Davis, 2003; James, 2000; Kelley, 2000; Sexton, 2007; Singh, 2016), and violently occupying indigenous land (Bell and Schreiner, 2018; Byrd, 2011; Dhillon, 2015; Fanon, 1963; </w:t>
      </w:r>
      <w:proofErr w:type="spellStart"/>
      <w:r w:rsidRPr="00624D70">
        <w:rPr>
          <w:sz w:val="6"/>
          <w:szCs w:val="11"/>
        </w:rPr>
        <w:t>Nettelbeck</w:t>
      </w:r>
      <w:proofErr w:type="spellEnd"/>
      <w:r w:rsidRPr="00624D70">
        <w:rPr>
          <w:sz w:val="6"/>
          <w:szCs w:val="11"/>
        </w:rPr>
        <w:t xml:space="preserve"> and </w:t>
      </w:r>
      <w:proofErr w:type="spellStart"/>
      <w:r w:rsidRPr="00624D70">
        <w:rPr>
          <w:sz w:val="6"/>
          <w:szCs w:val="11"/>
        </w:rPr>
        <w:t>Smandych</w:t>
      </w:r>
      <w:proofErr w:type="spellEnd"/>
      <w:r w:rsidRPr="00624D70">
        <w:rPr>
          <w:sz w:val="6"/>
          <w:szCs w:val="11"/>
        </w:rPr>
        <w:t xml:space="preserve">, 2010; Razack 2015). Securitization theory also repeatedly refers to the US War on Drugs as a ‘niche securitization’ (Buzan and Wæver, 2003: 327–331, 2009: 265). This minimizes the transnational history of antiblack violence perpetrated by the US state leading into the mass incarceration of black and Latinx people (Davis, 2003; James, 2000; Rodriguez, 2006) and ignores American covert and counterinsurgency action globally, especially in Latin America. Policing ensures ‘good’ order for those privileged by whiteness, property ownership, gender norms, and/or settler status. The constitutive role of policing and law in the racial, (settler-)colonial, sexual, and class violence of ‘normal politics’ is occluded as a direct result of securitization theory’s reliance on </w:t>
      </w:r>
      <w:proofErr w:type="spellStart"/>
      <w:r w:rsidRPr="00624D70">
        <w:rPr>
          <w:sz w:val="6"/>
          <w:szCs w:val="11"/>
        </w:rPr>
        <w:t>civilizationist</w:t>
      </w:r>
      <w:proofErr w:type="spellEnd"/>
      <w:r w:rsidRPr="00624D70">
        <w:rPr>
          <w:sz w:val="6"/>
          <w:szCs w:val="11"/>
        </w:rPr>
        <w:t xml:space="preserve"> oppositions between politics versus security and politicization versus securitization.</w:t>
      </w:r>
    </w:p>
    <w:p w14:paraId="5621EA38" w14:textId="77777777" w:rsidR="00DD022D" w:rsidRPr="00624D70" w:rsidRDefault="00DD022D" w:rsidP="00DD022D">
      <w:pPr>
        <w:rPr>
          <w:sz w:val="6"/>
          <w:szCs w:val="11"/>
        </w:rPr>
      </w:pPr>
      <w:r w:rsidRPr="00624D70">
        <w:rPr>
          <w:sz w:val="6"/>
          <w:szCs w:val="11"/>
        </w:rPr>
        <w:t xml:space="preserve">Classic securitization theory is </w:t>
      </w:r>
      <w:proofErr w:type="spellStart"/>
      <w:r w:rsidRPr="00624D70">
        <w:rPr>
          <w:sz w:val="6"/>
          <w:szCs w:val="11"/>
        </w:rPr>
        <w:t>civilizationist</w:t>
      </w:r>
      <w:proofErr w:type="spellEnd"/>
      <w:r w:rsidRPr="00624D70">
        <w:rPr>
          <w:sz w:val="6"/>
          <w:szCs w:val="11"/>
        </w:rPr>
        <w:t xml:space="preserve"> in that it believes that there are </w:t>
      </w:r>
      <w:proofErr w:type="gramStart"/>
      <w:r w:rsidRPr="00624D70">
        <w:rPr>
          <w:sz w:val="6"/>
          <w:szCs w:val="11"/>
        </w:rPr>
        <w:t>more or less politically</w:t>
      </w:r>
      <w:proofErr w:type="gramEnd"/>
      <w:r w:rsidRPr="00624D70">
        <w:rPr>
          <w:sz w:val="6"/>
          <w:szCs w:val="11"/>
        </w:rPr>
        <w:t xml:space="preserve"> and morally developed civilizations. It identifies ‘normal politics’ with (European) civilization and ‘securitization’ with a return to (racialized) primal anarchy. As a result, it depicts ‘underdeveloped’ civilizations as threats to supposedly more advanced ones. This becomes especially clear when examining securitization theory’s ideas about ‘state failure’. Securitization theory claims that in ‘developed’ states (Buzan et al., 1998: 28) a civilized political sphere generally fends off securitization, except when ‘securitization is unavoidable, as when states are faced with an implacable or barbarian aggressor’ (Buzan et al., 1998: 29). By contrast, in ‘failed’ or ‘weak’ states securitization runs amok:</w:t>
      </w:r>
    </w:p>
    <w:p w14:paraId="6E235430" w14:textId="77777777" w:rsidR="00DD022D" w:rsidRPr="00624D70" w:rsidRDefault="00DD022D" w:rsidP="00DD022D">
      <w:pPr>
        <w:rPr>
          <w:sz w:val="6"/>
          <w:szCs w:val="11"/>
        </w:rPr>
      </w:pPr>
      <w:r w:rsidRPr="00624D70">
        <w:rPr>
          <w:sz w:val="6"/>
          <w:szCs w:val="11"/>
        </w:rPr>
        <w:t>‘In well-developed states, armed forces and intelligence services are carefully separated from normal political life, and their use is subject to elaborate procedures of authorization. Where such separation is not in place, as in many weak states … much of normal politics is pushed into the security realm’ (Buzan et al., 1998: 28).</w:t>
      </w:r>
    </w:p>
    <w:p w14:paraId="5C619A37" w14:textId="77777777" w:rsidR="00DD022D" w:rsidRPr="00624D70" w:rsidRDefault="00DD022D" w:rsidP="00DD022D">
      <w:pPr>
        <w:rPr>
          <w:sz w:val="6"/>
          <w:szCs w:val="11"/>
        </w:rPr>
      </w:pPr>
      <w:r w:rsidRPr="00624D70">
        <w:rPr>
          <w:sz w:val="6"/>
          <w:szCs w:val="11"/>
        </w:rPr>
        <w:t>This excessive securitization, in turn, leads to primal (or ‘Hobbesian’ or ‘</w:t>
      </w:r>
      <w:proofErr w:type="spellStart"/>
      <w:r w:rsidRPr="00624D70">
        <w:rPr>
          <w:sz w:val="6"/>
          <w:szCs w:val="11"/>
        </w:rPr>
        <w:t>Kaplanesque</w:t>
      </w:r>
      <w:proofErr w:type="spellEnd"/>
      <w:r w:rsidRPr="00624D70">
        <w:rPr>
          <w:sz w:val="6"/>
          <w:szCs w:val="11"/>
        </w:rPr>
        <w:t>’) anarchy, wherein the state</w:t>
      </w:r>
    </w:p>
    <w:p w14:paraId="276615A9" w14:textId="77777777" w:rsidR="00DD022D" w:rsidRPr="00624D70" w:rsidRDefault="00DD022D" w:rsidP="00DD022D">
      <w:pPr>
        <w:rPr>
          <w:sz w:val="6"/>
          <w:szCs w:val="11"/>
        </w:rPr>
      </w:pPr>
      <w:r w:rsidRPr="00624D70">
        <w:rPr>
          <w:sz w:val="6"/>
          <w:szCs w:val="11"/>
        </w:rPr>
        <w:t>‘</w:t>
      </w:r>
      <w:proofErr w:type="gramStart"/>
      <w:r w:rsidRPr="00624D70">
        <w:rPr>
          <w:sz w:val="6"/>
          <w:szCs w:val="11"/>
        </w:rPr>
        <w:t>fails</w:t>
      </w:r>
      <w:proofErr w:type="gramEnd"/>
      <w:r w:rsidRPr="00624D70">
        <w:rPr>
          <w:sz w:val="6"/>
          <w:szCs w:val="11"/>
        </w:rPr>
        <w:t xml:space="preserve"> to take root or spirals into disintegration. This situation can lead to prolonged periods of primal anarchy, as is currently the case in Afghanistan and various parts of Africa, in which the state is only a shadow and reality is one of rival warlords and gangs’ (Buzan et al., 1998: 50, emphasis added; for analysis of the colonial preoccupation with Afghan ‘tribes’, see Manchanda, 2018).</w:t>
      </w:r>
    </w:p>
    <w:p w14:paraId="1259BA88" w14:textId="77777777" w:rsidR="00DD022D" w:rsidRPr="00624D70" w:rsidRDefault="00DD022D" w:rsidP="00DD022D">
      <w:pPr>
        <w:rPr>
          <w:sz w:val="6"/>
          <w:szCs w:val="11"/>
        </w:rPr>
      </w:pPr>
      <w:r w:rsidRPr="00624D70">
        <w:rPr>
          <w:sz w:val="6"/>
          <w:szCs w:val="11"/>
        </w:rPr>
        <w:t xml:space="preserve">Discourses of state failure are ‘irredeemably rooted in an imperial and racialized imagination’ (Gruffydd Jones, 2015: 65; see also </w:t>
      </w:r>
      <w:proofErr w:type="spellStart"/>
      <w:r w:rsidRPr="00624D70">
        <w:rPr>
          <w:sz w:val="6"/>
          <w:szCs w:val="11"/>
        </w:rPr>
        <w:t>Grovogui</w:t>
      </w:r>
      <w:proofErr w:type="spellEnd"/>
      <w:r w:rsidRPr="00624D70">
        <w:rPr>
          <w:sz w:val="6"/>
          <w:szCs w:val="11"/>
        </w:rPr>
        <w:t xml:space="preserve">, 2001; </w:t>
      </w:r>
      <w:proofErr w:type="spellStart"/>
      <w:r w:rsidRPr="00624D70">
        <w:rPr>
          <w:sz w:val="6"/>
          <w:szCs w:val="11"/>
        </w:rPr>
        <w:t>Shilliam</w:t>
      </w:r>
      <w:proofErr w:type="spellEnd"/>
      <w:r w:rsidRPr="00624D70">
        <w:rPr>
          <w:sz w:val="6"/>
          <w:szCs w:val="11"/>
        </w:rPr>
        <w:t>, 2013; Wai, 2012a, 2012b). While they may avoid overt reference to race, they operate within a lineage of racial discourse that emerged to justify colonialism and continuing trusteeship. This racial hierarchy is fully represented in securitization theory’s list of weak and failing states: Nigeria under Abacha, Sudan, Sierra Leone, Somalia, Liberia, and ‘various parts of Africa’, the USSR under Stalin, Bosnia, Colombia, Afghanistan, Tajikistan, and so on (see Buzan et al., 1998: 28, 50, 69, 146). This is a racial discourse: ‘primal anarchy’ is primarily located in ‘brown’ (‘Afghanistan’) and ‘black’ (‘parts of Africa’) regions.</w:t>
      </w:r>
    </w:p>
    <w:p w14:paraId="1755A77C" w14:textId="77777777" w:rsidR="00DD022D" w:rsidRPr="00624D70" w:rsidRDefault="00DD022D" w:rsidP="00DD022D">
      <w:pPr>
        <w:rPr>
          <w:sz w:val="6"/>
          <w:szCs w:val="11"/>
        </w:rPr>
      </w:pPr>
      <w:r w:rsidRPr="00624D70">
        <w:rPr>
          <w:sz w:val="6"/>
          <w:szCs w:val="11"/>
        </w:rPr>
        <w:t xml:space="preserve">Copenhagen School theorists sometimes seem to be aware of how this division falls. This does not lead them to question it. On the contrary, they warn against </w:t>
      </w:r>
      <w:proofErr w:type="gramStart"/>
      <w:r w:rsidRPr="00624D70">
        <w:rPr>
          <w:sz w:val="6"/>
          <w:szCs w:val="11"/>
        </w:rPr>
        <w:t>Western-centrism</w:t>
      </w:r>
      <w:proofErr w:type="gramEnd"/>
      <w:r w:rsidRPr="00624D70">
        <w:rPr>
          <w:sz w:val="6"/>
          <w:szCs w:val="11"/>
        </w:rPr>
        <w:t>, but only in order to emphasize that it is in the West that ‘normal’ civilized politics exists: ‘if domestic and international were fixed, there would be a risk of generating a cozy Western view of politics: Domestic politics is normal and without security, whereas the extreme is relegated to the international space. In other parts of the world, domestic is not cozy’ (Buzan et al., 1998: 47n7). For securitization theory, primal anarchy exists, not only in the international realm, but also in non-Western ‘other parts of the world’, where a failure of normal politics leads to ‘“tribalist” forms of association’ (Buzan et al., 1998: 69).</w:t>
      </w:r>
    </w:p>
    <w:p w14:paraId="4C06FCBD" w14:textId="77777777" w:rsidR="00DD022D" w:rsidRPr="00624D70" w:rsidRDefault="00DD022D" w:rsidP="00DD022D">
      <w:pPr>
        <w:rPr>
          <w:sz w:val="6"/>
          <w:szCs w:val="11"/>
        </w:rPr>
      </w:pPr>
      <w:r w:rsidRPr="00624D70">
        <w:rPr>
          <w:sz w:val="6"/>
          <w:szCs w:val="11"/>
        </w:rPr>
        <w:t xml:space="preserve">Securitization theory refuses to seriously consider the role of modern colonialism and ongoing imperial warfare in ‘failed </w:t>
      </w:r>
      <w:proofErr w:type="gramStart"/>
      <w:r w:rsidRPr="00624D70">
        <w:rPr>
          <w:sz w:val="6"/>
          <w:szCs w:val="11"/>
        </w:rPr>
        <w:t>states’</w:t>
      </w:r>
      <w:proofErr w:type="gramEnd"/>
      <w:r w:rsidRPr="00624D70">
        <w:rPr>
          <w:sz w:val="6"/>
          <w:szCs w:val="11"/>
        </w:rPr>
        <w:t>. Such consideration might reveal the significance of Western colonial divide-and-rule policies, extraction of resources and labor, imposition of state borders, and military and covert intervention. Instead, securitization theory frames ‘failed states’ as evidence of a primal state of nature.</w:t>
      </w:r>
    </w:p>
    <w:p w14:paraId="431ABD72" w14:textId="77777777" w:rsidR="00DD022D" w:rsidRPr="00624D70" w:rsidRDefault="00DD022D" w:rsidP="00DD022D">
      <w:pPr>
        <w:rPr>
          <w:sz w:val="6"/>
          <w:szCs w:val="11"/>
        </w:rPr>
      </w:pPr>
      <w:proofErr w:type="spellStart"/>
      <w:r w:rsidRPr="00624D70">
        <w:rPr>
          <w:sz w:val="6"/>
          <w:szCs w:val="11"/>
        </w:rPr>
        <w:t>Civilizationism</w:t>
      </w:r>
      <w:proofErr w:type="spellEnd"/>
      <w:r w:rsidRPr="00624D70">
        <w:rPr>
          <w:sz w:val="6"/>
          <w:szCs w:val="11"/>
        </w:rPr>
        <w:t xml:space="preserve"> is not just a collateral, detachable, part of securitization theory’s imaginary, or a sadly unattended-to implication of its </w:t>
      </w:r>
      <w:proofErr w:type="spellStart"/>
      <w:r w:rsidRPr="00624D70">
        <w:rPr>
          <w:sz w:val="6"/>
          <w:szCs w:val="11"/>
        </w:rPr>
        <w:t>Kaplanesque</w:t>
      </w:r>
      <w:proofErr w:type="spellEnd"/>
      <w:r w:rsidRPr="00624D70">
        <w:rPr>
          <w:sz w:val="6"/>
          <w:szCs w:val="11"/>
        </w:rPr>
        <w:t xml:space="preserve"> view of anarchy or its </w:t>
      </w:r>
      <w:proofErr w:type="spellStart"/>
      <w:r w:rsidRPr="00624D70">
        <w:rPr>
          <w:sz w:val="6"/>
          <w:szCs w:val="11"/>
        </w:rPr>
        <w:t>Arendtian</w:t>
      </w:r>
      <w:proofErr w:type="spellEnd"/>
      <w:r w:rsidRPr="00624D70">
        <w:rPr>
          <w:sz w:val="6"/>
          <w:szCs w:val="11"/>
        </w:rPr>
        <w:t xml:space="preserve"> model of politics. The idea that there has been (white) civilizational progress away from (racialized) primal anarchy is omnipresent in securitization theory because it is fundamental to securitization theory’s opposition between politicization and securitization. Ungrounded in the racist and </w:t>
      </w:r>
      <w:proofErr w:type="spellStart"/>
      <w:r w:rsidRPr="00624D70">
        <w:rPr>
          <w:sz w:val="6"/>
          <w:szCs w:val="11"/>
        </w:rPr>
        <w:t>civilizationist</w:t>
      </w:r>
      <w:proofErr w:type="spellEnd"/>
      <w:r w:rsidRPr="00624D70">
        <w:rPr>
          <w:sz w:val="6"/>
          <w:szCs w:val="11"/>
        </w:rPr>
        <w:t xml:space="preserve"> narrative that ‘normal </w:t>
      </w:r>
      <w:proofErr w:type="gramStart"/>
      <w:r w:rsidRPr="00624D70">
        <w:rPr>
          <w:sz w:val="6"/>
          <w:szCs w:val="11"/>
        </w:rPr>
        <w:t>politics’</w:t>
      </w:r>
      <w:proofErr w:type="gramEnd"/>
      <w:r w:rsidRPr="00624D70">
        <w:rPr>
          <w:sz w:val="6"/>
          <w:szCs w:val="11"/>
        </w:rPr>
        <w:t xml:space="preserve"> emerged from ‘primal anarchy’, this opposition would look as arbitrary as it in fact is.</w:t>
      </w:r>
    </w:p>
    <w:p w14:paraId="73E28FA2" w14:textId="77777777" w:rsidR="00DD022D" w:rsidRPr="00624D70" w:rsidRDefault="00DD022D" w:rsidP="00DD022D">
      <w:r w:rsidRPr="00624D70">
        <w:t>Methodological and normative whiteness in securitization theory</w:t>
      </w:r>
    </w:p>
    <w:p w14:paraId="55AD3628" w14:textId="77777777" w:rsidR="00DD022D" w:rsidRPr="00624D70" w:rsidRDefault="00DD022D" w:rsidP="00DD022D">
      <w:r w:rsidRPr="00624D70">
        <w:t xml:space="preserve">We have established that securitization theory is founded in a </w:t>
      </w:r>
      <w:proofErr w:type="spellStart"/>
      <w:r w:rsidRPr="00624D70">
        <w:t>civilizationist</w:t>
      </w:r>
      <w:proofErr w:type="spellEnd"/>
      <w:r w:rsidRPr="00624D70">
        <w:t xml:space="preserve"> conceptualization of politics and security that occludes racial and colonial violence. We now demonstrate that, </w:t>
      </w:r>
      <w:proofErr w:type="gramStart"/>
      <w:r w:rsidRPr="00624D70">
        <w:rPr>
          <w:u w:val="single"/>
        </w:rPr>
        <w:t>on the basis of</w:t>
      </w:r>
      <w:proofErr w:type="gramEnd"/>
      <w:r w:rsidRPr="00624D70">
        <w:rPr>
          <w:u w:val="single"/>
        </w:rPr>
        <w:t xml:space="preserve"> these assumptions, securitization theory develops a methodologically and normatively white theory</w:t>
      </w:r>
      <w:r w:rsidRPr="00624D70">
        <w:t>.</w:t>
      </w:r>
    </w:p>
    <w:p w14:paraId="7103838E" w14:textId="77777777" w:rsidR="00DD022D" w:rsidRPr="00624D70" w:rsidRDefault="00DD022D" w:rsidP="00DD022D">
      <w:pPr>
        <w:rPr>
          <w:b/>
          <w:bCs/>
          <w:u w:val="single"/>
        </w:rPr>
      </w:pPr>
      <w:r w:rsidRPr="00624D70">
        <w:t xml:space="preserve">As postcolonial, critical race, and feminist </w:t>
      </w:r>
      <w:r w:rsidRPr="00624D70">
        <w:rPr>
          <w:b/>
          <w:bCs/>
          <w:highlight w:val="cyan"/>
          <w:u w:val="single"/>
        </w:rPr>
        <w:t>scholarship argues</w:t>
      </w:r>
      <w:r w:rsidRPr="00624D70">
        <w:rPr>
          <w:u w:val="single"/>
        </w:rPr>
        <w:t xml:space="preserve">, </w:t>
      </w:r>
      <w:r w:rsidRPr="00624D70">
        <w:rPr>
          <w:rStyle w:val="Emphasis"/>
          <w:rFonts w:ascii="Times New Roman" w:hAnsi="Times New Roman" w:cs="Times New Roman"/>
          <w:highlight w:val="cyan"/>
        </w:rPr>
        <w:t>methodology involves making choices about whose perspectives</w:t>
      </w:r>
      <w:r w:rsidRPr="00624D70">
        <w:rPr>
          <w:rStyle w:val="Emphasis"/>
          <w:rFonts w:ascii="Times New Roman" w:hAnsi="Times New Roman" w:cs="Times New Roman"/>
        </w:rPr>
        <w:t xml:space="preserve"> or histories </w:t>
      </w:r>
      <w:r w:rsidRPr="00624D70">
        <w:rPr>
          <w:rStyle w:val="Emphasis"/>
          <w:rFonts w:ascii="Times New Roman" w:hAnsi="Times New Roman" w:cs="Times New Roman"/>
          <w:highlight w:val="cyan"/>
        </w:rPr>
        <w:t>we (de)value</w:t>
      </w:r>
      <w:r w:rsidRPr="00624D70">
        <w:t xml:space="preserve">. Bhambra (2017) defines </w:t>
      </w:r>
      <w:r w:rsidRPr="00624D70">
        <w:rPr>
          <w:b/>
          <w:bCs/>
          <w:highlight w:val="cyan"/>
          <w:u w:val="single"/>
        </w:rPr>
        <w:t>methodological whiteness</w:t>
      </w:r>
      <w:r w:rsidRPr="00624D70">
        <w:rPr>
          <w:b/>
          <w:bCs/>
          <w:u w:val="single"/>
        </w:rPr>
        <w:t xml:space="preserve"> as</w:t>
      </w:r>
    </w:p>
    <w:p w14:paraId="2EDAD56C" w14:textId="77777777" w:rsidR="00DD022D" w:rsidRPr="00624D70" w:rsidRDefault="00DD022D" w:rsidP="00DD022D">
      <w:pPr>
        <w:rPr>
          <w:b/>
          <w:bCs/>
        </w:rPr>
      </w:pPr>
      <w:r w:rsidRPr="00624D70">
        <w:rPr>
          <w:b/>
          <w:bCs/>
          <w:u w:val="single"/>
        </w:rPr>
        <w:t>a way of reflecting</w:t>
      </w:r>
      <w:r w:rsidRPr="00624D70">
        <w:rPr>
          <w:u w:val="single"/>
        </w:rPr>
        <w:t xml:space="preserve"> on the world that </w:t>
      </w:r>
      <w:r w:rsidRPr="00624D70">
        <w:rPr>
          <w:rStyle w:val="Emphasis"/>
          <w:rFonts w:ascii="Times New Roman" w:hAnsi="Times New Roman" w:cs="Times New Roman"/>
          <w:highlight w:val="cyan"/>
        </w:rPr>
        <w:t>fails to acknowledge the role played by race in the very structuring of that world</w:t>
      </w:r>
      <w:r w:rsidRPr="00624D70">
        <w:rPr>
          <w:highlight w:val="cyan"/>
          <w:u w:val="single"/>
        </w:rPr>
        <w:t xml:space="preserve">, and of the </w:t>
      </w:r>
      <w:r w:rsidRPr="00624D70">
        <w:rPr>
          <w:rStyle w:val="Emphasis"/>
          <w:rFonts w:ascii="Times New Roman" w:hAnsi="Times New Roman" w:cs="Times New Roman"/>
          <w:highlight w:val="cyan"/>
        </w:rPr>
        <w:t>ways in which knowledge is constructed</w:t>
      </w:r>
      <w:r w:rsidRPr="00624D70">
        <w:rPr>
          <w:rStyle w:val="Emphasis"/>
          <w:rFonts w:ascii="Times New Roman" w:hAnsi="Times New Roman" w:cs="Times New Roman"/>
        </w:rPr>
        <w:t xml:space="preserve"> and legitimated within it</w:t>
      </w:r>
      <w:r w:rsidRPr="00624D70">
        <w:t xml:space="preserve">. It </w:t>
      </w:r>
      <w:r w:rsidRPr="00624D70">
        <w:rPr>
          <w:b/>
          <w:bCs/>
          <w:highlight w:val="cyan"/>
          <w:u w:val="single"/>
        </w:rPr>
        <w:t>fails to recognize</w:t>
      </w:r>
      <w:r w:rsidRPr="00624D70">
        <w:rPr>
          <w:b/>
          <w:bCs/>
          <w:u w:val="single"/>
        </w:rPr>
        <w:t xml:space="preserve"> </w:t>
      </w:r>
      <w:r w:rsidRPr="00624D70">
        <w:rPr>
          <w:b/>
          <w:bCs/>
          <w:highlight w:val="cyan"/>
          <w:u w:val="single"/>
        </w:rPr>
        <w:t>the dominance of ‘Whiteness’</w:t>
      </w:r>
      <w:r w:rsidRPr="00624D70">
        <w:rPr>
          <w:highlight w:val="cyan"/>
          <w:u w:val="single"/>
        </w:rPr>
        <w:t xml:space="preserve"> as anything other</w:t>
      </w:r>
      <w:r w:rsidRPr="00624D70">
        <w:rPr>
          <w:u w:val="single"/>
        </w:rPr>
        <w:t xml:space="preserve"> than the </w:t>
      </w:r>
      <w:r w:rsidRPr="00624D70">
        <w:rPr>
          <w:highlight w:val="cyan"/>
          <w:u w:val="single"/>
        </w:rPr>
        <w:t>standard</w:t>
      </w:r>
      <w:r w:rsidRPr="00624D70">
        <w:rPr>
          <w:u w:val="single"/>
        </w:rPr>
        <w:t xml:space="preserve"> </w:t>
      </w:r>
      <w:proofErr w:type="gramStart"/>
      <w:r w:rsidRPr="00624D70">
        <w:rPr>
          <w:u w:val="single"/>
        </w:rPr>
        <w:t>state of affairs</w:t>
      </w:r>
      <w:proofErr w:type="gramEnd"/>
      <w:r w:rsidRPr="00624D70">
        <w:t xml:space="preserve"> and </w:t>
      </w:r>
      <w:r w:rsidRPr="00624D70">
        <w:rPr>
          <w:rStyle w:val="Emphasis"/>
          <w:rFonts w:ascii="Times New Roman" w:hAnsi="Times New Roman" w:cs="Times New Roman"/>
          <w:sz w:val="28"/>
          <w:szCs w:val="32"/>
          <w:highlight w:val="cyan"/>
        </w:rPr>
        <w:t>treats</w:t>
      </w:r>
      <w:r w:rsidRPr="00624D70">
        <w:rPr>
          <w:rStyle w:val="Emphasis"/>
          <w:rFonts w:ascii="Times New Roman" w:hAnsi="Times New Roman" w:cs="Times New Roman"/>
          <w:sz w:val="28"/>
          <w:szCs w:val="32"/>
        </w:rPr>
        <w:t xml:space="preserve"> a </w:t>
      </w:r>
      <w:r w:rsidRPr="00624D70">
        <w:rPr>
          <w:rStyle w:val="Emphasis"/>
          <w:rFonts w:ascii="Times New Roman" w:hAnsi="Times New Roman" w:cs="Times New Roman"/>
          <w:sz w:val="28"/>
          <w:szCs w:val="32"/>
          <w:highlight w:val="cyan"/>
        </w:rPr>
        <w:t>limited</w:t>
      </w:r>
      <w:r w:rsidRPr="00624D70">
        <w:rPr>
          <w:b/>
          <w:bCs/>
          <w:szCs w:val="32"/>
          <w:u w:val="single"/>
        </w:rPr>
        <w:t xml:space="preserve"> </w:t>
      </w:r>
      <w:r w:rsidRPr="00624D70">
        <w:rPr>
          <w:b/>
          <w:bCs/>
          <w:u w:val="single"/>
        </w:rPr>
        <w:t>perspective</w:t>
      </w:r>
      <w:r w:rsidRPr="00624D70">
        <w:t xml:space="preserve"> – that deriving from White experience – </w:t>
      </w:r>
      <w:r w:rsidRPr="00624D70">
        <w:rPr>
          <w:b/>
          <w:bCs/>
          <w:sz w:val="21"/>
          <w:szCs w:val="28"/>
          <w:highlight w:val="cyan"/>
          <w:u w:val="single"/>
        </w:rPr>
        <w:t>as</w:t>
      </w:r>
      <w:r w:rsidRPr="00624D70">
        <w:rPr>
          <w:b/>
          <w:bCs/>
          <w:sz w:val="21"/>
          <w:szCs w:val="28"/>
          <w:u w:val="single"/>
        </w:rPr>
        <w:t xml:space="preserve"> a </w:t>
      </w:r>
      <w:r w:rsidRPr="00624D70">
        <w:rPr>
          <w:b/>
          <w:bCs/>
          <w:sz w:val="21"/>
          <w:szCs w:val="28"/>
          <w:highlight w:val="cyan"/>
          <w:u w:val="single"/>
        </w:rPr>
        <w:t>universal</w:t>
      </w:r>
      <w:r w:rsidRPr="00624D70">
        <w:rPr>
          <w:b/>
          <w:bCs/>
          <w:sz w:val="21"/>
          <w:szCs w:val="28"/>
          <w:u w:val="single"/>
        </w:rPr>
        <w:t xml:space="preserve"> perspective</w:t>
      </w:r>
      <w:r w:rsidRPr="00624D70">
        <w:rPr>
          <w:b/>
          <w:bCs/>
          <w:sz w:val="21"/>
          <w:szCs w:val="28"/>
        </w:rPr>
        <w:t>.</w:t>
      </w:r>
    </w:p>
    <w:p w14:paraId="1C3A6D5F" w14:textId="77777777" w:rsidR="00DD022D" w:rsidRPr="00624D70" w:rsidRDefault="00DD022D" w:rsidP="00DD022D">
      <w:r w:rsidRPr="00624D70">
        <w:rPr>
          <w:b/>
          <w:bCs/>
          <w:highlight w:val="cyan"/>
          <w:u w:val="single"/>
        </w:rPr>
        <w:t xml:space="preserve">Operating in </w:t>
      </w:r>
      <w:r w:rsidRPr="00624D70">
        <w:rPr>
          <w:rStyle w:val="Emphasis"/>
          <w:rFonts w:ascii="Times New Roman" w:hAnsi="Times New Roman" w:cs="Times New Roman"/>
          <w:sz w:val="24"/>
          <w:szCs w:val="28"/>
          <w:highlight w:val="cyan"/>
        </w:rPr>
        <w:t>supposedly neutral</w:t>
      </w:r>
      <w:r w:rsidRPr="00624D70">
        <w:rPr>
          <w:b/>
          <w:bCs/>
          <w:sz w:val="21"/>
          <w:szCs w:val="28"/>
          <w:u w:val="single"/>
        </w:rPr>
        <w:t xml:space="preserve"> </w:t>
      </w:r>
      <w:r w:rsidRPr="00624D70">
        <w:rPr>
          <w:b/>
          <w:bCs/>
          <w:u w:val="single"/>
        </w:rPr>
        <w:t>and universal</w:t>
      </w:r>
      <w:r w:rsidRPr="00624D70">
        <w:t xml:space="preserve"> </w:t>
      </w:r>
      <w:r w:rsidRPr="00624D70">
        <w:rPr>
          <w:b/>
          <w:bCs/>
          <w:highlight w:val="cyan"/>
          <w:u w:val="single"/>
        </w:rPr>
        <w:t>terms</w:t>
      </w:r>
      <w:r w:rsidRPr="00624D70">
        <w:t xml:space="preserve">, </w:t>
      </w:r>
      <w:r w:rsidRPr="00624D70">
        <w:rPr>
          <w:u w:val="single"/>
        </w:rPr>
        <w:t xml:space="preserve">methodological whiteness </w:t>
      </w:r>
      <w:r w:rsidRPr="00624D70">
        <w:rPr>
          <w:highlight w:val="cyan"/>
          <w:u w:val="single"/>
        </w:rPr>
        <w:t>naturalizes</w:t>
      </w:r>
      <w:r w:rsidRPr="00624D70">
        <w:rPr>
          <w:u w:val="single"/>
        </w:rPr>
        <w:t xml:space="preserve"> the </w:t>
      </w:r>
      <w:r w:rsidRPr="00624D70">
        <w:rPr>
          <w:highlight w:val="cyan"/>
          <w:u w:val="single"/>
        </w:rPr>
        <w:t>racial status quo</w:t>
      </w:r>
      <w:r w:rsidRPr="00624D70">
        <w:rPr>
          <w:u w:val="single"/>
        </w:rPr>
        <w:t>, eliding the crucial role of racism in political systems or intellectual traditions</w:t>
      </w:r>
      <w:r w:rsidRPr="00624D70">
        <w:t xml:space="preserve">. Bertrand (2018) has critiqued securitization theory’s methodology for setting up a colonial relation wherein subalterns cannot </w:t>
      </w:r>
      <w:proofErr w:type="gramStart"/>
      <w:r w:rsidRPr="00624D70">
        <w:t>speak</w:t>
      </w:r>
      <w:proofErr w:type="gramEnd"/>
      <w:r w:rsidRPr="00624D70">
        <w:t xml:space="preserve"> and securitization theorists speak for them. Our critique is somewhat different: </w:t>
      </w:r>
      <w:r w:rsidRPr="00624D70">
        <w:rPr>
          <w:u w:val="single"/>
        </w:rPr>
        <w:t>we argue that since securitization theory aspires to describe not just ‘what is’ but ‘what should be’,</w:t>
      </w:r>
      <w:r w:rsidRPr="00624D70">
        <w:t xml:space="preserve"> its methodological </w:t>
      </w:r>
      <w:r w:rsidRPr="00624D70">
        <w:rPr>
          <w:b/>
          <w:bCs/>
          <w:u w:val="single"/>
        </w:rPr>
        <w:t xml:space="preserve">whiteness also </w:t>
      </w:r>
      <w:r w:rsidRPr="00624D70">
        <w:rPr>
          <w:b/>
          <w:bCs/>
          <w:highlight w:val="cyan"/>
          <w:u w:val="single"/>
        </w:rPr>
        <w:t>becomes normative</w:t>
      </w:r>
      <w:r w:rsidRPr="00624D70">
        <w:rPr>
          <w:b/>
          <w:bCs/>
          <w:u w:val="single"/>
        </w:rPr>
        <w:t xml:space="preserve"> whiteness</w:t>
      </w:r>
      <w:r w:rsidRPr="00624D70">
        <w:t xml:space="preserve">. To illustrate this argument, we evaluate securitization theory’s </w:t>
      </w:r>
      <w:r w:rsidRPr="00624D70">
        <w:rPr>
          <w:u w:val="single"/>
        </w:rPr>
        <w:t>incorporation of speech act</w:t>
      </w:r>
      <w:r w:rsidRPr="00624D70">
        <w:t xml:space="preserve"> theory and ask how it interfaces with its </w:t>
      </w:r>
      <w:proofErr w:type="spellStart"/>
      <w:r w:rsidRPr="00624D70">
        <w:t>civilizationist</w:t>
      </w:r>
      <w:proofErr w:type="spellEnd"/>
      <w:r w:rsidRPr="00624D70">
        <w:t xml:space="preserve"> conceptualizations of politics and security.</w:t>
      </w:r>
    </w:p>
    <w:p w14:paraId="0882A6E3" w14:textId="77777777" w:rsidR="00DD022D" w:rsidRPr="00624D70" w:rsidRDefault="00DD022D" w:rsidP="00DD022D">
      <w:r w:rsidRPr="00624D70">
        <w:t xml:space="preserve">Securitization theory bases its methodology in J. L. Austin’s notion of illocutionary speech acts: forms of speech having some element of force, such as making a promise or giving a warning. Combining this with an </w:t>
      </w:r>
      <w:proofErr w:type="spellStart"/>
      <w:r w:rsidRPr="00624D70">
        <w:t>Arendtian</w:t>
      </w:r>
      <w:proofErr w:type="spellEnd"/>
      <w:r w:rsidRPr="00624D70">
        <w:t xml:space="preserve"> concept of politics seems intuitive: Arendt defined politics as action through communication, and Austin provides a method for analyzing communication as action. Notably, this methodology enacts a normative stance, being designed to ‘protect’ </w:t>
      </w:r>
      <w:proofErr w:type="spellStart"/>
      <w:r w:rsidRPr="00624D70">
        <w:t>Arendtian</w:t>
      </w:r>
      <w:proofErr w:type="spellEnd"/>
      <w:r w:rsidRPr="00624D70">
        <w:t xml:space="preserve"> normal politics:</w:t>
      </w:r>
    </w:p>
    <w:p w14:paraId="17490FFC" w14:textId="77777777" w:rsidR="00DD022D" w:rsidRPr="00624D70" w:rsidRDefault="00DD022D" w:rsidP="00DD022D">
      <w:r w:rsidRPr="00624D70">
        <w:rPr>
          <w:rStyle w:val="Emphasis"/>
          <w:rFonts w:ascii="Times New Roman" w:hAnsi="Times New Roman" w:cs="Times New Roman"/>
          <w:highlight w:val="cyan"/>
        </w:rPr>
        <w:t>Securitization</w:t>
      </w:r>
      <w:r w:rsidRPr="00624D70">
        <w:rPr>
          <w:b/>
          <w:bCs/>
          <w:u w:val="single"/>
        </w:rPr>
        <w:t xml:space="preserve"> theory </w:t>
      </w:r>
      <w:r w:rsidRPr="00624D70">
        <w:rPr>
          <w:b/>
          <w:bCs/>
          <w:highlight w:val="cyan"/>
          <w:u w:val="single"/>
        </w:rPr>
        <w:t>was built from the</w:t>
      </w:r>
      <w:r w:rsidRPr="00624D70">
        <w:rPr>
          <w:u w:val="single"/>
        </w:rPr>
        <w:t xml:space="preserve"> start on </w:t>
      </w:r>
      <w:r w:rsidRPr="00624D70">
        <w:rPr>
          <w:rStyle w:val="Emphasis"/>
          <w:rFonts w:ascii="Times New Roman" w:hAnsi="Times New Roman" w:cs="Times New Roman"/>
          <w:highlight w:val="cyan"/>
        </w:rPr>
        <w:t>speech act</w:t>
      </w:r>
      <w:r w:rsidRPr="00624D70">
        <w:rPr>
          <w:b/>
          <w:bCs/>
          <w:u w:val="single"/>
        </w:rPr>
        <w:t xml:space="preserve"> </w:t>
      </w:r>
      <w:r w:rsidRPr="00624D70">
        <w:rPr>
          <w:u w:val="single"/>
        </w:rPr>
        <w:t>theory</w:t>
      </w:r>
      <w:r w:rsidRPr="00624D70">
        <w:t>, because it is an operational method that can be designed to protect politics in Arendt’s sense. Put in short form, the political conception of securitization theory is inspired by Arendt, implemented through speech act theory. (Wæver, 2015: 122, emphasis in original)</w:t>
      </w:r>
    </w:p>
    <w:p w14:paraId="68F6EEE4" w14:textId="77777777" w:rsidR="00DD022D" w:rsidRPr="00624D70" w:rsidRDefault="00DD022D" w:rsidP="00DD022D">
      <w:r w:rsidRPr="00624D70">
        <w:t xml:space="preserve">As we have seen, </w:t>
      </w:r>
      <w:r w:rsidRPr="00624D70">
        <w:rPr>
          <w:u w:val="single"/>
        </w:rPr>
        <w:t>by defining violence as outside politics</w:t>
      </w:r>
      <w:r w:rsidRPr="00624D70">
        <w:t xml:space="preserve">, </w:t>
      </w:r>
      <w:r w:rsidRPr="00624D70">
        <w:rPr>
          <w:b/>
          <w:bCs/>
          <w:u w:val="single"/>
        </w:rPr>
        <w:t>Arendt failed to acknowledge that</w:t>
      </w:r>
      <w:r w:rsidRPr="00624D70">
        <w:t xml:space="preserve">, by virtue of gender and </w:t>
      </w:r>
      <w:r w:rsidRPr="00624D70">
        <w:rPr>
          <w:b/>
          <w:bCs/>
          <w:u w:val="single"/>
        </w:rPr>
        <w:t>racialization</w:t>
      </w:r>
      <w:r w:rsidRPr="00624D70">
        <w:t xml:space="preserve">, some people are </w:t>
      </w:r>
      <w:r w:rsidRPr="00624D70">
        <w:rPr>
          <w:b/>
          <w:bCs/>
          <w:u w:val="single"/>
        </w:rPr>
        <w:t>produced as the ‘raw materials’ of others’ political freedom</w:t>
      </w:r>
      <w:r w:rsidRPr="00624D70">
        <w:t xml:space="preserve">. When securitization theory claims that the purpose of its method is to protect </w:t>
      </w:r>
      <w:proofErr w:type="spellStart"/>
      <w:r w:rsidRPr="00624D70">
        <w:t>Arendtian</w:t>
      </w:r>
      <w:proofErr w:type="spellEnd"/>
      <w:r w:rsidRPr="00624D70">
        <w:t xml:space="preserve"> ‘normal politics’, it implicitly undertakes to defend the status quo of a violent international racial order.</w:t>
      </w:r>
    </w:p>
    <w:p w14:paraId="64379172" w14:textId="77777777" w:rsidR="00DD022D" w:rsidRPr="00624D70" w:rsidRDefault="00DD022D" w:rsidP="00DD022D">
      <w:r w:rsidRPr="00624D70">
        <w:t xml:space="preserve">To begin, we can observe that securitization theory does not challenge the ways in which structures of speech acts (like law, civil hierarchy, or international treaties) are and have been central to enforcing a colonial system of global inequality. On the contrary, </w:t>
      </w:r>
      <w:r w:rsidRPr="00624D70">
        <w:rPr>
          <w:b/>
          <w:bCs/>
          <w:u w:val="single"/>
        </w:rPr>
        <w:t>securitization theory is structured, through its apparent neutrality, to supplement and reinforce those structures</w:t>
      </w:r>
      <w:r w:rsidRPr="00624D70">
        <w:t>.</w:t>
      </w:r>
    </w:p>
    <w:p w14:paraId="42D39C7A" w14:textId="77777777" w:rsidR="00DD022D" w:rsidRPr="00624D70" w:rsidRDefault="00DD022D" w:rsidP="00DD022D"/>
    <w:p w14:paraId="4B26DAE6" w14:textId="77777777" w:rsidR="00DD022D" w:rsidRPr="00624D70" w:rsidRDefault="00DD022D" w:rsidP="00DD022D">
      <w:pPr>
        <w:pStyle w:val="Heading4"/>
        <w:rPr>
          <w:rFonts w:cs="Times New Roman"/>
          <w:sz w:val="24"/>
        </w:rPr>
      </w:pPr>
      <w:r w:rsidRPr="00624D70">
        <w:rPr>
          <w:rStyle w:val="Style13ptBold"/>
          <w:rFonts w:cs="Times New Roman"/>
          <w:b/>
          <w:bCs w:val="0"/>
        </w:rPr>
        <w:t xml:space="preserve">Evaluate epistemology first---fiat enables </w:t>
      </w:r>
      <w:r w:rsidRPr="00624D70">
        <w:rPr>
          <w:rStyle w:val="Style13ptBold"/>
          <w:rFonts w:cs="Times New Roman"/>
          <w:b/>
          <w:bCs w:val="0"/>
          <w:u w:val="single"/>
        </w:rPr>
        <w:t>spectatorship</w:t>
      </w:r>
      <w:r w:rsidRPr="00624D70">
        <w:rPr>
          <w:rStyle w:val="Style13ptBold"/>
          <w:rFonts w:cs="Times New Roman"/>
          <w:b/>
          <w:bCs w:val="0"/>
        </w:rPr>
        <w:t xml:space="preserve"> where we</w:t>
      </w:r>
      <w:r>
        <w:rPr>
          <w:rStyle w:val="Style13ptBold"/>
          <w:rFonts w:cs="Times New Roman"/>
          <w:b/>
          <w:bCs w:val="0"/>
        </w:rPr>
        <w:t xml:space="preserve"> </w:t>
      </w:r>
      <w:r w:rsidRPr="00E038D8">
        <w:rPr>
          <w:rStyle w:val="Style13ptBold"/>
          <w:rFonts w:cs="Times New Roman"/>
          <w:b/>
          <w:bCs w:val="0"/>
          <w:u w:val="single"/>
        </w:rPr>
        <w:t>abstract</w:t>
      </w:r>
      <w:r>
        <w:rPr>
          <w:rStyle w:val="Style13ptBold"/>
          <w:rFonts w:cs="Times New Roman"/>
          <w:b/>
          <w:bCs w:val="0"/>
        </w:rPr>
        <w:t xml:space="preserve"> 8 </w:t>
      </w:r>
      <w:r w:rsidRPr="00E038D8">
        <w:rPr>
          <w:rStyle w:val="Style13ptBold"/>
          <w:rFonts w:cs="Times New Roman"/>
          <w:b/>
          <w:bCs w:val="0"/>
          <w:u w:val="single"/>
        </w:rPr>
        <w:t>minutes</w:t>
      </w:r>
      <w:r>
        <w:rPr>
          <w:rStyle w:val="Style13ptBold"/>
          <w:rFonts w:cs="Times New Roman"/>
          <w:b/>
          <w:bCs w:val="0"/>
        </w:rPr>
        <w:t xml:space="preserve"> of the 1AC into an 8-</w:t>
      </w:r>
      <w:r w:rsidRPr="00E038D8">
        <w:rPr>
          <w:rStyle w:val="Style13ptBold"/>
          <w:rFonts w:cs="Times New Roman"/>
          <w:b/>
          <w:bCs w:val="0"/>
          <w:u w:val="single"/>
        </w:rPr>
        <w:t>second</w:t>
      </w:r>
      <w:r>
        <w:rPr>
          <w:rStyle w:val="Style13ptBold"/>
          <w:rFonts w:cs="Times New Roman"/>
          <w:b/>
          <w:bCs w:val="0"/>
        </w:rPr>
        <w:t xml:space="preserve"> plan text. </w:t>
      </w:r>
      <w:r w:rsidRPr="00624D70">
        <w:rPr>
          <w:rStyle w:val="Style13ptBold"/>
          <w:rFonts w:cs="Times New Roman"/>
          <w:b/>
          <w:bCs w:val="0"/>
        </w:rPr>
        <w:t xml:space="preserve"> </w:t>
      </w:r>
    </w:p>
    <w:p w14:paraId="2CA87695" w14:textId="77777777" w:rsidR="00DD022D" w:rsidRPr="00624D70" w:rsidRDefault="00DD022D" w:rsidP="00DD022D">
      <w:proofErr w:type="spellStart"/>
      <w:r w:rsidRPr="00624D70">
        <w:rPr>
          <w:rStyle w:val="Style13ptBold"/>
        </w:rPr>
        <w:t>Balzacq</w:t>
      </w:r>
      <w:proofErr w:type="spellEnd"/>
      <w:r w:rsidRPr="00624D70">
        <w:rPr>
          <w:rStyle w:val="Style13ptBold"/>
        </w:rPr>
        <w:t>. et al 15</w:t>
      </w:r>
      <w:r w:rsidRPr="00624D70">
        <w:t xml:space="preserve">, Thierry, </w:t>
      </w:r>
      <w:proofErr w:type="spellStart"/>
      <w:r w:rsidRPr="00A556AC">
        <w:t>Guzzini</w:t>
      </w:r>
      <w:proofErr w:type="spellEnd"/>
      <w:r w:rsidRPr="00A556AC">
        <w:t xml:space="preserve">, S., Williams, M. C., </w:t>
      </w:r>
      <w:proofErr w:type="spellStart"/>
      <w:r w:rsidRPr="00A556AC">
        <w:t>Waever</w:t>
      </w:r>
      <w:proofErr w:type="spellEnd"/>
      <w:r w:rsidRPr="00A556AC">
        <w:t xml:space="preserve">, O., &amp; </w:t>
      </w:r>
      <w:proofErr w:type="spellStart"/>
      <w:r w:rsidRPr="00A556AC">
        <w:t>Patomäki</w:t>
      </w:r>
      <w:proofErr w:type="spellEnd"/>
      <w:r w:rsidRPr="00A556AC">
        <w:t>, H. O</w:t>
      </w:r>
      <w:r w:rsidRPr="00624D70">
        <w:t xml:space="preserve">, [Thierry is a French scholar specializing in IR Theory, security, and diplomatic studies. He is a professor of Political Science at Sciences Po Paris. He was previously awarded </w:t>
      </w:r>
      <w:proofErr w:type="spellStart"/>
      <w:r w:rsidRPr="00624D70">
        <w:t>Francqui</w:t>
      </w:r>
      <w:proofErr w:type="spellEnd"/>
      <w:r w:rsidRPr="00624D70">
        <w:t xml:space="preserve"> Research Chair, and held the Tocqueville Chair in IR at the University of Namur]</w:t>
      </w:r>
      <w:r w:rsidRPr="00A556AC">
        <w:t> What kind of theory - if any - is securitization? International Relations, 29(1), 96-136. https://doi.org/10.1177/0047117814526606</w:t>
      </w:r>
      <w:r w:rsidRPr="00624D70">
        <w:t xml:space="preserve">, PA </w:t>
      </w:r>
    </w:p>
    <w:p w14:paraId="55DA017A" w14:textId="77777777" w:rsidR="00DD022D" w:rsidRPr="00624D70" w:rsidRDefault="00DD022D" w:rsidP="00DD022D">
      <w:r w:rsidRPr="00624D70">
        <w:t xml:space="preserve">Epistemology The function of an ideal type in epistemology comes in direct relation to its ontological aspects. </w:t>
      </w:r>
      <w:r w:rsidRPr="00624D70">
        <w:rPr>
          <w:highlight w:val="cyan"/>
          <w:u w:val="single"/>
        </w:rPr>
        <w:t xml:space="preserve">Conceiving securitization as an </w:t>
      </w:r>
      <w:r w:rsidRPr="00624D70">
        <w:rPr>
          <w:b/>
          <w:bCs/>
          <w:highlight w:val="cyan"/>
          <w:u w:val="single"/>
        </w:rPr>
        <w:t>ideal type</w:t>
      </w:r>
      <w:r w:rsidRPr="00624D70">
        <w:rPr>
          <w:u w:val="single"/>
        </w:rPr>
        <w:t xml:space="preserve"> </w:t>
      </w:r>
      <w:r w:rsidRPr="00624D70">
        <w:rPr>
          <w:b/>
          <w:bCs/>
          <w:u w:val="single"/>
        </w:rPr>
        <w:t>reinforces</w:t>
      </w:r>
      <w:r w:rsidRPr="00624D70">
        <w:rPr>
          <w:u w:val="single"/>
        </w:rPr>
        <w:t xml:space="preserve"> the </w:t>
      </w:r>
      <w:r w:rsidRPr="00624D70">
        <w:rPr>
          <w:b/>
          <w:bCs/>
          <w:u w:val="single"/>
        </w:rPr>
        <w:t>sociological attempt</w:t>
      </w:r>
      <w:r w:rsidRPr="00624D70">
        <w:rPr>
          <w:u w:val="single"/>
        </w:rPr>
        <w:t xml:space="preserve"> to explain the construction of threats by revealing the social actions and structures that underline them</w:t>
      </w:r>
      <w:r w:rsidRPr="00624D70">
        <w:t xml:space="preserve">. Here, however, </w:t>
      </w:r>
      <w:r w:rsidRPr="00624D70">
        <w:rPr>
          <w:u w:val="single"/>
        </w:rPr>
        <w:t xml:space="preserve">explanation </w:t>
      </w:r>
      <w:r w:rsidRPr="00624D70">
        <w:rPr>
          <w:rStyle w:val="Emphasis"/>
          <w:rFonts w:ascii="Times New Roman" w:hAnsi="Times New Roman" w:cs="Times New Roman"/>
          <w:highlight w:val="cyan"/>
        </w:rPr>
        <w:t xml:space="preserve">cannot be put only in terms of </w:t>
      </w:r>
      <w:r w:rsidRPr="00624D70">
        <w:rPr>
          <w:rStyle w:val="Emphasis"/>
          <w:rFonts w:ascii="Times New Roman" w:hAnsi="Times New Roman" w:cs="Times New Roman"/>
        </w:rPr>
        <w:t>a ‘</w:t>
      </w:r>
      <w:r w:rsidRPr="00624D70">
        <w:rPr>
          <w:rStyle w:val="Emphasis"/>
          <w:rFonts w:ascii="Times New Roman" w:hAnsi="Times New Roman" w:cs="Times New Roman"/>
          <w:highlight w:val="cyan"/>
        </w:rPr>
        <w:t>deductive</w:t>
      </w:r>
      <w:r w:rsidRPr="00624D70">
        <w:rPr>
          <w:u w:val="single"/>
        </w:rPr>
        <w:t xml:space="preserve">– nomological’ </w:t>
      </w:r>
      <w:r w:rsidRPr="00624D70">
        <w:rPr>
          <w:rStyle w:val="Emphasis"/>
          <w:rFonts w:ascii="Times New Roman" w:hAnsi="Times New Roman" w:cs="Times New Roman"/>
          <w:highlight w:val="cyan"/>
        </w:rPr>
        <w:t>procedure</w:t>
      </w:r>
      <w:r w:rsidRPr="00624D70">
        <w:t xml:space="preserve">. Rather, it </w:t>
      </w:r>
      <w:r w:rsidRPr="00624D70">
        <w:rPr>
          <w:b/>
          <w:bCs/>
          <w:highlight w:val="cyan"/>
          <w:u w:val="single"/>
        </w:rPr>
        <w:t>requires</w:t>
      </w:r>
      <w:r w:rsidRPr="00624D70">
        <w:rPr>
          <w:u w:val="single"/>
        </w:rPr>
        <w:t xml:space="preserve"> an </w:t>
      </w:r>
      <w:r w:rsidRPr="00624D70">
        <w:rPr>
          <w:rStyle w:val="Emphasis"/>
          <w:rFonts w:ascii="Times New Roman" w:hAnsi="Times New Roman" w:cs="Times New Roman"/>
          <w:highlight w:val="cyan"/>
        </w:rPr>
        <w:t>abstraction</w:t>
      </w:r>
      <w:r w:rsidRPr="00624D70">
        <w:rPr>
          <w:b/>
          <w:bCs/>
          <w:highlight w:val="cyan"/>
          <w:u w:val="single"/>
        </w:rPr>
        <w:t xml:space="preserve"> </w:t>
      </w:r>
      <w:r w:rsidRPr="00624D70">
        <w:rPr>
          <w:b/>
          <w:bCs/>
          <w:u w:val="single"/>
        </w:rPr>
        <w:t>of characteristic</w:t>
      </w:r>
      <w:r w:rsidRPr="00624D70">
        <w:rPr>
          <w:u w:val="single"/>
        </w:rPr>
        <w:t xml:space="preserve"> features of a </w:t>
      </w:r>
      <w:r w:rsidRPr="00624D70">
        <w:rPr>
          <w:b/>
          <w:bCs/>
          <w:u w:val="single"/>
        </w:rPr>
        <w:t xml:space="preserve">social phenomenon </w:t>
      </w:r>
      <w:proofErr w:type="gramStart"/>
      <w:r w:rsidRPr="00624D70">
        <w:rPr>
          <w:b/>
          <w:bCs/>
          <w:u w:val="single"/>
        </w:rPr>
        <w:t>in order to</w:t>
      </w:r>
      <w:proofErr w:type="gramEnd"/>
      <w:r w:rsidRPr="00624D70">
        <w:rPr>
          <w:b/>
          <w:bCs/>
          <w:u w:val="single"/>
        </w:rPr>
        <w:t xml:space="preserve"> ascertain whether these elements are </w:t>
      </w:r>
      <w:r w:rsidRPr="00624D70">
        <w:rPr>
          <w:u w:val="single"/>
        </w:rPr>
        <w:t xml:space="preserve">instances of </w:t>
      </w:r>
      <w:r w:rsidRPr="00624D70">
        <w:rPr>
          <w:b/>
          <w:bCs/>
          <w:u w:val="single"/>
        </w:rPr>
        <w:t>typical</w:t>
      </w:r>
      <w:r w:rsidRPr="00624D70">
        <w:rPr>
          <w:u w:val="single"/>
        </w:rPr>
        <w:t xml:space="preserve"> traits of the ideal type</w:t>
      </w:r>
      <w:r w:rsidRPr="00624D70">
        <w:t xml:space="preserve">. </w:t>
      </w:r>
      <w:r w:rsidRPr="00624D70">
        <w:rPr>
          <w:sz w:val="13"/>
          <w:szCs w:val="18"/>
        </w:rPr>
        <w:t>In his sophisticated study of Weber’s theoretical proposals, Dieter Henrich notes, ‘ideal types are explanations – accomplished in the form of concept – of … events by reference to the circumstances which made their existence possible’.38 A theory of securitization of this sort brings out relevant factors or conditions, which tell scholars what brought about a phenomenon or why is that a securitizing move succeeded. In ‘The Meaning of “Theory”’, Gabriel Abend calls this ‘theory2’.39</w:t>
      </w:r>
    </w:p>
    <w:p w14:paraId="27778CDF" w14:textId="77777777" w:rsidR="00DD022D" w:rsidRPr="00624D70" w:rsidRDefault="00DD022D" w:rsidP="00DD022D">
      <w:pPr>
        <w:rPr>
          <w:sz w:val="11"/>
          <w:szCs w:val="16"/>
        </w:rPr>
      </w:pPr>
      <w:r w:rsidRPr="00624D70">
        <w:t xml:space="preserve">Indeed, as the events or phenomena are social, </w:t>
      </w:r>
      <w:r w:rsidRPr="00624D70">
        <w:rPr>
          <w:u w:val="single"/>
        </w:rPr>
        <w:t xml:space="preserve">it is worth emphasizing that </w:t>
      </w:r>
      <w:r w:rsidRPr="00624D70">
        <w:rPr>
          <w:rStyle w:val="Emphasis"/>
          <w:rFonts w:ascii="Times New Roman" w:hAnsi="Times New Roman" w:cs="Times New Roman"/>
          <w:highlight w:val="cyan"/>
        </w:rPr>
        <w:t>their existence depends</w:t>
      </w:r>
      <w:r w:rsidRPr="00624D70">
        <w:rPr>
          <w:u w:val="single"/>
        </w:rPr>
        <w:t xml:space="preserve">, </w:t>
      </w:r>
      <w:r w:rsidRPr="00624D70">
        <w:rPr>
          <w:b/>
          <w:bCs/>
          <w:u w:val="single"/>
        </w:rPr>
        <w:t>to a great extent</w:t>
      </w:r>
      <w:r w:rsidRPr="00624D70">
        <w:rPr>
          <w:u w:val="single"/>
        </w:rPr>
        <w:t xml:space="preserve"> (but not exclusively), </w:t>
      </w:r>
      <w:r w:rsidRPr="00624D70">
        <w:rPr>
          <w:rStyle w:val="Emphasis"/>
          <w:rFonts w:ascii="Times New Roman" w:hAnsi="Times New Roman" w:cs="Times New Roman"/>
          <w:highlight w:val="cyan"/>
        </w:rPr>
        <w:t>on the meaningful cause through which they are designed</w:t>
      </w:r>
      <w:r w:rsidRPr="00624D70">
        <w:t xml:space="preserve">. The </w:t>
      </w:r>
      <w:r w:rsidRPr="00624D70">
        <w:rPr>
          <w:u w:val="single"/>
        </w:rPr>
        <w:t>task of a sociological theory of securitization is not just to grasp what it means to say that a phenomenon is a threat</w:t>
      </w:r>
      <w:r w:rsidRPr="00624D70">
        <w:t xml:space="preserve">, however; it </w:t>
      </w:r>
      <w:r w:rsidRPr="00624D70">
        <w:rPr>
          <w:u w:val="single"/>
        </w:rPr>
        <w:t>wants to decipher the sequences of cause-and-effect in securitization</w:t>
      </w:r>
      <w:r w:rsidRPr="00624D70">
        <w:t xml:space="preserve"> (in the sense that the definition of a threat leads to similar consequences: the creation of deontic powers). So far as it goes, </w:t>
      </w:r>
      <w:r w:rsidRPr="00624D70">
        <w:rPr>
          <w:u w:val="single"/>
        </w:rPr>
        <w:t>this enterprise would establish the investigation of social mechanisms at the center of its explanatory architecture</w:t>
      </w:r>
      <w:r w:rsidRPr="00624D70">
        <w:t xml:space="preserve">.40 I assume that Wæver’s endorsement of social mechanisms makes our positions a bit closer. </w:t>
      </w:r>
      <w:r w:rsidRPr="00624D70">
        <w:rPr>
          <w:u w:val="single"/>
        </w:rPr>
        <w:t>But Wæver argues that he does ‘not apply causal mechanisms to what brought securitization into being</w:t>
      </w:r>
      <w:r w:rsidRPr="00624D70">
        <w:t xml:space="preserve">. </w:t>
      </w:r>
      <w:r w:rsidRPr="00624D70">
        <w:rPr>
          <w:sz w:val="11"/>
          <w:szCs w:val="16"/>
        </w:rPr>
        <w:t>Only to the effects of securitization’.41 But then, what is left of the idea of causal mechanisms, if we only examine effects, not the causal processes that produce a given outcome?42 Not that causal processes are the only forces that matter in securitization; instead, the problem lies with some lack of consistency. To agree that causal mechanisms are important conveys its own set of epistemological commitments. It is not à la carte type of preferences</w:t>
      </w:r>
    </w:p>
    <w:p w14:paraId="306421E7" w14:textId="77777777" w:rsidR="00DD022D" w:rsidRPr="00624D70" w:rsidRDefault="00DD022D" w:rsidP="00DD022D">
      <w:pPr>
        <w:rPr>
          <w:sz w:val="11"/>
          <w:szCs w:val="16"/>
        </w:rPr>
      </w:pPr>
      <w:r w:rsidRPr="00624D70">
        <w:rPr>
          <w:sz w:val="11"/>
          <w:szCs w:val="16"/>
        </w:rPr>
        <w:t xml:space="preserve">Conclusion Drawing upon Weber’s ideal type, this essay has attempted to map – if in broad strokes – the features and content of a theory of securitization with a sociological complexion. Its main characteristics </w:t>
      </w:r>
      <w:proofErr w:type="gramStart"/>
      <w:r w:rsidRPr="00624D70">
        <w:rPr>
          <w:sz w:val="11"/>
          <w:szCs w:val="16"/>
        </w:rPr>
        <w:t>where</w:t>
      </w:r>
      <w:proofErr w:type="gramEnd"/>
      <w:r w:rsidRPr="00624D70">
        <w:rPr>
          <w:sz w:val="11"/>
          <w:szCs w:val="16"/>
        </w:rPr>
        <w:t xml:space="preserve"> discussed using three cases: the role of audience, the relationship between politics and security, and the status of responsibility in securitization processes. This was then steeped into a distinctive ontology and epistemology. Furthermore, I have argued that the evolution of securitization studies, and the provocative results generated by the available alternatives, demonstrate that the concept of securitization has given rise to a rich cluster of theories, each of which sets the center of gravity – that is, the component parts of the concept – into an original track. Put differently, theories of securitization intersect through the ideal typical construct, but diverge on the extent to which they conform to, accentuate, or downplay some elements of the ideal type. Moreover, they can (and often do) reveal distinctive features that are case-specific.</w:t>
      </w:r>
    </w:p>
    <w:p w14:paraId="0C755B0F" w14:textId="77777777" w:rsidR="00DD022D" w:rsidRPr="00624D70" w:rsidRDefault="00DD022D" w:rsidP="00DD022D">
      <w:pPr>
        <w:rPr>
          <w:rStyle w:val="Style13ptBold"/>
          <w:b w:val="0"/>
          <w:bCs w:val="0"/>
        </w:rPr>
      </w:pPr>
      <w:r w:rsidRPr="00624D70">
        <w:t xml:space="preserve">In this light, I suggest, each </w:t>
      </w:r>
      <w:r w:rsidRPr="00624D70">
        <w:rPr>
          <w:b/>
          <w:bCs/>
          <w:highlight w:val="cyan"/>
          <w:u w:val="single"/>
        </w:rPr>
        <w:t xml:space="preserve">theory </w:t>
      </w:r>
      <w:r w:rsidRPr="00E038D8">
        <w:rPr>
          <w:b/>
          <w:bCs/>
          <w:highlight w:val="cyan"/>
          <w:u w:val="single"/>
        </w:rPr>
        <w:t>should be judged</w:t>
      </w:r>
      <w:r w:rsidRPr="00E038D8">
        <w:rPr>
          <w:highlight w:val="cyan"/>
          <w:u w:val="single"/>
        </w:rPr>
        <w:t xml:space="preserve"> in its</w:t>
      </w:r>
      <w:r w:rsidRPr="00E038D8">
        <w:rPr>
          <w:u w:val="single"/>
        </w:rPr>
        <w:t xml:space="preserve"> own </w:t>
      </w:r>
      <w:r w:rsidRPr="00E038D8">
        <w:rPr>
          <w:highlight w:val="cyan"/>
          <w:u w:val="single"/>
        </w:rPr>
        <w:t>terms</w:t>
      </w:r>
      <w:r w:rsidRPr="00624D70">
        <w:t>.43 For ‘</w:t>
      </w:r>
      <w:r w:rsidRPr="00624D70">
        <w:rPr>
          <w:highlight w:val="cyan"/>
          <w:u w:val="single"/>
        </w:rPr>
        <w:t>whether or not</w:t>
      </w:r>
      <w:r w:rsidRPr="00624D70">
        <w:rPr>
          <w:u w:val="single"/>
        </w:rPr>
        <w:t xml:space="preserve"> (</w:t>
      </w:r>
      <w:r w:rsidRPr="00624D70">
        <w:rPr>
          <w:highlight w:val="cyan"/>
          <w:u w:val="single"/>
        </w:rPr>
        <w:t>assumptions</w:t>
      </w:r>
      <w:r w:rsidRPr="00624D70">
        <w:rPr>
          <w:u w:val="single"/>
        </w:rPr>
        <w:t xml:space="preserve"> of a theory) </w:t>
      </w:r>
      <w:r w:rsidRPr="00624D70">
        <w:rPr>
          <w:highlight w:val="cyan"/>
          <w:u w:val="single"/>
        </w:rPr>
        <w:t>are acceptable depend on</w:t>
      </w:r>
      <w:r w:rsidRPr="00624D70">
        <w:rPr>
          <w:u w:val="single"/>
        </w:rPr>
        <w:t xml:space="preserve"> the merit of the scientific </w:t>
      </w:r>
      <w:r w:rsidRPr="00624D70">
        <w:rPr>
          <w:highlight w:val="cyan"/>
          <w:u w:val="single"/>
        </w:rPr>
        <w:t>structure</w:t>
      </w:r>
      <w:r w:rsidRPr="00624D70">
        <w:rPr>
          <w:u w:val="single"/>
        </w:rPr>
        <w:t xml:space="preserve"> of which they are part’</w:t>
      </w:r>
      <w:r w:rsidRPr="00624D70">
        <w:t xml:space="preserve">.44 To be sure, </w:t>
      </w:r>
      <w:r w:rsidRPr="00624D70">
        <w:rPr>
          <w:u w:val="single"/>
        </w:rPr>
        <w:t xml:space="preserve">there is </w:t>
      </w:r>
      <w:r w:rsidRPr="00624D70">
        <w:rPr>
          <w:b/>
          <w:bCs/>
          <w:highlight w:val="cyan"/>
          <w:u w:val="single"/>
        </w:rPr>
        <w:t>always an evaluative component to securitization studies</w:t>
      </w:r>
      <w:r w:rsidRPr="00624D70">
        <w:t xml:space="preserve">, not only in a fashion of ‘just/unjust’ or ‘good/bad’ securitization theory (which is different from claiming that </w:t>
      </w:r>
      <w:r w:rsidRPr="00624D70">
        <w:rPr>
          <w:u w:val="single"/>
        </w:rPr>
        <w:t>anything goes) but also in the sense that each analysis establishes whether or not the theory under consideration is beneficial</w:t>
      </w:r>
      <w:r w:rsidRPr="00624D70">
        <w:t xml:space="preserve">, useful, or fruitful in </w:t>
      </w:r>
      <w:r w:rsidRPr="00624D70">
        <w:rPr>
          <w:b/>
          <w:bCs/>
          <w:highlight w:val="cyan"/>
          <w:u w:val="single"/>
        </w:rPr>
        <w:t>understanding the action of the agents involved</w:t>
      </w:r>
      <w:r w:rsidRPr="00624D70">
        <w:rPr>
          <w:b/>
          <w:bCs/>
          <w:highlight w:val="cyan"/>
        </w:rPr>
        <w:t xml:space="preserve"> </w:t>
      </w:r>
      <w:r w:rsidRPr="00624D70">
        <w:rPr>
          <w:b/>
          <w:bCs/>
          <w:highlight w:val="cyan"/>
          <w:u w:val="single"/>
        </w:rPr>
        <w:t>in</w:t>
      </w:r>
      <w:r w:rsidRPr="00624D70">
        <w:rPr>
          <w:u w:val="single"/>
        </w:rPr>
        <w:t xml:space="preserve"> particular </w:t>
      </w:r>
      <w:r w:rsidRPr="00624D70">
        <w:rPr>
          <w:b/>
          <w:bCs/>
          <w:highlight w:val="cyan"/>
          <w:u w:val="single"/>
        </w:rPr>
        <w:t>processes</w:t>
      </w:r>
      <w:r w:rsidRPr="00624D70">
        <w:rPr>
          <w:u w:val="single"/>
        </w:rPr>
        <w:t xml:space="preserve"> of securitization</w:t>
      </w:r>
    </w:p>
    <w:p w14:paraId="0D331483" w14:textId="77777777" w:rsidR="00DD022D" w:rsidRPr="00624D70" w:rsidRDefault="00DD022D" w:rsidP="00DD022D">
      <w:pPr>
        <w:pStyle w:val="Heading4"/>
        <w:rPr>
          <w:rStyle w:val="Style13ptBold"/>
          <w:rFonts w:cs="Times New Roman"/>
          <w:b/>
          <w:bCs w:val="0"/>
        </w:rPr>
      </w:pPr>
      <w:r w:rsidRPr="00624D70">
        <w:rPr>
          <w:rStyle w:val="Style13ptBold"/>
          <w:rFonts w:cs="Times New Roman"/>
          <w:b/>
          <w:bCs w:val="0"/>
        </w:rPr>
        <w:t>Epistemology first.</w:t>
      </w:r>
    </w:p>
    <w:p w14:paraId="7BA692B2" w14:textId="77777777" w:rsidR="00DD022D" w:rsidRPr="00624D70" w:rsidRDefault="00DD022D" w:rsidP="00DD022D">
      <w:r w:rsidRPr="00624D70">
        <w:t xml:space="preserve">Claudia </w:t>
      </w:r>
      <w:proofErr w:type="spellStart"/>
      <w:r w:rsidRPr="00624D70">
        <w:rPr>
          <w:rStyle w:val="Style13ptBold"/>
        </w:rPr>
        <w:t>Aradau</w:t>
      </w:r>
      <w:proofErr w:type="spellEnd"/>
      <w:r w:rsidRPr="00624D70">
        <w:rPr>
          <w:rStyle w:val="Style13ptBold"/>
        </w:rPr>
        <w:t xml:space="preserve"> and</w:t>
      </w:r>
      <w:r w:rsidRPr="00624D70">
        <w:t xml:space="preserve"> Jef </w:t>
      </w:r>
      <w:r w:rsidRPr="00624D70">
        <w:rPr>
          <w:rStyle w:val="Style13ptBold"/>
        </w:rPr>
        <w:t>Huysmans</w:t>
      </w:r>
      <w:r w:rsidRPr="00624D70">
        <w:t xml:space="preserve">, </w:t>
      </w:r>
      <w:proofErr w:type="gramStart"/>
      <w:r w:rsidRPr="00624D70">
        <w:t>20</w:t>
      </w:r>
      <w:r w:rsidRPr="00624D70">
        <w:rPr>
          <w:rStyle w:val="Style13ptBold"/>
        </w:rPr>
        <w:t>19</w:t>
      </w:r>
      <w:r w:rsidRPr="00624D70">
        <w:t>,  Claudia</w:t>
      </w:r>
      <w:proofErr w:type="gramEnd"/>
      <w:r w:rsidRPr="00624D70">
        <w:t xml:space="preserve"> = Lecturer in International Studies at The Open University, UK, Jef = Professor of International Politics. After finishing his PhD at the University of Leuven (Belgium), he took up a lectureship in International Relations and European studies at the University of Kent at Canterbury. Later he moved to the Open University where he taught politics and international relations and was Director of the Centre for Citizenship, Identities and Governance. He joined Queen Mary University of London in January </w:t>
      </w:r>
      <w:proofErr w:type="gramStart"/>
      <w:r w:rsidRPr="00624D70">
        <w:t>2016..</w:t>
      </w:r>
      <w:proofErr w:type="gramEnd"/>
      <w:r w:rsidRPr="00624D70">
        <w:t xml:space="preserve">Assembling credibility: Knowledge, method and critique in times of ‘post-truth’. Security Dialogue, 50(1), 40-58. https://doi.org/10.1177/0967010618788996, PA </w:t>
      </w:r>
    </w:p>
    <w:p w14:paraId="40569DD7" w14:textId="77777777" w:rsidR="00DD022D" w:rsidRPr="00624D70" w:rsidRDefault="00DD022D" w:rsidP="00DD022D"/>
    <w:p w14:paraId="55F21F97" w14:textId="77777777" w:rsidR="00DD022D" w:rsidRPr="00624D70" w:rsidRDefault="00DD022D" w:rsidP="00DD022D">
      <w:r w:rsidRPr="00624D70">
        <w:t>‘</w:t>
      </w:r>
      <w:r w:rsidRPr="00624D70">
        <w:rPr>
          <w:b/>
          <w:bCs/>
          <w:sz w:val="21"/>
          <w:szCs w:val="28"/>
          <w:highlight w:val="cyan"/>
          <w:u w:val="single"/>
        </w:rPr>
        <w:t>What are the grounds for knowledge claims</w:t>
      </w:r>
      <w:r w:rsidRPr="00624D70">
        <w:t xml:space="preserve">?’ asked Sandra Harding (1992) </w:t>
      </w:r>
      <w:r w:rsidRPr="00624D70">
        <w:rPr>
          <w:u w:val="single"/>
        </w:rPr>
        <w:t>in her seminal work on standpoint theory and ‘</w:t>
      </w:r>
      <w:r w:rsidRPr="00624D70">
        <w:rPr>
          <w:b/>
          <w:bCs/>
          <w:u w:val="single"/>
        </w:rPr>
        <w:t>strong</w:t>
      </w:r>
      <w:r w:rsidRPr="00624D70">
        <w:rPr>
          <w:u w:val="single"/>
        </w:rPr>
        <w:t xml:space="preserve"> </w:t>
      </w:r>
      <w:r w:rsidRPr="00624D70">
        <w:rPr>
          <w:b/>
          <w:bCs/>
          <w:u w:val="single"/>
        </w:rPr>
        <w:t>objectivity’</w:t>
      </w:r>
      <w:r w:rsidRPr="00624D70">
        <w:t xml:space="preserve">. </w:t>
      </w:r>
      <w:r w:rsidRPr="00624D70">
        <w:rPr>
          <w:b/>
          <w:bCs/>
          <w:highlight w:val="cyan"/>
          <w:u w:val="single"/>
        </w:rPr>
        <w:t>Revisiting questions about the validity of knowledge</w:t>
      </w:r>
      <w:r w:rsidRPr="00624D70">
        <w:rPr>
          <w:b/>
          <w:bCs/>
          <w:u w:val="single"/>
        </w:rPr>
        <w:t xml:space="preserve"> claims </w:t>
      </w:r>
      <w:r w:rsidRPr="00624D70">
        <w:rPr>
          <w:b/>
          <w:bCs/>
          <w:highlight w:val="cyan"/>
          <w:u w:val="single"/>
        </w:rPr>
        <w:t>appears urgent</w:t>
      </w:r>
      <w:r w:rsidRPr="00624D70">
        <w:rPr>
          <w:b/>
          <w:bCs/>
          <w:u w:val="single"/>
        </w:rPr>
        <w:t xml:space="preserve"> today</w:t>
      </w:r>
      <w:r w:rsidRPr="00624D70">
        <w:t xml:space="preserve"> when the Oxford English Dictionary has consecrated ‘</w:t>
      </w:r>
      <w:r w:rsidRPr="00624D70">
        <w:rPr>
          <w:u w:val="single"/>
        </w:rPr>
        <w:t>post-truth’ as the new word of 2016</w:t>
      </w:r>
      <w:r w:rsidRPr="00624D70">
        <w:t xml:space="preserve">.1 </w:t>
      </w:r>
      <w:r w:rsidRPr="00624D70">
        <w:rPr>
          <w:u w:val="single"/>
        </w:rPr>
        <w:t>Declarations of an age of post-truth abound across the political spectrum</w:t>
      </w:r>
      <w:r w:rsidRPr="00624D70">
        <w:t xml:space="preserve">. Echoes of post-truth debates have been felt in critical security studies and international relations, as well as the social sciences more widely, including science and technology studies (e.g. Berling and </w:t>
      </w:r>
      <w:proofErr w:type="spellStart"/>
      <w:r w:rsidRPr="00624D70">
        <w:t>Bueger</w:t>
      </w:r>
      <w:proofErr w:type="spellEnd"/>
      <w:r w:rsidRPr="00624D70">
        <w:t xml:space="preserve">, 2017; Fuller, 2016a, 2017; </w:t>
      </w:r>
      <w:proofErr w:type="spellStart"/>
      <w:r w:rsidRPr="00624D70">
        <w:t>Jasanoff</w:t>
      </w:r>
      <w:proofErr w:type="spellEnd"/>
      <w:r w:rsidRPr="00624D70">
        <w:t xml:space="preserve"> and </w:t>
      </w:r>
      <w:proofErr w:type="spellStart"/>
      <w:r w:rsidRPr="00624D70">
        <w:t>Simmet</w:t>
      </w:r>
      <w:proofErr w:type="spellEnd"/>
      <w:r w:rsidRPr="00624D70">
        <w:t xml:space="preserve">, 2017; </w:t>
      </w:r>
      <w:proofErr w:type="spellStart"/>
      <w:r w:rsidRPr="00624D70">
        <w:t>Sismondo</w:t>
      </w:r>
      <w:proofErr w:type="spellEnd"/>
      <w:r w:rsidRPr="00624D70">
        <w:t xml:space="preserve">, 2017). </w:t>
      </w:r>
      <w:r w:rsidRPr="00624D70">
        <w:rPr>
          <w:u w:val="single"/>
        </w:rPr>
        <w:t>Diagnoses of ‘how we got here’ rushed to pinpoint the role of social media, Facebook ‘echo chambers’</w:t>
      </w:r>
      <w:r w:rsidRPr="00624D70">
        <w:t xml:space="preserve">, the decline of the print press that had long sustained our ‘imagined communities’, but also the role of post-structuralist approaches, the so-called postmodern intellectuals, and science and technology studies ideas of the ‘universalization of symmetry’ (Fuller, 2016a, 2017). Post-structuralist, feminist and postcolonial approaches have dismantled the universality of truth and have exposed the power relations that underpin different regimes of truth. </w:t>
      </w:r>
      <w:r w:rsidRPr="00624D70">
        <w:rPr>
          <w:b/>
          <w:bCs/>
          <w:highlight w:val="cyan"/>
          <w:u w:val="single"/>
        </w:rPr>
        <w:t>Understanding knowledge as</w:t>
      </w:r>
      <w:r w:rsidRPr="00624D70">
        <w:rPr>
          <w:b/>
          <w:bCs/>
          <w:u w:val="single"/>
        </w:rPr>
        <w:t xml:space="preserve"> something that is </w:t>
      </w:r>
      <w:r w:rsidRPr="00624D70">
        <w:rPr>
          <w:b/>
          <w:bCs/>
          <w:highlight w:val="cyan"/>
          <w:u w:val="single"/>
        </w:rPr>
        <w:t>socially and politically enacted</w:t>
      </w:r>
      <w:r w:rsidRPr="00624D70">
        <w:t xml:space="preserve"> – that is, </w:t>
      </w:r>
      <w:r w:rsidRPr="00624D70">
        <w:rPr>
          <w:b/>
          <w:bCs/>
          <w:sz w:val="21"/>
          <w:szCs w:val="28"/>
          <w:highlight w:val="cyan"/>
          <w:u w:val="single"/>
        </w:rPr>
        <w:t>acted into</w:t>
      </w:r>
      <w:r w:rsidRPr="00624D70">
        <w:rPr>
          <w:b/>
          <w:bCs/>
          <w:sz w:val="21"/>
          <w:szCs w:val="28"/>
          <w:u w:val="single"/>
        </w:rPr>
        <w:t xml:space="preserve"> being </w:t>
      </w:r>
      <w:r w:rsidRPr="00624D70">
        <w:rPr>
          <w:b/>
          <w:bCs/>
          <w:sz w:val="21"/>
          <w:szCs w:val="28"/>
          <w:highlight w:val="cyan"/>
          <w:u w:val="single"/>
        </w:rPr>
        <w:t>as well as acted upon</w:t>
      </w:r>
      <w:r w:rsidRPr="00624D70">
        <w:rPr>
          <w:sz w:val="21"/>
          <w:szCs w:val="28"/>
        </w:rPr>
        <w:t xml:space="preserve"> </w:t>
      </w:r>
      <w:r w:rsidRPr="00624D70">
        <w:t xml:space="preserve">– </w:t>
      </w:r>
      <w:r w:rsidRPr="00624D70">
        <w:rPr>
          <w:highlight w:val="cyan"/>
          <w:u w:val="single"/>
        </w:rPr>
        <w:t xml:space="preserve">rather than </w:t>
      </w:r>
      <w:r w:rsidRPr="00624D70">
        <w:rPr>
          <w:b/>
          <w:bCs/>
          <w:highlight w:val="cyan"/>
          <w:u w:val="single"/>
        </w:rPr>
        <w:t>methodologically derived from</w:t>
      </w:r>
      <w:r w:rsidRPr="00624D70">
        <w:rPr>
          <w:highlight w:val="cyan"/>
          <w:u w:val="single"/>
        </w:rPr>
        <w:t xml:space="preserve"> or </w:t>
      </w:r>
      <w:r w:rsidRPr="00624D70">
        <w:rPr>
          <w:b/>
          <w:bCs/>
          <w:highlight w:val="cyan"/>
          <w:u w:val="single"/>
        </w:rPr>
        <w:t>corroborated by</w:t>
      </w:r>
      <w:r w:rsidRPr="00624D70">
        <w:rPr>
          <w:b/>
          <w:bCs/>
          <w:u w:val="single"/>
        </w:rPr>
        <w:t xml:space="preserve"> empirical worlds</w:t>
      </w:r>
      <w:r w:rsidRPr="00624D70">
        <w:t xml:space="preserve"> has </w:t>
      </w:r>
      <w:r w:rsidRPr="00624D70">
        <w:rPr>
          <w:highlight w:val="cyan"/>
          <w:u w:val="single"/>
        </w:rPr>
        <w:t>put</w:t>
      </w:r>
      <w:r w:rsidRPr="00624D70">
        <w:rPr>
          <w:u w:val="single"/>
        </w:rPr>
        <w:t xml:space="preserve"> such </w:t>
      </w:r>
      <w:r w:rsidRPr="00624D70">
        <w:rPr>
          <w:highlight w:val="cyan"/>
          <w:u w:val="single"/>
        </w:rPr>
        <w:t>approaches</w:t>
      </w:r>
      <w:r w:rsidRPr="00624D70">
        <w:rPr>
          <w:u w:val="single"/>
        </w:rPr>
        <w:t xml:space="preserve"> back </w:t>
      </w:r>
      <w:r w:rsidRPr="00624D70">
        <w:rPr>
          <w:highlight w:val="cyan"/>
          <w:u w:val="single"/>
        </w:rPr>
        <w:t>in the dock</w:t>
      </w:r>
      <w:r w:rsidRPr="00624D70">
        <w:rPr>
          <w:u w:val="single"/>
        </w:rPr>
        <w:t xml:space="preserve"> for having done the intellectual groundwork for the current rise of post-truth</w:t>
      </w:r>
      <w:r w:rsidRPr="00624D70">
        <w:t>. Such accusations are not new and are not limited to political fluctuations. From its inception, anti-foundational work that did not primarily ground knowledge in epistemological standards was challenged on grounds of undermining the possibilities of scientific knowledge in international relations (Keohane, 1988).</w:t>
      </w:r>
    </w:p>
    <w:p w14:paraId="44B2BF91" w14:textId="77777777" w:rsidR="00DD022D" w:rsidRPr="00624D70" w:rsidRDefault="00DD022D" w:rsidP="00DD022D">
      <w:r w:rsidRPr="00624D70">
        <w:t xml:space="preserve">Recent </w:t>
      </w:r>
      <w:r w:rsidRPr="00624D70">
        <w:rPr>
          <w:b/>
          <w:bCs/>
          <w:u w:val="single"/>
        </w:rPr>
        <w:t>engagements with questions of method and methodology in critical security studies have also rearticulated the question of validity</w:t>
      </w:r>
      <w:r w:rsidRPr="00624D70">
        <w:rPr>
          <w:highlight w:val="cyan"/>
        </w:rPr>
        <w:t>,</w:t>
      </w:r>
      <w:r w:rsidRPr="00624D70">
        <w:t xml:space="preserve"> </w:t>
      </w:r>
      <w:proofErr w:type="gramStart"/>
      <w:r w:rsidRPr="00624D70">
        <w:t>in particular how</w:t>
      </w:r>
      <w:proofErr w:type="gramEnd"/>
      <w:r w:rsidRPr="00624D70">
        <w:t xml:space="preserve"> to make valid empirical statements within critical security studies. These attempts to </w:t>
      </w:r>
      <w:r w:rsidRPr="00624D70">
        <w:rPr>
          <w:u w:val="single"/>
        </w:rPr>
        <w:t>formulate standards of validity have returned largely to epistemological debates</w:t>
      </w:r>
      <w:r w:rsidRPr="00624D70">
        <w:t xml:space="preserve">, </w:t>
      </w:r>
      <w:r w:rsidRPr="00624D70">
        <w:rPr>
          <w:u w:val="single"/>
        </w:rPr>
        <w:t>focused on the similarities or differences between qualitative and quantitative methods</w:t>
      </w:r>
      <w:r w:rsidRPr="00624D70">
        <w:t xml:space="preserve">. They have sought to define standards that are internal to knowledge, rather than social or historical. In particular, standards of </w:t>
      </w:r>
      <w:proofErr w:type="spellStart"/>
      <w:r w:rsidRPr="00624D70">
        <w:t>rigour</w:t>
      </w:r>
      <w:proofErr w:type="spellEnd"/>
      <w:r w:rsidRPr="00624D70">
        <w:t>, systematicity, objectivity and consistency have been invoked, contested and rearticulated (e.g. Hansen, 2006; Jackson, 2011; Klotz and Lynch, 2007; Salter, 2012).</w:t>
      </w:r>
    </w:p>
    <w:p w14:paraId="186C041B" w14:textId="77777777" w:rsidR="00DD022D" w:rsidRPr="00624D70" w:rsidRDefault="00DD022D" w:rsidP="00DD022D">
      <w:r w:rsidRPr="00624D70">
        <w:rPr>
          <w:u w:val="single"/>
        </w:rPr>
        <w:t>Although at first sight current post-</w:t>
      </w:r>
      <w:r w:rsidRPr="00624D70">
        <w:rPr>
          <w:highlight w:val="cyan"/>
          <w:u w:val="single"/>
        </w:rPr>
        <w:t>truth debates and methodol</w:t>
      </w:r>
      <w:r w:rsidRPr="00624D70">
        <w:rPr>
          <w:u w:val="single"/>
        </w:rPr>
        <w:t>ogy questions within critical security studies do not seem to have much in common</w:t>
      </w:r>
      <w:r w:rsidRPr="00624D70">
        <w:t xml:space="preserve">, </w:t>
      </w:r>
      <w:r w:rsidRPr="00624D70">
        <w:rPr>
          <w:b/>
          <w:bCs/>
          <w:u w:val="single"/>
        </w:rPr>
        <w:t xml:space="preserve">they </w:t>
      </w:r>
      <w:r w:rsidRPr="00624D70">
        <w:rPr>
          <w:b/>
          <w:bCs/>
          <w:highlight w:val="cyan"/>
          <w:u w:val="single"/>
        </w:rPr>
        <w:t>engage similar stakes concerning</w:t>
      </w:r>
      <w:r w:rsidRPr="00624D70">
        <w:rPr>
          <w:b/>
          <w:bCs/>
          <w:u w:val="single"/>
        </w:rPr>
        <w:t xml:space="preserve"> the status and </w:t>
      </w:r>
      <w:r w:rsidRPr="00624D70">
        <w:rPr>
          <w:b/>
          <w:bCs/>
          <w:highlight w:val="cyan"/>
          <w:u w:val="single"/>
        </w:rPr>
        <w:t>validity of critical knowledge</w:t>
      </w:r>
      <w:r w:rsidRPr="00624D70">
        <w:t xml:space="preserve">. Moreover, in the context of claims about ‘post-truth’ and accusations directed at </w:t>
      </w:r>
      <w:proofErr w:type="gramStart"/>
      <w:r w:rsidRPr="00624D70">
        <w:t>particular kinds</w:t>
      </w:r>
      <w:proofErr w:type="gramEnd"/>
      <w:r w:rsidRPr="00624D70">
        <w:t xml:space="preserve"> of critical work, revisiting the claims to validity in critical security studies and international relations will become politically intense (again). By </w:t>
      </w:r>
      <w:r w:rsidRPr="00624D70">
        <w:rPr>
          <w:u w:val="single"/>
        </w:rPr>
        <w:t>taking the quest for validity in critical security studies seriously</w:t>
      </w:r>
      <w:r w:rsidRPr="00624D70">
        <w:t xml:space="preserve">, </w:t>
      </w:r>
      <w:r w:rsidRPr="00624D70">
        <w:rPr>
          <w:b/>
          <w:bCs/>
          <w:u w:val="single"/>
        </w:rPr>
        <w:t>we can also reformulate the debates</w:t>
      </w:r>
      <w:r w:rsidRPr="00624D70">
        <w:t xml:space="preserve"> around post-truth. Drawing on science and technology studies, we want to reposition debates about standards of validity in critical security studies and international relations by </w:t>
      </w:r>
      <w:r w:rsidRPr="00624D70">
        <w:rPr>
          <w:b/>
          <w:bCs/>
          <w:u w:val="single"/>
        </w:rPr>
        <w:t>placing them in a line of thought that attends to the co-constitution of knowledge and power</w:t>
      </w:r>
      <w:r w:rsidRPr="00624D70">
        <w:t>, science and society.</w:t>
      </w:r>
    </w:p>
    <w:p w14:paraId="02E63EE7" w14:textId="77777777" w:rsidR="00DD022D" w:rsidRPr="00624D70" w:rsidRDefault="00DD022D" w:rsidP="00DD022D">
      <w:r w:rsidRPr="00624D70">
        <w:t xml:space="preserve">For example, critical approaches in security and international relations have drawn attention to the mechanisms of governing through risk and their pernicious political a series of analytical tools effects by deploying such as preemption, exceptionalism, (racializing) biopolitics or ‘social sorting’. Yet </w:t>
      </w:r>
      <w:r w:rsidRPr="00624D70">
        <w:rPr>
          <w:u w:val="single"/>
        </w:rPr>
        <w:t>what has been missing in these critical analyses has been the struggles over the validity of the statistical production of risk versus big data analytics</w:t>
      </w:r>
      <w:r w:rsidRPr="00624D70">
        <w:rPr>
          <w:sz w:val="16"/>
        </w:rPr>
        <w:t xml:space="preserve"> </w:t>
      </w:r>
      <w:r w:rsidRPr="00624D70">
        <w:t xml:space="preserve">and their mobilization for the purposes of </w:t>
      </w:r>
      <w:proofErr w:type="gramStart"/>
      <w:r w:rsidRPr="00624D70">
        <w:t>counter-terrorism</w:t>
      </w:r>
      <w:proofErr w:type="gramEnd"/>
      <w:r w:rsidRPr="00624D70">
        <w:t>. This cannot be simply an epistemological debate about the standards of validity of statistics or big data and their methodological limitations. It demands looking at how statistics played a key role in making the nation-state and in the conduct of national social policies since the 17th century. It also demands exploring how current economic and social changes are related to the increasing use of big data analytics in governance practices, from local governments and states to the UN Global Pulse initiative to accelerate the adoption of big data for humanitarian action. The disputes are taking place at least as much in different policy circles, private markets and judicial sites defining what is acceptable evidence in court cases, media, and so on, as in the scientific community of statisticians, computer scientists, psychologists and political scientists. This brief example shows that acquiring knowledge-validating power derives from gathering and sustaining credibility in and across multiple sites rather than from epistemologically grounding it in scholarly practice as such.</w:t>
      </w:r>
    </w:p>
    <w:p w14:paraId="5607D525" w14:textId="77777777" w:rsidR="00DD022D" w:rsidRPr="00624D70" w:rsidRDefault="00DD022D" w:rsidP="00DD022D">
      <w:r w:rsidRPr="00624D70">
        <w:t xml:space="preserve">Therefore, </w:t>
      </w:r>
      <w:r w:rsidRPr="00624D70">
        <w:rPr>
          <w:b/>
          <w:bCs/>
          <w:highlight w:val="cyan"/>
          <w:u w:val="single"/>
        </w:rPr>
        <w:t>rather than either developing or jettisoning</w:t>
      </w:r>
      <w:r w:rsidRPr="00624D70">
        <w:rPr>
          <w:b/>
          <w:bCs/>
          <w:u w:val="single"/>
        </w:rPr>
        <w:t xml:space="preserve"> epistemological</w:t>
      </w:r>
      <w:r w:rsidRPr="00624D70">
        <w:rPr>
          <w:u w:val="single"/>
        </w:rPr>
        <w:t xml:space="preserve"> and methodological standards of validity, we propose to understand the validation of critical knowledge production through the assembling of credibility</w:t>
      </w:r>
      <w:r w:rsidRPr="00624D70">
        <w:t xml:space="preserve">. In our approach, credibility is not a new standard. </w:t>
      </w:r>
      <w:r w:rsidRPr="00624D70">
        <w:rPr>
          <w:highlight w:val="cyan"/>
          <w:u w:val="single"/>
        </w:rPr>
        <w:t>Assembling</w:t>
      </w:r>
      <w:r w:rsidRPr="00624D70">
        <w:rPr>
          <w:u w:val="single"/>
        </w:rPr>
        <w:t xml:space="preserve"> credibility </w:t>
      </w:r>
      <w:r w:rsidRPr="00624D70">
        <w:rPr>
          <w:rStyle w:val="Emphasis"/>
          <w:rFonts w:ascii="Times New Roman" w:hAnsi="Times New Roman" w:cs="Times New Roman"/>
          <w:highlight w:val="cyan"/>
        </w:rPr>
        <w:t>captures the practices of making, circulating and crediting</w:t>
      </w:r>
      <w:r w:rsidRPr="00624D70">
        <w:rPr>
          <w:rStyle w:val="Emphasis"/>
          <w:rFonts w:ascii="Times New Roman" w:hAnsi="Times New Roman" w:cs="Times New Roman"/>
        </w:rPr>
        <w:t xml:space="preserve"> of knowledge, which are </w:t>
      </w:r>
      <w:r w:rsidRPr="00624D70">
        <w:rPr>
          <w:rStyle w:val="Emphasis"/>
          <w:rFonts w:ascii="Times New Roman" w:hAnsi="Times New Roman" w:cs="Times New Roman"/>
          <w:highlight w:val="cyan"/>
        </w:rPr>
        <w:t>neither internal nor external</w:t>
      </w:r>
      <w:r w:rsidRPr="00624D70">
        <w:rPr>
          <w:u w:val="single"/>
        </w:rPr>
        <w:t xml:space="preserve"> </w:t>
      </w:r>
      <w:r w:rsidRPr="00624D70">
        <w:rPr>
          <w:highlight w:val="cyan"/>
          <w:u w:val="single"/>
        </w:rPr>
        <w:t xml:space="preserve">but </w:t>
      </w:r>
      <w:r w:rsidRPr="00624D70">
        <w:rPr>
          <w:rStyle w:val="Emphasis"/>
          <w:rFonts w:ascii="Times New Roman" w:hAnsi="Times New Roman" w:cs="Times New Roman"/>
          <w:sz w:val="32"/>
          <w:szCs w:val="36"/>
          <w:highlight w:val="cyan"/>
        </w:rPr>
        <w:t>transversal</w:t>
      </w:r>
      <w:r w:rsidRPr="00624D70">
        <w:rPr>
          <w:sz w:val="48"/>
          <w:szCs w:val="72"/>
          <w:u w:val="single"/>
        </w:rPr>
        <w:t xml:space="preserve"> </w:t>
      </w:r>
      <w:r w:rsidRPr="00624D70">
        <w:rPr>
          <w:highlight w:val="cyan"/>
          <w:u w:val="single"/>
        </w:rPr>
        <w:t>to social sites</w:t>
      </w:r>
      <w:r w:rsidRPr="00624D70">
        <w:rPr>
          <w:highlight w:val="cyan"/>
        </w:rPr>
        <w:t>.</w:t>
      </w:r>
      <w:r w:rsidRPr="00624D70">
        <w:t xml:space="preserve"> Assembling credibility thus draws attention to </w:t>
      </w:r>
      <w:r w:rsidRPr="00624D70">
        <w:rPr>
          <w:b/>
          <w:bCs/>
          <w:sz w:val="21"/>
          <w:szCs w:val="28"/>
          <w:highlight w:val="cyan"/>
          <w:u w:val="single"/>
        </w:rPr>
        <w:t>the impossibility of a strict separation</w:t>
      </w:r>
      <w:r w:rsidRPr="00624D70">
        <w:rPr>
          <w:b/>
          <w:bCs/>
          <w:sz w:val="21"/>
          <w:szCs w:val="28"/>
          <w:u w:val="single"/>
        </w:rPr>
        <w:t xml:space="preserve"> </w:t>
      </w:r>
      <w:r w:rsidRPr="00624D70">
        <w:rPr>
          <w:sz w:val="21"/>
          <w:szCs w:val="28"/>
          <w:u w:val="single"/>
        </w:rPr>
        <w:t>of internal</w:t>
      </w:r>
      <w:r w:rsidRPr="00624D70">
        <w:rPr>
          <w:sz w:val="21"/>
          <w:szCs w:val="28"/>
        </w:rPr>
        <w:t xml:space="preserve"> </w:t>
      </w:r>
      <w:r w:rsidRPr="00624D70">
        <w:t xml:space="preserve">conditions of validity </w:t>
      </w:r>
      <w:r w:rsidRPr="00624D70">
        <w:rPr>
          <w:b/>
          <w:bCs/>
          <w:szCs w:val="32"/>
          <w:u w:val="single"/>
        </w:rPr>
        <w:t>and external</w:t>
      </w:r>
      <w:r w:rsidRPr="00624D70">
        <w:rPr>
          <w:szCs w:val="32"/>
        </w:rPr>
        <w:t xml:space="preserve"> </w:t>
      </w:r>
      <w:r w:rsidRPr="00624D70">
        <w:t xml:space="preserve">social and political factors.2 It is transversal in that it </w:t>
      </w:r>
      <w:r w:rsidRPr="00624D70">
        <w:rPr>
          <w:highlight w:val="cyan"/>
          <w:u w:val="single"/>
        </w:rPr>
        <w:t>understands conditions and practices of validation to depend on connections that work across multiple fields</w:t>
      </w:r>
      <w:r w:rsidRPr="00624D70">
        <w:t xml:space="preserve"> – for example, the scientific field, the legal field, the bureaucratic field and the diplomatic field in cases such as inquiries into crimes against humanity and the use of big data analytics in counter-terrorism.</w:t>
      </w:r>
    </w:p>
    <w:p w14:paraId="425F9E72" w14:textId="485EAB45" w:rsidR="00DD022D" w:rsidRPr="00DD022D" w:rsidRDefault="00DD022D" w:rsidP="00DD022D">
      <w:pPr>
        <w:rPr>
          <w:b/>
          <w:bCs/>
          <w:sz w:val="21"/>
          <w:szCs w:val="28"/>
          <w:u w:val="single"/>
        </w:rPr>
      </w:pPr>
      <w:r w:rsidRPr="00624D70">
        <w:t xml:space="preserve">To develop our argument about the importance of credibility to critical security studies, we proceed in three stages. The first section gleans a series of recent moves in critical work on (in)security to claim epistemological and methodological validity to argue that it is indicative of a desire for </w:t>
      </w:r>
      <w:proofErr w:type="spellStart"/>
      <w:r w:rsidRPr="00624D70">
        <w:t>scientificity</w:t>
      </w:r>
      <w:proofErr w:type="spellEnd"/>
      <w:r w:rsidRPr="00624D70">
        <w:t xml:space="preserve">. Thus, recent critical scholarship is set at odds with the post-structuralist and feminist debates of the 1980s and 1990s, which worked through the implications of taking knowledge as socially and politically enacted. In the second section, we revisit the debate between Bourdieu and science and technology studies to develop an alternative conception of validity that questions the existence of a strict boundary between scientific and other areas of practice. This leads us to a conception of assembling credibility in which the latter operates through the formation and circulation of credits and credentials, along with negotiations and disputes over credence and credulity in </w:t>
      </w:r>
      <w:proofErr w:type="spellStart"/>
      <w:r w:rsidRPr="00624D70">
        <w:t>transepistemic</w:t>
      </w:r>
      <w:proofErr w:type="spellEnd"/>
      <w:r w:rsidRPr="00624D70">
        <w:t xml:space="preserve"> arenas.3 Finally, </w:t>
      </w:r>
      <w:r w:rsidRPr="00624D70">
        <w:rPr>
          <w:b/>
          <w:bCs/>
          <w:sz w:val="21"/>
          <w:szCs w:val="28"/>
          <w:u w:val="single"/>
        </w:rPr>
        <w:t>we caution against organizing debates in terms of post-truth and propose assembling credibility as a critical mode of engaging questions related to the validity of knowledge.</w:t>
      </w:r>
    </w:p>
    <w:p w14:paraId="493597EA" w14:textId="0A76B6CD" w:rsidR="0086048A" w:rsidRDefault="0086048A" w:rsidP="0086048A">
      <w:pPr>
        <w:pStyle w:val="Heading2"/>
      </w:pPr>
      <w:r>
        <w:t xml:space="preserve">AT: </w:t>
      </w:r>
    </w:p>
    <w:p w14:paraId="4B168F4F" w14:textId="5BBE6DC4" w:rsidR="0050510A" w:rsidRDefault="0050510A" w:rsidP="0050510A">
      <w:pPr>
        <w:pStyle w:val="Heading3"/>
      </w:pPr>
      <w:r>
        <w:t>AT: Predictions Correct</w:t>
      </w:r>
    </w:p>
    <w:p w14:paraId="4BE010BF" w14:textId="77777777" w:rsidR="0050510A" w:rsidRDefault="0050510A" w:rsidP="0050510A">
      <w:pPr>
        <w:pStyle w:val="Heading4"/>
      </w:pPr>
      <w:r>
        <w:t>Predictions are impossible---subjectivity prevents learning from mistakes</w:t>
      </w:r>
    </w:p>
    <w:p w14:paraId="6DEF4C98" w14:textId="77777777" w:rsidR="0050510A" w:rsidRPr="00D970A5" w:rsidRDefault="0050510A" w:rsidP="0050510A">
      <w:r w:rsidRPr="00D970A5">
        <w:rPr>
          <w:rStyle w:val="Style13ptBold"/>
        </w:rPr>
        <w:t xml:space="preserve">Friedman and </w:t>
      </w:r>
      <w:proofErr w:type="spellStart"/>
      <w:r w:rsidRPr="00D970A5">
        <w:rPr>
          <w:rStyle w:val="Style13ptBold"/>
        </w:rPr>
        <w:t>Zeckhauser</w:t>
      </w:r>
      <w:proofErr w:type="spellEnd"/>
      <w:r w:rsidRPr="00D970A5">
        <w:rPr>
          <w:rStyle w:val="Style13ptBold"/>
        </w:rPr>
        <w:t xml:space="preserve"> 24</w:t>
      </w:r>
      <w:r>
        <w:t xml:space="preserve"> (Jeffrey A. Friedman, Associate Professor of Government, Dartmouth College, USA and Richard </w:t>
      </w:r>
      <w:proofErr w:type="spellStart"/>
      <w:r>
        <w:t>Zeckhauser</w:t>
      </w:r>
      <w:proofErr w:type="spellEnd"/>
      <w:r>
        <w:t xml:space="preserve">, the Frank P. Ramsey Professor of Political Economy, Kennedy School, Harvard University, </w:t>
      </w:r>
      <w:proofErr w:type="gramStart"/>
      <w:r>
        <w:t>USA ,</w:t>
      </w:r>
      <w:proofErr w:type="gramEnd"/>
      <w:r>
        <w:t xml:space="preserve"> he holds a BA and a PhD in economics from Harvard University, “Strategy Is Only Partly an Illusion” in Foreign Policy Analysis (2024), orae015 | </w:t>
      </w:r>
      <w:proofErr w:type="spellStart"/>
      <w:r>
        <w:t>czx</w:t>
      </w:r>
      <w:proofErr w:type="spellEnd"/>
      <w:r>
        <w:t xml:space="preserve"> )</w:t>
      </w:r>
    </w:p>
    <w:p w14:paraId="105A61ED" w14:textId="77777777" w:rsidR="0050510A" w:rsidRPr="00D970A5" w:rsidRDefault="0050510A" w:rsidP="0050510A">
      <w:pPr>
        <w:rPr>
          <w:sz w:val="16"/>
        </w:rPr>
      </w:pPr>
      <w:r w:rsidRPr="00C05989">
        <w:rPr>
          <w:rStyle w:val="StyleUnderline"/>
        </w:rPr>
        <w:t>Answering</w:t>
      </w:r>
      <w:r w:rsidRPr="00D970A5">
        <w:rPr>
          <w:sz w:val="16"/>
        </w:rPr>
        <w:t xml:space="preserve"> these kinds of </w:t>
      </w:r>
      <w:r w:rsidRPr="00C05989">
        <w:rPr>
          <w:rStyle w:val="StyleUnderline"/>
        </w:rPr>
        <w:t>questions requires assessing foreign policy competence</w:t>
      </w:r>
      <w:r w:rsidRPr="00D970A5">
        <w:rPr>
          <w:sz w:val="16"/>
        </w:rPr>
        <w:t xml:space="preserve">, defined here as a leader’s ability to make foreign policy decisions that promote expected national interests. </w:t>
      </w:r>
      <w:r w:rsidRPr="00C05989">
        <w:rPr>
          <w:rStyle w:val="StyleUnderline"/>
        </w:rPr>
        <w:t>Foreign policy competence is notoriously challenging</w:t>
      </w:r>
      <w:r w:rsidRPr="00D970A5">
        <w:rPr>
          <w:sz w:val="16"/>
        </w:rPr>
        <w:t xml:space="preserve"> to evaluate, </w:t>
      </w:r>
      <w:r w:rsidRPr="00C05989">
        <w:rPr>
          <w:rStyle w:val="StyleUnderline"/>
        </w:rPr>
        <w:t>because it is</w:t>
      </w:r>
      <w:r w:rsidRPr="00D970A5">
        <w:rPr>
          <w:sz w:val="16"/>
        </w:rPr>
        <w:t xml:space="preserve"> generally </w:t>
      </w:r>
      <w:r w:rsidRPr="00D970A5">
        <w:rPr>
          <w:rStyle w:val="StyleUnderline"/>
          <w:bCs/>
        </w:rPr>
        <w:t>impossible to know how well decisions maximize expected national interests without making value judgments</w:t>
      </w:r>
      <w:r w:rsidRPr="00C05989">
        <w:rPr>
          <w:rStyle w:val="StyleUnderline"/>
        </w:rPr>
        <w:t xml:space="preserve"> </w:t>
      </w:r>
      <w:r w:rsidRPr="00D970A5">
        <w:rPr>
          <w:sz w:val="16"/>
        </w:rPr>
        <w:t xml:space="preserve">or assessing subjective probabilities (Jervis 1997; </w:t>
      </w:r>
      <w:proofErr w:type="spellStart"/>
      <w:r w:rsidRPr="00D970A5">
        <w:rPr>
          <w:sz w:val="16"/>
        </w:rPr>
        <w:t>Renshon</w:t>
      </w:r>
      <w:proofErr w:type="spellEnd"/>
      <w:r w:rsidRPr="00D970A5">
        <w:rPr>
          <w:sz w:val="16"/>
        </w:rPr>
        <w:t xml:space="preserve"> and Larson 2003; Burchill 2005). As Betts (2000) puts it, </w:t>
      </w:r>
      <w:r w:rsidRPr="00C05989">
        <w:rPr>
          <w:rStyle w:val="StyleUnderline"/>
        </w:rPr>
        <w:t xml:space="preserve">the complexity, uncertainty, and subjectivity of foreign policy decision-making raise the troubling prospect that </w:t>
      </w:r>
      <w:r w:rsidRPr="00D970A5">
        <w:rPr>
          <w:rStyle w:val="StyleUnderline"/>
          <w:bCs/>
        </w:rPr>
        <w:t>“strategy is an illusion”—</w:t>
      </w:r>
      <w:r w:rsidRPr="00D970A5">
        <w:rPr>
          <w:sz w:val="16"/>
        </w:rPr>
        <w:t>that there are no objective criteria for determining which foreign policy choices are more defensible than others.</w:t>
      </w:r>
    </w:p>
    <w:p w14:paraId="346F6CC6" w14:textId="5EC64657" w:rsidR="0050510A" w:rsidRPr="0050510A" w:rsidRDefault="0050510A" w:rsidP="0050510A">
      <w:pPr>
        <w:rPr>
          <w:u w:val="single"/>
        </w:rPr>
      </w:pPr>
      <w:r w:rsidRPr="00C05989">
        <w:rPr>
          <w:rStyle w:val="StyleUnderline"/>
        </w:rPr>
        <w:t>Subjective evaluations can play valuable roles in structuring foreign policy analysis</w:t>
      </w:r>
      <w:r w:rsidRPr="00D970A5">
        <w:rPr>
          <w:sz w:val="16"/>
        </w:rPr>
        <w:t xml:space="preserve">. For example, even if it is generally impossible to say that foreign policy decisions are objectively “right” or “wrong,” careful reasoning can winnow complex debates down to the core assumptions one must adopt in order to justify high-stakes choices.1 The balance of expert consensus also provides a useful heuristic for judging leaders’ competence, subject to the caveat that widely shared opinions do not always reflect rigorous analysis (Badie 2010; Schafer and Crichlow 2010).2 </w:t>
      </w:r>
      <w:r w:rsidRPr="00C05989">
        <w:rPr>
          <w:rStyle w:val="StyleUnderline"/>
        </w:rPr>
        <w:t xml:space="preserve">The subjectivity that surrounds foreign policy analysis nevertheless raises fundamental problems for scholarship and policy. If researchers </w:t>
      </w:r>
      <w:r w:rsidRPr="00D970A5">
        <w:rPr>
          <w:rStyle w:val="StyleUnderline"/>
          <w:bCs/>
        </w:rPr>
        <w:t>lack objective methods for separating good choices from bad</w:t>
      </w:r>
      <w:r w:rsidRPr="00C05989">
        <w:rPr>
          <w:rStyle w:val="StyleUnderline"/>
        </w:rPr>
        <w:t xml:space="preserve">, then reasonable people will </w:t>
      </w:r>
      <w:r w:rsidRPr="00D970A5">
        <w:rPr>
          <w:sz w:val="16"/>
        </w:rPr>
        <w:t>generally be able to</w:t>
      </w:r>
      <w:r w:rsidRPr="00C05989">
        <w:rPr>
          <w:rStyle w:val="StyleUnderline"/>
        </w:rPr>
        <w:t xml:space="preserve"> disagree about whether foreign policy decisions were mistaken</w:t>
      </w:r>
      <w:r w:rsidRPr="00D970A5">
        <w:rPr>
          <w:sz w:val="16"/>
        </w:rPr>
        <w:t xml:space="preserve">. </w:t>
      </w:r>
      <w:r w:rsidRPr="00C05989">
        <w:rPr>
          <w:rStyle w:val="StyleUnderline"/>
        </w:rPr>
        <w:t xml:space="preserve">That </w:t>
      </w:r>
      <w:r w:rsidRPr="00D970A5">
        <w:rPr>
          <w:rStyle w:val="StyleUnderline"/>
          <w:bCs/>
        </w:rPr>
        <w:t>ambiguity makes it difficult to draw firm conclusions about how</w:t>
      </w:r>
      <w:r w:rsidRPr="00D970A5">
        <w:rPr>
          <w:sz w:val="16"/>
        </w:rPr>
        <w:t xml:space="preserve"> foreign </w:t>
      </w:r>
      <w:r w:rsidRPr="00D970A5">
        <w:rPr>
          <w:rStyle w:val="StyleUnderline"/>
          <w:bCs/>
        </w:rPr>
        <w:t>policy can be systematically improved</w:t>
      </w:r>
      <w:r w:rsidRPr="00D970A5">
        <w:rPr>
          <w:sz w:val="16"/>
        </w:rPr>
        <w:t xml:space="preserve"> (Betts 2000). Moreover, </w:t>
      </w:r>
      <w:r w:rsidRPr="00D970A5">
        <w:rPr>
          <w:rStyle w:val="StyleUnderline"/>
        </w:rPr>
        <w:t>any time scholars claim that foreign policy</w:t>
      </w:r>
      <w:r w:rsidRPr="00D970A5">
        <w:rPr>
          <w:sz w:val="16"/>
        </w:rPr>
        <w:t xml:space="preserve"> decisions </w:t>
      </w:r>
      <w:r w:rsidRPr="00D970A5">
        <w:rPr>
          <w:rStyle w:val="StyleUnderline"/>
        </w:rPr>
        <w:t>were warped</w:t>
      </w:r>
      <w:r w:rsidRPr="00D970A5">
        <w:rPr>
          <w:sz w:val="16"/>
        </w:rPr>
        <w:t xml:space="preserve"> by factors such as domestic politics or personal psychology, </w:t>
      </w:r>
      <w:r w:rsidRPr="00D970A5">
        <w:rPr>
          <w:rStyle w:val="StyleUnderline"/>
        </w:rPr>
        <w:t>they are implicitly claiming that</w:t>
      </w:r>
      <w:r w:rsidRPr="00D970A5">
        <w:rPr>
          <w:sz w:val="16"/>
        </w:rPr>
        <w:t xml:space="preserve"> competent </w:t>
      </w:r>
      <w:r w:rsidRPr="00D970A5">
        <w:rPr>
          <w:rStyle w:val="StyleUnderline"/>
          <w:bCs/>
        </w:rPr>
        <w:t>leaders should have known</w:t>
      </w:r>
      <w:r w:rsidRPr="00D970A5">
        <w:rPr>
          <w:sz w:val="16"/>
        </w:rPr>
        <w:t xml:space="preserve"> that </w:t>
      </w:r>
      <w:r w:rsidRPr="00D970A5">
        <w:rPr>
          <w:rStyle w:val="StyleUnderline"/>
          <w:bCs/>
        </w:rPr>
        <w:t>a different course of action</w:t>
      </w:r>
      <w:r w:rsidRPr="00D970A5">
        <w:rPr>
          <w:sz w:val="16"/>
        </w:rPr>
        <w:t xml:space="preserve"> was superior to the one they </w:t>
      </w:r>
      <w:proofErr w:type="gramStart"/>
      <w:r w:rsidRPr="00D970A5">
        <w:rPr>
          <w:sz w:val="16"/>
        </w:rPr>
        <w:t>actually chose</w:t>
      </w:r>
      <w:proofErr w:type="gramEnd"/>
      <w:r w:rsidRPr="00D970A5">
        <w:rPr>
          <w:sz w:val="16"/>
        </w:rPr>
        <w:t xml:space="preserve"> (Glaser 2010, 2–3; Stein 2013, 369). </w:t>
      </w:r>
      <w:r w:rsidRPr="00D970A5">
        <w:rPr>
          <w:rStyle w:val="StyleUnderline"/>
        </w:rPr>
        <w:t xml:space="preserve">The subjectivity that is inherent to analyzing foreign policy decisions thus </w:t>
      </w:r>
      <w:r w:rsidRPr="00D970A5">
        <w:rPr>
          <w:rStyle w:val="StyleUnderline"/>
          <w:bCs/>
        </w:rPr>
        <w:t>impedes making normative, prescriptive, and descriptive claims about the conduct of international politics</w:t>
      </w:r>
      <w:r w:rsidRPr="00D970A5">
        <w:rPr>
          <w:rStyle w:val="StyleUnderline"/>
        </w:rPr>
        <w:t>.</w:t>
      </w:r>
    </w:p>
    <w:p w14:paraId="2EA12A54" w14:textId="3BA1D935" w:rsidR="0050510A" w:rsidRDefault="0050510A" w:rsidP="0050510A">
      <w:pPr>
        <w:pStyle w:val="Heading3"/>
      </w:pPr>
      <w:r>
        <w:t>AT: Reps Not Reality</w:t>
      </w:r>
    </w:p>
    <w:p w14:paraId="7B5150E0" w14:textId="77777777" w:rsidR="0050510A" w:rsidRDefault="0050510A" w:rsidP="0050510A">
      <w:pPr>
        <w:pStyle w:val="Heading4"/>
      </w:pPr>
      <w:r>
        <w:t>Discourse matters---representations recontextualize language and thought against the Other.</w:t>
      </w:r>
    </w:p>
    <w:p w14:paraId="79989AE8" w14:textId="77777777" w:rsidR="0050510A" w:rsidRPr="000D6104" w:rsidRDefault="0050510A" w:rsidP="0050510A">
      <w:r w:rsidRPr="000403C7">
        <w:rPr>
          <w:rStyle w:val="Style13ptBold"/>
        </w:rPr>
        <w:t>MacDonald and Hunter 19</w:t>
      </w:r>
      <w:r>
        <w:t xml:space="preserve"> (Malcolm N. MacDonald, researcher, editor and postgraduate supervisor based at the University of Warwick, associate professor, Centre for Applied Linguistics, PhD in Applied Linguistics, Duncan Hunter, School of Education University of Hull, Director for MA TESOL at the University of Hull, United Kingdom. He has undertaken several projects with the British Council, including a development initiative involving Marjon, the British Council and the Chongqing Educational Board. Duncan is editor of the Key Concepts feature of the ELT Journal, 2019, “The Discourse of Security” | </w:t>
      </w:r>
      <w:proofErr w:type="spellStart"/>
      <w:proofErr w:type="gramStart"/>
      <w:r>
        <w:t>czx</w:t>
      </w:r>
      <w:proofErr w:type="spellEnd"/>
      <w:r>
        <w:t xml:space="preserve"> )</w:t>
      </w:r>
      <w:proofErr w:type="gramEnd"/>
    </w:p>
    <w:p w14:paraId="6E7BA818" w14:textId="77777777" w:rsidR="0050510A" w:rsidRPr="000D6104" w:rsidRDefault="0050510A" w:rsidP="0050510A">
      <w:pPr>
        <w:rPr>
          <w:sz w:val="16"/>
        </w:rPr>
      </w:pPr>
      <w:r w:rsidRPr="000D6104">
        <w:rPr>
          <w:sz w:val="16"/>
        </w:rPr>
        <w:t xml:space="preserve">Bringing together the four different empirical analyses in Table 11.1, above, illuminates </w:t>
      </w:r>
      <w:r w:rsidRPr="000D6104">
        <w:rPr>
          <w:rStyle w:val="StyleUnderline"/>
        </w:rPr>
        <w:t>the fluid nature of</w:t>
      </w:r>
      <w:r w:rsidRPr="000D6104">
        <w:rPr>
          <w:sz w:val="16"/>
        </w:rPr>
        <w:t xml:space="preserve"> any particular </w:t>
      </w:r>
      <w:r w:rsidRPr="000D6104">
        <w:rPr>
          <w:rStyle w:val="StyleUnderline"/>
        </w:rPr>
        <w:t>discursive formation, such as the discourse of security</w:t>
      </w:r>
      <w:r w:rsidRPr="000D6104">
        <w:rPr>
          <w:sz w:val="16"/>
        </w:rPr>
        <w:t xml:space="preserve"> and </w:t>
      </w:r>
      <w:proofErr w:type="gramStart"/>
      <w:r w:rsidRPr="000D6104">
        <w:rPr>
          <w:sz w:val="16"/>
        </w:rPr>
        <w:t>counter-terrorism</w:t>
      </w:r>
      <w:proofErr w:type="gramEnd"/>
      <w:r w:rsidRPr="000D6104">
        <w:rPr>
          <w:sz w:val="16"/>
        </w:rPr>
        <w:t xml:space="preserve"> that we have analyzed in this book. This fluidity </w:t>
      </w:r>
      <w:r w:rsidRPr="000D6104">
        <w:rPr>
          <w:rStyle w:val="StyleUnderline"/>
        </w:rPr>
        <w:t>is realized across both time and space</w:t>
      </w:r>
      <w:r w:rsidRPr="000D6104">
        <w:rPr>
          <w:sz w:val="16"/>
        </w:rPr>
        <w:t xml:space="preserve">: first, through </w:t>
      </w:r>
      <w:r w:rsidRPr="000D6104">
        <w:rPr>
          <w:rStyle w:val="StyleUnderline"/>
        </w:rPr>
        <w:t>the temporal flow of discourse as language within a discursive formation undergoes transformations as one</w:t>
      </w:r>
      <w:r w:rsidRPr="000D6104">
        <w:rPr>
          <w:sz w:val="16"/>
        </w:rPr>
        <w:t xml:space="preserve"> set of documents </w:t>
      </w:r>
      <w:r w:rsidRPr="000D6104">
        <w:rPr>
          <w:rStyle w:val="StyleUnderline"/>
        </w:rPr>
        <w:t>supersedes another over time</w:t>
      </w:r>
      <w:r w:rsidRPr="000D6104">
        <w:rPr>
          <w:sz w:val="16"/>
        </w:rPr>
        <w:t xml:space="preserve">; and </w:t>
      </w:r>
      <w:r w:rsidRPr="000D6104">
        <w:rPr>
          <w:rStyle w:val="StyleUnderline"/>
        </w:rPr>
        <w:t xml:space="preserve">secondly by the institutional differentiation of networks of discourse across space, as </w:t>
      </w:r>
      <w:r w:rsidRPr="000403C7">
        <w:rPr>
          <w:rStyle w:val="Emphasis"/>
        </w:rPr>
        <w:t xml:space="preserve">language within a discursive formation is </w:t>
      </w:r>
      <w:proofErr w:type="spellStart"/>
      <w:r w:rsidRPr="000403C7">
        <w:rPr>
          <w:rStyle w:val="Emphasis"/>
        </w:rPr>
        <w:t>delocated</w:t>
      </w:r>
      <w:proofErr w:type="spellEnd"/>
      <w:r w:rsidRPr="000403C7">
        <w:rPr>
          <w:rStyle w:val="Emphasis"/>
        </w:rPr>
        <w:t xml:space="preserve"> from one site and relocated in another</w:t>
      </w:r>
      <w:r w:rsidRPr="000D6104">
        <w:rPr>
          <w:sz w:val="16"/>
        </w:rPr>
        <w:t xml:space="preserve">. Temporal transformation is governed in the last instance by the material conditions of history, such as the 7/7 attacks and the outbreak of the Syrian Civil War; recontextualization across space is governed in the last instance by the power relations and economic interests of different agents and institutions, such as those within the political sphere and the public sphere (see also Hunter and MacDonald 2017; MacDonald et al. 2015). In the preceding chapters, the flow of discourse through time has been revealed by our analysis of documents relating to UK security and counter terrorism (Chapter 7); the relocation of discourse across space has been revealed by our analysis of documents relating to nuclear proliferation (Chapter 9). </w:t>
      </w:r>
      <w:proofErr w:type="gramStart"/>
      <w:r w:rsidRPr="000D6104">
        <w:rPr>
          <w:sz w:val="16"/>
        </w:rPr>
        <w:t>Both of these</w:t>
      </w:r>
      <w:proofErr w:type="gramEnd"/>
      <w:r w:rsidRPr="000D6104">
        <w:rPr>
          <w:sz w:val="16"/>
        </w:rPr>
        <w:t xml:space="preserve"> analyses entailed the use of more conventional corpus techniques, in particular the machine-driven generation of keywords. However, as outlined in Chapter 5, these were augmented by the intuitive analysis of concordance data to verify and interpret salient lexis in context. In what follows we review the substantive and theoretical implications of the transformation and recontextualization of the documents across time and space which we have analyzed in the previous chapters.</w:t>
      </w:r>
    </w:p>
    <w:p w14:paraId="18EC9DA0" w14:textId="77777777" w:rsidR="0050510A" w:rsidRPr="000403C7" w:rsidRDefault="0050510A" w:rsidP="0050510A">
      <w:pPr>
        <w:rPr>
          <w:rStyle w:val="Emphasis"/>
        </w:rPr>
      </w:pPr>
      <w:r w:rsidRPr="000403C7">
        <w:rPr>
          <w:rStyle w:val="Emphasis"/>
        </w:rPr>
        <w:t xml:space="preserve">Transformation Over Time </w:t>
      </w:r>
    </w:p>
    <w:p w14:paraId="4867D52C" w14:textId="77777777" w:rsidR="0050510A" w:rsidRPr="000D6104" w:rsidRDefault="0050510A" w:rsidP="0050510A">
      <w:pPr>
        <w:rPr>
          <w:sz w:val="16"/>
        </w:rPr>
      </w:pPr>
      <w:r w:rsidRPr="000D6104">
        <w:rPr>
          <w:sz w:val="16"/>
        </w:rPr>
        <w:t xml:space="preserve">As is well known, within his studies of the discursive formation of the disciplines of the human sciences (e.g. 1970), Michel Foucault challenged the conventional Enlightenment </w:t>
      </w:r>
      <w:r w:rsidRPr="000D6104">
        <w:rPr>
          <w:rStyle w:val="StyleUnderline"/>
        </w:rPr>
        <w:t>narrative of the linear development of knowledge</w:t>
      </w:r>
      <w:r w:rsidRPr="000D6104">
        <w:rPr>
          <w:sz w:val="16"/>
        </w:rPr>
        <w:t xml:space="preserve"> and science towards some </w:t>
      </w:r>
      <w:proofErr w:type="gramStart"/>
      <w:r w:rsidRPr="000D6104">
        <w:rPr>
          <w:sz w:val="16"/>
        </w:rPr>
        <w:t>ultimate goal</w:t>
      </w:r>
      <w:proofErr w:type="gramEnd"/>
      <w:r w:rsidRPr="000D6104">
        <w:rPr>
          <w:sz w:val="16"/>
        </w:rPr>
        <w:t xml:space="preserve">. </w:t>
      </w:r>
      <w:proofErr w:type="gramStart"/>
      <w:r w:rsidRPr="000D6104">
        <w:rPr>
          <w:sz w:val="16"/>
        </w:rPr>
        <w:t>Instead</w:t>
      </w:r>
      <w:proofErr w:type="gramEnd"/>
      <w:r w:rsidRPr="000D6104">
        <w:rPr>
          <w:sz w:val="16"/>
        </w:rPr>
        <w:t xml:space="preserve"> he argues that disciplines </w:t>
      </w:r>
      <w:r w:rsidRPr="000D6104">
        <w:rPr>
          <w:rStyle w:val="StyleUnderline"/>
        </w:rPr>
        <w:t>shift in a more arbitrary fashion from one ‘episteme’ to another and</w:t>
      </w:r>
      <w:r w:rsidRPr="000D6104">
        <w:rPr>
          <w:sz w:val="16"/>
        </w:rPr>
        <w:t xml:space="preserve">—rather than displaying a historically coherent pattern of development—they </w:t>
      </w:r>
      <w:r w:rsidRPr="000D6104">
        <w:rPr>
          <w:rStyle w:val="StyleUnderline"/>
        </w:rPr>
        <w:t>shift through a series of ‘ruptures’ and ‘discontinuities’.</w:t>
      </w:r>
      <w:r w:rsidRPr="000D6104">
        <w:rPr>
          <w:sz w:val="16"/>
        </w:rPr>
        <w:t xml:space="preserve"> One implication of the archaeological method, however, is that a ‘discipline’ or ‘discursive formation’ is relatively stable within the </w:t>
      </w:r>
      <w:proofErr w:type="gramStart"/>
      <w:r w:rsidRPr="000D6104">
        <w:rPr>
          <w:sz w:val="16"/>
        </w:rPr>
        <w:t>particular historical</w:t>
      </w:r>
      <w:proofErr w:type="gramEnd"/>
      <w:r w:rsidRPr="000D6104">
        <w:rPr>
          <w:sz w:val="16"/>
        </w:rPr>
        <w:t xml:space="preserve"> period within which it is situated. The temporal span of fifteen years which we adopted for our chronological analysis in Chapter 7 has a somewhat narrower focus to those of Foucault, which focused on entire ‘systems of knowledge’ often spanning centuries. However, our diachronic reach remains considerable when compared with many other critical studies of security discourse, which </w:t>
      </w:r>
      <w:proofErr w:type="gramStart"/>
      <w:r w:rsidRPr="000D6104">
        <w:rPr>
          <w:sz w:val="16"/>
        </w:rPr>
        <w:t>more often than not</w:t>
      </w:r>
      <w:proofErr w:type="gramEnd"/>
      <w:r w:rsidRPr="000D6104">
        <w:rPr>
          <w:sz w:val="16"/>
        </w:rPr>
        <w:t xml:space="preserve"> settle for a synchronic approach which does not have the scope to engage with patterns of chronological change in the discourse. </w:t>
      </w:r>
      <w:r w:rsidRPr="000D6104">
        <w:rPr>
          <w:rStyle w:val="StyleUnderline"/>
        </w:rPr>
        <w:t xml:space="preserve">Even on our relatively ‘micro-chronological’ timescale, observed </w:t>
      </w:r>
      <w:r w:rsidRPr="000403C7">
        <w:rPr>
          <w:rStyle w:val="Emphasis"/>
        </w:rPr>
        <w:t>changes in the prominence of certain lexis from one period of time to another enabled us to infer shifts in the ways in which secur</w:t>
      </w:r>
      <w:r w:rsidRPr="000D6104">
        <w:rPr>
          <w:rStyle w:val="StyleUnderline"/>
        </w:rPr>
        <w:t>ity</w:t>
      </w:r>
      <w:r w:rsidRPr="000D6104">
        <w:rPr>
          <w:sz w:val="16"/>
        </w:rPr>
        <w:t xml:space="preserve"> and </w:t>
      </w:r>
      <w:proofErr w:type="gramStart"/>
      <w:r w:rsidRPr="000D6104">
        <w:rPr>
          <w:sz w:val="16"/>
        </w:rPr>
        <w:t>counter-terrorism</w:t>
      </w:r>
      <w:proofErr w:type="gramEnd"/>
      <w:r w:rsidRPr="000D6104">
        <w:rPr>
          <w:sz w:val="16"/>
        </w:rPr>
        <w:t xml:space="preserve"> </w:t>
      </w:r>
      <w:r w:rsidRPr="000403C7">
        <w:rPr>
          <w:rStyle w:val="Emphasis"/>
        </w:rPr>
        <w:t>was being constituted</w:t>
      </w:r>
      <w:r w:rsidRPr="000D6104">
        <w:rPr>
          <w:sz w:val="16"/>
        </w:rPr>
        <w:t xml:space="preserve"> within the documents; </w:t>
      </w:r>
      <w:r w:rsidRPr="000D6104">
        <w:rPr>
          <w:rStyle w:val="StyleUnderline"/>
        </w:rPr>
        <w:t>as they were produced at different time periods within the context of one nation state</w:t>
      </w:r>
      <w:r w:rsidRPr="000D6104">
        <w:rPr>
          <w:sz w:val="16"/>
        </w:rPr>
        <w:t xml:space="preserve"> (the UK).</w:t>
      </w:r>
    </w:p>
    <w:p w14:paraId="5269CEDA" w14:textId="77777777" w:rsidR="0050510A" w:rsidRPr="000D6104" w:rsidRDefault="0050510A" w:rsidP="0050510A">
      <w:pPr>
        <w:rPr>
          <w:rStyle w:val="StyleUnderline"/>
        </w:rPr>
      </w:pPr>
      <w:r w:rsidRPr="000D6104">
        <w:rPr>
          <w:sz w:val="16"/>
        </w:rPr>
        <w:t xml:space="preserve">In the first phase of our chronological comparison in Chapter 7, </w:t>
      </w:r>
      <w:r w:rsidRPr="000D6104">
        <w:rPr>
          <w:rStyle w:val="StyleUnderline"/>
        </w:rPr>
        <w:t>we compared two sub-corpora to reveal changes</w:t>
      </w:r>
      <w:r w:rsidRPr="000D6104">
        <w:rPr>
          <w:sz w:val="16"/>
        </w:rPr>
        <w:t xml:space="preserve"> that took place </w:t>
      </w:r>
      <w:r w:rsidRPr="000D6104">
        <w:rPr>
          <w:rStyle w:val="StyleUnderline"/>
        </w:rPr>
        <w:t>over the period 2001–2011</w:t>
      </w:r>
      <w:r w:rsidRPr="000D6104">
        <w:rPr>
          <w:sz w:val="16"/>
        </w:rPr>
        <w:t xml:space="preserve">. Here, it appeared that </w:t>
      </w:r>
      <w:r w:rsidRPr="000403C7">
        <w:rPr>
          <w:rStyle w:val="Emphasis"/>
        </w:rPr>
        <w:t>the words cohesion and community become recontextualized over time</w:t>
      </w:r>
      <w:r w:rsidRPr="000D6104">
        <w:rPr>
          <w:sz w:val="16"/>
        </w:rPr>
        <w:t xml:space="preserve"> within the second sub-corpus </w:t>
      </w:r>
      <w:r w:rsidRPr="000D6104">
        <w:rPr>
          <w:rStyle w:val="StyleUnderline"/>
        </w:rPr>
        <w:t xml:space="preserve">in a discourse which </w:t>
      </w:r>
      <w:r w:rsidRPr="000403C7">
        <w:rPr>
          <w:rStyle w:val="Emphasis"/>
        </w:rPr>
        <w:t>supports the ideological construction of a totalizing, singular, community of the nation state</w:t>
      </w:r>
      <w:r w:rsidRPr="000D6104">
        <w:rPr>
          <w:sz w:val="16"/>
        </w:rPr>
        <w:t xml:space="preserve">. </w:t>
      </w:r>
      <w:r w:rsidRPr="000D6104">
        <w:rPr>
          <w:rStyle w:val="StyleUnderline"/>
        </w:rPr>
        <w:t>The appropriation and recontextualization</w:t>
      </w:r>
      <w:r w:rsidRPr="000D6104">
        <w:rPr>
          <w:sz w:val="16"/>
        </w:rPr>
        <w:t xml:space="preserve"> of the headline words contest and prevent from common parlance serve to </w:t>
      </w:r>
      <w:r w:rsidRPr="000D6104">
        <w:rPr>
          <w:rStyle w:val="StyleUnderline"/>
        </w:rPr>
        <w:t>impute</w:t>
      </w:r>
      <w:r w:rsidRPr="000D6104">
        <w:rPr>
          <w:sz w:val="16"/>
        </w:rPr>
        <w:t xml:space="preserve"> to UK government </w:t>
      </w:r>
      <w:r w:rsidRPr="000D6104">
        <w:rPr>
          <w:rStyle w:val="StyleUnderline"/>
        </w:rPr>
        <w:t xml:space="preserve">a sense of agency and active engagement in the ‘war on terror’ against </w:t>
      </w:r>
      <w:r w:rsidRPr="000403C7">
        <w:rPr>
          <w:rStyle w:val="Emphasis"/>
        </w:rPr>
        <w:t>a hypostatized Other</w:t>
      </w:r>
      <w:r w:rsidRPr="000D6104">
        <w:rPr>
          <w:rStyle w:val="StyleUnderline"/>
        </w:rPr>
        <w:t>.</w:t>
      </w:r>
      <w:r w:rsidRPr="000D6104">
        <w:rPr>
          <w:sz w:val="16"/>
        </w:rPr>
        <w:t xml:space="preserve"> However, although more abstract expressions such as violent, extremism and terrorism also emerged as salient throughout our second sub-corpus </w:t>
      </w:r>
      <w:proofErr w:type="gramStart"/>
      <w:r w:rsidRPr="000D6104">
        <w:rPr>
          <w:sz w:val="16"/>
        </w:rPr>
        <w:t>in order to</w:t>
      </w:r>
      <w:proofErr w:type="gramEnd"/>
      <w:r w:rsidRPr="000D6104">
        <w:rPr>
          <w:sz w:val="16"/>
        </w:rPr>
        <w:t xml:space="preserve"> signify the target of this government action, we could find little explicit identification of any social group to which these antagonistic tendencies are attributed. In fact, contra some critics (e.g. Appleby 2010) there appeared to be an explicit tendency to shy away from attributing suspicion of extremism to any one ethnic group. However, </w:t>
      </w:r>
      <w:r w:rsidRPr="000D6104">
        <w:rPr>
          <w:rStyle w:val="StyleUnderline"/>
        </w:rPr>
        <w:t>what also emerged from this comparison as distinctive of the second sub-corpus, was the statistical significance of Muslim and Muslims</w:t>
      </w:r>
      <w:r w:rsidRPr="000D6104">
        <w:rPr>
          <w:sz w:val="16"/>
        </w:rPr>
        <w:t xml:space="preserve">. From this we infer that, while the documents in the second sub-corpus appear to consciously avoid any explicit stigmatization of any ethnic group as being associated with ‘violent extremism’, there remains an implicit attempt to constitute a normalized form of Muslim affiliation to British values and British identity. Furthermore, </w:t>
      </w:r>
      <w:r w:rsidRPr="000D6104">
        <w:rPr>
          <w:rStyle w:val="StyleUnderline"/>
        </w:rPr>
        <w:t xml:space="preserve">we see emerging from this sub-corpus the beginning of a more nuanced </w:t>
      </w:r>
      <w:r w:rsidRPr="000403C7">
        <w:rPr>
          <w:rStyle w:val="Emphasis"/>
        </w:rPr>
        <w:t>linguistic tendency to use ‘extremism’ to signify an antagonistic position</w:t>
      </w:r>
      <w:r w:rsidRPr="000D6104">
        <w:rPr>
          <w:rStyle w:val="StyleUnderline"/>
        </w:rPr>
        <w:t xml:space="preserve"> which arises internal to the nation state, </w:t>
      </w:r>
      <w:r w:rsidRPr="000403C7">
        <w:rPr>
          <w:rStyle w:val="Emphasis"/>
        </w:rPr>
        <w:t>and ‘terrorism’ to signify an antagonistic position which arises external</w:t>
      </w:r>
      <w:r w:rsidRPr="000D6104">
        <w:rPr>
          <w:rStyle w:val="StyleUnderline"/>
        </w:rPr>
        <w:t xml:space="preserve"> to the nation state</w:t>
      </w:r>
    </w:p>
    <w:p w14:paraId="4031612E" w14:textId="77777777" w:rsidR="0050510A" w:rsidRPr="000D6104" w:rsidRDefault="0050510A" w:rsidP="0050510A">
      <w:pPr>
        <w:rPr>
          <w:sz w:val="16"/>
        </w:rPr>
      </w:pPr>
      <w:r w:rsidRPr="000D6104">
        <w:rPr>
          <w:sz w:val="16"/>
        </w:rPr>
        <w:t xml:space="preserve">In the second phase of our chronological analysis, our </w:t>
      </w:r>
      <w:r w:rsidRPr="000D6104">
        <w:rPr>
          <w:rStyle w:val="StyleUnderline"/>
        </w:rPr>
        <w:t>comparison of</w:t>
      </w:r>
      <w:r w:rsidRPr="000D6104">
        <w:rPr>
          <w:sz w:val="16"/>
        </w:rPr>
        <w:t xml:space="preserve"> the third sub-corpus (2012–2106) with those produced by UK government </w:t>
      </w:r>
      <w:r w:rsidRPr="000D6104">
        <w:rPr>
          <w:rStyle w:val="StyleUnderline"/>
        </w:rPr>
        <w:t>departments and</w:t>
      </w:r>
      <w:r w:rsidRPr="000D6104">
        <w:rPr>
          <w:sz w:val="16"/>
        </w:rPr>
        <w:t xml:space="preserve"> their </w:t>
      </w:r>
      <w:r w:rsidRPr="000D6104">
        <w:rPr>
          <w:rStyle w:val="StyleUnderline"/>
        </w:rPr>
        <w:t>agencies between</w:t>
      </w:r>
      <w:r w:rsidRPr="000D6104">
        <w:rPr>
          <w:sz w:val="16"/>
        </w:rPr>
        <w:t xml:space="preserve"> 20</w:t>
      </w:r>
      <w:r w:rsidRPr="000D6104">
        <w:rPr>
          <w:rStyle w:val="StyleUnderline"/>
        </w:rPr>
        <w:t>07</w:t>
      </w:r>
      <w:r w:rsidRPr="000D6104">
        <w:rPr>
          <w:sz w:val="16"/>
        </w:rPr>
        <w:t xml:space="preserve"> </w:t>
      </w:r>
      <w:r w:rsidRPr="000D6104">
        <w:rPr>
          <w:rStyle w:val="StyleUnderline"/>
        </w:rPr>
        <w:t>and 2011, revealed not only that security emerged</w:t>
      </w:r>
      <w:r w:rsidRPr="000D6104">
        <w:rPr>
          <w:sz w:val="16"/>
        </w:rPr>
        <w:t xml:space="preserve"> in this period as </w:t>
      </w:r>
      <w:r w:rsidRPr="000D6104">
        <w:rPr>
          <w:rStyle w:val="StyleUnderline"/>
        </w:rPr>
        <w:t>by far and away the strongest keyword</w:t>
      </w:r>
      <w:r w:rsidRPr="000D6104">
        <w:rPr>
          <w:sz w:val="16"/>
        </w:rPr>
        <w:t xml:space="preserve"> across the entire sub-corpus, but also that the logic of the security operation that </w:t>
      </w:r>
      <w:r w:rsidRPr="000D6104">
        <w:rPr>
          <w:rStyle w:val="StyleUnderline"/>
        </w:rPr>
        <w:t>was discursively constituted appeared to be bound up with two premises: first, that it is not just the protection of the populace</w:t>
      </w:r>
      <w:r w:rsidRPr="000D6104">
        <w:rPr>
          <w:sz w:val="16"/>
        </w:rPr>
        <w:t xml:space="preserve"> that is </w:t>
      </w:r>
      <w:r w:rsidRPr="000D6104">
        <w:rPr>
          <w:rStyle w:val="StyleUnderline"/>
        </w:rPr>
        <w:t xml:space="preserve">now contingent upon national security, but also the ‘prosperity’ and ‘influence’ of the nation state; and secondly, that the </w:t>
      </w:r>
      <w:r w:rsidRPr="000403C7">
        <w:rPr>
          <w:rStyle w:val="Emphasis"/>
        </w:rPr>
        <w:t>perceived ‘threats’</w:t>
      </w:r>
      <w:r w:rsidRPr="000D6104">
        <w:rPr>
          <w:sz w:val="16"/>
        </w:rPr>
        <w:t xml:space="preserve"> to the nation state </w:t>
      </w:r>
      <w:r w:rsidRPr="000D6104">
        <w:rPr>
          <w:rStyle w:val="StyleUnderline"/>
        </w:rPr>
        <w:t>are constituted</w:t>
      </w:r>
      <w:r w:rsidRPr="000D6104">
        <w:rPr>
          <w:sz w:val="16"/>
        </w:rPr>
        <w:t xml:space="preserve"> discursively </w:t>
      </w:r>
      <w:r w:rsidRPr="000D6104">
        <w:rPr>
          <w:rStyle w:val="StyleUnderline"/>
        </w:rPr>
        <w:t>as</w:t>
      </w:r>
      <w:r w:rsidRPr="000D6104">
        <w:rPr>
          <w:sz w:val="16"/>
        </w:rPr>
        <w:t xml:space="preserve"> being (</w:t>
      </w:r>
      <w:r w:rsidRPr="000D6104">
        <w:rPr>
          <w:rStyle w:val="StyleUnderline"/>
        </w:rPr>
        <w:t>spatially</w:t>
      </w:r>
      <w:r w:rsidRPr="000D6104">
        <w:rPr>
          <w:sz w:val="16"/>
        </w:rPr>
        <w:t xml:space="preserve">) </w:t>
      </w:r>
      <w:r w:rsidRPr="000D6104">
        <w:rPr>
          <w:rStyle w:val="StyleUnderline"/>
        </w:rPr>
        <w:t>extensive and</w:t>
      </w:r>
      <w:r w:rsidRPr="000D6104">
        <w:rPr>
          <w:sz w:val="16"/>
        </w:rPr>
        <w:t xml:space="preserve"> (</w:t>
      </w:r>
      <w:r w:rsidRPr="000D6104">
        <w:rPr>
          <w:rStyle w:val="StyleUnderline"/>
        </w:rPr>
        <w:t>temporally</w:t>
      </w:r>
      <w:r w:rsidRPr="000D6104">
        <w:rPr>
          <w:sz w:val="16"/>
        </w:rPr>
        <w:t xml:space="preserve">) </w:t>
      </w:r>
      <w:r w:rsidRPr="000403C7">
        <w:rPr>
          <w:rStyle w:val="Emphasis"/>
        </w:rPr>
        <w:t>escalating exponentially into an ‘infinite future’</w:t>
      </w:r>
      <w:r w:rsidRPr="000D6104">
        <w:rPr>
          <w:sz w:val="16"/>
        </w:rPr>
        <w:t xml:space="preserve"> (after Dunmire 2011). This infusion of a discourse of national security with the principles of neoliberalism may in part be constitutive of the ideological pursuits of the more right-wing administration that was elected to the UK government in 2011, under the premiership of David Cameron and subsequently Teresa May.</w:t>
      </w:r>
    </w:p>
    <w:p w14:paraId="4169EF56" w14:textId="77777777" w:rsidR="0050510A" w:rsidRPr="000D6104" w:rsidRDefault="0050510A" w:rsidP="0050510A">
      <w:pPr>
        <w:rPr>
          <w:sz w:val="16"/>
        </w:rPr>
      </w:pPr>
      <w:r w:rsidRPr="000D6104">
        <w:rPr>
          <w:sz w:val="16"/>
        </w:rPr>
        <w:t xml:space="preserve">However, our chronological analysis of the security discourse of this most recent period, also suggests another aspect of these documents that changed over this fifteen-year span. As </w:t>
      </w:r>
      <w:r w:rsidRPr="000D6104">
        <w:rPr>
          <w:rStyle w:val="StyleUnderline"/>
        </w:rPr>
        <w:t>a shift</w:t>
      </w:r>
      <w:r w:rsidRPr="000D6104">
        <w:rPr>
          <w:sz w:val="16"/>
        </w:rPr>
        <w:t xml:space="preserve"> takes place </w:t>
      </w:r>
      <w:r w:rsidRPr="000D6104">
        <w:rPr>
          <w:rStyle w:val="StyleUnderline"/>
        </w:rPr>
        <w:t>between 2012 and 2016 towards a concern</w:t>
      </w:r>
      <w:r w:rsidRPr="000D6104">
        <w:rPr>
          <w:sz w:val="16"/>
        </w:rPr>
        <w:t xml:space="preserve"> not only with internal, but also </w:t>
      </w:r>
      <w:r w:rsidRPr="000D6104">
        <w:rPr>
          <w:rStyle w:val="StyleUnderline"/>
        </w:rPr>
        <w:t>with external security</w:t>
      </w:r>
      <w:r w:rsidRPr="000D6104">
        <w:rPr>
          <w:sz w:val="16"/>
        </w:rPr>
        <w:t xml:space="preserve">, we see </w:t>
      </w:r>
      <w:r w:rsidRPr="000D6104">
        <w:rPr>
          <w:rStyle w:val="StyleUnderline"/>
        </w:rPr>
        <w:t>emerging</w:t>
      </w:r>
      <w:r w:rsidRPr="000D6104">
        <w:rPr>
          <w:sz w:val="16"/>
        </w:rPr>
        <w:t xml:space="preserve"> from the latest sub-corpus a new concern with ‘bordering practices’ (Vaughan-Williams 2012). Tis entails not least the capacity of agents of the state to deprive certain subjects of their freedom of movement, but in more extreme examples, of liberty itself. However, our analysis has also revealed simultaneously an explicit—and even insistent—discursive pre-occupation with the values of ‘fairness’, ‘responsibility’, ‘proportionality’ and ‘respect’ which characterize the ethos of liberalism. With this caveat, however, a preponderance of lexis throughout this final sub-corpus constitutes a range of subject positions which are distributed throughout the legal-penal system, of which the figure of the detainee emerges as paradigmatic. T</w:t>
      </w:r>
      <w:r>
        <w:rPr>
          <w:sz w:val="16"/>
        </w:rPr>
        <w:t>h</w:t>
      </w:r>
      <w:r w:rsidRPr="000D6104">
        <w:rPr>
          <w:sz w:val="16"/>
        </w:rPr>
        <w:t>is leads us to conclude that—despite the focus on the liberal, multicultural concepts of ‘community’ ‘cohesion’ and ‘citizenship’ which feature prominently in the discourse of UK security at the beginning of the twenty first century—the lexis of ‘retention’ and ‘detention’ remains a distinctive feature of security discourse well into the second decade.</w:t>
      </w:r>
    </w:p>
    <w:p w14:paraId="6F1A2716" w14:textId="79D5F190" w:rsidR="0050510A" w:rsidRDefault="0050510A" w:rsidP="0050510A">
      <w:pPr>
        <w:rPr>
          <w:sz w:val="16"/>
        </w:rPr>
      </w:pPr>
      <w:r w:rsidRPr="000D6104">
        <w:rPr>
          <w:sz w:val="16"/>
        </w:rPr>
        <w:t>Viewed overall, our chronological analysis also revealed a gradual move away from a more or less exclusive concern with the internal coherence of the population of the nation state (2001–2006), through a nuanced acknowledgement of external influences upon activities which might pose a threat to the nation state (2007–2011), to a third period in which the specter of an external threat to the nation state became very much more evidenced (2012–2016). T</w:t>
      </w:r>
      <w:r>
        <w:rPr>
          <w:sz w:val="16"/>
        </w:rPr>
        <w:t>h</w:t>
      </w:r>
      <w:r w:rsidRPr="000D6104">
        <w:rPr>
          <w:sz w:val="16"/>
        </w:rPr>
        <w:t xml:space="preserve">is seems very much in keeping with the paradox which confronted the UK government in aftermath of the London bombings. The attacks were carried out by subjects who possessed UK citizenship, but who nevertheless expressed allegiance to an extra-territorial non-state actor, Al-Qaeda. However, </w:t>
      </w:r>
      <w:r w:rsidRPr="000D6104">
        <w:rPr>
          <w:rStyle w:val="StyleUnderline"/>
        </w:rPr>
        <w:t xml:space="preserve">ultimately, our comparison of Sub-corpus III with Sub-corpus II </w:t>
      </w:r>
      <w:r w:rsidRPr="000403C7">
        <w:rPr>
          <w:rStyle w:val="Emphasis"/>
        </w:rPr>
        <w:t>revealed an increasing preoccupation with externally facing security concerns</w:t>
      </w:r>
      <w:r w:rsidRPr="000D6104">
        <w:rPr>
          <w:sz w:val="16"/>
        </w:rPr>
        <w:t>. T</w:t>
      </w:r>
      <w:r>
        <w:rPr>
          <w:sz w:val="16"/>
        </w:rPr>
        <w:t>h</w:t>
      </w:r>
      <w:r w:rsidRPr="000D6104">
        <w:rPr>
          <w:sz w:val="16"/>
        </w:rPr>
        <w:t xml:space="preserve">is does not constitute an absolute supersession of internal by external concerns, but rather </w:t>
      </w:r>
      <w:r w:rsidRPr="000D6104">
        <w:rPr>
          <w:rStyle w:val="StyleUnderline"/>
        </w:rPr>
        <w:t xml:space="preserve">indicates the </w:t>
      </w:r>
      <w:r w:rsidRPr="000403C7">
        <w:rPr>
          <w:rStyle w:val="Emphasis"/>
        </w:rPr>
        <w:t>increasing ‘de-differentiation’</w:t>
      </w:r>
      <w:r w:rsidRPr="000D6104">
        <w:rPr>
          <w:rStyle w:val="StyleUnderline"/>
        </w:rPr>
        <w:t xml:space="preserve"> over this period of the discourse of</w:t>
      </w:r>
      <w:r w:rsidRPr="000D6104">
        <w:rPr>
          <w:sz w:val="16"/>
        </w:rPr>
        <w:t xml:space="preserve"> internal </w:t>
      </w:r>
      <w:r w:rsidRPr="000D6104">
        <w:rPr>
          <w:rStyle w:val="StyleUnderline"/>
        </w:rPr>
        <w:t>security</w:t>
      </w:r>
      <w:r w:rsidRPr="000D6104">
        <w:rPr>
          <w:sz w:val="16"/>
        </w:rPr>
        <w:t xml:space="preserve"> and counterterrorism, </w:t>
      </w:r>
      <w:r w:rsidRPr="000D6104">
        <w:rPr>
          <w:rStyle w:val="StyleUnderline"/>
        </w:rPr>
        <w:t>and the discourse of external security</w:t>
      </w:r>
      <w:r w:rsidRPr="000D6104">
        <w:rPr>
          <w:sz w:val="16"/>
        </w:rPr>
        <w:t xml:space="preserve"> (after </w:t>
      </w:r>
      <w:proofErr w:type="spellStart"/>
      <w:r w:rsidRPr="000D6104">
        <w:rPr>
          <w:sz w:val="16"/>
        </w:rPr>
        <w:t>Bigo</w:t>
      </w:r>
      <w:proofErr w:type="spellEnd"/>
      <w:r w:rsidRPr="000D6104">
        <w:rPr>
          <w:sz w:val="16"/>
        </w:rPr>
        <w:t xml:space="preserve"> 2008). T</w:t>
      </w:r>
      <w:r>
        <w:rPr>
          <w:sz w:val="16"/>
        </w:rPr>
        <w:t>h</w:t>
      </w:r>
      <w:r w:rsidRPr="000D6104">
        <w:rPr>
          <w:sz w:val="16"/>
        </w:rPr>
        <w:t>is melding of external with internal security appears entirely in keeping with this final set of documents, which were produced in the context of the gradual expansion of an Islamist caliphate across the Syria-Iraq border and the near-collapse of Syria as a ‘viable state’ (see Chapter 2).</w:t>
      </w:r>
    </w:p>
    <w:p w14:paraId="0652B3EB" w14:textId="203ED995" w:rsidR="00642697" w:rsidRPr="00642697" w:rsidRDefault="00642697" w:rsidP="00642697">
      <w:pPr>
        <w:pStyle w:val="Heading3"/>
      </w:pPr>
      <w:r>
        <w:t>AT: Reps Not Reality</w:t>
      </w:r>
      <w:r>
        <w:t>---China</w:t>
      </w:r>
    </w:p>
    <w:p w14:paraId="02EB111B" w14:textId="77777777" w:rsidR="00642697" w:rsidRPr="00642697" w:rsidRDefault="00642697" w:rsidP="00642697">
      <w:pPr>
        <w:pStyle w:val="Heading4"/>
      </w:pPr>
      <w:r w:rsidRPr="00642697">
        <w:t xml:space="preserve">Reps shape reality for China threat reps. </w:t>
      </w:r>
    </w:p>
    <w:p w14:paraId="0EFBDE80" w14:textId="77777777" w:rsidR="00642697" w:rsidRPr="00624D70" w:rsidRDefault="00642697" w:rsidP="00642697">
      <w:r w:rsidRPr="00624D70">
        <w:rPr>
          <w:rStyle w:val="Style13ptBold"/>
        </w:rPr>
        <w:t>Siu</w:t>
      </w:r>
      <w:r w:rsidRPr="00624D70">
        <w:t xml:space="preserve">, Lok </w:t>
      </w:r>
      <w:r w:rsidRPr="00624D70">
        <w:rPr>
          <w:rStyle w:val="Style13ptBold"/>
        </w:rPr>
        <w:t>and</w:t>
      </w:r>
      <w:r w:rsidRPr="00624D70">
        <w:t xml:space="preserve"> Claire </w:t>
      </w:r>
      <w:r w:rsidRPr="00624D70">
        <w:rPr>
          <w:rStyle w:val="Style13ptBold"/>
        </w:rPr>
        <w:t>Chun</w:t>
      </w:r>
      <w:r w:rsidRPr="00624D70">
        <w:t>, 20</w:t>
      </w:r>
      <w:r w:rsidRPr="00624D70">
        <w:rPr>
          <w:rStyle w:val="Style13ptBold"/>
        </w:rPr>
        <w:t>20</w:t>
      </w:r>
      <w:r w:rsidRPr="00624D70">
        <w:t xml:space="preserve">, Lok is </w:t>
      </w:r>
      <w:proofErr w:type="spellStart"/>
      <w:proofErr w:type="gramStart"/>
      <w:r w:rsidRPr="00624D70">
        <w:t>a</w:t>
      </w:r>
      <w:proofErr w:type="spellEnd"/>
      <w:proofErr w:type="gramEnd"/>
      <w:r w:rsidRPr="00624D70">
        <w:t xml:space="preserve"> Associate Professor of Anthropology and Social and Cultural Analysis at New York University. She is the coeditor of Asian Diasporas: New Formations, New </w:t>
      </w:r>
      <w:proofErr w:type="gramStart"/>
      <w:r w:rsidRPr="00624D70">
        <w:t>Conceptions(</w:t>
      </w:r>
      <w:proofErr w:type="gramEnd"/>
      <w:r w:rsidRPr="00624D70">
        <w:t>Stanford, 2007, Claire is a Ph.D. candidate in the Department of Ethnic Studies (with a Designated Emphasis in Women, Gender and Sexuality Studies). She received her B.A. in Politics and Social and Cultural Analysis from New York University "Yellow Peril and Techno-orientalism in the Time of Covid-19: Racialized Contagion, Scientific Espionage, and Techno-Economic Warfare." Journal of Asian American Studies, vol. 23 no. 3, 2020, p. 421-440. Project MUSE, </w:t>
      </w:r>
      <w:hyperlink r:id="rId9" w:history="1">
        <w:r w:rsidRPr="00624D70">
          <w:rPr>
            <w:rStyle w:val="Hyperlink"/>
            <w:rFonts w:eastAsiaTheme="majorEastAsia"/>
          </w:rPr>
          <w:t>https://doi.org/10.1353/jaas.2020.0033</w:t>
        </w:r>
      </w:hyperlink>
      <w:r w:rsidRPr="00624D70">
        <w:t xml:space="preserve">, PA </w:t>
      </w:r>
    </w:p>
    <w:p w14:paraId="6F9395FD" w14:textId="77777777" w:rsidR="00642697" w:rsidRPr="00624D70" w:rsidRDefault="00642697" w:rsidP="00642697">
      <w:r w:rsidRPr="00624D70">
        <w:t xml:space="preserve">The </w:t>
      </w:r>
      <w:r w:rsidRPr="00624D70">
        <w:rPr>
          <w:u w:val="single"/>
        </w:rPr>
        <w:t>Contemporary Racial Repertoire of the “China/Chinese” Threat</w:t>
      </w:r>
      <w:r w:rsidRPr="00624D70">
        <w:t xml:space="preserve"> </w:t>
      </w:r>
    </w:p>
    <w:p w14:paraId="0BEDF251" w14:textId="77777777" w:rsidR="00642697" w:rsidRPr="00624D70" w:rsidRDefault="00642697" w:rsidP="00642697">
      <w:r w:rsidRPr="00624D70">
        <w:t xml:space="preserve">The </w:t>
      </w:r>
      <w:r w:rsidRPr="00624D70">
        <w:rPr>
          <w:b/>
          <w:bCs/>
          <w:highlight w:val="cyan"/>
          <w:u w:val="single"/>
        </w:rPr>
        <w:t>outbreak of the pandemic could not have had worse timing</w:t>
      </w:r>
      <w:r w:rsidRPr="00624D70">
        <w:t xml:space="preserve"> (as if it could be timed), </w:t>
      </w:r>
      <w:r w:rsidRPr="00624D70">
        <w:rPr>
          <w:u w:val="single"/>
        </w:rPr>
        <w:t>but timing is critically important here</w:t>
      </w:r>
      <w:r w:rsidRPr="00624D70">
        <w:t xml:space="preserve">. Its emergence amid the ongoing intensive trade war between the United States and China is significant in that the </w:t>
      </w:r>
      <w:r w:rsidRPr="00624D70">
        <w:rPr>
          <w:highlight w:val="cyan"/>
          <w:u w:val="single"/>
        </w:rPr>
        <w:t>prevailing tensions between</w:t>
      </w:r>
      <w:r w:rsidRPr="00624D70">
        <w:rPr>
          <w:u w:val="single"/>
        </w:rPr>
        <w:t xml:space="preserve"> the two countries </w:t>
      </w:r>
      <w:r w:rsidRPr="00624D70">
        <w:rPr>
          <w:highlight w:val="cyan"/>
          <w:u w:val="single"/>
        </w:rPr>
        <w:t>and</w:t>
      </w:r>
      <w:r w:rsidRPr="00624D70">
        <w:rPr>
          <w:u w:val="single"/>
        </w:rPr>
        <w:t xml:space="preserve"> the </w:t>
      </w:r>
      <w:r w:rsidRPr="00624D70">
        <w:rPr>
          <w:b/>
          <w:bCs/>
          <w:highlight w:val="cyan"/>
          <w:u w:val="single"/>
        </w:rPr>
        <w:t>discourses</w:t>
      </w:r>
      <w:r w:rsidRPr="00624D70">
        <w:rPr>
          <w:highlight w:val="cyan"/>
          <w:u w:val="single"/>
        </w:rPr>
        <w:t xml:space="preserve"> of Chines</w:t>
      </w:r>
      <w:r w:rsidRPr="00624D70">
        <w:rPr>
          <w:u w:val="single"/>
        </w:rPr>
        <w:t>e unfair trade competition</w:t>
      </w:r>
      <w:r w:rsidRPr="00624D70">
        <w:t xml:space="preserve">, </w:t>
      </w:r>
      <w:r w:rsidRPr="00624D70">
        <w:rPr>
          <w:u w:val="single"/>
        </w:rPr>
        <w:t>scientific espionage</w:t>
      </w:r>
      <w:r w:rsidRPr="00624D70">
        <w:t xml:space="preserve">, and </w:t>
      </w:r>
      <w:r w:rsidRPr="00624D70">
        <w:rPr>
          <w:u w:val="single"/>
        </w:rPr>
        <w:t>technological surveillance</w:t>
      </w:r>
      <w:r w:rsidRPr="00624D70">
        <w:t xml:space="preserve"> </w:t>
      </w:r>
      <w:r w:rsidRPr="00624D70">
        <w:rPr>
          <w:b/>
          <w:bCs/>
          <w:highlight w:val="cyan"/>
          <w:u w:val="single"/>
        </w:rPr>
        <w:t>frame the reception</w:t>
      </w:r>
      <w:r w:rsidRPr="00624D70">
        <w:rPr>
          <w:u w:val="single"/>
        </w:rPr>
        <w:t xml:space="preserve"> of the pandemic</w:t>
      </w:r>
      <w:r w:rsidRPr="00624D70">
        <w:t xml:space="preserve">. One may argue that President Trump’s insistence on blaming China for the spread of the deadly virus is yet another tactic in his administration’s sustained attempt to quell China’s economic power </w:t>
      </w:r>
      <w:proofErr w:type="gramStart"/>
      <w:r w:rsidRPr="00624D70">
        <w:t>at the same time that</w:t>
      </w:r>
      <w:proofErr w:type="gramEnd"/>
      <w:r w:rsidRPr="00624D70">
        <w:t xml:space="preserve"> it provides a foil to distract from—and a scapegoat to blame for—the economic and public health crisis in which we find ourselves.</w:t>
      </w:r>
    </w:p>
    <w:p w14:paraId="4275B404" w14:textId="77777777" w:rsidR="00642697" w:rsidRPr="00624D70" w:rsidRDefault="00642697" w:rsidP="00642697">
      <w:r w:rsidRPr="00624D70">
        <w:t xml:space="preserve">At this </w:t>
      </w:r>
      <w:proofErr w:type="gramStart"/>
      <w:r w:rsidRPr="00624D70">
        <w:t>particular juncture</w:t>
      </w:r>
      <w:proofErr w:type="gramEnd"/>
      <w:r w:rsidRPr="00624D70">
        <w:t xml:space="preserve">, </w:t>
      </w:r>
      <w:r w:rsidRPr="00624D70">
        <w:rPr>
          <w:highlight w:val="cyan"/>
          <w:u w:val="single"/>
        </w:rPr>
        <w:t>we</w:t>
      </w:r>
      <w:r w:rsidRPr="00624D70">
        <w:rPr>
          <w:u w:val="single"/>
        </w:rPr>
        <w:t xml:space="preserve"> unfortunately </w:t>
      </w:r>
      <w:r w:rsidRPr="00624D70">
        <w:rPr>
          <w:highlight w:val="cyan"/>
          <w:u w:val="single"/>
        </w:rPr>
        <w:t>have been inundated with media coverage of a plethora of accusations and actions launched</w:t>
      </w:r>
      <w:r w:rsidRPr="00624D70">
        <w:rPr>
          <w:u w:val="single"/>
        </w:rPr>
        <w:t xml:space="preserve"> against China and Chinese Americans</w:t>
      </w:r>
      <w:r w:rsidRPr="00624D70">
        <w:t xml:space="preserve">. Within the past two years, we have witnessed the </w:t>
      </w:r>
      <w:r w:rsidRPr="00624D70">
        <w:rPr>
          <w:b/>
          <w:bCs/>
          <w:u w:val="single"/>
        </w:rPr>
        <w:t>implementation of trade sanctions and tariffs against China</w:t>
      </w:r>
      <w:r w:rsidRPr="00624D70">
        <w:t xml:space="preserve">, the </w:t>
      </w:r>
      <w:r w:rsidRPr="00624D70">
        <w:rPr>
          <w:b/>
          <w:bCs/>
          <w:u w:val="single"/>
        </w:rPr>
        <w:t>removal of prominent Chinese American scientists from research institutions</w:t>
      </w:r>
      <w:r w:rsidRPr="00624D70">
        <w:t xml:space="preserve">, and the </w:t>
      </w:r>
      <w:r w:rsidRPr="00624D70">
        <w:rPr>
          <w:u w:val="single"/>
        </w:rPr>
        <w:t>severing of nationwide economic transactions</w:t>
      </w:r>
      <w:r w:rsidRPr="00624D70">
        <w:t xml:space="preserve"> with certain China-based telecommunications corporations, with Huawei Technologies Company being the most notable. All these have been </w:t>
      </w:r>
      <w:r w:rsidRPr="00624D70">
        <w:rPr>
          <w:b/>
          <w:bCs/>
          <w:u w:val="single"/>
        </w:rPr>
        <w:t>advanced in the name of national security</w:t>
      </w:r>
      <w:r w:rsidRPr="00624D70">
        <w:t xml:space="preserve">. The </w:t>
      </w:r>
      <w:r w:rsidRPr="00624D70">
        <w:rPr>
          <w:rStyle w:val="Emphasis"/>
          <w:rFonts w:ascii="Times New Roman" w:hAnsi="Times New Roman" w:cs="Times New Roman"/>
          <w:sz w:val="20"/>
          <w:szCs w:val="21"/>
          <w:highlight w:val="cyan"/>
        </w:rPr>
        <w:t>discursive formation and the representational devices</w:t>
      </w:r>
      <w:r w:rsidRPr="00624D70">
        <w:rPr>
          <w:sz w:val="16"/>
          <w:szCs w:val="21"/>
          <w:u w:val="single"/>
        </w:rPr>
        <w:t xml:space="preserve"> </w:t>
      </w:r>
      <w:r w:rsidRPr="00624D70">
        <w:rPr>
          <w:u w:val="single"/>
        </w:rPr>
        <w:t xml:space="preserve">that have been used to justify these state directives </w:t>
      </w:r>
      <w:r w:rsidRPr="00624D70">
        <w:rPr>
          <w:highlight w:val="cyan"/>
          <w:u w:val="single"/>
        </w:rPr>
        <w:t>play a critical role in constructing</w:t>
      </w:r>
      <w:r w:rsidRPr="00624D70">
        <w:t xml:space="preserve"> the People’s Republic of China (PRC) </w:t>
      </w:r>
      <w:r w:rsidRPr="00624D70">
        <w:rPr>
          <w:highlight w:val="cyan"/>
          <w:u w:val="single"/>
        </w:rPr>
        <w:t>as</w:t>
      </w:r>
      <w:r w:rsidRPr="00624D70">
        <w:rPr>
          <w:u w:val="single"/>
        </w:rPr>
        <w:t xml:space="preserve"> culprit and as America’s </w:t>
      </w:r>
      <w:r w:rsidRPr="00624D70">
        <w:rPr>
          <w:highlight w:val="cyan"/>
          <w:u w:val="single"/>
        </w:rPr>
        <w:t>enemy</w:t>
      </w:r>
      <w:r w:rsidRPr="00624D70">
        <w:rPr>
          <w:u w:val="single"/>
        </w:rPr>
        <w:t xml:space="preserve"> number one</w:t>
      </w:r>
      <w:r w:rsidRPr="00624D70">
        <w:t xml:space="preserve">. These </w:t>
      </w:r>
      <w:r w:rsidRPr="00624D70">
        <w:rPr>
          <w:u w:val="single"/>
        </w:rPr>
        <w:t>constructions</w:t>
      </w:r>
      <w:r w:rsidRPr="00624D70">
        <w:t xml:space="preserve">, some of which will be examined in this essay, are </w:t>
      </w:r>
      <w:r w:rsidRPr="00624D70">
        <w:rPr>
          <w:u w:val="single"/>
        </w:rPr>
        <w:t>layered upon one another, each building and elaborating on the last, and each invoking and simultaneously inciting a different set of anxieties that lie within the broader repertoire of China/ Chinese as threat</w:t>
      </w:r>
      <w:r w:rsidRPr="00624D70">
        <w:t xml:space="preserve">. Indeed, the </w:t>
      </w:r>
      <w:r w:rsidRPr="00624D70">
        <w:rPr>
          <w:b/>
          <w:bCs/>
          <w:u w:val="single"/>
        </w:rPr>
        <w:t>inundation of media about China makes it difficult, if not impossible, to decipher truth from falsehood</w:t>
      </w:r>
      <w:r w:rsidRPr="00624D70">
        <w:t xml:space="preserve">, myth from reality, rhetoric from evidence. </w:t>
      </w:r>
      <w:r w:rsidRPr="00624D70">
        <w:rPr>
          <w:rStyle w:val="Emphasis"/>
          <w:rFonts w:ascii="Times New Roman" w:hAnsi="Times New Roman" w:cs="Times New Roman"/>
          <w:sz w:val="20"/>
          <w:szCs w:val="21"/>
          <w:highlight w:val="cyan"/>
        </w:rPr>
        <w:t xml:space="preserve">Our task </w:t>
      </w:r>
      <w:r w:rsidRPr="00624D70">
        <w:rPr>
          <w:rStyle w:val="Emphasis"/>
          <w:rFonts w:ascii="Times New Roman" w:hAnsi="Times New Roman" w:cs="Times New Roman"/>
          <w:sz w:val="20"/>
          <w:szCs w:val="21"/>
        </w:rPr>
        <w:t xml:space="preserve">here </w:t>
      </w:r>
      <w:r w:rsidRPr="00624D70">
        <w:rPr>
          <w:rStyle w:val="Emphasis"/>
          <w:rFonts w:ascii="Times New Roman" w:hAnsi="Times New Roman" w:cs="Times New Roman"/>
          <w:sz w:val="20"/>
          <w:szCs w:val="21"/>
          <w:highlight w:val="cyan"/>
        </w:rPr>
        <w:t xml:space="preserve">is not to weigh </w:t>
      </w:r>
      <w:r w:rsidRPr="00624D70">
        <w:rPr>
          <w:rStyle w:val="Emphasis"/>
          <w:rFonts w:ascii="Times New Roman" w:hAnsi="Times New Roman" w:cs="Times New Roman"/>
          <w:sz w:val="20"/>
          <w:szCs w:val="21"/>
        </w:rPr>
        <w:t xml:space="preserve">the </w:t>
      </w:r>
      <w:r w:rsidRPr="00624D70">
        <w:rPr>
          <w:rStyle w:val="Emphasis"/>
          <w:rFonts w:ascii="Times New Roman" w:hAnsi="Times New Roman" w:cs="Times New Roman"/>
          <w:sz w:val="20"/>
          <w:szCs w:val="21"/>
          <w:highlight w:val="cyan"/>
        </w:rPr>
        <w:t>truth-value</w:t>
      </w:r>
      <w:r w:rsidRPr="00624D70">
        <w:rPr>
          <w:rStyle w:val="Emphasis"/>
          <w:rFonts w:ascii="Times New Roman" w:hAnsi="Times New Roman" w:cs="Times New Roman"/>
          <w:sz w:val="20"/>
          <w:szCs w:val="21"/>
        </w:rPr>
        <w:t xml:space="preserve"> of these representations </w:t>
      </w:r>
      <w:r w:rsidRPr="00624D70">
        <w:rPr>
          <w:rStyle w:val="Emphasis"/>
          <w:rFonts w:ascii="Times New Roman" w:hAnsi="Times New Roman" w:cs="Times New Roman"/>
          <w:sz w:val="20"/>
          <w:szCs w:val="21"/>
          <w:highlight w:val="cyan"/>
        </w:rPr>
        <w:t xml:space="preserve">but </w:t>
      </w:r>
      <w:r w:rsidRPr="00624D70">
        <w:rPr>
          <w:rStyle w:val="Emphasis"/>
          <w:rFonts w:ascii="Times New Roman" w:hAnsi="Times New Roman" w:cs="Times New Roman"/>
          <w:sz w:val="20"/>
          <w:szCs w:val="21"/>
        </w:rPr>
        <w:t xml:space="preserve">to </w:t>
      </w:r>
      <w:r w:rsidRPr="00624D70">
        <w:rPr>
          <w:rStyle w:val="Emphasis"/>
          <w:rFonts w:ascii="Times New Roman" w:hAnsi="Times New Roman" w:cs="Times New Roman"/>
          <w:sz w:val="20"/>
          <w:szCs w:val="21"/>
          <w:highlight w:val="cyan"/>
        </w:rPr>
        <w:t>treat them as ongoing contests</w:t>
      </w:r>
      <w:r w:rsidRPr="00624D70">
        <w:rPr>
          <w:rStyle w:val="Emphasis"/>
          <w:rFonts w:ascii="Times New Roman" w:hAnsi="Times New Roman" w:cs="Times New Roman"/>
          <w:sz w:val="20"/>
          <w:szCs w:val="21"/>
        </w:rPr>
        <w:t xml:space="preserve"> </w:t>
      </w:r>
      <w:r w:rsidRPr="00624D70">
        <w:rPr>
          <w:rStyle w:val="Emphasis"/>
          <w:rFonts w:ascii="Times New Roman" w:hAnsi="Times New Roman" w:cs="Times New Roman"/>
          <w:sz w:val="20"/>
          <w:szCs w:val="21"/>
          <w:highlight w:val="cyan"/>
        </w:rPr>
        <w:t>embedded in power and to draw out their material effects</w:t>
      </w:r>
      <w:r w:rsidRPr="00624D70">
        <w:t xml:space="preserve">. It is </w:t>
      </w:r>
      <w:r w:rsidRPr="00624D70">
        <w:rPr>
          <w:u w:val="single"/>
        </w:rPr>
        <w:t>worth noting that while the explicit target of U.S. state aggression has been the mainland Chinese state or the PRC</w:t>
      </w:r>
      <w:r w:rsidRPr="00624D70">
        <w:t xml:space="preserve">, the </w:t>
      </w:r>
      <w:r w:rsidRPr="00624D70">
        <w:rPr>
          <w:b/>
          <w:bCs/>
          <w:highlight w:val="cyan"/>
          <w:u w:val="single"/>
        </w:rPr>
        <w:t>actual effects are</w:t>
      </w:r>
      <w:r w:rsidRPr="00624D70">
        <w:rPr>
          <w:b/>
          <w:bCs/>
          <w:u w:val="single"/>
        </w:rPr>
        <w:t xml:space="preserve"> much more </w:t>
      </w:r>
      <w:r w:rsidRPr="00624D70">
        <w:rPr>
          <w:b/>
          <w:bCs/>
          <w:highlight w:val="cyan"/>
          <w:u w:val="single"/>
        </w:rPr>
        <w:t>wide-ranging</w:t>
      </w:r>
      <w:r w:rsidRPr="00624D70">
        <w:t xml:space="preserve"> and </w:t>
      </w:r>
      <w:r w:rsidRPr="00624D70">
        <w:rPr>
          <w:b/>
          <w:bCs/>
          <w:highlight w:val="cyan"/>
          <w:u w:val="single"/>
        </w:rPr>
        <w:t>extend into everyday aggressions against</w:t>
      </w:r>
      <w:r w:rsidRPr="00624D70">
        <w:rPr>
          <w:b/>
          <w:bCs/>
          <w:u w:val="single"/>
        </w:rPr>
        <w:t xml:space="preserve"> all those who present as East </w:t>
      </w:r>
      <w:r w:rsidRPr="00624D70">
        <w:rPr>
          <w:b/>
          <w:bCs/>
          <w:highlight w:val="cyan"/>
          <w:u w:val="single"/>
        </w:rPr>
        <w:t>Asian American</w:t>
      </w:r>
      <w:r w:rsidRPr="00624D70">
        <w:t>.</w:t>
      </w:r>
    </w:p>
    <w:p w14:paraId="3AF9241C" w14:textId="77777777" w:rsidR="00642697" w:rsidRDefault="00642697" w:rsidP="0050510A">
      <w:pPr>
        <w:rPr>
          <w:sz w:val="16"/>
        </w:rPr>
      </w:pPr>
    </w:p>
    <w:p w14:paraId="2C6E61BE" w14:textId="65261D59" w:rsidR="00DD022D" w:rsidRDefault="00DD022D" w:rsidP="00DD022D">
      <w:pPr>
        <w:pStyle w:val="Heading3"/>
      </w:pPr>
      <w:r>
        <w:t>AT: Reps Don’t Shape Subjectivity</w:t>
      </w:r>
    </w:p>
    <w:p w14:paraId="21A87EB5" w14:textId="77777777" w:rsidR="00DD022D" w:rsidRDefault="00DD022D" w:rsidP="00DD022D">
      <w:pPr>
        <w:pStyle w:val="Heading4"/>
      </w:pPr>
      <w:r>
        <w:t>Intellectualism can’t be separated from emotions</w:t>
      </w:r>
    </w:p>
    <w:p w14:paraId="5811A092" w14:textId="77777777" w:rsidR="00DD022D" w:rsidRPr="006613D1" w:rsidRDefault="00DD022D" w:rsidP="00DD022D">
      <w:r w:rsidRPr="006613D1">
        <w:rPr>
          <w:rStyle w:val="Style13ptBold"/>
        </w:rPr>
        <w:t>Rey 18</w:t>
      </w:r>
      <w:r>
        <w:t xml:space="preserve"> (Fernando L González Rey, Cuban psychologist, scholar, and educator, University Center of Brasília, 2018, “Subjectivity and discourse: Complementary topics for a critical psychology” | </w:t>
      </w:r>
      <w:proofErr w:type="spellStart"/>
      <w:proofErr w:type="gramStart"/>
      <w:r>
        <w:t>czx</w:t>
      </w:r>
      <w:proofErr w:type="spellEnd"/>
      <w:r>
        <w:t xml:space="preserve"> )</w:t>
      </w:r>
      <w:proofErr w:type="gramEnd"/>
    </w:p>
    <w:p w14:paraId="3749F16F" w14:textId="77777777" w:rsidR="00DD022D" w:rsidRPr="006613D1" w:rsidRDefault="00DD022D" w:rsidP="00DD022D">
      <w:pPr>
        <w:rPr>
          <w:rStyle w:val="StyleUnderline"/>
        </w:rPr>
      </w:pPr>
      <w:r w:rsidRPr="006613D1">
        <w:rPr>
          <w:sz w:val="16"/>
        </w:rPr>
        <w:t xml:space="preserve">No matter how suggestive Vygotsky’s concepts of sense and </w:t>
      </w:r>
      <w:proofErr w:type="spellStart"/>
      <w:r w:rsidRPr="006613D1">
        <w:rPr>
          <w:sz w:val="16"/>
        </w:rPr>
        <w:t>perezhivanie</w:t>
      </w:r>
      <w:proofErr w:type="spellEnd"/>
      <w:r w:rsidRPr="006613D1">
        <w:rPr>
          <w:sz w:val="16"/>
        </w:rPr>
        <w:t xml:space="preserve"> were in the thinking behind new units capable of integrating intellectual operations and emotions, </w:t>
      </w:r>
      <w:r w:rsidRPr="006613D1">
        <w:rPr>
          <w:rStyle w:val="StyleUnderline"/>
        </w:rPr>
        <w:t>the fact is that emotions have never integrated intellectual operations as processes external to them</w:t>
      </w:r>
      <w:r w:rsidRPr="006613D1">
        <w:rPr>
          <w:sz w:val="16"/>
        </w:rPr>
        <w:t xml:space="preserve">, as Vygotsky aimed to focus on the unity of intellectual operations and emotions. </w:t>
      </w:r>
      <w:r w:rsidRPr="006613D1">
        <w:rPr>
          <w:rStyle w:val="StyleUnderline"/>
        </w:rPr>
        <w:t xml:space="preserve">Emotions are integrated in new units, subjective senses, which are generated together with intellectual functions by subjective configurations. </w:t>
      </w:r>
      <w:r w:rsidRPr="00113B17">
        <w:rPr>
          <w:rStyle w:val="StyleUnderline"/>
          <w:bCs/>
        </w:rPr>
        <w:t>Intellectual processes become subjective ones due to the subjective senses attached to their emergence within a subjective configuration of ongoing performances and actions</w:t>
      </w:r>
      <w:r w:rsidRPr="006613D1">
        <w:rPr>
          <w:sz w:val="16"/>
        </w:rPr>
        <w:t xml:space="preserve">. As a result, intellectual operations represent one side of the coin and subjective senses the other. Within subjective configuration, imagination, fantasy and creativity, which are inseparable from emotions, appear embedded within this complex subjective intellectual process. </w:t>
      </w:r>
      <w:r w:rsidRPr="006613D1">
        <w:rPr>
          <w:rStyle w:val="StyleUnderline"/>
        </w:rPr>
        <w:t>When intellectual operations mobilize themselves to engage in one subjective configuration, the units from which they emerge are the subjective configurations, provoking a process such that intellectual operations carry motivational character through the subjective senses that are part of them as subjective operations.</w:t>
      </w:r>
    </w:p>
    <w:p w14:paraId="4846CEA9" w14:textId="156F6C30" w:rsidR="0086048A" w:rsidRDefault="0050510A" w:rsidP="0050510A">
      <w:pPr>
        <w:pStyle w:val="Heading3"/>
      </w:pPr>
      <w:r>
        <w:t>AT: Realism Good</w:t>
      </w:r>
    </w:p>
    <w:p w14:paraId="568E2F9E" w14:textId="77777777" w:rsidR="0050510A" w:rsidRDefault="0050510A" w:rsidP="0050510A">
      <w:pPr>
        <w:pStyle w:val="Heading4"/>
      </w:pPr>
      <w:r>
        <w:t>Modern realism has become merely liberal idealism, making crisis inevitable</w:t>
      </w:r>
    </w:p>
    <w:p w14:paraId="27C598BE" w14:textId="77777777" w:rsidR="0050510A" w:rsidRPr="004B3FC4" w:rsidRDefault="0050510A" w:rsidP="0050510A">
      <w:r w:rsidRPr="004B3FC4">
        <w:rPr>
          <w:rStyle w:val="Style13ptBold"/>
        </w:rPr>
        <w:t>Cunliffe 20</w:t>
      </w:r>
      <w:r>
        <w:t xml:space="preserve"> (Philip Cunliffe, Postgraduate Tutor in IRDR, responsible for overseeing the department's research degree </w:t>
      </w:r>
      <w:proofErr w:type="spellStart"/>
      <w:r>
        <w:t>programme</w:t>
      </w:r>
      <w:proofErr w:type="spellEnd"/>
      <w:r>
        <w:t xml:space="preserve">, Associate Professor of International Relations at the Institute of Risk and Disaster Reduction, University College London, taught at the University of Kent and in the </w:t>
      </w:r>
      <w:proofErr w:type="spellStart"/>
      <w:r>
        <w:t>Defence</w:t>
      </w:r>
      <w:proofErr w:type="spellEnd"/>
      <w:r>
        <w:t xml:space="preserve"> Studies and War Studies departments of King's College London, where he also completed his doctorate in War Studies in 2009, 2020, “The New Twenty Years’ Crisis”, McGill-Queen’s University Press, 978-0-2280-0102-7 | </w:t>
      </w:r>
      <w:proofErr w:type="spellStart"/>
      <w:r>
        <w:t>czx</w:t>
      </w:r>
      <w:proofErr w:type="spellEnd"/>
      <w:r>
        <w:t xml:space="preserve"> )</w:t>
      </w:r>
    </w:p>
    <w:p w14:paraId="62816A6B" w14:textId="77777777" w:rsidR="0050510A" w:rsidRPr="004B3FC4" w:rsidRDefault="0050510A" w:rsidP="0050510A">
      <w:pPr>
        <w:rPr>
          <w:sz w:val="16"/>
        </w:rPr>
      </w:pPr>
      <w:r w:rsidRPr="004B3FC4">
        <w:rPr>
          <w:sz w:val="16"/>
        </w:rPr>
        <w:t xml:space="preserve">Yet is IR realism sufficient to our needs? As we saw in previous chapters, </w:t>
      </w:r>
      <w:r w:rsidRPr="004B3FC4">
        <w:rPr>
          <w:rStyle w:val="StyleUnderline"/>
        </w:rPr>
        <w:t>the revival of classical realism</w:t>
      </w:r>
      <w:r w:rsidRPr="004B3FC4">
        <w:rPr>
          <w:sz w:val="16"/>
        </w:rPr>
        <w:t xml:space="preserve"> in IR </w:t>
      </w:r>
      <w:r w:rsidRPr="004B3FC4">
        <w:rPr>
          <w:rStyle w:val="StyleUnderline"/>
        </w:rPr>
        <w:t>carries with it many of the traits of post-political liberalism</w:t>
      </w:r>
      <w:r w:rsidRPr="004B3FC4">
        <w:rPr>
          <w:sz w:val="16"/>
        </w:rPr>
        <w:t xml:space="preserve">, so much so that </w:t>
      </w:r>
      <w:r w:rsidRPr="004B3FC4">
        <w:rPr>
          <w:rStyle w:val="StyleUnderline"/>
        </w:rPr>
        <w:t>it might best be called “cosmopolitan realism.”</w:t>
      </w:r>
      <w:r w:rsidRPr="004B3FC4">
        <w:rPr>
          <w:sz w:val="16"/>
        </w:rPr>
        <w:t xml:space="preserve">8 Slavoj </w:t>
      </w:r>
      <w:r w:rsidRPr="004B3FC4">
        <w:rPr>
          <w:rStyle w:val="StyleUnderline"/>
        </w:rPr>
        <w:t>Žižek has observed that contemporary Western culture is</w:t>
      </w:r>
      <w:r w:rsidRPr="004B3FC4">
        <w:rPr>
          <w:sz w:val="16"/>
        </w:rPr>
        <w:t xml:space="preserve"> characteristically </w:t>
      </w:r>
      <w:r w:rsidRPr="004B3FC4">
        <w:rPr>
          <w:rStyle w:val="StyleUnderline"/>
        </w:rPr>
        <w:t>“decaffeinated”</w:t>
      </w:r>
      <w:r w:rsidRPr="004B3FC4">
        <w:rPr>
          <w:sz w:val="16"/>
        </w:rPr>
        <w:t xml:space="preserve"> – that is, many domains of life have had </w:t>
      </w:r>
      <w:r w:rsidRPr="004B3FC4">
        <w:rPr>
          <w:rStyle w:val="StyleUnderline"/>
        </w:rPr>
        <w:t xml:space="preserve">the dangerous elements </w:t>
      </w:r>
      <w:r w:rsidRPr="004B3FC4">
        <w:rPr>
          <w:rStyle w:val="Emphasis"/>
        </w:rPr>
        <w:t>pre-emptively extracted</w:t>
      </w:r>
      <w:r w:rsidRPr="004B3FC4">
        <w:rPr>
          <w:rStyle w:val="StyleUnderline"/>
        </w:rPr>
        <w:t xml:space="preserve"> to avoid risk</w:t>
      </w:r>
      <w:r w:rsidRPr="004B3FC4">
        <w:rPr>
          <w:sz w:val="16"/>
        </w:rPr>
        <w:t xml:space="preserve">. </w:t>
      </w:r>
      <w:proofErr w:type="gramStart"/>
      <w:r w:rsidRPr="004B3FC4">
        <w:rPr>
          <w:sz w:val="16"/>
        </w:rPr>
        <w:t>Thus</w:t>
      </w:r>
      <w:proofErr w:type="gramEnd"/>
      <w:r w:rsidRPr="004B3FC4">
        <w:rPr>
          <w:sz w:val="16"/>
        </w:rPr>
        <w:t xml:space="preserve"> we have coffee without caffeine, beer with low or zero-alcohol, tightly controlled algorithmic dating in place of falling in love – and in politics, wars with zero casualties (for our side), and we might add in human rights, rights without rights … To this series we might also add that </w:t>
      </w:r>
      <w:r w:rsidRPr="004B3FC4">
        <w:rPr>
          <w:rStyle w:val="Emphasis"/>
        </w:rPr>
        <w:t>we now have realism without realism</w:t>
      </w:r>
      <w:r w:rsidRPr="004B3FC4">
        <w:rPr>
          <w:sz w:val="16"/>
        </w:rPr>
        <w:t xml:space="preserve"> – that the intellectual revival of </w:t>
      </w:r>
      <w:r w:rsidRPr="004B3FC4">
        <w:rPr>
          <w:rStyle w:val="StyleUnderline"/>
        </w:rPr>
        <w:t xml:space="preserve">classical realism in IR offers us a decaffeinated version in which the dangerous, disruptive elements – those of political power, the state and political interests – have been extracted, leaving a more tepid brew </w:t>
      </w:r>
      <w:r w:rsidRPr="004B3FC4">
        <w:rPr>
          <w:rStyle w:val="Emphasis"/>
        </w:rPr>
        <w:t>barely distinguishable from the proverbial liberal idealism</w:t>
      </w:r>
      <w:r w:rsidRPr="004B3FC4">
        <w:rPr>
          <w:sz w:val="16"/>
        </w:rPr>
        <w:t xml:space="preserve">, no less </w:t>
      </w:r>
      <w:proofErr w:type="spellStart"/>
      <w:r w:rsidRPr="004B3FC4">
        <w:rPr>
          <w:sz w:val="16"/>
        </w:rPr>
        <w:t>focussed</w:t>
      </w:r>
      <w:proofErr w:type="spellEnd"/>
      <w:r w:rsidRPr="004B3FC4">
        <w:rPr>
          <w:sz w:val="16"/>
        </w:rPr>
        <w:t xml:space="preserve"> on cosmopolitanism, ethics, international cooperation. It is probably already too late to make realism more real again. </w:t>
      </w:r>
    </w:p>
    <w:p w14:paraId="19DC69F5" w14:textId="77777777" w:rsidR="0050510A" w:rsidRDefault="0050510A" w:rsidP="0050510A">
      <w:pPr>
        <w:rPr>
          <w:sz w:val="16"/>
        </w:rPr>
      </w:pPr>
      <w:r w:rsidRPr="004B3FC4">
        <w:rPr>
          <w:sz w:val="16"/>
        </w:rPr>
        <w:t xml:space="preserve">In the domestic sphere, so-called left </w:t>
      </w:r>
      <w:proofErr w:type="spellStart"/>
      <w:r w:rsidRPr="004B3FC4">
        <w:rPr>
          <w:sz w:val="16"/>
        </w:rPr>
        <w:t>Schmittianism</w:t>
      </w:r>
      <w:proofErr w:type="spellEnd"/>
      <w:r w:rsidRPr="004B3FC4">
        <w:rPr>
          <w:sz w:val="16"/>
        </w:rPr>
        <w:t xml:space="preserve"> has, unsurprisingly, fed through into the delusions of left Euro-populism, such as Podemos in Spain and Syriza in Greece.9 Weber’s own </w:t>
      </w:r>
      <w:r w:rsidRPr="004B3FC4">
        <w:rPr>
          <w:rStyle w:val="StyleUnderline"/>
        </w:rPr>
        <w:t xml:space="preserve">dramatic posture of crisis </w:t>
      </w:r>
      <w:r w:rsidRPr="004B3FC4">
        <w:rPr>
          <w:rStyle w:val="Emphasis"/>
        </w:rPr>
        <w:t>offers us only an atavistic revisionism as the basis for politics</w:t>
      </w:r>
      <w:r w:rsidRPr="004B3FC4">
        <w:rPr>
          <w:rStyle w:val="StyleUnderline"/>
        </w:rPr>
        <w:t>. This would</w:t>
      </w:r>
      <w:r w:rsidRPr="004B3FC4">
        <w:rPr>
          <w:sz w:val="16"/>
        </w:rPr>
        <w:t xml:space="preserve"> not serve us well, as it would </w:t>
      </w:r>
      <w:r w:rsidRPr="004B3FC4">
        <w:rPr>
          <w:rStyle w:val="StyleUnderline"/>
        </w:rPr>
        <w:t xml:space="preserve">merely act to reproduce our problem – to </w:t>
      </w:r>
      <w:r w:rsidRPr="004B3FC4">
        <w:rPr>
          <w:rStyle w:val="Emphasis"/>
        </w:rPr>
        <w:t xml:space="preserve">recreate the </w:t>
      </w:r>
      <w:proofErr w:type="spellStart"/>
      <w:r w:rsidRPr="004B3FC4">
        <w:rPr>
          <w:rStyle w:val="Emphasis"/>
        </w:rPr>
        <w:t>spectre</w:t>
      </w:r>
      <w:proofErr w:type="spellEnd"/>
      <w:r w:rsidRPr="004B3FC4">
        <w:rPr>
          <w:rStyle w:val="Emphasis"/>
        </w:rPr>
        <w:t xml:space="preserve"> of catastrophism</w:t>
      </w:r>
      <w:r w:rsidRPr="004B3FC4">
        <w:rPr>
          <w:sz w:val="16"/>
        </w:rPr>
        <w:t xml:space="preserve">. Unlike Carr, Weber was, after all, writing at the start of the twenty years’ crisis, not at its end, and his </w:t>
      </w:r>
      <w:r w:rsidRPr="004B3FC4">
        <w:rPr>
          <w:rStyle w:val="StyleUnderline"/>
        </w:rPr>
        <w:t xml:space="preserve">political realism evinced his desire to </w:t>
      </w:r>
      <w:r w:rsidRPr="004B3FC4">
        <w:rPr>
          <w:rStyle w:val="Emphasis"/>
        </w:rPr>
        <w:t>overthrow</w:t>
      </w:r>
      <w:r w:rsidRPr="004B3FC4">
        <w:rPr>
          <w:rStyle w:val="StyleUnderline"/>
        </w:rPr>
        <w:t xml:space="preserve"> the nascent Paris peace system</w:t>
      </w:r>
      <w:r w:rsidRPr="004B3FC4">
        <w:rPr>
          <w:sz w:val="16"/>
        </w:rPr>
        <w:t xml:space="preserve">. </w:t>
      </w:r>
      <w:r w:rsidRPr="004B3FC4">
        <w:rPr>
          <w:rStyle w:val="StyleUnderline"/>
        </w:rPr>
        <w:t>Invoking</w:t>
      </w:r>
      <w:r w:rsidRPr="004B3FC4">
        <w:rPr>
          <w:sz w:val="16"/>
        </w:rPr>
        <w:t xml:space="preserve"> Weberian </w:t>
      </w:r>
      <w:r w:rsidRPr="004B3FC4">
        <w:rPr>
          <w:rStyle w:val="Emphasis"/>
        </w:rPr>
        <w:t>realism today would simply reproduce the twenty years’ crisis, not help us get beyond it</w:t>
      </w:r>
      <w:r w:rsidRPr="004B3FC4">
        <w:rPr>
          <w:sz w:val="16"/>
        </w:rPr>
        <w:t xml:space="preserve"> – not to mention the fact that Weber’s putative realism is built on a foundation of romantic political existentialism and bitter revanchist nationalism. </w:t>
      </w:r>
    </w:p>
    <w:p w14:paraId="37D9A2BD" w14:textId="77777777" w:rsidR="0050510A" w:rsidRDefault="0050510A" w:rsidP="0050510A">
      <w:pPr>
        <w:pStyle w:val="Heading4"/>
      </w:pPr>
      <w:r>
        <w:t>Err neg---realism is a descriptive label attached policies only after they have been proven to be successful</w:t>
      </w:r>
    </w:p>
    <w:p w14:paraId="3344F21F" w14:textId="77777777" w:rsidR="0050510A" w:rsidRPr="00AA1F54" w:rsidRDefault="0050510A" w:rsidP="0050510A">
      <w:r w:rsidRPr="00AA1F54">
        <w:rPr>
          <w:rStyle w:val="Style13ptBold"/>
        </w:rPr>
        <w:t>Jervis 20</w:t>
      </w:r>
      <w:r>
        <w:t xml:space="preserve"> (Robert Jervis, Stevenson Professor of International Politics in the Department of Political Science at Columbia University, 2020, “Liberalism, the Blob, and American Foreign Policy: Evidence and Methodology” in Security Studies Volume 29, Issue 3 | </w:t>
      </w:r>
      <w:proofErr w:type="spellStart"/>
      <w:proofErr w:type="gramStart"/>
      <w:r>
        <w:t>czx</w:t>
      </w:r>
      <w:proofErr w:type="spellEnd"/>
      <w:r>
        <w:t xml:space="preserve"> )</w:t>
      </w:r>
      <w:proofErr w:type="gramEnd"/>
    </w:p>
    <w:p w14:paraId="77095158" w14:textId="77777777" w:rsidR="0050510A" w:rsidRPr="00AA1F54" w:rsidRDefault="0050510A" w:rsidP="0050510A">
      <w:pPr>
        <w:rPr>
          <w:rStyle w:val="StyleUnderline"/>
        </w:rPr>
      </w:pPr>
      <w:r w:rsidRPr="00AA1F54">
        <w:rPr>
          <w:sz w:val="16"/>
        </w:rPr>
        <w:t xml:space="preserve">Mearsheimer understands this problem when he says that when </w:t>
      </w:r>
      <w:r w:rsidRPr="00AA1F54">
        <w:rPr>
          <w:rStyle w:val="Emphasis"/>
        </w:rPr>
        <w:t>states behave in ways that defeat their interests</w:t>
      </w:r>
      <w:r w:rsidRPr="00AA1F54">
        <w:rPr>
          <w:sz w:val="16"/>
        </w:rPr>
        <w:t xml:space="preserve">, it embarrasses his theory, 64 and it is the very discrepancy between what he and Walt see as the dictates of realism and the policies the United States followed that motivate these books and their earlier critique of US policy in the Middle East. </w:t>
      </w:r>
      <w:r w:rsidRPr="00AA1F54">
        <w:rPr>
          <w:sz w:val="16"/>
          <w:szCs w:val="16"/>
        </w:rPr>
        <w:t>But when we see realism can be prescriptive rather than descriptive, then national misbehavior no longer necessarily disconfirms the theory. While</w:t>
      </w:r>
      <w:r w:rsidRPr="00AA1F54">
        <w:rPr>
          <w:sz w:val="16"/>
        </w:rPr>
        <w:t xml:space="preserve"> it does have to be explained or at least considered, it does not dispute the claim that the state would have secured better outcomes had it followed realist precepts. </w:t>
      </w:r>
      <w:proofErr w:type="gramStart"/>
      <w:r w:rsidRPr="00AA1F54">
        <w:rPr>
          <w:sz w:val="16"/>
        </w:rPr>
        <w:t>Thus</w:t>
      </w:r>
      <w:proofErr w:type="gramEnd"/>
      <w:r w:rsidRPr="00AA1F54">
        <w:rPr>
          <w:sz w:val="16"/>
        </w:rPr>
        <w:t xml:space="preserve"> </w:t>
      </w:r>
      <w:r w:rsidRPr="00AA1F54">
        <w:rPr>
          <w:rStyle w:val="StyleUnderline"/>
        </w:rPr>
        <w:t>Waltz argues that states that ignore realism will “fall by the wayside,”65 and while the evidence for the proposition is limited, it has the advantage of separating prescriptive and descriptive aspects of the theory.</w:t>
      </w:r>
    </w:p>
    <w:p w14:paraId="0F90AD29" w14:textId="28F084EE" w:rsidR="0050510A" w:rsidRDefault="0050510A" w:rsidP="0050510A">
      <w:pPr>
        <w:rPr>
          <w:rStyle w:val="StyleUnderline"/>
        </w:rPr>
      </w:pPr>
      <w:r w:rsidRPr="00AA1F54">
        <w:rPr>
          <w:sz w:val="16"/>
        </w:rPr>
        <w:t xml:space="preserve">The separation creates and solves problems, however. For one thing, it </w:t>
      </w:r>
      <w:r w:rsidRPr="00AA1F54">
        <w:rPr>
          <w:rStyle w:val="StyleUnderline"/>
        </w:rPr>
        <w:t xml:space="preserve">raises the question of how often states in fact behave in a realist fashion, and since </w:t>
      </w:r>
      <w:r w:rsidRPr="00AA1F54">
        <w:rPr>
          <w:rStyle w:val="Emphasis"/>
        </w:rPr>
        <w:t>realism is more a school of thought and a general approach than a tight theory</w:t>
      </w:r>
      <w:r w:rsidRPr="00AA1F54">
        <w:rPr>
          <w:rStyle w:val="StyleUnderline"/>
        </w:rPr>
        <w:t xml:space="preserve"> it also raises the possibility that </w:t>
      </w:r>
      <w:r w:rsidRPr="00AA1F54">
        <w:rPr>
          <w:rStyle w:val="Emphasis"/>
        </w:rPr>
        <w:t>realist scholars will attach this label to successful policies and deny it to failed ones</w:t>
      </w:r>
      <w:r w:rsidRPr="00AA1F54">
        <w:rPr>
          <w:sz w:val="16"/>
        </w:rPr>
        <w:t xml:space="preserve">. (I wonder if our explanation and evaluation of the US invasion of Iraq would have been different if Saddam did in fact have advanced WMD programs and plans to use them.) For another thing, it implies we scholars are smarter, or at least more knowledgeable, than decision makers. We can avoid this self-serving and implausible claim by arguing that </w:t>
      </w:r>
      <w:r w:rsidRPr="00AA1F54">
        <w:rPr>
          <w:rStyle w:val="StyleUnderline"/>
        </w:rPr>
        <w:t>leaders are often unable to work toward the national interest because they are thwarted by domestic politics, pathologies in society, or impediments to rational decision making</w:t>
      </w:r>
      <w:r w:rsidRPr="00AA1F54">
        <w:rPr>
          <w:sz w:val="16"/>
        </w:rPr>
        <w:t xml:space="preserve">. </w:t>
      </w:r>
      <w:proofErr w:type="gramStart"/>
      <w:r w:rsidRPr="00AA1F54">
        <w:rPr>
          <w:sz w:val="16"/>
        </w:rPr>
        <w:t>Of course</w:t>
      </w:r>
      <w:proofErr w:type="gramEnd"/>
      <w:r w:rsidRPr="00AA1F54">
        <w:rPr>
          <w:sz w:val="16"/>
        </w:rPr>
        <w:t xml:space="preserve"> one would want to specify when, why, and how states are led astray,66 and even if these claims are subject to dispute, </w:t>
      </w:r>
      <w:r w:rsidRPr="00AA1F54">
        <w:rPr>
          <w:rStyle w:val="StyleUnderline"/>
        </w:rPr>
        <w:t>they make clear the limits of realism’s ability to explain national behavior.</w:t>
      </w:r>
    </w:p>
    <w:p w14:paraId="641B58CF" w14:textId="77777777" w:rsidR="00642697" w:rsidRPr="00624D70" w:rsidRDefault="00642697" w:rsidP="00642697">
      <w:pPr>
        <w:pStyle w:val="Heading3"/>
        <w:rPr>
          <w:rFonts w:cs="Times New Roman"/>
        </w:rPr>
      </w:pPr>
      <w:r w:rsidRPr="00624D70">
        <w:rPr>
          <w:rFonts w:cs="Times New Roman"/>
        </w:rPr>
        <w:t xml:space="preserve">AT: Threats Real </w:t>
      </w:r>
    </w:p>
    <w:p w14:paraId="082AEC3F" w14:textId="77777777" w:rsidR="00642697" w:rsidRPr="00624D70" w:rsidRDefault="00642697" w:rsidP="00642697">
      <w:pPr>
        <w:pStyle w:val="Heading4"/>
        <w:rPr>
          <w:rFonts w:cs="Times New Roman"/>
        </w:rPr>
      </w:pPr>
      <w:r w:rsidRPr="00624D70">
        <w:rPr>
          <w:rFonts w:cs="Times New Roman"/>
        </w:rPr>
        <w:t xml:space="preserve">'Threats real' </w:t>
      </w:r>
      <w:r w:rsidRPr="00624D70">
        <w:rPr>
          <w:rFonts w:cs="Times New Roman"/>
          <w:u w:val="single"/>
        </w:rPr>
        <w:t>doesn't answer</w:t>
      </w:r>
      <w:r w:rsidRPr="00624D70">
        <w:rPr>
          <w:rFonts w:cs="Times New Roman"/>
        </w:rPr>
        <w:t xml:space="preserve"> our K---</w:t>
      </w:r>
    </w:p>
    <w:p w14:paraId="71B5E7B4" w14:textId="77777777" w:rsidR="00642697" w:rsidRPr="002D6216" w:rsidRDefault="00642697" w:rsidP="00642697">
      <w:r w:rsidRPr="00624D70">
        <w:rPr>
          <w:sz w:val="16"/>
          <w:szCs w:val="16"/>
        </w:rPr>
        <w:t>Michael P</w:t>
      </w:r>
      <w:r w:rsidRPr="00624D70">
        <w:t xml:space="preserve">. </w:t>
      </w:r>
      <w:r w:rsidRPr="00624D70">
        <w:rPr>
          <w:rStyle w:val="Style13ptBold"/>
        </w:rPr>
        <w:t>Gates, 4-1</w:t>
      </w:r>
      <w:r w:rsidRPr="00624D70">
        <w:t>-</w:t>
      </w:r>
      <w:r w:rsidRPr="00624D70">
        <w:rPr>
          <w:sz w:val="18"/>
          <w:szCs w:val="18"/>
        </w:rPr>
        <w:t xml:space="preserve">2024, MA in Social Sciences, a concentration in </w:t>
      </w:r>
      <w:proofErr w:type="spellStart"/>
      <w:r w:rsidRPr="00624D70">
        <w:rPr>
          <w:sz w:val="18"/>
          <w:szCs w:val="18"/>
        </w:rPr>
        <w:t>PolySci</w:t>
      </w:r>
      <w:proofErr w:type="spellEnd"/>
      <w:r w:rsidRPr="00624D70">
        <w:rPr>
          <w:sz w:val="18"/>
          <w:szCs w:val="18"/>
        </w:rPr>
        <w:t xml:space="preserve"> from UChicago. Training included research design, qualitative data analysis, and academic writing. His interests lie in international relations, national security politics, and social and political theory. BA in Political Science at the University of Tulsa</w:t>
      </w:r>
      <w:r w:rsidRPr="002D6216">
        <w:rPr>
          <w:sz w:val="18"/>
          <w:szCs w:val="18"/>
        </w:rPr>
        <w:t xml:space="preserve"> “A </w:t>
      </w:r>
      <w:proofErr w:type="spellStart"/>
      <w:r w:rsidRPr="002D6216">
        <w:rPr>
          <w:sz w:val="18"/>
          <w:szCs w:val="18"/>
        </w:rPr>
        <w:t>Phronetic</w:t>
      </w:r>
      <w:proofErr w:type="spellEnd"/>
      <w:r w:rsidRPr="002D6216">
        <w:rPr>
          <w:sz w:val="18"/>
          <w:szCs w:val="18"/>
        </w:rPr>
        <w:t xml:space="preserve"> Ethics of Securitization.” Global Studies Quarterly, vol. 4, no. 2, 1 Apr. 2024, academic.oup.com/</w:t>
      </w:r>
      <w:proofErr w:type="spellStart"/>
      <w:r w:rsidRPr="002D6216">
        <w:rPr>
          <w:sz w:val="18"/>
          <w:szCs w:val="18"/>
        </w:rPr>
        <w:t>isagsq</w:t>
      </w:r>
      <w:proofErr w:type="spellEnd"/>
      <w:r w:rsidRPr="002D6216">
        <w:rPr>
          <w:sz w:val="18"/>
          <w:szCs w:val="18"/>
        </w:rPr>
        <w:t>/article/4/2/ksae033/7668104, https://doi.org/10.1093/isagsq/ksae033</w:t>
      </w:r>
      <w:r w:rsidRPr="00624D70">
        <w:rPr>
          <w:sz w:val="18"/>
          <w:szCs w:val="18"/>
        </w:rPr>
        <w:t xml:space="preserve">, PA </w:t>
      </w:r>
      <w:r w:rsidRPr="00624D70">
        <w:br/>
      </w:r>
    </w:p>
    <w:p w14:paraId="6A86D4C8" w14:textId="77777777" w:rsidR="00642697" w:rsidRPr="00624D70" w:rsidRDefault="00642697" w:rsidP="00642697">
      <w:r w:rsidRPr="00624D70">
        <w:rPr>
          <w:u w:val="single"/>
        </w:rPr>
        <w:t>Securitization</w:t>
      </w:r>
      <w:r w:rsidRPr="00624D70">
        <w:t>—or the representation of a particular issue as an existential threat to national security—</w:t>
      </w:r>
      <w:r w:rsidRPr="00624D70">
        <w:rPr>
          <w:u w:val="single"/>
        </w:rPr>
        <w:t>can be a powerful means to mobilize support for and legitimate certain policies</w:t>
      </w:r>
      <w:r w:rsidRPr="00624D70">
        <w:t xml:space="preserve">. Securitization </w:t>
      </w:r>
      <w:r w:rsidRPr="00624D70">
        <w:rPr>
          <w:u w:val="single"/>
        </w:rPr>
        <w:t xml:space="preserve">theorists hold that “national security” is a </w:t>
      </w:r>
      <w:r w:rsidRPr="00624D70">
        <w:rPr>
          <w:b/>
          <w:bCs/>
          <w:u w:val="single"/>
        </w:rPr>
        <w:t>social and political construct</w:t>
      </w:r>
      <w:r w:rsidRPr="00624D70">
        <w:rPr>
          <w:u w:val="single"/>
        </w:rPr>
        <w:t xml:space="preserve">, rather than a </w:t>
      </w:r>
      <w:r w:rsidRPr="00624D70">
        <w:rPr>
          <w:b/>
          <w:bCs/>
          <w:u w:val="single"/>
        </w:rPr>
        <w:t xml:space="preserve">rational response </w:t>
      </w:r>
      <w:r w:rsidRPr="00624D70">
        <w:rPr>
          <w:u w:val="single"/>
        </w:rPr>
        <w:t xml:space="preserve">to an external world </w:t>
      </w:r>
      <w:r w:rsidRPr="00624D70">
        <w:rPr>
          <w:b/>
          <w:bCs/>
          <w:u w:val="single"/>
        </w:rPr>
        <w:t>rife with self-evident</w:t>
      </w:r>
      <w:r w:rsidRPr="00624D70">
        <w:rPr>
          <w:u w:val="single"/>
        </w:rPr>
        <w:t xml:space="preserve"> </w:t>
      </w:r>
      <w:r w:rsidRPr="00624D70">
        <w:rPr>
          <w:b/>
          <w:bCs/>
          <w:u w:val="single"/>
        </w:rPr>
        <w:t>dangers</w:t>
      </w:r>
      <w:r w:rsidRPr="00624D70">
        <w:t xml:space="preserve">. Political </w:t>
      </w:r>
      <w:r w:rsidRPr="00624D70">
        <w:rPr>
          <w:u w:val="single"/>
        </w:rPr>
        <w:t>actors use discourse to identify existential threats and seek legitimation from an audience for the exceptional measures necessary to handle them</w:t>
      </w:r>
      <w:r w:rsidRPr="00624D70">
        <w:t xml:space="preserve">. An </w:t>
      </w:r>
      <w:r w:rsidRPr="00624D70">
        <w:rPr>
          <w:u w:val="single"/>
        </w:rPr>
        <w:t>appeal to “national security” denotes urgency and necessity</w:t>
      </w:r>
      <w:r w:rsidRPr="00624D70">
        <w:t xml:space="preserve">, and successfully securitizing can </w:t>
      </w:r>
      <w:r w:rsidRPr="00624D70">
        <w:rPr>
          <w:u w:val="single"/>
        </w:rPr>
        <w:t>make a swift and powerful response to an issue appear logical and natural</w:t>
      </w:r>
      <w:r w:rsidRPr="00624D70">
        <w:t xml:space="preserve">. Speaking and practicing security, then, </w:t>
      </w:r>
      <w:r w:rsidRPr="00624D70">
        <w:rPr>
          <w:b/>
          <w:bCs/>
          <w:u w:val="single"/>
        </w:rPr>
        <w:t>has the potential to reorganize social reality by mobilizing resources and legitimating the actions required to address existential threats</w:t>
      </w:r>
      <w:r w:rsidRPr="00624D70">
        <w:t xml:space="preserve">, however these may be defined. The </w:t>
      </w:r>
      <w:r w:rsidRPr="00624D70">
        <w:rPr>
          <w:b/>
          <w:bCs/>
          <w:u w:val="single"/>
        </w:rPr>
        <w:t>task for scholars, then, is not to try to observe what threats are out there</w:t>
      </w:r>
      <w:r w:rsidRPr="00624D70">
        <w:rPr>
          <w:u w:val="single"/>
        </w:rPr>
        <w:t xml:space="preserve"> in the world, but to look at discourse and identify what issues are framed as so threatening that they might require the breaking of normal political rules</w:t>
      </w:r>
      <w:r w:rsidRPr="00624D70">
        <w:t>.</w:t>
      </w:r>
    </w:p>
    <w:p w14:paraId="519DE82D" w14:textId="77777777" w:rsidR="00642697" w:rsidRPr="00624D70" w:rsidRDefault="00642697" w:rsidP="00642697">
      <w:r w:rsidRPr="00624D70">
        <w:t>Since its inception, securitization theory has had a normative edge. The original securitization scholars of the Copenhagen School write that:</w:t>
      </w:r>
    </w:p>
    <w:p w14:paraId="31E0F94A" w14:textId="77777777" w:rsidR="00642697" w:rsidRPr="00624D70" w:rsidRDefault="00642697" w:rsidP="00642697">
      <w:r w:rsidRPr="00624D70">
        <w:t xml:space="preserve">One of the purposes of [securitization theory] should be that it becomes possible to evaluate whether one finds it good or bad to securitize a certain issue. One rarely manages to counter a securitizing attempt by saying as an analyst “You are not really threatened, you only think so.” But </w:t>
      </w:r>
      <w:r w:rsidRPr="00624D70">
        <w:rPr>
          <w:b/>
          <w:bCs/>
          <w:u w:val="single"/>
        </w:rPr>
        <w:t>it is possible to ask with some force whether it is a good idea to make this issue a security issue</w:t>
      </w:r>
      <w:r w:rsidRPr="00624D70">
        <w:t>—</w:t>
      </w:r>
      <w:r w:rsidRPr="00624D70">
        <w:rPr>
          <w:u w:val="single"/>
        </w:rPr>
        <w:t>to transfer it to the agenda of panic politics</w:t>
      </w:r>
      <w:r w:rsidRPr="00624D70">
        <w:t>—</w:t>
      </w:r>
      <w:r w:rsidRPr="00624D70">
        <w:rPr>
          <w:u w:val="single"/>
        </w:rPr>
        <w:t>or whether it is better handled within normal politics</w:t>
      </w:r>
      <w:r w:rsidRPr="00624D70">
        <w:t>. (Buzan, Wæver, and de Wilde 1998, 34)</w:t>
      </w:r>
    </w:p>
    <w:p w14:paraId="1EC857CA" w14:textId="77777777" w:rsidR="00642697" w:rsidRPr="00624D70" w:rsidRDefault="00642697" w:rsidP="00642697">
      <w:pPr>
        <w:rPr>
          <w:sz w:val="18"/>
          <w:szCs w:val="18"/>
        </w:rPr>
      </w:pPr>
      <w:r w:rsidRPr="00624D70">
        <w:rPr>
          <w:sz w:val="18"/>
          <w:szCs w:val="18"/>
        </w:rPr>
        <w:t xml:space="preserve">More recently, Eric Van </w:t>
      </w:r>
      <w:proofErr w:type="spellStart"/>
      <w:r w:rsidRPr="00624D70">
        <w:rPr>
          <w:sz w:val="18"/>
          <w:szCs w:val="18"/>
        </w:rPr>
        <w:t>Ryhtoven</w:t>
      </w:r>
      <w:proofErr w:type="spellEnd"/>
      <w:r w:rsidRPr="00624D70">
        <w:rPr>
          <w:sz w:val="18"/>
          <w:szCs w:val="18"/>
        </w:rPr>
        <w:t xml:space="preserve"> has argued that scholars ought to urge caution and restraint on the part of securitizing actors due to the possibility of “perverse, unintended consequences” in securitization. Andrew </w:t>
      </w:r>
      <w:proofErr w:type="spellStart"/>
      <w:r w:rsidRPr="00624D70">
        <w:rPr>
          <w:sz w:val="18"/>
          <w:szCs w:val="18"/>
        </w:rPr>
        <w:t>Szarejko</w:t>
      </w:r>
      <w:proofErr w:type="spellEnd"/>
      <w:r w:rsidRPr="00624D70">
        <w:rPr>
          <w:sz w:val="18"/>
          <w:szCs w:val="18"/>
        </w:rPr>
        <w:t xml:space="preserve"> argues that securitization theory ought to be used as a “chastening tool” that can “bring a critical lens to bear” on </w:t>
      </w:r>
      <w:proofErr w:type="gramStart"/>
      <w:r w:rsidRPr="00624D70">
        <w:rPr>
          <w:sz w:val="18"/>
          <w:szCs w:val="18"/>
        </w:rPr>
        <w:t>any and all</w:t>
      </w:r>
      <w:proofErr w:type="gramEnd"/>
      <w:r w:rsidRPr="00624D70">
        <w:rPr>
          <w:sz w:val="18"/>
          <w:szCs w:val="18"/>
        </w:rPr>
        <w:t xml:space="preserve"> processes of (de)securitization (Van </w:t>
      </w:r>
      <w:proofErr w:type="spellStart"/>
      <w:r w:rsidRPr="00624D70">
        <w:rPr>
          <w:sz w:val="18"/>
          <w:szCs w:val="18"/>
        </w:rPr>
        <w:t>Rythoven</w:t>
      </w:r>
      <w:proofErr w:type="spellEnd"/>
      <w:r w:rsidRPr="00624D70">
        <w:rPr>
          <w:sz w:val="18"/>
          <w:szCs w:val="18"/>
        </w:rPr>
        <w:t xml:space="preserve"> 2020; </w:t>
      </w:r>
      <w:proofErr w:type="spellStart"/>
      <w:r w:rsidRPr="00624D70">
        <w:rPr>
          <w:sz w:val="18"/>
          <w:szCs w:val="18"/>
        </w:rPr>
        <w:t>Szarejko</w:t>
      </w:r>
      <w:proofErr w:type="spellEnd"/>
      <w:r w:rsidRPr="00624D70">
        <w:rPr>
          <w:sz w:val="18"/>
          <w:szCs w:val="18"/>
        </w:rPr>
        <w:t xml:space="preserve"> 2022, 794). Most ambitiously, Rita Floyd has developed a “just securitization theory” based on just war theory, which takes the form of universal moral criteria that are intended to be used to evaluate the morality of </w:t>
      </w:r>
      <w:proofErr w:type="gramStart"/>
      <w:r w:rsidRPr="00624D70">
        <w:rPr>
          <w:sz w:val="18"/>
          <w:szCs w:val="18"/>
        </w:rPr>
        <w:t>any and all</w:t>
      </w:r>
      <w:proofErr w:type="gramEnd"/>
      <w:r w:rsidRPr="00624D70">
        <w:rPr>
          <w:sz w:val="18"/>
          <w:szCs w:val="18"/>
        </w:rPr>
        <w:t xml:space="preserve"> instances of securitization (Floyd 2019).</w:t>
      </w:r>
    </w:p>
    <w:p w14:paraId="06DC93F0" w14:textId="77777777" w:rsidR="00642697" w:rsidRPr="00624D70" w:rsidRDefault="00642697" w:rsidP="00642697">
      <w:r w:rsidRPr="00624D70">
        <w:rPr>
          <w:sz w:val="16"/>
          <w:szCs w:val="16"/>
        </w:rPr>
        <w:t xml:space="preserve">Van </w:t>
      </w:r>
      <w:proofErr w:type="spellStart"/>
      <w:r w:rsidRPr="00624D70">
        <w:rPr>
          <w:sz w:val="16"/>
          <w:szCs w:val="16"/>
        </w:rPr>
        <w:t>Rythoven</w:t>
      </w:r>
      <w:proofErr w:type="spellEnd"/>
      <w:r w:rsidRPr="00624D70">
        <w:rPr>
          <w:sz w:val="16"/>
          <w:szCs w:val="16"/>
        </w:rPr>
        <w:t xml:space="preserve"> and </w:t>
      </w:r>
      <w:proofErr w:type="spellStart"/>
      <w:r w:rsidRPr="00624D70">
        <w:rPr>
          <w:sz w:val="16"/>
          <w:szCs w:val="16"/>
        </w:rPr>
        <w:t>Szarejko</w:t>
      </w:r>
      <w:proofErr w:type="spellEnd"/>
      <w:r w:rsidRPr="00624D70">
        <w:rPr>
          <w:sz w:val="16"/>
          <w:szCs w:val="16"/>
        </w:rPr>
        <w:t xml:space="preserve"> are skeptical about the prospects of developing universal theories of the morality of securitization of the kind that Floyd develops—of “imposing moral certitude where there often is none” (Van </w:t>
      </w:r>
      <w:proofErr w:type="spellStart"/>
      <w:r w:rsidRPr="00624D70">
        <w:rPr>
          <w:sz w:val="16"/>
          <w:szCs w:val="16"/>
        </w:rPr>
        <w:t>Rythoven</w:t>
      </w:r>
      <w:proofErr w:type="spellEnd"/>
      <w:r w:rsidRPr="00624D70">
        <w:rPr>
          <w:sz w:val="16"/>
          <w:szCs w:val="16"/>
        </w:rPr>
        <w:t xml:space="preserve"> 2020, 488; </w:t>
      </w:r>
      <w:proofErr w:type="spellStart"/>
      <w:r w:rsidRPr="00624D70">
        <w:rPr>
          <w:sz w:val="16"/>
          <w:szCs w:val="16"/>
        </w:rPr>
        <w:t>Szarejko</w:t>
      </w:r>
      <w:proofErr w:type="spellEnd"/>
      <w:r w:rsidRPr="00624D70">
        <w:rPr>
          <w:sz w:val="16"/>
          <w:szCs w:val="16"/>
        </w:rPr>
        <w:t xml:space="preserve"> 2022, 793). However, while they are right to be skeptical about universalism, it would be a mistake to eschew ethical theorizing altogether. Scholars—especially critically inclined scholars—are better suited to deploy the conceptual tools of securitization theory to contest securitizing moves if their critiques are placed on well-defined theoretical ground (cf. Browning and McDonald 2013). Thus, rather than abandoning general ethical theorizing on securitization, what is needed is an ethics that is adapted to the particularities of securitization and that does not rely on excessively universal moral criteria</w:t>
      </w:r>
      <w:r w:rsidRPr="00624D70">
        <w:t>.</w:t>
      </w:r>
    </w:p>
    <w:p w14:paraId="57241077" w14:textId="77777777" w:rsidR="00642697" w:rsidRPr="00624D70" w:rsidRDefault="00642697" w:rsidP="00642697">
      <w:pPr>
        <w:rPr>
          <w:sz w:val="18"/>
          <w:szCs w:val="18"/>
        </w:rPr>
      </w:pPr>
      <w:r w:rsidRPr="00624D70">
        <w:rPr>
          <w:sz w:val="18"/>
          <w:szCs w:val="18"/>
        </w:rPr>
        <w:t>In this paper, taking Aristotle’s notion of phronesis (commonly translated as “prudence” or “practical wisdom”) and Hans Morgenthau’s formulation of prudence as points of departure,1 I lay out such an ethics, which takes the form of an ethical practice or mode of reasoning rather than a set of universal rules to follow. When securitizing actors demonstrate a lack of phronesis—which takes the form of hubris or incompetence—they are more likely to generate “perverse, unintended consequences” and fail to securitize ethically, even if their actions meet the criteria of “just securitization theory.” In simple terms, for ethical securitization to be possible, political actors must reason and deliberate well, learn from both theoretical knowledge and experience, demonstrate competence, and ask themselves some tough, reflexive questions, which securitization scholars can help provoke.</w:t>
      </w:r>
    </w:p>
    <w:p w14:paraId="1D987A80" w14:textId="77777777" w:rsidR="00642697" w:rsidRPr="00624D70" w:rsidRDefault="00642697" w:rsidP="00642697">
      <w:pPr>
        <w:rPr>
          <w:sz w:val="16"/>
          <w:szCs w:val="16"/>
        </w:rPr>
      </w:pPr>
      <w:r w:rsidRPr="00624D70">
        <w:rPr>
          <w:sz w:val="16"/>
          <w:szCs w:val="16"/>
        </w:rPr>
        <w:t>This paper intersects with and contributes to three related literatures. As a work of critical security studies, it contributes to the long-running conversation on the normative dimension of securitization theory by developing an explicit ethical framework intended to help orient thinking on the moral issues surrounding securitization and to aid the task of criticism that has long been a part of securitization scholars’ agenda. Similarly, it contributes to the recent reinterpretations of classical realism by taking up its advocacy for “a common, critical, reflective, and responsible rhetoric for framing debates over interests and strategy” and applying classical realist principles to securitization theory (Tjalve and Williams 2015, 49). Finally, as a work of international ethics, it further develops what might be termed the growing “</w:t>
      </w:r>
      <w:proofErr w:type="spellStart"/>
      <w:r w:rsidRPr="00624D70">
        <w:rPr>
          <w:sz w:val="16"/>
          <w:szCs w:val="16"/>
        </w:rPr>
        <w:t>phronetic</w:t>
      </w:r>
      <w:proofErr w:type="spellEnd"/>
      <w:r w:rsidRPr="00624D70">
        <w:rPr>
          <w:sz w:val="16"/>
          <w:szCs w:val="16"/>
        </w:rPr>
        <w:t xml:space="preserve"> turn” by applying the notion of phronesis to and demonstrating its utility in the case of securitization. In all, I aim to demonstrate the importance of thinking through securitization as an important part of power politics that must be guided by a suitably power-political ethics. Indeed, while Floyd’s dominant approach tries to analogize securitization to war, this is unnecessary. When one understands politics as Morgenthau and many other realists do—as a contest over values and for influence over communities without violence—it becomes clear that securitization is only distinct from other aspects of political life in its radicality and that just war theory alone cannot serve as the basis for an ethics of securitization (Morgenthau 1978, 9; Goddard and Nexon 2016, 5).</w:t>
      </w:r>
    </w:p>
    <w:p w14:paraId="7DA04F19" w14:textId="77777777" w:rsidR="00642697" w:rsidRPr="00624D70" w:rsidRDefault="00642697" w:rsidP="00642697">
      <w:r w:rsidRPr="00624D70">
        <w:rPr>
          <w:sz w:val="16"/>
          <w:szCs w:val="16"/>
        </w:rPr>
        <w:t xml:space="preserve">This paper will proceed as follows: First, I situate my argument within the ongoing normative debate about securitization and provide a critique of existing “just securitization theory.” Importantly, however, I do not disregard the importance of just securitization theory entirely. Instead, in the remainder of the paper, I articulate how central aspects of just war/just securitization thinking—namely, just cause and proportionality—provide orienting questions for a </w:t>
      </w:r>
      <w:proofErr w:type="spellStart"/>
      <w:r w:rsidRPr="00624D70">
        <w:rPr>
          <w:sz w:val="16"/>
          <w:szCs w:val="16"/>
        </w:rPr>
        <w:t>phronetic</w:t>
      </w:r>
      <w:proofErr w:type="spellEnd"/>
      <w:r w:rsidRPr="00624D70">
        <w:rPr>
          <w:sz w:val="16"/>
          <w:szCs w:val="16"/>
        </w:rPr>
        <w:t xml:space="preserve"> approach and, crucially, how they can serve as rhetorical devices for scholars aiming to push back against securitizing moves. Finally, I conclude by elaborating on the implications of the theory detailed here for future research and political practice by securitization scholars</w:t>
      </w:r>
      <w:r w:rsidRPr="00624D70">
        <w:t>.</w:t>
      </w:r>
    </w:p>
    <w:p w14:paraId="0A0760AE" w14:textId="77777777" w:rsidR="00642697" w:rsidRPr="00624D70" w:rsidRDefault="00642697" w:rsidP="00642697">
      <w:pPr>
        <w:rPr>
          <w:sz w:val="16"/>
          <w:szCs w:val="16"/>
        </w:rPr>
      </w:pPr>
      <w:r w:rsidRPr="00624D70">
        <w:rPr>
          <w:sz w:val="16"/>
          <w:szCs w:val="16"/>
        </w:rPr>
        <w:t>Just War and Just Securitization</w:t>
      </w:r>
    </w:p>
    <w:p w14:paraId="5814AA95" w14:textId="77777777" w:rsidR="00642697" w:rsidRPr="00624D70" w:rsidRDefault="00642697" w:rsidP="00642697">
      <w:pPr>
        <w:rPr>
          <w:sz w:val="16"/>
          <w:szCs w:val="16"/>
        </w:rPr>
      </w:pPr>
      <w:r w:rsidRPr="00624D70">
        <w:rPr>
          <w:sz w:val="16"/>
          <w:szCs w:val="16"/>
        </w:rPr>
        <w:t xml:space="preserve">Scholars have written extensively about the normativity of securitization. Many—including the Copenhagen School itself—assume that securitization is inherently problematic and assert an inherent preference for </w:t>
      </w:r>
      <w:proofErr w:type="spellStart"/>
      <w:r w:rsidRPr="00624D70">
        <w:rPr>
          <w:sz w:val="16"/>
          <w:szCs w:val="16"/>
        </w:rPr>
        <w:t>desecuritization</w:t>
      </w:r>
      <w:proofErr w:type="spellEnd"/>
      <w:r w:rsidRPr="00624D70">
        <w:rPr>
          <w:sz w:val="16"/>
          <w:szCs w:val="16"/>
        </w:rPr>
        <w:t xml:space="preserve">, or the removal of issues from the security agenda. These scholars warn of the loss of democratic oversight on securitized issues, the institutionalization of radical, exclusionary politics, and the use of fear of existential threats to legitimate the state’s rule (Buzan, </w:t>
      </w:r>
      <w:proofErr w:type="spellStart"/>
      <w:r w:rsidRPr="00624D70">
        <w:rPr>
          <w:sz w:val="16"/>
          <w:szCs w:val="16"/>
        </w:rPr>
        <w:t>Waever</w:t>
      </w:r>
      <w:proofErr w:type="spellEnd"/>
      <w:r w:rsidRPr="00624D70">
        <w:rPr>
          <w:sz w:val="16"/>
          <w:szCs w:val="16"/>
        </w:rPr>
        <w:t xml:space="preserve">, and de Wilde 1998, 29; Huysmans 1998; </w:t>
      </w:r>
      <w:proofErr w:type="spellStart"/>
      <w:r w:rsidRPr="00624D70">
        <w:rPr>
          <w:sz w:val="16"/>
          <w:szCs w:val="16"/>
        </w:rPr>
        <w:t>Aradau</w:t>
      </w:r>
      <w:proofErr w:type="spellEnd"/>
      <w:r w:rsidRPr="00624D70">
        <w:rPr>
          <w:sz w:val="16"/>
          <w:szCs w:val="16"/>
        </w:rPr>
        <w:t xml:space="preserve"> 2004). Some critics argue that securitization will simply be ineffective for dealing with global issues that require long-term cooperation, like climate change or disease (</w:t>
      </w:r>
      <w:proofErr w:type="spellStart"/>
      <w:r w:rsidRPr="00624D70">
        <w:rPr>
          <w:sz w:val="16"/>
          <w:szCs w:val="16"/>
        </w:rPr>
        <w:t>Deudney</w:t>
      </w:r>
      <w:proofErr w:type="spellEnd"/>
      <w:r w:rsidRPr="00624D70">
        <w:rPr>
          <w:sz w:val="16"/>
          <w:szCs w:val="16"/>
        </w:rPr>
        <w:t xml:space="preserve"> 1990; Peterson 2002). Conversely, others argue for a more nuanced approach, asserting that we ought to evaluate the morality of (de)securitization processes on a case-by-case basis. For these scholars, because of its potent ability to mobilize action, securitization represents a potential means to pursue morally desirable “positive” conceptions of security and to garner support for important political projects like fighting climate change or the alleviation of global poverty (Floyd 2007; Roe 2008, 2012; Bell 2018).</w:t>
      </w:r>
    </w:p>
    <w:p w14:paraId="2BE0F8E3" w14:textId="77777777" w:rsidR="00642697" w:rsidRPr="00624D70" w:rsidRDefault="00642697" w:rsidP="00642697">
      <w:pPr>
        <w:rPr>
          <w:sz w:val="15"/>
          <w:szCs w:val="15"/>
        </w:rPr>
      </w:pPr>
      <w:proofErr w:type="gramStart"/>
      <w:r w:rsidRPr="00624D70">
        <w:rPr>
          <w:sz w:val="15"/>
          <w:szCs w:val="15"/>
        </w:rPr>
        <w:t>In light of</w:t>
      </w:r>
      <w:proofErr w:type="gramEnd"/>
      <w:r w:rsidRPr="00624D70">
        <w:rPr>
          <w:sz w:val="15"/>
          <w:szCs w:val="15"/>
        </w:rPr>
        <w:t xml:space="preserve"> this debate, Rita Floyd (2019) has drawn on just war theory to develop a “just securitization theory” that can be used to evaluate the morality of any and all processes of securitization and </w:t>
      </w:r>
      <w:proofErr w:type="spellStart"/>
      <w:r w:rsidRPr="00624D70">
        <w:rPr>
          <w:sz w:val="15"/>
          <w:szCs w:val="15"/>
        </w:rPr>
        <w:t>desecuritization</w:t>
      </w:r>
      <w:proofErr w:type="spellEnd"/>
      <w:r w:rsidRPr="00624D70">
        <w:rPr>
          <w:sz w:val="15"/>
          <w:szCs w:val="15"/>
        </w:rPr>
        <w:t xml:space="preserve">. She develops a list of criteria that provides coverage of many of the moral issues involved in the initiation, conduct, and termination of securitization, and this list is intended to be universal across all cases of securitization. Among these criteria are an “objective existential threat,” “a just referent object,” a “right intention” on the part of securitizing actors, “targeted security measures,” and appropriate timing for </w:t>
      </w:r>
      <w:proofErr w:type="spellStart"/>
      <w:r w:rsidRPr="00624D70">
        <w:rPr>
          <w:sz w:val="15"/>
          <w:szCs w:val="15"/>
        </w:rPr>
        <w:t>desecuritization</w:t>
      </w:r>
      <w:proofErr w:type="spellEnd"/>
      <w:r w:rsidRPr="00624D70">
        <w:rPr>
          <w:sz w:val="15"/>
          <w:szCs w:val="15"/>
        </w:rPr>
        <w:t xml:space="preserve">. For Floyd, when a given instance of securitization meets </w:t>
      </w:r>
      <w:proofErr w:type="gramStart"/>
      <w:r w:rsidRPr="00624D70">
        <w:rPr>
          <w:sz w:val="15"/>
          <w:szCs w:val="15"/>
        </w:rPr>
        <w:t>all of</w:t>
      </w:r>
      <w:proofErr w:type="gramEnd"/>
      <w:r w:rsidRPr="00624D70">
        <w:rPr>
          <w:sz w:val="15"/>
          <w:szCs w:val="15"/>
        </w:rPr>
        <w:t xml:space="preserve"> the criteria of just securitization theory, securitization is morally justified; conversely, if securitization falls short on any one of the criteria, it is unjustified.</w:t>
      </w:r>
    </w:p>
    <w:p w14:paraId="70B8DF60" w14:textId="77777777" w:rsidR="00642697" w:rsidRPr="00624D70" w:rsidRDefault="00642697" w:rsidP="00642697">
      <w:r w:rsidRPr="00624D70">
        <w:rPr>
          <w:sz w:val="15"/>
          <w:szCs w:val="15"/>
        </w:rPr>
        <w:t xml:space="preserve">Floyd’s just securitization theory is remarkably thorough, comprehensive, and compelling. However, there are, I posit, three interlocking issues that undermine the utility of her theory for analyzing and morally evaluating actual instances of securitization. One need not accept </w:t>
      </w:r>
      <w:proofErr w:type="gramStart"/>
      <w:r w:rsidRPr="00624D70">
        <w:rPr>
          <w:sz w:val="15"/>
          <w:szCs w:val="15"/>
        </w:rPr>
        <w:t>all of</w:t>
      </w:r>
      <w:proofErr w:type="gramEnd"/>
      <w:r w:rsidRPr="00624D70">
        <w:rPr>
          <w:sz w:val="15"/>
          <w:szCs w:val="15"/>
        </w:rPr>
        <w:t xml:space="preserve"> my criticisms of Floyd to buy into a </w:t>
      </w:r>
      <w:proofErr w:type="spellStart"/>
      <w:r w:rsidRPr="00624D70">
        <w:rPr>
          <w:sz w:val="15"/>
          <w:szCs w:val="15"/>
        </w:rPr>
        <w:t>phronetic</w:t>
      </w:r>
      <w:proofErr w:type="spellEnd"/>
      <w:r w:rsidRPr="00624D70">
        <w:rPr>
          <w:sz w:val="15"/>
          <w:szCs w:val="15"/>
        </w:rPr>
        <w:t xml:space="preserve"> ethics of securitization. Accepting at least one of the three claims below—that securitization is best understood as a process, that determining the objectivity of existential threats is difficult or impossible, or that universal moral criteria are of limited utility—clears the way for a </w:t>
      </w:r>
      <w:proofErr w:type="spellStart"/>
      <w:r w:rsidRPr="00624D70">
        <w:rPr>
          <w:sz w:val="15"/>
          <w:szCs w:val="15"/>
        </w:rPr>
        <w:t>phronetic</w:t>
      </w:r>
      <w:proofErr w:type="spellEnd"/>
      <w:r w:rsidRPr="00624D70">
        <w:rPr>
          <w:sz w:val="15"/>
          <w:szCs w:val="15"/>
        </w:rPr>
        <w:t xml:space="preserve"> reconstruction of the ethics of securitization, which focuses on reasoning rather than rules and on means rather than ends</w:t>
      </w:r>
      <w:r w:rsidRPr="00624D70">
        <w:t>.</w:t>
      </w:r>
    </w:p>
    <w:p w14:paraId="7F5E4794" w14:textId="77777777" w:rsidR="00642697" w:rsidRPr="00624D70" w:rsidRDefault="00642697" w:rsidP="00642697">
      <w:pPr>
        <w:rPr>
          <w:sz w:val="15"/>
          <w:szCs w:val="15"/>
        </w:rPr>
      </w:pPr>
      <w:r w:rsidRPr="00624D70">
        <w:rPr>
          <w:sz w:val="15"/>
          <w:szCs w:val="15"/>
        </w:rPr>
        <w:t>Intersubjective Process, Not Singular Event</w:t>
      </w:r>
    </w:p>
    <w:p w14:paraId="5EECF392" w14:textId="77777777" w:rsidR="00642697" w:rsidRPr="00624D70" w:rsidRDefault="00642697" w:rsidP="00642697">
      <w:pPr>
        <w:rPr>
          <w:sz w:val="15"/>
          <w:szCs w:val="15"/>
        </w:rPr>
      </w:pPr>
      <w:r w:rsidRPr="00624D70">
        <w:rPr>
          <w:sz w:val="15"/>
          <w:szCs w:val="15"/>
        </w:rPr>
        <w:t xml:space="preserve">The first issue concerns Floyd’s theory of how securitization can be studied as an empirical phenomenon. She is only concerned with instances of securitization that manifest as “the exception,” or a concrete policy change in response to speech from securitizing actors (2019, 59–60). She only counts “those actors who utter a speech act and either act on </w:t>
      </w:r>
      <w:proofErr w:type="gramStart"/>
      <w:r w:rsidRPr="00624D70">
        <w:rPr>
          <w:sz w:val="15"/>
          <w:szCs w:val="15"/>
        </w:rPr>
        <w:t>it, or</w:t>
      </w:r>
      <w:proofErr w:type="gramEnd"/>
      <w:r w:rsidRPr="00624D70">
        <w:rPr>
          <w:sz w:val="15"/>
          <w:szCs w:val="15"/>
        </w:rPr>
        <w:t xml:space="preserve"> are powerful enough to instruct others to act on it” as securitizing actors (53). She argues further that audience acceptance is not a particularly important criterion for determining the success of securitization, because securitizing speech acts are not directed toward a legitimating audience, but instead toward either those at the source of the threat as “a warning” or those being threatened as “a promise for protection” (54). Together, these claims depict securitization as a singular action that takes place at a particular point in time by </w:t>
      </w:r>
      <w:proofErr w:type="gramStart"/>
      <w:r w:rsidRPr="00624D70">
        <w:rPr>
          <w:sz w:val="15"/>
          <w:szCs w:val="15"/>
        </w:rPr>
        <w:t>a particular, politically</w:t>
      </w:r>
      <w:proofErr w:type="gramEnd"/>
      <w:r w:rsidRPr="00624D70">
        <w:rPr>
          <w:sz w:val="15"/>
          <w:szCs w:val="15"/>
        </w:rPr>
        <w:t xml:space="preserve"> powerful actor. For Floyd, this narrow definition of securitization is essential for developing just securitization theory. “In order to say when something is right (morally justifiable),” she writes, “we need to know what that something is, and for that it has to be more concrete than simply what actors make of it” (59).</w:t>
      </w:r>
    </w:p>
    <w:p w14:paraId="43491D27" w14:textId="77777777" w:rsidR="00642697" w:rsidRPr="00624D70" w:rsidRDefault="00642697" w:rsidP="00642697">
      <w:pPr>
        <w:rPr>
          <w:sz w:val="16"/>
          <w:szCs w:val="16"/>
        </w:rPr>
      </w:pPr>
      <w:r w:rsidRPr="00624D70">
        <w:t xml:space="preserve">However, many scholars </w:t>
      </w:r>
      <w:r w:rsidRPr="00624D70">
        <w:rPr>
          <w:b/>
          <w:bCs/>
          <w:u w:val="single"/>
        </w:rPr>
        <w:t>disagree that securitization can be reduced to a singular policy change emanating from a singular, powerful actor</w:t>
      </w:r>
      <w:r w:rsidRPr="00624D70">
        <w:t xml:space="preserve">. </w:t>
      </w:r>
      <w:r w:rsidRPr="00624D70">
        <w:rPr>
          <w:sz w:val="16"/>
          <w:szCs w:val="16"/>
        </w:rPr>
        <w:t>Securitization should be conceived not as a singular speech act but as a process that is composed of many iterated utterances and/or material practices that reinforce each other and make an exceptional, potentially violent mode of response more logical and legitimate (</w:t>
      </w:r>
      <w:proofErr w:type="spellStart"/>
      <w:r w:rsidRPr="00624D70">
        <w:rPr>
          <w:sz w:val="16"/>
          <w:szCs w:val="16"/>
        </w:rPr>
        <w:t>Balzacq</w:t>
      </w:r>
      <w:proofErr w:type="spellEnd"/>
      <w:r w:rsidRPr="00624D70">
        <w:rPr>
          <w:sz w:val="16"/>
          <w:szCs w:val="16"/>
        </w:rPr>
        <w:t xml:space="preserve"> 2005; Stritzel 2007; Léonard and </w:t>
      </w:r>
      <w:proofErr w:type="spellStart"/>
      <w:r w:rsidRPr="00624D70">
        <w:rPr>
          <w:sz w:val="16"/>
          <w:szCs w:val="16"/>
        </w:rPr>
        <w:t>Kaunert</w:t>
      </w:r>
      <w:proofErr w:type="spellEnd"/>
      <w:r w:rsidRPr="00624D70">
        <w:rPr>
          <w:sz w:val="16"/>
          <w:szCs w:val="16"/>
        </w:rPr>
        <w:t xml:space="preserve"> 2022; Hayes 2015, 16–7). From this point of view, securitization’s mobilizing power lies not in its singularity as an authoritative statement of impending security action, but in a repeatability that naturalizes the apparent </w:t>
      </w:r>
      <w:proofErr w:type="spellStart"/>
      <w:r w:rsidRPr="00624D70">
        <w:rPr>
          <w:sz w:val="16"/>
          <w:szCs w:val="16"/>
        </w:rPr>
        <w:t>threatingness</w:t>
      </w:r>
      <w:proofErr w:type="spellEnd"/>
      <w:r w:rsidRPr="00624D70">
        <w:rPr>
          <w:sz w:val="16"/>
          <w:szCs w:val="16"/>
        </w:rPr>
        <w:t xml:space="preserve"> of a particular issue (Wilhelmsen 2017, 171). This conceptualization comports better with reality; for example, it was only after many invocations of the presence of weapons of mass destruction (WMD) in Iraq and multiple UN inspections that skepticism and opposition to war were drowned out in a hawkish chorus of calls for US invasion (Oren and Solomon 2015).</w:t>
      </w:r>
    </w:p>
    <w:p w14:paraId="66F03755" w14:textId="77777777" w:rsidR="00642697" w:rsidRPr="00624D70" w:rsidRDefault="00642697" w:rsidP="00642697">
      <w:pPr>
        <w:rPr>
          <w:sz w:val="15"/>
          <w:szCs w:val="15"/>
        </w:rPr>
      </w:pPr>
      <w:r w:rsidRPr="00624D70">
        <w:t xml:space="preserve">Additionally, </w:t>
      </w:r>
      <w:r w:rsidRPr="00624D70">
        <w:rPr>
          <w:u w:val="single"/>
        </w:rPr>
        <w:t>minimizing the role of the audience in securitization causes one to miss the source of securitization’s potentially dramatic mobilizing power and its distinct ethical issues</w:t>
      </w:r>
      <w:r w:rsidRPr="00624D70">
        <w:t xml:space="preserve">. </w:t>
      </w:r>
      <w:r w:rsidRPr="00624D70">
        <w:rPr>
          <w:sz w:val="15"/>
          <w:szCs w:val="15"/>
        </w:rPr>
        <w:t xml:space="preserve">As Van </w:t>
      </w:r>
      <w:proofErr w:type="spellStart"/>
      <w:r w:rsidRPr="00624D70">
        <w:rPr>
          <w:sz w:val="15"/>
          <w:szCs w:val="15"/>
        </w:rPr>
        <w:t>Ryhtoven</w:t>
      </w:r>
      <w:proofErr w:type="spellEnd"/>
      <w:r w:rsidRPr="00624D70">
        <w:rPr>
          <w:sz w:val="15"/>
          <w:szCs w:val="15"/>
        </w:rPr>
        <w:t xml:space="preserve"> (2020) explicates, securitization does not merely represent a performative speech act that promises or provokes action. When securitization is successful, it constitutes a broader shift in social relations; “what is uniquely “radical” about [securitization]. . . is that its transformative potential resides not just at the level of policy, but at the level of the polity” (485). This radicality is the source of what Van </w:t>
      </w:r>
      <w:proofErr w:type="spellStart"/>
      <w:r w:rsidRPr="00624D70">
        <w:rPr>
          <w:sz w:val="15"/>
          <w:szCs w:val="15"/>
        </w:rPr>
        <w:t>Rythoven</w:t>
      </w:r>
      <w:proofErr w:type="spellEnd"/>
      <w:r w:rsidRPr="00624D70">
        <w:rPr>
          <w:sz w:val="15"/>
          <w:szCs w:val="15"/>
        </w:rPr>
        <w:t xml:space="preserve"> calls “the securitization dilemma.” Securitization, as an intersubjective process, relies on interpretation. “Security” and “existential threat” are subject to multiple and varied interpretations, and thus do not necessarily offer audiences the same picture of social reality as securitizing actors might initially assume.</w:t>
      </w:r>
    </w:p>
    <w:p w14:paraId="2887B3BD" w14:textId="77777777" w:rsidR="00642697" w:rsidRPr="00624D70" w:rsidRDefault="00642697" w:rsidP="00642697">
      <w:r w:rsidRPr="00624D70">
        <w:t xml:space="preserve">Therefore, </w:t>
      </w:r>
      <w:r w:rsidRPr="00624D70">
        <w:rPr>
          <w:u w:val="single"/>
        </w:rPr>
        <w:t>securitizing discourse may entail different radical social transformations than intended, leading to “perverse, unintended consequences</w:t>
      </w:r>
      <w:r w:rsidRPr="00624D70">
        <w:t>.”</w:t>
      </w:r>
    </w:p>
    <w:p w14:paraId="790716CC" w14:textId="77777777" w:rsidR="00642697" w:rsidRPr="00624D70" w:rsidRDefault="00642697" w:rsidP="00642697">
      <w:r w:rsidRPr="00624D70">
        <w:t xml:space="preserve">For example, some supporters of the PATRIOT Act were surprised by just how widespread the surveillance it authorized was as an example of the dramatic social consequences that securitizing discourse may have, but Van </w:t>
      </w:r>
      <w:proofErr w:type="spellStart"/>
      <w:r w:rsidRPr="00624D70">
        <w:t>Rythoven</w:t>
      </w:r>
      <w:proofErr w:type="spellEnd"/>
      <w:r w:rsidRPr="00624D70">
        <w:t xml:space="preserve"> points out that </w:t>
      </w:r>
      <w:r w:rsidRPr="00624D70">
        <w:rPr>
          <w:b/>
          <w:bCs/>
          <w:u w:val="single"/>
        </w:rPr>
        <w:t>such consequences are an inherent risk in the use of the language of national security</w:t>
      </w:r>
      <w:r w:rsidRPr="00624D70">
        <w:t xml:space="preserve"> (485; 488). Similarly, </w:t>
      </w:r>
      <w:r w:rsidRPr="00624D70">
        <w:rPr>
          <w:u w:val="single"/>
        </w:rPr>
        <w:t xml:space="preserve">some argue that the hypervigilance of the Red Scare in the United States later made </w:t>
      </w:r>
      <w:r w:rsidRPr="00624D70">
        <w:rPr>
          <w:b/>
          <w:bCs/>
          <w:u w:val="single"/>
        </w:rPr>
        <w:t>détente</w:t>
      </w:r>
      <w:r w:rsidRPr="00624D70">
        <w:rPr>
          <w:u w:val="single"/>
        </w:rPr>
        <w:t xml:space="preserve"> with the Soviet Union </w:t>
      </w:r>
      <w:r w:rsidRPr="00624D70">
        <w:rPr>
          <w:b/>
          <w:bCs/>
          <w:u w:val="single"/>
        </w:rPr>
        <w:t>politically untenable</w:t>
      </w:r>
      <w:r w:rsidRPr="00624D70">
        <w:t xml:space="preserve"> </w:t>
      </w:r>
      <w:r w:rsidRPr="00624D70">
        <w:rPr>
          <w:u w:val="single"/>
        </w:rPr>
        <w:t>with a fervidly anti-Communist audience</w:t>
      </w:r>
      <w:r w:rsidRPr="00624D70">
        <w:t xml:space="preserve"> (Williams 1985; Brands 2014, 51; cf. Morgenthau 1952, 236 for a similar criticism).The </w:t>
      </w:r>
      <w:r w:rsidRPr="00624D70">
        <w:rPr>
          <w:u w:val="single"/>
        </w:rPr>
        <w:t>securitization dilemma, then, comes from the choice one must make: either to forgo one of the most powerful means of political mobilization or to utilize it and assume all the risks that it entails</w:t>
      </w:r>
      <w:r w:rsidRPr="00624D70">
        <w:t xml:space="preserve">. This understanding of securitization—as an intersubjective process the effects of which are not entirely in the control of </w:t>
      </w:r>
      <w:proofErr w:type="gramStart"/>
      <w:r w:rsidRPr="00624D70">
        <w:t>particular political</w:t>
      </w:r>
      <w:proofErr w:type="gramEnd"/>
      <w:r w:rsidRPr="00624D70">
        <w:t xml:space="preserve"> actors—–implies that ethical securitization requires continuous attention to security discourse and to how exactly security claims are articulated, and to continuous contestation when discourse goes awry.</w:t>
      </w:r>
    </w:p>
    <w:p w14:paraId="200298B5" w14:textId="77777777" w:rsidR="00642697" w:rsidRPr="00624D70" w:rsidRDefault="00642697" w:rsidP="00642697">
      <w:r w:rsidRPr="00624D70">
        <w:t>Objective Existential Threats?</w:t>
      </w:r>
    </w:p>
    <w:p w14:paraId="1EA91054" w14:textId="77777777" w:rsidR="00642697" w:rsidRPr="00624D70" w:rsidRDefault="00642697" w:rsidP="00642697">
      <w:r w:rsidRPr="00624D70">
        <w:t xml:space="preserve">Moving to the second issue, </w:t>
      </w:r>
      <w:r w:rsidRPr="00624D70">
        <w:rPr>
          <w:b/>
          <w:bCs/>
          <w:u w:val="single"/>
        </w:rPr>
        <w:t>Floyd stipulates that only “objective existential threats” can justify securitization</w:t>
      </w:r>
      <w:r w:rsidRPr="00624D70">
        <w:t xml:space="preserve">. This is to be determined by a calculation of the potential aggressors’ malign intentions and their capacity to </w:t>
      </w:r>
      <w:proofErr w:type="gramStart"/>
      <w:r w:rsidRPr="00624D70">
        <w:t>actually follow</w:t>
      </w:r>
      <w:proofErr w:type="gramEnd"/>
      <w:r w:rsidRPr="00624D70">
        <w:t xml:space="preserve"> through and cause real harm to the proposed referent object (2019, 77–82). Few would deny that it is possible to identify such objective existential threats—those that will </w:t>
      </w:r>
      <w:proofErr w:type="gramStart"/>
      <w:r w:rsidRPr="00624D70">
        <w:t>definitely harm</w:t>
      </w:r>
      <w:proofErr w:type="gramEnd"/>
      <w:r w:rsidRPr="00624D70">
        <w:t xml:space="preserve"> or kill people regardless of their sociopolitical context and framing. However, </w:t>
      </w:r>
      <w:r w:rsidRPr="00624D70">
        <w:rPr>
          <w:b/>
          <w:bCs/>
          <w:u w:val="single"/>
        </w:rPr>
        <w:t>all security issues must be represented discursively, and are therefore constituted by inherently political and contestable claims</w:t>
      </w:r>
      <w:r w:rsidRPr="00624D70">
        <w:t xml:space="preserve">; as </w:t>
      </w:r>
      <w:proofErr w:type="spellStart"/>
      <w:r w:rsidRPr="00624D70">
        <w:t>Bigo</w:t>
      </w:r>
      <w:proofErr w:type="spellEnd"/>
      <w:r w:rsidRPr="00624D70">
        <w:t xml:space="preserve"> argues, “</w:t>
      </w:r>
      <w:r w:rsidRPr="00624D70">
        <w:rPr>
          <w:u w:val="single"/>
        </w:rPr>
        <w:t>the wording is never innocent</w:t>
      </w:r>
      <w:r w:rsidRPr="00624D70">
        <w:t>” (2002, 71).</w:t>
      </w:r>
    </w:p>
    <w:p w14:paraId="56E41F4F" w14:textId="77777777" w:rsidR="00642697" w:rsidRPr="00624D70" w:rsidRDefault="00642697" w:rsidP="00642697">
      <w:pPr>
        <w:rPr>
          <w:sz w:val="16"/>
          <w:szCs w:val="16"/>
        </w:rPr>
      </w:pPr>
      <w:r w:rsidRPr="00624D70">
        <w:rPr>
          <w:sz w:val="16"/>
          <w:szCs w:val="16"/>
        </w:rPr>
        <w:t>“Objectivity,” then, is only possible regarding the most unambiguous and uninteresting cases of securitization. This is because it is often via securitization that the essential nature of a referent object is defined. The process of intersubjectively identifying and agreeing on what crises are so grave for a polity that they constitute existential threats is how some threats become real. As Williams writes, “a successful securitization... involves precisely the capacity to decide on the limits of a given identity, to oppose it to what it is not, to cast this relationship of threat or even enmity, and to have this decision and declaration accepted by a relevant group” (2003, 519).2</w:t>
      </w:r>
    </w:p>
    <w:p w14:paraId="46AC8948" w14:textId="328403B3" w:rsidR="00642697" w:rsidRPr="00642697" w:rsidRDefault="00642697" w:rsidP="0050510A">
      <w:pPr>
        <w:rPr>
          <w:sz w:val="18"/>
          <w:szCs w:val="18"/>
        </w:rPr>
      </w:pPr>
      <w:r w:rsidRPr="00624D70">
        <w:rPr>
          <w:sz w:val="16"/>
          <w:szCs w:val="16"/>
        </w:rPr>
        <w:t xml:space="preserve">For example, the question of </w:t>
      </w:r>
      <w:proofErr w:type="gramStart"/>
      <w:r w:rsidRPr="00624D70">
        <w:rPr>
          <w:sz w:val="16"/>
          <w:szCs w:val="16"/>
        </w:rPr>
        <w:t>whether or not</w:t>
      </w:r>
      <w:proofErr w:type="gramEnd"/>
      <w:r w:rsidRPr="00624D70">
        <w:rPr>
          <w:sz w:val="16"/>
          <w:szCs w:val="16"/>
        </w:rPr>
        <w:t xml:space="preserve"> migration poses an existential threat to the European Union is in part determined via securitization, a process in which the essential character of the EU, its future, and those who are and are not “foreign” to the EU are in part determined (cf. Huysmans 2000). Even the issue of climate change, which to many appears unambiguously and objectively existentially threatening, faces contestation, as some claim that proposed responses to climate change threaten a particular consumption-focused “way of life” (McLaren and Corry 2023). </w:t>
      </w:r>
      <w:r w:rsidRPr="00624D70">
        <w:t xml:space="preserve">Therefore, it seems that the </w:t>
      </w:r>
      <w:r w:rsidRPr="00624D70">
        <w:rPr>
          <w:u w:val="single"/>
        </w:rPr>
        <w:t xml:space="preserve">ontological status of many threats can </w:t>
      </w:r>
      <w:r w:rsidRPr="00624D70">
        <w:rPr>
          <w:rStyle w:val="Emphasis"/>
          <w:rFonts w:ascii="Times New Roman" w:hAnsi="Times New Roman" w:cs="Times New Roman"/>
          <w:sz w:val="24"/>
          <w:szCs w:val="28"/>
        </w:rPr>
        <w:t>only be determined intersubjectively by the actors and audience themselves</w:t>
      </w:r>
      <w:r w:rsidRPr="00624D70">
        <w:t xml:space="preserve">, </w:t>
      </w:r>
      <w:r w:rsidRPr="00624D70">
        <w:rPr>
          <w:sz w:val="18"/>
          <w:szCs w:val="18"/>
        </w:rPr>
        <w:t>and can seldom be known a priori except, again, in all but the most banal cases.3</w:t>
      </w:r>
    </w:p>
    <w:p w14:paraId="2506F924" w14:textId="7ED98999" w:rsidR="00FB3BA3" w:rsidRDefault="00FB3BA3" w:rsidP="00FB3BA3">
      <w:pPr>
        <w:pStyle w:val="Heading1"/>
      </w:pPr>
      <w:proofErr w:type="spellStart"/>
      <w:r>
        <w:t>Aff</w:t>
      </w:r>
      <w:proofErr w:type="spellEnd"/>
    </w:p>
    <w:p w14:paraId="22BF4B94" w14:textId="7FB665E6" w:rsidR="00642697" w:rsidRDefault="00642697" w:rsidP="00642697">
      <w:pPr>
        <w:pStyle w:val="Heading3"/>
        <w:rPr>
          <w:rFonts w:cs="Times New Roman"/>
        </w:rPr>
      </w:pPr>
      <w:r>
        <w:rPr>
          <w:rFonts w:cs="Times New Roman"/>
        </w:rPr>
        <w:t>Consequentialism Good</w:t>
      </w:r>
    </w:p>
    <w:p w14:paraId="1FC33839" w14:textId="77777777" w:rsidR="00642697" w:rsidRPr="00624D70" w:rsidRDefault="00642697" w:rsidP="00642697">
      <w:pPr>
        <w:pStyle w:val="Heading4"/>
        <w:rPr>
          <w:rFonts w:cs="Times New Roman"/>
        </w:rPr>
      </w:pPr>
      <w:r>
        <w:rPr>
          <w:rFonts w:cs="Times New Roman"/>
        </w:rPr>
        <w:t xml:space="preserve">Use </w:t>
      </w:r>
      <w:proofErr w:type="spellStart"/>
      <w:r>
        <w:rPr>
          <w:rFonts w:cs="Times New Roman"/>
        </w:rPr>
        <w:t>consequentalism</w:t>
      </w:r>
      <w:proofErr w:type="spellEnd"/>
      <w:r>
        <w:rPr>
          <w:rFonts w:cs="Times New Roman"/>
        </w:rPr>
        <w:t xml:space="preserve">. </w:t>
      </w:r>
      <w:r w:rsidRPr="00624D70">
        <w:rPr>
          <w:rFonts w:cs="Times New Roman"/>
        </w:rPr>
        <w:t xml:space="preserve">Policy </w:t>
      </w:r>
      <w:r w:rsidRPr="00624D70">
        <w:rPr>
          <w:rFonts w:cs="Times New Roman"/>
          <w:u w:val="single"/>
        </w:rPr>
        <w:t>precedes</w:t>
      </w:r>
      <w:r w:rsidRPr="00624D70">
        <w:rPr>
          <w:rFonts w:cs="Times New Roman"/>
        </w:rPr>
        <w:t xml:space="preserve"> epistemology</w:t>
      </w:r>
      <w:r>
        <w:rPr>
          <w:rFonts w:cs="Times New Roman"/>
        </w:rPr>
        <w:t xml:space="preserve">, </w:t>
      </w:r>
      <w:r w:rsidRPr="00624D70">
        <w:rPr>
          <w:rFonts w:cs="Times New Roman"/>
        </w:rPr>
        <w:t xml:space="preserve">and their K alt </w:t>
      </w:r>
      <w:r w:rsidRPr="00624D70">
        <w:rPr>
          <w:rFonts w:cs="Times New Roman"/>
          <w:u w:val="single"/>
        </w:rPr>
        <w:t>empirically</w:t>
      </w:r>
      <w:r>
        <w:rPr>
          <w:rFonts w:cs="Times New Roman"/>
        </w:rPr>
        <w:t xml:space="preserve"> </w:t>
      </w:r>
      <w:r w:rsidRPr="00624D70">
        <w:rPr>
          <w:rFonts w:cs="Times New Roman"/>
        </w:rPr>
        <w:t xml:space="preserve">doesn't </w:t>
      </w:r>
      <w:r w:rsidRPr="00624D70">
        <w:rPr>
          <w:rFonts w:cs="Times New Roman"/>
          <w:u w:val="single"/>
        </w:rPr>
        <w:t>spillover</w:t>
      </w:r>
      <w:r>
        <w:rPr>
          <w:rFonts w:cs="Times New Roman"/>
        </w:rPr>
        <w:t xml:space="preserve">---we allow </w:t>
      </w:r>
      <w:r w:rsidRPr="00624D70">
        <w:rPr>
          <w:rFonts w:cs="Times New Roman"/>
          <w:u w:val="single"/>
        </w:rPr>
        <w:t>better</w:t>
      </w:r>
      <w:r>
        <w:rPr>
          <w:rFonts w:cs="Times New Roman"/>
        </w:rPr>
        <w:t xml:space="preserve"> education over their K, which </w:t>
      </w:r>
      <w:r w:rsidRPr="00624D70">
        <w:rPr>
          <w:rFonts w:cs="Times New Roman"/>
          <w:u w:val="single"/>
        </w:rPr>
        <w:t>maximizes</w:t>
      </w:r>
      <w:r>
        <w:rPr>
          <w:rFonts w:cs="Times New Roman"/>
        </w:rPr>
        <w:t xml:space="preserve"> radical potential--</w:t>
      </w:r>
      <w:r w:rsidRPr="005F5A60">
        <w:rPr>
          <w:rFonts w:cs="Times New Roman"/>
          <w:u w:val="single"/>
        </w:rPr>
        <w:t>straight turns</w:t>
      </w:r>
      <w:r>
        <w:rPr>
          <w:rFonts w:cs="Times New Roman"/>
        </w:rPr>
        <w:t xml:space="preserve"> their offense.</w:t>
      </w:r>
    </w:p>
    <w:p w14:paraId="1F5092D0" w14:textId="77777777" w:rsidR="00642697" w:rsidRPr="00624D70" w:rsidRDefault="00642697" w:rsidP="00642697">
      <w:r w:rsidRPr="00624D70">
        <w:t xml:space="preserve">Catherine </w:t>
      </w:r>
      <w:proofErr w:type="spellStart"/>
      <w:r w:rsidRPr="00624D70">
        <w:rPr>
          <w:rStyle w:val="Style13ptBold"/>
          <w:szCs w:val="26"/>
        </w:rPr>
        <w:t>Charrett</w:t>
      </w:r>
      <w:proofErr w:type="spellEnd"/>
      <w:r w:rsidRPr="00624D70">
        <w:t>, 20</w:t>
      </w:r>
      <w:r w:rsidRPr="00624D70">
        <w:rPr>
          <w:b/>
          <w:bCs/>
          <w:sz w:val="26"/>
          <w:szCs w:val="26"/>
        </w:rPr>
        <w:t>09</w:t>
      </w:r>
      <w:r w:rsidRPr="00624D70">
        <w:t>, Master of Science in International Relations from the London School of Economics and Political Science (LSE), with a focus on critical security studies and securitization theory, "</w:t>
      </w:r>
      <w:r w:rsidRPr="00624D70">
        <w:rPr>
          <w:rFonts w:eastAsiaTheme="majorEastAsia"/>
        </w:rPr>
        <w:t>A Critical Application of Securitization Theory: Overcoming the Normative Dilemma of Writing Security"</w:t>
      </w:r>
      <w:r w:rsidRPr="00624D70">
        <w:t xml:space="preserve">, PA </w:t>
      </w:r>
    </w:p>
    <w:p w14:paraId="711D0090" w14:textId="77777777" w:rsidR="00642697" w:rsidRPr="00624D70" w:rsidRDefault="00642697" w:rsidP="00642697"/>
    <w:p w14:paraId="00AB8DB3" w14:textId="77777777" w:rsidR="00642697" w:rsidRPr="00624D70" w:rsidRDefault="00642697" w:rsidP="00642697">
      <w:pPr>
        <w:rPr>
          <w:sz w:val="16"/>
          <w:szCs w:val="16"/>
        </w:rPr>
      </w:pPr>
      <w:r w:rsidRPr="00624D70">
        <w:t xml:space="preserve">c) The </w:t>
      </w:r>
      <w:r w:rsidRPr="00624D70">
        <w:rPr>
          <w:u w:val="single"/>
        </w:rPr>
        <w:t xml:space="preserve">Consequentialist Response </w:t>
      </w:r>
      <w:r w:rsidRPr="00624D70">
        <w:rPr>
          <w:u w:val="single"/>
        </w:rPr>
        <w:br/>
        <w:t>In ‘Towards a consequentialist evaluation of security’</w:t>
      </w:r>
      <w:r w:rsidRPr="00624D70">
        <w:t xml:space="preserve"> Floyd discusses </w:t>
      </w:r>
      <w:proofErr w:type="gramStart"/>
      <w:r w:rsidRPr="00624D70">
        <w:t>a manner in which</w:t>
      </w:r>
      <w:proofErr w:type="gramEnd"/>
      <w:r w:rsidRPr="00624D70">
        <w:t xml:space="preserve"> the </w:t>
      </w:r>
      <w:r w:rsidRPr="00624D70">
        <w:rPr>
          <w:u w:val="single"/>
        </w:rPr>
        <w:t xml:space="preserve">security analyst can </w:t>
      </w:r>
      <w:r w:rsidRPr="00624D70">
        <w:rPr>
          <w:b/>
          <w:bCs/>
          <w:u w:val="single"/>
        </w:rPr>
        <w:t>become more critically engaged</w:t>
      </w:r>
      <w:r w:rsidRPr="00624D70">
        <w:rPr>
          <w:u w:val="single"/>
        </w:rPr>
        <w:t xml:space="preserve"> with the securitization process by combining the CS normatively objective approach to security studies with that of the Welsh School,</w:t>
      </w:r>
      <w:r w:rsidRPr="00624D70">
        <w:t xml:space="preserve"> which is a </w:t>
      </w:r>
      <w:r w:rsidRPr="00624D70">
        <w:rPr>
          <w:b/>
          <w:bCs/>
          <w:u w:val="single"/>
        </w:rPr>
        <w:t>Critical approach with clear emancipatory goals</w:t>
      </w:r>
      <w:r w:rsidRPr="00624D70">
        <w:t xml:space="preserve"> (Floyd 2007). These two schools propose very different perspectives on security; the former portrays a very negative image of security, where in fact securitization should be avoided and “</w:t>
      </w:r>
      <w:proofErr w:type="spellStart"/>
      <w:r w:rsidRPr="00624D70">
        <w:t>desecuritization</w:t>
      </w:r>
      <w:proofErr w:type="spellEnd"/>
      <w:r w:rsidRPr="00624D70">
        <w:t xml:space="preserve"> should be the optimal long-range option” (Buzan et al 1998: 29). The latter, conversely, </w:t>
      </w:r>
      <w:r w:rsidRPr="005F5A60">
        <w:t>depicts a very positive view of security, where security (understood as security of the individual) should be the objective, security then becomes equated with emancipation</w:t>
      </w:r>
      <w:r w:rsidRPr="00624D70">
        <w:t xml:space="preserve"> (Booth 2005). Floyd, on the other hand, argues that “</w:t>
      </w:r>
      <w:r w:rsidRPr="00624D70">
        <w:rPr>
          <w:b/>
          <w:bCs/>
          <w:u w:val="single"/>
        </w:rPr>
        <w:t>security is neither always positive nor negative, but rather is issue dependent</w:t>
      </w:r>
      <w:r w:rsidRPr="00624D70">
        <w:t xml:space="preserve">”, and </w:t>
      </w:r>
      <w:r w:rsidRPr="00624D70">
        <w:rPr>
          <w:u w:val="single"/>
        </w:rPr>
        <w:t xml:space="preserve">the </w:t>
      </w:r>
      <w:r w:rsidRPr="00624D70">
        <w:rPr>
          <w:rStyle w:val="Emphasis"/>
          <w:rFonts w:ascii="Times New Roman" w:hAnsi="Times New Roman" w:cs="Times New Roman"/>
          <w:sz w:val="24"/>
          <w:szCs w:val="28"/>
        </w:rPr>
        <w:t>role of the security analyst is to measure the consequences of, and benefits from each approach</w:t>
      </w:r>
      <w:r w:rsidRPr="00624D70">
        <w:rPr>
          <w:sz w:val="28"/>
          <w:szCs w:val="28"/>
        </w:rPr>
        <w:t xml:space="preserve"> </w:t>
      </w:r>
      <w:r w:rsidRPr="00624D70">
        <w:t xml:space="preserve">(Floyd 2007: 338). Floyd endows the security </w:t>
      </w:r>
      <w:r w:rsidRPr="00624D70">
        <w:rPr>
          <w:b/>
          <w:bCs/>
          <w:u w:val="single"/>
        </w:rPr>
        <w:t>analyst with a more engaging and critical position</w:t>
      </w:r>
      <w:r w:rsidRPr="00624D70">
        <w:t xml:space="preserve"> within the securitization process, whereby “it is the </w:t>
      </w:r>
      <w:r w:rsidRPr="00624D70">
        <w:rPr>
          <w:b/>
          <w:bCs/>
          <w:u w:val="single"/>
        </w:rPr>
        <w:t>task of the analyst</w:t>
      </w:r>
      <w:r w:rsidRPr="00624D70">
        <w:rPr>
          <w:u w:val="single"/>
        </w:rPr>
        <w:t xml:space="preserve"> to </w:t>
      </w:r>
      <w:r w:rsidRPr="00624D70">
        <w:rPr>
          <w:b/>
          <w:bCs/>
          <w:u w:val="single"/>
        </w:rPr>
        <w:t>fight ignorance</w:t>
      </w:r>
      <w:r w:rsidRPr="00624D70">
        <w:t xml:space="preserve"> (or, put differently, false consciousness) on </w:t>
      </w:r>
      <w:r w:rsidRPr="00624D70">
        <w:rPr>
          <w:u w:val="single"/>
        </w:rPr>
        <w:t>part of the existing and/ or potential securitizing actor</w:t>
      </w:r>
      <w:r w:rsidRPr="00624D70">
        <w:t xml:space="preserve">, and </w:t>
      </w:r>
      <w:r w:rsidRPr="00624D70">
        <w:rPr>
          <w:u w:val="single"/>
        </w:rPr>
        <w:t xml:space="preserve">inform (or better enlighten) them of the </w:t>
      </w:r>
      <w:r w:rsidRPr="00624D70">
        <w:rPr>
          <w:b/>
          <w:bCs/>
          <w:u w:val="single"/>
        </w:rPr>
        <w:t>best possible action</w:t>
      </w:r>
      <w:r w:rsidRPr="00624D70">
        <w:t xml:space="preserve">” (Floyd 2007: 338). Floyd speaks directly to the implications of writing security with her approach, which she argues overcomes the normative dilemma by </w:t>
      </w:r>
      <w:r w:rsidRPr="00624D70">
        <w:rPr>
          <w:b/>
          <w:bCs/>
          <w:u w:val="single"/>
        </w:rPr>
        <w:t>allowing the security analyst to “critically evaluate” his or her own speaking/ writing of security</w:t>
      </w:r>
      <w:r w:rsidRPr="00624D70">
        <w:t xml:space="preserve"> (Floyd 2007: 339). </w:t>
      </w:r>
      <w:r w:rsidRPr="00624D70">
        <w:rPr>
          <w:sz w:val="18"/>
          <w:szCs w:val="18"/>
          <w:u w:val="single"/>
        </w:rPr>
        <w:t>This is a very honest and reflective attempt to overcome the normative dilemma of how to discuss the social reality of securitization by remaining conscious about how one is contributing to the co-constitution of the ‘security reality’</w:t>
      </w:r>
      <w:r w:rsidRPr="00624D70">
        <w:rPr>
          <w:sz w:val="18"/>
          <w:szCs w:val="18"/>
        </w:rPr>
        <w:t xml:space="preserve">. Floyd rightly claims that it is essential that the security analyst remains critical of his/her own writing of security and how it may inadvertently lead to the further securitization of an issue or result in negative security measures. However, it is contended here that her proposition to critically engage with the CS approach to securitization by comparing it to alternative or human security approaches remains incapable of offering the security analyst with the adequate means to overcome the normative dilemma. This article assents with </w:t>
      </w:r>
      <w:proofErr w:type="spellStart"/>
      <w:r w:rsidRPr="00624D70">
        <w:rPr>
          <w:sz w:val="18"/>
          <w:szCs w:val="18"/>
        </w:rPr>
        <w:t>Bigo</w:t>
      </w:r>
      <w:proofErr w:type="spellEnd"/>
      <w:r w:rsidRPr="00624D70">
        <w:rPr>
          <w:sz w:val="18"/>
          <w:szCs w:val="18"/>
        </w:rPr>
        <w:t xml:space="preserve"> and Huysmans, that “speaking truth” or offering alternatives to securitization cannot prevent negative securitization processes if it does not first deconstruct the structural power relations inherent within the dominant discourses of security. It was noted above, and it will be further addressed in the second portion of this paper, that security, as an academic and professional field, remains a largely closed and elitist domain, directed by powerful interests and controlled by disciplinary mechanisms, such as control over information and the media, as wells as through the ability to coerce or co-opt dissenting voices and subjectivities (</w:t>
      </w:r>
      <w:proofErr w:type="spellStart"/>
      <w:r w:rsidRPr="00624D70">
        <w:rPr>
          <w:sz w:val="18"/>
          <w:szCs w:val="18"/>
        </w:rPr>
        <w:t>Bigo</w:t>
      </w:r>
      <w:proofErr w:type="spellEnd"/>
      <w:r w:rsidRPr="00624D70">
        <w:rPr>
          <w:sz w:val="18"/>
          <w:szCs w:val="18"/>
        </w:rPr>
        <w:t xml:space="preserve"> 2002). </w:t>
      </w:r>
      <w:proofErr w:type="gramStart"/>
      <w:r w:rsidRPr="00624D70">
        <w:rPr>
          <w:u w:val="single"/>
        </w:rPr>
        <w:t>As a consequence of</w:t>
      </w:r>
      <w:proofErr w:type="gramEnd"/>
      <w:r w:rsidRPr="00624D70">
        <w:rPr>
          <w:u w:val="single"/>
        </w:rPr>
        <w:t xml:space="preserve"> this regulated sphere alternative voices are often marginalized</w:t>
      </w:r>
      <w:r w:rsidRPr="00624D70">
        <w:t xml:space="preserve">; </w:t>
      </w:r>
      <w:proofErr w:type="spellStart"/>
      <w:r w:rsidRPr="00624D70">
        <w:t>Bigo</w:t>
      </w:r>
      <w:proofErr w:type="spellEnd"/>
      <w:r w:rsidRPr="00624D70">
        <w:t xml:space="preserve"> contends that “</w:t>
      </w:r>
      <w:r w:rsidRPr="00624D70">
        <w:rPr>
          <w:b/>
          <w:bCs/>
          <w:u w:val="single"/>
        </w:rPr>
        <w:t>the discourses of securitization continue to be so powerful [that] even when alternative discourses are well known […they] have little effect in either the political 23 arena or in daily life</w:t>
      </w:r>
      <w:r w:rsidRPr="00624D70">
        <w:t>” (</w:t>
      </w:r>
      <w:proofErr w:type="spellStart"/>
      <w:r w:rsidRPr="00624D70">
        <w:t>Bigo</w:t>
      </w:r>
      <w:proofErr w:type="spellEnd"/>
      <w:r w:rsidRPr="00624D70">
        <w:t xml:space="preserve"> 2002: 65). </w:t>
      </w:r>
      <w:proofErr w:type="spellStart"/>
      <w:r w:rsidRPr="00624D70">
        <w:t>Hoogensen</w:t>
      </w:r>
      <w:proofErr w:type="spellEnd"/>
      <w:r w:rsidRPr="00624D70">
        <w:t xml:space="preserve"> and Rottem also note the </w:t>
      </w:r>
      <w:r w:rsidRPr="00624D70">
        <w:rPr>
          <w:u w:val="single"/>
        </w:rPr>
        <w:t xml:space="preserve">challenge that the marginalized face in attempting to challenge mainstream views with the observation that “positive connotations of security have </w:t>
      </w:r>
      <w:r w:rsidRPr="00624D70">
        <w:rPr>
          <w:b/>
          <w:bCs/>
          <w:u w:val="single"/>
        </w:rPr>
        <w:t>not really penetrated the dominant discourses</w:t>
      </w:r>
      <w:r w:rsidRPr="00624D70">
        <w:t xml:space="preserve">” </w:t>
      </w:r>
      <w:r w:rsidRPr="00624D70">
        <w:rPr>
          <w:sz w:val="16"/>
          <w:szCs w:val="16"/>
        </w:rPr>
        <w:t>(</w:t>
      </w:r>
      <w:proofErr w:type="spellStart"/>
      <w:r w:rsidRPr="00624D70">
        <w:rPr>
          <w:sz w:val="16"/>
          <w:szCs w:val="16"/>
        </w:rPr>
        <w:t>Hoogensen</w:t>
      </w:r>
      <w:proofErr w:type="spellEnd"/>
      <w:r w:rsidRPr="00624D70">
        <w:rPr>
          <w:sz w:val="16"/>
          <w:szCs w:val="16"/>
        </w:rPr>
        <w:t xml:space="preserve"> and Rottem 2005: 158). Therefore, Floyd’s attempt to overcome the normative dilemma by suggesting that the security analyst should actively engage with these dissenting or marginalized perspectives, by bringing the notion of positive or human security into their critical analysis, </w:t>
      </w:r>
      <w:r w:rsidRPr="00624D70">
        <w:rPr>
          <w:sz w:val="16"/>
          <w:szCs w:val="16"/>
          <w:u w:val="single"/>
        </w:rPr>
        <w:t>remains at the mercy of dominant discourses</w:t>
      </w:r>
      <w:r w:rsidRPr="00624D70">
        <w:rPr>
          <w:sz w:val="16"/>
          <w:szCs w:val="16"/>
        </w:rPr>
        <w:t xml:space="preserve">. For example, feminist security author Lee-Koo argues that the occupations of both Iraq and Afghanistan disproportionately affect the lives of women, however she correctly asserts that this challenge, presented from a human security perspective, has had little success in directing the course of military action (Lee-Koo 2008). Without a critical understanding of the power relations which inform security policy the </w:t>
      </w:r>
      <w:proofErr w:type="spellStart"/>
      <w:r w:rsidRPr="00624D70">
        <w:rPr>
          <w:sz w:val="16"/>
          <w:szCs w:val="16"/>
        </w:rPr>
        <w:t>consequentalist</w:t>
      </w:r>
      <w:proofErr w:type="spellEnd"/>
      <w:r w:rsidRPr="00624D70">
        <w:rPr>
          <w:sz w:val="16"/>
          <w:szCs w:val="16"/>
        </w:rPr>
        <w:t xml:space="preserve"> approach does not grant the security analyzer the means to discuss and engage with securitization without encouraging the negative securitization processes. The security analyst may be able to address how the current economic failures are affecting factory workers around the world, but the discussion of security in the economic sector remains subjugated by dominant liberal actors and subjectivities. It will be argued that a critical procedural method is better suited to overcome the normative dilemma of speaking and writing security without replicating dominant modes of addressing security issues resulting in negative securitization instances. This response intends to offer the security analyst with the tools to critically apply ST by, firstly, </w:t>
      </w:r>
      <w:proofErr w:type="gramStart"/>
      <w:r w:rsidRPr="00624D70">
        <w:rPr>
          <w:sz w:val="16"/>
          <w:szCs w:val="16"/>
        </w:rPr>
        <w:t>opening up</w:t>
      </w:r>
      <w:proofErr w:type="gramEnd"/>
      <w:r w:rsidRPr="00624D70">
        <w:rPr>
          <w:sz w:val="16"/>
          <w:szCs w:val="16"/>
        </w:rPr>
        <w:t xml:space="preserve"> the structural power relations within the securitizing process and critically evaluating the social and political power of the securitizing actor. This critical evaluation intends to create space for alternative or marginalized approaches to securitization. Secondly, it suggests that applying securitization with a reconceptualized understanding of security, which aims to tackle the symbolic power inherent within the securitization process allows for alternative approaches to security to be observed and analyzed. Endowing the security analyst with these critical tools allows for the normative dilemma of writing security to be challenged. </w:t>
      </w:r>
    </w:p>
    <w:p w14:paraId="70C9BEB9" w14:textId="417AE566" w:rsidR="00642697" w:rsidRPr="00642697" w:rsidRDefault="00642697" w:rsidP="00642697"/>
    <w:p w14:paraId="22C2D388" w14:textId="3E8BCC10" w:rsidR="00DD022D" w:rsidRDefault="00DD022D" w:rsidP="00DD022D">
      <w:pPr>
        <w:pStyle w:val="Heading3"/>
      </w:pPr>
      <w:r>
        <w:t>Fiat Good</w:t>
      </w:r>
    </w:p>
    <w:p w14:paraId="0AD85EB4" w14:textId="0DC03BCD" w:rsidR="00DD022D" w:rsidRDefault="00DD022D" w:rsidP="00DD022D">
      <w:pPr>
        <w:pStyle w:val="Heading4"/>
      </w:pPr>
      <w:r>
        <w:t>Imagining alternative futures is key to education and learning from the past</w:t>
      </w:r>
    </w:p>
    <w:p w14:paraId="29B5E11B" w14:textId="77777777" w:rsidR="00DD022D" w:rsidRPr="00CD0E70" w:rsidRDefault="00DD022D" w:rsidP="00DD022D">
      <w:r w:rsidRPr="00783578">
        <w:rPr>
          <w:rStyle w:val="Style13ptBold"/>
        </w:rPr>
        <w:t>Byrne 16</w:t>
      </w:r>
      <w:r>
        <w:t xml:space="preserve"> (Ruth M.J. Byrne, School of Psychology and Institute of Neuroscience, Trinity College Dublin, University of Dublin, Ireland, 2016, “Counterfactual Thought” in Annual Review of Psychology, Vol. 67:135-157 | </w:t>
      </w:r>
      <w:proofErr w:type="spellStart"/>
      <w:proofErr w:type="gramStart"/>
      <w:r>
        <w:t>czx</w:t>
      </w:r>
      <w:proofErr w:type="spellEnd"/>
      <w:r>
        <w:t xml:space="preserve"> )</w:t>
      </w:r>
      <w:proofErr w:type="gramEnd"/>
    </w:p>
    <w:p w14:paraId="418987C0" w14:textId="77777777" w:rsidR="00DD022D" w:rsidRPr="00CD0E70" w:rsidRDefault="00DD022D" w:rsidP="00DD022D">
      <w:pPr>
        <w:rPr>
          <w:sz w:val="16"/>
        </w:rPr>
      </w:pPr>
      <w:r w:rsidRPr="00CD0E70">
        <w:rPr>
          <w:sz w:val="16"/>
        </w:rPr>
        <w:t>WHAT THE MIND COMPUTES TO CREATE COUNTERFACTUALS</w:t>
      </w:r>
    </w:p>
    <w:p w14:paraId="54299A67" w14:textId="77777777" w:rsidR="00DD022D" w:rsidRPr="00CD0E70" w:rsidRDefault="00DD022D" w:rsidP="00DD022D">
      <w:pPr>
        <w:rPr>
          <w:rStyle w:val="StyleUnderline"/>
        </w:rPr>
      </w:pPr>
      <w:r w:rsidRPr="00CD0E70">
        <w:rPr>
          <w:sz w:val="16"/>
        </w:rPr>
        <w:t xml:space="preserve">The </w:t>
      </w:r>
      <w:r w:rsidRPr="00CD0E70">
        <w:rPr>
          <w:rStyle w:val="StyleUnderline"/>
        </w:rPr>
        <w:t>mind computes counterfactuals</w:t>
      </w:r>
      <w:r w:rsidRPr="00CD0E70">
        <w:rPr>
          <w:sz w:val="16"/>
        </w:rPr>
        <w:t xml:space="preserve"> for diverse reasons. </w:t>
      </w:r>
      <w:r w:rsidRPr="00CD0E70">
        <w:rPr>
          <w:rStyle w:val="StyleUnderline"/>
        </w:rPr>
        <w:t>At one end</w:t>
      </w:r>
      <w:r w:rsidRPr="00CD0E70">
        <w:rPr>
          <w:sz w:val="16"/>
        </w:rPr>
        <w:t xml:space="preserve"> of the counterfactual spectrum, </w:t>
      </w:r>
      <w:r w:rsidRPr="00CD0E70">
        <w:rPr>
          <w:rStyle w:val="StyleUnderline"/>
        </w:rPr>
        <w:t>imagined alternatives entertain and amuse us</w:t>
      </w:r>
      <w:r w:rsidRPr="00CD0E70">
        <w:rPr>
          <w:sz w:val="16"/>
        </w:rPr>
        <w:t xml:space="preserve"> in fantasy and fiction, and they flourish in literature, film, and theater. </w:t>
      </w:r>
      <w:r w:rsidRPr="00CD0E70">
        <w:rPr>
          <w:rStyle w:val="Emphasis"/>
        </w:rPr>
        <w:t>At the other end, counterfactuals support logical, mathematical, and scientific reason, and they underpin complex deductions</w:t>
      </w:r>
      <w:r w:rsidRPr="00CD0E70">
        <w:rPr>
          <w:sz w:val="16"/>
        </w:rPr>
        <w:t xml:space="preserve">. In between these endpoints, </w:t>
      </w:r>
      <w:r w:rsidRPr="00CD0E70">
        <w:rPr>
          <w:rStyle w:val="StyleUnderline"/>
        </w:rPr>
        <w:t xml:space="preserve">counterfactuals </w:t>
      </w:r>
      <w:r w:rsidRPr="00CD0E70">
        <w:rPr>
          <w:sz w:val="16"/>
        </w:rPr>
        <w:t>serve several key purposes: They</w:t>
      </w:r>
      <w:r w:rsidRPr="00CD0E70">
        <w:rPr>
          <w:rStyle w:val="StyleUnderline"/>
        </w:rPr>
        <w:t xml:space="preserve"> explain the past, prepare for the future, modulate emotional experience, and support moral judgments.</w:t>
      </w:r>
    </w:p>
    <w:p w14:paraId="5B155076" w14:textId="77777777" w:rsidR="00DD022D" w:rsidRPr="00783578" w:rsidRDefault="00DD022D" w:rsidP="00DD022D">
      <w:pPr>
        <w:rPr>
          <w:sz w:val="16"/>
          <w:szCs w:val="16"/>
        </w:rPr>
      </w:pPr>
      <w:r w:rsidRPr="00783578">
        <w:rPr>
          <w:sz w:val="16"/>
          <w:szCs w:val="16"/>
        </w:rPr>
        <w:t>Explanations of the Past</w:t>
      </w:r>
    </w:p>
    <w:p w14:paraId="5BBCA00C" w14:textId="77777777" w:rsidR="00DD022D" w:rsidRPr="00783578" w:rsidRDefault="00DD022D" w:rsidP="00DD022D">
      <w:pPr>
        <w:rPr>
          <w:sz w:val="16"/>
          <w:szCs w:val="16"/>
        </w:rPr>
      </w:pPr>
      <w:r w:rsidRPr="00783578">
        <w:rPr>
          <w:sz w:val="16"/>
          <w:szCs w:val="16"/>
        </w:rPr>
        <w:t xml:space="preserve">Counterfactuals justify, defend, and excuse the past. For example, some politicians and media personalities responded to reports that American soldiers tortured and abused prisoners in the Abu Ghraib prison in Iraq by arguing that the treatment of prisoners would have been worse under former Iraqi president Saddam Hussein, a counterfactual defense that has been found to increase people's tolerance for human rights violations (e.g., Markman et al. 2008). Counterfactuals excuse poor performance, by denying effort or resources, for example, “If I had had more time…”, and they justify bad outcomes by denying control, for example, “If I had known…” (e.g., Markman &amp; Tetlock 2000, McCrea 2008, Tyser et al. 2012). They manage impressions and derogate actions in various situations, from political rhetoric to accident safety reports (e.g., </w:t>
      </w:r>
      <w:proofErr w:type="spellStart"/>
      <w:r w:rsidRPr="00783578">
        <w:rPr>
          <w:sz w:val="16"/>
          <w:szCs w:val="16"/>
        </w:rPr>
        <w:t>Catellani</w:t>
      </w:r>
      <w:proofErr w:type="spellEnd"/>
      <w:r w:rsidRPr="00783578">
        <w:rPr>
          <w:sz w:val="16"/>
          <w:szCs w:val="16"/>
        </w:rPr>
        <w:t xml:space="preserve"> &amp; Covelli 2013, Morris &amp; Moore 2000).</w:t>
      </w:r>
    </w:p>
    <w:p w14:paraId="6E54DCC0" w14:textId="77777777" w:rsidR="00DD022D" w:rsidRPr="00783578" w:rsidRDefault="00DD022D" w:rsidP="00DD022D">
      <w:pPr>
        <w:rPr>
          <w:sz w:val="16"/>
          <w:szCs w:val="16"/>
        </w:rPr>
      </w:pPr>
      <w:r w:rsidRPr="00783578">
        <w:rPr>
          <w:sz w:val="16"/>
          <w:szCs w:val="16"/>
        </w:rPr>
        <w:t xml:space="preserve">Counterfactual explanations also imbue the past with personal meaning—a sense of purpose and coherence—by influencing judgments that certain pivotal events were “meant to be” (e.g., Kray et al. 2010, </w:t>
      </w:r>
      <w:proofErr w:type="spellStart"/>
      <w:r w:rsidRPr="00783578">
        <w:rPr>
          <w:sz w:val="16"/>
          <w:szCs w:val="16"/>
        </w:rPr>
        <w:t>Waytz</w:t>
      </w:r>
      <w:proofErr w:type="spellEnd"/>
      <w:r w:rsidRPr="00783578">
        <w:rPr>
          <w:sz w:val="16"/>
          <w:szCs w:val="16"/>
        </w:rPr>
        <w:t xml:space="preserve"> et al. 2015). When people think about life events, such as their college or friendship choices, they judge their choices to have added meaning to their lives far more when they imagine how things could have turned out differently, compared to those who do not imagine how things could have turned out differently (e.g., Kray et al. 2010). Counterfactual explanations achieve their impact by identifying or implying relations of many different sorts, including causal, intentional, deontic, spatial, temporal, and inferential relations, but the link between counterfactuals and causes has received special attention (e.g., Spellman &amp; Mandel 1999).</w:t>
      </w:r>
    </w:p>
    <w:p w14:paraId="48A59D46" w14:textId="77777777" w:rsidR="00DD022D" w:rsidRPr="00783578" w:rsidRDefault="00DD022D" w:rsidP="00DD022D">
      <w:pPr>
        <w:rPr>
          <w:sz w:val="16"/>
          <w:szCs w:val="16"/>
        </w:rPr>
      </w:pPr>
      <w:r w:rsidRPr="00783578">
        <w:rPr>
          <w:sz w:val="16"/>
          <w:szCs w:val="16"/>
        </w:rPr>
        <w:t>Counterfactuals and causes.</w:t>
      </w:r>
    </w:p>
    <w:p w14:paraId="148F5316" w14:textId="77777777" w:rsidR="00DD022D" w:rsidRPr="00783578" w:rsidRDefault="00DD022D" w:rsidP="00DD022D">
      <w:pPr>
        <w:rPr>
          <w:sz w:val="16"/>
          <w:szCs w:val="16"/>
        </w:rPr>
      </w:pPr>
      <w:r w:rsidRPr="00783578">
        <w:rPr>
          <w:sz w:val="16"/>
          <w:szCs w:val="16"/>
        </w:rPr>
        <w:t>On the one hand, counterfactual and causal thoughts are clearly entwined. For example, people judged that a painkiller caused a runner to experience a side effect of fatigue and lose a race when they knew about an alternative drug with no side effects. They imagined that if the runner had taken the other painkiller, she would not have experienced the side effects. But when the alternative drug also led to side effects, they judged that the painkiller had less causal impact on the outcome. They imagined that even if the runner had taken the other painkiller, she still would have experienced the side effects (e.g., McCloy &amp; Byrne 2002). Philosophical analyses since the time of Hume and Mill have suggested that a causal relation, for example, “Heating the water to 100°C caused it to boil,” appears to implicitly evoke a contrast between reality and a counterfactual alternative, for example, “If the water had not been heated to 100°C then it would not have boiled” (e.g., Nickerson 2015).</w:t>
      </w:r>
    </w:p>
    <w:p w14:paraId="59731F80" w14:textId="77777777" w:rsidR="00DD022D" w:rsidRPr="00CD0E70" w:rsidRDefault="00DD022D" w:rsidP="00DD022D">
      <w:pPr>
        <w:rPr>
          <w:sz w:val="16"/>
        </w:rPr>
      </w:pPr>
      <w:r w:rsidRPr="00CD0E70">
        <w:rPr>
          <w:sz w:val="16"/>
        </w:rPr>
        <w:t xml:space="preserve">But on the other hand, the content of counterfactual and causal thoughts often differs. Suppose a drunk driver swerved across the road and crashed into Mr. Jones who was driving home by an unusual route. People identify the cause of the accident as the drunk driver swerving across the road, but they create counterfactuals such as, “If only Mr. Jones had driven home by his usual route, the accident wouldn't have happened” (e.g., Mandel &amp; Lehman 1996). </w:t>
      </w:r>
      <w:r w:rsidRPr="00CD0E70">
        <w:rPr>
          <w:rStyle w:val="StyleUnderline"/>
        </w:rPr>
        <w:t>Causal explanations tend to refer to strong causes</w:t>
      </w:r>
      <w:r w:rsidRPr="00CD0E70">
        <w:rPr>
          <w:sz w:val="16"/>
        </w:rPr>
        <w:t xml:space="preserve"> that covary with the outcome, such as the drunk driver, </w:t>
      </w:r>
      <w:r w:rsidRPr="00CD0E70">
        <w:rPr>
          <w:rStyle w:val="StyleUnderline"/>
        </w:rPr>
        <w:t>whereas counterfactuals consider how to prevent an outcome by removing enabling causes</w:t>
      </w:r>
      <w:r w:rsidRPr="00CD0E70">
        <w:rPr>
          <w:sz w:val="16"/>
        </w:rPr>
        <w:t xml:space="preserve"> such as Mr. Jones's route (e.g., Byrne 2005, Frosch &amp; Byrne 2012). </w:t>
      </w:r>
      <w:r w:rsidRPr="00CD0E70">
        <w:rPr>
          <w:rStyle w:val="StyleUnderline"/>
        </w:rPr>
        <w:t xml:space="preserve">Events often have several causes, and one cause can preempt or supersede another </w:t>
      </w:r>
      <w:r w:rsidRPr="00CD0E70">
        <w:rPr>
          <w:sz w:val="16"/>
        </w:rPr>
        <w:t>(e.g., Hilton &amp; Schmeltzer 2015, Kominsky et al. 2015).</w:t>
      </w:r>
    </w:p>
    <w:p w14:paraId="308C474B" w14:textId="77777777" w:rsidR="00DD022D" w:rsidRPr="00CD0E70" w:rsidRDefault="00DD022D" w:rsidP="00DD022D">
      <w:pPr>
        <w:rPr>
          <w:sz w:val="16"/>
        </w:rPr>
      </w:pPr>
      <w:r w:rsidRPr="00CD0E70">
        <w:rPr>
          <w:rStyle w:val="Emphasis"/>
        </w:rPr>
        <w:t>Counterfactual explanations require more cognitive effort than causal ones</w:t>
      </w:r>
      <w:r w:rsidRPr="00CD0E70">
        <w:rPr>
          <w:sz w:val="16"/>
        </w:rPr>
        <w:t xml:space="preserve"> (e.g., Byrne 2005, 2007). When people reflect on a past event, they spontaneously offer about twice as many causal explanations that describe the facts as they happened, for example, “I didn't meet new people because I didn't go to the party,” compared to counterfactual thoughts that refer to an imagined alternative, for example, “If I had gone to the party I would have met new people” (e.g., McEleney &amp; Byrne 2006). But </w:t>
      </w:r>
      <w:r w:rsidRPr="00CD0E70">
        <w:rPr>
          <w:rStyle w:val="StyleUnderline"/>
          <w:bCs/>
        </w:rPr>
        <w:t>counterfactuals are particularly useful for identifying causes when experiments are not possible</w:t>
      </w:r>
      <w:r w:rsidRPr="00CD0E70">
        <w:rPr>
          <w:rStyle w:val="StyleUnderline"/>
        </w:rPr>
        <w:t>, such as in reflections on one's own past or in historical analyses, for example, “If all states in the twentieth century had been democracies, there would have been fewer wars”</w:t>
      </w:r>
      <w:r w:rsidRPr="00CD0E70">
        <w:rPr>
          <w:sz w:val="16"/>
        </w:rPr>
        <w:t xml:space="preserve"> (e.g., Tetlock &amp; Belkin 1996).</w:t>
      </w:r>
    </w:p>
    <w:p w14:paraId="1097E144" w14:textId="77777777" w:rsidR="00DD022D" w:rsidRPr="00CD0E70" w:rsidRDefault="00DD022D" w:rsidP="00DD022D">
      <w:pPr>
        <w:rPr>
          <w:sz w:val="16"/>
        </w:rPr>
      </w:pPr>
      <w:r w:rsidRPr="00CD0E70">
        <w:rPr>
          <w:sz w:val="16"/>
        </w:rPr>
        <w:t>Not all counterfactuals are about causes, and counterfactuals that imply a causal relation differ in systematic ways from counterfactuals that identify other sorts of relations, such as intentions. For example, counterfactuals about a cause-effect sequence unpick the cause. Suppose Paul did not study and got poor marks. When people read about a cause, such as a shortage of library staff, that led to an effect, such as the library closed early, they imagine an alternative to the cause, for example, “If only there had not been a shortage of library staff…” (e.g., Walsh &amp; Byrne 2007; see also Wells et al. 1987). In contrast, counterfactuals about a reason-action sequence unpick the action. When people read about a reason, such as Paul wanted to meet some old friends, that led to an action, such as he went to a party, they imagine an alternative to the action, for example, “If only Paul had not gone to the party…” (e.g., Walsh &amp; Byrne 2007; see also Juhos et al. 2015).</w:t>
      </w:r>
    </w:p>
    <w:p w14:paraId="2DA99917" w14:textId="77777777" w:rsidR="00DD022D" w:rsidRPr="00CD0E70" w:rsidRDefault="00DD022D" w:rsidP="00DD022D">
      <w:pPr>
        <w:rPr>
          <w:sz w:val="16"/>
        </w:rPr>
      </w:pPr>
      <w:r w:rsidRPr="00CD0E70">
        <w:rPr>
          <w:sz w:val="16"/>
        </w:rPr>
        <w:t>Preparations for the Future</w:t>
      </w:r>
    </w:p>
    <w:p w14:paraId="5E62C159" w14:textId="77777777" w:rsidR="00DD022D" w:rsidRPr="00CD0E70" w:rsidRDefault="00DD022D" w:rsidP="00DD022D">
      <w:pPr>
        <w:rPr>
          <w:rStyle w:val="StyleUnderline"/>
        </w:rPr>
      </w:pPr>
      <w:r w:rsidRPr="00CD0E70">
        <w:rPr>
          <w:rStyle w:val="StyleUnderline"/>
        </w:rPr>
        <w:t xml:space="preserve">Some counterfactuals explain the past, whereas </w:t>
      </w:r>
      <w:r w:rsidRPr="00CD0E70">
        <w:rPr>
          <w:rStyle w:val="StyleUnderline"/>
          <w:bCs/>
        </w:rPr>
        <w:t>others help people prepare for the future</w:t>
      </w:r>
      <w:r w:rsidRPr="00CD0E70">
        <w:rPr>
          <w:rStyle w:val="StyleUnderline"/>
        </w:rPr>
        <w:t>. For example, when people try to solve puzzles, they create counterfactual explanations that excuse their performance</w:t>
      </w:r>
      <w:r w:rsidRPr="00CD0E70">
        <w:rPr>
          <w:sz w:val="16"/>
        </w:rPr>
        <w:t xml:space="preserve">, such as, “Things would have been better for me if the allocated time were longer,” </w:t>
      </w:r>
      <w:r w:rsidRPr="00CD0E70">
        <w:rPr>
          <w:rStyle w:val="StyleUnderline"/>
        </w:rPr>
        <w:t xml:space="preserve">but they </w:t>
      </w:r>
      <w:r w:rsidRPr="00CD0E70">
        <w:rPr>
          <w:rStyle w:val="StyleUnderline"/>
          <w:bCs/>
        </w:rPr>
        <w:t xml:space="preserve">create </w:t>
      </w:r>
      <w:proofErr w:type="spellStart"/>
      <w:r w:rsidRPr="00CD0E70">
        <w:rPr>
          <w:rStyle w:val="StyleUnderline"/>
          <w:bCs/>
        </w:rPr>
        <w:t>prefactuals</w:t>
      </w:r>
      <w:proofErr w:type="spellEnd"/>
      <w:r w:rsidRPr="00CD0E70">
        <w:rPr>
          <w:rStyle w:val="StyleUnderline"/>
          <w:bCs/>
        </w:rPr>
        <w:t xml:space="preserve"> to prepare for future attempts by considering how they could control the outcome</w:t>
      </w:r>
      <w:r w:rsidRPr="00CD0E70">
        <w:rPr>
          <w:sz w:val="16"/>
        </w:rPr>
        <w:t xml:space="preserve">, such as, “Things will be better for me next time if I concentrate more” (e.g., Ferrante et al. 2013). </w:t>
      </w:r>
      <w:r w:rsidRPr="00CD0E70">
        <w:rPr>
          <w:rStyle w:val="StyleUnderline"/>
        </w:rPr>
        <w:t>Counterfactuals help people to prepare for the future in several ways, such as in the formation of intentions and in supporting future decisions.</w:t>
      </w:r>
    </w:p>
    <w:p w14:paraId="0DA063CE" w14:textId="77777777" w:rsidR="00DD022D" w:rsidRPr="00CD0E70" w:rsidRDefault="00DD022D" w:rsidP="00DD022D">
      <w:pPr>
        <w:rPr>
          <w:sz w:val="16"/>
        </w:rPr>
      </w:pPr>
      <w:r w:rsidRPr="00CD0E70">
        <w:rPr>
          <w:sz w:val="16"/>
        </w:rPr>
        <w:t>Counterfactuals affect the formation of intentions.</w:t>
      </w:r>
    </w:p>
    <w:p w14:paraId="5D217B99" w14:textId="77777777" w:rsidR="00DD022D" w:rsidRPr="00CD0E70" w:rsidRDefault="00DD022D" w:rsidP="00DD022D">
      <w:pPr>
        <w:rPr>
          <w:sz w:val="16"/>
        </w:rPr>
      </w:pPr>
      <w:r w:rsidRPr="00CD0E70">
        <w:rPr>
          <w:sz w:val="16"/>
        </w:rPr>
        <w:t xml:space="preserve">Aviation pilots in a near-miss accident spontaneously imagine how things could have turned out differently, for example, “If I had understood the controller's words accurately, I wouldn't have initiated the inappropriate landing attempt,” and they form specific plans and intentions to prevent a recurrence of the event (e.g., Morris &amp; Moore 2000). People spontaneously create thoughts about how things could have turned out better after they play a blackjack game, for example, “If I'd gotten the 2, I would have beaten the dealer,” and those who believe they will have the opportunity to play the game again create more counterfactuals than those who do not (e.g., Markman et al. 1993). </w:t>
      </w:r>
      <w:r w:rsidRPr="00CD0E70">
        <w:rPr>
          <w:rStyle w:val="StyleUnderline"/>
        </w:rPr>
        <w:t>People who create an upward counterfactual and imagine how things could have turned out better formulate intentions to carry out activities that will ensure a better outcome in the future</w:t>
      </w:r>
      <w:r w:rsidRPr="00CD0E70">
        <w:rPr>
          <w:sz w:val="16"/>
        </w:rPr>
        <w:t xml:space="preserve">, compared to those who create a downward counterfactual and imagine how things could have turned out worse, or who do not imagine how things could have turned out differently (e.g., Markman et al. 2008, Roese 1997). </w:t>
      </w:r>
      <w:r w:rsidRPr="00CD0E70">
        <w:rPr>
          <w:rStyle w:val="StyleUnderline"/>
        </w:rPr>
        <w:t>When people think about how their performance on an anagram task could have turned out better</w:t>
      </w:r>
      <w:r w:rsidRPr="00CD0E70">
        <w:rPr>
          <w:sz w:val="16"/>
        </w:rPr>
        <w:t xml:space="preserve">, for example, “I could have performed better than I did if I had tried more and different combinations of letters,” </w:t>
      </w:r>
      <w:r w:rsidRPr="00CD0E70">
        <w:rPr>
          <w:rStyle w:val="StyleUnderline"/>
        </w:rPr>
        <w:t>they persist for longer in trying to solve subsequent anagrams</w:t>
      </w:r>
      <w:r w:rsidRPr="00CD0E70">
        <w:rPr>
          <w:sz w:val="16"/>
        </w:rPr>
        <w:t xml:space="preserve"> compared to people who think about how their performance could have been worse. </w:t>
      </w:r>
      <w:r w:rsidRPr="00CD0E70">
        <w:rPr>
          <w:rStyle w:val="StyleUnderline"/>
        </w:rPr>
        <w:t>Their performance also improves, in part by changing thoughts about useful strategies</w:t>
      </w:r>
      <w:r w:rsidRPr="00CD0E70">
        <w:rPr>
          <w:sz w:val="16"/>
        </w:rPr>
        <w:t xml:space="preserve"> (e.g., Markman et al. 2008).</w:t>
      </w:r>
    </w:p>
    <w:p w14:paraId="65E3BAB1" w14:textId="14204567" w:rsidR="00DD022D" w:rsidRPr="00DD022D" w:rsidRDefault="00DD022D" w:rsidP="00DD022D">
      <w:pPr>
        <w:rPr>
          <w:sz w:val="16"/>
        </w:rPr>
      </w:pPr>
      <w:r w:rsidRPr="00CD0E70">
        <w:rPr>
          <w:sz w:val="16"/>
        </w:rPr>
        <w:t xml:space="preserve">Such </w:t>
      </w:r>
      <w:r w:rsidRPr="00CD0E70">
        <w:rPr>
          <w:rStyle w:val="StyleUnderline"/>
        </w:rPr>
        <w:t xml:space="preserve">preparatory counterfactuals </w:t>
      </w:r>
      <w:r w:rsidRPr="00CD0E70">
        <w:rPr>
          <w:rStyle w:val="StyleUnderline"/>
          <w:bCs/>
        </w:rPr>
        <w:t>help people to learn from mistakes and to prevent similar bad outcomes in the future by providing a roadmap to transition from the current situation to a different future situation</w:t>
      </w:r>
      <w:r w:rsidRPr="00CD0E70">
        <w:rPr>
          <w:sz w:val="16"/>
        </w:rPr>
        <w:t xml:space="preserve"> (e.g., </w:t>
      </w:r>
      <w:proofErr w:type="spellStart"/>
      <w:r w:rsidRPr="00CD0E70">
        <w:rPr>
          <w:sz w:val="16"/>
        </w:rPr>
        <w:t>Epstude</w:t>
      </w:r>
      <w:proofErr w:type="spellEnd"/>
      <w:r w:rsidRPr="00CD0E70">
        <w:rPr>
          <w:sz w:val="16"/>
        </w:rPr>
        <w:t xml:space="preserve"> &amp; Roese 2008). People who imagine a counterfactual alternative about the recent past are primed to read quickly an intention about the near future based on it (e.g., Smallman &amp; McCulloch 2012). Results from functional magnetic resonance imaging (fMRI) studies show that episodic counterfactual thoughts not only recruit the same core network brain regions as the episodic recollection of specific past experiences, but also similar brain regions as the imagining of future good events or thinking about intentions and goals (e.g., Schacter et al. 2015, Van Hoeck et al. 2013; see also Barbey et al. 2011). </w:t>
      </w:r>
      <w:r w:rsidRPr="00CD0E70">
        <w:rPr>
          <w:rStyle w:val="StyleUnderline"/>
        </w:rPr>
        <w:t>When people imagine how things could turn out better, their intentions are affected in many important practical situations, such as stopping smoking</w:t>
      </w:r>
      <w:r w:rsidRPr="00CD0E70">
        <w:rPr>
          <w:sz w:val="16"/>
        </w:rPr>
        <w:t xml:space="preserve"> (e.g., Page &amp; Colby 2003). Counterfactuals that prepare for the future are useful in the formation of subgoals in artificial intelligence systems (e.g., Ginsberg 1986).</w:t>
      </w:r>
    </w:p>
    <w:p w14:paraId="6C7E150E" w14:textId="3C5AC5D7" w:rsidR="00DD022D" w:rsidRDefault="00DD022D" w:rsidP="00DD022D">
      <w:pPr>
        <w:pStyle w:val="Heading3"/>
      </w:pPr>
      <w:r>
        <w:t>Predictions Good</w:t>
      </w:r>
    </w:p>
    <w:p w14:paraId="3BFAA47C" w14:textId="77777777" w:rsidR="00DD022D" w:rsidRDefault="00DD022D" w:rsidP="00DD022D">
      <w:pPr>
        <w:pStyle w:val="Heading4"/>
      </w:pPr>
      <w:r>
        <w:t xml:space="preserve">Even if our predictions are wrong, combining them with policy considerations is good. </w:t>
      </w:r>
    </w:p>
    <w:p w14:paraId="19850031" w14:textId="77777777" w:rsidR="00DD022D" w:rsidRPr="007E603A" w:rsidRDefault="00DD022D" w:rsidP="00DD022D">
      <w:r w:rsidRPr="00D351D6">
        <w:rPr>
          <w:rStyle w:val="Style13ptBold"/>
        </w:rPr>
        <w:t>Gleditsch 22</w:t>
      </w:r>
      <w:r>
        <w:t xml:space="preserve"> (Kristian Skrede Gleditsch, University of Essex, UK and Peace Research Institute Oslo, Norway, 2022, One without the Other? Prediction and Policy in International Studies in International Studies Quarterly (2022) 66, sqac036 | </w:t>
      </w:r>
      <w:proofErr w:type="spellStart"/>
      <w:proofErr w:type="gramStart"/>
      <w:r>
        <w:t>czx</w:t>
      </w:r>
      <w:proofErr w:type="spellEnd"/>
      <w:r>
        <w:t xml:space="preserve"> )</w:t>
      </w:r>
      <w:proofErr w:type="gramEnd"/>
    </w:p>
    <w:p w14:paraId="1E6514CB" w14:textId="77777777" w:rsidR="00DD022D" w:rsidRPr="007E603A" w:rsidRDefault="00DD022D" w:rsidP="00DD022D">
      <w:pPr>
        <w:rPr>
          <w:sz w:val="16"/>
        </w:rPr>
      </w:pPr>
      <w:r w:rsidRPr="007E603A">
        <w:rPr>
          <w:sz w:val="16"/>
        </w:rPr>
        <w:t xml:space="preserve">At this point, I would like to go back to policy. Grant applications often ask researchers to detail broader implications, and many are very eager to emphasize that research is important if it is “policy relevant.”28 My usual response to calls to be more policy relevant is that research can only be relevant to policy objectives that are clearly specified in advance. </w:t>
      </w:r>
      <w:r w:rsidRPr="007E603A">
        <w:rPr>
          <w:rStyle w:val="StyleUnderline"/>
        </w:rPr>
        <w:t>Research may be able to tell you whether one proposed policy A is more likely to be helpful for an objective than another policy B</w:t>
      </w:r>
      <w:r w:rsidRPr="007E603A">
        <w:rPr>
          <w:sz w:val="16"/>
        </w:rPr>
        <w:t xml:space="preserve">. </w:t>
      </w:r>
      <w:r w:rsidRPr="007E603A">
        <w:rPr>
          <w:rStyle w:val="StyleUnderline"/>
        </w:rPr>
        <w:t>However, in many cases, we have multiple objectives. In some cases, policies A and B may also entail costs of a different kind than the potential benefits</w:t>
      </w:r>
      <w:r w:rsidRPr="007E603A">
        <w:rPr>
          <w:sz w:val="16"/>
        </w:rPr>
        <w:t xml:space="preserve">. In many cases, researchers are eager to talk about policy objectives, but </w:t>
      </w:r>
      <w:r w:rsidRPr="00D351D6">
        <w:rPr>
          <w:rStyle w:val="StyleUnderline"/>
          <w:bCs/>
        </w:rPr>
        <w:t>research alone cannot tell you what your priorities ought to be or how to weigh different objectives</w:t>
      </w:r>
      <w:r w:rsidRPr="007E603A">
        <w:rPr>
          <w:rStyle w:val="StyleUnderline"/>
        </w:rPr>
        <w:t xml:space="preserve"> and concerns against one another</w:t>
      </w:r>
      <w:r w:rsidRPr="007E603A">
        <w:rPr>
          <w:sz w:val="16"/>
        </w:rPr>
        <w:t>. To use a pandemic example, restrictive public health measures can reduce mortality and disease, but if they also reduce economic activity, undermine education, and increase mental health problems, what metric can we use to weigh lives saved against economic losses and loss of education? Or in Afghanistan, what should be the relative weight in US policy of minimizing active conflict, protecting women’s rights, and curtailing the cost of ongoing military operations?</w:t>
      </w:r>
    </w:p>
    <w:p w14:paraId="26DB840B" w14:textId="77777777" w:rsidR="00DD022D" w:rsidRPr="007E603A" w:rsidRDefault="00DD022D" w:rsidP="00DD022D">
      <w:pPr>
        <w:rPr>
          <w:rStyle w:val="StyleUnderline"/>
        </w:rPr>
      </w:pPr>
      <w:r w:rsidRPr="007E603A">
        <w:rPr>
          <w:sz w:val="16"/>
        </w:rPr>
        <w:t xml:space="preserve">In short, </w:t>
      </w:r>
      <w:r w:rsidRPr="007E603A">
        <w:rPr>
          <w:rStyle w:val="StyleUnderline"/>
        </w:rPr>
        <w:t xml:space="preserve">policy priorities must inevitably be political decisions, and researchers have no special competence here over the </w:t>
      </w:r>
      <w:proofErr w:type="gramStart"/>
      <w:r w:rsidRPr="007E603A">
        <w:rPr>
          <w:rStyle w:val="StyleUnderline"/>
        </w:rPr>
        <w:t>general public</w:t>
      </w:r>
      <w:proofErr w:type="gramEnd"/>
      <w:r w:rsidRPr="007E603A">
        <w:rPr>
          <w:sz w:val="16"/>
        </w:rPr>
        <w:t xml:space="preserve">. Many people implicitly assume that everyone would be likely to accept their own views as inherently reasonable if they had the same information. There may be areas where we all would converge if we had the same information. However, knowledge problems and political priorities are distinct, and I for one have many views and preferences that I know are not widely shared. </w:t>
      </w:r>
      <w:r w:rsidRPr="007E603A">
        <w:rPr>
          <w:rStyle w:val="StyleUnderline"/>
        </w:rPr>
        <w:t>That policy must be political is as trivially true as the claim that prediction is difficult. To dismiss prediction because it is difficult is a cop-out. But so is dismissing interest in policy as something that lies outside research.</w:t>
      </w:r>
    </w:p>
    <w:p w14:paraId="4E655ABC" w14:textId="77777777" w:rsidR="00DD022D" w:rsidRPr="007E603A" w:rsidRDefault="00DD022D" w:rsidP="00DD022D">
      <w:pPr>
        <w:rPr>
          <w:sz w:val="16"/>
        </w:rPr>
      </w:pPr>
      <w:r w:rsidRPr="007E603A">
        <w:rPr>
          <w:rStyle w:val="Emphasis"/>
        </w:rPr>
        <w:t>A more useful and interesting response is to think about how we can have better debates and analysis of policy</w:t>
      </w:r>
      <w:r w:rsidRPr="007E603A">
        <w:rPr>
          <w:sz w:val="16"/>
        </w:rPr>
        <w:t xml:space="preserve">. What does this mean in practice? In short, I think </w:t>
      </w:r>
      <w:r w:rsidRPr="007E603A">
        <w:rPr>
          <w:rStyle w:val="StyleUnderline"/>
        </w:rPr>
        <w:t>it is useful to separate debate about</w:t>
      </w:r>
    </w:p>
    <w:p w14:paraId="2156B5BE" w14:textId="77777777" w:rsidR="00DD022D" w:rsidRPr="007E603A" w:rsidRDefault="00DD022D" w:rsidP="00DD022D">
      <w:pPr>
        <w:rPr>
          <w:sz w:val="16"/>
        </w:rPr>
      </w:pPr>
      <w:r w:rsidRPr="007E603A">
        <w:rPr>
          <w:sz w:val="16"/>
        </w:rPr>
        <w:t xml:space="preserve">1) </w:t>
      </w:r>
      <w:r w:rsidRPr="007E603A">
        <w:rPr>
          <w:rStyle w:val="StyleUnderline"/>
        </w:rPr>
        <w:t>policy objectives</w:t>
      </w:r>
      <w:r w:rsidRPr="007E603A">
        <w:rPr>
          <w:sz w:val="16"/>
        </w:rPr>
        <w:t xml:space="preserve">, or what we wish to </w:t>
      </w:r>
      <w:proofErr w:type="gramStart"/>
      <w:r w:rsidRPr="007E603A">
        <w:rPr>
          <w:sz w:val="16"/>
        </w:rPr>
        <w:t>achieve;</w:t>
      </w:r>
      <w:proofErr w:type="gramEnd"/>
      <w:r w:rsidRPr="007E603A">
        <w:rPr>
          <w:sz w:val="16"/>
        </w:rPr>
        <w:t xml:space="preserve"> </w:t>
      </w:r>
    </w:p>
    <w:p w14:paraId="1686EC87" w14:textId="77777777" w:rsidR="00DD022D" w:rsidRPr="007E603A" w:rsidRDefault="00DD022D" w:rsidP="00DD022D">
      <w:pPr>
        <w:rPr>
          <w:sz w:val="16"/>
        </w:rPr>
      </w:pPr>
      <w:r w:rsidRPr="007E603A">
        <w:rPr>
          <w:sz w:val="16"/>
        </w:rPr>
        <w:t xml:space="preserve">2) </w:t>
      </w:r>
      <w:r w:rsidRPr="00D351D6">
        <w:rPr>
          <w:rStyle w:val="StyleUnderline"/>
          <w:bCs/>
        </w:rPr>
        <w:t>policy alternatives</w:t>
      </w:r>
      <w:r w:rsidRPr="007E603A">
        <w:rPr>
          <w:sz w:val="16"/>
        </w:rPr>
        <w:t xml:space="preserve">, or what one might think that we could </w:t>
      </w:r>
      <w:proofErr w:type="gramStart"/>
      <w:r w:rsidRPr="007E603A">
        <w:rPr>
          <w:sz w:val="16"/>
        </w:rPr>
        <w:t>do;</w:t>
      </w:r>
      <w:proofErr w:type="gramEnd"/>
      <w:r w:rsidRPr="007E603A">
        <w:rPr>
          <w:sz w:val="16"/>
        </w:rPr>
        <w:t xml:space="preserve"> </w:t>
      </w:r>
    </w:p>
    <w:p w14:paraId="512CBADA" w14:textId="77777777" w:rsidR="00DD022D" w:rsidRPr="007E603A" w:rsidRDefault="00DD022D" w:rsidP="00DD022D">
      <w:pPr>
        <w:rPr>
          <w:sz w:val="16"/>
        </w:rPr>
      </w:pPr>
      <w:r w:rsidRPr="007E603A">
        <w:rPr>
          <w:sz w:val="16"/>
        </w:rPr>
        <w:t xml:space="preserve">3) </w:t>
      </w:r>
      <w:r w:rsidRPr="00D351D6">
        <w:rPr>
          <w:rStyle w:val="StyleUnderline"/>
          <w:bCs/>
        </w:rPr>
        <w:t>policy consequences</w:t>
      </w:r>
      <w:r w:rsidRPr="007E603A">
        <w:rPr>
          <w:sz w:val="16"/>
        </w:rPr>
        <w:t xml:space="preserve">, or what we think different policies may lead to; and </w:t>
      </w:r>
    </w:p>
    <w:p w14:paraId="3C0925CC" w14:textId="77777777" w:rsidR="00DD022D" w:rsidRPr="007E603A" w:rsidRDefault="00DD022D" w:rsidP="00DD022D">
      <w:pPr>
        <w:rPr>
          <w:rStyle w:val="StyleUnderline"/>
        </w:rPr>
      </w:pPr>
      <w:r w:rsidRPr="007E603A">
        <w:rPr>
          <w:sz w:val="16"/>
        </w:rPr>
        <w:t xml:space="preserve">4) </w:t>
      </w:r>
      <w:r w:rsidRPr="00D351D6">
        <w:rPr>
          <w:rStyle w:val="StyleUnderline"/>
          <w:bCs/>
        </w:rPr>
        <w:t>cost–benefit analysis</w:t>
      </w:r>
      <w:r w:rsidRPr="007E603A">
        <w:rPr>
          <w:sz w:val="16"/>
        </w:rPr>
        <w:t>—</w:t>
      </w:r>
      <w:r w:rsidRPr="007E603A">
        <w:rPr>
          <w:rStyle w:val="StyleUnderline"/>
        </w:rPr>
        <w:t>how do we weigh consequences of one type against each other, and different objectives against each other if there may be tension between them.</w:t>
      </w:r>
    </w:p>
    <w:p w14:paraId="45FBCC77" w14:textId="77777777" w:rsidR="00DD022D" w:rsidRPr="007E603A" w:rsidRDefault="00DD022D" w:rsidP="00DD022D">
      <w:pPr>
        <w:rPr>
          <w:sz w:val="16"/>
        </w:rPr>
      </w:pPr>
      <w:proofErr w:type="gramStart"/>
      <w:r w:rsidRPr="007E603A">
        <w:rPr>
          <w:sz w:val="16"/>
        </w:rPr>
        <w:t>All of</w:t>
      </w:r>
      <w:proofErr w:type="gramEnd"/>
      <w:r w:rsidRPr="007E603A">
        <w:rPr>
          <w:sz w:val="16"/>
        </w:rPr>
        <w:t xml:space="preserve"> these points are important, but my main interest here is in (3)—namely that policy consequences are future outcomes. A claim that policy A will have consequences X is thus a prediction.</w:t>
      </w:r>
    </w:p>
    <w:p w14:paraId="67DFC466" w14:textId="77777777" w:rsidR="00DD022D" w:rsidRPr="007E603A" w:rsidRDefault="00DD022D" w:rsidP="00DD022D">
      <w:pPr>
        <w:rPr>
          <w:sz w:val="16"/>
        </w:rPr>
      </w:pPr>
      <w:r w:rsidRPr="007E603A">
        <w:rPr>
          <w:sz w:val="16"/>
        </w:rPr>
        <w:t>For example, in early 2022, we can find many statements on the consequences of imposing sanctions on Russia for perceived aggression against Ukraine before the invasion, or retaliation after Russia invaded, either in terms of the costs imposed or effects on Russian behavior.29 But if it is difficult to predict about the future, then it is also difficult to predict policy consequences. Still, it is common to make claims about the consequences of policies with no regard for uncertainty, which Charles Manski (2013, 2020) calls “policy prescriptions with unrealistic certitude.”</w:t>
      </w:r>
    </w:p>
    <w:p w14:paraId="0E7E6EB9" w14:textId="77777777" w:rsidR="00DD022D" w:rsidRPr="007E603A" w:rsidRDefault="00DD022D" w:rsidP="00DD022D">
      <w:pPr>
        <w:rPr>
          <w:rStyle w:val="StyleUnderline"/>
        </w:rPr>
      </w:pPr>
      <w:r w:rsidRPr="007E603A">
        <w:rPr>
          <w:sz w:val="16"/>
        </w:rPr>
        <w:t xml:space="preserve">The </w:t>
      </w:r>
      <w:r w:rsidRPr="007E603A">
        <w:rPr>
          <w:rStyle w:val="StyleUnderline"/>
        </w:rPr>
        <w:t>analogy between prediction and claims about policy consequences</w:t>
      </w:r>
      <w:r w:rsidRPr="007E603A">
        <w:rPr>
          <w:sz w:val="16"/>
        </w:rPr>
        <w:t xml:space="preserve"> is helpful not just in stressing uncertainty, but also in </w:t>
      </w:r>
      <w:r w:rsidRPr="007E603A">
        <w:rPr>
          <w:rStyle w:val="StyleUnderline"/>
        </w:rPr>
        <w:t>allow</w:t>
      </w:r>
      <w:r w:rsidRPr="007E603A">
        <w:rPr>
          <w:sz w:val="16"/>
        </w:rPr>
        <w:t xml:space="preserve">ing </w:t>
      </w:r>
      <w:r w:rsidRPr="007E603A">
        <w:rPr>
          <w:rStyle w:val="StyleUnderline"/>
        </w:rPr>
        <w:t>us to bring to the table some of the advances in research on explicit predictions to evaluate claims about policy</w:t>
      </w:r>
      <w:r w:rsidRPr="007E603A">
        <w:rPr>
          <w:sz w:val="16"/>
        </w:rPr>
        <w:t xml:space="preserve">. </w:t>
      </w:r>
      <w:r w:rsidRPr="007E603A">
        <w:rPr>
          <w:rStyle w:val="StyleUnderline"/>
        </w:rPr>
        <w:t>If you think severe sanctions would make Russia less assertive in demands on Ukraine and the West, what are the premises and assumptions that underpin the conclusion?</w:t>
      </w:r>
      <w:r w:rsidRPr="007E603A">
        <w:rPr>
          <w:sz w:val="16"/>
        </w:rPr>
        <w:t xml:space="preserve"> To evaluate predictions, they should be transparent and replicable. We need to “show our work,” </w:t>
      </w:r>
      <w:proofErr w:type="gramStart"/>
      <w:r w:rsidRPr="007E603A">
        <w:rPr>
          <w:sz w:val="16"/>
        </w:rPr>
        <w:t>in order to</w:t>
      </w:r>
      <w:proofErr w:type="gramEnd"/>
      <w:r w:rsidRPr="007E603A">
        <w:rPr>
          <w:sz w:val="16"/>
        </w:rPr>
        <w:t xml:space="preserve"> allow others to understand how we how we get to our conclusions.30 </w:t>
      </w:r>
      <w:r w:rsidRPr="007E603A">
        <w:rPr>
          <w:rStyle w:val="StyleUnderline"/>
        </w:rPr>
        <w:t xml:space="preserve">Only by spelling out assumptions and our degree of confidence in them can we get a clear sense of the premises for a policy </w:t>
      </w:r>
      <w:r w:rsidRPr="00D351D6">
        <w:rPr>
          <w:rStyle w:val="StyleUnderline"/>
          <w:bCs/>
        </w:rPr>
        <w:t>as well as uncertainty and potential pitfalls</w:t>
      </w:r>
      <w:r w:rsidRPr="007E603A">
        <w:rPr>
          <w:rStyle w:val="StyleUnderline"/>
        </w:rPr>
        <w:t>.</w:t>
      </w:r>
    </w:p>
    <w:p w14:paraId="236A77BD" w14:textId="77777777" w:rsidR="00DD022D" w:rsidRPr="007E603A" w:rsidRDefault="00DD022D" w:rsidP="00DD022D">
      <w:pPr>
        <w:rPr>
          <w:sz w:val="16"/>
        </w:rPr>
      </w:pPr>
      <w:r w:rsidRPr="007E603A">
        <w:rPr>
          <w:rStyle w:val="Emphasis"/>
        </w:rPr>
        <w:t>In many cases we have competing policy advice or prescriptions</w:t>
      </w:r>
      <w:r w:rsidRPr="007E603A">
        <w:rPr>
          <w:sz w:val="16"/>
        </w:rPr>
        <w:t xml:space="preserve">—or in Manski’s terminology, “dueling certitudes.” For example, someone might assert that even severe sanctions are unlikely to be effective against Russia, if the costs are not suffered directly by leaders (e.g., Kaempfer, Lowenberg, and Mertens 2004). </w:t>
      </w:r>
      <w:r w:rsidRPr="007E603A">
        <w:rPr>
          <w:rStyle w:val="StyleUnderline"/>
        </w:rPr>
        <w:t xml:space="preserve">In such cases, </w:t>
      </w:r>
      <w:r w:rsidRPr="00D351D6">
        <w:rPr>
          <w:rStyle w:val="StyleUnderline"/>
          <w:bCs/>
        </w:rPr>
        <w:t>looking at claims as predictions and the details in how they are produced can often help us understand the sources for the divergence</w:t>
      </w:r>
      <w:r w:rsidRPr="007E603A">
        <w:rPr>
          <w:sz w:val="16"/>
        </w:rPr>
        <w:t xml:space="preserve">. For example, </w:t>
      </w:r>
      <w:r w:rsidRPr="007E603A">
        <w:rPr>
          <w:rStyle w:val="StyleUnderline"/>
        </w:rPr>
        <w:t>do we have different conclusions because people make opposite assumptions about different things, such as the bite that sanctions would have on decisionmakers</w:t>
      </w:r>
      <w:r w:rsidRPr="007E603A">
        <w:rPr>
          <w:sz w:val="16"/>
        </w:rPr>
        <w:t xml:space="preserve">? Or do we have different objectives in the first place, such as stressing the punitive effect sanctions as an end itself versus likely effects on changing behavior? Disagreement can also arise over other features that may influence the final outcome, such as the likelihood that high energy prices and demand for natural gas will undermine willingness to engage in the </w:t>
      </w:r>
      <w:proofErr w:type="gramStart"/>
      <w:r w:rsidRPr="007E603A">
        <w:rPr>
          <w:sz w:val="16"/>
        </w:rPr>
        <w:t>most costly</w:t>
      </w:r>
      <w:proofErr w:type="gramEnd"/>
      <w:r w:rsidRPr="007E603A">
        <w:rPr>
          <w:sz w:val="16"/>
        </w:rPr>
        <w:t xml:space="preserve"> sanctions.31</w:t>
      </w:r>
    </w:p>
    <w:p w14:paraId="468060E8" w14:textId="77777777" w:rsidR="00DD022D" w:rsidRPr="007E603A" w:rsidRDefault="00DD022D" w:rsidP="00DD022D">
      <w:pPr>
        <w:rPr>
          <w:rStyle w:val="StyleUnderline"/>
        </w:rPr>
      </w:pPr>
      <w:r w:rsidRPr="007E603A">
        <w:rPr>
          <w:rStyle w:val="StyleUnderline"/>
        </w:rPr>
        <w:t>Research and prediction alone cannot directly tell you what decisions you should make</w:t>
      </w:r>
      <w:r w:rsidRPr="007E603A">
        <w:rPr>
          <w:sz w:val="16"/>
        </w:rPr>
        <w:t xml:space="preserve">—we need to specify objectives first. </w:t>
      </w:r>
      <w:r w:rsidRPr="00D351D6">
        <w:rPr>
          <w:rStyle w:val="StyleUnderline"/>
          <w:bCs/>
        </w:rPr>
        <w:t>However, it can help make the basis for decisions more explicit and allow for a more informed debate</w:t>
      </w:r>
      <w:r w:rsidRPr="007E603A">
        <w:rPr>
          <w:rStyle w:val="StyleUnderline"/>
        </w:rPr>
        <w:t xml:space="preserve"> about policy and what people </w:t>
      </w:r>
      <w:proofErr w:type="gramStart"/>
      <w:r w:rsidRPr="007E603A">
        <w:rPr>
          <w:rStyle w:val="StyleUnderline"/>
        </w:rPr>
        <w:t>actually disagree</w:t>
      </w:r>
      <w:proofErr w:type="gramEnd"/>
      <w:r w:rsidRPr="007E603A">
        <w:rPr>
          <w:rStyle w:val="StyleUnderline"/>
        </w:rPr>
        <w:t xml:space="preserve"> on.</w:t>
      </w:r>
      <w:r w:rsidRPr="007E603A">
        <w:rPr>
          <w:sz w:val="16"/>
        </w:rPr>
        <w:t xml:space="preserve"> People may share the same objectives and </w:t>
      </w:r>
      <w:proofErr w:type="gramStart"/>
      <w:r w:rsidRPr="007E603A">
        <w:rPr>
          <w:sz w:val="16"/>
        </w:rPr>
        <w:t>priorities, yet</w:t>
      </w:r>
      <w:proofErr w:type="gramEnd"/>
      <w:r w:rsidRPr="007E603A">
        <w:rPr>
          <w:sz w:val="16"/>
        </w:rPr>
        <w:t xml:space="preserve"> disagree on the consequences of proposed actions. Or people may argue for different policies and actions precisely because they disagree on the objectives themselves, or people may have similar objectives but weight relative priorities differently. </w:t>
      </w:r>
      <w:r w:rsidRPr="007E603A">
        <w:rPr>
          <w:rStyle w:val="StyleUnderline"/>
        </w:rPr>
        <w:t>If they have different beliefs about the state of the world, can we specify scenarios and assign prior likelihoods to them? What would constitute more evidence for one perspective over another as time goes by?</w:t>
      </w:r>
    </w:p>
    <w:p w14:paraId="5AD079AA" w14:textId="77777777" w:rsidR="00DD022D" w:rsidRPr="00DD022D" w:rsidRDefault="00DD022D" w:rsidP="00DD022D"/>
    <w:p w14:paraId="65FAC57B" w14:textId="6151AFB7" w:rsidR="00FB3BA3" w:rsidRPr="00FB3BA3" w:rsidRDefault="00FB3BA3" w:rsidP="00FB3BA3"/>
    <w:sectPr w:rsidR="00FB3BA3" w:rsidRPr="00FB3B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B8A726" w14:textId="77777777" w:rsidR="00F30AD1" w:rsidRDefault="00F30AD1" w:rsidP="00066D2C">
      <w:pPr>
        <w:spacing w:after="0" w:line="240" w:lineRule="auto"/>
      </w:pPr>
      <w:r>
        <w:separator/>
      </w:r>
    </w:p>
  </w:endnote>
  <w:endnote w:type="continuationSeparator" w:id="0">
    <w:p w14:paraId="5AAF45B7" w14:textId="77777777" w:rsidR="00F30AD1" w:rsidRDefault="00F30A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F1EA9A" w14:textId="77777777" w:rsidR="00F30AD1" w:rsidRDefault="00F30AD1" w:rsidP="00066D2C">
      <w:pPr>
        <w:spacing w:after="0" w:line="240" w:lineRule="auto"/>
      </w:pPr>
      <w:r>
        <w:separator/>
      </w:r>
    </w:p>
  </w:footnote>
  <w:footnote w:type="continuationSeparator" w:id="0">
    <w:p w14:paraId="3194B527" w14:textId="77777777" w:rsidR="00F30AD1" w:rsidRDefault="00F30A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EC3FE5"/>
    <w:multiLevelType w:val="hybridMultilevel"/>
    <w:tmpl w:val="3E5A8812"/>
    <w:lvl w:ilvl="0" w:tplc="FB22D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881513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67846228080"/>
    <w:docVar w:name="VerbatimVersion" w:val="6.0.0"/>
    <w:docVar w:name="WordVersion" w:val="16.0"/>
  </w:docVars>
  <w:rsids>
    <w:rsidRoot w:val="00FB3BA3"/>
    <w:rsid w:val="00001C7E"/>
    <w:rsid w:val="0000487C"/>
    <w:rsid w:val="00011FEF"/>
    <w:rsid w:val="00013C8B"/>
    <w:rsid w:val="00023AEF"/>
    <w:rsid w:val="000250CA"/>
    <w:rsid w:val="00032119"/>
    <w:rsid w:val="000321C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F3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E0F"/>
    <w:rsid w:val="00127061"/>
    <w:rsid w:val="00131B53"/>
    <w:rsid w:val="001327C1"/>
    <w:rsid w:val="001329A3"/>
    <w:rsid w:val="00134120"/>
    <w:rsid w:val="001356C8"/>
    <w:rsid w:val="001378C8"/>
    <w:rsid w:val="00140A6B"/>
    <w:rsid w:val="00144AD4"/>
    <w:rsid w:val="00145353"/>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CC3"/>
    <w:rsid w:val="002044D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951"/>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07E"/>
    <w:rsid w:val="002F0384"/>
    <w:rsid w:val="002F276B"/>
    <w:rsid w:val="002F28CE"/>
    <w:rsid w:val="002F2CFC"/>
    <w:rsid w:val="002F37D1"/>
    <w:rsid w:val="002F5A47"/>
    <w:rsid w:val="002F636E"/>
    <w:rsid w:val="00300F2F"/>
    <w:rsid w:val="003029E6"/>
    <w:rsid w:val="00304257"/>
    <w:rsid w:val="00304A78"/>
    <w:rsid w:val="00306FDE"/>
    <w:rsid w:val="00307FBA"/>
    <w:rsid w:val="003106D9"/>
    <w:rsid w:val="00311112"/>
    <w:rsid w:val="00311C1F"/>
    <w:rsid w:val="0031266A"/>
    <w:rsid w:val="0031761F"/>
    <w:rsid w:val="00323E50"/>
    <w:rsid w:val="003264E7"/>
    <w:rsid w:val="0032680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812"/>
    <w:rsid w:val="003F3920"/>
    <w:rsid w:val="003F4D5F"/>
    <w:rsid w:val="00405A3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B2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10A"/>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697"/>
    <w:rsid w:val="006463F8"/>
    <w:rsid w:val="00650C88"/>
    <w:rsid w:val="0065258E"/>
    <w:rsid w:val="00655035"/>
    <w:rsid w:val="00656814"/>
    <w:rsid w:val="00657A00"/>
    <w:rsid w:val="006633F4"/>
    <w:rsid w:val="0066638E"/>
    <w:rsid w:val="00666CC0"/>
    <w:rsid w:val="00673C22"/>
    <w:rsid w:val="0067482D"/>
    <w:rsid w:val="006764E5"/>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7B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3E6A"/>
    <w:rsid w:val="00837BA1"/>
    <w:rsid w:val="00841328"/>
    <w:rsid w:val="00841CCC"/>
    <w:rsid w:val="00844377"/>
    <w:rsid w:val="008443EF"/>
    <w:rsid w:val="00846F90"/>
    <w:rsid w:val="00852FB9"/>
    <w:rsid w:val="008536B7"/>
    <w:rsid w:val="0086048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D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1BA"/>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F9C"/>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6B2"/>
    <w:rsid w:val="00AF79DD"/>
    <w:rsid w:val="00AF7F2C"/>
    <w:rsid w:val="00AF7F46"/>
    <w:rsid w:val="00B0178C"/>
    <w:rsid w:val="00B019F0"/>
    <w:rsid w:val="00B02885"/>
    <w:rsid w:val="00B046C0"/>
    <w:rsid w:val="00B04EC7"/>
    <w:rsid w:val="00B06440"/>
    <w:rsid w:val="00B1231F"/>
    <w:rsid w:val="00B1343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A86"/>
    <w:rsid w:val="00BD3B65"/>
    <w:rsid w:val="00BE1C5C"/>
    <w:rsid w:val="00BE3E67"/>
    <w:rsid w:val="00BE50E6"/>
    <w:rsid w:val="00BE61B2"/>
    <w:rsid w:val="00BE7CC3"/>
    <w:rsid w:val="00BF2B0D"/>
    <w:rsid w:val="00BF4B86"/>
    <w:rsid w:val="00BF4E3B"/>
    <w:rsid w:val="00BF5454"/>
    <w:rsid w:val="00BF7EC9"/>
    <w:rsid w:val="00C00D8A"/>
    <w:rsid w:val="00C01C49"/>
    <w:rsid w:val="00C03E9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547"/>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0B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E56"/>
    <w:rsid w:val="00DA4B3F"/>
    <w:rsid w:val="00DA4EB6"/>
    <w:rsid w:val="00DA5E3D"/>
    <w:rsid w:val="00DA5F0C"/>
    <w:rsid w:val="00DB20EB"/>
    <w:rsid w:val="00DB33F6"/>
    <w:rsid w:val="00DB38CC"/>
    <w:rsid w:val="00DC08B6"/>
    <w:rsid w:val="00DC277F"/>
    <w:rsid w:val="00DD022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C6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7D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96"/>
    <w:rsid w:val="00EE0176"/>
    <w:rsid w:val="00EE17BD"/>
    <w:rsid w:val="00EE27D8"/>
    <w:rsid w:val="00EE32BD"/>
    <w:rsid w:val="00EE5542"/>
    <w:rsid w:val="00EE6872"/>
    <w:rsid w:val="00EF0191"/>
    <w:rsid w:val="00EF09CC"/>
    <w:rsid w:val="00EF0F91"/>
    <w:rsid w:val="00F00A14"/>
    <w:rsid w:val="00F03983"/>
    <w:rsid w:val="00F0685D"/>
    <w:rsid w:val="00F06A5D"/>
    <w:rsid w:val="00F0700E"/>
    <w:rsid w:val="00F14A61"/>
    <w:rsid w:val="00F17B58"/>
    <w:rsid w:val="00F24B23"/>
    <w:rsid w:val="00F25A3F"/>
    <w:rsid w:val="00F27353"/>
    <w:rsid w:val="00F30AD1"/>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BA3"/>
    <w:rsid w:val="00FC1707"/>
    <w:rsid w:val="00FC1C82"/>
    <w:rsid w:val="00FC1D2F"/>
    <w:rsid w:val="00FC45AC"/>
    <w:rsid w:val="00FC4CFF"/>
    <w:rsid w:val="00FC5DE9"/>
    <w:rsid w:val="00FD0415"/>
    <w:rsid w:val="00FD055C"/>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5F7A3"/>
  <w15:chartTrackingRefBased/>
  <w15:docId w15:val="{324E76C7-4765-4F69-A7F4-35CC41B7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022D"/>
    <w:rPr>
      <w:rFonts w:ascii="Calibri" w:hAnsi="Calibri" w:cs="Calibri"/>
    </w:rPr>
  </w:style>
  <w:style w:type="paragraph" w:styleId="Heading1">
    <w:name w:val="heading 1"/>
    <w:aliases w:val="Pocket"/>
    <w:basedOn w:val="Normal"/>
    <w:next w:val="Normal"/>
    <w:link w:val="Heading1Char"/>
    <w:autoRedefine/>
    <w:qFormat/>
    <w:rsid w:val="00DD02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DD02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qFormat/>
    <w:rsid w:val="00DD02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1,No Spacing11111,ta,No Spacing111111,No Spacing1121,CD - Cite,t,small space,T,Tags"/>
    <w:basedOn w:val="Normal"/>
    <w:next w:val="Normal"/>
    <w:link w:val="Heading4Char"/>
    <w:autoRedefine/>
    <w:uiPriority w:val="3"/>
    <w:qFormat/>
    <w:rsid w:val="00DD02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02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0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22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D022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022D"/>
    <w:rPr>
      <w:color w:val="auto"/>
      <w:u w:val="none"/>
    </w:rPr>
  </w:style>
  <w:style w:type="character" w:customStyle="1" w:styleId="Heading1Char">
    <w:name w:val="Heading 1 Char"/>
    <w:aliases w:val="Pocket Char"/>
    <w:basedOn w:val="DefaultParagraphFont"/>
    <w:link w:val="Heading1"/>
    <w:rsid w:val="00DD02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02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022D"/>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1 Char,ta Char"/>
    <w:basedOn w:val="DefaultParagraphFont"/>
    <w:link w:val="Heading4"/>
    <w:uiPriority w:val="3"/>
    <w:rsid w:val="00DD02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Style 9 "/>
    <w:basedOn w:val="DefaultParagraphFont"/>
    <w:uiPriority w:val="6"/>
    <w:qFormat/>
    <w:rsid w:val="00DD022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DD022D"/>
    <w:rPr>
      <w:b w:val="0"/>
      <w:sz w:val="22"/>
      <w:u w:val="single"/>
    </w:rPr>
  </w:style>
  <w:style w:type="character" w:styleId="Strong">
    <w:name w:val="Strong"/>
    <w:basedOn w:val="DefaultParagraphFont"/>
    <w:uiPriority w:val="22"/>
    <w:semiHidden/>
    <w:qFormat/>
    <w:rsid w:val="00DD022D"/>
    <w:rPr>
      <w:b/>
      <w:bCs/>
    </w:rPr>
  </w:style>
  <w:style w:type="character" w:styleId="BookTitle">
    <w:name w:val="Book Title"/>
    <w:basedOn w:val="DefaultParagraphFont"/>
    <w:uiPriority w:val="33"/>
    <w:semiHidden/>
    <w:qFormat/>
    <w:rsid w:val="00DD022D"/>
    <w:rPr>
      <w:b/>
      <w:bCs/>
      <w:i/>
      <w:iCs/>
      <w:spacing w:val="5"/>
    </w:rPr>
  </w:style>
  <w:style w:type="character" w:customStyle="1" w:styleId="Heading5Char">
    <w:name w:val="Heading 5 Char"/>
    <w:basedOn w:val="DefaultParagraphFont"/>
    <w:link w:val="Heading5"/>
    <w:uiPriority w:val="9"/>
    <w:semiHidden/>
    <w:rsid w:val="00DD02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022D"/>
  </w:style>
  <w:style w:type="paragraph" w:styleId="Header">
    <w:name w:val="header"/>
    <w:basedOn w:val="Normal"/>
    <w:link w:val="HeaderChar"/>
    <w:uiPriority w:val="99"/>
    <w:semiHidden/>
    <w:rsid w:val="00DD02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022D"/>
    <w:rPr>
      <w:rFonts w:ascii="Calibri" w:hAnsi="Calibri" w:cs="Calibri"/>
    </w:rPr>
  </w:style>
  <w:style w:type="paragraph" w:styleId="Footer">
    <w:name w:val="footer"/>
    <w:basedOn w:val="Normal"/>
    <w:link w:val="FooterChar"/>
    <w:uiPriority w:val="99"/>
    <w:semiHidden/>
    <w:rsid w:val="00DD02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022D"/>
    <w:rPr>
      <w:rFonts w:ascii="Calibri" w:hAnsi="Calibri" w:cs="Calibri"/>
    </w:rPr>
  </w:style>
  <w:style w:type="paragraph" w:styleId="BodyText">
    <w:name w:val="Body Text"/>
    <w:basedOn w:val="Normal"/>
    <w:link w:val="BodyTextChar"/>
    <w:uiPriority w:val="99"/>
    <w:semiHidden/>
    <w:unhideWhenUsed/>
    <w:rsid w:val="00DD022D"/>
    <w:pPr>
      <w:spacing w:after="120"/>
    </w:pPr>
  </w:style>
  <w:style w:type="character" w:customStyle="1" w:styleId="BodyTextChar">
    <w:name w:val="Body Text Char"/>
    <w:basedOn w:val="DefaultParagraphFont"/>
    <w:link w:val="BodyText"/>
    <w:uiPriority w:val="99"/>
    <w:semiHidden/>
    <w:rsid w:val="00DD022D"/>
    <w:rPr>
      <w:rFonts w:ascii="Calibri" w:hAnsi="Calibri" w:cs="Calibri"/>
    </w:rPr>
  </w:style>
  <w:style w:type="paragraph" w:styleId="NoSpacing">
    <w:name w:val="No Spacing"/>
    <w:link w:val="NoSpacingChar"/>
    <w:uiPriority w:val="99"/>
    <w:semiHidden/>
    <w:unhideWhenUsed/>
    <w:qFormat/>
    <w:rsid w:val="00DD02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022D"/>
    <w:rPr>
      <w:rFonts w:ascii="Calibri" w:hAnsi="Calibri" w:cs="Calibri"/>
    </w:rPr>
  </w:style>
  <w:style w:type="character" w:styleId="Hyperlink">
    <w:name w:val="Hyperlink"/>
    <w:basedOn w:val="DefaultParagraphFont"/>
    <w:uiPriority w:val="99"/>
    <w:unhideWhenUsed/>
    <w:rsid w:val="00DD022D"/>
    <w:rPr>
      <w:color w:val="auto"/>
      <w:u w:val="none"/>
    </w:rPr>
  </w:style>
  <w:style w:type="character" w:styleId="UnresolvedMention">
    <w:name w:val="Unresolved Mention"/>
    <w:basedOn w:val="DefaultParagraphFont"/>
    <w:uiPriority w:val="99"/>
    <w:semiHidden/>
    <w:unhideWhenUsed/>
    <w:rsid w:val="00DD022D"/>
    <w:rPr>
      <w:color w:val="605E5C"/>
      <w:shd w:val="clear" w:color="auto" w:fill="E1DFDD"/>
    </w:rPr>
  </w:style>
  <w:style w:type="paragraph" w:customStyle="1" w:styleId="Analytics">
    <w:name w:val="Analytics"/>
    <w:link w:val="AnalyticsChar"/>
    <w:autoRedefine/>
    <w:uiPriority w:val="4"/>
    <w:qFormat/>
    <w:rsid w:val="00DD022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D022D"/>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FB3BA3"/>
    <w:pPr>
      <w:widowControl w:val="0"/>
      <w:ind w:left="720"/>
    </w:pPr>
    <w:rPr>
      <w:b/>
      <w:iCs/>
      <w:u w:val="single"/>
      <w:bdr w:val="single" w:sz="8" w:space="0" w:color="auto"/>
    </w:rPr>
  </w:style>
  <w:style w:type="paragraph" w:styleId="ListParagraph">
    <w:name w:val="List Paragraph"/>
    <w:basedOn w:val="Normal"/>
    <w:uiPriority w:val="34"/>
    <w:unhideWhenUsed/>
    <w:qFormat/>
    <w:rsid w:val="00FB3B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abs/10.1080/01972243.2016.117776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353/jaas.2020.00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76174</Words>
  <Characters>434194</Characters>
  <Application>Microsoft Office Word</Application>
  <DocSecurity>0</DocSecurity>
  <Lines>3618</Lines>
  <Paragraphs>1018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Gabe</dc:creator>
  <cp:keywords>6.0.0</cp:keywords>
  <dc:description/>
  <cp:lastModifiedBy>Gabriel Jankovsky</cp:lastModifiedBy>
  <cp:revision>2</cp:revision>
  <dcterms:created xsi:type="dcterms:W3CDTF">2024-07-31T00:08:00Z</dcterms:created>
  <dcterms:modified xsi:type="dcterms:W3CDTF">2024-07-31T00:08:00Z</dcterms:modified>
</cp:coreProperties>
</file>